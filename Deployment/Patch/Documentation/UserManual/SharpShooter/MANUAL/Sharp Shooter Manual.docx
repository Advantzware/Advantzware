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2E2C7" w14:textId="77777777" w:rsidR="00340066" w:rsidRDefault="00602145" w:rsidP="00FA374D">
      <w:pPr>
        <w:jc w:val="center"/>
        <w:rPr>
          <w:color w:val="0672A9" w:themeColor="accent1"/>
          <w:sz w:val="72"/>
          <w:szCs w:val="72"/>
        </w:rPr>
      </w:pPr>
      <w:r>
        <w:rPr>
          <w:color w:val="0672A9" w:themeColor="accent1"/>
          <w:sz w:val="72"/>
          <w:szCs w:val="72"/>
        </w:rPr>
        <w:t xml:space="preserve">User Manual: </w:t>
      </w:r>
    </w:p>
    <w:p w14:paraId="5F39E040" w14:textId="090D9BE9" w:rsidR="001C50E1" w:rsidRPr="001C50E1" w:rsidRDefault="00340066" w:rsidP="00FA374D">
      <w:pPr>
        <w:jc w:val="center"/>
        <w:rPr>
          <w:color w:val="0672A9" w:themeColor="accent1"/>
          <w:sz w:val="72"/>
          <w:szCs w:val="72"/>
        </w:rPr>
      </w:pPr>
      <w:r>
        <w:rPr>
          <w:color w:val="0672A9" w:themeColor="accent1"/>
          <w:sz w:val="72"/>
          <w:szCs w:val="72"/>
        </w:rPr>
        <w:t>Barcode Sharp Shooter</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AC0CBE" w:rsidRDefault="00AC0CBE">
                                  <w:pPr>
                                    <w:pStyle w:val="NoSpacing"/>
                                    <w:rPr>
                                      <w:color w:val="FFFFFF" w:themeColor="background1"/>
                                      <w:sz w:val="32"/>
                                      <w:szCs w:val="32"/>
                                    </w:rPr>
                                  </w:pPr>
                                </w:p>
                                <w:p w14:paraId="5A2CB510" w14:textId="48C62D9D" w:rsidR="00AC0CBE" w:rsidRDefault="00AC0CBE">
                                  <w:pPr>
                                    <w:pStyle w:val="NoSpacing"/>
                                    <w:rPr>
                                      <w:caps/>
                                      <w:color w:val="FFFFFF" w:themeColor="background1"/>
                                    </w:rPr>
                                  </w:pPr>
                                  <w:r>
                                    <w:rPr>
                                      <w:caps/>
                                      <w:color w:val="FFFFFF" w:themeColor="background1"/>
                                    </w:rPr>
                                    <w:t xml:space="preserve">| July-20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AC0CBE" w:rsidRDefault="00AC0CBE">
                            <w:pPr>
                              <w:pStyle w:val="NoSpacing"/>
                              <w:rPr>
                                <w:color w:val="FFFFFF" w:themeColor="background1"/>
                                <w:sz w:val="32"/>
                                <w:szCs w:val="32"/>
                              </w:rPr>
                            </w:pPr>
                          </w:p>
                          <w:p w14:paraId="5A2CB510" w14:textId="48C62D9D" w:rsidR="00AC0CBE" w:rsidRDefault="00AC0CBE">
                            <w:pPr>
                              <w:pStyle w:val="NoSpacing"/>
                              <w:rPr>
                                <w:caps/>
                                <w:color w:val="FFFFFF" w:themeColor="background1"/>
                              </w:rPr>
                            </w:pPr>
                            <w:r>
                              <w:rPr>
                                <w:caps/>
                                <w:color w:val="FFFFFF" w:themeColor="background1"/>
                              </w:rPr>
                              <w:t xml:space="preserve">| July-20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334FB0DB" w:rsidR="00746B11" w:rsidRDefault="0016557A" w:rsidP="0016557A">
          <w:r>
            <w:t xml:space="preserve">This documentation is intended to provide instruction for </w:t>
          </w:r>
          <w:r w:rsidR="00AC0CBE">
            <w:rPr>
              <w:b/>
              <w:bCs/>
              <w:i/>
              <w:iCs/>
            </w:rPr>
            <w:t>The Advantzware Barcode Sharp Shooter Program</w:t>
          </w:r>
          <w:r w:rsidRPr="00B15177">
            <w:rPr>
              <w:i/>
              <w:iCs/>
            </w:rPr>
            <w:t>.</w:t>
          </w:r>
          <w:r>
            <w:t xml:space="preserve">  </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04049313" w:rsidR="00746B11" w:rsidRDefault="00746B11" w:rsidP="00746B11">
          <w:pPr>
            <w:pStyle w:val="ListParagraph"/>
            <w:numPr>
              <w:ilvl w:val="0"/>
              <w:numId w:val="3"/>
            </w:numPr>
          </w:pPr>
          <w:r>
            <w:t xml:space="preserve">Teach a user how to utilize </w:t>
          </w:r>
          <w:r w:rsidR="005E6D84">
            <w:t>the different aspects of the Sharp Shooter system</w:t>
          </w:r>
          <w:r>
            <w:t>.</w:t>
          </w:r>
        </w:p>
        <w:p w14:paraId="7EDECFBB" w14:textId="18965146" w:rsidR="00746B11" w:rsidRDefault="00746B11" w:rsidP="00746B11">
          <w:pPr>
            <w:pStyle w:val="ListParagraph"/>
            <w:numPr>
              <w:ilvl w:val="0"/>
              <w:numId w:val="3"/>
            </w:numPr>
          </w:pPr>
          <w:r>
            <w:t xml:space="preserve">Provide instructions </w:t>
          </w:r>
          <w:r w:rsidR="005E6D84">
            <w:t>scanning or manually entering new Raw Material and Finished Good receipts</w:t>
          </w:r>
          <w:r>
            <w:t>.</w:t>
          </w:r>
        </w:p>
        <w:p w14:paraId="44D4347E" w14:textId="6D1357CC" w:rsidR="0016557A" w:rsidRDefault="00746B11" w:rsidP="00746B11">
          <w:pPr>
            <w:pStyle w:val="ListParagraph"/>
            <w:numPr>
              <w:ilvl w:val="0"/>
              <w:numId w:val="3"/>
            </w:numPr>
          </w:pPr>
          <w:r>
            <w:t xml:space="preserve">Provide </w:t>
          </w:r>
          <w:r w:rsidR="005E6D84">
            <w:t>instructions scanning or manually entering Raw Material and Finished Good returns</w:t>
          </w:r>
          <w:r>
            <w:t>.</w:t>
          </w:r>
        </w:p>
        <w:p w14:paraId="43CFC128" w14:textId="5DF074B0" w:rsidR="005E6D84" w:rsidRDefault="005E6D84" w:rsidP="005E6D84">
          <w:pPr>
            <w:pStyle w:val="ListParagraph"/>
            <w:numPr>
              <w:ilvl w:val="0"/>
              <w:numId w:val="3"/>
            </w:numPr>
          </w:pPr>
          <w:r>
            <w:t>Provide instructions scanning or manually entering Raw Material and Finished Good issues.</w:t>
          </w:r>
        </w:p>
        <w:p w14:paraId="1431FDFD" w14:textId="1FB0A098" w:rsidR="005E6D84" w:rsidRDefault="005E6D84" w:rsidP="005E6D84">
          <w:pPr>
            <w:pStyle w:val="ListParagraph"/>
            <w:numPr>
              <w:ilvl w:val="0"/>
              <w:numId w:val="3"/>
            </w:numPr>
          </w:pPr>
          <w:r>
            <w:t>Provide instructions scanning or manually entering Raw Material and Finished Good transfers.</w:t>
          </w:r>
        </w:p>
        <w:p w14:paraId="5CE9A04F" w14:textId="618C52B9" w:rsidR="005E6D84" w:rsidRDefault="005E6D84" w:rsidP="005E6D84">
          <w:pPr>
            <w:pStyle w:val="ListParagraph"/>
            <w:numPr>
              <w:ilvl w:val="0"/>
              <w:numId w:val="3"/>
            </w:numPr>
          </w:pPr>
          <w:r>
            <w:t>Provide instructions scanning or manually entering Raw Material and Finished Good physical counts.</w:t>
          </w:r>
        </w:p>
        <w:p w14:paraId="09B7E8E5" w14:textId="5DB67E8B" w:rsidR="005E6D84" w:rsidRDefault="005E6D84" w:rsidP="005E6D84">
          <w:pPr>
            <w:pStyle w:val="ListParagraph"/>
            <w:numPr>
              <w:ilvl w:val="0"/>
              <w:numId w:val="3"/>
            </w:numPr>
          </w:pPr>
          <w:r>
            <w:t>Provide instructions scanning or manually entering Raw Material and Finished Good deletions.</w:t>
          </w:r>
        </w:p>
        <w:p w14:paraId="1A1C1EA1" w14:textId="217D7822" w:rsidR="005E6D84" w:rsidRDefault="005E6D84" w:rsidP="005E6D84">
          <w:pPr>
            <w:pStyle w:val="ListParagraph"/>
            <w:numPr>
              <w:ilvl w:val="0"/>
              <w:numId w:val="3"/>
            </w:numPr>
          </w:pPr>
          <w:r>
            <w:t>Provide instructions scanning or manually entering Load Tags and Vendor Tags.</w:t>
          </w:r>
        </w:p>
        <w:p w14:paraId="1ACC309A" w14:textId="77777777" w:rsidR="0016557A" w:rsidRDefault="0016557A">
          <w:r>
            <w:br w:type="page"/>
          </w:r>
        </w:p>
        <w:p w14:paraId="26713194" w14:textId="77777777" w:rsidR="009A089D" w:rsidRDefault="003E1D78"/>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39DD062D" w14:textId="668E98F6" w:rsidR="00AC0CBE"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6574921" w:history="1">
            <w:r w:rsidR="00AC0CBE" w:rsidRPr="007B063F">
              <w:rPr>
                <w:rStyle w:val="Hyperlink"/>
                <w:b/>
                <w:bCs/>
                <w:noProof/>
              </w:rPr>
              <w:t>Overview of Advantzware Specific Keys and Icons</w:t>
            </w:r>
            <w:r w:rsidR="00AC0CBE">
              <w:rPr>
                <w:noProof/>
                <w:webHidden/>
              </w:rPr>
              <w:tab/>
            </w:r>
            <w:r w:rsidR="00AC0CBE">
              <w:rPr>
                <w:noProof/>
                <w:webHidden/>
              </w:rPr>
              <w:fldChar w:fldCharType="begin"/>
            </w:r>
            <w:r w:rsidR="00AC0CBE">
              <w:rPr>
                <w:noProof/>
                <w:webHidden/>
              </w:rPr>
              <w:instrText xml:space="preserve"> PAGEREF _Toc46574921 \h </w:instrText>
            </w:r>
            <w:r w:rsidR="00AC0CBE">
              <w:rPr>
                <w:noProof/>
                <w:webHidden/>
              </w:rPr>
            </w:r>
            <w:r w:rsidR="00AC0CBE">
              <w:rPr>
                <w:noProof/>
                <w:webHidden/>
              </w:rPr>
              <w:fldChar w:fldCharType="separate"/>
            </w:r>
            <w:r w:rsidR="00AC0CBE">
              <w:rPr>
                <w:noProof/>
                <w:webHidden/>
              </w:rPr>
              <w:t>5</w:t>
            </w:r>
            <w:r w:rsidR="00AC0CBE">
              <w:rPr>
                <w:noProof/>
                <w:webHidden/>
              </w:rPr>
              <w:fldChar w:fldCharType="end"/>
            </w:r>
          </w:hyperlink>
        </w:p>
        <w:p w14:paraId="6F42BADF" w14:textId="13A0A8B1" w:rsidR="00AC0CBE" w:rsidRDefault="003E1D78">
          <w:pPr>
            <w:pStyle w:val="TOC2"/>
            <w:tabs>
              <w:tab w:val="right" w:leader="dot" w:pos="9350"/>
            </w:tabs>
            <w:rPr>
              <w:rFonts w:cstheme="minorBidi"/>
              <w:noProof/>
            </w:rPr>
          </w:pPr>
          <w:hyperlink w:anchor="_Toc46574922" w:history="1">
            <w:r w:rsidR="00AC0CBE" w:rsidRPr="007B063F">
              <w:rPr>
                <w:rStyle w:val="Hyperlink"/>
                <w:noProof/>
              </w:rPr>
              <w:t>Function Keys</w:t>
            </w:r>
            <w:r w:rsidR="00AC0CBE">
              <w:rPr>
                <w:noProof/>
                <w:webHidden/>
              </w:rPr>
              <w:tab/>
            </w:r>
            <w:r w:rsidR="00AC0CBE">
              <w:rPr>
                <w:noProof/>
                <w:webHidden/>
              </w:rPr>
              <w:fldChar w:fldCharType="begin"/>
            </w:r>
            <w:r w:rsidR="00AC0CBE">
              <w:rPr>
                <w:noProof/>
                <w:webHidden/>
              </w:rPr>
              <w:instrText xml:space="preserve"> PAGEREF _Toc46574922 \h </w:instrText>
            </w:r>
            <w:r w:rsidR="00AC0CBE">
              <w:rPr>
                <w:noProof/>
                <w:webHidden/>
              </w:rPr>
            </w:r>
            <w:r w:rsidR="00AC0CBE">
              <w:rPr>
                <w:noProof/>
                <w:webHidden/>
              </w:rPr>
              <w:fldChar w:fldCharType="separate"/>
            </w:r>
            <w:r w:rsidR="00AC0CBE">
              <w:rPr>
                <w:noProof/>
                <w:webHidden/>
              </w:rPr>
              <w:t>5</w:t>
            </w:r>
            <w:r w:rsidR="00AC0CBE">
              <w:rPr>
                <w:noProof/>
                <w:webHidden/>
              </w:rPr>
              <w:fldChar w:fldCharType="end"/>
            </w:r>
          </w:hyperlink>
        </w:p>
        <w:p w14:paraId="6E07E4A3" w14:textId="298D6FA3" w:rsidR="00AC0CBE" w:rsidRDefault="003E1D78">
          <w:pPr>
            <w:pStyle w:val="TOC2"/>
            <w:tabs>
              <w:tab w:val="right" w:leader="dot" w:pos="9350"/>
            </w:tabs>
            <w:rPr>
              <w:rFonts w:cstheme="minorBidi"/>
              <w:noProof/>
            </w:rPr>
          </w:pPr>
          <w:hyperlink w:anchor="_Toc46574923" w:history="1">
            <w:r w:rsidR="00AC0CBE" w:rsidRPr="007B063F">
              <w:rPr>
                <w:rStyle w:val="Hyperlink"/>
                <w:noProof/>
              </w:rPr>
              <w:t>Advanced Software Standard Function Keys</w:t>
            </w:r>
            <w:r w:rsidR="00AC0CBE">
              <w:rPr>
                <w:noProof/>
                <w:webHidden/>
              </w:rPr>
              <w:tab/>
            </w:r>
            <w:r w:rsidR="00AC0CBE">
              <w:rPr>
                <w:noProof/>
                <w:webHidden/>
              </w:rPr>
              <w:fldChar w:fldCharType="begin"/>
            </w:r>
            <w:r w:rsidR="00AC0CBE">
              <w:rPr>
                <w:noProof/>
                <w:webHidden/>
              </w:rPr>
              <w:instrText xml:space="preserve"> PAGEREF _Toc46574923 \h </w:instrText>
            </w:r>
            <w:r w:rsidR="00AC0CBE">
              <w:rPr>
                <w:noProof/>
                <w:webHidden/>
              </w:rPr>
            </w:r>
            <w:r w:rsidR="00AC0CBE">
              <w:rPr>
                <w:noProof/>
                <w:webHidden/>
              </w:rPr>
              <w:fldChar w:fldCharType="separate"/>
            </w:r>
            <w:r w:rsidR="00AC0CBE">
              <w:rPr>
                <w:noProof/>
                <w:webHidden/>
              </w:rPr>
              <w:t>6</w:t>
            </w:r>
            <w:r w:rsidR="00AC0CBE">
              <w:rPr>
                <w:noProof/>
                <w:webHidden/>
              </w:rPr>
              <w:fldChar w:fldCharType="end"/>
            </w:r>
          </w:hyperlink>
        </w:p>
        <w:p w14:paraId="3FDB2325" w14:textId="59CCF7A8" w:rsidR="00AC0CBE" w:rsidRDefault="003E1D78">
          <w:pPr>
            <w:pStyle w:val="TOC2"/>
            <w:tabs>
              <w:tab w:val="right" w:leader="dot" w:pos="9350"/>
            </w:tabs>
            <w:rPr>
              <w:rFonts w:cstheme="minorBidi"/>
              <w:noProof/>
            </w:rPr>
          </w:pPr>
          <w:hyperlink w:anchor="_Toc46574924" w:history="1">
            <w:r w:rsidR="00AC0CBE" w:rsidRPr="007B063F">
              <w:rPr>
                <w:rStyle w:val="Hyperlink"/>
                <w:noProof/>
              </w:rPr>
              <w:t>Program Icons</w:t>
            </w:r>
            <w:r w:rsidR="00AC0CBE">
              <w:rPr>
                <w:noProof/>
                <w:webHidden/>
              </w:rPr>
              <w:tab/>
            </w:r>
            <w:r w:rsidR="00AC0CBE">
              <w:rPr>
                <w:noProof/>
                <w:webHidden/>
              </w:rPr>
              <w:fldChar w:fldCharType="begin"/>
            </w:r>
            <w:r w:rsidR="00AC0CBE">
              <w:rPr>
                <w:noProof/>
                <w:webHidden/>
              </w:rPr>
              <w:instrText xml:space="preserve"> PAGEREF _Toc46574924 \h </w:instrText>
            </w:r>
            <w:r w:rsidR="00AC0CBE">
              <w:rPr>
                <w:noProof/>
                <w:webHidden/>
              </w:rPr>
            </w:r>
            <w:r w:rsidR="00AC0CBE">
              <w:rPr>
                <w:noProof/>
                <w:webHidden/>
              </w:rPr>
              <w:fldChar w:fldCharType="separate"/>
            </w:r>
            <w:r w:rsidR="00AC0CBE">
              <w:rPr>
                <w:noProof/>
                <w:webHidden/>
              </w:rPr>
              <w:t>7</w:t>
            </w:r>
            <w:r w:rsidR="00AC0CBE">
              <w:rPr>
                <w:noProof/>
                <w:webHidden/>
              </w:rPr>
              <w:fldChar w:fldCharType="end"/>
            </w:r>
          </w:hyperlink>
        </w:p>
        <w:p w14:paraId="54E02BDD" w14:textId="3C1403B3" w:rsidR="00AC0CBE" w:rsidRDefault="003E1D78">
          <w:pPr>
            <w:pStyle w:val="TOC1"/>
            <w:tabs>
              <w:tab w:val="right" w:leader="dot" w:pos="9350"/>
            </w:tabs>
            <w:rPr>
              <w:rFonts w:cstheme="minorBidi"/>
              <w:noProof/>
            </w:rPr>
          </w:pPr>
          <w:hyperlink w:anchor="_Toc46574925" w:history="1">
            <w:r w:rsidR="00AC0CBE" w:rsidRPr="007B063F">
              <w:rPr>
                <w:rStyle w:val="Hyperlink"/>
                <w:b/>
                <w:bCs/>
                <w:noProof/>
              </w:rPr>
              <w:t>Sharp Shooter Overview</w:t>
            </w:r>
            <w:r w:rsidR="00AC0CBE">
              <w:rPr>
                <w:noProof/>
                <w:webHidden/>
              </w:rPr>
              <w:tab/>
            </w:r>
            <w:r w:rsidR="00AC0CBE">
              <w:rPr>
                <w:noProof/>
                <w:webHidden/>
              </w:rPr>
              <w:fldChar w:fldCharType="begin"/>
            </w:r>
            <w:r w:rsidR="00AC0CBE">
              <w:rPr>
                <w:noProof/>
                <w:webHidden/>
              </w:rPr>
              <w:instrText xml:space="preserve"> PAGEREF _Toc46574925 \h </w:instrText>
            </w:r>
            <w:r w:rsidR="00AC0CBE">
              <w:rPr>
                <w:noProof/>
                <w:webHidden/>
              </w:rPr>
            </w:r>
            <w:r w:rsidR="00AC0CBE">
              <w:rPr>
                <w:noProof/>
                <w:webHidden/>
              </w:rPr>
              <w:fldChar w:fldCharType="separate"/>
            </w:r>
            <w:r w:rsidR="00AC0CBE">
              <w:rPr>
                <w:noProof/>
                <w:webHidden/>
              </w:rPr>
              <w:t>8</w:t>
            </w:r>
            <w:r w:rsidR="00AC0CBE">
              <w:rPr>
                <w:noProof/>
                <w:webHidden/>
              </w:rPr>
              <w:fldChar w:fldCharType="end"/>
            </w:r>
          </w:hyperlink>
        </w:p>
        <w:p w14:paraId="36FFACEE" w14:textId="097A7F6E" w:rsidR="00AC0CBE" w:rsidRDefault="003E1D78">
          <w:pPr>
            <w:pStyle w:val="TOC1"/>
            <w:tabs>
              <w:tab w:val="right" w:leader="dot" w:pos="9350"/>
            </w:tabs>
            <w:rPr>
              <w:rFonts w:cstheme="minorBidi"/>
              <w:noProof/>
            </w:rPr>
          </w:pPr>
          <w:hyperlink w:anchor="_Toc46574926" w:history="1">
            <w:r w:rsidR="00AC0CBE" w:rsidRPr="007B063F">
              <w:rPr>
                <w:rStyle w:val="Hyperlink"/>
                <w:b/>
                <w:bCs/>
                <w:noProof/>
              </w:rPr>
              <w:t>Sharp Shooter Steps</w:t>
            </w:r>
            <w:r w:rsidR="00AC0CBE">
              <w:rPr>
                <w:noProof/>
                <w:webHidden/>
              </w:rPr>
              <w:tab/>
            </w:r>
            <w:r w:rsidR="00AC0CBE">
              <w:rPr>
                <w:noProof/>
                <w:webHidden/>
              </w:rPr>
              <w:fldChar w:fldCharType="begin"/>
            </w:r>
            <w:r w:rsidR="00AC0CBE">
              <w:rPr>
                <w:noProof/>
                <w:webHidden/>
              </w:rPr>
              <w:instrText xml:space="preserve"> PAGEREF _Toc46574926 \h </w:instrText>
            </w:r>
            <w:r w:rsidR="00AC0CBE">
              <w:rPr>
                <w:noProof/>
                <w:webHidden/>
              </w:rPr>
            </w:r>
            <w:r w:rsidR="00AC0CBE">
              <w:rPr>
                <w:noProof/>
                <w:webHidden/>
              </w:rPr>
              <w:fldChar w:fldCharType="separate"/>
            </w:r>
            <w:r w:rsidR="00AC0CBE">
              <w:rPr>
                <w:noProof/>
                <w:webHidden/>
              </w:rPr>
              <w:t>9</w:t>
            </w:r>
            <w:r w:rsidR="00AC0CBE">
              <w:rPr>
                <w:noProof/>
                <w:webHidden/>
              </w:rPr>
              <w:fldChar w:fldCharType="end"/>
            </w:r>
          </w:hyperlink>
        </w:p>
        <w:p w14:paraId="0999F2AB" w14:textId="6BCAA28C" w:rsidR="00AC0CBE" w:rsidRDefault="003E1D78">
          <w:pPr>
            <w:pStyle w:val="TOC2"/>
            <w:tabs>
              <w:tab w:val="right" w:leader="dot" w:pos="9350"/>
            </w:tabs>
            <w:rPr>
              <w:rFonts w:cstheme="minorBidi"/>
              <w:noProof/>
            </w:rPr>
          </w:pPr>
          <w:hyperlink w:anchor="_Toc46574927" w:history="1">
            <w:r w:rsidR="00AC0CBE" w:rsidRPr="007B063F">
              <w:rPr>
                <w:rStyle w:val="Hyperlink"/>
                <w:noProof/>
              </w:rPr>
              <w:t>Standard Procedure for the Scanners Project</w:t>
            </w:r>
            <w:r w:rsidR="00AC0CBE">
              <w:rPr>
                <w:noProof/>
                <w:webHidden/>
              </w:rPr>
              <w:tab/>
            </w:r>
            <w:r w:rsidR="00AC0CBE">
              <w:rPr>
                <w:noProof/>
                <w:webHidden/>
              </w:rPr>
              <w:fldChar w:fldCharType="begin"/>
            </w:r>
            <w:r w:rsidR="00AC0CBE">
              <w:rPr>
                <w:noProof/>
                <w:webHidden/>
              </w:rPr>
              <w:instrText xml:space="preserve"> PAGEREF _Toc46574927 \h </w:instrText>
            </w:r>
            <w:r w:rsidR="00AC0CBE">
              <w:rPr>
                <w:noProof/>
                <w:webHidden/>
              </w:rPr>
            </w:r>
            <w:r w:rsidR="00AC0CBE">
              <w:rPr>
                <w:noProof/>
                <w:webHidden/>
              </w:rPr>
              <w:fldChar w:fldCharType="separate"/>
            </w:r>
            <w:r w:rsidR="00AC0CBE">
              <w:rPr>
                <w:noProof/>
                <w:webHidden/>
              </w:rPr>
              <w:t>9</w:t>
            </w:r>
            <w:r w:rsidR="00AC0CBE">
              <w:rPr>
                <w:noProof/>
                <w:webHidden/>
              </w:rPr>
              <w:fldChar w:fldCharType="end"/>
            </w:r>
          </w:hyperlink>
        </w:p>
        <w:p w14:paraId="100FA136" w14:textId="1865BAB4" w:rsidR="00AC0CBE" w:rsidRDefault="003E1D78">
          <w:pPr>
            <w:pStyle w:val="TOC1"/>
            <w:tabs>
              <w:tab w:val="right" w:leader="dot" w:pos="9350"/>
            </w:tabs>
            <w:rPr>
              <w:rFonts w:cstheme="minorBidi"/>
              <w:noProof/>
            </w:rPr>
          </w:pPr>
          <w:hyperlink w:anchor="_Toc46574932" w:history="1">
            <w:r w:rsidR="00AC0CBE" w:rsidRPr="007B063F">
              <w:rPr>
                <w:rStyle w:val="Hyperlink"/>
                <w:b/>
                <w:bCs/>
                <w:noProof/>
              </w:rPr>
              <w:t>Materials [BM]</w:t>
            </w:r>
            <w:r w:rsidR="00AC0CBE">
              <w:rPr>
                <w:noProof/>
                <w:webHidden/>
              </w:rPr>
              <w:tab/>
            </w:r>
            <w:r w:rsidR="00AC0CBE">
              <w:rPr>
                <w:noProof/>
                <w:webHidden/>
              </w:rPr>
              <w:fldChar w:fldCharType="begin"/>
            </w:r>
            <w:r w:rsidR="00AC0CBE">
              <w:rPr>
                <w:noProof/>
                <w:webHidden/>
              </w:rPr>
              <w:instrText xml:space="preserve"> PAGEREF _Toc46574932 \h </w:instrText>
            </w:r>
            <w:r w:rsidR="00AC0CBE">
              <w:rPr>
                <w:noProof/>
                <w:webHidden/>
              </w:rPr>
            </w:r>
            <w:r w:rsidR="00AC0CBE">
              <w:rPr>
                <w:noProof/>
                <w:webHidden/>
              </w:rPr>
              <w:fldChar w:fldCharType="separate"/>
            </w:r>
            <w:r w:rsidR="00AC0CBE">
              <w:rPr>
                <w:noProof/>
                <w:webHidden/>
              </w:rPr>
              <w:t>11</w:t>
            </w:r>
            <w:r w:rsidR="00AC0CBE">
              <w:rPr>
                <w:noProof/>
                <w:webHidden/>
              </w:rPr>
              <w:fldChar w:fldCharType="end"/>
            </w:r>
          </w:hyperlink>
        </w:p>
        <w:p w14:paraId="42A853DB" w14:textId="675B9945" w:rsidR="00AC0CBE" w:rsidRDefault="003E1D78">
          <w:pPr>
            <w:pStyle w:val="TOC2"/>
            <w:tabs>
              <w:tab w:val="right" w:leader="dot" w:pos="9350"/>
            </w:tabs>
            <w:rPr>
              <w:rFonts w:cstheme="minorBidi"/>
              <w:noProof/>
            </w:rPr>
          </w:pPr>
          <w:hyperlink w:anchor="_Toc46574933"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_Toc46574933 \h </w:instrText>
            </w:r>
            <w:r w:rsidR="00AC0CBE">
              <w:rPr>
                <w:noProof/>
                <w:webHidden/>
              </w:rPr>
            </w:r>
            <w:r w:rsidR="00AC0CBE">
              <w:rPr>
                <w:noProof/>
                <w:webHidden/>
              </w:rPr>
              <w:fldChar w:fldCharType="separate"/>
            </w:r>
            <w:r w:rsidR="00AC0CBE">
              <w:rPr>
                <w:noProof/>
                <w:webHidden/>
              </w:rPr>
              <w:t>11</w:t>
            </w:r>
            <w:r w:rsidR="00AC0CBE">
              <w:rPr>
                <w:noProof/>
                <w:webHidden/>
              </w:rPr>
              <w:fldChar w:fldCharType="end"/>
            </w:r>
          </w:hyperlink>
        </w:p>
        <w:p w14:paraId="4EA5DE16" w14:textId="56A6CCE2" w:rsidR="00AC0CBE" w:rsidRDefault="003E1D78">
          <w:pPr>
            <w:pStyle w:val="TOC2"/>
            <w:tabs>
              <w:tab w:val="right" w:leader="dot" w:pos="9350"/>
            </w:tabs>
            <w:rPr>
              <w:rFonts w:cstheme="minorBidi"/>
              <w:noProof/>
            </w:rPr>
          </w:pPr>
          <w:hyperlink w:anchor="_Toc46574934" w:history="1">
            <w:r w:rsidR="00AC0CBE" w:rsidRPr="007B063F">
              <w:rPr>
                <w:rStyle w:val="Hyperlink"/>
                <w:noProof/>
              </w:rPr>
              <w:t>Receive Materials</w:t>
            </w:r>
            <w:r w:rsidR="00AC0CBE">
              <w:rPr>
                <w:noProof/>
                <w:webHidden/>
              </w:rPr>
              <w:tab/>
            </w:r>
            <w:r w:rsidR="00AC0CBE">
              <w:rPr>
                <w:noProof/>
                <w:webHidden/>
              </w:rPr>
              <w:fldChar w:fldCharType="begin"/>
            </w:r>
            <w:r w:rsidR="00AC0CBE">
              <w:rPr>
                <w:noProof/>
                <w:webHidden/>
              </w:rPr>
              <w:instrText xml:space="preserve"> PAGEREF _Toc46574934 \h </w:instrText>
            </w:r>
            <w:r w:rsidR="00AC0CBE">
              <w:rPr>
                <w:noProof/>
                <w:webHidden/>
              </w:rPr>
            </w:r>
            <w:r w:rsidR="00AC0CBE">
              <w:rPr>
                <w:noProof/>
                <w:webHidden/>
              </w:rPr>
              <w:fldChar w:fldCharType="separate"/>
            </w:r>
            <w:r w:rsidR="00AC0CBE">
              <w:rPr>
                <w:noProof/>
                <w:webHidden/>
              </w:rPr>
              <w:t>13</w:t>
            </w:r>
            <w:r w:rsidR="00AC0CBE">
              <w:rPr>
                <w:noProof/>
                <w:webHidden/>
              </w:rPr>
              <w:fldChar w:fldCharType="end"/>
            </w:r>
          </w:hyperlink>
        </w:p>
        <w:p w14:paraId="4C45D08D" w14:textId="503E042C" w:rsidR="00AC0CBE" w:rsidRDefault="003E1D78">
          <w:pPr>
            <w:pStyle w:val="TOC3"/>
            <w:tabs>
              <w:tab w:val="right" w:leader="dot" w:pos="9350"/>
            </w:tabs>
            <w:rPr>
              <w:rFonts w:cstheme="minorBidi"/>
              <w:noProof/>
            </w:rPr>
          </w:pPr>
          <w:hyperlink w:anchor="_Toc46574935"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_Toc46574935 \h </w:instrText>
            </w:r>
            <w:r w:rsidR="00AC0CBE">
              <w:rPr>
                <w:noProof/>
                <w:webHidden/>
              </w:rPr>
            </w:r>
            <w:r w:rsidR="00AC0CBE">
              <w:rPr>
                <w:noProof/>
                <w:webHidden/>
              </w:rPr>
              <w:fldChar w:fldCharType="separate"/>
            </w:r>
            <w:r w:rsidR="00AC0CBE">
              <w:rPr>
                <w:noProof/>
                <w:webHidden/>
              </w:rPr>
              <w:t>13</w:t>
            </w:r>
            <w:r w:rsidR="00AC0CBE">
              <w:rPr>
                <w:noProof/>
                <w:webHidden/>
              </w:rPr>
              <w:fldChar w:fldCharType="end"/>
            </w:r>
          </w:hyperlink>
        </w:p>
        <w:p w14:paraId="205CE73A" w14:textId="1C0BE5C8" w:rsidR="00AC0CBE" w:rsidRDefault="003E1D78">
          <w:pPr>
            <w:pStyle w:val="TOC3"/>
            <w:tabs>
              <w:tab w:val="right" w:leader="dot" w:pos="9350"/>
            </w:tabs>
            <w:rPr>
              <w:rFonts w:cstheme="minorBidi"/>
              <w:noProof/>
            </w:rPr>
          </w:pPr>
          <w:hyperlink w:anchor="_Toc46574937" w:history="1">
            <w:r w:rsidR="00AC0CBE" w:rsidRPr="007B063F">
              <w:rPr>
                <w:rStyle w:val="Hyperlink"/>
                <w:noProof/>
              </w:rPr>
              <w:t>Add/Update Transaction Receipt</w:t>
            </w:r>
            <w:r w:rsidR="00AC0CBE">
              <w:rPr>
                <w:noProof/>
                <w:webHidden/>
              </w:rPr>
              <w:tab/>
            </w:r>
            <w:r w:rsidR="00AC0CBE">
              <w:rPr>
                <w:noProof/>
                <w:webHidden/>
              </w:rPr>
              <w:fldChar w:fldCharType="begin"/>
            </w:r>
            <w:r w:rsidR="00AC0CBE">
              <w:rPr>
                <w:noProof/>
                <w:webHidden/>
              </w:rPr>
              <w:instrText xml:space="preserve"> PAGEREF _Toc46574937 \h </w:instrText>
            </w:r>
            <w:r w:rsidR="00AC0CBE">
              <w:rPr>
                <w:noProof/>
                <w:webHidden/>
              </w:rPr>
            </w:r>
            <w:r w:rsidR="00AC0CBE">
              <w:rPr>
                <w:noProof/>
                <w:webHidden/>
              </w:rPr>
              <w:fldChar w:fldCharType="separate"/>
            </w:r>
            <w:r w:rsidR="00AC0CBE">
              <w:rPr>
                <w:noProof/>
                <w:webHidden/>
              </w:rPr>
              <w:t>14</w:t>
            </w:r>
            <w:r w:rsidR="00AC0CBE">
              <w:rPr>
                <w:noProof/>
                <w:webHidden/>
              </w:rPr>
              <w:fldChar w:fldCharType="end"/>
            </w:r>
          </w:hyperlink>
        </w:p>
        <w:p w14:paraId="271F5B89" w14:textId="78232BC7" w:rsidR="00AC0CBE" w:rsidRDefault="003E1D78">
          <w:pPr>
            <w:pStyle w:val="TOC2"/>
            <w:tabs>
              <w:tab w:val="right" w:leader="dot" w:pos="9350"/>
            </w:tabs>
            <w:rPr>
              <w:rFonts w:cstheme="minorBidi"/>
              <w:noProof/>
            </w:rPr>
          </w:pPr>
          <w:hyperlink w:anchor="_Toc46574938" w:history="1">
            <w:r w:rsidR="00AC0CBE" w:rsidRPr="007B063F">
              <w:rPr>
                <w:rStyle w:val="Hyperlink"/>
                <w:noProof/>
              </w:rPr>
              <w:t>Issue Materials</w:t>
            </w:r>
            <w:r w:rsidR="00AC0CBE">
              <w:rPr>
                <w:noProof/>
                <w:webHidden/>
              </w:rPr>
              <w:tab/>
            </w:r>
            <w:r w:rsidR="00AC0CBE">
              <w:rPr>
                <w:noProof/>
                <w:webHidden/>
              </w:rPr>
              <w:fldChar w:fldCharType="begin"/>
            </w:r>
            <w:r w:rsidR="00AC0CBE">
              <w:rPr>
                <w:noProof/>
                <w:webHidden/>
              </w:rPr>
              <w:instrText xml:space="preserve"> PAGEREF _Toc46574938 \h </w:instrText>
            </w:r>
            <w:r w:rsidR="00AC0CBE">
              <w:rPr>
                <w:noProof/>
                <w:webHidden/>
              </w:rPr>
            </w:r>
            <w:r w:rsidR="00AC0CBE">
              <w:rPr>
                <w:noProof/>
                <w:webHidden/>
              </w:rPr>
              <w:fldChar w:fldCharType="separate"/>
            </w:r>
            <w:r w:rsidR="00AC0CBE">
              <w:rPr>
                <w:noProof/>
                <w:webHidden/>
              </w:rPr>
              <w:t>17</w:t>
            </w:r>
            <w:r w:rsidR="00AC0CBE">
              <w:rPr>
                <w:noProof/>
                <w:webHidden/>
              </w:rPr>
              <w:fldChar w:fldCharType="end"/>
            </w:r>
          </w:hyperlink>
        </w:p>
        <w:p w14:paraId="79076AD6" w14:textId="340DA8B2" w:rsidR="00AC0CBE" w:rsidRDefault="003E1D78">
          <w:pPr>
            <w:pStyle w:val="TOC3"/>
            <w:tabs>
              <w:tab w:val="right" w:leader="dot" w:pos="9350"/>
            </w:tabs>
            <w:rPr>
              <w:rFonts w:cstheme="minorBidi"/>
              <w:noProof/>
            </w:rPr>
          </w:pPr>
          <w:hyperlink w:anchor="_Toc46574939"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_Toc46574939 \h </w:instrText>
            </w:r>
            <w:r w:rsidR="00AC0CBE">
              <w:rPr>
                <w:noProof/>
                <w:webHidden/>
              </w:rPr>
            </w:r>
            <w:r w:rsidR="00AC0CBE">
              <w:rPr>
                <w:noProof/>
                <w:webHidden/>
              </w:rPr>
              <w:fldChar w:fldCharType="separate"/>
            </w:r>
            <w:r w:rsidR="00AC0CBE">
              <w:rPr>
                <w:noProof/>
                <w:webHidden/>
              </w:rPr>
              <w:t>17</w:t>
            </w:r>
            <w:r w:rsidR="00AC0CBE">
              <w:rPr>
                <w:noProof/>
                <w:webHidden/>
              </w:rPr>
              <w:fldChar w:fldCharType="end"/>
            </w:r>
          </w:hyperlink>
        </w:p>
        <w:p w14:paraId="400549DA" w14:textId="20439201" w:rsidR="00AC0CBE" w:rsidRDefault="003E1D78">
          <w:pPr>
            <w:pStyle w:val="TOC3"/>
            <w:tabs>
              <w:tab w:val="right" w:leader="dot" w:pos="9350"/>
            </w:tabs>
            <w:rPr>
              <w:rFonts w:cstheme="minorBidi"/>
              <w:noProof/>
            </w:rPr>
          </w:pPr>
          <w:hyperlink w:anchor="_Toc46574941" w:history="1">
            <w:r w:rsidR="00AC0CBE" w:rsidRPr="007B063F">
              <w:rPr>
                <w:rStyle w:val="Hyperlink"/>
                <w:noProof/>
              </w:rPr>
              <w:t>Add/Update Issue</w:t>
            </w:r>
            <w:r w:rsidR="00AC0CBE">
              <w:rPr>
                <w:noProof/>
                <w:webHidden/>
              </w:rPr>
              <w:tab/>
            </w:r>
            <w:r w:rsidR="00AC0CBE">
              <w:rPr>
                <w:noProof/>
                <w:webHidden/>
              </w:rPr>
              <w:fldChar w:fldCharType="begin"/>
            </w:r>
            <w:r w:rsidR="00AC0CBE">
              <w:rPr>
                <w:noProof/>
                <w:webHidden/>
              </w:rPr>
              <w:instrText xml:space="preserve"> PAGEREF _Toc46574941 \h </w:instrText>
            </w:r>
            <w:r w:rsidR="00AC0CBE">
              <w:rPr>
                <w:noProof/>
                <w:webHidden/>
              </w:rPr>
            </w:r>
            <w:r w:rsidR="00AC0CBE">
              <w:rPr>
                <w:noProof/>
                <w:webHidden/>
              </w:rPr>
              <w:fldChar w:fldCharType="separate"/>
            </w:r>
            <w:r w:rsidR="00AC0CBE">
              <w:rPr>
                <w:noProof/>
                <w:webHidden/>
              </w:rPr>
              <w:t>19</w:t>
            </w:r>
            <w:r w:rsidR="00AC0CBE">
              <w:rPr>
                <w:noProof/>
                <w:webHidden/>
              </w:rPr>
              <w:fldChar w:fldCharType="end"/>
            </w:r>
          </w:hyperlink>
        </w:p>
        <w:p w14:paraId="5F1BA489" w14:textId="019CCA77" w:rsidR="00AC0CBE" w:rsidRDefault="003E1D78">
          <w:pPr>
            <w:pStyle w:val="TOC2"/>
            <w:tabs>
              <w:tab w:val="right" w:leader="dot" w:pos="9350"/>
            </w:tabs>
            <w:rPr>
              <w:rFonts w:cstheme="minorBidi"/>
              <w:noProof/>
            </w:rPr>
          </w:pPr>
          <w:hyperlink w:anchor="_Toc46574943" w:history="1">
            <w:r w:rsidR="00AC0CBE" w:rsidRPr="007B063F">
              <w:rPr>
                <w:rStyle w:val="Hyperlink"/>
                <w:noProof/>
              </w:rPr>
              <w:t>Job Returns</w:t>
            </w:r>
            <w:r w:rsidR="00AC0CBE">
              <w:rPr>
                <w:noProof/>
                <w:webHidden/>
              </w:rPr>
              <w:tab/>
            </w:r>
            <w:r w:rsidR="00AC0CBE">
              <w:rPr>
                <w:noProof/>
                <w:webHidden/>
              </w:rPr>
              <w:fldChar w:fldCharType="begin"/>
            </w:r>
            <w:r w:rsidR="00AC0CBE">
              <w:rPr>
                <w:noProof/>
                <w:webHidden/>
              </w:rPr>
              <w:instrText xml:space="preserve"> PAGEREF _Toc46574943 \h </w:instrText>
            </w:r>
            <w:r w:rsidR="00AC0CBE">
              <w:rPr>
                <w:noProof/>
                <w:webHidden/>
              </w:rPr>
            </w:r>
            <w:r w:rsidR="00AC0CBE">
              <w:rPr>
                <w:noProof/>
                <w:webHidden/>
              </w:rPr>
              <w:fldChar w:fldCharType="separate"/>
            </w:r>
            <w:r w:rsidR="00AC0CBE">
              <w:rPr>
                <w:noProof/>
                <w:webHidden/>
              </w:rPr>
              <w:t>23</w:t>
            </w:r>
            <w:r w:rsidR="00AC0CBE">
              <w:rPr>
                <w:noProof/>
                <w:webHidden/>
              </w:rPr>
              <w:fldChar w:fldCharType="end"/>
            </w:r>
          </w:hyperlink>
        </w:p>
        <w:p w14:paraId="5B7AD2F4" w14:textId="37EE3BF7" w:rsidR="00AC0CBE" w:rsidRDefault="003E1D78">
          <w:pPr>
            <w:pStyle w:val="TOC3"/>
            <w:tabs>
              <w:tab w:val="right" w:leader="dot" w:pos="9350"/>
            </w:tabs>
            <w:rPr>
              <w:rFonts w:cstheme="minorBidi"/>
              <w:noProof/>
            </w:rPr>
          </w:pPr>
          <w:hyperlink w:anchor="_Toc46574945" w:history="1">
            <w:r w:rsidR="00AC0CBE" w:rsidRPr="007B063F">
              <w:rPr>
                <w:rStyle w:val="Hyperlink"/>
                <w:noProof/>
              </w:rPr>
              <w:t>Add Return</w:t>
            </w:r>
            <w:r w:rsidR="00AC0CBE">
              <w:rPr>
                <w:noProof/>
                <w:webHidden/>
              </w:rPr>
              <w:tab/>
            </w:r>
            <w:r w:rsidR="00AC0CBE">
              <w:rPr>
                <w:noProof/>
                <w:webHidden/>
              </w:rPr>
              <w:fldChar w:fldCharType="begin"/>
            </w:r>
            <w:r w:rsidR="00AC0CBE">
              <w:rPr>
                <w:noProof/>
                <w:webHidden/>
              </w:rPr>
              <w:instrText xml:space="preserve"> PAGEREF _Toc46574945 \h </w:instrText>
            </w:r>
            <w:r w:rsidR="00AC0CBE">
              <w:rPr>
                <w:noProof/>
                <w:webHidden/>
              </w:rPr>
            </w:r>
            <w:r w:rsidR="00AC0CBE">
              <w:rPr>
                <w:noProof/>
                <w:webHidden/>
              </w:rPr>
              <w:fldChar w:fldCharType="separate"/>
            </w:r>
            <w:r w:rsidR="00AC0CBE">
              <w:rPr>
                <w:noProof/>
                <w:webHidden/>
              </w:rPr>
              <w:t>23</w:t>
            </w:r>
            <w:r w:rsidR="00AC0CBE">
              <w:rPr>
                <w:noProof/>
                <w:webHidden/>
              </w:rPr>
              <w:fldChar w:fldCharType="end"/>
            </w:r>
          </w:hyperlink>
        </w:p>
        <w:p w14:paraId="041BD842" w14:textId="301737D6" w:rsidR="00AC0CBE" w:rsidRDefault="003E1D78">
          <w:pPr>
            <w:pStyle w:val="TOC2"/>
            <w:tabs>
              <w:tab w:val="right" w:leader="dot" w:pos="9350"/>
            </w:tabs>
            <w:rPr>
              <w:rFonts w:cstheme="minorBidi"/>
              <w:noProof/>
            </w:rPr>
          </w:pPr>
          <w:hyperlink w:anchor="_Toc46574947" w:history="1">
            <w:r w:rsidR="00AC0CBE" w:rsidRPr="007B063F">
              <w:rPr>
                <w:rStyle w:val="Hyperlink"/>
                <w:noProof/>
              </w:rPr>
              <w:t>Transfer Materials</w:t>
            </w:r>
            <w:r w:rsidR="00AC0CBE">
              <w:rPr>
                <w:noProof/>
                <w:webHidden/>
              </w:rPr>
              <w:tab/>
            </w:r>
            <w:r w:rsidR="00AC0CBE">
              <w:rPr>
                <w:noProof/>
                <w:webHidden/>
              </w:rPr>
              <w:fldChar w:fldCharType="begin"/>
            </w:r>
            <w:r w:rsidR="00AC0CBE">
              <w:rPr>
                <w:noProof/>
                <w:webHidden/>
              </w:rPr>
              <w:instrText xml:space="preserve"> PAGEREF _Toc46574947 \h </w:instrText>
            </w:r>
            <w:r w:rsidR="00AC0CBE">
              <w:rPr>
                <w:noProof/>
                <w:webHidden/>
              </w:rPr>
            </w:r>
            <w:r w:rsidR="00AC0CBE">
              <w:rPr>
                <w:noProof/>
                <w:webHidden/>
              </w:rPr>
              <w:fldChar w:fldCharType="separate"/>
            </w:r>
            <w:r w:rsidR="00AC0CBE">
              <w:rPr>
                <w:noProof/>
                <w:webHidden/>
              </w:rPr>
              <w:t>27</w:t>
            </w:r>
            <w:r w:rsidR="00AC0CBE">
              <w:rPr>
                <w:noProof/>
                <w:webHidden/>
              </w:rPr>
              <w:fldChar w:fldCharType="end"/>
            </w:r>
          </w:hyperlink>
        </w:p>
        <w:p w14:paraId="3B441D2A" w14:textId="150629FA" w:rsidR="00AC0CBE" w:rsidRDefault="003E1D78">
          <w:pPr>
            <w:pStyle w:val="TOC3"/>
            <w:tabs>
              <w:tab w:val="right" w:leader="dot" w:pos="9350"/>
            </w:tabs>
            <w:rPr>
              <w:rFonts w:cstheme="minorBidi"/>
              <w:noProof/>
            </w:rPr>
          </w:pPr>
          <w:hyperlink w:anchor="_Toc46574948"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_Toc46574948 \h </w:instrText>
            </w:r>
            <w:r w:rsidR="00AC0CBE">
              <w:rPr>
                <w:noProof/>
                <w:webHidden/>
              </w:rPr>
            </w:r>
            <w:r w:rsidR="00AC0CBE">
              <w:rPr>
                <w:noProof/>
                <w:webHidden/>
              </w:rPr>
              <w:fldChar w:fldCharType="separate"/>
            </w:r>
            <w:r w:rsidR="00AC0CBE">
              <w:rPr>
                <w:noProof/>
                <w:webHidden/>
              </w:rPr>
              <w:t>27</w:t>
            </w:r>
            <w:r w:rsidR="00AC0CBE">
              <w:rPr>
                <w:noProof/>
                <w:webHidden/>
              </w:rPr>
              <w:fldChar w:fldCharType="end"/>
            </w:r>
          </w:hyperlink>
        </w:p>
        <w:p w14:paraId="3D8F04F2" w14:textId="12A5F3EC" w:rsidR="00AC0CBE" w:rsidRDefault="003E1D78">
          <w:pPr>
            <w:pStyle w:val="TOC3"/>
            <w:tabs>
              <w:tab w:val="right" w:leader="dot" w:pos="9350"/>
            </w:tabs>
            <w:rPr>
              <w:rFonts w:cstheme="minorBidi"/>
              <w:noProof/>
            </w:rPr>
          </w:pPr>
          <w:hyperlink w:anchor="_Toc46574950" w:history="1">
            <w:r w:rsidR="00AC0CBE" w:rsidRPr="007B063F">
              <w:rPr>
                <w:rStyle w:val="Hyperlink"/>
                <w:noProof/>
              </w:rPr>
              <w:t>Add/Update Transfer</w:t>
            </w:r>
            <w:r w:rsidR="00AC0CBE">
              <w:rPr>
                <w:noProof/>
                <w:webHidden/>
              </w:rPr>
              <w:tab/>
            </w:r>
            <w:r w:rsidR="00AC0CBE">
              <w:rPr>
                <w:noProof/>
                <w:webHidden/>
              </w:rPr>
              <w:fldChar w:fldCharType="begin"/>
            </w:r>
            <w:r w:rsidR="00AC0CBE">
              <w:rPr>
                <w:noProof/>
                <w:webHidden/>
              </w:rPr>
              <w:instrText xml:space="preserve"> PAGEREF _Toc46574950 \h </w:instrText>
            </w:r>
            <w:r w:rsidR="00AC0CBE">
              <w:rPr>
                <w:noProof/>
                <w:webHidden/>
              </w:rPr>
            </w:r>
            <w:r w:rsidR="00AC0CBE">
              <w:rPr>
                <w:noProof/>
                <w:webHidden/>
              </w:rPr>
              <w:fldChar w:fldCharType="separate"/>
            </w:r>
            <w:r w:rsidR="00AC0CBE">
              <w:rPr>
                <w:noProof/>
                <w:webHidden/>
              </w:rPr>
              <w:t>29</w:t>
            </w:r>
            <w:r w:rsidR="00AC0CBE">
              <w:rPr>
                <w:noProof/>
                <w:webHidden/>
              </w:rPr>
              <w:fldChar w:fldCharType="end"/>
            </w:r>
          </w:hyperlink>
        </w:p>
        <w:p w14:paraId="2A968CEE" w14:textId="1789B5D7" w:rsidR="00AC0CBE" w:rsidRDefault="003E1D78">
          <w:pPr>
            <w:pStyle w:val="TOC2"/>
            <w:tabs>
              <w:tab w:val="right" w:leader="dot" w:pos="9350"/>
            </w:tabs>
            <w:rPr>
              <w:rFonts w:cstheme="minorBidi"/>
              <w:noProof/>
            </w:rPr>
          </w:pPr>
          <w:hyperlink w:anchor="_Toc46574952" w:history="1">
            <w:r w:rsidR="00AC0CBE" w:rsidRPr="007B063F">
              <w:rPr>
                <w:rStyle w:val="Hyperlink"/>
                <w:noProof/>
              </w:rPr>
              <w:t>Move Materials</w:t>
            </w:r>
            <w:r w:rsidR="00AC0CBE">
              <w:rPr>
                <w:noProof/>
                <w:webHidden/>
              </w:rPr>
              <w:tab/>
            </w:r>
            <w:r w:rsidR="00AC0CBE">
              <w:rPr>
                <w:noProof/>
                <w:webHidden/>
              </w:rPr>
              <w:fldChar w:fldCharType="begin"/>
            </w:r>
            <w:r w:rsidR="00AC0CBE">
              <w:rPr>
                <w:noProof/>
                <w:webHidden/>
              </w:rPr>
              <w:instrText xml:space="preserve"> PAGEREF _Toc46574952 \h </w:instrText>
            </w:r>
            <w:r w:rsidR="00AC0CBE">
              <w:rPr>
                <w:noProof/>
                <w:webHidden/>
              </w:rPr>
            </w:r>
            <w:r w:rsidR="00AC0CBE">
              <w:rPr>
                <w:noProof/>
                <w:webHidden/>
              </w:rPr>
              <w:fldChar w:fldCharType="separate"/>
            </w:r>
            <w:r w:rsidR="00AC0CBE">
              <w:rPr>
                <w:noProof/>
                <w:webHidden/>
              </w:rPr>
              <w:t>31</w:t>
            </w:r>
            <w:r w:rsidR="00AC0CBE">
              <w:rPr>
                <w:noProof/>
                <w:webHidden/>
              </w:rPr>
              <w:fldChar w:fldCharType="end"/>
            </w:r>
          </w:hyperlink>
        </w:p>
        <w:p w14:paraId="352026D7" w14:textId="557B68C9" w:rsidR="00AC0CBE" w:rsidRDefault="003E1D78">
          <w:pPr>
            <w:pStyle w:val="TOC3"/>
            <w:tabs>
              <w:tab w:val="right" w:leader="dot" w:pos="9350"/>
            </w:tabs>
            <w:rPr>
              <w:rFonts w:cstheme="minorBidi"/>
              <w:noProof/>
            </w:rPr>
          </w:pPr>
          <w:hyperlink w:anchor="_Toc46574954" w:history="1">
            <w:r w:rsidR="00AC0CBE" w:rsidRPr="007B063F">
              <w:rPr>
                <w:rStyle w:val="Hyperlink"/>
                <w:noProof/>
              </w:rPr>
              <w:t>Update Material Receipts</w:t>
            </w:r>
            <w:r w:rsidR="00AC0CBE">
              <w:rPr>
                <w:noProof/>
                <w:webHidden/>
              </w:rPr>
              <w:tab/>
            </w:r>
            <w:r w:rsidR="00AC0CBE">
              <w:rPr>
                <w:noProof/>
                <w:webHidden/>
              </w:rPr>
              <w:fldChar w:fldCharType="begin"/>
            </w:r>
            <w:r w:rsidR="00AC0CBE">
              <w:rPr>
                <w:noProof/>
                <w:webHidden/>
              </w:rPr>
              <w:instrText xml:space="preserve"> PAGEREF _Toc46574954 \h </w:instrText>
            </w:r>
            <w:r w:rsidR="00AC0CBE">
              <w:rPr>
                <w:noProof/>
                <w:webHidden/>
              </w:rPr>
            </w:r>
            <w:r w:rsidR="00AC0CBE">
              <w:rPr>
                <w:noProof/>
                <w:webHidden/>
              </w:rPr>
              <w:fldChar w:fldCharType="separate"/>
            </w:r>
            <w:r w:rsidR="00AC0CBE">
              <w:rPr>
                <w:noProof/>
                <w:webHidden/>
              </w:rPr>
              <w:t>31</w:t>
            </w:r>
            <w:r w:rsidR="00AC0CBE">
              <w:rPr>
                <w:noProof/>
                <w:webHidden/>
              </w:rPr>
              <w:fldChar w:fldCharType="end"/>
            </w:r>
          </w:hyperlink>
        </w:p>
        <w:p w14:paraId="769EA161" w14:textId="2B101790" w:rsidR="00AC0CBE" w:rsidRDefault="003E1D78">
          <w:pPr>
            <w:pStyle w:val="TOC2"/>
            <w:tabs>
              <w:tab w:val="right" w:leader="dot" w:pos="9350"/>
            </w:tabs>
            <w:rPr>
              <w:rFonts w:cstheme="minorBidi"/>
              <w:noProof/>
            </w:rPr>
          </w:pPr>
          <w:hyperlink w:anchor="_Toc46574956" w:history="1">
            <w:r w:rsidR="00AC0CBE" w:rsidRPr="007B063F">
              <w:rPr>
                <w:rStyle w:val="Hyperlink"/>
                <w:noProof/>
              </w:rPr>
              <w:t>Count Materials</w:t>
            </w:r>
            <w:r w:rsidR="00AC0CBE">
              <w:rPr>
                <w:noProof/>
                <w:webHidden/>
              </w:rPr>
              <w:tab/>
            </w:r>
            <w:r w:rsidR="00AC0CBE">
              <w:rPr>
                <w:noProof/>
                <w:webHidden/>
              </w:rPr>
              <w:fldChar w:fldCharType="begin"/>
            </w:r>
            <w:r w:rsidR="00AC0CBE">
              <w:rPr>
                <w:noProof/>
                <w:webHidden/>
              </w:rPr>
              <w:instrText xml:space="preserve"> PAGEREF _Toc46574956 \h </w:instrText>
            </w:r>
            <w:r w:rsidR="00AC0CBE">
              <w:rPr>
                <w:noProof/>
                <w:webHidden/>
              </w:rPr>
            </w:r>
            <w:r w:rsidR="00AC0CBE">
              <w:rPr>
                <w:noProof/>
                <w:webHidden/>
              </w:rPr>
              <w:fldChar w:fldCharType="separate"/>
            </w:r>
            <w:r w:rsidR="00AC0CBE">
              <w:rPr>
                <w:noProof/>
                <w:webHidden/>
              </w:rPr>
              <w:t>34</w:t>
            </w:r>
            <w:r w:rsidR="00AC0CBE">
              <w:rPr>
                <w:noProof/>
                <w:webHidden/>
              </w:rPr>
              <w:fldChar w:fldCharType="end"/>
            </w:r>
          </w:hyperlink>
        </w:p>
        <w:p w14:paraId="3EA1EB51" w14:textId="6A2FC9BD" w:rsidR="00AC0CBE" w:rsidRDefault="003E1D78">
          <w:pPr>
            <w:pStyle w:val="TOC3"/>
            <w:tabs>
              <w:tab w:val="right" w:leader="dot" w:pos="9350"/>
            </w:tabs>
            <w:rPr>
              <w:rFonts w:cstheme="minorBidi"/>
              <w:noProof/>
            </w:rPr>
          </w:pPr>
          <w:hyperlink w:anchor="_Toc46574957"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_Toc46574957 \h </w:instrText>
            </w:r>
            <w:r w:rsidR="00AC0CBE">
              <w:rPr>
                <w:noProof/>
                <w:webHidden/>
              </w:rPr>
            </w:r>
            <w:r w:rsidR="00AC0CBE">
              <w:rPr>
                <w:noProof/>
                <w:webHidden/>
              </w:rPr>
              <w:fldChar w:fldCharType="separate"/>
            </w:r>
            <w:r w:rsidR="00AC0CBE">
              <w:rPr>
                <w:noProof/>
                <w:webHidden/>
              </w:rPr>
              <w:t>34</w:t>
            </w:r>
            <w:r w:rsidR="00AC0CBE">
              <w:rPr>
                <w:noProof/>
                <w:webHidden/>
              </w:rPr>
              <w:fldChar w:fldCharType="end"/>
            </w:r>
          </w:hyperlink>
        </w:p>
        <w:p w14:paraId="358D2C0C" w14:textId="356F7730" w:rsidR="00AC0CBE" w:rsidRDefault="003E1D78">
          <w:pPr>
            <w:pStyle w:val="TOC3"/>
            <w:tabs>
              <w:tab w:val="right" w:leader="dot" w:pos="9350"/>
            </w:tabs>
            <w:rPr>
              <w:rFonts w:cstheme="minorBidi"/>
              <w:noProof/>
            </w:rPr>
          </w:pPr>
          <w:hyperlink w:anchor="_Toc46574959" w:history="1">
            <w:r w:rsidR="00AC0CBE" w:rsidRPr="007B063F">
              <w:rPr>
                <w:rStyle w:val="Hyperlink"/>
                <w:noProof/>
              </w:rPr>
              <w:t>Add Physical Count</w:t>
            </w:r>
            <w:r w:rsidR="00AC0CBE">
              <w:rPr>
                <w:noProof/>
                <w:webHidden/>
              </w:rPr>
              <w:tab/>
            </w:r>
            <w:r w:rsidR="00AC0CBE">
              <w:rPr>
                <w:noProof/>
                <w:webHidden/>
              </w:rPr>
              <w:fldChar w:fldCharType="begin"/>
            </w:r>
            <w:r w:rsidR="00AC0CBE">
              <w:rPr>
                <w:noProof/>
                <w:webHidden/>
              </w:rPr>
              <w:instrText xml:space="preserve"> PAGEREF _Toc46574959 \h </w:instrText>
            </w:r>
            <w:r w:rsidR="00AC0CBE">
              <w:rPr>
                <w:noProof/>
                <w:webHidden/>
              </w:rPr>
            </w:r>
            <w:r w:rsidR="00AC0CBE">
              <w:rPr>
                <w:noProof/>
                <w:webHidden/>
              </w:rPr>
              <w:fldChar w:fldCharType="separate"/>
            </w:r>
            <w:r w:rsidR="00AC0CBE">
              <w:rPr>
                <w:noProof/>
                <w:webHidden/>
              </w:rPr>
              <w:t>35</w:t>
            </w:r>
            <w:r w:rsidR="00AC0CBE">
              <w:rPr>
                <w:noProof/>
                <w:webHidden/>
              </w:rPr>
              <w:fldChar w:fldCharType="end"/>
            </w:r>
          </w:hyperlink>
        </w:p>
        <w:p w14:paraId="35AECC94" w14:textId="71CE7591" w:rsidR="00AC0CBE" w:rsidRDefault="003E1D78">
          <w:pPr>
            <w:pStyle w:val="TOC2"/>
            <w:tabs>
              <w:tab w:val="right" w:leader="dot" w:pos="9350"/>
            </w:tabs>
            <w:rPr>
              <w:rFonts w:cstheme="minorBidi"/>
              <w:noProof/>
            </w:rPr>
          </w:pPr>
          <w:hyperlink w:anchor="_Toc46574961" w:history="1">
            <w:r w:rsidR="00AC0CBE" w:rsidRPr="007B063F">
              <w:rPr>
                <w:rStyle w:val="Hyperlink"/>
                <w:noProof/>
              </w:rPr>
              <w:t>Delete Materials</w:t>
            </w:r>
            <w:r w:rsidR="00AC0CBE">
              <w:rPr>
                <w:noProof/>
                <w:webHidden/>
              </w:rPr>
              <w:tab/>
            </w:r>
            <w:r w:rsidR="00AC0CBE">
              <w:rPr>
                <w:noProof/>
                <w:webHidden/>
              </w:rPr>
              <w:fldChar w:fldCharType="begin"/>
            </w:r>
            <w:r w:rsidR="00AC0CBE">
              <w:rPr>
                <w:noProof/>
                <w:webHidden/>
              </w:rPr>
              <w:instrText xml:space="preserve"> PAGEREF _Toc46574961 \h </w:instrText>
            </w:r>
            <w:r w:rsidR="00AC0CBE">
              <w:rPr>
                <w:noProof/>
                <w:webHidden/>
              </w:rPr>
            </w:r>
            <w:r w:rsidR="00AC0CBE">
              <w:rPr>
                <w:noProof/>
                <w:webHidden/>
              </w:rPr>
              <w:fldChar w:fldCharType="separate"/>
            </w:r>
            <w:r w:rsidR="00AC0CBE">
              <w:rPr>
                <w:noProof/>
                <w:webHidden/>
              </w:rPr>
              <w:t>38</w:t>
            </w:r>
            <w:r w:rsidR="00AC0CBE">
              <w:rPr>
                <w:noProof/>
                <w:webHidden/>
              </w:rPr>
              <w:fldChar w:fldCharType="end"/>
            </w:r>
          </w:hyperlink>
        </w:p>
        <w:p w14:paraId="10A50447" w14:textId="310B36AD" w:rsidR="00AC0CBE" w:rsidRDefault="003E1D78">
          <w:pPr>
            <w:pStyle w:val="TOC3"/>
            <w:tabs>
              <w:tab w:val="right" w:leader="dot" w:pos="9350"/>
            </w:tabs>
            <w:rPr>
              <w:rFonts w:cstheme="minorBidi"/>
              <w:noProof/>
            </w:rPr>
          </w:pPr>
          <w:hyperlink w:anchor="_Toc46574963" w:history="1">
            <w:r w:rsidR="00AC0CBE" w:rsidRPr="007B063F">
              <w:rPr>
                <w:rStyle w:val="Hyperlink"/>
                <w:noProof/>
              </w:rPr>
              <w:t>Add Deletion</w:t>
            </w:r>
            <w:r w:rsidR="00AC0CBE">
              <w:rPr>
                <w:noProof/>
                <w:webHidden/>
              </w:rPr>
              <w:tab/>
            </w:r>
            <w:r w:rsidR="00AC0CBE">
              <w:rPr>
                <w:noProof/>
                <w:webHidden/>
              </w:rPr>
              <w:fldChar w:fldCharType="begin"/>
            </w:r>
            <w:r w:rsidR="00AC0CBE">
              <w:rPr>
                <w:noProof/>
                <w:webHidden/>
              </w:rPr>
              <w:instrText xml:space="preserve"> PAGEREF _Toc46574963 \h </w:instrText>
            </w:r>
            <w:r w:rsidR="00AC0CBE">
              <w:rPr>
                <w:noProof/>
                <w:webHidden/>
              </w:rPr>
            </w:r>
            <w:r w:rsidR="00AC0CBE">
              <w:rPr>
                <w:noProof/>
                <w:webHidden/>
              </w:rPr>
              <w:fldChar w:fldCharType="separate"/>
            </w:r>
            <w:r w:rsidR="00AC0CBE">
              <w:rPr>
                <w:noProof/>
                <w:webHidden/>
              </w:rPr>
              <w:t>38</w:t>
            </w:r>
            <w:r w:rsidR="00AC0CBE">
              <w:rPr>
                <w:noProof/>
                <w:webHidden/>
              </w:rPr>
              <w:fldChar w:fldCharType="end"/>
            </w:r>
          </w:hyperlink>
        </w:p>
        <w:p w14:paraId="4B5BE399" w14:textId="4A60FBB9" w:rsidR="00AC0CBE" w:rsidRDefault="003E1D78">
          <w:pPr>
            <w:pStyle w:val="TOC2"/>
            <w:tabs>
              <w:tab w:val="right" w:leader="dot" w:pos="9350"/>
            </w:tabs>
            <w:rPr>
              <w:rFonts w:cstheme="minorBidi"/>
              <w:noProof/>
            </w:rPr>
          </w:pPr>
          <w:hyperlink w:anchor="_Toc46574965" w:history="1">
            <w:r w:rsidR="00AC0CBE" w:rsidRPr="007B063F">
              <w:rPr>
                <w:rStyle w:val="Hyperlink"/>
                <w:noProof/>
              </w:rPr>
              <w:t>Post Materials</w:t>
            </w:r>
            <w:r w:rsidR="00AC0CBE">
              <w:rPr>
                <w:noProof/>
                <w:webHidden/>
              </w:rPr>
              <w:tab/>
            </w:r>
            <w:r w:rsidR="00AC0CBE">
              <w:rPr>
                <w:noProof/>
                <w:webHidden/>
              </w:rPr>
              <w:fldChar w:fldCharType="begin"/>
            </w:r>
            <w:r w:rsidR="00AC0CBE">
              <w:rPr>
                <w:noProof/>
                <w:webHidden/>
              </w:rPr>
              <w:instrText xml:space="preserve"> PAGEREF _Toc46574965 \h </w:instrText>
            </w:r>
            <w:r w:rsidR="00AC0CBE">
              <w:rPr>
                <w:noProof/>
                <w:webHidden/>
              </w:rPr>
            </w:r>
            <w:r w:rsidR="00AC0CBE">
              <w:rPr>
                <w:noProof/>
                <w:webHidden/>
              </w:rPr>
              <w:fldChar w:fldCharType="separate"/>
            </w:r>
            <w:r w:rsidR="00AC0CBE">
              <w:rPr>
                <w:noProof/>
                <w:webHidden/>
              </w:rPr>
              <w:t>42</w:t>
            </w:r>
            <w:r w:rsidR="00AC0CBE">
              <w:rPr>
                <w:noProof/>
                <w:webHidden/>
              </w:rPr>
              <w:fldChar w:fldCharType="end"/>
            </w:r>
          </w:hyperlink>
        </w:p>
        <w:p w14:paraId="1F37538E" w14:textId="4520205D" w:rsidR="00AC0CBE" w:rsidRDefault="003E1D78">
          <w:pPr>
            <w:pStyle w:val="TOC3"/>
            <w:tabs>
              <w:tab w:val="right" w:leader="dot" w:pos="9350"/>
            </w:tabs>
            <w:rPr>
              <w:rFonts w:cstheme="minorBidi"/>
              <w:noProof/>
            </w:rPr>
          </w:pPr>
          <w:hyperlink w:anchor="_Toc46574966"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_Toc46574966 \h </w:instrText>
            </w:r>
            <w:r w:rsidR="00AC0CBE">
              <w:rPr>
                <w:noProof/>
                <w:webHidden/>
              </w:rPr>
            </w:r>
            <w:r w:rsidR="00AC0CBE">
              <w:rPr>
                <w:noProof/>
                <w:webHidden/>
              </w:rPr>
              <w:fldChar w:fldCharType="separate"/>
            </w:r>
            <w:r w:rsidR="00AC0CBE">
              <w:rPr>
                <w:noProof/>
                <w:webHidden/>
              </w:rPr>
              <w:t>42</w:t>
            </w:r>
            <w:r w:rsidR="00AC0CBE">
              <w:rPr>
                <w:noProof/>
                <w:webHidden/>
              </w:rPr>
              <w:fldChar w:fldCharType="end"/>
            </w:r>
          </w:hyperlink>
        </w:p>
        <w:p w14:paraId="401A2CE4" w14:textId="4D74BAF1" w:rsidR="00AC0CBE" w:rsidRDefault="003E1D78">
          <w:pPr>
            <w:pStyle w:val="TOC2"/>
            <w:tabs>
              <w:tab w:val="right" w:leader="dot" w:pos="9350"/>
            </w:tabs>
            <w:rPr>
              <w:rFonts w:cstheme="minorBidi"/>
              <w:noProof/>
            </w:rPr>
          </w:pPr>
          <w:hyperlink w:anchor="_Toc46574969" w:history="1">
            <w:r w:rsidR="00AC0CBE" w:rsidRPr="007B063F">
              <w:rPr>
                <w:rStyle w:val="Hyperlink"/>
                <w:noProof/>
              </w:rPr>
              <w:t>Scan Vendor Tag</w:t>
            </w:r>
            <w:r w:rsidR="00AC0CBE">
              <w:rPr>
                <w:noProof/>
                <w:webHidden/>
              </w:rPr>
              <w:tab/>
            </w:r>
            <w:r w:rsidR="00AC0CBE">
              <w:rPr>
                <w:noProof/>
                <w:webHidden/>
              </w:rPr>
              <w:fldChar w:fldCharType="begin"/>
            </w:r>
            <w:r w:rsidR="00AC0CBE">
              <w:rPr>
                <w:noProof/>
                <w:webHidden/>
              </w:rPr>
              <w:instrText xml:space="preserve"> PAGEREF _Toc46574969 \h </w:instrText>
            </w:r>
            <w:r w:rsidR="00AC0CBE">
              <w:rPr>
                <w:noProof/>
                <w:webHidden/>
              </w:rPr>
            </w:r>
            <w:r w:rsidR="00AC0CBE">
              <w:rPr>
                <w:noProof/>
                <w:webHidden/>
              </w:rPr>
              <w:fldChar w:fldCharType="separate"/>
            </w:r>
            <w:r w:rsidR="00AC0CBE">
              <w:rPr>
                <w:noProof/>
                <w:webHidden/>
              </w:rPr>
              <w:t>44</w:t>
            </w:r>
            <w:r w:rsidR="00AC0CBE">
              <w:rPr>
                <w:noProof/>
                <w:webHidden/>
              </w:rPr>
              <w:fldChar w:fldCharType="end"/>
            </w:r>
          </w:hyperlink>
        </w:p>
        <w:p w14:paraId="4738F6ED" w14:textId="03961DDE" w:rsidR="00AC0CBE" w:rsidRDefault="003E1D78">
          <w:pPr>
            <w:pStyle w:val="TOC3"/>
            <w:tabs>
              <w:tab w:val="right" w:leader="dot" w:pos="9350"/>
            </w:tabs>
            <w:rPr>
              <w:rFonts w:cstheme="minorBidi"/>
              <w:noProof/>
            </w:rPr>
          </w:pPr>
          <w:hyperlink w:anchor="_Toc46574970"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_Toc46574970 \h </w:instrText>
            </w:r>
            <w:r w:rsidR="00AC0CBE">
              <w:rPr>
                <w:noProof/>
                <w:webHidden/>
              </w:rPr>
            </w:r>
            <w:r w:rsidR="00AC0CBE">
              <w:rPr>
                <w:noProof/>
                <w:webHidden/>
              </w:rPr>
              <w:fldChar w:fldCharType="separate"/>
            </w:r>
            <w:r w:rsidR="00AC0CBE">
              <w:rPr>
                <w:noProof/>
                <w:webHidden/>
              </w:rPr>
              <w:t>44</w:t>
            </w:r>
            <w:r w:rsidR="00AC0CBE">
              <w:rPr>
                <w:noProof/>
                <w:webHidden/>
              </w:rPr>
              <w:fldChar w:fldCharType="end"/>
            </w:r>
          </w:hyperlink>
        </w:p>
        <w:p w14:paraId="6F65C29A" w14:textId="14EBB986" w:rsidR="00AC0CBE" w:rsidRDefault="003E1D78">
          <w:pPr>
            <w:pStyle w:val="TOC3"/>
            <w:tabs>
              <w:tab w:val="right" w:leader="dot" w:pos="9350"/>
            </w:tabs>
            <w:rPr>
              <w:rFonts w:cstheme="minorBidi"/>
              <w:noProof/>
            </w:rPr>
          </w:pPr>
          <w:hyperlink w:anchor="_Toc46574971" w:history="1">
            <w:r w:rsidR="00AC0CBE" w:rsidRPr="007B063F">
              <w:rPr>
                <w:rStyle w:val="Hyperlink"/>
                <w:noProof/>
              </w:rPr>
              <w:t>Browse Vendor Tags</w:t>
            </w:r>
            <w:r w:rsidR="00AC0CBE">
              <w:rPr>
                <w:noProof/>
                <w:webHidden/>
              </w:rPr>
              <w:tab/>
            </w:r>
            <w:r w:rsidR="00AC0CBE">
              <w:rPr>
                <w:noProof/>
                <w:webHidden/>
              </w:rPr>
              <w:fldChar w:fldCharType="begin"/>
            </w:r>
            <w:r w:rsidR="00AC0CBE">
              <w:rPr>
                <w:noProof/>
                <w:webHidden/>
              </w:rPr>
              <w:instrText xml:space="preserve"> PAGEREF _Toc46574971 \h </w:instrText>
            </w:r>
            <w:r w:rsidR="00AC0CBE">
              <w:rPr>
                <w:noProof/>
                <w:webHidden/>
              </w:rPr>
            </w:r>
            <w:r w:rsidR="00AC0CBE">
              <w:rPr>
                <w:noProof/>
                <w:webHidden/>
              </w:rPr>
              <w:fldChar w:fldCharType="separate"/>
            </w:r>
            <w:r w:rsidR="00AC0CBE">
              <w:rPr>
                <w:noProof/>
                <w:webHidden/>
              </w:rPr>
              <w:t>45</w:t>
            </w:r>
            <w:r w:rsidR="00AC0CBE">
              <w:rPr>
                <w:noProof/>
                <w:webHidden/>
              </w:rPr>
              <w:fldChar w:fldCharType="end"/>
            </w:r>
          </w:hyperlink>
        </w:p>
        <w:p w14:paraId="2DE78C5A" w14:textId="514EA271" w:rsidR="00AC0CBE" w:rsidRDefault="003E1D78">
          <w:pPr>
            <w:pStyle w:val="TOC1"/>
            <w:tabs>
              <w:tab w:val="right" w:leader="dot" w:pos="9350"/>
            </w:tabs>
            <w:rPr>
              <w:rFonts w:cstheme="minorBidi"/>
              <w:noProof/>
            </w:rPr>
          </w:pPr>
          <w:hyperlink w:anchor="_Toc46574972" w:history="1">
            <w:r w:rsidR="00AC0CBE" w:rsidRPr="007B063F">
              <w:rPr>
                <w:rStyle w:val="Hyperlink"/>
                <w:b/>
                <w:bCs/>
                <w:noProof/>
              </w:rPr>
              <w:t>WIP Menu [BW]</w:t>
            </w:r>
            <w:r w:rsidR="00AC0CBE">
              <w:rPr>
                <w:noProof/>
                <w:webHidden/>
              </w:rPr>
              <w:tab/>
            </w:r>
            <w:r w:rsidR="00AC0CBE">
              <w:rPr>
                <w:noProof/>
                <w:webHidden/>
              </w:rPr>
              <w:fldChar w:fldCharType="begin"/>
            </w:r>
            <w:r w:rsidR="00AC0CBE">
              <w:rPr>
                <w:noProof/>
                <w:webHidden/>
              </w:rPr>
              <w:instrText xml:space="preserve"> PAGEREF _Toc46574972 \h </w:instrText>
            </w:r>
            <w:r w:rsidR="00AC0CBE">
              <w:rPr>
                <w:noProof/>
                <w:webHidden/>
              </w:rPr>
            </w:r>
            <w:r w:rsidR="00AC0CBE">
              <w:rPr>
                <w:noProof/>
                <w:webHidden/>
              </w:rPr>
              <w:fldChar w:fldCharType="separate"/>
            </w:r>
            <w:r w:rsidR="00AC0CBE">
              <w:rPr>
                <w:noProof/>
                <w:webHidden/>
              </w:rPr>
              <w:t>47</w:t>
            </w:r>
            <w:r w:rsidR="00AC0CBE">
              <w:rPr>
                <w:noProof/>
                <w:webHidden/>
              </w:rPr>
              <w:fldChar w:fldCharType="end"/>
            </w:r>
          </w:hyperlink>
        </w:p>
        <w:p w14:paraId="27001CA8" w14:textId="23809112" w:rsidR="00AC0CBE" w:rsidRDefault="003E1D78">
          <w:pPr>
            <w:pStyle w:val="TOC2"/>
            <w:tabs>
              <w:tab w:val="right" w:leader="dot" w:pos="9350"/>
            </w:tabs>
            <w:rPr>
              <w:rFonts w:cstheme="minorBidi"/>
              <w:noProof/>
            </w:rPr>
          </w:pPr>
          <w:hyperlink w:anchor="_Toc46574973"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_Toc46574973 \h </w:instrText>
            </w:r>
            <w:r w:rsidR="00AC0CBE">
              <w:rPr>
                <w:noProof/>
                <w:webHidden/>
              </w:rPr>
            </w:r>
            <w:r w:rsidR="00AC0CBE">
              <w:rPr>
                <w:noProof/>
                <w:webHidden/>
              </w:rPr>
              <w:fldChar w:fldCharType="separate"/>
            </w:r>
            <w:r w:rsidR="00AC0CBE">
              <w:rPr>
                <w:noProof/>
                <w:webHidden/>
              </w:rPr>
              <w:t>47</w:t>
            </w:r>
            <w:r w:rsidR="00AC0CBE">
              <w:rPr>
                <w:noProof/>
                <w:webHidden/>
              </w:rPr>
              <w:fldChar w:fldCharType="end"/>
            </w:r>
          </w:hyperlink>
        </w:p>
        <w:p w14:paraId="4A582934" w14:textId="3585B292" w:rsidR="00AC0CBE" w:rsidRDefault="003E1D78">
          <w:pPr>
            <w:pStyle w:val="TOC3"/>
            <w:tabs>
              <w:tab w:val="right" w:leader="dot" w:pos="9350"/>
            </w:tabs>
            <w:rPr>
              <w:rFonts w:cstheme="minorBidi"/>
              <w:noProof/>
            </w:rPr>
          </w:pPr>
          <w:hyperlink w:anchor="_Toc46574974" w:history="1">
            <w:r w:rsidR="00AC0CBE" w:rsidRPr="007B063F">
              <w:rPr>
                <w:rStyle w:val="Hyperlink"/>
                <w:noProof/>
              </w:rPr>
              <w:t>Main Menu</w:t>
            </w:r>
            <w:r w:rsidR="00AC0CBE">
              <w:rPr>
                <w:noProof/>
                <w:webHidden/>
              </w:rPr>
              <w:tab/>
            </w:r>
            <w:r w:rsidR="00AC0CBE">
              <w:rPr>
                <w:noProof/>
                <w:webHidden/>
              </w:rPr>
              <w:fldChar w:fldCharType="begin"/>
            </w:r>
            <w:r w:rsidR="00AC0CBE">
              <w:rPr>
                <w:noProof/>
                <w:webHidden/>
              </w:rPr>
              <w:instrText xml:space="preserve"> PAGEREF _Toc46574974 \h </w:instrText>
            </w:r>
            <w:r w:rsidR="00AC0CBE">
              <w:rPr>
                <w:noProof/>
                <w:webHidden/>
              </w:rPr>
            </w:r>
            <w:r w:rsidR="00AC0CBE">
              <w:rPr>
                <w:noProof/>
                <w:webHidden/>
              </w:rPr>
              <w:fldChar w:fldCharType="separate"/>
            </w:r>
            <w:r w:rsidR="00AC0CBE">
              <w:rPr>
                <w:noProof/>
                <w:webHidden/>
              </w:rPr>
              <w:t>47</w:t>
            </w:r>
            <w:r w:rsidR="00AC0CBE">
              <w:rPr>
                <w:noProof/>
                <w:webHidden/>
              </w:rPr>
              <w:fldChar w:fldCharType="end"/>
            </w:r>
          </w:hyperlink>
        </w:p>
        <w:p w14:paraId="3331975E" w14:textId="25832C28" w:rsidR="00AC0CBE" w:rsidRDefault="003E1D78">
          <w:pPr>
            <w:pStyle w:val="TOC3"/>
            <w:tabs>
              <w:tab w:val="right" w:leader="dot" w:pos="9350"/>
            </w:tabs>
            <w:rPr>
              <w:rFonts w:cstheme="minorBidi"/>
              <w:noProof/>
            </w:rPr>
          </w:pPr>
          <w:hyperlink w:anchor="_Toc46574975" w:history="1">
            <w:r w:rsidR="00AC0CBE" w:rsidRPr="007B063F">
              <w:rPr>
                <w:rStyle w:val="Hyperlink"/>
                <w:noProof/>
              </w:rPr>
              <w:t>Work in Process Icons</w:t>
            </w:r>
            <w:r w:rsidR="00AC0CBE">
              <w:rPr>
                <w:noProof/>
                <w:webHidden/>
              </w:rPr>
              <w:tab/>
            </w:r>
            <w:r w:rsidR="00AC0CBE">
              <w:rPr>
                <w:noProof/>
                <w:webHidden/>
              </w:rPr>
              <w:fldChar w:fldCharType="begin"/>
            </w:r>
            <w:r w:rsidR="00AC0CBE">
              <w:rPr>
                <w:noProof/>
                <w:webHidden/>
              </w:rPr>
              <w:instrText xml:space="preserve"> PAGEREF _Toc46574975 \h </w:instrText>
            </w:r>
            <w:r w:rsidR="00AC0CBE">
              <w:rPr>
                <w:noProof/>
                <w:webHidden/>
              </w:rPr>
            </w:r>
            <w:r w:rsidR="00AC0CBE">
              <w:rPr>
                <w:noProof/>
                <w:webHidden/>
              </w:rPr>
              <w:fldChar w:fldCharType="separate"/>
            </w:r>
            <w:r w:rsidR="00AC0CBE">
              <w:rPr>
                <w:noProof/>
                <w:webHidden/>
              </w:rPr>
              <w:t>48</w:t>
            </w:r>
            <w:r w:rsidR="00AC0CBE">
              <w:rPr>
                <w:noProof/>
                <w:webHidden/>
              </w:rPr>
              <w:fldChar w:fldCharType="end"/>
            </w:r>
          </w:hyperlink>
        </w:p>
        <w:p w14:paraId="1088C512" w14:textId="581644E1" w:rsidR="00AC0CBE" w:rsidRDefault="003E1D78">
          <w:pPr>
            <w:pStyle w:val="TOC2"/>
            <w:tabs>
              <w:tab w:val="right" w:leader="dot" w:pos="9350"/>
            </w:tabs>
            <w:rPr>
              <w:rFonts w:cstheme="minorBidi"/>
              <w:noProof/>
            </w:rPr>
          </w:pPr>
          <w:hyperlink w:anchor="_Toc46574976" w:history="1">
            <w:r w:rsidR="00AC0CBE" w:rsidRPr="007B063F">
              <w:rPr>
                <w:rStyle w:val="Hyperlink"/>
                <w:noProof/>
              </w:rPr>
              <w:t>WIP Create</w:t>
            </w:r>
            <w:r w:rsidR="00AC0CBE">
              <w:rPr>
                <w:noProof/>
                <w:webHidden/>
              </w:rPr>
              <w:tab/>
            </w:r>
            <w:r w:rsidR="00AC0CBE">
              <w:rPr>
                <w:noProof/>
                <w:webHidden/>
              </w:rPr>
              <w:fldChar w:fldCharType="begin"/>
            </w:r>
            <w:r w:rsidR="00AC0CBE">
              <w:rPr>
                <w:noProof/>
                <w:webHidden/>
              </w:rPr>
              <w:instrText xml:space="preserve"> PAGEREF _Toc46574976 \h </w:instrText>
            </w:r>
            <w:r w:rsidR="00AC0CBE">
              <w:rPr>
                <w:noProof/>
                <w:webHidden/>
              </w:rPr>
            </w:r>
            <w:r w:rsidR="00AC0CBE">
              <w:rPr>
                <w:noProof/>
                <w:webHidden/>
              </w:rPr>
              <w:fldChar w:fldCharType="separate"/>
            </w:r>
            <w:r w:rsidR="00AC0CBE">
              <w:rPr>
                <w:noProof/>
                <w:webHidden/>
              </w:rPr>
              <w:t>49</w:t>
            </w:r>
            <w:r w:rsidR="00AC0CBE">
              <w:rPr>
                <w:noProof/>
                <w:webHidden/>
              </w:rPr>
              <w:fldChar w:fldCharType="end"/>
            </w:r>
          </w:hyperlink>
        </w:p>
        <w:p w14:paraId="2B210928" w14:textId="3AD2C9F9" w:rsidR="00AC0CBE" w:rsidRDefault="003E1D78">
          <w:pPr>
            <w:pStyle w:val="TOC3"/>
            <w:tabs>
              <w:tab w:val="right" w:leader="dot" w:pos="9350"/>
            </w:tabs>
            <w:rPr>
              <w:rFonts w:cstheme="minorBidi"/>
              <w:noProof/>
            </w:rPr>
          </w:pPr>
          <w:hyperlink w:anchor="_Toc46574978" w:history="1">
            <w:r w:rsidR="00AC0CBE" w:rsidRPr="007B063F">
              <w:rPr>
                <w:rStyle w:val="Hyperlink"/>
                <w:noProof/>
              </w:rPr>
              <w:t>Adjust Work in Process</w:t>
            </w:r>
            <w:r w:rsidR="00AC0CBE">
              <w:rPr>
                <w:noProof/>
                <w:webHidden/>
              </w:rPr>
              <w:tab/>
            </w:r>
            <w:r w:rsidR="00AC0CBE">
              <w:rPr>
                <w:noProof/>
                <w:webHidden/>
              </w:rPr>
              <w:fldChar w:fldCharType="begin"/>
            </w:r>
            <w:r w:rsidR="00AC0CBE">
              <w:rPr>
                <w:noProof/>
                <w:webHidden/>
              </w:rPr>
              <w:instrText xml:space="preserve"> PAGEREF _Toc46574978 \h </w:instrText>
            </w:r>
            <w:r w:rsidR="00AC0CBE">
              <w:rPr>
                <w:noProof/>
                <w:webHidden/>
              </w:rPr>
            </w:r>
            <w:r w:rsidR="00AC0CBE">
              <w:rPr>
                <w:noProof/>
                <w:webHidden/>
              </w:rPr>
              <w:fldChar w:fldCharType="separate"/>
            </w:r>
            <w:r w:rsidR="00AC0CBE">
              <w:rPr>
                <w:noProof/>
                <w:webHidden/>
              </w:rPr>
              <w:t>51</w:t>
            </w:r>
            <w:r w:rsidR="00AC0CBE">
              <w:rPr>
                <w:noProof/>
                <w:webHidden/>
              </w:rPr>
              <w:fldChar w:fldCharType="end"/>
            </w:r>
          </w:hyperlink>
        </w:p>
        <w:p w14:paraId="2D691A86" w14:textId="313EE1A1" w:rsidR="00AC0CBE" w:rsidRDefault="003E1D78">
          <w:pPr>
            <w:pStyle w:val="TOC2"/>
            <w:tabs>
              <w:tab w:val="right" w:leader="dot" w:pos="9350"/>
            </w:tabs>
            <w:rPr>
              <w:rFonts w:cstheme="minorBidi"/>
              <w:noProof/>
            </w:rPr>
          </w:pPr>
          <w:hyperlink w:anchor="_Toc46574979" w:history="1">
            <w:r w:rsidR="00AC0CBE" w:rsidRPr="007B063F">
              <w:rPr>
                <w:rStyle w:val="Hyperlink"/>
                <w:noProof/>
              </w:rPr>
              <w:t>WIP Issue</w:t>
            </w:r>
            <w:r w:rsidR="00AC0CBE">
              <w:rPr>
                <w:noProof/>
                <w:webHidden/>
              </w:rPr>
              <w:tab/>
            </w:r>
            <w:r w:rsidR="00AC0CBE">
              <w:rPr>
                <w:noProof/>
                <w:webHidden/>
              </w:rPr>
              <w:fldChar w:fldCharType="begin"/>
            </w:r>
            <w:r w:rsidR="00AC0CBE">
              <w:rPr>
                <w:noProof/>
                <w:webHidden/>
              </w:rPr>
              <w:instrText xml:space="preserve"> PAGEREF _Toc46574979 \h </w:instrText>
            </w:r>
            <w:r w:rsidR="00AC0CBE">
              <w:rPr>
                <w:noProof/>
                <w:webHidden/>
              </w:rPr>
            </w:r>
            <w:r w:rsidR="00AC0CBE">
              <w:rPr>
                <w:noProof/>
                <w:webHidden/>
              </w:rPr>
              <w:fldChar w:fldCharType="separate"/>
            </w:r>
            <w:r w:rsidR="00AC0CBE">
              <w:rPr>
                <w:noProof/>
                <w:webHidden/>
              </w:rPr>
              <w:t>52</w:t>
            </w:r>
            <w:r w:rsidR="00AC0CBE">
              <w:rPr>
                <w:noProof/>
                <w:webHidden/>
              </w:rPr>
              <w:fldChar w:fldCharType="end"/>
            </w:r>
          </w:hyperlink>
        </w:p>
        <w:p w14:paraId="7E79079D" w14:textId="6A5F2057" w:rsidR="00AC0CBE" w:rsidRDefault="003E1D78">
          <w:pPr>
            <w:pStyle w:val="TOC2"/>
            <w:tabs>
              <w:tab w:val="right" w:leader="dot" w:pos="9350"/>
            </w:tabs>
            <w:rPr>
              <w:rFonts w:cstheme="minorBidi"/>
              <w:noProof/>
            </w:rPr>
          </w:pPr>
          <w:hyperlink w:anchor="_Toc46574981" w:history="1">
            <w:r w:rsidR="00AC0CBE" w:rsidRPr="007B063F">
              <w:rPr>
                <w:rStyle w:val="Hyperlink"/>
                <w:noProof/>
              </w:rPr>
              <w:t>WIP Transfer</w:t>
            </w:r>
            <w:r w:rsidR="00AC0CBE">
              <w:rPr>
                <w:noProof/>
                <w:webHidden/>
              </w:rPr>
              <w:tab/>
            </w:r>
            <w:r w:rsidR="00AC0CBE">
              <w:rPr>
                <w:noProof/>
                <w:webHidden/>
              </w:rPr>
              <w:fldChar w:fldCharType="begin"/>
            </w:r>
            <w:r w:rsidR="00AC0CBE">
              <w:rPr>
                <w:noProof/>
                <w:webHidden/>
              </w:rPr>
              <w:instrText xml:space="preserve"> PAGEREF _Toc46574981 \h </w:instrText>
            </w:r>
            <w:r w:rsidR="00AC0CBE">
              <w:rPr>
                <w:noProof/>
                <w:webHidden/>
              </w:rPr>
            </w:r>
            <w:r w:rsidR="00AC0CBE">
              <w:rPr>
                <w:noProof/>
                <w:webHidden/>
              </w:rPr>
              <w:fldChar w:fldCharType="separate"/>
            </w:r>
            <w:r w:rsidR="00AC0CBE">
              <w:rPr>
                <w:noProof/>
                <w:webHidden/>
              </w:rPr>
              <w:t>53</w:t>
            </w:r>
            <w:r w:rsidR="00AC0CBE">
              <w:rPr>
                <w:noProof/>
                <w:webHidden/>
              </w:rPr>
              <w:fldChar w:fldCharType="end"/>
            </w:r>
          </w:hyperlink>
        </w:p>
        <w:p w14:paraId="45768A62" w14:textId="6E1F54B3" w:rsidR="00AC0CBE" w:rsidRDefault="003E1D78">
          <w:pPr>
            <w:pStyle w:val="TOC1"/>
            <w:tabs>
              <w:tab w:val="right" w:leader="dot" w:pos="9350"/>
            </w:tabs>
            <w:rPr>
              <w:rFonts w:cstheme="minorBidi"/>
              <w:noProof/>
            </w:rPr>
          </w:pPr>
          <w:hyperlink w:anchor="_Toc46574983" w:history="1">
            <w:r w:rsidR="00AC0CBE" w:rsidRPr="007B063F">
              <w:rPr>
                <w:rStyle w:val="Hyperlink"/>
                <w:b/>
                <w:bCs/>
                <w:noProof/>
              </w:rPr>
              <w:t>Finished Goods [BF]</w:t>
            </w:r>
            <w:r w:rsidR="00AC0CBE">
              <w:rPr>
                <w:noProof/>
                <w:webHidden/>
              </w:rPr>
              <w:tab/>
            </w:r>
            <w:r w:rsidR="00AC0CBE">
              <w:rPr>
                <w:noProof/>
                <w:webHidden/>
              </w:rPr>
              <w:fldChar w:fldCharType="begin"/>
            </w:r>
            <w:r w:rsidR="00AC0CBE">
              <w:rPr>
                <w:noProof/>
                <w:webHidden/>
              </w:rPr>
              <w:instrText xml:space="preserve"> PAGEREF _Toc46574983 \h </w:instrText>
            </w:r>
            <w:r w:rsidR="00AC0CBE">
              <w:rPr>
                <w:noProof/>
                <w:webHidden/>
              </w:rPr>
            </w:r>
            <w:r w:rsidR="00AC0CBE">
              <w:rPr>
                <w:noProof/>
                <w:webHidden/>
              </w:rPr>
              <w:fldChar w:fldCharType="separate"/>
            </w:r>
            <w:r w:rsidR="00AC0CBE">
              <w:rPr>
                <w:noProof/>
                <w:webHidden/>
              </w:rPr>
              <w:t>54</w:t>
            </w:r>
            <w:r w:rsidR="00AC0CBE">
              <w:rPr>
                <w:noProof/>
                <w:webHidden/>
              </w:rPr>
              <w:fldChar w:fldCharType="end"/>
            </w:r>
          </w:hyperlink>
        </w:p>
        <w:p w14:paraId="6FA7BB3F" w14:textId="23431DCA" w:rsidR="00AC0CBE" w:rsidRDefault="003E1D78">
          <w:pPr>
            <w:pStyle w:val="TOC2"/>
            <w:tabs>
              <w:tab w:val="right" w:leader="dot" w:pos="9350"/>
            </w:tabs>
            <w:rPr>
              <w:rFonts w:cstheme="minorBidi"/>
              <w:noProof/>
            </w:rPr>
          </w:pPr>
          <w:hyperlink w:anchor="_Toc46574984"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_Toc46574984 \h </w:instrText>
            </w:r>
            <w:r w:rsidR="00AC0CBE">
              <w:rPr>
                <w:noProof/>
                <w:webHidden/>
              </w:rPr>
            </w:r>
            <w:r w:rsidR="00AC0CBE">
              <w:rPr>
                <w:noProof/>
                <w:webHidden/>
              </w:rPr>
              <w:fldChar w:fldCharType="separate"/>
            </w:r>
            <w:r w:rsidR="00AC0CBE">
              <w:rPr>
                <w:noProof/>
                <w:webHidden/>
              </w:rPr>
              <w:t>54</w:t>
            </w:r>
            <w:r w:rsidR="00AC0CBE">
              <w:rPr>
                <w:noProof/>
                <w:webHidden/>
              </w:rPr>
              <w:fldChar w:fldCharType="end"/>
            </w:r>
          </w:hyperlink>
        </w:p>
        <w:p w14:paraId="10C76470" w14:textId="3C3B697F" w:rsidR="00AC0CBE" w:rsidRDefault="003E1D78">
          <w:pPr>
            <w:pStyle w:val="TOC3"/>
            <w:tabs>
              <w:tab w:val="right" w:leader="dot" w:pos="9350"/>
            </w:tabs>
            <w:rPr>
              <w:rFonts w:cstheme="minorBidi"/>
              <w:noProof/>
            </w:rPr>
          </w:pPr>
          <w:hyperlink w:anchor="_Toc46574985" w:history="1">
            <w:r w:rsidR="00AC0CBE" w:rsidRPr="007B063F">
              <w:rPr>
                <w:rStyle w:val="Hyperlink"/>
                <w:noProof/>
              </w:rPr>
              <w:t>Main Menu</w:t>
            </w:r>
            <w:r w:rsidR="00AC0CBE">
              <w:rPr>
                <w:noProof/>
                <w:webHidden/>
              </w:rPr>
              <w:tab/>
            </w:r>
            <w:r w:rsidR="00AC0CBE">
              <w:rPr>
                <w:noProof/>
                <w:webHidden/>
              </w:rPr>
              <w:fldChar w:fldCharType="begin"/>
            </w:r>
            <w:r w:rsidR="00AC0CBE">
              <w:rPr>
                <w:noProof/>
                <w:webHidden/>
              </w:rPr>
              <w:instrText xml:space="preserve"> PAGEREF _Toc46574985 \h </w:instrText>
            </w:r>
            <w:r w:rsidR="00AC0CBE">
              <w:rPr>
                <w:noProof/>
                <w:webHidden/>
              </w:rPr>
            </w:r>
            <w:r w:rsidR="00AC0CBE">
              <w:rPr>
                <w:noProof/>
                <w:webHidden/>
              </w:rPr>
              <w:fldChar w:fldCharType="separate"/>
            </w:r>
            <w:r w:rsidR="00AC0CBE">
              <w:rPr>
                <w:noProof/>
                <w:webHidden/>
              </w:rPr>
              <w:t>55</w:t>
            </w:r>
            <w:r w:rsidR="00AC0CBE">
              <w:rPr>
                <w:noProof/>
                <w:webHidden/>
              </w:rPr>
              <w:fldChar w:fldCharType="end"/>
            </w:r>
          </w:hyperlink>
        </w:p>
        <w:p w14:paraId="4C64DC9A" w14:textId="2E4C2285" w:rsidR="00AC0CBE" w:rsidRDefault="003E1D78">
          <w:pPr>
            <w:pStyle w:val="TOC2"/>
            <w:tabs>
              <w:tab w:val="right" w:leader="dot" w:pos="9350"/>
            </w:tabs>
            <w:rPr>
              <w:rFonts w:cstheme="minorBidi"/>
              <w:noProof/>
            </w:rPr>
          </w:pPr>
          <w:hyperlink w:anchor="_Toc46574986" w:history="1">
            <w:r w:rsidR="00AC0CBE" w:rsidRPr="007B063F">
              <w:rPr>
                <w:rStyle w:val="Hyperlink"/>
                <w:noProof/>
              </w:rPr>
              <w:t>Receive Goods</w:t>
            </w:r>
            <w:r w:rsidR="00AC0CBE">
              <w:rPr>
                <w:noProof/>
                <w:webHidden/>
              </w:rPr>
              <w:tab/>
            </w:r>
            <w:r w:rsidR="00AC0CBE">
              <w:rPr>
                <w:noProof/>
                <w:webHidden/>
              </w:rPr>
              <w:fldChar w:fldCharType="begin"/>
            </w:r>
            <w:r w:rsidR="00AC0CBE">
              <w:rPr>
                <w:noProof/>
                <w:webHidden/>
              </w:rPr>
              <w:instrText xml:space="preserve"> PAGEREF _Toc46574986 \h </w:instrText>
            </w:r>
            <w:r w:rsidR="00AC0CBE">
              <w:rPr>
                <w:noProof/>
                <w:webHidden/>
              </w:rPr>
            </w:r>
            <w:r w:rsidR="00AC0CBE">
              <w:rPr>
                <w:noProof/>
                <w:webHidden/>
              </w:rPr>
              <w:fldChar w:fldCharType="separate"/>
            </w:r>
            <w:r w:rsidR="00AC0CBE">
              <w:rPr>
                <w:noProof/>
                <w:webHidden/>
              </w:rPr>
              <w:t>57</w:t>
            </w:r>
            <w:r w:rsidR="00AC0CBE">
              <w:rPr>
                <w:noProof/>
                <w:webHidden/>
              </w:rPr>
              <w:fldChar w:fldCharType="end"/>
            </w:r>
          </w:hyperlink>
        </w:p>
        <w:p w14:paraId="546FD776" w14:textId="406C8BA0" w:rsidR="00AC0CBE" w:rsidRDefault="003E1D78">
          <w:pPr>
            <w:pStyle w:val="TOC3"/>
            <w:tabs>
              <w:tab w:val="right" w:leader="dot" w:pos="9350"/>
            </w:tabs>
            <w:rPr>
              <w:rFonts w:cstheme="minorBidi"/>
              <w:noProof/>
            </w:rPr>
          </w:pPr>
          <w:hyperlink w:anchor="_Toc46574987"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_Toc46574987 \h </w:instrText>
            </w:r>
            <w:r w:rsidR="00AC0CBE">
              <w:rPr>
                <w:noProof/>
                <w:webHidden/>
              </w:rPr>
            </w:r>
            <w:r w:rsidR="00AC0CBE">
              <w:rPr>
                <w:noProof/>
                <w:webHidden/>
              </w:rPr>
              <w:fldChar w:fldCharType="separate"/>
            </w:r>
            <w:r w:rsidR="00AC0CBE">
              <w:rPr>
                <w:noProof/>
                <w:webHidden/>
              </w:rPr>
              <w:t>57</w:t>
            </w:r>
            <w:r w:rsidR="00AC0CBE">
              <w:rPr>
                <w:noProof/>
                <w:webHidden/>
              </w:rPr>
              <w:fldChar w:fldCharType="end"/>
            </w:r>
          </w:hyperlink>
        </w:p>
        <w:p w14:paraId="44E01E14" w14:textId="5CB6B426" w:rsidR="00AC0CBE" w:rsidRDefault="003E1D78">
          <w:pPr>
            <w:pStyle w:val="TOC3"/>
            <w:tabs>
              <w:tab w:val="right" w:leader="dot" w:pos="9350"/>
            </w:tabs>
            <w:rPr>
              <w:rFonts w:cstheme="minorBidi"/>
              <w:noProof/>
            </w:rPr>
          </w:pPr>
          <w:hyperlink w:anchor="_Toc46574989" w:history="1">
            <w:r w:rsidR="00AC0CBE" w:rsidRPr="007B063F">
              <w:rPr>
                <w:rStyle w:val="Hyperlink"/>
                <w:noProof/>
              </w:rPr>
              <w:t>Add Receipt</w:t>
            </w:r>
            <w:r w:rsidR="00AC0CBE">
              <w:rPr>
                <w:noProof/>
                <w:webHidden/>
              </w:rPr>
              <w:tab/>
            </w:r>
            <w:r w:rsidR="00AC0CBE">
              <w:rPr>
                <w:noProof/>
                <w:webHidden/>
              </w:rPr>
              <w:fldChar w:fldCharType="begin"/>
            </w:r>
            <w:r w:rsidR="00AC0CBE">
              <w:rPr>
                <w:noProof/>
                <w:webHidden/>
              </w:rPr>
              <w:instrText xml:space="preserve"> PAGEREF _Toc46574989 \h </w:instrText>
            </w:r>
            <w:r w:rsidR="00AC0CBE">
              <w:rPr>
                <w:noProof/>
                <w:webHidden/>
              </w:rPr>
            </w:r>
            <w:r w:rsidR="00AC0CBE">
              <w:rPr>
                <w:noProof/>
                <w:webHidden/>
              </w:rPr>
              <w:fldChar w:fldCharType="separate"/>
            </w:r>
            <w:r w:rsidR="00AC0CBE">
              <w:rPr>
                <w:noProof/>
                <w:webHidden/>
              </w:rPr>
              <w:t>59</w:t>
            </w:r>
            <w:r w:rsidR="00AC0CBE">
              <w:rPr>
                <w:noProof/>
                <w:webHidden/>
              </w:rPr>
              <w:fldChar w:fldCharType="end"/>
            </w:r>
          </w:hyperlink>
        </w:p>
        <w:p w14:paraId="781415FC" w14:textId="2F8D1411" w:rsidR="00AC0CBE" w:rsidRDefault="003E1D78">
          <w:pPr>
            <w:pStyle w:val="TOC3"/>
            <w:tabs>
              <w:tab w:val="right" w:leader="dot" w:pos="9350"/>
            </w:tabs>
            <w:rPr>
              <w:rFonts w:cstheme="minorBidi"/>
              <w:noProof/>
            </w:rPr>
          </w:pPr>
          <w:hyperlink w:anchor="_Toc46574992" w:history="1">
            <w:r w:rsidR="00AC0CBE" w:rsidRPr="007B063F">
              <w:rPr>
                <w:rStyle w:val="Hyperlink"/>
                <w:noProof/>
              </w:rPr>
              <w:t>Add/Update Set Parts</w:t>
            </w:r>
            <w:r w:rsidR="00AC0CBE">
              <w:rPr>
                <w:noProof/>
                <w:webHidden/>
              </w:rPr>
              <w:tab/>
            </w:r>
            <w:r w:rsidR="00AC0CBE">
              <w:rPr>
                <w:noProof/>
                <w:webHidden/>
              </w:rPr>
              <w:fldChar w:fldCharType="begin"/>
            </w:r>
            <w:r w:rsidR="00AC0CBE">
              <w:rPr>
                <w:noProof/>
                <w:webHidden/>
              </w:rPr>
              <w:instrText xml:space="preserve"> PAGEREF _Toc46574992 \h </w:instrText>
            </w:r>
            <w:r w:rsidR="00AC0CBE">
              <w:rPr>
                <w:noProof/>
                <w:webHidden/>
              </w:rPr>
            </w:r>
            <w:r w:rsidR="00AC0CBE">
              <w:rPr>
                <w:noProof/>
                <w:webHidden/>
              </w:rPr>
              <w:fldChar w:fldCharType="separate"/>
            </w:r>
            <w:r w:rsidR="00AC0CBE">
              <w:rPr>
                <w:noProof/>
                <w:webHidden/>
              </w:rPr>
              <w:t>63</w:t>
            </w:r>
            <w:r w:rsidR="00AC0CBE">
              <w:rPr>
                <w:noProof/>
                <w:webHidden/>
              </w:rPr>
              <w:fldChar w:fldCharType="end"/>
            </w:r>
          </w:hyperlink>
        </w:p>
        <w:p w14:paraId="49EC216D" w14:textId="2049E489" w:rsidR="00AC0CBE" w:rsidRDefault="003E1D78">
          <w:pPr>
            <w:pStyle w:val="TOC2"/>
            <w:tabs>
              <w:tab w:val="right" w:leader="dot" w:pos="9350"/>
            </w:tabs>
            <w:rPr>
              <w:rFonts w:cstheme="minorBidi"/>
              <w:noProof/>
            </w:rPr>
          </w:pPr>
          <w:hyperlink w:anchor="_Toc46574994" w:history="1">
            <w:r w:rsidR="00AC0CBE" w:rsidRPr="007B063F">
              <w:rPr>
                <w:rStyle w:val="Hyperlink"/>
                <w:noProof/>
              </w:rPr>
              <w:t>Move Receipts</w:t>
            </w:r>
            <w:r w:rsidR="00AC0CBE">
              <w:rPr>
                <w:noProof/>
                <w:webHidden/>
              </w:rPr>
              <w:tab/>
            </w:r>
            <w:r w:rsidR="00AC0CBE">
              <w:rPr>
                <w:noProof/>
                <w:webHidden/>
              </w:rPr>
              <w:fldChar w:fldCharType="begin"/>
            </w:r>
            <w:r w:rsidR="00AC0CBE">
              <w:rPr>
                <w:noProof/>
                <w:webHidden/>
              </w:rPr>
              <w:instrText xml:space="preserve"> PAGEREF _Toc46574994 \h </w:instrText>
            </w:r>
            <w:r w:rsidR="00AC0CBE">
              <w:rPr>
                <w:noProof/>
                <w:webHidden/>
              </w:rPr>
            </w:r>
            <w:r w:rsidR="00AC0CBE">
              <w:rPr>
                <w:noProof/>
                <w:webHidden/>
              </w:rPr>
              <w:fldChar w:fldCharType="separate"/>
            </w:r>
            <w:r w:rsidR="00AC0CBE">
              <w:rPr>
                <w:noProof/>
                <w:webHidden/>
              </w:rPr>
              <w:t>67</w:t>
            </w:r>
            <w:r w:rsidR="00AC0CBE">
              <w:rPr>
                <w:noProof/>
                <w:webHidden/>
              </w:rPr>
              <w:fldChar w:fldCharType="end"/>
            </w:r>
          </w:hyperlink>
        </w:p>
        <w:p w14:paraId="02CB3FD9" w14:textId="6ABDF8FA" w:rsidR="00AC0CBE" w:rsidRDefault="003E1D78">
          <w:pPr>
            <w:pStyle w:val="TOC3"/>
            <w:tabs>
              <w:tab w:val="right" w:leader="dot" w:pos="9350"/>
            </w:tabs>
            <w:rPr>
              <w:rFonts w:cstheme="minorBidi"/>
              <w:noProof/>
            </w:rPr>
          </w:pPr>
          <w:hyperlink w:anchor="_Toc46574995" w:history="1">
            <w:r w:rsidR="00AC0CBE" w:rsidRPr="007B063F">
              <w:rPr>
                <w:rStyle w:val="Hyperlink"/>
                <w:noProof/>
              </w:rPr>
              <w:t>Update Receipt</w:t>
            </w:r>
            <w:r w:rsidR="00AC0CBE">
              <w:rPr>
                <w:noProof/>
                <w:webHidden/>
              </w:rPr>
              <w:tab/>
            </w:r>
            <w:r w:rsidR="00AC0CBE">
              <w:rPr>
                <w:noProof/>
                <w:webHidden/>
              </w:rPr>
              <w:fldChar w:fldCharType="begin"/>
            </w:r>
            <w:r w:rsidR="00AC0CBE">
              <w:rPr>
                <w:noProof/>
                <w:webHidden/>
              </w:rPr>
              <w:instrText xml:space="preserve"> PAGEREF _Toc46574995 \h </w:instrText>
            </w:r>
            <w:r w:rsidR="00AC0CBE">
              <w:rPr>
                <w:noProof/>
                <w:webHidden/>
              </w:rPr>
            </w:r>
            <w:r w:rsidR="00AC0CBE">
              <w:rPr>
                <w:noProof/>
                <w:webHidden/>
              </w:rPr>
              <w:fldChar w:fldCharType="separate"/>
            </w:r>
            <w:r w:rsidR="00AC0CBE">
              <w:rPr>
                <w:noProof/>
                <w:webHidden/>
              </w:rPr>
              <w:t>67</w:t>
            </w:r>
            <w:r w:rsidR="00AC0CBE">
              <w:rPr>
                <w:noProof/>
                <w:webHidden/>
              </w:rPr>
              <w:fldChar w:fldCharType="end"/>
            </w:r>
          </w:hyperlink>
        </w:p>
        <w:p w14:paraId="6FF6427E" w14:textId="0CF9FCA5" w:rsidR="00AC0CBE" w:rsidRDefault="003E1D78">
          <w:pPr>
            <w:pStyle w:val="TOC2"/>
            <w:tabs>
              <w:tab w:val="right" w:leader="dot" w:pos="9350"/>
            </w:tabs>
            <w:rPr>
              <w:rFonts w:cstheme="minorBidi"/>
              <w:noProof/>
            </w:rPr>
          </w:pPr>
          <w:hyperlink w:anchor="_Toc46574997" w:history="1">
            <w:r w:rsidR="00AC0CBE" w:rsidRPr="007B063F">
              <w:rPr>
                <w:rStyle w:val="Hyperlink"/>
                <w:noProof/>
              </w:rPr>
              <w:t>Transfer Goods</w:t>
            </w:r>
            <w:r w:rsidR="00AC0CBE">
              <w:rPr>
                <w:noProof/>
                <w:webHidden/>
              </w:rPr>
              <w:tab/>
            </w:r>
            <w:r w:rsidR="00AC0CBE">
              <w:rPr>
                <w:noProof/>
                <w:webHidden/>
              </w:rPr>
              <w:fldChar w:fldCharType="begin"/>
            </w:r>
            <w:r w:rsidR="00AC0CBE">
              <w:rPr>
                <w:noProof/>
                <w:webHidden/>
              </w:rPr>
              <w:instrText xml:space="preserve"> PAGEREF _Toc46574997 \h </w:instrText>
            </w:r>
            <w:r w:rsidR="00AC0CBE">
              <w:rPr>
                <w:noProof/>
                <w:webHidden/>
              </w:rPr>
            </w:r>
            <w:r w:rsidR="00AC0CBE">
              <w:rPr>
                <w:noProof/>
                <w:webHidden/>
              </w:rPr>
              <w:fldChar w:fldCharType="separate"/>
            </w:r>
            <w:r w:rsidR="00AC0CBE">
              <w:rPr>
                <w:noProof/>
                <w:webHidden/>
              </w:rPr>
              <w:t>70</w:t>
            </w:r>
            <w:r w:rsidR="00AC0CBE">
              <w:rPr>
                <w:noProof/>
                <w:webHidden/>
              </w:rPr>
              <w:fldChar w:fldCharType="end"/>
            </w:r>
          </w:hyperlink>
        </w:p>
        <w:p w14:paraId="5561D54E" w14:textId="4B3318A7" w:rsidR="00AC0CBE" w:rsidRDefault="003E1D78">
          <w:pPr>
            <w:pStyle w:val="TOC3"/>
            <w:tabs>
              <w:tab w:val="right" w:leader="dot" w:pos="9350"/>
            </w:tabs>
            <w:rPr>
              <w:rFonts w:cstheme="minorBidi"/>
              <w:noProof/>
            </w:rPr>
          </w:pPr>
          <w:hyperlink w:anchor="_Toc46574998"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_Toc46574998 \h </w:instrText>
            </w:r>
            <w:r w:rsidR="00AC0CBE">
              <w:rPr>
                <w:noProof/>
                <w:webHidden/>
              </w:rPr>
            </w:r>
            <w:r w:rsidR="00AC0CBE">
              <w:rPr>
                <w:noProof/>
                <w:webHidden/>
              </w:rPr>
              <w:fldChar w:fldCharType="separate"/>
            </w:r>
            <w:r w:rsidR="00AC0CBE">
              <w:rPr>
                <w:noProof/>
                <w:webHidden/>
              </w:rPr>
              <w:t>70</w:t>
            </w:r>
            <w:r w:rsidR="00AC0CBE">
              <w:rPr>
                <w:noProof/>
                <w:webHidden/>
              </w:rPr>
              <w:fldChar w:fldCharType="end"/>
            </w:r>
          </w:hyperlink>
        </w:p>
        <w:p w14:paraId="4A22C5A3" w14:textId="42D60673" w:rsidR="00AC0CBE" w:rsidRDefault="003E1D78">
          <w:pPr>
            <w:pStyle w:val="TOC3"/>
            <w:tabs>
              <w:tab w:val="right" w:leader="dot" w:pos="9350"/>
            </w:tabs>
            <w:rPr>
              <w:rFonts w:cstheme="minorBidi"/>
              <w:noProof/>
            </w:rPr>
          </w:pPr>
          <w:hyperlink w:anchor="_Toc46575000" w:history="1">
            <w:r w:rsidR="00AC0CBE" w:rsidRPr="007B063F">
              <w:rPr>
                <w:rStyle w:val="Hyperlink"/>
                <w:noProof/>
              </w:rPr>
              <w:t>Add Transfer</w:t>
            </w:r>
            <w:r w:rsidR="00AC0CBE">
              <w:rPr>
                <w:noProof/>
                <w:webHidden/>
              </w:rPr>
              <w:tab/>
            </w:r>
            <w:r w:rsidR="00AC0CBE">
              <w:rPr>
                <w:noProof/>
                <w:webHidden/>
              </w:rPr>
              <w:fldChar w:fldCharType="begin"/>
            </w:r>
            <w:r w:rsidR="00AC0CBE">
              <w:rPr>
                <w:noProof/>
                <w:webHidden/>
              </w:rPr>
              <w:instrText xml:space="preserve"> PAGEREF _Toc46575000 \h </w:instrText>
            </w:r>
            <w:r w:rsidR="00AC0CBE">
              <w:rPr>
                <w:noProof/>
                <w:webHidden/>
              </w:rPr>
            </w:r>
            <w:r w:rsidR="00AC0CBE">
              <w:rPr>
                <w:noProof/>
                <w:webHidden/>
              </w:rPr>
              <w:fldChar w:fldCharType="separate"/>
            </w:r>
            <w:r w:rsidR="00AC0CBE">
              <w:rPr>
                <w:noProof/>
                <w:webHidden/>
              </w:rPr>
              <w:t>71</w:t>
            </w:r>
            <w:r w:rsidR="00AC0CBE">
              <w:rPr>
                <w:noProof/>
                <w:webHidden/>
              </w:rPr>
              <w:fldChar w:fldCharType="end"/>
            </w:r>
          </w:hyperlink>
        </w:p>
        <w:p w14:paraId="59A83C5D" w14:textId="64411AB5" w:rsidR="00AC0CBE" w:rsidRDefault="003E1D78">
          <w:pPr>
            <w:pStyle w:val="TOC3"/>
            <w:tabs>
              <w:tab w:val="right" w:leader="dot" w:pos="9350"/>
            </w:tabs>
            <w:rPr>
              <w:rFonts w:cstheme="minorBidi"/>
              <w:noProof/>
            </w:rPr>
          </w:pPr>
          <w:hyperlink w:anchor="_Toc46575002" w:history="1">
            <w:r w:rsidR="00AC0CBE" w:rsidRPr="007B063F">
              <w:rPr>
                <w:rStyle w:val="Hyperlink"/>
                <w:noProof/>
              </w:rPr>
              <w:t>Transferring Partial Quantity</w:t>
            </w:r>
            <w:r w:rsidR="00AC0CBE">
              <w:rPr>
                <w:noProof/>
                <w:webHidden/>
              </w:rPr>
              <w:tab/>
            </w:r>
            <w:r w:rsidR="00AC0CBE">
              <w:rPr>
                <w:noProof/>
                <w:webHidden/>
              </w:rPr>
              <w:fldChar w:fldCharType="begin"/>
            </w:r>
            <w:r w:rsidR="00AC0CBE">
              <w:rPr>
                <w:noProof/>
                <w:webHidden/>
              </w:rPr>
              <w:instrText xml:space="preserve"> PAGEREF _Toc46575002 \h </w:instrText>
            </w:r>
            <w:r w:rsidR="00AC0CBE">
              <w:rPr>
                <w:noProof/>
                <w:webHidden/>
              </w:rPr>
            </w:r>
            <w:r w:rsidR="00AC0CBE">
              <w:rPr>
                <w:noProof/>
                <w:webHidden/>
              </w:rPr>
              <w:fldChar w:fldCharType="separate"/>
            </w:r>
            <w:r w:rsidR="00AC0CBE">
              <w:rPr>
                <w:noProof/>
                <w:webHidden/>
              </w:rPr>
              <w:t>73</w:t>
            </w:r>
            <w:r w:rsidR="00AC0CBE">
              <w:rPr>
                <w:noProof/>
                <w:webHidden/>
              </w:rPr>
              <w:fldChar w:fldCharType="end"/>
            </w:r>
          </w:hyperlink>
        </w:p>
        <w:p w14:paraId="26209F84" w14:textId="17CB76EA" w:rsidR="00AC0CBE" w:rsidRDefault="003E1D78">
          <w:pPr>
            <w:pStyle w:val="TOC2"/>
            <w:tabs>
              <w:tab w:val="right" w:leader="dot" w:pos="9350"/>
            </w:tabs>
            <w:rPr>
              <w:rFonts w:cstheme="minorBidi"/>
              <w:noProof/>
            </w:rPr>
          </w:pPr>
          <w:hyperlink w:anchor="_Toc46575003" w:history="1">
            <w:r w:rsidR="00AC0CBE" w:rsidRPr="007B063F">
              <w:rPr>
                <w:rStyle w:val="Hyperlink"/>
                <w:noProof/>
              </w:rPr>
              <w:t>Count Goods</w:t>
            </w:r>
            <w:r w:rsidR="00AC0CBE">
              <w:rPr>
                <w:noProof/>
                <w:webHidden/>
              </w:rPr>
              <w:tab/>
            </w:r>
            <w:r w:rsidR="00AC0CBE">
              <w:rPr>
                <w:noProof/>
                <w:webHidden/>
              </w:rPr>
              <w:fldChar w:fldCharType="begin"/>
            </w:r>
            <w:r w:rsidR="00AC0CBE">
              <w:rPr>
                <w:noProof/>
                <w:webHidden/>
              </w:rPr>
              <w:instrText xml:space="preserve"> PAGEREF _Toc46575003 \h </w:instrText>
            </w:r>
            <w:r w:rsidR="00AC0CBE">
              <w:rPr>
                <w:noProof/>
                <w:webHidden/>
              </w:rPr>
            </w:r>
            <w:r w:rsidR="00AC0CBE">
              <w:rPr>
                <w:noProof/>
                <w:webHidden/>
              </w:rPr>
              <w:fldChar w:fldCharType="separate"/>
            </w:r>
            <w:r w:rsidR="00AC0CBE">
              <w:rPr>
                <w:noProof/>
                <w:webHidden/>
              </w:rPr>
              <w:t>74</w:t>
            </w:r>
            <w:r w:rsidR="00AC0CBE">
              <w:rPr>
                <w:noProof/>
                <w:webHidden/>
              </w:rPr>
              <w:fldChar w:fldCharType="end"/>
            </w:r>
          </w:hyperlink>
        </w:p>
        <w:p w14:paraId="4C945BBA" w14:textId="04DBF947" w:rsidR="00AC0CBE" w:rsidRDefault="003E1D78">
          <w:pPr>
            <w:pStyle w:val="TOC3"/>
            <w:tabs>
              <w:tab w:val="right" w:leader="dot" w:pos="9350"/>
            </w:tabs>
            <w:rPr>
              <w:rFonts w:cstheme="minorBidi"/>
              <w:noProof/>
            </w:rPr>
          </w:pPr>
          <w:hyperlink w:anchor="_Toc46575004"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_Toc46575004 \h </w:instrText>
            </w:r>
            <w:r w:rsidR="00AC0CBE">
              <w:rPr>
                <w:noProof/>
                <w:webHidden/>
              </w:rPr>
            </w:r>
            <w:r w:rsidR="00AC0CBE">
              <w:rPr>
                <w:noProof/>
                <w:webHidden/>
              </w:rPr>
              <w:fldChar w:fldCharType="separate"/>
            </w:r>
            <w:r w:rsidR="00AC0CBE">
              <w:rPr>
                <w:noProof/>
                <w:webHidden/>
              </w:rPr>
              <w:t>74</w:t>
            </w:r>
            <w:r w:rsidR="00AC0CBE">
              <w:rPr>
                <w:noProof/>
                <w:webHidden/>
              </w:rPr>
              <w:fldChar w:fldCharType="end"/>
            </w:r>
          </w:hyperlink>
        </w:p>
        <w:p w14:paraId="0FEE827E" w14:textId="6954B5BC" w:rsidR="00AC0CBE" w:rsidRDefault="003E1D78">
          <w:pPr>
            <w:pStyle w:val="TOC3"/>
            <w:tabs>
              <w:tab w:val="right" w:leader="dot" w:pos="9350"/>
            </w:tabs>
            <w:rPr>
              <w:rFonts w:cstheme="minorBidi"/>
              <w:noProof/>
            </w:rPr>
          </w:pPr>
          <w:hyperlink w:anchor="_Toc46575006" w:history="1">
            <w:r w:rsidR="00AC0CBE" w:rsidRPr="007B063F">
              <w:rPr>
                <w:rStyle w:val="Hyperlink"/>
                <w:noProof/>
              </w:rPr>
              <w:t>Add/Update Count</w:t>
            </w:r>
            <w:r w:rsidR="00AC0CBE">
              <w:rPr>
                <w:noProof/>
                <w:webHidden/>
              </w:rPr>
              <w:tab/>
            </w:r>
            <w:r w:rsidR="00AC0CBE">
              <w:rPr>
                <w:noProof/>
                <w:webHidden/>
              </w:rPr>
              <w:fldChar w:fldCharType="begin"/>
            </w:r>
            <w:r w:rsidR="00AC0CBE">
              <w:rPr>
                <w:noProof/>
                <w:webHidden/>
              </w:rPr>
              <w:instrText xml:space="preserve"> PAGEREF _Toc46575006 \h </w:instrText>
            </w:r>
            <w:r w:rsidR="00AC0CBE">
              <w:rPr>
                <w:noProof/>
                <w:webHidden/>
              </w:rPr>
            </w:r>
            <w:r w:rsidR="00AC0CBE">
              <w:rPr>
                <w:noProof/>
                <w:webHidden/>
              </w:rPr>
              <w:fldChar w:fldCharType="separate"/>
            </w:r>
            <w:r w:rsidR="00AC0CBE">
              <w:rPr>
                <w:noProof/>
                <w:webHidden/>
              </w:rPr>
              <w:t>75</w:t>
            </w:r>
            <w:r w:rsidR="00AC0CBE">
              <w:rPr>
                <w:noProof/>
                <w:webHidden/>
              </w:rPr>
              <w:fldChar w:fldCharType="end"/>
            </w:r>
          </w:hyperlink>
        </w:p>
        <w:p w14:paraId="3EE279C8" w14:textId="5B087878" w:rsidR="00AC0CBE" w:rsidRDefault="003E1D78">
          <w:pPr>
            <w:pStyle w:val="TOC2"/>
            <w:tabs>
              <w:tab w:val="right" w:leader="dot" w:pos="9350"/>
            </w:tabs>
            <w:rPr>
              <w:rFonts w:cstheme="minorBidi"/>
              <w:noProof/>
            </w:rPr>
          </w:pPr>
          <w:hyperlink w:anchor="_Toc46575008" w:history="1">
            <w:r w:rsidR="00AC0CBE" w:rsidRPr="007B063F">
              <w:rPr>
                <w:rStyle w:val="Hyperlink"/>
                <w:noProof/>
              </w:rPr>
              <w:t>Delete Goods</w:t>
            </w:r>
            <w:r w:rsidR="00AC0CBE">
              <w:rPr>
                <w:noProof/>
                <w:webHidden/>
              </w:rPr>
              <w:tab/>
            </w:r>
            <w:r w:rsidR="00AC0CBE">
              <w:rPr>
                <w:noProof/>
                <w:webHidden/>
              </w:rPr>
              <w:fldChar w:fldCharType="begin"/>
            </w:r>
            <w:r w:rsidR="00AC0CBE">
              <w:rPr>
                <w:noProof/>
                <w:webHidden/>
              </w:rPr>
              <w:instrText xml:space="preserve"> PAGEREF _Toc46575008 \h </w:instrText>
            </w:r>
            <w:r w:rsidR="00AC0CBE">
              <w:rPr>
                <w:noProof/>
                <w:webHidden/>
              </w:rPr>
            </w:r>
            <w:r w:rsidR="00AC0CBE">
              <w:rPr>
                <w:noProof/>
                <w:webHidden/>
              </w:rPr>
              <w:fldChar w:fldCharType="separate"/>
            </w:r>
            <w:r w:rsidR="00AC0CBE">
              <w:rPr>
                <w:noProof/>
                <w:webHidden/>
              </w:rPr>
              <w:t>78</w:t>
            </w:r>
            <w:r w:rsidR="00AC0CBE">
              <w:rPr>
                <w:noProof/>
                <w:webHidden/>
              </w:rPr>
              <w:fldChar w:fldCharType="end"/>
            </w:r>
          </w:hyperlink>
        </w:p>
        <w:p w14:paraId="2CDDFD62" w14:textId="4B160E08" w:rsidR="00AC0CBE" w:rsidRDefault="003E1D78">
          <w:pPr>
            <w:pStyle w:val="TOC3"/>
            <w:tabs>
              <w:tab w:val="right" w:leader="dot" w:pos="9350"/>
            </w:tabs>
            <w:rPr>
              <w:rFonts w:cstheme="minorBidi"/>
              <w:noProof/>
            </w:rPr>
          </w:pPr>
          <w:hyperlink w:anchor="_Toc46575010" w:history="1">
            <w:r w:rsidR="00AC0CBE" w:rsidRPr="007B063F">
              <w:rPr>
                <w:rStyle w:val="Hyperlink"/>
                <w:noProof/>
              </w:rPr>
              <w:t>Add Receipt</w:t>
            </w:r>
            <w:r w:rsidR="00AC0CBE">
              <w:rPr>
                <w:noProof/>
                <w:webHidden/>
              </w:rPr>
              <w:tab/>
            </w:r>
            <w:r w:rsidR="00AC0CBE">
              <w:rPr>
                <w:noProof/>
                <w:webHidden/>
              </w:rPr>
              <w:fldChar w:fldCharType="begin"/>
            </w:r>
            <w:r w:rsidR="00AC0CBE">
              <w:rPr>
                <w:noProof/>
                <w:webHidden/>
              </w:rPr>
              <w:instrText xml:space="preserve"> PAGEREF _Toc46575010 \h </w:instrText>
            </w:r>
            <w:r w:rsidR="00AC0CBE">
              <w:rPr>
                <w:noProof/>
                <w:webHidden/>
              </w:rPr>
            </w:r>
            <w:r w:rsidR="00AC0CBE">
              <w:rPr>
                <w:noProof/>
                <w:webHidden/>
              </w:rPr>
              <w:fldChar w:fldCharType="separate"/>
            </w:r>
            <w:r w:rsidR="00AC0CBE">
              <w:rPr>
                <w:noProof/>
                <w:webHidden/>
              </w:rPr>
              <w:t>79</w:t>
            </w:r>
            <w:r w:rsidR="00AC0CBE">
              <w:rPr>
                <w:noProof/>
                <w:webHidden/>
              </w:rPr>
              <w:fldChar w:fldCharType="end"/>
            </w:r>
          </w:hyperlink>
        </w:p>
        <w:p w14:paraId="5B816E45" w14:textId="32D854E3" w:rsidR="00AC0CBE" w:rsidRDefault="003E1D78">
          <w:pPr>
            <w:pStyle w:val="TOC3"/>
            <w:tabs>
              <w:tab w:val="right" w:leader="dot" w:pos="9350"/>
            </w:tabs>
            <w:rPr>
              <w:rFonts w:cstheme="minorBidi"/>
              <w:noProof/>
            </w:rPr>
          </w:pPr>
          <w:hyperlink w:anchor="_Toc46575013" w:history="1">
            <w:r w:rsidR="00AC0CBE" w:rsidRPr="007B063F">
              <w:rPr>
                <w:rStyle w:val="Hyperlink"/>
                <w:noProof/>
              </w:rPr>
              <w:t>Add/Update Set Parts</w:t>
            </w:r>
            <w:r w:rsidR="00AC0CBE">
              <w:rPr>
                <w:noProof/>
                <w:webHidden/>
              </w:rPr>
              <w:tab/>
            </w:r>
            <w:r w:rsidR="00AC0CBE">
              <w:rPr>
                <w:noProof/>
                <w:webHidden/>
              </w:rPr>
              <w:fldChar w:fldCharType="begin"/>
            </w:r>
            <w:r w:rsidR="00AC0CBE">
              <w:rPr>
                <w:noProof/>
                <w:webHidden/>
              </w:rPr>
              <w:instrText xml:space="preserve"> PAGEREF _Toc46575013 \h </w:instrText>
            </w:r>
            <w:r w:rsidR="00AC0CBE">
              <w:rPr>
                <w:noProof/>
                <w:webHidden/>
              </w:rPr>
            </w:r>
            <w:r w:rsidR="00AC0CBE">
              <w:rPr>
                <w:noProof/>
                <w:webHidden/>
              </w:rPr>
              <w:fldChar w:fldCharType="separate"/>
            </w:r>
            <w:r w:rsidR="00AC0CBE">
              <w:rPr>
                <w:noProof/>
                <w:webHidden/>
              </w:rPr>
              <w:t>83</w:t>
            </w:r>
            <w:r w:rsidR="00AC0CBE">
              <w:rPr>
                <w:noProof/>
                <w:webHidden/>
              </w:rPr>
              <w:fldChar w:fldCharType="end"/>
            </w:r>
          </w:hyperlink>
        </w:p>
        <w:p w14:paraId="6088164D" w14:textId="3ED151EC" w:rsidR="00AC0CBE" w:rsidRDefault="003E1D78">
          <w:pPr>
            <w:pStyle w:val="TOC2"/>
            <w:tabs>
              <w:tab w:val="right" w:leader="dot" w:pos="9350"/>
            </w:tabs>
            <w:rPr>
              <w:rFonts w:cstheme="minorBidi"/>
              <w:noProof/>
            </w:rPr>
          </w:pPr>
          <w:hyperlink w:anchor="_Toc46575015" w:history="1">
            <w:r w:rsidR="00AC0CBE" w:rsidRPr="007B063F">
              <w:rPr>
                <w:rStyle w:val="Hyperlink"/>
                <w:noProof/>
              </w:rPr>
              <w:t>Return Goods</w:t>
            </w:r>
            <w:r w:rsidR="00AC0CBE">
              <w:rPr>
                <w:noProof/>
                <w:webHidden/>
              </w:rPr>
              <w:tab/>
            </w:r>
            <w:r w:rsidR="00AC0CBE">
              <w:rPr>
                <w:noProof/>
                <w:webHidden/>
              </w:rPr>
              <w:fldChar w:fldCharType="begin"/>
            </w:r>
            <w:r w:rsidR="00AC0CBE">
              <w:rPr>
                <w:noProof/>
                <w:webHidden/>
              </w:rPr>
              <w:instrText xml:space="preserve"> PAGEREF _Toc46575015 \h </w:instrText>
            </w:r>
            <w:r w:rsidR="00AC0CBE">
              <w:rPr>
                <w:noProof/>
                <w:webHidden/>
              </w:rPr>
            </w:r>
            <w:r w:rsidR="00AC0CBE">
              <w:rPr>
                <w:noProof/>
                <w:webHidden/>
              </w:rPr>
              <w:fldChar w:fldCharType="separate"/>
            </w:r>
            <w:r w:rsidR="00AC0CBE">
              <w:rPr>
                <w:noProof/>
                <w:webHidden/>
              </w:rPr>
              <w:t>87</w:t>
            </w:r>
            <w:r w:rsidR="00AC0CBE">
              <w:rPr>
                <w:noProof/>
                <w:webHidden/>
              </w:rPr>
              <w:fldChar w:fldCharType="end"/>
            </w:r>
          </w:hyperlink>
        </w:p>
        <w:p w14:paraId="3F35D5B5" w14:textId="6BB786F0" w:rsidR="00AC0CBE" w:rsidRDefault="003E1D78">
          <w:pPr>
            <w:pStyle w:val="TOC3"/>
            <w:tabs>
              <w:tab w:val="right" w:leader="dot" w:pos="9350"/>
            </w:tabs>
            <w:rPr>
              <w:rFonts w:cstheme="minorBidi"/>
              <w:noProof/>
            </w:rPr>
          </w:pPr>
          <w:hyperlink w:anchor="_Toc46575017" w:history="1">
            <w:r w:rsidR="00AC0CBE" w:rsidRPr="007B063F">
              <w:rPr>
                <w:rStyle w:val="Hyperlink"/>
                <w:noProof/>
              </w:rPr>
              <w:t>Add Return</w:t>
            </w:r>
            <w:r w:rsidR="00AC0CBE">
              <w:rPr>
                <w:noProof/>
                <w:webHidden/>
              </w:rPr>
              <w:tab/>
            </w:r>
            <w:r w:rsidR="00AC0CBE">
              <w:rPr>
                <w:noProof/>
                <w:webHidden/>
              </w:rPr>
              <w:fldChar w:fldCharType="begin"/>
            </w:r>
            <w:r w:rsidR="00AC0CBE">
              <w:rPr>
                <w:noProof/>
                <w:webHidden/>
              </w:rPr>
              <w:instrText xml:space="preserve"> PAGEREF _Toc46575017 \h </w:instrText>
            </w:r>
            <w:r w:rsidR="00AC0CBE">
              <w:rPr>
                <w:noProof/>
                <w:webHidden/>
              </w:rPr>
            </w:r>
            <w:r w:rsidR="00AC0CBE">
              <w:rPr>
                <w:noProof/>
                <w:webHidden/>
              </w:rPr>
              <w:fldChar w:fldCharType="separate"/>
            </w:r>
            <w:r w:rsidR="00AC0CBE">
              <w:rPr>
                <w:noProof/>
                <w:webHidden/>
              </w:rPr>
              <w:t>88</w:t>
            </w:r>
            <w:r w:rsidR="00AC0CBE">
              <w:rPr>
                <w:noProof/>
                <w:webHidden/>
              </w:rPr>
              <w:fldChar w:fldCharType="end"/>
            </w:r>
          </w:hyperlink>
        </w:p>
        <w:p w14:paraId="33749BC3" w14:textId="489361BC" w:rsidR="00AC0CBE" w:rsidRDefault="003E1D78">
          <w:pPr>
            <w:pStyle w:val="TOC2"/>
            <w:tabs>
              <w:tab w:val="right" w:leader="dot" w:pos="9350"/>
            </w:tabs>
            <w:rPr>
              <w:rFonts w:cstheme="minorBidi"/>
              <w:noProof/>
            </w:rPr>
          </w:pPr>
          <w:hyperlink w:anchor="_Toc46575019" w:history="1">
            <w:r w:rsidR="00AC0CBE" w:rsidRPr="007B063F">
              <w:rPr>
                <w:rStyle w:val="Hyperlink"/>
                <w:noProof/>
              </w:rPr>
              <w:t>Post Goods</w:t>
            </w:r>
            <w:r w:rsidR="00AC0CBE">
              <w:rPr>
                <w:noProof/>
                <w:webHidden/>
              </w:rPr>
              <w:tab/>
            </w:r>
            <w:r w:rsidR="00AC0CBE">
              <w:rPr>
                <w:noProof/>
                <w:webHidden/>
              </w:rPr>
              <w:fldChar w:fldCharType="begin"/>
            </w:r>
            <w:r w:rsidR="00AC0CBE">
              <w:rPr>
                <w:noProof/>
                <w:webHidden/>
              </w:rPr>
              <w:instrText xml:space="preserve"> PAGEREF _Toc46575019 \h </w:instrText>
            </w:r>
            <w:r w:rsidR="00AC0CBE">
              <w:rPr>
                <w:noProof/>
                <w:webHidden/>
              </w:rPr>
            </w:r>
            <w:r w:rsidR="00AC0CBE">
              <w:rPr>
                <w:noProof/>
                <w:webHidden/>
              </w:rPr>
              <w:fldChar w:fldCharType="separate"/>
            </w:r>
            <w:r w:rsidR="00AC0CBE">
              <w:rPr>
                <w:noProof/>
                <w:webHidden/>
              </w:rPr>
              <w:t>91</w:t>
            </w:r>
            <w:r w:rsidR="00AC0CBE">
              <w:rPr>
                <w:noProof/>
                <w:webHidden/>
              </w:rPr>
              <w:fldChar w:fldCharType="end"/>
            </w:r>
          </w:hyperlink>
        </w:p>
        <w:p w14:paraId="261F333D" w14:textId="38F7E9F9" w:rsidR="00AC0CBE" w:rsidRDefault="003E1D78">
          <w:pPr>
            <w:pStyle w:val="TOC2"/>
            <w:tabs>
              <w:tab w:val="right" w:leader="dot" w:pos="9350"/>
            </w:tabs>
            <w:rPr>
              <w:rFonts w:cstheme="minorBidi"/>
              <w:noProof/>
            </w:rPr>
          </w:pPr>
          <w:hyperlink w:anchor="_Toc46575024" w:history="1">
            <w:r w:rsidR="00AC0CBE" w:rsidRPr="007B063F">
              <w:rPr>
                <w:rStyle w:val="Hyperlink"/>
                <w:noProof/>
              </w:rPr>
              <w:t>Consolidate Tags</w:t>
            </w:r>
            <w:r w:rsidR="00AC0CBE">
              <w:rPr>
                <w:noProof/>
                <w:webHidden/>
              </w:rPr>
              <w:tab/>
            </w:r>
            <w:r w:rsidR="00AC0CBE">
              <w:rPr>
                <w:noProof/>
                <w:webHidden/>
              </w:rPr>
              <w:fldChar w:fldCharType="begin"/>
            </w:r>
            <w:r w:rsidR="00AC0CBE">
              <w:rPr>
                <w:noProof/>
                <w:webHidden/>
              </w:rPr>
              <w:instrText xml:space="preserve"> PAGEREF _Toc46575024 \h </w:instrText>
            </w:r>
            <w:r w:rsidR="00AC0CBE">
              <w:rPr>
                <w:noProof/>
                <w:webHidden/>
              </w:rPr>
            </w:r>
            <w:r w:rsidR="00AC0CBE">
              <w:rPr>
                <w:noProof/>
                <w:webHidden/>
              </w:rPr>
              <w:fldChar w:fldCharType="separate"/>
            </w:r>
            <w:r w:rsidR="00AC0CBE">
              <w:rPr>
                <w:noProof/>
                <w:webHidden/>
              </w:rPr>
              <w:t>94</w:t>
            </w:r>
            <w:r w:rsidR="00AC0CBE">
              <w:rPr>
                <w:noProof/>
                <w:webHidden/>
              </w:rPr>
              <w:fldChar w:fldCharType="end"/>
            </w:r>
          </w:hyperlink>
        </w:p>
        <w:p w14:paraId="15FD6BC0" w14:textId="08019F3B" w:rsidR="00AC0CBE" w:rsidRDefault="003E1D78">
          <w:pPr>
            <w:pStyle w:val="TOC3"/>
            <w:tabs>
              <w:tab w:val="right" w:leader="dot" w:pos="9350"/>
            </w:tabs>
            <w:rPr>
              <w:rFonts w:cstheme="minorBidi"/>
              <w:noProof/>
            </w:rPr>
          </w:pPr>
          <w:hyperlink w:anchor="_Toc46575025" w:history="1">
            <w:r w:rsidR="00AC0CBE" w:rsidRPr="007B063F">
              <w:rPr>
                <w:rStyle w:val="Hyperlink"/>
                <w:noProof/>
              </w:rPr>
              <w:t>Add Finished Good Tags</w:t>
            </w:r>
            <w:r w:rsidR="00AC0CBE">
              <w:rPr>
                <w:noProof/>
                <w:webHidden/>
              </w:rPr>
              <w:tab/>
            </w:r>
            <w:r w:rsidR="00AC0CBE">
              <w:rPr>
                <w:noProof/>
                <w:webHidden/>
              </w:rPr>
              <w:fldChar w:fldCharType="begin"/>
            </w:r>
            <w:r w:rsidR="00AC0CBE">
              <w:rPr>
                <w:noProof/>
                <w:webHidden/>
              </w:rPr>
              <w:instrText xml:space="preserve"> PAGEREF _Toc46575025 \h </w:instrText>
            </w:r>
            <w:r w:rsidR="00AC0CBE">
              <w:rPr>
                <w:noProof/>
                <w:webHidden/>
              </w:rPr>
            </w:r>
            <w:r w:rsidR="00AC0CBE">
              <w:rPr>
                <w:noProof/>
                <w:webHidden/>
              </w:rPr>
              <w:fldChar w:fldCharType="separate"/>
            </w:r>
            <w:r w:rsidR="00AC0CBE">
              <w:rPr>
                <w:noProof/>
                <w:webHidden/>
              </w:rPr>
              <w:t>95</w:t>
            </w:r>
            <w:r w:rsidR="00AC0CBE">
              <w:rPr>
                <w:noProof/>
                <w:webHidden/>
              </w:rPr>
              <w:fldChar w:fldCharType="end"/>
            </w:r>
          </w:hyperlink>
        </w:p>
        <w:p w14:paraId="556194B8" w14:textId="43D99647" w:rsidR="00AC0CBE" w:rsidRDefault="003E1D78">
          <w:pPr>
            <w:pStyle w:val="TOC1"/>
            <w:tabs>
              <w:tab w:val="right" w:leader="dot" w:pos="9350"/>
            </w:tabs>
            <w:rPr>
              <w:rFonts w:cstheme="minorBidi"/>
              <w:noProof/>
            </w:rPr>
          </w:pPr>
          <w:hyperlink w:anchor="_Toc46575027" w:history="1">
            <w:r w:rsidR="00AC0CBE" w:rsidRPr="007B063F">
              <w:rPr>
                <w:rStyle w:val="Hyperlink"/>
                <w:b/>
                <w:bCs/>
                <w:noProof/>
              </w:rPr>
              <w:t>Bill of Lading Transaction [BB]</w:t>
            </w:r>
            <w:r w:rsidR="00AC0CBE">
              <w:rPr>
                <w:noProof/>
                <w:webHidden/>
              </w:rPr>
              <w:tab/>
            </w:r>
            <w:r w:rsidR="00AC0CBE">
              <w:rPr>
                <w:noProof/>
                <w:webHidden/>
              </w:rPr>
              <w:fldChar w:fldCharType="begin"/>
            </w:r>
            <w:r w:rsidR="00AC0CBE">
              <w:rPr>
                <w:noProof/>
                <w:webHidden/>
              </w:rPr>
              <w:instrText xml:space="preserve"> PAGEREF _Toc46575027 \h </w:instrText>
            </w:r>
            <w:r w:rsidR="00AC0CBE">
              <w:rPr>
                <w:noProof/>
                <w:webHidden/>
              </w:rPr>
            </w:r>
            <w:r w:rsidR="00AC0CBE">
              <w:rPr>
                <w:noProof/>
                <w:webHidden/>
              </w:rPr>
              <w:fldChar w:fldCharType="separate"/>
            </w:r>
            <w:r w:rsidR="00AC0CBE">
              <w:rPr>
                <w:noProof/>
                <w:webHidden/>
              </w:rPr>
              <w:t>97</w:t>
            </w:r>
            <w:r w:rsidR="00AC0CBE">
              <w:rPr>
                <w:noProof/>
                <w:webHidden/>
              </w:rPr>
              <w:fldChar w:fldCharType="end"/>
            </w:r>
          </w:hyperlink>
        </w:p>
        <w:p w14:paraId="1B934045" w14:textId="4400F9D1" w:rsidR="00AC0CBE" w:rsidRDefault="003E1D78">
          <w:pPr>
            <w:pStyle w:val="TOC2"/>
            <w:tabs>
              <w:tab w:val="right" w:leader="dot" w:pos="9350"/>
            </w:tabs>
            <w:rPr>
              <w:rFonts w:cstheme="minorBidi"/>
              <w:noProof/>
            </w:rPr>
          </w:pPr>
          <w:hyperlink w:anchor="_Toc46575028"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_Toc46575028 \h </w:instrText>
            </w:r>
            <w:r w:rsidR="00AC0CBE">
              <w:rPr>
                <w:noProof/>
                <w:webHidden/>
              </w:rPr>
            </w:r>
            <w:r w:rsidR="00AC0CBE">
              <w:rPr>
                <w:noProof/>
                <w:webHidden/>
              </w:rPr>
              <w:fldChar w:fldCharType="separate"/>
            </w:r>
            <w:r w:rsidR="00AC0CBE">
              <w:rPr>
                <w:noProof/>
                <w:webHidden/>
              </w:rPr>
              <w:t>97</w:t>
            </w:r>
            <w:r w:rsidR="00AC0CBE">
              <w:rPr>
                <w:noProof/>
                <w:webHidden/>
              </w:rPr>
              <w:fldChar w:fldCharType="end"/>
            </w:r>
          </w:hyperlink>
        </w:p>
        <w:p w14:paraId="7B156058" w14:textId="69E5EB41" w:rsidR="00AC0CBE" w:rsidRDefault="003E1D78">
          <w:pPr>
            <w:pStyle w:val="TOC3"/>
            <w:tabs>
              <w:tab w:val="right" w:leader="dot" w:pos="9350"/>
            </w:tabs>
            <w:rPr>
              <w:rFonts w:cstheme="minorBidi"/>
              <w:noProof/>
            </w:rPr>
          </w:pPr>
          <w:hyperlink w:anchor="_Toc46575029" w:history="1">
            <w:r w:rsidR="00AC0CBE" w:rsidRPr="007B063F">
              <w:rPr>
                <w:rStyle w:val="Hyperlink"/>
                <w:noProof/>
              </w:rPr>
              <w:t>Main Menu</w:t>
            </w:r>
            <w:r w:rsidR="00AC0CBE">
              <w:rPr>
                <w:noProof/>
                <w:webHidden/>
              </w:rPr>
              <w:tab/>
            </w:r>
            <w:r w:rsidR="00AC0CBE">
              <w:rPr>
                <w:noProof/>
                <w:webHidden/>
              </w:rPr>
              <w:fldChar w:fldCharType="begin"/>
            </w:r>
            <w:r w:rsidR="00AC0CBE">
              <w:rPr>
                <w:noProof/>
                <w:webHidden/>
              </w:rPr>
              <w:instrText xml:space="preserve"> PAGEREF _Toc46575029 \h </w:instrText>
            </w:r>
            <w:r w:rsidR="00AC0CBE">
              <w:rPr>
                <w:noProof/>
                <w:webHidden/>
              </w:rPr>
            </w:r>
            <w:r w:rsidR="00AC0CBE">
              <w:rPr>
                <w:noProof/>
                <w:webHidden/>
              </w:rPr>
              <w:fldChar w:fldCharType="separate"/>
            </w:r>
            <w:r w:rsidR="00AC0CBE">
              <w:rPr>
                <w:noProof/>
                <w:webHidden/>
              </w:rPr>
              <w:t>97</w:t>
            </w:r>
            <w:r w:rsidR="00AC0CBE">
              <w:rPr>
                <w:noProof/>
                <w:webHidden/>
              </w:rPr>
              <w:fldChar w:fldCharType="end"/>
            </w:r>
          </w:hyperlink>
        </w:p>
        <w:p w14:paraId="7E1E0288" w14:textId="0AF755CF" w:rsidR="00AC0CBE" w:rsidRDefault="003E1D78">
          <w:pPr>
            <w:pStyle w:val="TOC2"/>
            <w:tabs>
              <w:tab w:val="right" w:leader="dot" w:pos="9350"/>
            </w:tabs>
            <w:rPr>
              <w:rFonts w:cstheme="minorBidi"/>
              <w:noProof/>
            </w:rPr>
          </w:pPr>
          <w:hyperlink w:anchor="_Toc46575030" w:history="1">
            <w:r w:rsidR="00AC0CBE" w:rsidRPr="007B063F">
              <w:rPr>
                <w:rStyle w:val="Hyperlink"/>
                <w:noProof/>
              </w:rPr>
              <w:t>Create BOL</w:t>
            </w:r>
            <w:r w:rsidR="00AC0CBE">
              <w:rPr>
                <w:noProof/>
                <w:webHidden/>
              </w:rPr>
              <w:tab/>
            </w:r>
            <w:r w:rsidR="00AC0CBE">
              <w:rPr>
                <w:noProof/>
                <w:webHidden/>
              </w:rPr>
              <w:fldChar w:fldCharType="begin"/>
            </w:r>
            <w:r w:rsidR="00AC0CBE">
              <w:rPr>
                <w:noProof/>
                <w:webHidden/>
              </w:rPr>
              <w:instrText xml:space="preserve"> PAGEREF _Toc46575030 \h </w:instrText>
            </w:r>
            <w:r w:rsidR="00AC0CBE">
              <w:rPr>
                <w:noProof/>
                <w:webHidden/>
              </w:rPr>
            </w:r>
            <w:r w:rsidR="00AC0CBE">
              <w:rPr>
                <w:noProof/>
                <w:webHidden/>
              </w:rPr>
              <w:fldChar w:fldCharType="separate"/>
            </w:r>
            <w:r w:rsidR="00AC0CBE">
              <w:rPr>
                <w:noProof/>
                <w:webHidden/>
              </w:rPr>
              <w:t>98</w:t>
            </w:r>
            <w:r w:rsidR="00AC0CBE">
              <w:rPr>
                <w:noProof/>
                <w:webHidden/>
              </w:rPr>
              <w:fldChar w:fldCharType="end"/>
            </w:r>
          </w:hyperlink>
        </w:p>
        <w:p w14:paraId="60541144" w14:textId="192009F4" w:rsidR="00AC0CBE" w:rsidRDefault="003E1D78">
          <w:pPr>
            <w:pStyle w:val="TOC3"/>
            <w:tabs>
              <w:tab w:val="right" w:leader="dot" w:pos="9350"/>
            </w:tabs>
            <w:rPr>
              <w:rFonts w:cstheme="minorBidi"/>
              <w:noProof/>
            </w:rPr>
          </w:pPr>
          <w:hyperlink w:anchor="_Toc46575031"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_Toc46575031 \h </w:instrText>
            </w:r>
            <w:r w:rsidR="00AC0CBE">
              <w:rPr>
                <w:noProof/>
                <w:webHidden/>
              </w:rPr>
            </w:r>
            <w:r w:rsidR="00AC0CBE">
              <w:rPr>
                <w:noProof/>
                <w:webHidden/>
              </w:rPr>
              <w:fldChar w:fldCharType="separate"/>
            </w:r>
            <w:r w:rsidR="00AC0CBE">
              <w:rPr>
                <w:noProof/>
                <w:webHidden/>
              </w:rPr>
              <w:t>98</w:t>
            </w:r>
            <w:r w:rsidR="00AC0CBE">
              <w:rPr>
                <w:noProof/>
                <w:webHidden/>
              </w:rPr>
              <w:fldChar w:fldCharType="end"/>
            </w:r>
          </w:hyperlink>
        </w:p>
        <w:p w14:paraId="14275345" w14:textId="641492FB" w:rsidR="00AC0CBE" w:rsidRDefault="003E1D78">
          <w:pPr>
            <w:pStyle w:val="TOC3"/>
            <w:tabs>
              <w:tab w:val="right" w:leader="dot" w:pos="9350"/>
            </w:tabs>
            <w:rPr>
              <w:rFonts w:cstheme="minorBidi"/>
              <w:noProof/>
            </w:rPr>
          </w:pPr>
          <w:hyperlink w:anchor="_Toc46575032" w:history="1">
            <w:r w:rsidR="00AC0CBE" w:rsidRPr="007B063F">
              <w:rPr>
                <w:rStyle w:val="Hyperlink"/>
                <w:noProof/>
              </w:rPr>
              <w:t>Add BOL</w:t>
            </w:r>
            <w:r w:rsidR="00AC0CBE">
              <w:rPr>
                <w:noProof/>
                <w:webHidden/>
              </w:rPr>
              <w:tab/>
            </w:r>
            <w:r w:rsidR="00AC0CBE">
              <w:rPr>
                <w:noProof/>
                <w:webHidden/>
              </w:rPr>
              <w:fldChar w:fldCharType="begin"/>
            </w:r>
            <w:r w:rsidR="00AC0CBE">
              <w:rPr>
                <w:noProof/>
                <w:webHidden/>
              </w:rPr>
              <w:instrText xml:space="preserve"> PAGEREF _Toc46575032 \h </w:instrText>
            </w:r>
            <w:r w:rsidR="00AC0CBE">
              <w:rPr>
                <w:noProof/>
                <w:webHidden/>
              </w:rPr>
            </w:r>
            <w:r w:rsidR="00AC0CBE">
              <w:rPr>
                <w:noProof/>
                <w:webHidden/>
              </w:rPr>
              <w:fldChar w:fldCharType="separate"/>
            </w:r>
            <w:r w:rsidR="00AC0CBE">
              <w:rPr>
                <w:noProof/>
                <w:webHidden/>
              </w:rPr>
              <w:t>98</w:t>
            </w:r>
            <w:r w:rsidR="00AC0CBE">
              <w:rPr>
                <w:noProof/>
                <w:webHidden/>
              </w:rPr>
              <w:fldChar w:fldCharType="end"/>
            </w:r>
          </w:hyperlink>
        </w:p>
        <w:p w14:paraId="261AD38F" w14:textId="30D75CFC" w:rsidR="00AC0CBE" w:rsidRDefault="003E1D78">
          <w:pPr>
            <w:pStyle w:val="TOC3"/>
            <w:tabs>
              <w:tab w:val="right" w:leader="dot" w:pos="9350"/>
            </w:tabs>
            <w:rPr>
              <w:rFonts w:cstheme="minorBidi"/>
              <w:noProof/>
            </w:rPr>
          </w:pPr>
          <w:hyperlink w:anchor="_Toc46575034" w:history="1">
            <w:r w:rsidR="00AC0CBE" w:rsidRPr="007B063F">
              <w:rPr>
                <w:rStyle w:val="Hyperlink"/>
                <w:noProof/>
              </w:rPr>
              <w:t>Print BOL</w:t>
            </w:r>
            <w:r w:rsidR="00AC0CBE">
              <w:rPr>
                <w:noProof/>
                <w:webHidden/>
              </w:rPr>
              <w:tab/>
            </w:r>
            <w:r w:rsidR="00AC0CBE">
              <w:rPr>
                <w:noProof/>
                <w:webHidden/>
              </w:rPr>
              <w:fldChar w:fldCharType="begin"/>
            </w:r>
            <w:r w:rsidR="00AC0CBE">
              <w:rPr>
                <w:noProof/>
                <w:webHidden/>
              </w:rPr>
              <w:instrText xml:space="preserve"> PAGEREF _Toc46575034 \h </w:instrText>
            </w:r>
            <w:r w:rsidR="00AC0CBE">
              <w:rPr>
                <w:noProof/>
                <w:webHidden/>
              </w:rPr>
            </w:r>
            <w:r w:rsidR="00AC0CBE">
              <w:rPr>
                <w:noProof/>
                <w:webHidden/>
              </w:rPr>
              <w:fldChar w:fldCharType="separate"/>
            </w:r>
            <w:r w:rsidR="00AC0CBE">
              <w:rPr>
                <w:noProof/>
                <w:webHidden/>
              </w:rPr>
              <w:t>100</w:t>
            </w:r>
            <w:r w:rsidR="00AC0CBE">
              <w:rPr>
                <w:noProof/>
                <w:webHidden/>
              </w:rPr>
              <w:fldChar w:fldCharType="end"/>
            </w:r>
          </w:hyperlink>
        </w:p>
        <w:p w14:paraId="6E32D456" w14:textId="7968C84F" w:rsidR="00AC0CBE" w:rsidRDefault="003E1D78">
          <w:pPr>
            <w:pStyle w:val="TOC2"/>
            <w:tabs>
              <w:tab w:val="right" w:leader="dot" w:pos="9350"/>
            </w:tabs>
            <w:rPr>
              <w:rFonts w:cstheme="minorBidi"/>
              <w:noProof/>
            </w:rPr>
          </w:pPr>
          <w:hyperlink w:anchor="_Toc46575035" w:history="1">
            <w:r w:rsidR="00AC0CBE" w:rsidRPr="007B063F">
              <w:rPr>
                <w:rStyle w:val="Hyperlink"/>
                <w:noProof/>
              </w:rPr>
              <w:t>Update Release</w:t>
            </w:r>
            <w:r w:rsidR="00AC0CBE">
              <w:rPr>
                <w:noProof/>
                <w:webHidden/>
              </w:rPr>
              <w:tab/>
            </w:r>
            <w:r w:rsidR="00AC0CBE">
              <w:rPr>
                <w:noProof/>
                <w:webHidden/>
              </w:rPr>
              <w:fldChar w:fldCharType="begin"/>
            </w:r>
            <w:r w:rsidR="00AC0CBE">
              <w:rPr>
                <w:noProof/>
                <w:webHidden/>
              </w:rPr>
              <w:instrText xml:space="preserve"> PAGEREF _Toc46575035 \h </w:instrText>
            </w:r>
            <w:r w:rsidR="00AC0CBE">
              <w:rPr>
                <w:noProof/>
                <w:webHidden/>
              </w:rPr>
            </w:r>
            <w:r w:rsidR="00AC0CBE">
              <w:rPr>
                <w:noProof/>
                <w:webHidden/>
              </w:rPr>
              <w:fldChar w:fldCharType="separate"/>
            </w:r>
            <w:r w:rsidR="00AC0CBE">
              <w:rPr>
                <w:noProof/>
                <w:webHidden/>
              </w:rPr>
              <w:t>101</w:t>
            </w:r>
            <w:r w:rsidR="00AC0CBE">
              <w:rPr>
                <w:noProof/>
                <w:webHidden/>
              </w:rPr>
              <w:fldChar w:fldCharType="end"/>
            </w:r>
          </w:hyperlink>
        </w:p>
        <w:p w14:paraId="2F08DAB5" w14:textId="09C3B738" w:rsidR="00AC0CBE" w:rsidRDefault="003E1D78">
          <w:pPr>
            <w:pStyle w:val="TOC2"/>
            <w:tabs>
              <w:tab w:val="right" w:leader="dot" w:pos="9350"/>
            </w:tabs>
            <w:rPr>
              <w:rFonts w:cstheme="minorBidi"/>
              <w:noProof/>
            </w:rPr>
          </w:pPr>
          <w:hyperlink w:anchor="_Toc46575036" w:history="1">
            <w:r w:rsidR="00AC0CBE" w:rsidRPr="007B063F">
              <w:rPr>
                <w:rStyle w:val="Hyperlink"/>
                <w:noProof/>
              </w:rPr>
              <w:t>Print Pick Ticket</w:t>
            </w:r>
            <w:r w:rsidR="00AC0CBE">
              <w:rPr>
                <w:noProof/>
                <w:webHidden/>
              </w:rPr>
              <w:tab/>
            </w:r>
            <w:r w:rsidR="00AC0CBE">
              <w:rPr>
                <w:noProof/>
                <w:webHidden/>
              </w:rPr>
              <w:fldChar w:fldCharType="begin"/>
            </w:r>
            <w:r w:rsidR="00AC0CBE">
              <w:rPr>
                <w:noProof/>
                <w:webHidden/>
              </w:rPr>
              <w:instrText xml:space="preserve"> PAGEREF _Toc46575036 \h </w:instrText>
            </w:r>
            <w:r w:rsidR="00AC0CBE">
              <w:rPr>
                <w:noProof/>
                <w:webHidden/>
              </w:rPr>
            </w:r>
            <w:r w:rsidR="00AC0CBE">
              <w:rPr>
                <w:noProof/>
                <w:webHidden/>
              </w:rPr>
              <w:fldChar w:fldCharType="separate"/>
            </w:r>
            <w:r w:rsidR="00AC0CBE">
              <w:rPr>
                <w:noProof/>
                <w:webHidden/>
              </w:rPr>
              <w:t>102</w:t>
            </w:r>
            <w:r w:rsidR="00AC0CBE">
              <w:rPr>
                <w:noProof/>
                <w:webHidden/>
              </w:rPr>
              <w:fldChar w:fldCharType="end"/>
            </w:r>
          </w:hyperlink>
        </w:p>
        <w:p w14:paraId="0EB9F841" w14:textId="47A8D592" w:rsidR="00AC0CBE" w:rsidRDefault="003E1D78">
          <w:pPr>
            <w:pStyle w:val="TOC1"/>
            <w:tabs>
              <w:tab w:val="right" w:leader="dot" w:pos="9350"/>
            </w:tabs>
            <w:rPr>
              <w:rFonts w:cstheme="minorBidi"/>
              <w:noProof/>
            </w:rPr>
          </w:pPr>
          <w:hyperlink w:anchor="_Toc46575039" w:history="1">
            <w:r w:rsidR="00AC0CBE" w:rsidRPr="007B063F">
              <w:rPr>
                <w:rStyle w:val="Hyperlink"/>
                <w:b/>
                <w:bCs/>
                <w:noProof/>
              </w:rPr>
              <w:t>Label Menu [BL]</w:t>
            </w:r>
            <w:r w:rsidR="00AC0CBE">
              <w:rPr>
                <w:noProof/>
                <w:webHidden/>
              </w:rPr>
              <w:tab/>
            </w:r>
            <w:r w:rsidR="00AC0CBE">
              <w:rPr>
                <w:noProof/>
                <w:webHidden/>
              </w:rPr>
              <w:fldChar w:fldCharType="begin"/>
            </w:r>
            <w:r w:rsidR="00AC0CBE">
              <w:rPr>
                <w:noProof/>
                <w:webHidden/>
              </w:rPr>
              <w:instrText xml:space="preserve"> PAGEREF _Toc46575039 \h </w:instrText>
            </w:r>
            <w:r w:rsidR="00AC0CBE">
              <w:rPr>
                <w:noProof/>
                <w:webHidden/>
              </w:rPr>
            </w:r>
            <w:r w:rsidR="00AC0CBE">
              <w:rPr>
                <w:noProof/>
                <w:webHidden/>
              </w:rPr>
              <w:fldChar w:fldCharType="separate"/>
            </w:r>
            <w:r w:rsidR="00AC0CBE">
              <w:rPr>
                <w:noProof/>
                <w:webHidden/>
              </w:rPr>
              <w:t>105</w:t>
            </w:r>
            <w:r w:rsidR="00AC0CBE">
              <w:rPr>
                <w:noProof/>
                <w:webHidden/>
              </w:rPr>
              <w:fldChar w:fldCharType="end"/>
            </w:r>
          </w:hyperlink>
        </w:p>
        <w:p w14:paraId="0F75833D" w14:textId="70BFC959" w:rsidR="00AC0CBE" w:rsidRDefault="003E1D78">
          <w:pPr>
            <w:pStyle w:val="TOC2"/>
            <w:tabs>
              <w:tab w:val="right" w:leader="dot" w:pos="9350"/>
            </w:tabs>
            <w:rPr>
              <w:rFonts w:cstheme="minorBidi"/>
              <w:noProof/>
            </w:rPr>
          </w:pPr>
          <w:hyperlink w:anchor="_Toc46575040"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_Toc46575040 \h </w:instrText>
            </w:r>
            <w:r w:rsidR="00AC0CBE">
              <w:rPr>
                <w:noProof/>
                <w:webHidden/>
              </w:rPr>
            </w:r>
            <w:r w:rsidR="00AC0CBE">
              <w:rPr>
                <w:noProof/>
                <w:webHidden/>
              </w:rPr>
              <w:fldChar w:fldCharType="separate"/>
            </w:r>
            <w:r w:rsidR="00AC0CBE">
              <w:rPr>
                <w:noProof/>
                <w:webHidden/>
              </w:rPr>
              <w:t>105</w:t>
            </w:r>
            <w:r w:rsidR="00AC0CBE">
              <w:rPr>
                <w:noProof/>
                <w:webHidden/>
              </w:rPr>
              <w:fldChar w:fldCharType="end"/>
            </w:r>
          </w:hyperlink>
        </w:p>
        <w:p w14:paraId="2A387724" w14:textId="71C98494" w:rsidR="00AC0CBE" w:rsidRDefault="003E1D78">
          <w:pPr>
            <w:pStyle w:val="TOC2"/>
            <w:tabs>
              <w:tab w:val="right" w:leader="dot" w:pos="9350"/>
            </w:tabs>
            <w:rPr>
              <w:rFonts w:cstheme="minorBidi"/>
              <w:noProof/>
            </w:rPr>
          </w:pPr>
          <w:hyperlink w:anchor="_Toc46575041" w:history="1">
            <w:r w:rsidR="00AC0CBE" w:rsidRPr="007B063F">
              <w:rPr>
                <w:rStyle w:val="Hyperlink"/>
                <w:noProof/>
              </w:rPr>
              <w:t>Make Finished Good Load Tags</w:t>
            </w:r>
            <w:r w:rsidR="00AC0CBE">
              <w:rPr>
                <w:noProof/>
                <w:webHidden/>
              </w:rPr>
              <w:tab/>
            </w:r>
            <w:r w:rsidR="00AC0CBE">
              <w:rPr>
                <w:noProof/>
                <w:webHidden/>
              </w:rPr>
              <w:fldChar w:fldCharType="begin"/>
            </w:r>
            <w:r w:rsidR="00AC0CBE">
              <w:rPr>
                <w:noProof/>
                <w:webHidden/>
              </w:rPr>
              <w:instrText xml:space="preserve"> PAGEREF _Toc46575041 \h </w:instrText>
            </w:r>
            <w:r w:rsidR="00AC0CBE">
              <w:rPr>
                <w:noProof/>
                <w:webHidden/>
              </w:rPr>
            </w:r>
            <w:r w:rsidR="00AC0CBE">
              <w:rPr>
                <w:noProof/>
                <w:webHidden/>
              </w:rPr>
              <w:fldChar w:fldCharType="separate"/>
            </w:r>
            <w:r w:rsidR="00AC0CBE">
              <w:rPr>
                <w:noProof/>
                <w:webHidden/>
              </w:rPr>
              <w:t>106</w:t>
            </w:r>
            <w:r w:rsidR="00AC0CBE">
              <w:rPr>
                <w:noProof/>
                <w:webHidden/>
              </w:rPr>
              <w:fldChar w:fldCharType="end"/>
            </w:r>
          </w:hyperlink>
        </w:p>
        <w:p w14:paraId="4B1DF4BC" w14:textId="4973977E" w:rsidR="00AC0CBE" w:rsidRDefault="003E1D78">
          <w:pPr>
            <w:pStyle w:val="TOC2"/>
            <w:tabs>
              <w:tab w:val="right" w:leader="dot" w:pos="9350"/>
            </w:tabs>
            <w:rPr>
              <w:rFonts w:cstheme="minorBidi"/>
              <w:noProof/>
            </w:rPr>
          </w:pPr>
          <w:hyperlink w:anchor="_Toc46575046" w:history="1">
            <w:r w:rsidR="00AC0CBE" w:rsidRPr="007B063F">
              <w:rPr>
                <w:rStyle w:val="Hyperlink"/>
                <w:noProof/>
              </w:rPr>
              <w:t>Make Raw Material Tags</w:t>
            </w:r>
            <w:r w:rsidR="00AC0CBE">
              <w:rPr>
                <w:noProof/>
                <w:webHidden/>
              </w:rPr>
              <w:tab/>
            </w:r>
            <w:r w:rsidR="00AC0CBE">
              <w:rPr>
                <w:noProof/>
                <w:webHidden/>
              </w:rPr>
              <w:fldChar w:fldCharType="begin"/>
            </w:r>
            <w:r w:rsidR="00AC0CBE">
              <w:rPr>
                <w:noProof/>
                <w:webHidden/>
              </w:rPr>
              <w:instrText xml:space="preserve"> PAGEREF _Toc46575046 \h </w:instrText>
            </w:r>
            <w:r w:rsidR="00AC0CBE">
              <w:rPr>
                <w:noProof/>
                <w:webHidden/>
              </w:rPr>
            </w:r>
            <w:r w:rsidR="00AC0CBE">
              <w:rPr>
                <w:noProof/>
                <w:webHidden/>
              </w:rPr>
              <w:fldChar w:fldCharType="separate"/>
            </w:r>
            <w:r w:rsidR="00AC0CBE">
              <w:rPr>
                <w:noProof/>
                <w:webHidden/>
              </w:rPr>
              <w:t>110</w:t>
            </w:r>
            <w:r w:rsidR="00AC0CBE">
              <w:rPr>
                <w:noProof/>
                <w:webHidden/>
              </w:rPr>
              <w:fldChar w:fldCharType="end"/>
            </w:r>
          </w:hyperlink>
        </w:p>
        <w:p w14:paraId="57429FCB" w14:textId="57A3EB74" w:rsidR="00AC0CBE" w:rsidRDefault="003E1D78">
          <w:pPr>
            <w:pStyle w:val="TOC3"/>
            <w:tabs>
              <w:tab w:val="right" w:leader="dot" w:pos="9350"/>
            </w:tabs>
            <w:rPr>
              <w:rFonts w:cstheme="minorBidi"/>
              <w:noProof/>
            </w:rPr>
          </w:pPr>
          <w:hyperlink w:anchor="_Toc46575047"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_Toc46575047 \h </w:instrText>
            </w:r>
            <w:r w:rsidR="00AC0CBE">
              <w:rPr>
                <w:noProof/>
                <w:webHidden/>
              </w:rPr>
            </w:r>
            <w:r w:rsidR="00AC0CBE">
              <w:rPr>
                <w:noProof/>
                <w:webHidden/>
              </w:rPr>
              <w:fldChar w:fldCharType="separate"/>
            </w:r>
            <w:r w:rsidR="00AC0CBE">
              <w:rPr>
                <w:noProof/>
                <w:webHidden/>
              </w:rPr>
              <w:t>110</w:t>
            </w:r>
            <w:r w:rsidR="00AC0CBE">
              <w:rPr>
                <w:noProof/>
                <w:webHidden/>
              </w:rPr>
              <w:fldChar w:fldCharType="end"/>
            </w:r>
          </w:hyperlink>
        </w:p>
        <w:p w14:paraId="3DEFE471" w14:textId="1ED6F62E" w:rsidR="00AC0CBE" w:rsidRDefault="003E1D78">
          <w:pPr>
            <w:pStyle w:val="TOC2"/>
            <w:tabs>
              <w:tab w:val="right" w:leader="dot" w:pos="9350"/>
            </w:tabs>
            <w:rPr>
              <w:rFonts w:cstheme="minorBidi"/>
              <w:noProof/>
            </w:rPr>
          </w:pPr>
          <w:hyperlink w:anchor="_Toc46575049" w:history="1">
            <w:r w:rsidR="00AC0CBE" w:rsidRPr="007B063F">
              <w:rPr>
                <w:rStyle w:val="Hyperlink"/>
                <w:noProof/>
              </w:rPr>
              <w:t>Scan Case Label</w:t>
            </w:r>
            <w:r w:rsidR="00AC0CBE">
              <w:rPr>
                <w:noProof/>
                <w:webHidden/>
              </w:rPr>
              <w:tab/>
            </w:r>
            <w:r w:rsidR="00AC0CBE">
              <w:rPr>
                <w:noProof/>
                <w:webHidden/>
              </w:rPr>
              <w:fldChar w:fldCharType="begin"/>
            </w:r>
            <w:r w:rsidR="00AC0CBE">
              <w:rPr>
                <w:noProof/>
                <w:webHidden/>
              </w:rPr>
              <w:instrText xml:space="preserve"> PAGEREF _Toc46575049 \h </w:instrText>
            </w:r>
            <w:r w:rsidR="00AC0CBE">
              <w:rPr>
                <w:noProof/>
                <w:webHidden/>
              </w:rPr>
            </w:r>
            <w:r w:rsidR="00AC0CBE">
              <w:rPr>
                <w:noProof/>
                <w:webHidden/>
              </w:rPr>
              <w:fldChar w:fldCharType="separate"/>
            </w:r>
            <w:r w:rsidR="00AC0CBE">
              <w:rPr>
                <w:noProof/>
                <w:webHidden/>
              </w:rPr>
              <w:t>112</w:t>
            </w:r>
            <w:r w:rsidR="00AC0CBE">
              <w:rPr>
                <w:noProof/>
                <w:webHidden/>
              </w:rPr>
              <w:fldChar w:fldCharType="end"/>
            </w:r>
          </w:hyperlink>
        </w:p>
        <w:p w14:paraId="371BAA4E" w14:textId="5140BD6A" w:rsidR="00AC0CBE" w:rsidRDefault="003E1D78">
          <w:pPr>
            <w:pStyle w:val="TOC3"/>
            <w:tabs>
              <w:tab w:val="right" w:leader="dot" w:pos="9350"/>
            </w:tabs>
            <w:rPr>
              <w:rFonts w:cstheme="minorBidi"/>
              <w:noProof/>
            </w:rPr>
          </w:pPr>
          <w:hyperlink w:anchor="_Toc46575050"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_Toc46575050 \h </w:instrText>
            </w:r>
            <w:r w:rsidR="00AC0CBE">
              <w:rPr>
                <w:noProof/>
                <w:webHidden/>
              </w:rPr>
            </w:r>
            <w:r w:rsidR="00AC0CBE">
              <w:rPr>
                <w:noProof/>
                <w:webHidden/>
              </w:rPr>
              <w:fldChar w:fldCharType="separate"/>
            </w:r>
            <w:r w:rsidR="00AC0CBE">
              <w:rPr>
                <w:noProof/>
                <w:webHidden/>
              </w:rPr>
              <w:t>112</w:t>
            </w:r>
            <w:r w:rsidR="00AC0CBE">
              <w:rPr>
                <w:noProof/>
                <w:webHidden/>
              </w:rPr>
              <w:fldChar w:fldCharType="end"/>
            </w:r>
          </w:hyperlink>
        </w:p>
        <w:p w14:paraId="3B61315A" w14:textId="54C40280" w:rsidR="00AC0CBE" w:rsidRDefault="003E1D78">
          <w:pPr>
            <w:pStyle w:val="TOC3"/>
            <w:tabs>
              <w:tab w:val="right" w:leader="dot" w:pos="9350"/>
            </w:tabs>
            <w:rPr>
              <w:rFonts w:cstheme="minorBidi"/>
              <w:noProof/>
            </w:rPr>
          </w:pPr>
          <w:hyperlink w:anchor="_Toc46575051" w:history="1">
            <w:r w:rsidR="00AC0CBE" w:rsidRPr="007B063F">
              <w:rPr>
                <w:rStyle w:val="Hyperlink"/>
                <w:noProof/>
              </w:rPr>
              <w:t>Add Case Label</w:t>
            </w:r>
            <w:r w:rsidR="00AC0CBE">
              <w:rPr>
                <w:noProof/>
                <w:webHidden/>
              </w:rPr>
              <w:tab/>
            </w:r>
            <w:r w:rsidR="00AC0CBE">
              <w:rPr>
                <w:noProof/>
                <w:webHidden/>
              </w:rPr>
              <w:fldChar w:fldCharType="begin"/>
            </w:r>
            <w:r w:rsidR="00AC0CBE">
              <w:rPr>
                <w:noProof/>
                <w:webHidden/>
              </w:rPr>
              <w:instrText xml:space="preserve"> PAGEREF _Toc46575051 \h </w:instrText>
            </w:r>
            <w:r w:rsidR="00AC0CBE">
              <w:rPr>
                <w:noProof/>
                <w:webHidden/>
              </w:rPr>
            </w:r>
            <w:r w:rsidR="00AC0CBE">
              <w:rPr>
                <w:noProof/>
                <w:webHidden/>
              </w:rPr>
              <w:fldChar w:fldCharType="separate"/>
            </w:r>
            <w:r w:rsidR="00AC0CBE">
              <w:rPr>
                <w:noProof/>
                <w:webHidden/>
              </w:rPr>
              <w:t>112</w:t>
            </w:r>
            <w:r w:rsidR="00AC0CBE">
              <w:rPr>
                <w:noProof/>
                <w:webHidden/>
              </w:rPr>
              <w:fldChar w:fldCharType="end"/>
            </w:r>
          </w:hyperlink>
        </w:p>
        <w:p w14:paraId="1AAF1A52" w14:textId="7A01419E" w:rsidR="00AC0CBE" w:rsidRDefault="003E1D78">
          <w:pPr>
            <w:pStyle w:val="TOC2"/>
            <w:tabs>
              <w:tab w:val="right" w:leader="dot" w:pos="9350"/>
            </w:tabs>
            <w:rPr>
              <w:rFonts w:cstheme="minorBidi"/>
              <w:noProof/>
            </w:rPr>
          </w:pPr>
          <w:hyperlink w:anchor="_Toc46575052" w:history="1">
            <w:r w:rsidR="00AC0CBE" w:rsidRPr="007B063F">
              <w:rPr>
                <w:rStyle w:val="Hyperlink"/>
                <w:noProof/>
              </w:rPr>
              <w:t>File Maintenance</w:t>
            </w:r>
            <w:r w:rsidR="00AC0CBE">
              <w:rPr>
                <w:noProof/>
                <w:webHidden/>
              </w:rPr>
              <w:tab/>
            </w:r>
            <w:r w:rsidR="00AC0CBE">
              <w:rPr>
                <w:noProof/>
                <w:webHidden/>
              </w:rPr>
              <w:fldChar w:fldCharType="begin"/>
            </w:r>
            <w:r w:rsidR="00AC0CBE">
              <w:rPr>
                <w:noProof/>
                <w:webHidden/>
              </w:rPr>
              <w:instrText xml:space="preserve"> PAGEREF _Toc46575052 \h </w:instrText>
            </w:r>
            <w:r w:rsidR="00AC0CBE">
              <w:rPr>
                <w:noProof/>
                <w:webHidden/>
              </w:rPr>
            </w:r>
            <w:r w:rsidR="00AC0CBE">
              <w:rPr>
                <w:noProof/>
                <w:webHidden/>
              </w:rPr>
              <w:fldChar w:fldCharType="separate"/>
            </w:r>
            <w:r w:rsidR="00AC0CBE">
              <w:rPr>
                <w:noProof/>
                <w:webHidden/>
              </w:rPr>
              <w:t>114</w:t>
            </w:r>
            <w:r w:rsidR="00AC0CBE">
              <w:rPr>
                <w:noProof/>
                <w:webHidden/>
              </w:rPr>
              <w:fldChar w:fldCharType="end"/>
            </w:r>
          </w:hyperlink>
        </w:p>
        <w:p w14:paraId="4A918059" w14:textId="1E2F5DF0" w:rsidR="00AC0CBE" w:rsidRDefault="003E1D78">
          <w:pPr>
            <w:pStyle w:val="TOC3"/>
            <w:tabs>
              <w:tab w:val="right" w:leader="dot" w:pos="9350"/>
            </w:tabs>
            <w:rPr>
              <w:rFonts w:cstheme="minorBidi"/>
              <w:noProof/>
            </w:rPr>
          </w:pPr>
          <w:hyperlink w:anchor="_Toc46575053" w:history="1">
            <w:r w:rsidR="00AC0CBE" w:rsidRPr="007B063F">
              <w:rPr>
                <w:rStyle w:val="Hyperlink"/>
                <w:noProof/>
              </w:rPr>
              <w:t>Overview</w:t>
            </w:r>
            <w:r w:rsidR="00AC0CBE">
              <w:rPr>
                <w:noProof/>
                <w:webHidden/>
              </w:rPr>
              <w:tab/>
            </w:r>
            <w:r w:rsidR="00AC0CBE">
              <w:rPr>
                <w:noProof/>
                <w:webHidden/>
              </w:rPr>
              <w:fldChar w:fldCharType="begin"/>
            </w:r>
            <w:r w:rsidR="00AC0CBE">
              <w:rPr>
                <w:noProof/>
                <w:webHidden/>
              </w:rPr>
              <w:instrText xml:space="preserve"> PAGEREF _Toc46575053 \h </w:instrText>
            </w:r>
            <w:r w:rsidR="00AC0CBE">
              <w:rPr>
                <w:noProof/>
                <w:webHidden/>
              </w:rPr>
            </w:r>
            <w:r w:rsidR="00AC0CBE">
              <w:rPr>
                <w:noProof/>
                <w:webHidden/>
              </w:rPr>
              <w:fldChar w:fldCharType="separate"/>
            </w:r>
            <w:r w:rsidR="00AC0CBE">
              <w:rPr>
                <w:noProof/>
                <w:webHidden/>
              </w:rPr>
              <w:t>114</w:t>
            </w:r>
            <w:r w:rsidR="00AC0CBE">
              <w:rPr>
                <w:noProof/>
                <w:webHidden/>
              </w:rPr>
              <w:fldChar w:fldCharType="end"/>
            </w:r>
          </w:hyperlink>
        </w:p>
        <w:p w14:paraId="4F9C6C56" w14:textId="46A0879F" w:rsidR="00AC0CBE" w:rsidRDefault="003E1D78">
          <w:pPr>
            <w:pStyle w:val="TOC3"/>
            <w:tabs>
              <w:tab w:val="right" w:leader="dot" w:pos="9350"/>
            </w:tabs>
            <w:rPr>
              <w:rFonts w:cstheme="minorBidi"/>
              <w:noProof/>
            </w:rPr>
          </w:pPr>
          <w:hyperlink w:anchor="_Toc46575055" w:history="1">
            <w:r w:rsidR="00AC0CBE" w:rsidRPr="007B063F">
              <w:rPr>
                <w:rStyle w:val="Hyperlink"/>
                <w:noProof/>
              </w:rPr>
              <w:t>Finished Goods: View Load Tag</w:t>
            </w:r>
            <w:r w:rsidR="00AC0CBE">
              <w:rPr>
                <w:noProof/>
                <w:webHidden/>
              </w:rPr>
              <w:tab/>
            </w:r>
            <w:r w:rsidR="00AC0CBE">
              <w:rPr>
                <w:noProof/>
                <w:webHidden/>
              </w:rPr>
              <w:fldChar w:fldCharType="begin"/>
            </w:r>
            <w:r w:rsidR="00AC0CBE">
              <w:rPr>
                <w:noProof/>
                <w:webHidden/>
              </w:rPr>
              <w:instrText xml:space="preserve"> PAGEREF _Toc46575055 \h </w:instrText>
            </w:r>
            <w:r w:rsidR="00AC0CBE">
              <w:rPr>
                <w:noProof/>
                <w:webHidden/>
              </w:rPr>
            </w:r>
            <w:r w:rsidR="00AC0CBE">
              <w:rPr>
                <w:noProof/>
                <w:webHidden/>
              </w:rPr>
              <w:fldChar w:fldCharType="separate"/>
            </w:r>
            <w:r w:rsidR="00AC0CBE">
              <w:rPr>
                <w:noProof/>
                <w:webHidden/>
              </w:rPr>
              <w:t>117</w:t>
            </w:r>
            <w:r w:rsidR="00AC0CBE">
              <w:rPr>
                <w:noProof/>
                <w:webHidden/>
              </w:rPr>
              <w:fldChar w:fldCharType="end"/>
            </w:r>
          </w:hyperlink>
        </w:p>
        <w:p w14:paraId="3EF4F629" w14:textId="1C55010A" w:rsidR="00AC0CBE" w:rsidRDefault="003E1D78">
          <w:pPr>
            <w:pStyle w:val="TOC3"/>
            <w:tabs>
              <w:tab w:val="right" w:leader="dot" w:pos="9350"/>
            </w:tabs>
            <w:rPr>
              <w:rFonts w:cstheme="minorBidi"/>
              <w:noProof/>
            </w:rPr>
          </w:pPr>
          <w:hyperlink w:anchor="_Toc46575056" w:history="1">
            <w:r w:rsidR="00AC0CBE" w:rsidRPr="007B063F">
              <w:rPr>
                <w:rStyle w:val="Hyperlink"/>
                <w:noProof/>
              </w:rPr>
              <w:t>Finished Goods: Add/Update Load Tag</w:t>
            </w:r>
            <w:r w:rsidR="00AC0CBE">
              <w:rPr>
                <w:noProof/>
                <w:webHidden/>
              </w:rPr>
              <w:tab/>
            </w:r>
            <w:r w:rsidR="00AC0CBE">
              <w:rPr>
                <w:noProof/>
                <w:webHidden/>
              </w:rPr>
              <w:fldChar w:fldCharType="begin"/>
            </w:r>
            <w:r w:rsidR="00AC0CBE">
              <w:rPr>
                <w:noProof/>
                <w:webHidden/>
              </w:rPr>
              <w:instrText xml:space="preserve"> PAGEREF _Toc46575056 \h </w:instrText>
            </w:r>
            <w:r w:rsidR="00AC0CBE">
              <w:rPr>
                <w:noProof/>
                <w:webHidden/>
              </w:rPr>
            </w:r>
            <w:r w:rsidR="00AC0CBE">
              <w:rPr>
                <w:noProof/>
                <w:webHidden/>
              </w:rPr>
              <w:fldChar w:fldCharType="separate"/>
            </w:r>
            <w:r w:rsidR="00AC0CBE">
              <w:rPr>
                <w:noProof/>
                <w:webHidden/>
              </w:rPr>
              <w:t>118</w:t>
            </w:r>
            <w:r w:rsidR="00AC0CBE">
              <w:rPr>
                <w:noProof/>
                <w:webHidden/>
              </w:rPr>
              <w:fldChar w:fldCharType="end"/>
            </w:r>
          </w:hyperlink>
        </w:p>
        <w:p w14:paraId="3B3D491A" w14:textId="4BB3636B" w:rsidR="00AC0CBE" w:rsidRDefault="003E1D78">
          <w:pPr>
            <w:pStyle w:val="TOC3"/>
            <w:tabs>
              <w:tab w:val="right" w:leader="dot" w:pos="9350"/>
            </w:tabs>
            <w:rPr>
              <w:rFonts w:cstheme="minorBidi"/>
              <w:noProof/>
            </w:rPr>
          </w:pPr>
          <w:hyperlink w:anchor="_Toc46575059" w:history="1">
            <w:r w:rsidR="00AC0CBE" w:rsidRPr="007B063F">
              <w:rPr>
                <w:rStyle w:val="Hyperlink"/>
                <w:noProof/>
              </w:rPr>
              <w:t>Raw Materials: View RM Load Tag</w:t>
            </w:r>
            <w:r w:rsidR="00AC0CBE">
              <w:rPr>
                <w:noProof/>
                <w:webHidden/>
              </w:rPr>
              <w:tab/>
            </w:r>
            <w:r w:rsidR="00AC0CBE">
              <w:rPr>
                <w:noProof/>
                <w:webHidden/>
              </w:rPr>
              <w:fldChar w:fldCharType="begin"/>
            </w:r>
            <w:r w:rsidR="00AC0CBE">
              <w:rPr>
                <w:noProof/>
                <w:webHidden/>
              </w:rPr>
              <w:instrText xml:space="preserve"> PAGEREF _Toc46575059 \h </w:instrText>
            </w:r>
            <w:r w:rsidR="00AC0CBE">
              <w:rPr>
                <w:noProof/>
                <w:webHidden/>
              </w:rPr>
            </w:r>
            <w:r w:rsidR="00AC0CBE">
              <w:rPr>
                <w:noProof/>
                <w:webHidden/>
              </w:rPr>
              <w:fldChar w:fldCharType="separate"/>
            </w:r>
            <w:r w:rsidR="00AC0CBE">
              <w:rPr>
                <w:noProof/>
                <w:webHidden/>
              </w:rPr>
              <w:t>124</w:t>
            </w:r>
            <w:r w:rsidR="00AC0CBE">
              <w:rPr>
                <w:noProof/>
                <w:webHidden/>
              </w:rPr>
              <w:fldChar w:fldCharType="end"/>
            </w:r>
          </w:hyperlink>
        </w:p>
        <w:p w14:paraId="392A4C74" w14:textId="7D1EB5E5" w:rsidR="00AC0CBE" w:rsidRDefault="003E1D78">
          <w:pPr>
            <w:pStyle w:val="TOC3"/>
            <w:tabs>
              <w:tab w:val="right" w:leader="dot" w:pos="9350"/>
            </w:tabs>
            <w:rPr>
              <w:rFonts w:cstheme="minorBidi"/>
              <w:noProof/>
            </w:rPr>
          </w:pPr>
          <w:hyperlink w:anchor="_Toc46575060" w:history="1">
            <w:r w:rsidR="00AC0CBE" w:rsidRPr="007B063F">
              <w:rPr>
                <w:rStyle w:val="Hyperlink"/>
                <w:noProof/>
              </w:rPr>
              <w:t>Raw Materials: Add/Update RM Load Tag</w:t>
            </w:r>
            <w:r w:rsidR="00AC0CBE">
              <w:rPr>
                <w:noProof/>
                <w:webHidden/>
              </w:rPr>
              <w:tab/>
            </w:r>
            <w:r w:rsidR="00AC0CBE">
              <w:rPr>
                <w:noProof/>
                <w:webHidden/>
              </w:rPr>
              <w:fldChar w:fldCharType="begin"/>
            </w:r>
            <w:r w:rsidR="00AC0CBE">
              <w:rPr>
                <w:noProof/>
                <w:webHidden/>
              </w:rPr>
              <w:instrText xml:space="preserve"> PAGEREF _Toc46575060 \h </w:instrText>
            </w:r>
            <w:r w:rsidR="00AC0CBE">
              <w:rPr>
                <w:noProof/>
                <w:webHidden/>
              </w:rPr>
            </w:r>
            <w:r w:rsidR="00AC0CBE">
              <w:rPr>
                <w:noProof/>
                <w:webHidden/>
              </w:rPr>
              <w:fldChar w:fldCharType="separate"/>
            </w:r>
            <w:r w:rsidR="00AC0CBE">
              <w:rPr>
                <w:noProof/>
                <w:webHidden/>
              </w:rPr>
              <w:t>125</w:t>
            </w:r>
            <w:r w:rsidR="00AC0CBE">
              <w:rPr>
                <w:noProof/>
                <w:webHidden/>
              </w:rPr>
              <w:fldChar w:fldCharType="end"/>
            </w:r>
          </w:hyperlink>
        </w:p>
        <w:p w14:paraId="1502BF21" w14:textId="74EA2031" w:rsidR="00AC0CBE" w:rsidRDefault="003E1D78">
          <w:pPr>
            <w:pStyle w:val="TOC3"/>
            <w:tabs>
              <w:tab w:val="right" w:leader="dot" w:pos="9350"/>
            </w:tabs>
            <w:rPr>
              <w:rFonts w:cstheme="minorBidi"/>
              <w:noProof/>
            </w:rPr>
          </w:pPr>
          <w:hyperlink w:anchor="_Toc46575063" w:history="1">
            <w:r w:rsidR="00AC0CBE" w:rsidRPr="007B063F">
              <w:rPr>
                <w:rStyle w:val="Hyperlink"/>
                <w:noProof/>
              </w:rPr>
              <w:t>Case Label: View Case Label</w:t>
            </w:r>
            <w:r w:rsidR="00AC0CBE">
              <w:rPr>
                <w:noProof/>
                <w:webHidden/>
              </w:rPr>
              <w:tab/>
            </w:r>
            <w:r w:rsidR="00AC0CBE">
              <w:rPr>
                <w:noProof/>
                <w:webHidden/>
              </w:rPr>
              <w:fldChar w:fldCharType="begin"/>
            </w:r>
            <w:r w:rsidR="00AC0CBE">
              <w:rPr>
                <w:noProof/>
                <w:webHidden/>
              </w:rPr>
              <w:instrText xml:space="preserve"> PAGEREF _Toc46575063 \h </w:instrText>
            </w:r>
            <w:r w:rsidR="00AC0CBE">
              <w:rPr>
                <w:noProof/>
                <w:webHidden/>
              </w:rPr>
            </w:r>
            <w:r w:rsidR="00AC0CBE">
              <w:rPr>
                <w:noProof/>
                <w:webHidden/>
              </w:rPr>
              <w:fldChar w:fldCharType="separate"/>
            </w:r>
            <w:r w:rsidR="00AC0CBE">
              <w:rPr>
                <w:noProof/>
                <w:webHidden/>
              </w:rPr>
              <w:t>129</w:t>
            </w:r>
            <w:r w:rsidR="00AC0CBE">
              <w:rPr>
                <w:noProof/>
                <w:webHidden/>
              </w:rPr>
              <w:fldChar w:fldCharType="end"/>
            </w:r>
          </w:hyperlink>
        </w:p>
        <w:p w14:paraId="256B2085" w14:textId="7A8140DD" w:rsidR="00AC0CBE" w:rsidRDefault="003E1D78">
          <w:pPr>
            <w:pStyle w:val="TOC3"/>
            <w:tabs>
              <w:tab w:val="right" w:leader="dot" w:pos="9350"/>
            </w:tabs>
            <w:rPr>
              <w:rFonts w:cstheme="minorBidi"/>
              <w:noProof/>
            </w:rPr>
          </w:pPr>
          <w:hyperlink w:anchor="_Toc46575064" w:history="1">
            <w:r w:rsidR="00AC0CBE" w:rsidRPr="007B063F">
              <w:rPr>
                <w:rStyle w:val="Hyperlink"/>
                <w:noProof/>
              </w:rPr>
              <w:t>Case Label: Add/Update Case Label</w:t>
            </w:r>
            <w:r w:rsidR="00AC0CBE">
              <w:rPr>
                <w:noProof/>
                <w:webHidden/>
              </w:rPr>
              <w:tab/>
            </w:r>
            <w:r w:rsidR="00AC0CBE">
              <w:rPr>
                <w:noProof/>
                <w:webHidden/>
              </w:rPr>
              <w:fldChar w:fldCharType="begin"/>
            </w:r>
            <w:r w:rsidR="00AC0CBE">
              <w:rPr>
                <w:noProof/>
                <w:webHidden/>
              </w:rPr>
              <w:instrText xml:space="preserve"> PAGEREF _Toc46575064 \h </w:instrText>
            </w:r>
            <w:r w:rsidR="00AC0CBE">
              <w:rPr>
                <w:noProof/>
                <w:webHidden/>
              </w:rPr>
            </w:r>
            <w:r w:rsidR="00AC0CBE">
              <w:rPr>
                <w:noProof/>
                <w:webHidden/>
              </w:rPr>
              <w:fldChar w:fldCharType="separate"/>
            </w:r>
            <w:r w:rsidR="00AC0CBE">
              <w:rPr>
                <w:noProof/>
                <w:webHidden/>
              </w:rPr>
              <w:t>130</w:t>
            </w:r>
            <w:r w:rsidR="00AC0CBE">
              <w:rPr>
                <w:noProof/>
                <w:webHidden/>
              </w:rPr>
              <w:fldChar w:fldCharType="end"/>
            </w:r>
          </w:hyperlink>
        </w:p>
        <w:p w14:paraId="2631D436" w14:textId="30434565" w:rsidR="00AC0CBE" w:rsidRDefault="003E1D78">
          <w:pPr>
            <w:pStyle w:val="TOC1"/>
            <w:tabs>
              <w:tab w:val="right" w:leader="dot" w:pos="9350"/>
            </w:tabs>
            <w:rPr>
              <w:rFonts w:cstheme="minorBidi"/>
              <w:noProof/>
            </w:rPr>
          </w:pPr>
          <w:hyperlink w:anchor="_Toc46575066" w:history="1">
            <w:r w:rsidR="00AC0CBE" w:rsidRPr="007B063F">
              <w:rPr>
                <w:rStyle w:val="Hyperlink"/>
                <w:b/>
                <w:bCs/>
                <w:noProof/>
              </w:rPr>
              <w:t>Reports for Sharp Shooter Report [BR]</w:t>
            </w:r>
            <w:r w:rsidR="00AC0CBE">
              <w:rPr>
                <w:noProof/>
                <w:webHidden/>
              </w:rPr>
              <w:tab/>
            </w:r>
            <w:r w:rsidR="00AC0CBE">
              <w:rPr>
                <w:noProof/>
                <w:webHidden/>
              </w:rPr>
              <w:fldChar w:fldCharType="begin"/>
            </w:r>
            <w:r w:rsidR="00AC0CBE">
              <w:rPr>
                <w:noProof/>
                <w:webHidden/>
              </w:rPr>
              <w:instrText xml:space="preserve"> PAGEREF _Toc46575066 \h </w:instrText>
            </w:r>
            <w:r w:rsidR="00AC0CBE">
              <w:rPr>
                <w:noProof/>
                <w:webHidden/>
              </w:rPr>
            </w:r>
            <w:r w:rsidR="00AC0CBE">
              <w:rPr>
                <w:noProof/>
                <w:webHidden/>
              </w:rPr>
              <w:fldChar w:fldCharType="separate"/>
            </w:r>
            <w:r w:rsidR="00AC0CBE">
              <w:rPr>
                <w:noProof/>
                <w:webHidden/>
              </w:rPr>
              <w:t>134</w:t>
            </w:r>
            <w:r w:rsidR="00AC0CBE">
              <w:rPr>
                <w:noProof/>
                <w:webHidden/>
              </w:rPr>
              <w:fldChar w:fldCharType="end"/>
            </w:r>
          </w:hyperlink>
        </w:p>
        <w:p w14:paraId="60A6EF03" w14:textId="24A41585" w:rsidR="00AC0CBE" w:rsidRDefault="003E1D78">
          <w:pPr>
            <w:pStyle w:val="TOC2"/>
            <w:tabs>
              <w:tab w:val="right" w:leader="dot" w:pos="9350"/>
            </w:tabs>
            <w:rPr>
              <w:rFonts w:cstheme="minorBidi"/>
              <w:noProof/>
            </w:rPr>
          </w:pPr>
          <w:hyperlink w:anchor="_Toc46575067" w:history="1">
            <w:r w:rsidR="00AC0CBE" w:rsidRPr="007B063F">
              <w:rPr>
                <w:rStyle w:val="Hyperlink"/>
                <w:noProof/>
              </w:rPr>
              <w:t>Production Report [BR1]</w:t>
            </w:r>
            <w:r w:rsidR="00AC0CBE">
              <w:rPr>
                <w:noProof/>
                <w:webHidden/>
              </w:rPr>
              <w:tab/>
            </w:r>
            <w:r w:rsidR="00AC0CBE">
              <w:rPr>
                <w:noProof/>
                <w:webHidden/>
              </w:rPr>
              <w:fldChar w:fldCharType="begin"/>
            </w:r>
            <w:r w:rsidR="00AC0CBE">
              <w:rPr>
                <w:noProof/>
                <w:webHidden/>
              </w:rPr>
              <w:instrText xml:space="preserve"> PAGEREF _Toc46575067 \h </w:instrText>
            </w:r>
            <w:r w:rsidR="00AC0CBE">
              <w:rPr>
                <w:noProof/>
                <w:webHidden/>
              </w:rPr>
            </w:r>
            <w:r w:rsidR="00AC0CBE">
              <w:rPr>
                <w:noProof/>
                <w:webHidden/>
              </w:rPr>
              <w:fldChar w:fldCharType="separate"/>
            </w:r>
            <w:r w:rsidR="00AC0CBE">
              <w:rPr>
                <w:noProof/>
                <w:webHidden/>
              </w:rPr>
              <w:t>134</w:t>
            </w:r>
            <w:r w:rsidR="00AC0CBE">
              <w:rPr>
                <w:noProof/>
                <w:webHidden/>
              </w:rPr>
              <w:fldChar w:fldCharType="end"/>
            </w:r>
          </w:hyperlink>
        </w:p>
        <w:p w14:paraId="58FF7D85" w14:textId="6606E074" w:rsidR="00AC0CBE" w:rsidRDefault="003E1D78">
          <w:pPr>
            <w:pStyle w:val="TOC1"/>
            <w:tabs>
              <w:tab w:val="right" w:leader="dot" w:pos="9350"/>
            </w:tabs>
            <w:rPr>
              <w:rFonts w:cstheme="minorBidi"/>
              <w:noProof/>
            </w:rPr>
          </w:pPr>
          <w:hyperlink w:anchor="_Toc46575070" w:history="1">
            <w:r w:rsidR="00AC0CBE" w:rsidRPr="007B063F">
              <w:rPr>
                <w:rStyle w:val="Hyperlink"/>
                <w:b/>
                <w:bCs/>
                <w:noProof/>
              </w:rPr>
              <w:t>Sharp Shooter Inquiry [BQ]</w:t>
            </w:r>
            <w:r w:rsidR="00AC0CBE">
              <w:rPr>
                <w:noProof/>
                <w:webHidden/>
              </w:rPr>
              <w:tab/>
            </w:r>
            <w:r w:rsidR="00AC0CBE">
              <w:rPr>
                <w:noProof/>
                <w:webHidden/>
              </w:rPr>
              <w:fldChar w:fldCharType="begin"/>
            </w:r>
            <w:r w:rsidR="00AC0CBE">
              <w:rPr>
                <w:noProof/>
                <w:webHidden/>
              </w:rPr>
              <w:instrText xml:space="preserve"> PAGEREF _Toc46575070 \h </w:instrText>
            </w:r>
            <w:r w:rsidR="00AC0CBE">
              <w:rPr>
                <w:noProof/>
                <w:webHidden/>
              </w:rPr>
            </w:r>
            <w:r w:rsidR="00AC0CBE">
              <w:rPr>
                <w:noProof/>
                <w:webHidden/>
              </w:rPr>
              <w:fldChar w:fldCharType="separate"/>
            </w:r>
            <w:r w:rsidR="00AC0CBE">
              <w:rPr>
                <w:noProof/>
                <w:webHidden/>
              </w:rPr>
              <w:t>136</w:t>
            </w:r>
            <w:r w:rsidR="00AC0CBE">
              <w:rPr>
                <w:noProof/>
                <w:webHidden/>
              </w:rPr>
              <w:fldChar w:fldCharType="end"/>
            </w:r>
          </w:hyperlink>
        </w:p>
        <w:p w14:paraId="5C7F4C5A" w14:textId="42A147BE" w:rsidR="00AC0CBE" w:rsidRDefault="003E1D78">
          <w:pPr>
            <w:pStyle w:val="TOC2"/>
            <w:tabs>
              <w:tab w:val="right" w:leader="dot" w:pos="9350"/>
            </w:tabs>
            <w:rPr>
              <w:rFonts w:cstheme="minorBidi"/>
              <w:noProof/>
            </w:rPr>
          </w:pPr>
          <w:hyperlink w:anchor="_Toc46575071" w:history="1">
            <w:r w:rsidR="00AC0CBE" w:rsidRPr="007B063F">
              <w:rPr>
                <w:rStyle w:val="Hyperlink"/>
                <w:noProof/>
              </w:rPr>
              <w:t>Job Attachments [BQ1]</w:t>
            </w:r>
            <w:r w:rsidR="00AC0CBE">
              <w:rPr>
                <w:noProof/>
                <w:webHidden/>
              </w:rPr>
              <w:tab/>
            </w:r>
            <w:r w:rsidR="00AC0CBE">
              <w:rPr>
                <w:noProof/>
                <w:webHidden/>
              </w:rPr>
              <w:fldChar w:fldCharType="begin"/>
            </w:r>
            <w:r w:rsidR="00AC0CBE">
              <w:rPr>
                <w:noProof/>
                <w:webHidden/>
              </w:rPr>
              <w:instrText xml:space="preserve"> PAGEREF _Toc46575071 \h </w:instrText>
            </w:r>
            <w:r w:rsidR="00AC0CBE">
              <w:rPr>
                <w:noProof/>
                <w:webHidden/>
              </w:rPr>
            </w:r>
            <w:r w:rsidR="00AC0CBE">
              <w:rPr>
                <w:noProof/>
                <w:webHidden/>
              </w:rPr>
              <w:fldChar w:fldCharType="separate"/>
            </w:r>
            <w:r w:rsidR="00AC0CBE">
              <w:rPr>
                <w:noProof/>
                <w:webHidden/>
              </w:rPr>
              <w:t>136</w:t>
            </w:r>
            <w:r w:rsidR="00AC0CBE">
              <w:rPr>
                <w:noProof/>
                <w:webHidden/>
              </w:rPr>
              <w:fldChar w:fldCharType="end"/>
            </w:r>
          </w:hyperlink>
        </w:p>
        <w:p w14:paraId="2124F108" w14:textId="1AA10E43"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0C298889" w14:textId="47DE665C" w:rsidR="00AD391E" w:rsidRDefault="00AD391E" w:rsidP="00AD391E">
      <w:pPr>
        <w:pStyle w:val="Heading1"/>
        <w:rPr>
          <w:b/>
          <w:bCs/>
        </w:rPr>
      </w:pPr>
      <w:bookmarkStart w:id="0" w:name="_Toc40457410"/>
      <w:bookmarkStart w:id="1" w:name="_Toc40616425"/>
      <w:bookmarkStart w:id="2" w:name="_Toc41726117"/>
      <w:bookmarkStart w:id="3" w:name="_Toc46574921"/>
      <w:bookmarkStart w:id="4" w:name="_Hlk40535800"/>
      <w:r>
        <w:rPr>
          <w:b/>
          <w:bCs/>
        </w:rPr>
        <w:lastRenderedPageBreak/>
        <w:t>Overview of Advantzware Specific Keys</w:t>
      </w:r>
      <w:bookmarkEnd w:id="0"/>
      <w:bookmarkEnd w:id="1"/>
      <w:bookmarkEnd w:id="2"/>
      <w:r w:rsidR="00602145">
        <w:rPr>
          <w:b/>
          <w:bCs/>
        </w:rPr>
        <w:t xml:space="preserve"> and Icons</w:t>
      </w:r>
      <w:bookmarkEnd w:id="3"/>
    </w:p>
    <w:p w14:paraId="3067B574" w14:textId="3A09B8FB" w:rsidR="00AD391E" w:rsidRDefault="00AD391E" w:rsidP="00AD391E">
      <w:pPr>
        <w:pStyle w:val="Heading2"/>
      </w:pPr>
      <w:bookmarkStart w:id="5" w:name="_Toc40457411"/>
      <w:bookmarkStart w:id="6" w:name="_Toc40616426"/>
      <w:bookmarkStart w:id="7" w:name="_Toc41726118"/>
      <w:bookmarkStart w:id="8" w:name="_Toc46574922"/>
      <w:r>
        <w:t>Function Keys</w:t>
      </w:r>
      <w:bookmarkEnd w:id="5"/>
      <w:bookmarkEnd w:id="6"/>
      <w:bookmarkEnd w:id="7"/>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9668B5">
        <w:trPr>
          <w:trHeight w:val="620"/>
        </w:trPr>
        <w:tc>
          <w:tcPr>
            <w:tcW w:w="1615" w:type="dxa"/>
          </w:tcPr>
          <w:bookmarkEnd w:id="4"/>
          <w:p w14:paraId="15A8FA23" w14:textId="77777777" w:rsidR="00AD391E" w:rsidRDefault="00AD391E" w:rsidP="009668B5">
            <w:r>
              <w:t>BRWS</w:t>
            </w:r>
          </w:p>
        </w:tc>
        <w:tc>
          <w:tcPr>
            <w:tcW w:w="7735" w:type="dxa"/>
          </w:tcPr>
          <w:p w14:paraId="0E90BFC6" w14:textId="77777777" w:rsidR="00AD391E" w:rsidRDefault="00AD391E" w:rsidP="009668B5">
            <w:r>
              <w:t>The browser, which is a list of records in this file. This is functionally equivalent to the Find option of our standard package.</w:t>
            </w:r>
          </w:p>
        </w:tc>
      </w:tr>
      <w:tr w:rsidR="00AD391E" w14:paraId="73028EEE" w14:textId="77777777" w:rsidTr="009668B5">
        <w:trPr>
          <w:trHeight w:val="620"/>
        </w:trPr>
        <w:tc>
          <w:tcPr>
            <w:tcW w:w="1615" w:type="dxa"/>
          </w:tcPr>
          <w:p w14:paraId="11AB5CCD" w14:textId="77777777" w:rsidR="00AD391E" w:rsidRDefault="00AD391E" w:rsidP="009668B5">
            <w:r>
              <w:t>VIEW</w:t>
            </w:r>
          </w:p>
        </w:tc>
        <w:tc>
          <w:tcPr>
            <w:tcW w:w="7735" w:type="dxa"/>
          </w:tcPr>
          <w:p w14:paraId="7613DC97" w14:textId="77777777" w:rsidR="00AD391E" w:rsidRDefault="00AD391E" w:rsidP="009668B5">
            <w:r>
              <w:t>View record provides the ability to ADD, CHANGE, DELETE, and UPDATE an individual record.</w:t>
            </w:r>
          </w:p>
        </w:tc>
      </w:tr>
      <w:tr w:rsidR="00AD391E" w14:paraId="5D4169D5" w14:textId="77777777" w:rsidTr="009668B5">
        <w:trPr>
          <w:trHeight w:val="530"/>
        </w:trPr>
        <w:tc>
          <w:tcPr>
            <w:tcW w:w="1615" w:type="dxa"/>
          </w:tcPr>
          <w:p w14:paraId="443226E3" w14:textId="77777777" w:rsidR="00AD391E" w:rsidRDefault="00AD391E" w:rsidP="009668B5">
            <w:r>
              <w:t>SORT BY</w:t>
            </w:r>
          </w:p>
        </w:tc>
        <w:tc>
          <w:tcPr>
            <w:tcW w:w="7735" w:type="dxa"/>
          </w:tcPr>
          <w:p w14:paraId="530AB7FE" w14:textId="77777777" w:rsidR="00AD391E" w:rsidRDefault="00AD391E" w:rsidP="009668B5">
            <w:r>
              <w:t>The selections at the bottom of the browser, which will sort the list alphabetic order.</w:t>
            </w:r>
          </w:p>
        </w:tc>
      </w:tr>
      <w:tr w:rsidR="00AD391E" w14:paraId="422199F1" w14:textId="77777777" w:rsidTr="009668B5">
        <w:tc>
          <w:tcPr>
            <w:tcW w:w="1615" w:type="dxa"/>
          </w:tcPr>
          <w:p w14:paraId="3185F310" w14:textId="77777777" w:rsidR="00AD391E" w:rsidRDefault="00AD391E" w:rsidP="009668B5"/>
        </w:tc>
        <w:tc>
          <w:tcPr>
            <w:tcW w:w="7735" w:type="dxa"/>
          </w:tcPr>
          <w:p w14:paraId="7ACA68C0" w14:textId="77777777" w:rsidR="00AD391E" w:rsidRDefault="00AD391E" w:rsidP="009668B5"/>
        </w:tc>
      </w:tr>
      <w:tr w:rsidR="00AD391E" w14:paraId="45D02BB3" w14:textId="77777777" w:rsidTr="009668B5">
        <w:trPr>
          <w:trHeight w:val="332"/>
        </w:trPr>
        <w:tc>
          <w:tcPr>
            <w:tcW w:w="1615" w:type="dxa"/>
          </w:tcPr>
          <w:p w14:paraId="1E1B86B3" w14:textId="77777777" w:rsidR="00AD391E" w:rsidRDefault="00AD391E" w:rsidP="009668B5">
            <w:r w:rsidRPr="00FC0728">
              <w:rPr>
                <w:u w:val="single"/>
              </w:rPr>
              <w:t>U</w:t>
            </w:r>
            <w:r>
              <w:t>pdate</w:t>
            </w:r>
          </w:p>
        </w:tc>
        <w:tc>
          <w:tcPr>
            <w:tcW w:w="7735" w:type="dxa"/>
          </w:tcPr>
          <w:p w14:paraId="210B33D5" w14:textId="77777777" w:rsidR="00AD391E" w:rsidRDefault="00AD391E" w:rsidP="009668B5">
            <w:r>
              <w:t>Update the current record.</w:t>
            </w:r>
          </w:p>
        </w:tc>
      </w:tr>
      <w:tr w:rsidR="00AD391E" w14:paraId="499280B1" w14:textId="77777777" w:rsidTr="009668B5">
        <w:trPr>
          <w:trHeight w:val="350"/>
        </w:trPr>
        <w:tc>
          <w:tcPr>
            <w:tcW w:w="1615" w:type="dxa"/>
          </w:tcPr>
          <w:p w14:paraId="5E294A24" w14:textId="77777777" w:rsidR="00AD391E" w:rsidRDefault="00AD391E" w:rsidP="009668B5">
            <w:r w:rsidRPr="00FC0728">
              <w:rPr>
                <w:u w:val="single"/>
              </w:rPr>
              <w:t>R</w:t>
            </w:r>
            <w:r>
              <w:t>eset</w:t>
            </w:r>
          </w:p>
        </w:tc>
        <w:tc>
          <w:tcPr>
            <w:tcW w:w="7735" w:type="dxa"/>
          </w:tcPr>
          <w:p w14:paraId="710E384B" w14:textId="77777777" w:rsidR="00AD391E" w:rsidRDefault="00AD391E" w:rsidP="009668B5">
            <w:r>
              <w:t>Reset the current record.</w:t>
            </w:r>
          </w:p>
        </w:tc>
      </w:tr>
      <w:tr w:rsidR="00AD391E" w14:paraId="278F0A77" w14:textId="77777777" w:rsidTr="009668B5">
        <w:trPr>
          <w:trHeight w:val="350"/>
        </w:trPr>
        <w:tc>
          <w:tcPr>
            <w:tcW w:w="1615" w:type="dxa"/>
          </w:tcPr>
          <w:p w14:paraId="145FF26D" w14:textId="77777777" w:rsidR="00AD391E" w:rsidRDefault="00AD391E" w:rsidP="009668B5">
            <w:r w:rsidRPr="00FC0728">
              <w:rPr>
                <w:u w:val="single"/>
              </w:rPr>
              <w:t>A</w:t>
            </w:r>
            <w:r>
              <w:t>dd</w:t>
            </w:r>
          </w:p>
        </w:tc>
        <w:tc>
          <w:tcPr>
            <w:tcW w:w="7735" w:type="dxa"/>
          </w:tcPr>
          <w:p w14:paraId="3FE3F732" w14:textId="77777777" w:rsidR="00AD391E" w:rsidRDefault="00AD391E" w:rsidP="009668B5">
            <w:r>
              <w:t>Add a record.</w:t>
            </w:r>
          </w:p>
        </w:tc>
      </w:tr>
      <w:tr w:rsidR="00AD391E" w14:paraId="20A8AB82" w14:textId="77777777" w:rsidTr="009668B5">
        <w:trPr>
          <w:trHeight w:val="350"/>
        </w:trPr>
        <w:tc>
          <w:tcPr>
            <w:tcW w:w="1615" w:type="dxa"/>
          </w:tcPr>
          <w:p w14:paraId="35912DC7" w14:textId="77777777" w:rsidR="00AD391E" w:rsidRPr="00FC0728" w:rsidRDefault="00AD391E" w:rsidP="009668B5">
            <w:r w:rsidRPr="00FC0728">
              <w:rPr>
                <w:u w:val="single"/>
              </w:rPr>
              <w:t>C</w:t>
            </w:r>
            <w:r w:rsidRPr="00FC0728">
              <w:t>opy</w:t>
            </w:r>
          </w:p>
        </w:tc>
        <w:tc>
          <w:tcPr>
            <w:tcW w:w="7735" w:type="dxa"/>
          </w:tcPr>
          <w:p w14:paraId="1D960E20" w14:textId="77777777" w:rsidR="00AD391E" w:rsidRDefault="00AD391E" w:rsidP="009668B5">
            <w:r>
              <w:t>This will copy the existing record.</w:t>
            </w:r>
          </w:p>
        </w:tc>
      </w:tr>
      <w:tr w:rsidR="00AD391E" w14:paraId="248421BD" w14:textId="77777777" w:rsidTr="009668B5">
        <w:trPr>
          <w:trHeight w:val="350"/>
        </w:trPr>
        <w:tc>
          <w:tcPr>
            <w:tcW w:w="1615" w:type="dxa"/>
          </w:tcPr>
          <w:p w14:paraId="01C85174" w14:textId="77777777" w:rsidR="00AD391E" w:rsidRDefault="00AD391E" w:rsidP="009668B5">
            <w:r w:rsidRPr="00FC0728">
              <w:rPr>
                <w:u w:val="single"/>
              </w:rPr>
              <w:t>D</w:t>
            </w:r>
            <w:r w:rsidRPr="00FC0728">
              <w:t>elete</w:t>
            </w:r>
          </w:p>
        </w:tc>
        <w:tc>
          <w:tcPr>
            <w:tcW w:w="7735" w:type="dxa"/>
          </w:tcPr>
          <w:p w14:paraId="7CE97D98" w14:textId="77777777" w:rsidR="00AD391E" w:rsidRDefault="00AD391E" w:rsidP="009668B5">
            <w:r>
              <w:t>Delete the current record displayed on the screen.</w:t>
            </w:r>
          </w:p>
        </w:tc>
      </w:tr>
      <w:tr w:rsidR="00AD391E" w14:paraId="039E2268" w14:textId="77777777" w:rsidTr="009668B5">
        <w:trPr>
          <w:trHeight w:val="350"/>
        </w:trPr>
        <w:tc>
          <w:tcPr>
            <w:tcW w:w="1615" w:type="dxa"/>
          </w:tcPr>
          <w:p w14:paraId="7C0F2141" w14:textId="77777777" w:rsidR="00AD391E" w:rsidRDefault="00AD391E" w:rsidP="009668B5">
            <w:r>
              <w:t>Can</w:t>
            </w:r>
            <w:r w:rsidRPr="00FC0728">
              <w:rPr>
                <w:u w:val="single"/>
              </w:rPr>
              <w:t>c</w:t>
            </w:r>
            <w:r>
              <w:t>el</w:t>
            </w:r>
          </w:p>
        </w:tc>
        <w:tc>
          <w:tcPr>
            <w:tcW w:w="7735" w:type="dxa"/>
          </w:tcPr>
          <w:p w14:paraId="6B7BB365" w14:textId="77777777" w:rsidR="00AD391E" w:rsidRDefault="00AD391E" w:rsidP="009668B5">
            <w:r>
              <w:t>Cancel the information that was entered.</w:t>
            </w:r>
          </w:p>
        </w:tc>
      </w:tr>
      <w:tr w:rsidR="00AD391E" w14:paraId="61350AAF" w14:textId="77777777" w:rsidTr="009668B5">
        <w:tc>
          <w:tcPr>
            <w:tcW w:w="1615" w:type="dxa"/>
          </w:tcPr>
          <w:p w14:paraId="649A94DE" w14:textId="77777777" w:rsidR="00AD391E" w:rsidRDefault="00AD391E" w:rsidP="009668B5">
            <w:r>
              <w:t>Save</w:t>
            </w:r>
          </w:p>
        </w:tc>
        <w:tc>
          <w:tcPr>
            <w:tcW w:w="7735" w:type="dxa"/>
          </w:tcPr>
          <w:p w14:paraId="194E057B" w14:textId="77777777" w:rsidR="00AD391E" w:rsidRDefault="00AD391E" w:rsidP="009668B5">
            <w:r>
              <w:t>Save the record.</w:t>
            </w:r>
          </w:p>
        </w:tc>
      </w:tr>
      <w:tr w:rsidR="00AD391E" w14:paraId="7C936311" w14:textId="77777777" w:rsidTr="009668B5">
        <w:tc>
          <w:tcPr>
            <w:tcW w:w="1615" w:type="dxa"/>
          </w:tcPr>
          <w:p w14:paraId="4AE7D4F5" w14:textId="77777777" w:rsidR="00AD391E" w:rsidRDefault="00AD391E" w:rsidP="009668B5"/>
        </w:tc>
        <w:tc>
          <w:tcPr>
            <w:tcW w:w="7735" w:type="dxa"/>
          </w:tcPr>
          <w:p w14:paraId="3AE19EBC" w14:textId="77777777" w:rsidR="00AD391E" w:rsidRDefault="00AD391E" w:rsidP="009668B5"/>
        </w:tc>
      </w:tr>
      <w:tr w:rsidR="00AD391E" w14:paraId="2753A79F" w14:textId="77777777" w:rsidTr="009668B5">
        <w:trPr>
          <w:trHeight w:val="512"/>
        </w:trPr>
        <w:tc>
          <w:tcPr>
            <w:tcW w:w="1615" w:type="dxa"/>
          </w:tcPr>
          <w:p w14:paraId="3D4C7C09" w14:textId="77777777" w:rsidR="00AD391E" w:rsidRDefault="00AD391E" w:rsidP="009668B5">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90810955" r:id="rId13"/>
              </w:object>
            </w:r>
          </w:p>
        </w:tc>
        <w:tc>
          <w:tcPr>
            <w:tcW w:w="7735" w:type="dxa"/>
          </w:tcPr>
          <w:p w14:paraId="3A3F3EA9" w14:textId="77777777" w:rsidR="00AD391E" w:rsidRDefault="00AD391E" w:rsidP="009668B5">
            <w:r>
              <w:t>Takes the user to the first current record.</w:t>
            </w:r>
          </w:p>
        </w:tc>
      </w:tr>
      <w:tr w:rsidR="00AD391E" w14:paraId="0A160C59" w14:textId="77777777" w:rsidTr="009668B5">
        <w:trPr>
          <w:trHeight w:val="530"/>
        </w:trPr>
        <w:tc>
          <w:tcPr>
            <w:tcW w:w="1615" w:type="dxa"/>
          </w:tcPr>
          <w:p w14:paraId="4F524A83" w14:textId="77777777" w:rsidR="00AD391E" w:rsidRDefault="00AD391E" w:rsidP="009668B5">
            <w:r>
              <w:object w:dxaOrig="540" w:dyaOrig="420" w14:anchorId="61E3A24A">
                <v:shape id="_x0000_i1026" type="#_x0000_t75" style="width:27.1pt;height:20.55pt" o:ole="">
                  <v:imagedata r:id="rId14" o:title=""/>
                </v:shape>
                <o:OLEObject Type="Embed" ProgID="PBrush" ShapeID="_x0000_i1026" DrawAspect="Content" ObjectID="_1690810956" r:id="rId15"/>
              </w:object>
            </w:r>
          </w:p>
        </w:tc>
        <w:tc>
          <w:tcPr>
            <w:tcW w:w="7735" w:type="dxa"/>
          </w:tcPr>
          <w:p w14:paraId="230175EF" w14:textId="77777777" w:rsidR="00AD391E" w:rsidRDefault="00AD391E" w:rsidP="009668B5">
            <w:r>
              <w:t>Moves backward one record.</w:t>
            </w:r>
          </w:p>
        </w:tc>
      </w:tr>
      <w:tr w:rsidR="00AD391E" w14:paraId="6D3BF129" w14:textId="77777777" w:rsidTr="009668B5">
        <w:trPr>
          <w:trHeight w:val="530"/>
        </w:trPr>
        <w:tc>
          <w:tcPr>
            <w:tcW w:w="1615" w:type="dxa"/>
          </w:tcPr>
          <w:p w14:paraId="0AE4607E" w14:textId="77777777" w:rsidR="00AD391E" w:rsidRDefault="00AD391E" w:rsidP="009668B5">
            <w:r>
              <w:object w:dxaOrig="540" w:dyaOrig="420" w14:anchorId="74D5CF4A">
                <v:shape id="_x0000_i1027" type="#_x0000_t75" style="width:27.1pt;height:20.55pt" o:ole="">
                  <v:imagedata r:id="rId16" o:title=""/>
                </v:shape>
                <o:OLEObject Type="Embed" ProgID="PBrush" ShapeID="_x0000_i1027" DrawAspect="Content" ObjectID="_1690810957" r:id="rId17"/>
              </w:object>
            </w:r>
          </w:p>
        </w:tc>
        <w:tc>
          <w:tcPr>
            <w:tcW w:w="7735" w:type="dxa"/>
          </w:tcPr>
          <w:p w14:paraId="7656710D" w14:textId="77777777" w:rsidR="00AD391E" w:rsidRDefault="00AD391E" w:rsidP="009668B5">
            <w:r>
              <w:t>Moves forward one record.</w:t>
            </w:r>
          </w:p>
        </w:tc>
      </w:tr>
      <w:tr w:rsidR="00AD391E" w14:paraId="37775EF0" w14:textId="77777777" w:rsidTr="009668B5">
        <w:tc>
          <w:tcPr>
            <w:tcW w:w="1615" w:type="dxa"/>
          </w:tcPr>
          <w:p w14:paraId="2F9FB266" w14:textId="77777777" w:rsidR="00AD391E" w:rsidRDefault="00AD391E" w:rsidP="009668B5">
            <w:r>
              <w:object w:dxaOrig="540" w:dyaOrig="420" w14:anchorId="497E44FD">
                <v:shape id="_x0000_i1028" type="#_x0000_t75" style="width:27.1pt;height:20.55pt" o:ole="">
                  <v:imagedata r:id="rId18" o:title=""/>
                </v:shape>
                <o:OLEObject Type="Embed" ProgID="PBrush" ShapeID="_x0000_i1028" DrawAspect="Content" ObjectID="_1690810958" r:id="rId19"/>
              </w:object>
            </w:r>
          </w:p>
        </w:tc>
        <w:tc>
          <w:tcPr>
            <w:tcW w:w="7735" w:type="dxa"/>
          </w:tcPr>
          <w:p w14:paraId="1C8BBA50" w14:textId="77777777" w:rsidR="00AD391E" w:rsidRDefault="00AD391E" w:rsidP="009668B5">
            <w:r>
              <w:t>Takes the user to the last current record.</w:t>
            </w:r>
          </w:p>
        </w:tc>
      </w:tr>
      <w:tr w:rsidR="00AD391E" w14:paraId="49361525" w14:textId="77777777" w:rsidTr="009668B5">
        <w:tc>
          <w:tcPr>
            <w:tcW w:w="1615" w:type="dxa"/>
          </w:tcPr>
          <w:p w14:paraId="7981E8C9" w14:textId="77777777" w:rsidR="00AD391E" w:rsidRDefault="00AD391E" w:rsidP="009668B5"/>
        </w:tc>
        <w:tc>
          <w:tcPr>
            <w:tcW w:w="7735" w:type="dxa"/>
          </w:tcPr>
          <w:p w14:paraId="07CC71CA" w14:textId="77777777" w:rsidR="00AD391E" w:rsidRDefault="00AD391E" w:rsidP="009668B5"/>
        </w:tc>
      </w:tr>
      <w:tr w:rsidR="00AD391E" w14:paraId="3DF32243" w14:textId="77777777" w:rsidTr="009668B5">
        <w:trPr>
          <w:trHeight w:val="368"/>
        </w:trPr>
        <w:tc>
          <w:tcPr>
            <w:tcW w:w="1615" w:type="dxa"/>
          </w:tcPr>
          <w:p w14:paraId="3AD60036" w14:textId="77777777" w:rsidR="00AD391E" w:rsidRDefault="00AD391E" w:rsidP="009668B5">
            <w:r>
              <w:t>F1</w:t>
            </w:r>
          </w:p>
        </w:tc>
        <w:tc>
          <w:tcPr>
            <w:tcW w:w="7735" w:type="dxa"/>
          </w:tcPr>
          <w:p w14:paraId="3ED2F44E" w14:textId="77777777" w:rsidR="00AD391E" w:rsidRDefault="00AD391E" w:rsidP="009668B5">
            <w:r>
              <w:t>Miscellaneous Fields</w:t>
            </w:r>
          </w:p>
        </w:tc>
      </w:tr>
      <w:tr w:rsidR="00AD391E" w14:paraId="26B17A3E" w14:textId="77777777" w:rsidTr="009668B5">
        <w:trPr>
          <w:trHeight w:val="350"/>
        </w:trPr>
        <w:tc>
          <w:tcPr>
            <w:tcW w:w="1615" w:type="dxa"/>
          </w:tcPr>
          <w:p w14:paraId="33763A95" w14:textId="77777777" w:rsidR="00AD391E" w:rsidRDefault="00AD391E" w:rsidP="009668B5">
            <w:r>
              <w:t>F3</w:t>
            </w:r>
          </w:p>
        </w:tc>
        <w:tc>
          <w:tcPr>
            <w:tcW w:w="7735" w:type="dxa"/>
          </w:tcPr>
          <w:p w14:paraId="59B24297" w14:textId="77777777" w:rsidR="00AD391E" w:rsidRDefault="00AD391E" w:rsidP="009668B5">
            <w:r>
              <w:t>Search</w:t>
            </w:r>
          </w:p>
        </w:tc>
      </w:tr>
      <w:tr w:rsidR="00AD391E" w14:paraId="3594C216" w14:textId="77777777" w:rsidTr="009668B5">
        <w:trPr>
          <w:trHeight w:val="350"/>
        </w:trPr>
        <w:tc>
          <w:tcPr>
            <w:tcW w:w="1615" w:type="dxa"/>
          </w:tcPr>
          <w:p w14:paraId="01AB58C5" w14:textId="77777777" w:rsidR="00AD391E" w:rsidRDefault="00AD391E" w:rsidP="009668B5">
            <w:r>
              <w:t>F3</w:t>
            </w:r>
          </w:p>
        </w:tc>
        <w:tc>
          <w:tcPr>
            <w:tcW w:w="7735" w:type="dxa"/>
          </w:tcPr>
          <w:p w14:paraId="2579328B" w14:textId="77777777" w:rsidR="00AD391E" w:rsidRDefault="00AD391E" w:rsidP="009668B5">
            <w:r>
              <w:t>List</w:t>
            </w:r>
          </w:p>
        </w:tc>
      </w:tr>
      <w:tr w:rsidR="00AD391E" w14:paraId="6CE2957D" w14:textId="77777777" w:rsidTr="009668B5">
        <w:trPr>
          <w:trHeight w:val="350"/>
        </w:trPr>
        <w:tc>
          <w:tcPr>
            <w:tcW w:w="1615" w:type="dxa"/>
          </w:tcPr>
          <w:p w14:paraId="26E68A54" w14:textId="77777777" w:rsidR="00AD391E" w:rsidRDefault="00AD391E" w:rsidP="009668B5">
            <w:r>
              <w:t>F4</w:t>
            </w:r>
          </w:p>
        </w:tc>
        <w:tc>
          <w:tcPr>
            <w:tcW w:w="7735" w:type="dxa"/>
          </w:tcPr>
          <w:p w14:paraId="7555852A" w14:textId="77777777" w:rsidR="00AD391E" w:rsidRDefault="00AD391E" w:rsidP="009668B5">
            <w:r>
              <w:t>Notes</w:t>
            </w:r>
          </w:p>
        </w:tc>
      </w:tr>
      <w:tr w:rsidR="00AD391E" w14:paraId="27EF0AB4" w14:textId="77777777" w:rsidTr="009668B5">
        <w:trPr>
          <w:trHeight w:val="350"/>
        </w:trPr>
        <w:tc>
          <w:tcPr>
            <w:tcW w:w="1615" w:type="dxa"/>
          </w:tcPr>
          <w:p w14:paraId="4B8DD8B7" w14:textId="77777777" w:rsidR="00AD391E" w:rsidRDefault="00AD391E" w:rsidP="009668B5">
            <w:r>
              <w:t>F6</w:t>
            </w:r>
          </w:p>
        </w:tc>
        <w:tc>
          <w:tcPr>
            <w:tcW w:w="7735" w:type="dxa"/>
          </w:tcPr>
          <w:p w14:paraId="1BBFCB82" w14:textId="77777777" w:rsidR="00AD391E" w:rsidRDefault="00AD391E" w:rsidP="009668B5">
            <w:r>
              <w:t>Browse</w:t>
            </w:r>
          </w:p>
        </w:tc>
      </w:tr>
      <w:tr w:rsidR="00AD391E" w14:paraId="1F45BE97" w14:textId="77777777" w:rsidTr="009668B5">
        <w:trPr>
          <w:trHeight w:val="350"/>
        </w:trPr>
        <w:tc>
          <w:tcPr>
            <w:tcW w:w="1615" w:type="dxa"/>
          </w:tcPr>
          <w:p w14:paraId="187A5204" w14:textId="77777777" w:rsidR="00AD391E" w:rsidRDefault="00AD391E" w:rsidP="009668B5">
            <w:r>
              <w:t>F7</w:t>
            </w:r>
          </w:p>
        </w:tc>
        <w:tc>
          <w:tcPr>
            <w:tcW w:w="7735" w:type="dxa"/>
          </w:tcPr>
          <w:p w14:paraId="27A926E4" w14:textId="77777777" w:rsidR="00AD391E" w:rsidRDefault="00AD391E" w:rsidP="009668B5">
            <w:r>
              <w:t>Viewer</w:t>
            </w:r>
          </w:p>
        </w:tc>
      </w:tr>
      <w:tr w:rsidR="00AD391E" w14:paraId="322CFA9A" w14:textId="77777777" w:rsidTr="009668B5">
        <w:tc>
          <w:tcPr>
            <w:tcW w:w="1615" w:type="dxa"/>
          </w:tcPr>
          <w:p w14:paraId="51AD5E74" w14:textId="77777777" w:rsidR="00AD391E" w:rsidRDefault="00AD391E" w:rsidP="009668B5">
            <w:r>
              <w:t>F12</w:t>
            </w:r>
          </w:p>
        </w:tc>
        <w:tc>
          <w:tcPr>
            <w:tcW w:w="7735" w:type="dxa"/>
          </w:tcPr>
          <w:p w14:paraId="030D5971" w14:textId="77777777" w:rsidR="00AD391E" w:rsidRDefault="00AD391E" w:rsidP="009668B5">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9" w:name="_Toc40616427"/>
      <w:bookmarkStart w:id="10" w:name="_Toc41726119"/>
      <w:bookmarkStart w:id="11" w:name="_Toc46574923"/>
      <w:r>
        <w:lastRenderedPageBreak/>
        <w:t>Advanced Software Standard Function Keys</w:t>
      </w:r>
      <w:bookmarkEnd w:id="9"/>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9668B5">
        <w:trPr>
          <w:trHeight w:val="368"/>
        </w:trPr>
        <w:tc>
          <w:tcPr>
            <w:tcW w:w="1795" w:type="dxa"/>
          </w:tcPr>
          <w:p w14:paraId="072C40DC" w14:textId="77777777" w:rsidR="00AD391E" w:rsidRDefault="00AD391E" w:rsidP="009668B5">
            <w:r>
              <w:t>Next</w:t>
            </w:r>
          </w:p>
        </w:tc>
        <w:tc>
          <w:tcPr>
            <w:tcW w:w="7555" w:type="dxa"/>
          </w:tcPr>
          <w:p w14:paraId="47C0DBBD" w14:textId="77777777" w:rsidR="00AD391E" w:rsidRDefault="00AD391E" w:rsidP="009668B5">
            <w:r>
              <w:t>Shows the next sequential record.</w:t>
            </w:r>
          </w:p>
        </w:tc>
      </w:tr>
      <w:tr w:rsidR="00AD391E" w14:paraId="19FAB2DB" w14:textId="77777777" w:rsidTr="009668B5">
        <w:trPr>
          <w:trHeight w:val="350"/>
        </w:trPr>
        <w:tc>
          <w:tcPr>
            <w:tcW w:w="1795" w:type="dxa"/>
          </w:tcPr>
          <w:p w14:paraId="31B53AD0" w14:textId="77777777" w:rsidR="00AD391E" w:rsidRDefault="00AD391E" w:rsidP="009668B5">
            <w:proofErr w:type="spellStart"/>
            <w:r>
              <w:t>Prev</w:t>
            </w:r>
            <w:proofErr w:type="spellEnd"/>
          </w:p>
        </w:tc>
        <w:tc>
          <w:tcPr>
            <w:tcW w:w="7555" w:type="dxa"/>
          </w:tcPr>
          <w:p w14:paraId="109E0A38" w14:textId="77777777" w:rsidR="00AD391E" w:rsidRDefault="00AD391E" w:rsidP="009668B5">
            <w:r>
              <w:t>Shows the previous record.</w:t>
            </w:r>
          </w:p>
        </w:tc>
      </w:tr>
      <w:tr w:rsidR="00AD391E" w14:paraId="069BC9D9" w14:textId="77777777" w:rsidTr="009668B5">
        <w:trPr>
          <w:trHeight w:val="350"/>
        </w:trPr>
        <w:tc>
          <w:tcPr>
            <w:tcW w:w="1795" w:type="dxa"/>
          </w:tcPr>
          <w:p w14:paraId="41AC2AFD" w14:textId="77777777" w:rsidR="00AD391E" w:rsidRDefault="00AD391E" w:rsidP="009668B5">
            <w:r>
              <w:t>Add</w:t>
            </w:r>
          </w:p>
        </w:tc>
        <w:tc>
          <w:tcPr>
            <w:tcW w:w="7555" w:type="dxa"/>
          </w:tcPr>
          <w:p w14:paraId="04FA04EE" w14:textId="77777777" w:rsidR="00AD391E" w:rsidRDefault="00AD391E" w:rsidP="009668B5">
            <w:r>
              <w:t>Add a record.</w:t>
            </w:r>
          </w:p>
        </w:tc>
      </w:tr>
      <w:tr w:rsidR="00AD391E" w14:paraId="17D9FF64" w14:textId="77777777" w:rsidTr="009668B5">
        <w:trPr>
          <w:trHeight w:val="350"/>
        </w:trPr>
        <w:tc>
          <w:tcPr>
            <w:tcW w:w="1795" w:type="dxa"/>
          </w:tcPr>
          <w:p w14:paraId="219B43D4" w14:textId="77777777" w:rsidR="00AD391E" w:rsidRDefault="00AD391E" w:rsidP="009668B5">
            <w:r>
              <w:t>Change</w:t>
            </w:r>
          </w:p>
        </w:tc>
        <w:tc>
          <w:tcPr>
            <w:tcW w:w="7555" w:type="dxa"/>
          </w:tcPr>
          <w:p w14:paraId="5C85E61E" w14:textId="77777777" w:rsidR="00AD391E" w:rsidRDefault="00AD391E" w:rsidP="009668B5">
            <w:r>
              <w:t>Change the current record displayed on the screen.</w:t>
            </w:r>
          </w:p>
        </w:tc>
      </w:tr>
      <w:tr w:rsidR="00AD391E" w14:paraId="508C7800" w14:textId="77777777" w:rsidTr="009668B5">
        <w:trPr>
          <w:trHeight w:val="350"/>
        </w:trPr>
        <w:tc>
          <w:tcPr>
            <w:tcW w:w="1795" w:type="dxa"/>
          </w:tcPr>
          <w:p w14:paraId="212767C9" w14:textId="77777777" w:rsidR="00AD391E" w:rsidRDefault="00AD391E" w:rsidP="009668B5">
            <w:r>
              <w:t>Delete</w:t>
            </w:r>
          </w:p>
        </w:tc>
        <w:tc>
          <w:tcPr>
            <w:tcW w:w="7555" w:type="dxa"/>
          </w:tcPr>
          <w:p w14:paraId="7FC5564B" w14:textId="77777777" w:rsidR="00AD391E" w:rsidRDefault="00AD391E" w:rsidP="009668B5">
            <w:r>
              <w:t>Delete the current record displayed on the screen.</w:t>
            </w:r>
          </w:p>
        </w:tc>
      </w:tr>
      <w:tr w:rsidR="00AD391E" w14:paraId="23B67D69" w14:textId="77777777" w:rsidTr="009668B5">
        <w:trPr>
          <w:trHeight w:val="350"/>
        </w:trPr>
        <w:tc>
          <w:tcPr>
            <w:tcW w:w="1795" w:type="dxa"/>
          </w:tcPr>
          <w:p w14:paraId="37E48279" w14:textId="77777777" w:rsidR="00AD391E" w:rsidRDefault="00AD391E" w:rsidP="009668B5">
            <w:r>
              <w:t>Find</w:t>
            </w:r>
          </w:p>
        </w:tc>
        <w:tc>
          <w:tcPr>
            <w:tcW w:w="7555" w:type="dxa"/>
          </w:tcPr>
          <w:p w14:paraId="546E3A11" w14:textId="77777777" w:rsidR="00AD391E" w:rsidRDefault="00AD391E" w:rsidP="009668B5">
            <w:r>
              <w:t>Find a record by searching by description.</w:t>
            </w:r>
          </w:p>
        </w:tc>
      </w:tr>
      <w:tr w:rsidR="00AD391E" w14:paraId="1F434248" w14:textId="77777777" w:rsidTr="009668B5">
        <w:trPr>
          <w:trHeight w:val="350"/>
        </w:trPr>
        <w:tc>
          <w:tcPr>
            <w:tcW w:w="1795" w:type="dxa"/>
          </w:tcPr>
          <w:p w14:paraId="2AF5F9D1" w14:textId="77777777" w:rsidR="00AD391E" w:rsidRDefault="00AD391E" w:rsidP="009668B5">
            <w:r>
              <w:t>“1”, “2”</w:t>
            </w:r>
          </w:p>
        </w:tc>
        <w:tc>
          <w:tcPr>
            <w:tcW w:w="7555" w:type="dxa"/>
          </w:tcPr>
          <w:p w14:paraId="397D8425" w14:textId="77777777" w:rsidR="00AD391E" w:rsidRDefault="00AD391E" w:rsidP="009668B5">
            <w:r>
              <w:t>Number 1 or 2 to go the first or second page of this record.</w:t>
            </w:r>
          </w:p>
        </w:tc>
      </w:tr>
      <w:tr w:rsidR="00AD391E" w14:paraId="12120BE9" w14:textId="77777777" w:rsidTr="009668B5">
        <w:trPr>
          <w:trHeight w:val="350"/>
        </w:trPr>
        <w:tc>
          <w:tcPr>
            <w:tcW w:w="1795" w:type="dxa"/>
          </w:tcPr>
          <w:p w14:paraId="72527887" w14:textId="77777777" w:rsidR="00AD391E" w:rsidRDefault="00AD391E" w:rsidP="009668B5">
            <w:r>
              <w:t>Esc</w:t>
            </w:r>
          </w:p>
        </w:tc>
        <w:tc>
          <w:tcPr>
            <w:tcW w:w="7555" w:type="dxa"/>
          </w:tcPr>
          <w:p w14:paraId="60E6D1F8" w14:textId="77777777" w:rsidR="00AD391E" w:rsidRDefault="00AD391E" w:rsidP="009668B5">
            <w:r>
              <w:t>Escape from the current transaction without updating.</w:t>
            </w:r>
          </w:p>
        </w:tc>
      </w:tr>
      <w:tr w:rsidR="00AD391E" w14:paraId="210F7144" w14:textId="77777777" w:rsidTr="009668B5">
        <w:trPr>
          <w:trHeight w:val="350"/>
        </w:trPr>
        <w:tc>
          <w:tcPr>
            <w:tcW w:w="1795" w:type="dxa"/>
          </w:tcPr>
          <w:p w14:paraId="595FA3F0" w14:textId="77777777" w:rsidR="00AD391E" w:rsidRDefault="00AD391E" w:rsidP="009668B5">
            <w:r>
              <w:t>Q</w:t>
            </w:r>
          </w:p>
        </w:tc>
        <w:tc>
          <w:tcPr>
            <w:tcW w:w="7555" w:type="dxa"/>
          </w:tcPr>
          <w:p w14:paraId="4521142A" w14:textId="77777777" w:rsidR="00AD391E" w:rsidRDefault="00AD391E" w:rsidP="009668B5">
            <w:r>
              <w:t>Quit from the current transaction without updating.</w:t>
            </w:r>
          </w:p>
        </w:tc>
      </w:tr>
      <w:tr w:rsidR="00AD391E" w14:paraId="38AEF731" w14:textId="77777777" w:rsidTr="009668B5">
        <w:trPr>
          <w:trHeight w:val="350"/>
        </w:trPr>
        <w:tc>
          <w:tcPr>
            <w:tcW w:w="1795" w:type="dxa"/>
          </w:tcPr>
          <w:p w14:paraId="687907A8" w14:textId="77777777" w:rsidR="00AD391E" w:rsidRDefault="00AD391E" w:rsidP="009668B5">
            <w:r>
              <w:t>F1</w:t>
            </w:r>
          </w:p>
        </w:tc>
        <w:tc>
          <w:tcPr>
            <w:tcW w:w="7555" w:type="dxa"/>
          </w:tcPr>
          <w:p w14:paraId="06279C97" w14:textId="77777777" w:rsidR="00AD391E" w:rsidRDefault="00AD391E" w:rsidP="009668B5">
            <w:r>
              <w:t>Save</w:t>
            </w:r>
          </w:p>
        </w:tc>
      </w:tr>
      <w:tr w:rsidR="00AD391E" w14:paraId="598B6C86" w14:textId="77777777" w:rsidTr="009668B5">
        <w:trPr>
          <w:trHeight w:val="620"/>
        </w:trPr>
        <w:tc>
          <w:tcPr>
            <w:tcW w:w="1795" w:type="dxa"/>
          </w:tcPr>
          <w:p w14:paraId="2B4DDE55" w14:textId="77777777" w:rsidR="00AD391E" w:rsidRDefault="00AD391E" w:rsidP="009668B5">
            <w:r>
              <w:t>F3</w:t>
            </w:r>
          </w:p>
        </w:tc>
        <w:tc>
          <w:tcPr>
            <w:tcW w:w="7555" w:type="dxa"/>
          </w:tcPr>
          <w:p w14:paraId="655719F3" w14:textId="77777777" w:rsidR="00AD391E" w:rsidRDefault="00AD391E" w:rsidP="009668B5">
            <w:r>
              <w:t>Help information is available on every data field.  Simply place the cursor on a field and press F3 to display documentation regarding this particular field.</w:t>
            </w:r>
          </w:p>
        </w:tc>
      </w:tr>
      <w:tr w:rsidR="00AD391E" w14:paraId="25748DB4" w14:textId="77777777" w:rsidTr="009668B5">
        <w:trPr>
          <w:trHeight w:val="620"/>
        </w:trPr>
        <w:tc>
          <w:tcPr>
            <w:tcW w:w="1795" w:type="dxa"/>
          </w:tcPr>
          <w:p w14:paraId="54CF2413" w14:textId="77777777" w:rsidR="00AD391E" w:rsidRDefault="00AD391E" w:rsidP="009668B5">
            <w:r>
              <w:t>F3</w:t>
            </w:r>
          </w:p>
        </w:tc>
        <w:tc>
          <w:tcPr>
            <w:tcW w:w="7555" w:type="dxa"/>
          </w:tcPr>
          <w:p w14:paraId="29A7CD1D" w14:textId="77777777" w:rsidR="00AD391E" w:rsidRDefault="00AD391E" w:rsidP="009668B5">
            <w:r>
              <w:t>To insert additional data in a data field without erasing the information currently displayed.</w:t>
            </w:r>
          </w:p>
        </w:tc>
      </w:tr>
      <w:tr w:rsidR="00AD391E" w14:paraId="5D6B842E" w14:textId="77777777" w:rsidTr="009668B5">
        <w:trPr>
          <w:trHeight w:val="350"/>
        </w:trPr>
        <w:tc>
          <w:tcPr>
            <w:tcW w:w="1795" w:type="dxa"/>
          </w:tcPr>
          <w:p w14:paraId="036D06C4" w14:textId="77777777" w:rsidR="00AD391E" w:rsidRDefault="00AD391E" w:rsidP="009668B5">
            <w:r>
              <w:t>F4</w:t>
            </w:r>
          </w:p>
        </w:tc>
        <w:tc>
          <w:tcPr>
            <w:tcW w:w="7555" w:type="dxa"/>
          </w:tcPr>
          <w:p w14:paraId="08A92E8D" w14:textId="77777777" w:rsidR="00AD391E" w:rsidRDefault="00AD391E" w:rsidP="009668B5">
            <w:r>
              <w:t>Notes – General</w:t>
            </w:r>
          </w:p>
        </w:tc>
      </w:tr>
      <w:tr w:rsidR="00AD391E" w14:paraId="443C8775" w14:textId="77777777" w:rsidTr="009668B5">
        <w:trPr>
          <w:trHeight w:val="1430"/>
        </w:trPr>
        <w:tc>
          <w:tcPr>
            <w:tcW w:w="1795" w:type="dxa"/>
          </w:tcPr>
          <w:p w14:paraId="00BAB1F4" w14:textId="77777777" w:rsidR="00AD391E" w:rsidRDefault="00AD391E" w:rsidP="009668B5">
            <w:r>
              <w:t>F1</w:t>
            </w:r>
          </w:p>
        </w:tc>
        <w:tc>
          <w:tcPr>
            <w:tcW w:w="7555" w:type="dxa"/>
          </w:tcPr>
          <w:p w14:paraId="15499DEF" w14:textId="77777777" w:rsidR="00AD391E" w:rsidRDefault="00AD391E" w:rsidP="009668B5">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9668B5">
        <w:trPr>
          <w:trHeight w:val="350"/>
        </w:trPr>
        <w:tc>
          <w:tcPr>
            <w:tcW w:w="1795" w:type="dxa"/>
          </w:tcPr>
          <w:p w14:paraId="61256A3B" w14:textId="77777777" w:rsidR="00AD391E" w:rsidRDefault="00AD391E" w:rsidP="009668B5">
            <w:r>
              <w:t>F7</w:t>
            </w:r>
          </w:p>
        </w:tc>
        <w:tc>
          <w:tcPr>
            <w:tcW w:w="7555" w:type="dxa"/>
          </w:tcPr>
          <w:p w14:paraId="73694FF8" w14:textId="77777777" w:rsidR="00AD391E" w:rsidRDefault="00AD391E" w:rsidP="009668B5">
            <w:r>
              <w:t>Delete</w:t>
            </w:r>
          </w:p>
        </w:tc>
      </w:tr>
      <w:tr w:rsidR="00AD391E" w14:paraId="2180F510" w14:textId="77777777" w:rsidTr="009668B5">
        <w:trPr>
          <w:trHeight w:val="350"/>
        </w:trPr>
        <w:tc>
          <w:tcPr>
            <w:tcW w:w="1795" w:type="dxa"/>
          </w:tcPr>
          <w:p w14:paraId="38DAE909" w14:textId="77777777" w:rsidR="00AD391E" w:rsidRDefault="00AD391E" w:rsidP="009668B5">
            <w:r>
              <w:t>F8</w:t>
            </w:r>
          </w:p>
        </w:tc>
        <w:tc>
          <w:tcPr>
            <w:tcW w:w="7555" w:type="dxa"/>
          </w:tcPr>
          <w:p w14:paraId="412AC97F" w14:textId="77777777" w:rsidR="00AD391E" w:rsidRDefault="00AD391E" w:rsidP="009668B5">
            <w:r>
              <w:t>Notes – File Specific</w:t>
            </w:r>
          </w:p>
        </w:tc>
      </w:tr>
      <w:tr w:rsidR="00AD391E" w14:paraId="363DF4AE" w14:textId="77777777" w:rsidTr="009668B5">
        <w:trPr>
          <w:trHeight w:val="350"/>
        </w:trPr>
        <w:tc>
          <w:tcPr>
            <w:tcW w:w="1795" w:type="dxa"/>
          </w:tcPr>
          <w:p w14:paraId="6B463E2D" w14:textId="77777777" w:rsidR="00AD391E" w:rsidRDefault="00AD391E" w:rsidP="009668B5">
            <w:r>
              <w:t>Enter</w:t>
            </w:r>
          </w:p>
        </w:tc>
        <w:tc>
          <w:tcPr>
            <w:tcW w:w="7555" w:type="dxa"/>
          </w:tcPr>
          <w:p w14:paraId="00CC3C9D" w14:textId="77777777" w:rsidR="00AD391E" w:rsidRDefault="00AD391E" w:rsidP="009668B5">
            <w:r>
              <w:t>Advances the cursor to the next field</w:t>
            </w:r>
          </w:p>
        </w:tc>
      </w:tr>
      <w:tr w:rsidR="00AD391E" w14:paraId="4D37F01E" w14:textId="77777777" w:rsidTr="009668B5">
        <w:trPr>
          <w:trHeight w:val="350"/>
        </w:trPr>
        <w:tc>
          <w:tcPr>
            <w:tcW w:w="1795" w:type="dxa"/>
          </w:tcPr>
          <w:p w14:paraId="01E0800C" w14:textId="77777777" w:rsidR="00AD391E" w:rsidRDefault="00AD391E" w:rsidP="009668B5">
            <w:r>
              <w:t>Page Up</w:t>
            </w:r>
          </w:p>
        </w:tc>
        <w:tc>
          <w:tcPr>
            <w:tcW w:w="7555" w:type="dxa"/>
          </w:tcPr>
          <w:p w14:paraId="1C9CFA38" w14:textId="77777777" w:rsidR="00AD391E" w:rsidRDefault="00AD391E" w:rsidP="009668B5">
            <w:r>
              <w:t>Will skim forward through each record in a data file in sequential order</w:t>
            </w:r>
          </w:p>
        </w:tc>
      </w:tr>
      <w:tr w:rsidR="00AD391E" w14:paraId="6A822A2A" w14:textId="77777777" w:rsidTr="009668B5">
        <w:trPr>
          <w:trHeight w:val="350"/>
        </w:trPr>
        <w:tc>
          <w:tcPr>
            <w:tcW w:w="1795" w:type="dxa"/>
          </w:tcPr>
          <w:p w14:paraId="76037B19" w14:textId="77777777" w:rsidR="00AD391E" w:rsidRDefault="00AD391E" w:rsidP="009668B5">
            <w:r>
              <w:t>Page Down</w:t>
            </w:r>
          </w:p>
        </w:tc>
        <w:tc>
          <w:tcPr>
            <w:tcW w:w="7555" w:type="dxa"/>
          </w:tcPr>
          <w:p w14:paraId="7E9663DE" w14:textId="77777777" w:rsidR="00AD391E" w:rsidRDefault="00AD391E" w:rsidP="009668B5">
            <w:r>
              <w:t>Will skim backward through each record in a data file in sequential order</w:t>
            </w:r>
          </w:p>
        </w:tc>
      </w:tr>
      <w:tr w:rsidR="00AD391E" w14:paraId="12D728AC" w14:textId="77777777" w:rsidTr="009668B5">
        <w:trPr>
          <w:trHeight w:val="350"/>
        </w:trPr>
        <w:tc>
          <w:tcPr>
            <w:tcW w:w="1795" w:type="dxa"/>
          </w:tcPr>
          <w:p w14:paraId="1E988A77" w14:textId="77777777" w:rsidR="00AD391E" w:rsidRDefault="00AD391E" w:rsidP="009668B5"/>
          <w:p w14:paraId="5D04BEB6" w14:textId="77777777" w:rsidR="00AD391E" w:rsidRDefault="00AD391E" w:rsidP="009668B5"/>
          <w:p w14:paraId="1A1530E6" w14:textId="77777777" w:rsidR="00AD391E" w:rsidRDefault="00AD391E" w:rsidP="009668B5"/>
          <w:p w14:paraId="3A01A6CB" w14:textId="77777777" w:rsidR="00AD391E" w:rsidRDefault="00AD391E" w:rsidP="009668B5"/>
          <w:p w14:paraId="6C689F46" w14:textId="77777777" w:rsidR="00AD391E" w:rsidRDefault="00AD391E" w:rsidP="009668B5"/>
          <w:p w14:paraId="04B31EFE" w14:textId="77777777" w:rsidR="00AD391E" w:rsidRDefault="00AD391E" w:rsidP="009668B5"/>
          <w:p w14:paraId="66B8B2BD" w14:textId="77777777" w:rsidR="00AD391E" w:rsidRDefault="00AD391E" w:rsidP="009668B5"/>
          <w:p w14:paraId="56ADECE7" w14:textId="77777777" w:rsidR="00AD391E" w:rsidRDefault="00AD391E" w:rsidP="009668B5"/>
          <w:p w14:paraId="69663780" w14:textId="77777777" w:rsidR="00AD391E" w:rsidRDefault="00AD391E" w:rsidP="009668B5"/>
          <w:p w14:paraId="116C24AF" w14:textId="77777777" w:rsidR="00AD391E" w:rsidRDefault="00AD391E" w:rsidP="009668B5"/>
          <w:p w14:paraId="7CC818B9" w14:textId="77777777" w:rsidR="00AD391E" w:rsidRDefault="00AD391E" w:rsidP="009668B5"/>
          <w:p w14:paraId="790F773F" w14:textId="77777777" w:rsidR="00AD391E" w:rsidRDefault="00AD391E" w:rsidP="009668B5"/>
          <w:p w14:paraId="23697888" w14:textId="5CB07899" w:rsidR="00602145" w:rsidRDefault="00602145" w:rsidP="009668B5"/>
        </w:tc>
        <w:tc>
          <w:tcPr>
            <w:tcW w:w="7555" w:type="dxa"/>
          </w:tcPr>
          <w:p w14:paraId="2041AEAF" w14:textId="77777777" w:rsidR="00AD391E" w:rsidRDefault="00AD391E" w:rsidP="009668B5"/>
        </w:tc>
      </w:tr>
    </w:tbl>
    <w:p w14:paraId="2C4A9974" w14:textId="1CC74ECC" w:rsidR="00602145" w:rsidRDefault="00602145" w:rsidP="00602145">
      <w:pPr>
        <w:pStyle w:val="Heading2"/>
      </w:pPr>
      <w:bookmarkStart w:id="12" w:name="_Toc46574924"/>
      <w:r>
        <w:lastRenderedPageBreak/>
        <w:t>Program Icons</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9668B5">
            <w:r>
              <w:object w:dxaOrig="555" w:dyaOrig="600" w14:anchorId="254690D7">
                <v:shape id="_x0000_i1029" type="#_x0000_t75" style="width:28.05pt;height:29.9pt" o:ole="">
                  <v:imagedata r:id="rId20" o:title=""/>
                </v:shape>
                <o:OLEObject Type="Embed" ProgID="PBrush" ShapeID="_x0000_i1029" DrawAspect="Content" ObjectID="_1690810959" r:id="rId21"/>
              </w:object>
            </w:r>
          </w:p>
        </w:tc>
        <w:tc>
          <w:tcPr>
            <w:tcW w:w="3411" w:type="dxa"/>
          </w:tcPr>
          <w:p w14:paraId="02BDCAEA" w14:textId="48A47D26" w:rsidR="00602145" w:rsidRDefault="00A273B2" w:rsidP="009668B5">
            <w:r>
              <w:t>Job Notes</w:t>
            </w:r>
          </w:p>
        </w:tc>
        <w:tc>
          <w:tcPr>
            <w:tcW w:w="4770" w:type="dxa"/>
          </w:tcPr>
          <w:p w14:paraId="0826D4D2" w14:textId="0589627D" w:rsidR="00602145" w:rsidRDefault="00602145" w:rsidP="009668B5"/>
        </w:tc>
      </w:tr>
      <w:tr w:rsidR="00602145" w14:paraId="302C4A96" w14:textId="54BF317D" w:rsidTr="00077850">
        <w:trPr>
          <w:trHeight w:val="720"/>
        </w:trPr>
        <w:tc>
          <w:tcPr>
            <w:tcW w:w="1179" w:type="dxa"/>
          </w:tcPr>
          <w:p w14:paraId="0D2D3AEF" w14:textId="2B48035A" w:rsidR="00602145" w:rsidRDefault="00A273B2" w:rsidP="009668B5">
            <w:r>
              <w:object w:dxaOrig="555" w:dyaOrig="600" w14:anchorId="17A4E092">
                <v:shape id="_x0000_i1030" type="#_x0000_t75" style="width:28.05pt;height:29.9pt" o:ole="">
                  <v:imagedata r:id="rId22" o:title=""/>
                </v:shape>
                <o:OLEObject Type="Embed" ProgID="PBrush" ShapeID="_x0000_i1030" DrawAspect="Content" ObjectID="_1690810960" r:id="rId23"/>
              </w:object>
            </w:r>
          </w:p>
        </w:tc>
        <w:tc>
          <w:tcPr>
            <w:tcW w:w="3411" w:type="dxa"/>
          </w:tcPr>
          <w:p w14:paraId="1B3A8C7D" w14:textId="218C7DF7" w:rsidR="00602145" w:rsidRDefault="00602145" w:rsidP="009668B5">
            <w:r>
              <w:t>Customer Attachments</w:t>
            </w:r>
          </w:p>
        </w:tc>
        <w:tc>
          <w:tcPr>
            <w:tcW w:w="4770" w:type="dxa"/>
          </w:tcPr>
          <w:p w14:paraId="45DA60E7" w14:textId="5FBDE5D2" w:rsidR="00602145" w:rsidRDefault="00602145" w:rsidP="009668B5">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9668B5">
            <w:r>
              <w:object w:dxaOrig="555" w:dyaOrig="600" w14:anchorId="73C92AA7">
                <v:shape id="_x0000_i1031" type="#_x0000_t75" style="width:28.05pt;height:29.9pt" o:ole="">
                  <v:imagedata r:id="rId24" o:title=""/>
                </v:shape>
                <o:OLEObject Type="Embed" ProgID="PBrush" ShapeID="_x0000_i1031" DrawAspect="Content" ObjectID="_1690810961" r:id="rId25"/>
              </w:object>
            </w:r>
          </w:p>
        </w:tc>
        <w:tc>
          <w:tcPr>
            <w:tcW w:w="3411" w:type="dxa"/>
          </w:tcPr>
          <w:p w14:paraId="7128488A" w14:textId="18FF1E36" w:rsidR="00602145" w:rsidRDefault="00A273B2" w:rsidP="009668B5">
            <w:r>
              <w:t>Change Move/Set Column Mode</w:t>
            </w:r>
          </w:p>
        </w:tc>
        <w:tc>
          <w:tcPr>
            <w:tcW w:w="4770" w:type="dxa"/>
          </w:tcPr>
          <w:p w14:paraId="35A17F18" w14:textId="77777777" w:rsidR="00602145" w:rsidRDefault="00602145" w:rsidP="009668B5"/>
        </w:tc>
      </w:tr>
      <w:tr w:rsidR="00602145" w14:paraId="3C9AC7CC" w14:textId="0F958334" w:rsidTr="00077850">
        <w:trPr>
          <w:trHeight w:val="720"/>
        </w:trPr>
        <w:tc>
          <w:tcPr>
            <w:tcW w:w="1179" w:type="dxa"/>
          </w:tcPr>
          <w:p w14:paraId="41FB698C" w14:textId="19B47258" w:rsidR="00602145" w:rsidRDefault="00A273B2" w:rsidP="009668B5">
            <w:r>
              <w:object w:dxaOrig="555" w:dyaOrig="600" w14:anchorId="32559EA8">
                <v:shape id="_x0000_i1032" type="#_x0000_t75" style="width:28.05pt;height:29.9pt" o:ole="">
                  <v:imagedata r:id="rId26" o:title=""/>
                </v:shape>
                <o:OLEObject Type="Embed" ProgID="PBrush" ShapeID="_x0000_i1032" DrawAspect="Content" ObjectID="_1690810962" r:id="rId27"/>
              </w:object>
            </w:r>
          </w:p>
        </w:tc>
        <w:tc>
          <w:tcPr>
            <w:tcW w:w="3411" w:type="dxa"/>
          </w:tcPr>
          <w:p w14:paraId="650CF187" w14:textId="6774B65F" w:rsidR="00602145" w:rsidRDefault="00602145" w:rsidP="009668B5">
            <w:r>
              <w:t>Print</w:t>
            </w:r>
            <w:r w:rsidR="00A273B2">
              <w:t xml:space="preserve"> Acknowledgement</w:t>
            </w:r>
          </w:p>
        </w:tc>
        <w:tc>
          <w:tcPr>
            <w:tcW w:w="4770" w:type="dxa"/>
          </w:tcPr>
          <w:p w14:paraId="75D7204E" w14:textId="77777777" w:rsidR="00602145" w:rsidRDefault="00602145" w:rsidP="009668B5"/>
        </w:tc>
      </w:tr>
      <w:tr w:rsidR="00602145" w14:paraId="4B91F864" w14:textId="77777777" w:rsidTr="00077850">
        <w:trPr>
          <w:trHeight w:val="720"/>
        </w:trPr>
        <w:tc>
          <w:tcPr>
            <w:tcW w:w="1179" w:type="dxa"/>
          </w:tcPr>
          <w:p w14:paraId="1E10B692" w14:textId="0AE3999D" w:rsidR="00602145" w:rsidRDefault="00A273B2" w:rsidP="009668B5">
            <w:r>
              <w:object w:dxaOrig="555" w:dyaOrig="600" w14:anchorId="2A61F43D">
                <v:shape id="_x0000_i1033" type="#_x0000_t75" style="width:28.05pt;height:29.9pt" o:ole="">
                  <v:imagedata r:id="rId28" o:title=""/>
                </v:shape>
                <o:OLEObject Type="Embed" ProgID="PBrush" ShapeID="_x0000_i1033" DrawAspect="Content" ObjectID="_1690810963" r:id="rId29"/>
              </w:object>
            </w:r>
          </w:p>
        </w:tc>
        <w:tc>
          <w:tcPr>
            <w:tcW w:w="3411" w:type="dxa"/>
          </w:tcPr>
          <w:p w14:paraId="0238CE05" w14:textId="75258C60" w:rsidR="00602145" w:rsidRDefault="00A273B2" w:rsidP="009668B5">
            <w:r>
              <w:t>Export to Excel</w:t>
            </w:r>
          </w:p>
        </w:tc>
        <w:tc>
          <w:tcPr>
            <w:tcW w:w="4770" w:type="dxa"/>
          </w:tcPr>
          <w:p w14:paraId="58443429" w14:textId="77777777" w:rsidR="00602145" w:rsidRDefault="00602145" w:rsidP="009668B5"/>
        </w:tc>
      </w:tr>
      <w:tr w:rsidR="00602145" w14:paraId="4A3F5E12" w14:textId="77777777" w:rsidTr="00077850">
        <w:trPr>
          <w:trHeight w:val="720"/>
        </w:trPr>
        <w:tc>
          <w:tcPr>
            <w:tcW w:w="1179" w:type="dxa"/>
          </w:tcPr>
          <w:p w14:paraId="39F2E999" w14:textId="4445EEDC" w:rsidR="00602145" w:rsidRDefault="00A273B2" w:rsidP="009668B5">
            <w:r>
              <w:object w:dxaOrig="555" w:dyaOrig="600" w14:anchorId="2FD2C7C0">
                <v:shape id="_x0000_i1034" type="#_x0000_t75" style="width:28.05pt;height:29.9pt" o:ole="">
                  <v:imagedata r:id="rId30" o:title=""/>
                </v:shape>
                <o:OLEObject Type="Embed" ProgID="PBrush" ShapeID="_x0000_i1034" DrawAspect="Content" ObjectID="_1690810964" r:id="rId31"/>
              </w:object>
            </w:r>
          </w:p>
        </w:tc>
        <w:tc>
          <w:tcPr>
            <w:tcW w:w="3411" w:type="dxa"/>
          </w:tcPr>
          <w:p w14:paraId="36F8612F" w14:textId="144BB747" w:rsidR="00602145" w:rsidRDefault="00A273B2" w:rsidP="009668B5">
            <w:r>
              <w:t>Add</w:t>
            </w:r>
          </w:p>
        </w:tc>
        <w:tc>
          <w:tcPr>
            <w:tcW w:w="4770" w:type="dxa"/>
          </w:tcPr>
          <w:p w14:paraId="71B5104D" w14:textId="77777777" w:rsidR="00602145" w:rsidRDefault="00602145" w:rsidP="009668B5"/>
        </w:tc>
      </w:tr>
      <w:tr w:rsidR="00602145" w14:paraId="2B72D7A5" w14:textId="77777777" w:rsidTr="00077850">
        <w:trPr>
          <w:trHeight w:val="720"/>
        </w:trPr>
        <w:tc>
          <w:tcPr>
            <w:tcW w:w="1179" w:type="dxa"/>
          </w:tcPr>
          <w:p w14:paraId="7C08BB5E" w14:textId="03C00518" w:rsidR="00602145" w:rsidRDefault="00077850" w:rsidP="009668B5">
            <w:r>
              <w:object w:dxaOrig="555" w:dyaOrig="600" w14:anchorId="14C5CFC2">
                <v:shape id="_x0000_i1035" type="#_x0000_t75" style="width:28.05pt;height:29.9pt" o:ole="">
                  <v:imagedata r:id="rId32" o:title=""/>
                </v:shape>
                <o:OLEObject Type="Embed" ProgID="PBrush" ShapeID="_x0000_i1035" DrawAspect="Content" ObjectID="_1690810965" r:id="rId33"/>
              </w:object>
            </w:r>
          </w:p>
        </w:tc>
        <w:tc>
          <w:tcPr>
            <w:tcW w:w="3411" w:type="dxa"/>
          </w:tcPr>
          <w:p w14:paraId="7608F563" w14:textId="40E22455" w:rsidR="00602145" w:rsidRDefault="00A273B2" w:rsidP="009668B5">
            <w:r>
              <w:t>Attachments</w:t>
            </w:r>
          </w:p>
        </w:tc>
        <w:tc>
          <w:tcPr>
            <w:tcW w:w="4770" w:type="dxa"/>
          </w:tcPr>
          <w:p w14:paraId="50BADB10" w14:textId="54CE42F0" w:rsidR="00602145" w:rsidRDefault="00A273B2" w:rsidP="009668B5">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9668B5">
            <w:r>
              <w:object w:dxaOrig="555" w:dyaOrig="600" w14:anchorId="5072B79B">
                <v:shape id="_x0000_i1036" type="#_x0000_t75" style="width:28.05pt;height:29.9pt" o:ole="">
                  <v:imagedata r:id="rId34" o:title=""/>
                </v:shape>
                <o:OLEObject Type="Embed" ProgID="PBrush" ShapeID="_x0000_i1036" DrawAspect="Content" ObjectID="_1690810966" r:id="rId35"/>
              </w:object>
            </w:r>
          </w:p>
        </w:tc>
        <w:tc>
          <w:tcPr>
            <w:tcW w:w="3411" w:type="dxa"/>
          </w:tcPr>
          <w:p w14:paraId="5824BBE0" w14:textId="3623A231" w:rsidR="00602145" w:rsidRDefault="00A273B2" w:rsidP="009668B5">
            <w:r>
              <w:t>Notes</w:t>
            </w:r>
          </w:p>
        </w:tc>
        <w:tc>
          <w:tcPr>
            <w:tcW w:w="4770" w:type="dxa"/>
          </w:tcPr>
          <w:p w14:paraId="14485546" w14:textId="77777777" w:rsidR="00602145" w:rsidRDefault="00602145" w:rsidP="009668B5"/>
        </w:tc>
      </w:tr>
      <w:tr w:rsidR="00602145" w14:paraId="19A6EAEA" w14:textId="77777777" w:rsidTr="00077850">
        <w:trPr>
          <w:trHeight w:val="720"/>
        </w:trPr>
        <w:tc>
          <w:tcPr>
            <w:tcW w:w="1179" w:type="dxa"/>
          </w:tcPr>
          <w:p w14:paraId="08BA59DD" w14:textId="72923A86" w:rsidR="00602145" w:rsidRDefault="00077850" w:rsidP="009668B5">
            <w:r>
              <w:object w:dxaOrig="555" w:dyaOrig="600" w14:anchorId="7EA3F245">
                <v:shape id="_x0000_i1037" type="#_x0000_t75" style="width:28.05pt;height:29.9pt" o:ole="">
                  <v:imagedata r:id="rId36" o:title=""/>
                </v:shape>
                <o:OLEObject Type="Embed" ProgID="PBrush" ShapeID="_x0000_i1037" DrawAspect="Content" ObjectID="_1690810967" r:id="rId37"/>
              </w:object>
            </w:r>
          </w:p>
        </w:tc>
        <w:tc>
          <w:tcPr>
            <w:tcW w:w="3411" w:type="dxa"/>
          </w:tcPr>
          <w:p w14:paraId="7016257C" w14:textId="4D412016" w:rsidR="00602145" w:rsidRDefault="00A273B2" w:rsidP="009668B5">
            <w:r>
              <w:t>Spec Notes</w:t>
            </w:r>
          </w:p>
        </w:tc>
        <w:tc>
          <w:tcPr>
            <w:tcW w:w="4770" w:type="dxa"/>
          </w:tcPr>
          <w:p w14:paraId="1CA8FAB6" w14:textId="535B03A3" w:rsidR="00602145" w:rsidRDefault="00A273B2" w:rsidP="009668B5">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9668B5">
            <w:r>
              <w:object w:dxaOrig="555" w:dyaOrig="600" w14:anchorId="5B8024D3">
                <v:shape id="_x0000_i1038" type="#_x0000_t75" style="width:28.05pt;height:29.9pt" o:ole="">
                  <v:imagedata r:id="rId38" o:title=""/>
                </v:shape>
                <o:OLEObject Type="Embed" ProgID="PBrush" ShapeID="_x0000_i1038" DrawAspect="Content" ObjectID="_1690810968" r:id="rId39"/>
              </w:object>
            </w:r>
          </w:p>
        </w:tc>
        <w:tc>
          <w:tcPr>
            <w:tcW w:w="3411" w:type="dxa"/>
          </w:tcPr>
          <w:p w14:paraId="0B7A8585" w14:textId="11BF14E3" w:rsidR="00602145" w:rsidRDefault="00A273B2" w:rsidP="009668B5">
            <w:r>
              <w:t>Utility Application</w:t>
            </w:r>
          </w:p>
        </w:tc>
        <w:tc>
          <w:tcPr>
            <w:tcW w:w="4770" w:type="dxa"/>
          </w:tcPr>
          <w:p w14:paraId="7660EA52" w14:textId="77777777" w:rsidR="00602145" w:rsidRDefault="00602145" w:rsidP="009668B5"/>
        </w:tc>
      </w:tr>
      <w:tr w:rsidR="00602145" w14:paraId="34D3009B" w14:textId="77777777" w:rsidTr="00077850">
        <w:trPr>
          <w:trHeight w:val="720"/>
        </w:trPr>
        <w:tc>
          <w:tcPr>
            <w:tcW w:w="1179" w:type="dxa"/>
          </w:tcPr>
          <w:p w14:paraId="4A934FB1" w14:textId="182F9AE0" w:rsidR="00602145" w:rsidRDefault="00077850" w:rsidP="009668B5">
            <w:r>
              <w:object w:dxaOrig="555" w:dyaOrig="600" w14:anchorId="02A89382">
                <v:shape id="_x0000_i1039" type="#_x0000_t75" style="width:28.05pt;height:29.9pt" o:ole="">
                  <v:imagedata r:id="rId40" o:title=""/>
                </v:shape>
                <o:OLEObject Type="Embed" ProgID="PBrush" ShapeID="_x0000_i1039" DrawAspect="Content" ObjectID="_1690810969" r:id="rId41"/>
              </w:object>
            </w:r>
          </w:p>
        </w:tc>
        <w:tc>
          <w:tcPr>
            <w:tcW w:w="3411" w:type="dxa"/>
          </w:tcPr>
          <w:p w14:paraId="10650A9A" w14:textId="61ED324C" w:rsidR="00602145" w:rsidRDefault="00A273B2" w:rsidP="009668B5">
            <w:r>
              <w:t>Help</w:t>
            </w:r>
          </w:p>
        </w:tc>
        <w:tc>
          <w:tcPr>
            <w:tcW w:w="4770" w:type="dxa"/>
          </w:tcPr>
          <w:p w14:paraId="0F546C7F" w14:textId="77777777" w:rsidR="00602145" w:rsidRDefault="00602145" w:rsidP="009668B5"/>
        </w:tc>
      </w:tr>
      <w:tr w:rsidR="00602145" w14:paraId="37B59527" w14:textId="77777777" w:rsidTr="00077850">
        <w:trPr>
          <w:trHeight w:val="720"/>
        </w:trPr>
        <w:tc>
          <w:tcPr>
            <w:tcW w:w="1179" w:type="dxa"/>
          </w:tcPr>
          <w:p w14:paraId="1DCB0431" w14:textId="1DDB8F08" w:rsidR="00602145" w:rsidRDefault="00077850" w:rsidP="009668B5">
            <w:r>
              <w:object w:dxaOrig="555" w:dyaOrig="600" w14:anchorId="3E715BCD">
                <v:shape id="_x0000_i1040" type="#_x0000_t75" style="width:28.05pt;height:29.9pt" o:ole="">
                  <v:imagedata r:id="rId42" o:title=""/>
                </v:shape>
                <o:OLEObject Type="Embed" ProgID="PBrush" ShapeID="_x0000_i1040" DrawAspect="Content" ObjectID="_1690810970" r:id="rId43"/>
              </w:object>
            </w:r>
          </w:p>
        </w:tc>
        <w:tc>
          <w:tcPr>
            <w:tcW w:w="3411" w:type="dxa"/>
          </w:tcPr>
          <w:p w14:paraId="106C8307" w14:textId="4DEE55E9" w:rsidR="00602145" w:rsidRDefault="00A273B2" w:rsidP="009668B5">
            <w:r>
              <w:t>UDF Viewer</w:t>
            </w:r>
          </w:p>
        </w:tc>
        <w:tc>
          <w:tcPr>
            <w:tcW w:w="4770" w:type="dxa"/>
          </w:tcPr>
          <w:p w14:paraId="2DEB5200" w14:textId="77777777" w:rsidR="00602145" w:rsidRDefault="00602145" w:rsidP="009668B5"/>
        </w:tc>
      </w:tr>
      <w:tr w:rsidR="00602145" w14:paraId="2BC5ADE7" w14:textId="77777777" w:rsidTr="00077850">
        <w:trPr>
          <w:trHeight w:val="720"/>
        </w:trPr>
        <w:tc>
          <w:tcPr>
            <w:tcW w:w="1179" w:type="dxa"/>
          </w:tcPr>
          <w:p w14:paraId="4C27DA20" w14:textId="7BFECDAA" w:rsidR="00602145" w:rsidRDefault="00077850" w:rsidP="009668B5">
            <w:r>
              <w:object w:dxaOrig="555" w:dyaOrig="600" w14:anchorId="3899B699">
                <v:shape id="_x0000_i1041" type="#_x0000_t75" style="width:28.05pt;height:29.9pt" o:ole="">
                  <v:imagedata r:id="rId44" o:title=""/>
                </v:shape>
                <o:OLEObject Type="Embed" ProgID="PBrush" ShapeID="_x0000_i1041" DrawAspect="Content" ObjectID="_1690810971" r:id="rId45"/>
              </w:object>
            </w:r>
          </w:p>
        </w:tc>
        <w:tc>
          <w:tcPr>
            <w:tcW w:w="3411" w:type="dxa"/>
          </w:tcPr>
          <w:p w14:paraId="2FE7D91D" w14:textId="4D8E0103" w:rsidR="00602145" w:rsidRDefault="00A273B2" w:rsidP="009668B5">
            <w:r>
              <w:t>Commissions</w:t>
            </w:r>
          </w:p>
        </w:tc>
        <w:tc>
          <w:tcPr>
            <w:tcW w:w="4770" w:type="dxa"/>
          </w:tcPr>
          <w:p w14:paraId="6C80FF0E" w14:textId="77777777" w:rsidR="00602145" w:rsidRDefault="00602145" w:rsidP="009668B5"/>
        </w:tc>
      </w:tr>
      <w:tr w:rsidR="00602145" w14:paraId="146F9678" w14:textId="77777777" w:rsidTr="00A273B2">
        <w:tc>
          <w:tcPr>
            <w:tcW w:w="1179" w:type="dxa"/>
          </w:tcPr>
          <w:p w14:paraId="59AD4D75" w14:textId="7956402A" w:rsidR="00602145" w:rsidRDefault="00077850" w:rsidP="009668B5">
            <w:r>
              <w:object w:dxaOrig="555" w:dyaOrig="600" w14:anchorId="3892F88E">
                <v:shape id="_x0000_i1042" type="#_x0000_t75" style="width:28.05pt;height:29.9pt" o:ole="">
                  <v:imagedata r:id="rId46" o:title=""/>
                </v:shape>
                <o:OLEObject Type="Embed" ProgID="PBrush" ShapeID="_x0000_i1042" DrawAspect="Content" ObjectID="_1690810972" r:id="rId47"/>
              </w:object>
            </w:r>
          </w:p>
        </w:tc>
        <w:tc>
          <w:tcPr>
            <w:tcW w:w="3411" w:type="dxa"/>
          </w:tcPr>
          <w:p w14:paraId="688179D6" w14:textId="38F862CF" w:rsidR="00602145" w:rsidRDefault="00A273B2" w:rsidP="009668B5">
            <w:r>
              <w:t>Exit</w:t>
            </w:r>
          </w:p>
        </w:tc>
        <w:tc>
          <w:tcPr>
            <w:tcW w:w="4770" w:type="dxa"/>
          </w:tcPr>
          <w:p w14:paraId="4A2BFC01" w14:textId="77777777" w:rsidR="00602145" w:rsidRDefault="00602145" w:rsidP="009668B5"/>
        </w:tc>
      </w:tr>
      <w:tr w:rsidR="00602145" w14:paraId="3D61F2B4" w14:textId="77777777" w:rsidTr="00A273B2">
        <w:tc>
          <w:tcPr>
            <w:tcW w:w="1179" w:type="dxa"/>
          </w:tcPr>
          <w:p w14:paraId="17EC46D9" w14:textId="77777777" w:rsidR="00602145" w:rsidRDefault="00602145" w:rsidP="009668B5"/>
        </w:tc>
        <w:tc>
          <w:tcPr>
            <w:tcW w:w="3411" w:type="dxa"/>
          </w:tcPr>
          <w:p w14:paraId="5E66B0B9" w14:textId="77777777" w:rsidR="00602145" w:rsidRDefault="00602145" w:rsidP="009668B5"/>
        </w:tc>
        <w:tc>
          <w:tcPr>
            <w:tcW w:w="4770" w:type="dxa"/>
          </w:tcPr>
          <w:p w14:paraId="24968466" w14:textId="77777777" w:rsidR="00602145" w:rsidRDefault="00602145" w:rsidP="009668B5"/>
        </w:tc>
      </w:tr>
      <w:tr w:rsidR="00602145" w14:paraId="7A4E8B3E" w14:textId="77777777" w:rsidTr="00A273B2">
        <w:tc>
          <w:tcPr>
            <w:tcW w:w="1179" w:type="dxa"/>
          </w:tcPr>
          <w:p w14:paraId="71A8BF53" w14:textId="77777777" w:rsidR="00602145" w:rsidRDefault="00602145" w:rsidP="009668B5"/>
        </w:tc>
        <w:tc>
          <w:tcPr>
            <w:tcW w:w="3411" w:type="dxa"/>
          </w:tcPr>
          <w:p w14:paraId="71C0CE7B" w14:textId="77777777" w:rsidR="00602145" w:rsidRDefault="00602145" w:rsidP="009668B5"/>
        </w:tc>
        <w:tc>
          <w:tcPr>
            <w:tcW w:w="4770" w:type="dxa"/>
          </w:tcPr>
          <w:p w14:paraId="0CBE444A" w14:textId="77777777" w:rsidR="00602145" w:rsidRDefault="00602145" w:rsidP="009668B5"/>
        </w:tc>
      </w:tr>
    </w:tbl>
    <w:p w14:paraId="271B4846" w14:textId="2EE32C7D" w:rsidR="00602145" w:rsidRDefault="00602145" w:rsidP="00602145"/>
    <w:p w14:paraId="5C2E76B9" w14:textId="7D8D83B3" w:rsidR="00077850" w:rsidRDefault="00077850" w:rsidP="00602145"/>
    <w:p w14:paraId="39026AD4" w14:textId="0A754409" w:rsidR="00077850" w:rsidRDefault="00077850" w:rsidP="00602145"/>
    <w:p w14:paraId="4FBFD2E1" w14:textId="77777777" w:rsidR="00DF07FB" w:rsidRPr="00602145" w:rsidRDefault="00DF07FB" w:rsidP="00602145"/>
    <w:p w14:paraId="3AFC571A" w14:textId="609D0990" w:rsidR="00E907D8" w:rsidRDefault="000168CD" w:rsidP="00077850">
      <w:pPr>
        <w:pStyle w:val="Heading1"/>
        <w:rPr>
          <w:b/>
          <w:bCs/>
        </w:rPr>
      </w:pPr>
      <w:bookmarkStart w:id="13" w:name="_Toc46574925"/>
      <w:r>
        <w:rPr>
          <w:b/>
          <w:bCs/>
        </w:rPr>
        <w:lastRenderedPageBreak/>
        <w:t>Sharp Shooter Overview</w:t>
      </w:r>
      <w:bookmarkEnd w:id="13"/>
    </w:p>
    <w:p w14:paraId="258D0DD3" w14:textId="4BEC9565" w:rsidR="000168CD" w:rsidRDefault="000168CD" w:rsidP="000168CD">
      <w:pPr>
        <w:rPr>
          <w:rFonts w:cstheme="minorHAnsi"/>
        </w:rPr>
      </w:pPr>
      <w:r w:rsidRPr="004B1BF3">
        <w:rPr>
          <w:rFonts w:cstheme="minorHAnsi"/>
        </w:rPr>
        <w:t>Sharp Shooter requires Zebra Technologies software to produce bar code labels and load tags.  It is also recommended to purchase touch sensitive computer workstations</w:t>
      </w:r>
      <w:r w:rsidR="009512CB">
        <w:rPr>
          <w:rFonts w:cstheme="minorHAnsi"/>
        </w:rPr>
        <w:t>,</w:t>
      </w:r>
      <w:r w:rsidRPr="004B1BF3">
        <w:rPr>
          <w:rFonts w:cstheme="minorHAnsi"/>
        </w:rPr>
        <w:t xml:space="preserve"> but it is not required.  The </w:t>
      </w:r>
      <w:r w:rsidR="002C55C7" w:rsidRPr="004B1BF3">
        <w:rPr>
          <w:rFonts w:cstheme="minorHAnsi"/>
        </w:rPr>
        <w:t xml:space="preserve">Sharp Shooter </w:t>
      </w:r>
      <w:r w:rsidRPr="004B1BF3">
        <w:rPr>
          <w:rFonts w:cstheme="minorHAnsi"/>
        </w:rPr>
        <w:t xml:space="preserve">module, in conjunction with Advantzware, will control raw materials and finished goods inventory by company, warehouse, bin location and tag number.  </w:t>
      </w:r>
    </w:p>
    <w:p w14:paraId="0384B421" w14:textId="6B9DF356" w:rsidR="000168CD" w:rsidRDefault="000168CD" w:rsidP="000168CD">
      <w:pPr>
        <w:rPr>
          <w:rFonts w:cstheme="minorHAnsi"/>
        </w:rPr>
      </w:pPr>
      <w:r w:rsidRPr="004B1BF3">
        <w:rPr>
          <w:rFonts w:cstheme="minorHAnsi"/>
        </w:rPr>
        <w:t xml:space="preserve">To manage inventory by bar codes will require a unique item number for each finished </w:t>
      </w:r>
      <w:proofErr w:type="spellStart"/>
      <w:r w:rsidRPr="004B1BF3">
        <w:rPr>
          <w:rFonts w:cstheme="minorHAnsi"/>
        </w:rPr>
        <w:t>good</w:t>
      </w:r>
      <w:proofErr w:type="spellEnd"/>
      <w:r w:rsidRPr="004B1BF3">
        <w:rPr>
          <w:rFonts w:cstheme="minorHAnsi"/>
        </w:rPr>
        <w:t xml:space="preserve"> and raw material purchased or produced and a unique load tag number for each pallet load of material.  The shipping, receiving and warehouse departments will need a computer, a touch screen workstation, radio frequency scanner and bar code printer as well as the Top Gun batch collection device.</w:t>
      </w:r>
    </w:p>
    <w:p w14:paraId="794DF9D7" w14:textId="335C560A" w:rsidR="000168CD" w:rsidRDefault="000168CD" w:rsidP="000168CD">
      <w:pPr>
        <w:rPr>
          <w:rFonts w:cstheme="minorHAnsi"/>
        </w:rPr>
      </w:pPr>
      <w:r w:rsidRPr="004B1BF3">
        <w:rPr>
          <w:rFonts w:cstheme="minorHAnsi"/>
        </w:rPr>
        <w:t xml:space="preserve">Bar coding require unique real raw material item </w:t>
      </w:r>
      <w:r w:rsidR="002C55C7" w:rsidRPr="004B1BF3">
        <w:rPr>
          <w:rFonts w:cstheme="minorHAnsi"/>
        </w:rPr>
        <w:t>numbers;</w:t>
      </w:r>
      <w:r w:rsidRPr="004B1BF3">
        <w:rPr>
          <w:rFonts w:cstheme="minorHAnsi"/>
        </w:rPr>
        <w:t xml:space="preserve"> hence the job creation program will create unique material item number by utilizing the finished goods item number truncated to ten characters.  If requested, combining the board code with the job number could create the item number.  Once the purchase order is created, a load tag with bar code will be generated for each pallet received during the receiving process for purchased goods or from production for finished goods.  </w:t>
      </w:r>
    </w:p>
    <w:p w14:paraId="6F623CD9" w14:textId="30D51331" w:rsidR="000168CD" w:rsidRDefault="000168CD" w:rsidP="000168CD">
      <w:pPr>
        <w:rPr>
          <w:rFonts w:cstheme="minorHAnsi"/>
        </w:rPr>
      </w:pPr>
      <w:r w:rsidRPr="004B1BF3">
        <w:rPr>
          <w:rFonts w:cstheme="minorHAnsi"/>
        </w:rPr>
        <w:t>The load tag will show the purchase order number, item number, job number, unit count and a bar code load tag number created by combining the purchase order number, line number, unit number and unit count for each pallet  received.  When raw materials are received, the receiving clerk will create load tags for the number of incoming pallets, which will simultaneously create raw materials receipts.  Once the load tags are created, they will be attached to each unit.  Alternatively, a vendor supplied load tag may be scanned, which will create the warehouse receipt.  The receipts posting program will be used to update the inventory levels.</w:t>
      </w:r>
    </w:p>
    <w:p w14:paraId="631D4606" w14:textId="785D8197" w:rsidR="000168CD" w:rsidRDefault="000168CD" w:rsidP="000168CD">
      <w:pPr>
        <w:rPr>
          <w:rFonts w:cstheme="minorHAnsi"/>
        </w:rPr>
      </w:pPr>
      <w:r w:rsidRPr="004B1BF3">
        <w:rPr>
          <w:rFonts w:cstheme="minorHAnsi"/>
        </w:rPr>
        <w:t>Raw material issues of materials to jobs will scan the load tag number, which will import the item number, tag number; job number and unit count to the data entry screen for verification.  The same inventory posting logic will update the inventory files.  Likewise</w:t>
      </w:r>
      <w:r w:rsidR="002C55C7">
        <w:rPr>
          <w:rFonts w:cstheme="minorHAnsi"/>
        </w:rPr>
        <w:t>,</w:t>
      </w:r>
      <w:r w:rsidRPr="004B1BF3">
        <w:rPr>
          <w:rFonts w:cstheme="minorHAnsi"/>
        </w:rPr>
        <w:t xml:space="preserve"> adjustments to inventory levels for either raw materials or finished goods will require pressing the adjustment button, followed by scanning the tag numbers, then posting the transactions.</w:t>
      </w:r>
    </w:p>
    <w:p w14:paraId="47A6F8A7" w14:textId="081B07F5" w:rsidR="000168CD" w:rsidRDefault="000168CD" w:rsidP="000168CD">
      <w:pPr>
        <w:rPr>
          <w:rFonts w:cstheme="minorHAnsi"/>
        </w:rPr>
      </w:pPr>
      <w:r w:rsidRPr="004B1BF3">
        <w:rPr>
          <w:rFonts w:cstheme="minorHAnsi"/>
        </w:rPr>
        <w:t xml:space="preserve">Finished goods buttons are utilized for receipts, transfer, physical counting and shipments via the bill of lading module to better facilitate the scanning of </w:t>
      </w:r>
      <w:r w:rsidR="002C55C7" w:rsidRPr="004B1BF3">
        <w:rPr>
          <w:rFonts w:cstheme="minorHAnsi"/>
        </w:rPr>
        <w:t>bar-coded</w:t>
      </w:r>
      <w:r w:rsidRPr="004B1BF3">
        <w:rPr>
          <w:rFonts w:cstheme="minorHAnsi"/>
        </w:rPr>
        <w:t xml:space="preserve"> tag number with radio frequency scanners.  Current Advantzware logic in order processing provides for creating load tags via Zebra Technologies Bar Code software.  This logic will be replaced with creating load tags from the job file or via purchase order receipts.  </w:t>
      </w:r>
    </w:p>
    <w:p w14:paraId="68D90347" w14:textId="149F3903" w:rsidR="000168CD" w:rsidRDefault="000168CD" w:rsidP="000168CD">
      <w:pPr>
        <w:rPr>
          <w:rFonts w:cstheme="minorHAnsi"/>
        </w:rPr>
      </w:pPr>
      <w:r w:rsidRPr="004B1BF3">
        <w:rPr>
          <w:rFonts w:cstheme="minorHAnsi"/>
        </w:rPr>
        <w:t>Once bills of lading have been created, the load tags are scanned to update the bill of lading shipment tag numbers, counts, warehouse and bin locations.   For physical counting, the Top Gun batch data collection device will be utilized to scan the warehouse, bin location and tag number.  Once the data has been collected off-line, the information must be updated to the database, then posted.  The posting button logic will be used to update the inventory files.</w:t>
      </w:r>
    </w:p>
    <w:p w14:paraId="3B5ADF50" w14:textId="63E77792" w:rsidR="00865E63" w:rsidRDefault="00865E63" w:rsidP="000168CD">
      <w:pPr>
        <w:rPr>
          <w:rFonts w:cstheme="minorHAnsi"/>
        </w:rPr>
      </w:pPr>
    </w:p>
    <w:p w14:paraId="41E2F787" w14:textId="77777777" w:rsidR="00865E63" w:rsidRPr="000168CD" w:rsidRDefault="00865E63" w:rsidP="000168CD"/>
    <w:p w14:paraId="548099A4" w14:textId="0B32EEA3" w:rsidR="00CD3918" w:rsidRDefault="00CD3918" w:rsidP="00077850">
      <w:pPr>
        <w:pStyle w:val="Heading1"/>
        <w:rPr>
          <w:b/>
          <w:bCs/>
        </w:rPr>
      </w:pPr>
      <w:bookmarkStart w:id="14" w:name="_Toc46574926"/>
      <w:r>
        <w:rPr>
          <w:b/>
          <w:bCs/>
        </w:rPr>
        <w:lastRenderedPageBreak/>
        <w:t>Sharp Shooter Steps</w:t>
      </w:r>
      <w:bookmarkEnd w:id="14"/>
    </w:p>
    <w:p w14:paraId="3BF9A2E8" w14:textId="5D436E4A" w:rsidR="00CD3918" w:rsidRDefault="00CD3918" w:rsidP="00CD3918">
      <w:pPr>
        <w:pStyle w:val="Heading2"/>
      </w:pPr>
      <w:bookmarkStart w:id="15" w:name="_Toc46574927"/>
      <w:r>
        <w:t>Standard Procedure for the Scanners Project</w:t>
      </w:r>
      <w:bookmarkEnd w:id="15"/>
    </w:p>
    <w:p w14:paraId="7EEAE6A5" w14:textId="77777777" w:rsidR="00865E63" w:rsidRPr="00865E63" w:rsidRDefault="00865E63" w:rsidP="00865E63"/>
    <w:p w14:paraId="4D84F599" w14:textId="50550045" w:rsidR="00CD3918" w:rsidRDefault="00CD3918" w:rsidP="00CD3918">
      <w:pPr>
        <w:pStyle w:val="Heading3"/>
      </w:pPr>
      <w:bookmarkStart w:id="16" w:name="_Toc46574928"/>
      <w:r>
        <w:t>Initial Steps</w:t>
      </w:r>
      <w:bookmarkEnd w:id="16"/>
    </w:p>
    <w:p w14:paraId="1265B429" w14:textId="77777777" w:rsidR="00CD3918" w:rsidRPr="002C55C7" w:rsidRDefault="00CD3918" w:rsidP="00CD3918">
      <w:pPr>
        <w:numPr>
          <w:ilvl w:val="0"/>
          <w:numId w:val="5"/>
        </w:numPr>
        <w:spacing w:after="0" w:line="240" w:lineRule="auto"/>
      </w:pPr>
      <w:r w:rsidRPr="002C55C7">
        <w:rPr>
          <w:caps/>
        </w:rPr>
        <w:t>t</w:t>
      </w:r>
      <w:r w:rsidRPr="002C55C7">
        <w:t>urn on the pocket PC</w:t>
      </w:r>
    </w:p>
    <w:p w14:paraId="62BD35DA" w14:textId="77777777" w:rsidR="00CD3918" w:rsidRPr="002C55C7" w:rsidRDefault="00CD3918" w:rsidP="00CD3918">
      <w:pPr>
        <w:numPr>
          <w:ilvl w:val="0"/>
          <w:numId w:val="5"/>
        </w:numPr>
        <w:spacing w:after="0" w:line="240" w:lineRule="auto"/>
      </w:pPr>
      <w:r w:rsidRPr="002C55C7">
        <w:t>Click on the start button, then on the program.</w:t>
      </w:r>
    </w:p>
    <w:p w14:paraId="0FC7C570" w14:textId="77777777" w:rsidR="00CD3918" w:rsidRPr="002C55C7" w:rsidRDefault="00CD3918" w:rsidP="00CD3918">
      <w:pPr>
        <w:numPr>
          <w:ilvl w:val="0"/>
          <w:numId w:val="5"/>
        </w:numPr>
        <w:spacing w:after="0" w:line="240" w:lineRule="auto"/>
      </w:pPr>
      <w:r w:rsidRPr="002C55C7">
        <w:t>Click on the icon “Terminal Service Client”</w:t>
      </w:r>
    </w:p>
    <w:p w14:paraId="7DEE19F9" w14:textId="77777777" w:rsidR="00CD3918" w:rsidRPr="002C55C7" w:rsidRDefault="00CD3918" w:rsidP="00CD3918">
      <w:pPr>
        <w:numPr>
          <w:ilvl w:val="0"/>
          <w:numId w:val="5"/>
        </w:numPr>
        <w:spacing w:after="0" w:line="240" w:lineRule="auto"/>
      </w:pPr>
      <w:r w:rsidRPr="002C55C7">
        <w:t>It will pop up a screen server to connect.</w:t>
      </w:r>
    </w:p>
    <w:p w14:paraId="32675FD1" w14:textId="77777777" w:rsidR="00CD3918" w:rsidRPr="002C55C7" w:rsidRDefault="00CD3918" w:rsidP="00CD3918">
      <w:pPr>
        <w:numPr>
          <w:ilvl w:val="0"/>
          <w:numId w:val="5"/>
        </w:numPr>
        <w:spacing w:after="0" w:line="240" w:lineRule="auto"/>
      </w:pPr>
      <w:r w:rsidRPr="002C55C7">
        <w:t>Click on the connect button</w:t>
      </w:r>
    </w:p>
    <w:p w14:paraId="42D3A03B" w14:textId="77777777" w:rsidR="00CD3918" w:rsidRPr="002C55C7" w:rsidRDefault="00CD3918" w:rsidP="00CD3918">
      <w:pPr>
        <w:numPr>
          <w:ilvl w:val="0"/>
          <w:numId w:val="5"/>
        </w:numPr>
        <w:spacing w:after="0" w:line="240" w:lineRule="auto"/>
      </w:pPr>
      <w:r w:rsidRPr="002C55C7">
        <w:t>It will open a Microsoft window login page.</w:t>
      </w:r>
    </w:p>
    <w:p w14:paraId="4BB6BFF7" w14:textId="77777777" w:rsidR="00CD3918" w:rsidRPr="002C55C7" w:rsidRDefault="00CD3918" w:rsidP="00CD3918">
      <w:pPr>
        <w:numPr>
          <w:ilvl w:val="0"/>
          <w:numId w:val="5"/>
        </w:numPr>
        <w:spacing w:after="0" w:line="240" w:lineRule="auto"/>
      </w:pPr>
      <w:r w:rsidRPr="002C55C7">
        <w:t>Log in as if you were logging on a regular computer by keying in your username and password.</w:t>
      </w:r>
    </w:p>
    <w:p w14:paraId="3CEF39FA" w14:textId="11FF14A9" w:rsidR="00CD3918" w:rsidRPr="002C55C7" w:rsidRDefault="00CD3918" w:rsidP="00CD3918">
      <w:pPr>
        <w:numPr>
          <w:ilvl w:val="0"/>
          <w:numId w:val="5"/>
        </w:numPr>
        <w:spacing w:after="0" w:line="240" w:lineRule="auto"/>
      </w:pPr>
      <w:r w:rsidRPr="002C55C7">
        <w:t xml:space="preserve">Click on the </w:t>
      </w:r>
      <w:r w:rsidR="002C55C7" w:rsidRPr="004B1BF3">
        <w:rPr>
          <w:rFonts w:cstheme="minorHAnsi"/>
        </w:rPr>
        <w:t xml:space="preserve">Sharp Shooter </w:t>
      </w:r>
      <w:r w:rsidRPr="002C55C7">
        <w:t>icon and log in using your ASI log in.</w:t>
      </w:r>
      <w:r w:rsidR="00865E63">
        <w:br/>
      </w:r>
      <w:r w:rsidR="00865E63">
        <w:br/>
      </w:r>
    </w:p>
    <w:p w14:paraId="75CDAAB8" w14:textId="3474A5F4" w:rsidR="00CD3918" w:rsidRDefault="00CD3918" w:rsidP="00CD3918">
      <w:pPr>
        <w:pStyle w:val="Heading3"/>
      </w:pPr>
      <w:bookmarkStart w:id="17" w:name="_Toc46574929"/>
      <w:r>
        <w:t>Part 1: Load Tag Creation</w:t>
      </w:r>
      <w:bookmarkEnd w:id="17"/>
    </w:p>
    <w:p w14:paraId="26744ABC" w14:textId="77777777" w:rsidR="00CD3918" w:rsidRPr="002C55C7" w:rsidRDefault="00CD3918" w:rsidP="00CD3918">
      <w:r w:rsidRPr="002C55C7">
        <w:t>To create and generate Load tag</w:t>
      </w:r>
    </w:p>
    <w:p w14:paraId="5663D447" w14:textId="31F005B3" w:rsidR="00CD3918" w:rsidRPr="002C55C7" w:rsidRDefault="00CD3918" w:rsidP="00CD3918">
      <w:pPr>
        <w:numPr>
          <w:ilvl w:val="0"/>
          <w:numId w:val="5"/>
        </w:numPr>
        <w:spacing w:after="0" w:line="240" w:lineRule="auto"/>
      </w:pPr>
      <w:r w:rsidRPr="002C55C7">
        <w:t>Click on Load Tag Creation, then on Finished Goods. This will open a load tag creation screen</w:t>
      </w:r>
      <w:r w:rsidR="009A4F7B">
        <w:t>.</w:t>
      </w:r>
    </w:p>
    <w:p w14:paraId="4ED39AA8" w14:textId="77777777" w:rsidR="00CD3918" w:rsidRPr="002C55C7" w:rsidRDefault="00CD3918" w:rsidP="00CD3918">
      <w:pPr>
        <w:numPr>
          <w:ilvl w:val="0"/>
          <w:numId w:val="5"/>
        </w:numPr>
        <w:spacing w:after="0" w:line="240" w:lineRule="auto"/>
      </w:pPr>
      <w:r w:rsidRPr="002C55C7">
        <w:t>Then with your pocket PC, scan one case label of the product you need the load tag for and enter.</w:t>
      </w:r>
    </w:p>
    <w:p w14:paraId="26E10A55" w14:textId="77777777" w:rsidR="00CD3918" w:rsidRPr="002C55C7" w:rsidRDefault="00CD3918" w:rsidP="00CD3918">
      <w:pPr>
        <w:numPr>
          <w:ilvl w:val="0"/>
          <w:numId w:val="5"/>
        </w:numPr>
        <w:spacing w:after="0" w:line="240" w:lineRule="auto"/>
      </w:pPr>
      <w:r w:rsidRPr="002C55C7">
        <w:t>It will bring up another screen (picture 2) prompting you to adjust case count and number /pallet if necessary.</w:t>
      </w:r>
    </w:p>
    <w:p w14:paraId="2256168E" w14:textId="77777777" w:rsidR="00CD3918" w:rsidRPr="002C55C7" w:rsidRDefault="00CD3918" w:rsidP="00CD3918">
      <w:pPr>
        <w:numPr>
          <w:ilvl w:val="0"/>
          <w:numId w:val="5"/>
        </w:numPr>
        <w:spacing w:after="0" w:line="240" w:lineRule="auto"/>
      </w:pPr>
      <w:r w:rsidRPr="002C55C7">
        <w:t>If satisfied with all the information, click on Create tags icon (picture 3) and the created load tag will automatically save under the label matrix program.</w:t>
      </w:r>
    </w:p>
    <w:p w14:paraId="5BABF77D" w14:textId="77777777" w:rsidR="00CD3918" w:rsidRPr="002C55C7" w:rsidRDefault="00CD3918" w:rsidP="00CD3918">
      <w:pPr>
        <w:ind w:left="360"/>
      </w:pPr>
      <w:r w:rsidRPr="002C55C7">
        <w:t>When it comes to creating load tag, there are two options:</w:t>
      </w:r>
    </w:p>
    <w:p w14:paraId="6F424F33" w14:textId="77777777" w:rsidR="00CD3918" w:rsidRPr="002C55C7" w:rsidRDefault="00CD3918" w:rsidP="00CD3918">
      <w:pPr>
        <w:numPr>
          <w:ilvl w:val="0"/>
          <w:numId w:val="6"/>
        </w:numPr>
        <w:spacing w:after="0" w:line="240" w:lineRule="auto"/>
      </w:pPr>
      <w:r w:rsidRPr="002C55C7">
        <w:t>Load tag Creation without receiving the finished goods.</w:t>
      </w:r>
    </w:p>
    <w:p w14:paraId="5DE53ABB" w14:textId="77777777" w:rsidR="00CD3918" w:rsidRPr="002C55C7" w:rsidRDefault="00CD3918" w:rsidP="00CD3918">
      <w:pPr>
        <w:numPr>
          <w:ilvl w:val="0"/>
          <w:numId w:val="6"/>
        </w:numPr>
        <w:spacing w:after="0" w:line="240" w:lineRule="auto"/>
      </w:pPr>
      <w:r w:rsidRPr="002C55C7">
        <w:t>Load tag Creation automatically receiving and saving finished goods ready to be posted.</w:t>
      </w:r>
    </w:p>
    <w:p w14:paraId="3E0B04A8" w14:textId="7D011244" w:rsidR="00CD3918" w:rsidRDefault="00CD3918" w:rsidP="00CD3918">
      <w:pPr>
        <w:numPr>
          <w:ilvl w:val="0"/>
          <w:numId w:val="5"/>
        </w:numPr>
        <w:spacing w:after="0" w:line="240" w:lineRule="auto"/>
      </w:pPr>
      <w:r w:rsidRPr="002C55C7">
        <w:t>Go to the label matrix program to retrieve and print load tag.</w:t>
      </w:r>
      <w:r w:rsidR="00865E63">
        <w:br/>
      </w:r>
    </w:p>
    <w:p w14:paraId="2D26AE79" w14:textId="02211CE9" w:rsidR="00865E63" w:rsidRDefault="00865E63" w:rsidP="00865E63">
      <w:pPr>
        <w:spacing w:after="0" w:line="240" w:lineRule="auto"/>
      </w:pPr>
    </w:p>
    <w:p w14:paraId="4B5EC51A" w14:textId="0EF5E0EC" w:rsidR="00865E63" w:rsidRDefault="00865E63" w:rsidP="00865E63">
      <w:pPr>
        <w:spacing w:after="0" w:line="240" w:lineRule="auto"/>
      </w:pPr>
    </w:p>
    <w:p w14:paraId="09C269B9" w14:textId="7D1E4D61" w:rsidR="00865E63" w:rsidRDefault="00865E63" w:rsidP="00865E63">
      <w:pPr>
        <w:spacing w:after="0" w:line="240" w:lineRule="auto"/>
      </w:pPr>
    </w:p>
    <w:p w14:paraId="0E8B6BF7" w14:textId="7CCA7CDD" w:rsidR="00865E63" w:rsidRDefault="00865E63" w:rsidP="00865E63">
      <w:pPr>
        <w:spacing w:after="0" w:line="240" w:lineRule="auto"/>
      </w:pPr>
    </w:p>
    <w:p w14:paraId="7F253174" w14:textId="6EDBBAC4" w:rsidR="00865E63" w:rsidRDefault="00865E63" w:rsidP="00865E63">
      <w:pPr>
        <w:spacing w:after="0" w:line="240" w:lineRule="auto"/>
      </w:pPr>
    </w:p>
    <w:p w14:paraId="7E98F0F4" w14:textId="7EFA9B2C" w:rsidR="00865E63" w:rsidRDefault="00865E63" w:rsidP="00865E63">
      <w:pPr>
        <w:spacing w:after="0" w:line="240" w:lineRule="auto"/>
      </w:pPr>
    </w:p>
    <w:p w14:paraId="6F1FEA7B" w14:textId="3A615239" w:rsidR="00865E63" w:rsidRDefault="00865E63" w:rsidP="00865E63">
      <w:pPr>
        <w:spacing w:after="0" w:line="240" w:lineRule="auto"/>
      </w:pPr>
    </w:p>
    <w:p w14:paraId="429C1B37" w14:textId="4212B019" w:rsidR="00865E63" w:rsidRDefault="00865E63" w:rsidP="00865E63">
      <w:pPr>
        <w:spacing w:after="0" w:line="240" w:lineRule="auto"/>
      </w:pPr>
    </w:p>
    <w:p w14:paraId="61FA75AA" w14:textId="15F1C41A" w:rsidR="00865E63" w:rsidRDefault="00865E63" w:rsidP="00865E63">
      <w:pPr>
        <w:spacing w:after="0" w:line="240" w:lineRule="auto"/>
      </w:pPr>
    </w:p>
    <w:p w14:paraId="76FCD589" w14:textId="1B048367" w:rsidR="00865E63" w:rsidRDefault="00865E63" w:rsidP="00865E63">
      <w:pPr>
        <w:spacing w:after="0" w:line="240" w:lineRule="auto"/>
      </w:pPr>
    </w:p>
    <w:p w14:paraId="1731B8B3" w14:textId="625AC1D4" w:rsidR="00865E63" w:rsidRDefault="00865E63" w:rsidP="00865E63">
      <w:pPr>
        <w:spacing w:after="0" w:line="240" w:lineRule="auto"/>
      </w:pPr>
    </w:p>
    <w:p w14:paraId="4ECABFC0" w14:textId="07E7496D" w:rsidR="00865E63" w:rsidRDefault="00865E63" w:rsidP="00865E63">
      <w:pPr>
        <w:spacing w:after="0" w:line="240" w:lineRule="auto"/>
      </w:pPr>
    </w:p>
    <w:p w14:paraId="4EF888AE" w14:textId="20394B60" w:rsidR="00865E63" w:rsidRDefault="00865E63" w:rsidP="00865E63">
      <w:pPr>
        <w:spacing w:after="0" w:line="240" w:lineRule="auto"/>
      </w:pPr>
    </w:p>
    <w:p w14:paraId="510D5EA4" w14:textId="77777777" w:rsidR="00865E63" w:rsidRPr="002C55C7" w:rsidRDefault="00865E63" w:rsidP="00865E63">
      <w:pPr>
        <w:spacing w:after="0" w:line="240" w:lineRule="auto"/>
      </w:pPr>
    </w:p>
    <w:p w14:paraId="2C574DBA" w14:textId="5F47925B" w:rsidR="00CD3918" w:rsidRDefault="00CD3918" w:rsidP="00CD3918">
      <w:pPr>
        <w:pStyle w:val="Heading3"/>
      </w:pPr>
      <w:bookmarkStart w:id="18" w:name="_Toc46574930"/>
      <w:r>
        <w:lastRenderedPageBreak/>
        <w:t>Part 2: Finished Goods</w:t>
      </w:r>
      <w:bookmarkEnd w:id="18"/>
    </w:p>
    <w:p w14:paraId="0462CBD7" w14:textId="77777777" w:rsidR="00CD3918" w:rsidRPr="002C55C7" w:rsidRDefault="00CD3918" w:rsidP="00CD3918">
      <w:r w:rsidRPr="002C55C7">
        <w:t>To receive Finished Goods:</w:t>
      </w:r>
    </w:p>
    <w:p w14:paraId="5D32A629" w14:textId="77777777" w:rsidR="00CD3918" w:rsidRPr="002C55C7" w:rsidRDefault="00CD3918" w:rsidP="00CD3918">
      <w:pPr>
        <w:numPr>
          <w:ilvl w:val="0"/>
          <w:numId w:val="5"/>
        </w:numPr>
        <w:spacing w:after="0" w:line="240" w:lineRule="auto"/>
      </w:pPr>
      <w:r w:rsidRPr="002C55C7">
        <w:t>Move the pallet to the warehouse.</w:t>
      </w:r>
    </w:p>
    <w:p w14:paraId="7B1D4F6D" w14:textId="77777777" w:rsidR="00CD3918" w:rsidRPr="002C55C7" w:rsidRDefault="00CD3918" w:rsidP="00CD3918">
      <w:pPr>
        <w:numPr>
          <w:ilvl w:val="0"/>
          <w:numId w:val="5"/>
        </w:numPr>
        <w:spacing w:after="0" w:line="240" w:lineRule="auto"/>
      </w:pPr>
      <w:r w:rsidRPr="002C55C7">
        <w:t>Using the pocket PC, Click on Finished Goods Icon, then on Receive FG Goods icon.</w:t>
      </w:r>
    </w:p>
    <w:p w14:paraId="2E7D1550" w14:textId="77777777" w:rsidR="00CD3918" w:rsidRPr="002C55C7" w:rsidRDefault="00CD3918" w:rsidP="00CD3918">
      <w:pPr>
        <w:numPr>
          <w:ilvl w:val="0"/>
          <w:numId w:val="5"/>
        </w:numPr>
        <w:spacing w:after="0" w:line="240" w:lineRule="auto"/>
      </w:pPr>
      <w:r w:rsidRPr="002C55C7">
        <w:t xml:space="preserve">Scan the load tag, </w:t>
      </w:r>
    </w:p>
    <w:p w14:paraId="0FA77CB3" w14:textId="77777777" w:rsidR="00CD3918" w:rsidRPr="002C55C7" w:rsidRDefault="00CD3918" w:rsidP="00CD3918">
      <w:pPr>
        <w:numPr>
          <w:ilvl w:val="0"/>
          <w:numId w:val="5"/>
        </w:numPr>
        <w:spacing w:after="0" w:line="240" w:lineRule="auto"/>
      </w:pPr>
      <w:r w:rsidRPr="002C55C7">
        <w:t>Scan the bin location and it is done.</w:t>
      </w:r>
    </w:p>
    <w:p w14:paraId="2767A251" w14:textId="77777777" w:rsidR="00CD3918" w:rsidRPr="002C55C7" w:rsidRDefault="00CD3918" w:rsidP="00CD3918">
      <w:r w:rsidRPr="002C55C7">
        <w:t>To move Finished Goods that has not yet been posted on the system:</w:t>
      </w:r>
    </w:p>
    <w:p w14:paraId="4DCAB53F" w14:textId="77777777" w:rsidR="00CD3918" w:rsidRPr="002C55C7" w:rsidRDefault="00CD3918" w:rsidP="00CD3918">
      <w:pPr>
        <w:numPr>
          <w:ilvl w:val="0"/>
          <w:numId w:val="5"/>
        </w:numPr>
        <w:spacing w:after="0" w:line="240" w:lineRule="auto"/>
      </w:pPr>
      <w:r w:rsidRPr="002C55C7">
        <w:t>Move the pallet to the selected location.</w:t>
      </w:r>
    </w:p>
    <w:p w14:paraId="74981816" w14:textId="77777777" w:rsidR="00CD3918" w:rsidRPr="002C55C7" w:rsidRDefault="00CD3918" w:rsidP="00CD3918">
      <w:pPr>
        <w:numPr>
          <w:ilvl w:val="0"/>
          <w:numId w:val="5"/>
        </w:numPr>
        <w:spacing w:after="0" w:line="240" w:lineRule="auto"/>
      </w:pPr>
      <w:r w:rsidRPr="002C55C7">
        <w:t>Using the pocket PC, Click on Finished Goods Icon, then on Move FG Receipts icon.</w:t>
      </w:r>
    </w:p>
    <w:p w14:paraId="09E0FAE8" w14:textId="77777777" w:rsidR="00CD3918" w:rsidRPr="002C55C7" w:rsidRDefault="00CD3918" w:rsidP="00CD3918">
      <w:pPr>
        <w:numPr>
          <w:ilvl w:val="0"/>
          <w:numId w:val="5"/>
        </w:numPr>
        <w:spacing w:after="0" w:line="240" w:lineRule="auto"/>
      </w:pPr>
      <w:r w:rsidRPr="002C55C7">
        <w:t xml:space="preserve">Scan the load tag, </w:t>
      </w:r>
    </w:p>
    <w:p w14:paraId="170653F3" w14:textId="77777777" w:rsidR="00CD3918" w:rsidRPr="002C55C7" w:rsidRDefault="00CD3918" w:rsidP="00CD3918">
      <w:pPr>
        <w:numPr>
          <w:ilvl w:val="0"/>
          <w:numId w:val="5"/>
        </w:numPr>
        <w:spacing w:after="0" w:line="240" w:lineRule="auto"/>
      </w:pPr>
      <w:r w:rsidRPr="002C55C7">
        <w:t>Scan the bin location and it is done.</w:t>
      </w:r>
    </w:p>
    <w:p w14:paraId="68CF578F" w14:textId="77777777" w:rsidR="00CD3918" w:rsidRPr="002C55C7" w:rsidRDefault="00CD3918" w:rsidP="00CD3918">
      <w:r w:rsidRPr="002C55C7">
        <w:t>To transfer Finished Goods that has already been received and posted on the system:</w:t>
      </w:r>
    </w:p>
    <w:p w14:paraId="755EF152" w14:textId="77777777" w:rsidR="00CD3918" w:rsidRPr="002C55C7" w:rsidRDefault="00CD3918" w:rsidP="00CD3918">
      <w:pPr>
        <w:numPr>
          <w:ilvl w:val="0"/>
          <w:numId w:val="5"/>
        </w:numPr>
        <w:spacing w:after="0" w:line="240" w:lineRule="auto"/>
      </w:pPr>
      <w:r w:rsidRPr="002C55C7">
        <w:t>Move the pallet to the selected location.</w:t>
      </w:r>
    </w:p>
    <w:p w14:paraId="565CD7F7" w14:textId="77777777" w:rsidR="00CD3918" w:rsidRPr="002C55C7" w:rsidRDefault="00CD3918" w:rsidP="00CD3918">
      <w:pPr>
        <w:numPr>
          <w:ilvl w:val="0"/>
          <w:numId w:val="5"/>
        </w:numPr>
        <w:spacing w:after="0" w:line="240" w:lineRule="auto"/>
      </w:pPr>
      <w:r w:rsidRPr="002C55C7">
        <w:t>Using the pocket PC, Click on Finished Goods Icon, then on Transfer FG Goods icon.</w:t>
      </w:r>
    </w:p>
    <w:p w14:paraId="42D5FE44" w14:textId="77777777" w:rsidR="00CD3918" w:rsidRPr="002C55C7" w:rsidRDefault="00CD3918" w:rsidP="00CD3918">
      <w:pPr>
        <w:numPr>
          <w:ilvl w:val="0"/>
          <w:numId w:val="5"/>
        </w:numPr>
        <w:spacing w:after="0" w:line="240" w:lineRule="auto"/>
      </w:pPr>
      <w:r w:rsidRPr="002C55C7">
        <w:t xml:space="preserve">Scan the load tag, </w:t>
      </w:r>
    </w:p>
    <w:p w14:paraId="268840E2" w14:textId="77777777" w:rsidR="00CD3918" w:rsidRPr="002C55C7" w:rsidRDefault="00CD3918" w:rsidP="00CD3918">
      <w:pPr>
        <w:numPr>
          <w:ilvl w:val="0"/>
          <w:numId w:val="5"/>
        </w:numPr>
        <w:spacing w:after="0" w:line="240" w:lineRule="auto"/>
      </w:pPr>
      <w:r w:rsidRPr="002C55C7">
        <w:t>Scan the bin location and it is done.</w:t>
      </w:r>
    </w:p>
    <w:p w14:paraId="542DF132" w14:textId="77777777" w:rsidR="00CD3918" w:rsidRPr="002C55C7" w:rsidRDefault="00CD3918" w:rsidP="00CD3918">
      <w:r w:rsidRPr="002C55C7">
        <w:t>To count Finished Goods:</w:t>
      </w:r>
    </w:p>
    <w:p w14:paraId="018AF5DE" w14:textId="77777777" w:rsidR="00CD3918" w:rsidRPr="002C55C7" w:rsidRDefault="00CD3918" w:rsidP="00CD3918">
      <w:pPr>
        <w:numPr>
          <w:ilvl w:val="0"/>
          <w:numId w:val="5"/>
        </w:numPr>
        <w:spacing w:after="0" w:line="240" w:lineRule="auto"/>
      </w:pPr>
      <w:r w:rsidRPr="002C55C7">
        <w:t>Using the pocket PC, Click on Finished Goods Icon, then on Count FG Goods icon.</w:t>
      </w:r>
    </w:p>
    <w:p w14:paraId="4B06EBF0" w14:textId="77777777" w:rsidR="00CD3918" w:rsidRPr="002C55C7" w:rsidRDefault="00CD3918" w:rsidP="00CD3918">
      <w:pPr>
        <w:numPr>
          <w:ilvl w:val="0"/>
          <w:numId w:val="5"/>
        </w:numPr>
        <w:spacing w:after="0" w:line="240" w:lineRule="auto"/>
      </w:pPr>
      <w:r w:rsidRPr="002C55C7">
        <w:t xml:space="preserve">Scan the load tag, </w:t>
      </w:r>
    </w:p>
    <w:p w14:paraId="4DAC6842" w14:textId="00430F81" w:rsidR="00CD3918" w:rsidRDefault="00CD3918" w:rsidP="00CD3918">
      <w:pPr>
        <w:numPr>
          <w:ilvl w:val="0"/>
          <w:numId w:val="5"/>
        </w:numPr>
        <w:spacing w:after="0" w:line="240" w:lineRule="auto"/>
      </w:pPr>
      <w:r w:rsidRPr="002C55C7">
        <w:t>Scan the bin location and it is done.</w:t>
      </w:r>
    </w:p>
    <w:p w14:paraId="27B684EF" w14:textId="121E9D6D" w:rsidR="00865E63" w:rsidRDefault="00865E63" w:rsidP="00865E63">
      <w:pPr>
        <w:spacing w:after="0" w:line="240" w:lineRule="auto"/>
      </w:pPr>
    </w:p>
    <w:p w14:paraId="3B8A1BF7" w14:textId="77777777" w:rsidR="00865E63" w:rsidRPr="002C55C7" w:rsidRDefault="00865E63" w:rsidP="00865E63">
      <w:pPr>
        <w:spacing w:after="0" w:line="240" w:lineRule="auto"/>
      </w:pPr>
    </w:p>
    <w:p w14:paraId="3172F9C8" w14:textId="763AB433" w:rsidR="00CD3918" w:rsidRDefault="00CD3918" w:rsidP="00CD3918">
      <w:pPr>
        <w:pStyle w:val="Heading3"/>
      </w:pPr>
      <w:bookmarkStart w:id="19" w:name="_Toc46574931"/>
      <w:r>
        <w:t>Part 3: Bill of Lading</w:t>
      </w:r>
      <w:bookmarkEnd w:id="19"/>
    </w:p>
    <w:p w14:paraId="4D40204F" w14:textId="77777777" w:rsidR="00CD3918" w:rsidRPr="002C55C7" w:rsidRDefault="00CD3918" w:rsidP="00CD3918">
      <w:r w:rsidRPr="002C55C7">
        <w:t>To create bill of lading after release ticket has been printed:</w:t>
      </w:r>
    </w:p>
    <w:p w14:paraId="302461C6" w14:textId="77777777" w:rsidR="00CD3918" w:rsidRPr="002C55C7" w:rsidRDefault="00CD3918" w:rsidP="00CD3918">
      <w:pPr>
        <w:numPr>
          <w:ilvl w:val="0"/>
          <w:numId w:val="5"/>
        </w:numPr>
        <w:spacing w:after="0" w:line="240" w:lineRule="auto"/>
      </w:pPr>
      <w:r w:rsidRPr="002C55C7">
        <w:t>Click on bill of lading Transaction icon, then on Create BOL icon (picture 4).</w:t>
      </w:r>
    </w:p>
    <w:p w14:paraId="7EC7B20E" w14:textId="77777777" w:rsidR="00CD3918" w:rsidRPr="002C55C7" w:rsidRDefault="00CD3918" w:rsidP="00CD3918">
      <w:pPr>
        <w:numPr>
          <w:ilvl w:val="0"/>
          <w:numId w:val="5"/>
        </w:numPr>
        <w:spacing w:after="0" w:line="240" w:lineRule="auto"/>
      </w:pPr>
      <w:r w:rsidRPr="002C55C7">
        <w:t>It will open a new window (picture 5) where you are prompt to enter the release number.</w:t>
      </w:r>
    </w:p>
    <w:p w14:paraId="4E06CE14" w14:textId="77777777" w:rsidR="00CD3918" w:rsidRPr="002C55C7" w:rsidRDefault="00CD3918" w:rsidP="00CD3918">
      <w:pPr>
        <w:numPr>
          <w:ilvl w:val="0"/>
          <w:numId w:val="5"/>
        </w:numPr>
        <w:spacing w:after="0" w:line="240" w:lineRule="auto"/>
      </w:pPr>
      <w:r w:rsidRPr="002C55C7">
        <w:t>Using the pocket pc, scan the pallet from which you are withdrawing cases for shipping.</w:t>
      </w:r>
    </w:p>
    <w:p w14:paraId="761CAD01" w14:textId="77777777" w:rsidR="00CD3918" w:rsidRPr="002C55C7" w:rsidRDefault="00CD3918" w:rsidP="00CD3918">
      <w:pPr>
        <w:numPr>
          <w:ilvl w:val="0"/>
          <w:numId w:val="5"/>
        </w:numPr>
        <w:spacing w:after="0" w:line="240" w:lineRule="auto"/>
      </w:pPr>
      <w:r w:rsidRPr="002C55C7">
        <w:t>It will prompt in how many cases are in the pallet.</w:t>
      </w:r>
    </w:p>
    <w:p w14:paraId="4525F41A" w14:textId="77777777" w:rsidR="00CD3918" w:rsidRPr="002C55C7" w:rsidRDefault="00CD3918" w:rsidP="00CD3918">
      <w:pPr>
        <w:numPr>
          <w:ilvl w:val="0"/>
          <w:numId w:val="5"/>
        </w:numPr>
        <w:spacing w:after="0" w:line="240" w:lineRule="auto"/>
      </w:pPr>
      <w:r w:rsidRPr="002C55C7">
        <w:t>If shipping different quantity, modify to required quantity and enter.</w:t>
      </w:r>
    </w:p>
    <w:p w14:paraId="5C126348" w14:textId="77777777" w:rsidR="00CD3918" w:rsidRPr="002C55C7" w:rsidRDefault="00CD3918" w:rsidP="00CD3918">
      <w:pPr>
        <w:numPr>
          <w:ilvl w:val="0"/>
          <w:numId w:val="5"/>
        </w:numPr>
        <w:spacing w:after="0" w:line="240" w:lineRule="auto"/>
      </w:pPr>
      <w:r w:rsidRPr="002C55C7">
        <w:t>Repeat this process for each load to be shipped.</w:t>
      </w:r>
    </w:p>
    <w:p w14:paraId="4877B931" w14:textId="77777777" w:rsidR="00CD3918" w:rsidRPr="002C55C7" w:rsidRDefault="00CD3918" w:rsidP="00CD3918">
      <w:pPr>
        <w:numPr>
          <w:ilvl w:val="0"/>
          <w:numId w:val="5"/>
        </w:numPr>
        <w:spacing w:after="0" w:line="240" w:lineRule="auto"/>
      </w:pPr>
      <w:r w:rsidRPr="002C55C7">
        <w:t>When all items have been processed, click on Print BOL button (picture6).</w:t>
      </w:r>
    </w:p>
    <w:p w14:paraId="34086631" w14:textId="77777777" w:rsidR="00CD3918" w:rsidRPr="002C55C7" w:rsidRDefault="00CD3918" w:rsidP="00CD3918">
      <w:pPr>
        <w:numPr>
          <w:ilvl w:val="0"/>
          <w:numId w:val="5"/>
        </w:numPr>
        <w:spacing w:after="0" w:line="240" w:lineRule="auto"/>
      </w:pPr>
      <w:r w:rsidRPr="002C55C7">
        <w:t>It will print the BOL to the selected location.</w:t>
      </w:r>
    </w:p>
    <w:p w14:paraId="31815244" w14:textId="61A00F87" w:rsidR="00077850" w:rsidRDefault="00340066" w:rsidP="00077850">
      <w:pPr>
        <w:pStyle w:val="Heading1"/>
        <w:rPr>
          <w:b/>
          <w:bCs/>
        </w:rPr>
      </w:pPr>
      <w:bookmarkStart w:id="20" w:name="_Toc46574932"/>
      <w:r>
        <w:rPr>
          <w:b/>
          <w:bCs/>
        </w:rPr>
        <w:lastRenderedPageBreak/>
        <w:t>Materials [BM]</w:t>
      </w:r>
      <w:bookmarkEnd w:id="20"/>
    </w:p>
    <w:p w14:paraId="47B2A17C" w14:textId="7F9FEEE2" w:rsidR="00340066" w:rsidRDefault="00340066" w:rsidP="00340066">
      <w:pPr>
        <w:pStyle w:val="Heading2"/>
      </w:pPr>
      <w:bookmarkStart w:id="21" w:name="_Toc46574933"/>
      <w:r>
        <w:t>Overview</w:t>
      </w:r>
      <w:bookmarkEnd w:id="21"/>
    </w:p>
    <w:p w14:paraId="359C502F" w14:textId="0269030A" w:rsidR="00340066" w:rsidRPr="00340066" w:rsidRDefault="00340066" w:rsidP="00340066">
      <w:r>
        <w:rPr>
          <w:noProof/>
        </w:rPr>
        <w:drawing>
          <wp:inline distT="0" distB="0" distL="0" distR="0" wp14:anchorId="11A63AAD" wp14:editId="3125C07D">
            <wp:extent cx="21431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3125" cy="3629025"/>
                    </a:xfrm>
                    <a:prstGeom prst="rect">
                      <a:avLst/>
                    </a:prstGeom>
                  </pic:spPr>
                </pic:pic>
              </a:graphicData>
            </a:graphic>
          </wp:inline>
        </w:drawing>
      </w:r>
    </w:p>
    <w:p w14:paraId="6AA97988" w14:textId="3D3D3E75" w:rsidR="00340066" w:rsidRDefault="00601A42" w:rsidP="00340066">
      <w:pPr>
        <w:pStyle w:val="Heading4"/>
      </w:pPr>
      <w:r>
        <w:t>Receive Materials</w:t>
      </w:r>
    </w:p>
    <w:p w14:paraId="63E43127" w14:textId="49D0C713" w:rsidR="0019137C" w:rsidRPr="008B2FC2" w:rsidRDefault="0019137C" w:rsidP="0019137C">
      <w:r>
        <w:t xml:space="preserve">Click the </w:t>
      </w:r>
      <w:r>
        <w:rPr>
          <w:b/>
          <w:bCs/>
          <w:i/>
          <w:iCs/>
          <w:u w:val="single"/>
        </w:rPr>
        <w:t>“Receive Materials”</w:t>
      </w:r>
      <w:r>
        <w:t xml:space="preserve"> button to open the </w:t>
      </w:r>
      <w:r>
        <w:rPr>
          <w:i/>
          <w:iCs/>
        </w:rPr>
        <w:t>Receive Materials Sharp Shooter</w:t>
      </w:r>
      <w:r>
        <w:t xml:space="preserve"> screen.</w:t>
      </w:r>
    </w:p>
    <w:p w14:paraId="4DAEE6C4" w14:textId="40F5DD6F" w:rsidR="00601A42" w:rsidRDefault="00601A42" w:rsidP="00601A42">
      <w:pPr>
        <w:pStyle w:val="Heading4"/>
      </w:pPr>
      <w:r>
        <w:t>Issue Materials</w:t>
      </w:r>
    </w:p>
    <w:p w14:paraId="69720395" w14:textId="13F56C72" w:rsidR="0019137C" w:rsidRPr="008B2FC2" w:rsidRDefault="0019137C" w:rsidP="0019137C">
      <w:r>
        <w:t xml:space="preserve">Click the </w:t>
      </w:r>
      <w:r>
        <w:rPr>
          <w:b/>
          <w:bCs/>
          <w:i/>
          <w:iCs/>
          <w:u w:val="single"/>
        </w:rPr>
        <w:t>“Issue Materials”</w:t>
      </w:r>
      <w:r>
        <w:t xml:space="preserve"> button to open the </w:t>
      </w:r>
      <w:r>
        <w:rPr>
          <w:i/>
          <w:iCs/>
        </w:rPr>
        <w:t>Issue Materials Sharp Shooter</w:t>
      </w:r>
      <w:r>
        <w:t xml:space="preserve"> screen.</w:t>
      </w:r>
    </w:p>
    <w:p w14:paraId="333CB654" w14:textId="0FA7AA64" w:rsidR="00601A42" w:rsidRPr="00601A42" w:rsidRDefault="00511778" w:rsidP="00601A42">
      <w:r w:rsidRPr="004B1BF3">
        <w:rPr>
          <w:rFonts w:cstheme="minorHAnsi"/>
        </w:rPr>
        <w:t xml:space="preserve">Bar Coded Load Tags may be scanned as issues records by pressing the </w:t>
      </w:r>
      <w:r w:rsidRPr="00511778">
        <w:rPr>
          <w:rFonts w:cstheme="minorHAnsi"/>
          <w:b/>
          <w:bCs/>
          <w:i/>
          <w:iCs/>
          <w:u w:val="single"/>
        </w:rPr>
        <w:t>“</w:t>
      </w:r>
      <w:r>
        <w:rPr>
          <w:rFonts w:cstheme="minorHAnsi"/>
          <w:b/>
          <w:bCs/>
          <w:i/>
          <w:iCs/>
          <w:u w:val="single"/>
        </w:rPr>
        <w:t>Issue Materials</w:t>
      </w:r>
      <w:r w:rsidRPr="00511778">
        <w:rPr>
          <w:rFonts w:cstheme="minorHAnsi"/>
          <w:b/>
          <w:bCs/>
          <w:i/>
          <w:iCs/>
          <w:u w:val="single"/>
        </w:rPr>
        <w:t>”</w:t>
      </w:r>
      <w:r w:rsidRPr="004B1BF3">
        <w:rPr>
          <w:rFonts w:cstheme="minorHAnsi"/>
        </w:rPr>
        <w:t xml:space="preserve"> button.  Each tag scanned will create a raw materials issues line and the job number will transfer from the item’s bin location.  For stock sheets and rolls, the job number must be manually entered or scanned from the job ticket.  Purchase orders for specific jobs may automatically create the materials issues when the raw material receipt is created by creating bar coded load tags.</w:t>
      </w:r>
    </w:p>
    <w:p w14:paraId="49D7D401" w14:textId="4FCE47C7" w:rsidR="00601A42" w:rsidRDefault="00601A42" w:rsidP="00601A42">
      <w:pPr>
        <w:pStyle w:val="Heading4"/>
      </w:pPr>
      <w:r>
        <w:t>Job Returns</w:t>
      </w:r>
    </w:p>
    <w:p w14:paraId="494E1A65" w14:textId="44396826" w:rsidR="0019137C" w:rsidRPr="008B2FC2" w:rsidRDefault="0019137C" w:rsidP="0019137C">
      <w:bookmarkStart w:id="22" w:name="_Hlk46568853"/>
      <w:r>
        <w:t xml:space="preserve">Click the </w:t>
      </w:r>
      <w:r>
        <w:rPr>
          <w:b/>
          <w:bCs/>
          <w:i/>
          <w:iCs/>
          <w:u w:val="single"/>
        </w:rPr>
        <w:t>“Job Returns”</w:t>
      </w:r>
      <w:r>
        <w:t xml:space="preserve"> button to open the </w:t>
      </w:r>
      <w:r>
        <w:rPr>
          <w:i/>
          <w:iCs/>
        </w:rPr>
        <w:t>Job Returns Sharp Shooter</w:t>
      </w:r>
      <w:r>
        <w:t xml:space="preserve"> screen.</w:t>
      </w:r>
    </w:p>
    <w:bookmarkEnd w:id="22"/>
    <w:p w14:paraId="32E6C6B2" w14:textId="31A0B2D0" w:rsidR="00601A42" w:rsidRDefault="00601A42" w:rsidP="00601A42">
      <w:pPr>
        <w:pStyle w:val="Heading4"/>
      </w:pPr>
      <w:r>
        <w:t>Transfer Materials</w:t>
      </w:r>
    </w:p>
    <w:p w14:paraId="695D421C" w14:textId="6F246977" w:rsidR="0019137C" w:rsidRPr="008B2FC2" w:rsidRDefault="0019137C" w:rsidP="0019137C">
      <w:r>
        <w:t xml:space="preserve">Click the </w:t>
      </w:r>
      <w:r>
        <w:rPr>
          <w:b/>
          <w:bCs/>
          <w:i/>
          <w:iCs/>
          <w:u w:val="single"/>
        </w:rPr>
        <w:t>“Transfer Materials”</w:t>
      </w:r>
      <w:r>
        <w:t xml:space="preserve"> button to open the </w:t>
      </w:r>
      <w:r>
        <w:rPr>
          <w:i/>
          <w:iCs/>
        </w:rPr>
        <w:t>Transfer Materials Sharp Shooter</w:t>
      </w:r>
      <w:r>
        <w:t xml:space="preserve"> screen.</w:t>
      </w:r>
    </w:p>
    <w:p w14:paraId="7CF89C37" w14:textId="72430196" w:rsidR="00601A42" w:rsidRPr="00601A42" w:rsidRDefault="00C536D0" w:rsidP="00601A42">
      <w:r w:rsidRPr="004B1BF3">
        <w:rPr>
          <w:rFonts w:cstheme="minorHAnsi"/>
        </w:rPr>
        <w:t xml:space="preserve">Raw materials transfers may be created directly to this file by scanning the bar-coded tag number by utilizing the Scan Issues Button.  Alternatively, transfers may be manually added to this file by searching for the item and tag numbers.  Once transfers for each tag number are created, the list of transfer records is displayed for updating, deletion and posting.  </w:t>
      </w:r>
    </w:p>
    <w:p w14:paraId="5BFD8298" w14:textId="688DF532" w:rsidR="00601A42" w:rsidRDefault="00601A42" w:rsidP="00601A42">
      <w:pPr>
        <w:pStyle w:val="Heading4"/>
      </w:pPr>
      <w:r>
        <w:lastRenderedPageBreak/>
        <w:t>Move Materials</w:t>
      </w:r>
    </w:p>
    <w:p w14:paraId="39BE10E0" w14:textId="5A4C42CB" w:rsidR="0019137C" w:rsidRPr="008B2FC2" w:rsidRDefault="0019137C" w:rsidP="0019137C">
      <w:r>
        <w:t xml:space="preserve">Click the </w:t>
      </w:r>
      <w:r>
        <w:rPr>
          <w:b/>
          <w:bCs/>
          <w:i/>
          <w:iCs/>
          <w:u w:val="single"/>
        </w:rPr>
        <w:t>“Move Materials”</w:t>
      </w:r>
      <w:r>
        <w:t xml:space="preserve"> button to open the </w:t>
      </w:r>
      <w:r>
        <w:rPr>
          <w:i/>
          <w:iCs/>
        </w:rPr>
        <w:t>Move Materials Sharp Shooter</w:t>
      </w:r>
      <w:r>
        <w:t xml:space="preserve"> screen.</w:t>
      </w:r>
    </w:p>
    <w:p w14:paraId="2787EA0C" w14:textId="29ABAC72" w:rsidR="00601A42" w:rsidRDefault="00601A42" w:rsidP="00601A42">
      <w:pPr>
        <w:pStyle w:val="Heading4"/>
      </w:pPr>
      <w:r>
        <w:t>Count Materials</w:t>
      </w:r>
    </w:p>
    <w:p w14:paraId="3AAB41E9" w14:textId="6274F289" w:rsidR="0019137C" w:rsidRPr="008B2FC2" w:rsidRDefault="0019137C" w:rsidP="0019137C">
      <w:r>
        <w:t xml:space="preserve">Click the </w:t>
      </w:r>
      <w:r>
        <w:rPr>
          <w:b/>
          <w:bCs/>
          <w:i/>
          <w:iCs/>
          <w:u w:val="single"/>
        </w:rPr>
        <w:t>“Count Materials”</w:t>
      </w:r>
      <w:r>
        <w:t xml:space="preserve"> button to open the </w:t>
      </w:r>
      <w:r>
        <w:rPr>
          <w:i/>
          <w:iCs/>
        </w:rPr>
        <w:t>Count Materials Sharp Shooter</w:t>
      </w:r>
      <w:r>
        <w:t xml:space="preserve"> screen.</w:t>
      </w:r>
    </w:p>
    <w:p w14:paraId="3CE0C0B4" w14:textId="3A3E1997" w:rsidR="00C536D0" w:rsidRDefault="00C536D0" w:rsidP="00C536D0">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Raw materials physical counts may be transferred to this file from the Top Gun batch data collection scanning device by pressing the </w:t>
      </w:r>
      <w:r>
        <w:rPr>
          <w:rFonts w:asciiTheme="minorHAnsi" w:hAnsiTheme="minorHAnsi" w:cstheme="minorHAnsi"/>
          <w:sz w:val="22"/>
          <w:szCs w:val="22"/>
        </w:rPr>
        <w:t>“</w:t>
      </w:r>
      <w:r w:rsidRPr="00622FCA">
        <w:rPr>
          <w:rFonts w:asciiTheme="minorHAnsi" w:hAnsiTheme="minorHAnsi" w:cstheme="minorHAnsi"/>
          <w:b/>
          <w:bCs/>
          <w:i/>
          <w:iCs/>
          <w:sz w:val="22"/>
          <w:szCs w:val="22"/>
          <w:u w:val="single"/>
        </w:rPr>
        <w:t xml:space="preserve">IMPORT </w:t>
      </w:r>
      <w:r w:rsidRPr="00622FCA">
        <w:rPr>
          <w:rFonts w:asciiTheme="minorHAnsi" w:hAnsiTheme="minorHAnsi" w:cstheme="minorHAnsi"/>
          <w:b/>
          <w:bCs/>
          <w:i/>
          <w:iCs/>
          <w:caps/>
          <w:sz w:val="22"/>
          <w:szCs w:val="22"/>
          <w:u w:val="single"/>
        </w:rPr>
        <w:t>Physical Count</w:t>
      </w:r>
      <w:r>
        <w:rPr>
          <w:rFonts w:asciiTheme="minorHAnsi" w:hAnsiTheme="minorHAnsi" w:cstheme="minorHAnsi"/>
          <w:b/>
          <w:bCs/>
          <w:i/>
          <w:iCs/>
          <w:caps/>
          <w:sz w:val="22"/>
          <w:szCs w:val="22"/>
          <w:u w:val="single"/>
        </w:rPr>
        <w:t>”</w:t>
      </w:r>
      <w:r w:rsidRPr="004B1BF3">
        <w:rPr>
          <w:rFonts w:asciiTheme="minorHAnsi" w:hAnsiTheme="minorHAnsi" w:cstheme="minorHAnsi"/>
          <w:sz w:val="22"/>
          <w:szCs w:val="22"/>
        </w:rPr>
        <w:t xml:space="preserve"> Button or physical counts may be scanned directly from the plant floor by pressing the </w:t>
      </w:r>
      <w:r>
        <w:rPr>
          <w:rFonts w:asciiTheme="minorHAnsi" w:hAnsiTheme="minorHAnsi" w:cstheme="minorHAnsi"/>
          <w:sz w:val="22"/>
          <w:szCs w:val="22"/>
        </w:rPr>
        <w:t>“</w:t>
      </w:r>
      <w:r w:rsidRPr="00622FCA">
        <w:rPr>
          <w:rFonts w:asciiTheme="minorHAnsi" w:hAnsiTheme="minorHAnsi" w:cstheme="minorHAnsi"/>
          <w:b/>
          <w:bCs/>
          <w:i/>
          <w:iCs/>
          <w:sz w:val="22"/>
          <w:szCs w:val="22"/>
          <w:u w:val="single"/>
        </w:rPr>
        <w:t>SCAN PHYSICAL COUNTS</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Lastly, physical counts may be manually added to this file by searching for the item and tag number, then entering the correct quantity.  Once physical counts for each tag number have been imported or created, a list of counted records is shown for further updating, deletion and posting.  </w:t>
      </w:r>
    </w:p>
    <w:p w14:paraId="7B6879D1" w14:textId="77777777" w:rsidR="00C536D0" w:rsidRDefault="00C536D0" w:rsidP="00C536D0">
      <w:pPr>
        <w:pStyle w:val="BodyText"/>
        <w:rPr>
          <w:rFonts w:asciiTheme="minorHAnsi" w:hAnsiTheme="minorHAnsi" w:cstheme="minorHAnsi"/>
          <w:sz w:val="22"/>
          <w:szCs w:val="22"/>
        </w:rPr>
      </w:pPr>
    </w:p>
    <w:p w14:paraId="242A8642" w14:textId="2FBDB3B8" w:rsidR="00601A42" w:rsidRDefault="00601A42" w:rsidP="00601A42">
      <w:pPr>
        <w:pStyle w:val="Heading4"/>
      </w:pPr>
      <w:r>
        <w:t>Delete Materials</w:t>
      </w:r>
    </w:p>
    <w:p w14:paraId="60C512D8" w14:textId="0AC7A43B" w:rsidR="0019137C" w:rsidRPr="008B2FC2" w:rsidRDefault="0019137C" w:rsidP="0019137C">
      <w:r>
        <w:t xml:space="preserve">Click the </w:t>
      </w:r>
      <w:r>
        <w:rPr>
          <w:b/>
          <w:bCs/>
          <w:i/>
          <w:iCs/>
          <w:u w:val="single"/>
        </w:rPr>
        <w:t>“Delete Materials”</w:t>
      </w:r>
      <w:r>
        <w:t xml:space="preserve"> button to open the </w:t>
      </w:r>
      <w:r>
        <w:rPr>
          <w:i/>
          <w:iCs/>
        </w:rPr>
        <w:t>Delete Materials Sharp Shooter</w:t>
      </w:r>
      <w:r>
        <w:t xml:space="preserve"> screen.</w:t>
      </w:r>
    </w:p>
    <w:p w14:paraId="0E6D58CA" w14:textId="0C16F35B" w:rsidR="00601A42" w:rsidRDefault="00601A42" w:rsidP="00601A42">
      <w:pPr>
        <w:pStyle w:val="Heading4"/>
      </w:pPr>
      <w:r>
        <w:t>Post Materials</w:t>
      </w:r>
    </w:p>
    <w:p w14:paraId="1E208618" w14:textId="17574671" w:rsidR="0019137C" w:rsidRPr="008B2FC2" w:rsidRDefault="0019137C" w:rsidP="0019137C">
      <w:r>
        <w:t xml:space="preserve">Click the </w:t>
      </w:r>
      <w:r>
        <w:rPr>
          <w:b/>
          <w:bCs/>
          <w:i/>
          <w:iCs/>
          <w:u w:val="single"/>
        </w:rPr>
        <w:t>“Post Materials”</w:t>
      </w:r>
      <w:r>
        <w:t xml:space="preserve"> button to open the </w:t>
      </w:r>
      <w:r>
        <w:rPr>
          <w:i/>
          <w:iCs/>
        </w:rPr>
        <w:t>Post Materials Sharp Shooter</w:t>
      </w:r>
      <w:r>
        <w:t xml:space="preserve"> screen.</w:t>
      </w:r>
    </w:p>
    <w:p w14:paraId="6782B044" w14:textId="60056DFD" w:rsidR="00601A42" w:rsidRPr="00601A42" w:rsidRDefault="00E57B18" w:rsidP="00601A42">
      <w:r w:rsidRPr="004B1BF3">
        <w:rPr>
          <w:rFonts w:cstheme="minorHAnsi"/>
        </w:rPr>
        <w:t xml:space="preserve">The </w:t>
      </w:r>
      <w:r>
        <w:rPr>
          <w:rFonts w:cstheme="minorHAnsi"/>
          <w:b/>
          <w:bCs/>
          <w:i/>
          <w:iCs/>
          <w:u w:val="single"/>
        </w:rPr>
        <w:t>“Post”</w:t>
      </w:r>
      <w:r w:rsidRPr="004B1BF3">
        <w:rPr>
          <w:rFonts w:cstheme="minorHAnsi"/>
        </w:rPr>
        <w:t xml:space="preserve"> button on the main menu provides the ability to post warehouse transactions in a batch to a particular date. A job number range may be added to post a few select numbers of jobs. Likewise, transactions types</w:t>
      </w:r>
      <w:r>
        <w:rPr>
          <w:rFonts w:cstheme="minorHAnsi"/>
        </w:rPr>
        <w:t xml:space="preserve"> </w:t>
      </w:r>
      <w:r w:rsidRPr="004B1BF3">
        <w:rPr>
          <w:rFonts w:cstheme="minorHAnsi"/>
        </w:rPr>
        <w:t>may be selected to post any</w:t>
      </w:r>
      <w:r>
        <w:rPr>
          <w:rFonts w:cstheme="minorHAnsi"/>
        </w:rPr>
        <w:t xml:space="preserve"> </w:t>
      </w:r>
      <w:r w:rsidRPr="004B1BF3">
        <w:rPr>
          <w:rFonts w:cstheme="minorHAnsi"/>
        </w:rPr>
        <w:t>number of transactions such as receipts, issues, transfers, adjustment and Physical counts.</w:t>
      </w:r>
    </w:p>
    <w:p w14:paraId="13F3E373" w14:textId="1BB1021D" w:rsidR="00601A42" w:rsidRDefault="00601A42" w:rsidP="00601A42">
      <w:pPr>
        <w:pStyle w:val="Heading4"/>
      </w:pPr>
      <w:r>
        <w:t>Scan Vendor Tag</w:t>
      </w:r>
    </w:p>
    <w:p w14:paraId="3B895221" w14:textId="7B7F86EE" w:rsidR="0019137C" w:rsidRPr="008B2FC2" w:rsidRDefault="0019137C" w:rsidP="0019137C">
      <w:r>
        <w:t xml:space="preserve">Click the </w:t>
      </w:r>
      <w:r>
        <w:rPr>
          <w:b/>
          <w:bCs/>
          <w:i/>
          <w:iCs/>
          <w:u w:val="single"/>
        </w:rPr>
        <w:t>“Scan Vendor Tag”</w:t>
      </w:r>
      <w:r>
        <w:t xml:space="preserve"> button to open the </w:t>
      </w:r>
      <w:r>
        <w:rPr>
          <w:i/>
          <w:iCs/>
        </w:rPr>
        <w:t>Scan Vendor Tag Sharp Shooter</w:t>
      </w:r>
      <w:r>
        <w:t xml:space="preserve"> screen.</w:t>
      </w:r>
    </w:p>
    <w:p w14:paraId="0E6970BF" w14:textId="7A914212" w:rsidR="00601A42" w:rsidRDefault="00601A42" w:rsidP="00601A42">
      <w:pPr>
        <w:pStyle w:val="Heading4"/>
      </w:pPr>
      <w:bookmarkStart w:id="23" w:name="_Hlk46571642"/>
      <w:r>
        <w:t>CLOSE</w:t>
      </w:r>
    </w:p>
    <w:p w14:paraId="4B40ED8A" w14:textId="5B00C8BC" w:rsidR="0019137C" w:rsidRDefault="0019137C" w:rsidP="0019137C">
      <w:r>
        <w:t xml:space="preserve">Click the </w:t>
      </w:r>
      <w:r>
        <w:rPr>
          <w:b/>
          <w:bCs/>
          <w:i/>
          <w:iCs/>
          <w:u w:val="single"/>
        </w:rPr>
        <w:t>“Close”</w:t>
      </w:r>
      <w:r>
        <w:t xml:space="preserve"> button to exit the Raw Materials Sharp Shooter Main Menu.</w:t>
      </w:r>
    </w:p>
    <w:p w14:paraId="4821C1EB" w14:textId="04A1A7B1" w:rsidR="00865E63" w:rsidRDefault="00865E63" w:rsidP="0019137C"/>
    <w:p w14:paraId="48AADEB5" w14:textId="1D1ECB11" w:rsidR="00865E63" w:rsidRDefault="00865E63" w:rsidP="0019137C"/>
    <w:p w14:paraId="41610146" w14:textId="0F18A3F6" w:rsidR="00865E63" w:rsidRDefault="00865E63" w:rsidP="0019137C"/>
    <w:p w14:paraId="3F56D7F4" w14:textId="7B1F3E69" w:rsidR="00865E63" w:rsidRDefault="00865E63" w:rsidP="0019137C"/>
    <w:p w14:paraId="78AA49E0" w14:textId="534CA088" w:rsidR="00865E63" w:rsidRDefault="00865E63" w:rsidP="0019137C"/>
    <w:p w14:paraId="3DB766EF" w14:textId="75791B76" w:rsidR="00865E63" w:rsidRDefault="00865E63" w:rsidP="0019137C"/>
    <w:p w14:paraId="421F63B2" w14:textId="6176E478" w:rsidR="00865E63" w:rsidRDefault="00865E63" w:rsidP="0019137C"/>
    <w:p w14:paraId="2927A7B6" w14:textId="2EF40E41" w:rsidR="00865E63" w:rsidRDefault="00865E63" w:rsidP="0019137C"/>
    <w:p w14:paraId="63D3B192" w14:textId="44D37A05" w:rsidR="00865E63" w:rsidRDefault="00865E63" w:rsidP="0019137C"/>
    <w:p w14:paraId="7FFCDBB1" w14:textId="77777777" w:rsidR="00865E63" w:rsidRPr="008B2FC2" w:rsidRDefault="00865E63" w:rsidP="0019137C"/>
    <w:p w14:paraId="4EC6BD24" w14:textId="5ABEBFCD" w:rsidR="00B15177" w:rsidRDefault="00340066" w:rsidP="00602145">
      <w:pPr>
        <w:pStyle w:val="Heading2"/>
      </w:pPr>
      <w:bookmarkStart w:id="24" w:name="_Toc46574934"/>
      <w:bookmarkEnd w:id="23"/>
      <w:r>
        <w:lastRenderedPageBreak/>
        <w:t>Receive Materials</w:t>
      </w:r>
      <w:bookmarkEnd w:id="24"/>
    </w:p>
    <w:p w14:paraId="62D100EC" w14:textId="22184ECF" w:rsidR="00D14BBA" w:rsidRPr="00D14BBA" w:rsidRDefault="00D14BBA" w:rsidP="00D14BBA">
      <w:pPr>
        <w:pStyle w:val="Heading3"/>
      </w:pPr>
      <w:bookmarkStart w:id="25" w:name="_Toc46574935"/>
      <w:r>
        <w:t>Overview</w:t>
      </w:r>
      <w:bookmarkEnd w:id="25"/>
    </w:p>
    <w:p w14:paraId="3F7CA4B3" w14:textId="7D5DC79F" w:rsidR="002C55C7" w:rsidRDefault="007661A8" w:rsidP="007661A8">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The </w:t>
      </w:r>
      <w:r w:rsidR="00C536D0">
        <w:rPr>
          <w:rFonts w:asciiTheme="minorHAnsi" w:hAnsiTheme="minorHAnsi" w:cstheme="minorHAnsi"/>
          <w:sz w:val="22"/>
          <w:szCs w:val="22"/>
        </w:rPr>
        <w:t>“</w:t>
      </w:r>
      <w:r w:rsidRPr="00C536D0">
        <w:rPr>
          <w:rFonts w:asciiTheme="minorHAnsi" w:hAnsiTheme="minorHAnsi" w:cstheme="minorHAnsi"/>
          <w:b/>
          <w:bCs/>
          <w:i/>
          <w:iCs/>
          <w:sz w:val="22"/>
          <w:szCs w:val="22"/>
          <w:u w:val="single"/>
        </w:rPr>
        <w:t>PO Load</w:t>
      </w:r>
      <w:r w:rsidR="00C536D0">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Tags button is pressed to create and print bar coded load tags.  Each tag printed will simultaneously create raw materials receipts in the Enter/Edit Receipts file.  In addition, receipts may be added directly from this file without using a scanning device.  </w:t>
      </w:r>
    </w:p>
    <w:p w14:paraId="14F982DE" w14:textId="77777777" w:rsidR="002C55C7" w:rsidRDefault="002C55C7" w:rsidP="007661A8">
      <w:pPr>
        <w:pStyle w:val="BodyText"/>
        <w:rPr>
          <w:rFonts w:asciiTheme="minorHAnsi" w:hAnsiTheme="minorHAnsi" w:cstheme="minorHAnsi"/>
          <w:sz w:val="22"/>
          <w:szCs w:val="22"/>
        </w:rPr>
      </w:pPr>
    </w:p>
    <w:p w14:paraId="0201ED2F" w14:textId="1994192B" w:rsidR="007661A8" w:rsidRDefault="007661A8" w:rsidP="007661A8">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When tags are created automatically the list of receipts are shown in this file for updating, deletion and posting.  Receipts may be posted one at a time or in a batch via the </w:t>
      </w:r>
      <w:r w:rsidR="009A4F7B">
        <w:rPr>
          <w:rFonts w:asciiTheme="minorHAnsi" w:hAnsiTheme="minorHAnsi" w:cstheme="minorHAnsi"/>
          <w:sz w:val="22"/>
          <w:szCs w:val="22"/>
        </w:rPr>
        <w:t>“</w:t>
      </w:r>
      <w:r w:rsidRPr="009A4F7B">
        <w:rPr>
          <w:rFonts w:asciiTheme="minorHAnsi" w:hAnsiTheme="minorHAnsi" w:cstheme="minorHAnsi"/>
          <w:b/>
          <w:bCs/>
          <w:i/>
          <w:iCs/>
          <w:sz w:val="22"/>
          <w:szCs w:val="22"/>
          <w:u w:val="single"/>
        </w:rPr>
        <w:t>POST</w:t>
      </w:r>
      <w:r w:rsidR="009A4F7B">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receipts may be sorted by receipt date, purchase order number, item number and warehouse by clicking the appropriate circle at the bottom of the screen. To search alphabetically, click the appropriate sort option, enter in a continuous string of characters in the Auto Find box, then press </w:t>
      </w:r>
      <w:r w:rsidR="009A4F7B">
        <w:rPr>
          <w:rFonts w:asciiTheme="minorHAnsi" w:hAnsiTheme="minorHAnsi" w:cstheme="minorHAnsi"/>
          <w:sz w:val="22"/>
          <w:szCs w:val="22"/>
        </w:rPr>
        <w:t>“</w:t>
      </w:r>
      <w:r w:rsidRPr="009A4F7B">
        <w:rPr>
          <w:rFonts w:asciiTheme="minorHAnsi" w:hAnsiTheme="minorHAnsi" w:cstheme="minorHAnsi"/>
          <w:b/>
          <w:bCs/>
          <w:i/>
          <w:iCs/>
          <w:sz w:val="22"/>
          <w:szCs w:val="22"/>
          <w:u w:val="single"/>
        </w:rPr>
        <w:t>Enter</w:t>
      </w:r>
      <w:r w:rsidR="009A4F7B">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6196426A" w14:textId="5C7EB466" w:rsidR="00D14BBA" w:rsidRDefault="00D14BBA" w:rsidP="007661A8">
      <w:pPr>
        <w:pStyle w:val="BodyText"/>
        <w:rPr>
          <w:rFonts w:asciiTheme="minorHAnsi" w:hAnsiTheme="minorHAnsi" w:cstheme="minorHAnsi"/>
          <w:sz w:val="22"/>
          <w:szCs w:val="22"/>
        </w:rPr>
      </w:pPr>
    </w:p>
    <w:p w14:paraId="03DB895F" w14:textId="3B390246" w:rsidR="00D14BBA" w:rsidRPr="004B1BF3" w:rsidRDefault="00D14BBA" w:rsidP="00D14BBA">
      <w:pPr>
        <w:pStyle w:val="Heading3"/>
      </w:pPr>
      <w:bookmarkStart w:id="26" w:name="_Toc46574936"/>
      <w:r>
        <w:t>Browse Receipts</w:t>
      </w:r>
      <w:bookmarkEnd w:id="26"/>
    </w:p>
    <w:p w14:paraId="7FFD7872" w14:textId="056B671D" w:rsidR="00340066" w:rsidRPr="00340066" w:rsidRDefault="00340066" w:rsidP="00340066">
      <w:r>
        <w:rPr>
          <w:noProof/>
        </w:rPr>
        <w:drawing>
          <wp:inline distT="0" distB="0" distL="0" distR="0" wp14:anchorId="045F84E0" wp14:editId="5465F41D">
            <wp:extent cx="5943600" cy="454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41520"/>
                    </a:xfrm>
                    <a:prstGeom prst="rect">
                      <a:avLst/>
                    </a:prstGeom>
                  </pic:spPr>
                </pic:pic>
              </a:graphicData>
            </a:graphic>
          </wp:inline>
        </w:drawing>
      </w:r>
    </w:p>
    <w:p w14:paraId="4B9A3765" w14:textId="137F42A9" w:rsidR="00D06F93" w:rsidRDefault="00601A42" w:rsidP="00D06F93">
      <w:pPr>
        <w:pStyle w:val="Heading4"/>
      </w:pPr>
      <w:r>
        <w:t>ADD</w:t>
      </w:r>
    </w:p>
    <w:p w14:paraId="0A20B4CC" w14:textId="77777777" w:rsidR="00601A42" w:rsidRPr="004B1BF3" w:rsidRDefault="00601A42" w:rsidP="00601A4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manually add material receipts,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Add</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at the bottom of the screen. Select any item by pressing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on the item code, then enter the remaining data and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to save the transaction.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613ACDF8" w14:textId="2058BC3A" w:rsidR="00601A42" w:rsidRDefault="00601A42" w:rsidP="00601A42">
      <w:pPr>
        <w:pStyle w:val="Heading4"/>
      </w:pPr>
      <w:r>
        <w:lastRenderedPageBreak/>
        <w:t>UPDATE</w:t>
      </w:r>
    </w:p>
    <w:p w14:paraId="48B0C7ED" w14:textId="77777777" w:rsidR="00601A42" w:rsidRPr="004B1BF3" w:rsidRDefault="00601A42" w:rsidP="00601A4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update a material receipt, simply double click the item or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Update</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at the bottom of the screen.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27FC8ADF" w14:textId="4B5C1ADA" w:rsidR="00601A42" w:rsidRDefault="00601A42" w:rsidP="00601A42">
      <w:pPr>
        <w:pStyle w:val="Heading4"/>
      </w:pPr>
      <w:r>
        <w:t>COPY</w:t>
      </w:r>
    </w:p>
    <w:p w14:paraId="37AC97D8" w14:textId="77777777" w:rsidR="00601A42" w:rsidRPr="004B1BF3" w:rsidRDefault="00601A42" w:rsidP="00601A4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copy a material receipt,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Copy”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1E685672" w14:textId="6995DD93" w:rsidR="00601A42" w:rsidRDefault="00601A42" w:rsidP="00601A42">
      <w:pPr>
        <w:pStyle w:val="Heading4"/>
      </w:pPr>
      <w:r>
        <w:t>DELETE</w:t>
      </w:r>
    </w:p>
    <w:p w14:paraId="6F138D4D" w14:textId="77777777" w:rsidR="00601A42" w:rsidRPr="004B1BF3" w:rsidRDefault="00601A42" w:rsidP="00601A4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delete a material receipt,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Delete”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9A4F7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23C90731" w14:textId="137D87AF" w:rsidR="00601A42" w:rsidRDefault="00601A42" w:rsidP="00601A42">
      <w:pPr>
        <w:pStyle w:val="Heading4"/>
      </w:pPr>
      <w:r>
        <w:t>POST</w:t>
      </w:r>
    </w:p>
    <w:p w14:paraId="51CAFCB2" w14:textId="0150A301" w:rsidR="00601A42" w:rsidRPr="00601A42" w:rsidRDefault="00601A42" w:rsidP="00601A42">
      <w:r w:rsidRPr="004B1BF3">
        <w:rPr>
          <w:rFonts w:cstheme="minorHAnsi"/>
        </w:rPr>
        <w:t xml:space="preserve">To Post a material receipt, highlight each item with a single click, then press the </w:t>
      </w:r>
      <w:r>
        <w:rPr>
          <w:rFonts w:cstheme="minorHAnsi"/>
        </w:rPr>
        <w:t>“</w:t>
      </w:r>
      <w:r w:rsidRPr="009A4F7B">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9A4F7B">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328A5887" w14:textId="4325E001" w:rsidR="009A4F7B" w:rsidRDefault="00601A42" w:rsidP="009A4F7B">
      <w:pPr>
        <w:pStyle w:val="Heading3"/>
      </w:pPr>
      <w:bookmarkStart w:id="27" w:name="_Toc46574937"/>
      <w:r>
        <w:t>Add/Update Transaction Receipt</w:t>
      </w:r>
      <w:bookmarkEnd w:id="27"/>
    </w:p>
    <w:p w14:paraId="29E5DB9B" w14:textId="00B3FF76" w:rsidR="00340066" w:rsidRDefault="006C36F1" w:rsidP="00601A42">
      <w:pPr>
        <w:pStyle w:val="Heading4"/>
      </w:pPr>
      <w:r>
        <w:t>Sequence #</w:t>
      </w:r>
    </w:p>
    <w:p w14:paraId="2A118FED" w14:textId="77777777" w:rsidR="00981D78" w:rsidRDefault="00981D78" w:rsidP="00981D78">
      <w:r>
        <w:t>The Sequence Number is automatically given by the system. It is not modifiable by the user.</w:t>
      </w:r>
    </w:p>
    <w:p w14:paraId="5AD262F2" w14:textId="1B649ED5" w:rsidR="00601A42" w:rsidRDefault="006C36F1" w:rsidP="00601A42">
      <w:pPr>
        <w:pStyle w:val="Heading4"/>
      </w:pPr>
      <w:r>
        <w:t>Tag #</w:t>
      </w:r>
    </w:p>
    <w:p w14:paraId="6DC651F7" w14:textId="67B27A7D" w:rsidR="00A355F2" w:rsidRDefault="00A355F2" w:rsidP="00A355F2">
      <w:bookmarkStart w:id="28" w:name="_Hlk46570477"/>
      <w:r>
        <w:t>When the Tag Number is scanned, this transfers to the PO#, PO Line# and Qty Fields.  The Unit of Measure imports from the raw materials consumption unit of measure.</w:t>
      </w:r>
    </w:p>
    <w:p w14:paraId="6C4359DA" w14:textId="77777777" w:rsidR="00A355F2" w:rsidRDefault="00A355F2" w:rsidP="00A355F2">
      <w:r>
        <w:t>The RM Bar Code Tag format will be 999999 999 99999 99999 without any spaces.</w:t>
      </w:r>
    </w:p>
    <w:p w14:paraId="6EDAFA67" w14:textId="77777777" w:rsidR="00A355F2" w:rsidRDefault="00A355F2" w:rsidP="00A355F2">
      <w:pPr>
        <w:pStyle w:val="ListParagraph"/>
        <w:numPr>
          <w:ilvl w:val="0"/>
          <w:numId w:val="4"/>
        </w:numPr>
      </w:pPr>
      <w:r>
        <w:t>The first 6 digits represent the ASI PO#.</w:t>
      </w:r>
    </w:p>
    <w:p w14:paraId="61C52525" w14:textId="77777777" w:rsidR="00A355F2" w:rsidRDefault="00A355F2" w:rsidP="00A355F2">
      <w:pPr>
        <w:pStyle w:val="ListParagraph"/>
        <w:numPr>
          <w:ilvl w:val="0"/>
          <w:numId w:val="4"/>
        </w:numPr>
      </w:pPr>
      <w:r>
        <w:t>The next 3 digits represent the ASI PO Line#.</w:t>
      </w:r>
    </w:p>
    <w:p w14:paraId="632EF3A7" w14:textId="77777777" w:rsidR="00A355F2" w:rsidRDefault="00A355F2" w:rsidP="00A355F2">
      <w:pPr>
        <w:pStyle w:val="ListParagraph"/>
        <w:numPr>
          <w:ilvl w:val="0"/>
          <w:numId w:val="4"/>
        </w:numPr>
      </w:pPr>
      <w:r>
        <w:t>The last 5 digits represent the quantity on the roll or pallet.</w:t>
      </w:r>
    </w:p>
    <w:p w14:paraId="1B462723" w14:textId="77777777" w:rsidR="00A355F2" w:rsidRDefault="00A355F2" w:rsidP="00A355F2">
      <w:pPr>
        <w:pStyle w:val="ListParagraph"/>
        <w:numPr>
          <w:ilvl w:val="0"/>
          <w:numId w:val="4"/>
        </w:numPr>
      </w:pPr>
      <w:r>
        <w:t>The last 5 digits represent the unique tag number.</w:t>
      </w:r>
    </w:p>
    <w:p w14:paraId="6D58188B" w14:textId="45120020"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56AEABCB" w14:textId="76C121C3" w:rsidR="006C36F1" w:rsidRPr="006C36F1" w:rsidRDefault="006C36F1" w:rsidP="00601A42">
      <w:r>
        <w:t xml:space="preserve">Alternatively, press the </w:t>
      </w:r>
      <w:r>
        <w:rPr>
          <w:b/>
          <w:bCs/>
          <w:i/>
          <w:iCs/>
          <w:u w:val="single"/>
        </w:rPr>
        <w:t>“F1”</w:t>
      </w:r>
      <w:r>
        <w:t xml:space="preserve"> key to choose</w:t>
      </w:r>
      <w:r w:rsidR="00A355F2">
        <w:t xml:space="preserve"> a valid Number from a list of available Tag Numbers.</w:t>
      </w:r>
    </w:p>
    <w:bookmarkEnd w:id="28"/>
    <w:p w14:paraId="07DDA183" w14:textId="7AA22E34" w:rsidR="00601A42" w:rsidRDefault="006C36F1" w:rsidP="00601A42">
      <w:pPr>
        <w:pStyle w:val="Heading4"/>
      </w:pPr>
      <w:r>
        <w:t>Warehouse</w:t>
      </w:r>
    </w:p>
    <w:p w14:paraId="76745850"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5C89C4BA" w14:textId="686CF975" w:rsidR="00601A42" w:rsidRDefault="00FE45F9" w:rsidP="00FE45F9">
      <w:r>
        <w:t>This list can be sorted by Location or Description. Alternatively, the user may search for any warehouse that they wish to use in order to narrow down their selection.</w:t>
      </w:r>
    </w:p>
    <w:p w14:paraId="2C4CFEDF" w14:textId="573755DF" w:rsidR="00601A42" w:rsidRDefault="006C36F1" w:rsidP="00601A42">
      <w:pPr>
        <w:pStyle w:val="Heading4"/>
      </w:pPr>
      <w:r>
        <w:lastRenderedPageBreak/>
        <w:t>Bin</w:t>
      </w:r>
    </w:p>
    <w:p w14:paraId="462214D4"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20DA68B0" w14:textId="2485DE96" w:rsidR="00601A42" w:rsidRPr="00601A42" w:rsidRDefault="00E2349B" w:rsidP="00E2349B">
      <w:r>
        <w:t>This list can be sorted by Warehouse or Bin. Alternatively, the user may search for any bin that they wish to use in order to narrow down their selection.</w:t>
      </w:r>
    </w:p>
    <w:p w14:paraId="75EED9D6" w14:textId="738744FB" w:rsidR="00601A42" w:rsidRDefault="006C36F1" w:rsidP="00601A42">
      <w:pPr>
        <w:pStyle w:val="Heading4"/>
      </w:pPr>
      <w:r>
        <w:t>Receipt Date</w:t>
      </w:r>
    </w:p>
    <w:p w14:paraId="3840D714" w14:textId="77777777" w:rsidR="009371FB" w:rsidRDefault="009371FB" w:rsidP="009371FB">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6FDAB4E6" w14:textId="5F506E37" w:rsidR="006C36F1" w:rsidRDefault="006C36F1" w:rsidP="006C36F1">
      <w:pPr>
        <w:pStyle w:val="Heading4"/>
      </w:pPr>
      <w:bookmarkStart w:id="29" w:name="_Hlk46570432"/>
      <w:r>
        <w:t>PO #</w:t>
      </w:r>
    </w:p>
    <w:p w14:paraId="2BA128CC" w14:textId="7001B944" w:rsidR="006C36F1" w:rsidRPr="006C36F1" w:rsidRDefault="0019137C" w:rsidP="006C36F1">
      <w:r>
        <w:t xml:space="preserve">Enter a valid purchase order number. Alternatively, press the </w:t>
      </w:r>
      <w:r>
        <w:rPr>
          <w:b/>
          <w:bCs/>
          <w:i/>
          <w:iCs/>
          <w:u w:val="single"/>
        </w:rPr>
        <w:t>“F1”</w:t>
      </w:r>
      <w:r>
        <w:t xml:space="preserve"> key to choose a number from a list of valid purchase orders.</w:t>
      </w:r>
    </w:p>
    <w:bookmarkEnd w:id="29"/>
    <w:p w14:paraId="00AB657A" w14:textId="361ABF4B" w:rsidR="00601A42" w:rsidRDefault="006C36F1" w:rsidP="00601A42">
      <w:pPr>
        <w:pStyle w:val="Heading4"/>
      </w:pPr>
      <w:r>
        <w:t>Job #</w:t>
      </w:r>
    </w:p>
    <w:p w14:paraId="38739004" w14:textId="77777777" w:rsidR="0019137C" w:rsidRDefault="0019137C" w:rsidP="0019137C">
      <w:r>
        <w:t xml:space="preserve">The job number defaults to the estimate number, but may be modified.  The Job Factory Ticket will print by job number.  Repeat jobs for an item will add a suffix to the original job number.  </w:t>
      </w:r>
    </w:p>
    <w:p w14:paraId="4468BA3A" w14:textId="77777777" w:rsidR="0019137C" w:rsidRDefault="0019137C" w:rsidP="0019137C">
      <w:r>
        <w:t xml:space="preserve">For example, a repeat job number could be Job number 88888-01 where 88888 is the original job and the 01 is the first repeat for that item.  </w:t>
      </w:r>
    </w:p>
    <w:p w14:paraId="4A60A048" w14:textId="00BD1592" w:rsidR="00601A42" w:rsidRPr="00601A42" w:rsidRDefault="0019137C" w:rsidP="0019137C">
      <w:r>
        <w:t>All costs including, standard (estimated) labor, material and overhead, work in process, actual costs and variances are maintained by job number.</w:t>
      </w:r>
    </w:p>
    <w:p w14:paraId="77F1D560" w14:textId="56F0DFBF" w:rsidR="00601A42" w:rsidRDefault="006C36F1" w:rsidP="00601A42">
      <w:pPr>
        <w:pStyle w:val="Heading4"/>
      </w:pPr>
      <w:r>
        <w:t>Job #: 00</w:t>
      </w:r>
    </w:p>
    <w:p w14:paraId="17AAAD9C" w14:textId="77777777" w:rsidR="0019137C" w:rsidRPr="00EC1454" w:rsidRDefault="0019137C" w:rsidP="0019137C">
      <w:r>
        <w:t>Repeat jobs for an item will add a suffix to the original job number.</w:t>
      </w:r>
    </w:p>
    <w:p w14:paraId="28237603" w14:textId="19771367" w:rsidR="00601A42" w:rsidRDefault="006C36F1" w:rsidP="00601A42">
      <w:pPr>
        <w:pStyle w:val="Heading4"/>
      </w:pPr>
      <w:r>
        <w:t>S</w:t>
      </w:r>
    </w:p>
    <w:p w14:paraId="509A2EA7" w14:textId="171D94AB" w:rsidR="001F2ABA" w:rsidRPr="0063327A" w:rsidRDefault="001F2ABA" w:rsidP="001F2ABA">
      <w:r w:rsidRPr="00535C54">
        <w:rPr>
          <w:rFonts w:cstheme="minorHAnsi"/>
        </w:rPr>
        <w:t>Enter the sheet form number which the material cost will be applied.</w:t>
      </w:r>
    </w:p>
    <w:p w14:paraId="22967168" w14:textId="0C5C0674" w:rsidR="00601A42" w:rsidRDefault="006C36F1" w:rsidP="00601A42">
      <w:pPr>
        <w:pStyle w:val="Heading4"/>
      </w:pPr>
      <w:bookmarkStart w:id="30" w:name="_Hlk46570425"/>
      <w:r>
        <w:t>Item #</w:t>
      </w:r>
    </w:p>
    <w:p w14:paraId="0089561D" w14:textId="166D7413" w:rsidR="00601A42" w:rsidRPr="00601A42" w:rsidRDefault="005976F0" w:rsidP="00601A42">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bookmarkEnd w:id="30"/>
    <w:p w14:paraId="2FB933E9" w14:textId="534B5B2D" w:rsidR="00601A42" w:rsidRDefault="006C36F1" w:rsidP="00601A42">
      <w:pPr>
        <w:pStyle w:val="Heading4"/>
      </w:pPr>
      <w:r>
        <w:t>Name/Description</w:t>
      </w:r>
    </w:p>
    <w:p w14:paraId="7F426532"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0D040E69" w14:textId="77777777" w:rsidR="001F2ABA" w:rsidRDefault="001F2ABA" w:rsidP="001F2ABA">
      <w:pPr>
        <w:pStyle w:val="Heading4"/>
      </w:pPr>
      <w:r>
        <w:t>Qty</w:t>
      </w:r>
    </w:p>
    <w:p w14:paraId="6FA99461" w14:textId="4B353A90" w:rsidR="001F2ABA" w:rsidRDefault="001F2ABA" w:rsidP="001F2ABA">
      <w:r>
        <w:t>This is the current quantity of this item. It will automatically transfer from the Item file as soon as the user enters or chooses a valid Tag number.</w:t>
      </w:r>
    </w:p>
    <w:p w14:paraId="54148326" w14:textId="77777777" w:rsidR="00865E63" w:rsidRPr="00C502D8" w:rsidRDefault="00865E63" w:rsidP="001F2ABA"/>
    <w:p w14:paraId="2922B072" w14:textId="4E5BA26B" w:rsidR="00601A42" w:rsidRDefault="006C36F1" w:rsidP="00601A42">
      <w:pPr>
        <w:pStyle w:val="Heading4"/>
      </w:pPr>
      <w:r>
        <w:lastRenderedPageBreak/>
        <w:t>UOM (Qty)</w:t>
      </w:r>
    </w:p>
    <w:p w14:paraId="25C52FB2" w14:textId="77777777" w:rsidR="001D7C80" w:rsidRDefault="001D7C80" w:rsidP="001D7C80">
      <w:pPr>
        <w:tabs>
          <w:tab w:val="left" w:pos="0"/>
          <w:tab w:val="left" w:pos="1080"/>
          <w:tab w:val="left" w:pos="1680"/>
          <w:tab w:val="left" w:pos="2280"/>
        </w:tabs>
        <w:spacing w:line="240" w:lineRule="atLeast"/>
        <w:ind w:right="-240"/>
      </w:pPr>
      <w:bookmarkStart w:id="31" w:name="_Hlk43452813"/>
      <w:r>
        <w:t xml:space="preserve">The sell price unit of measure defaults to M for per thousand, however this may be modified.  Each unit of measure will yield a different total selling price.  </w:t>
      </w:r>
    </w:p>
    <w:p w14:paraId="18C3868D"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70D3BFD1" w14:textId="77777777" w:rsidTr="001D7C80">
        <w:trPr>
          <w:trHeight w:val="359"/>
        </w:trPr>
        <w:tc>
          <w:tcPr>
            <w:tcW w:w="540" w:type="dxa"/>
          </w:tcPr>
          <w:p w14:paraId="200D7C42" w14:textId="77777777" w:rsidR="001D7C80" w:rsidRDefault="001D7C80" w:rsidP="001D7C80">
            <w:r>
              <w:t>C</w:t>
            </w:r>
          </w:p>
        </w:tc>
        <w:tc>
          <w:tcPr>
            <w:tcW w:w="8810" w:type="dxa"/>
          </w:tcPr>
          <w:p w14:paraId="4064A9D2" w14:textId="77777777" w:rsidR="001D7C80" w:rsidRDefault="001D7C80" w:rsidP="001D7C80">
            <w:r>
              <w:t>Per Hundred</w:t>
            </w:r>
          </w:p>
        </w:tc>
      </w:tr>
      <w:tr w:rsidR="001D7C80" w14:paraId="6C2EAE81" w14:textId="77777777" w:rsidTr="001D7C80">
        <w:trPr>
          <w:trHeight w:val="350"/>
        </w:trPr>
        <w:tc>
          <w:tcPr>
            <w:tcW w:w="540" w:type="dxa"/>
          </w:tcPr>
          <w:p w14:paraId="0672AFAA" w14:textId="77777777" w:rsidR="001D7C80" w:rsidRDefault="001D7C80" w:rsidP="001D7C80">
            <w:r>
              <w:t>CS</w:t>
            </w:r>
          </w:p>
        </w:tc>
        <w:tc>
          <w:tcPr>
            <w:tcW w:w="8810" w:type="dxa"/>
          </w:tcPr>
          <w:p w14:paraId="78C9AE3F" w14:textId="77777777" w:rsidR="001D7C80" w:rsidRDefault="001D7C80" w:rsidP="001D7C80">
            <w:r>
              <w:t>Per Case</w:t>
            </w:r>
          </w:p>
        </w:tc>
      </w:tr>
      <w:tr w:rsidR="001D7C80" w14:paraId="54A82EC6" w14:textId="77777777" w:rsidTr="001D7C80">
        <w:trPr>
          <w:trHeight w:val="350"/>
        </w:trPr>
        <w:tc>
          <w:tcPr>
            <w:tcW w:w="540" w:type="dxa"/>
          </w:tcPr>
          <w:p w14:paraId="55E9825F" w14:textId="77777777" w:rsidR="001D7C80" w:rsidRDefault="001D7C80" w:rsidP="001D7C80">
            <w:r>
              <w:t>EA</w:t>
            </w:r>
          </w:p>
        </w:tc>
        <w:tc>
          <w:tcPr>
            <w:tcW w:w="8810" w:type="dxa"/>
          </w:tcPr>
          <w:p w14:paraId="7A3B6BEC" w14:textId="77777777" w:rsidR="001D7C80" w:rsidRDefault="001D7C80" w:rsidP="001D7C80">
            <w:r>
              <w:t>Per Each</w:t>
            </w:r>
          </w:p>
        </w:tc>
      </w:tr>
      <w:tr w:rsidR="001D7C80" w14:paraId="541789BF" w14:textId="77777777" w:rsidTr="001D7C80">
        <w:trPr>
          <w:trHeight w:val="350"/>
        </w:trPr>
        <w:tc>
          <w:tcPr>
            <w:tcW w:w="540" w:type="dxa"/>
          </w:tcPr>
          <w:p w14:paraId="53174D73" w14:textId="77777777" w:rsidR="001D7C80" w:rsidRDefault="001D7C80" w:rsidP="001D7C80">
            <w:r>
              <w:t>L</w:t>
            </w:r>
          </w:p>
        </w:tc>
        <w:tc>
          <w:tcPr>
            <w:tcW w:w="8810" w:type="dxa"/>
          </w:tcPr>
          <w:p w14:paraId="400327B8" w14:textId="77777777" w:rsidR="001D7C80" w:rsidRDefault="001D7C80" w:rsidP="001D7C80">
            <w:r>
              <w:t>Per Lot</w:t>
            </w:r>
          </w:p>
        </w:tc>
      </w:tr>
      <w:tr w:rsidR="001D7C80" w14:paraId="3CEEA44E" w14:textId="77777777" w:rsidTr="001D7C80">
        <w:trPr>
          <w:trHeight w:val="350"/>
        </w:trPr>
        <w:tc>
          <w:tcPr>
            <w:tcW w:w="540" w:type="dxa"/>
          </w:tcPr>
          <w:p w14:paraId="260C3E4D" w14:textId="77777777" w:rsidR="001D7C80" w:rsidRDefault="001D7C80" w:rsidP="001D7C80">
            <w:r>
              <w:t>M</w:t>
            </w:r>
          </w:p>
        </w:tc>
        <w:tc>
          <w:tcPr>
            <w:tcW w:w="8810" w:type="dxa"/>
          </w:tcPr>
          <w:p w14:paraId="3EBEE89D" w14:textId="77777777" w:rsidR="001D7C80" w:rsidRDefault="001D7C80" w:rsidP="001D7C80">
            <w:r>
              <w:t>Per Thousand</w:t>
            </w:r>
          </w:p>
        </w:tc>
      </w:tr>
    </w:tbl>
    <w:bookmarkEnd w:id="31"/>
    <w:p w14:paraId="1ECA9038" w14:textId="5DC33D5C" w:rsidR="00601A42" w:rsidRDefault="006C36F1" w:rsidP="00601A42">
      <w:pPr>
        <w:pStyle w:val="Heading4"/>
      </w:pPr>
      <w:r>
        <w:t>Cost</w:t>
      </w:r>
    </w:p>
    <w:p w14:paraId="5C0B7229" w14:textId="1B008D04" w:rsidR="00601A42" w:rsidRPr="00601A42" w:rsidRDefault="00E2349B" w:rsidP="00601A42">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3E27631D" w14:textId="716CD9F0" w:rsidR="00601A42" w:rsidRDefault="006C36F1" w:rsidP="00601A42">
      <w:pPr>
        <w:pStyle w:val="Heading4"/>
      </w:pPr>
      <w:r>
        <w:t>UOM (Cost)</w:t>
      </w:r>
    </w:p>
    <w:p w14:paraId="7237BAF4"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5F0C2696"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17D8BDDA" w14:textId="77777777" w:rsidTr="001D7C80">
        <w:trPr>
          <w:trHeight w:val="359"/>
        </w:trPr>
        <w:tc>
          <w:tcPr>
            <w:tcW w:w="540" w:type="dxa"/>
          </w:tcPr>
          <w:p w14:paraId="703143BF" w14:textId="77777777" w:rsidR="001D7C80" w:rsidRDefault="001D7C80" w:rsidP="001D7C80">
            <w:r>
              <w:t>C</w:t>
            </w:r>
          </w:p>
        </w:tc>
        <w:tc>
          <w:tcPr>
            <w:tcW w:w="8810" w:type="dxa"/>
          </w:tcPr>
          <w:p w14:paraId="2D00EEDF" w14:textId="77777777" w:rsidR="001D7C80" w:rsidRDefault="001D7C80" w:rsidP="001D7C80">
            <w:r>
              <w:t>Per Hundred</w:t>
            </w:r>
          </w:p>
        </w:tc>
      </w:tr>
      <w:tr w:rsidR="001D7C80" w14:paraId="5CFDBA0B" w14:textId="77777777" w:rsidTr="001D7C80">
        <w:trPr>
          <w:trHeight w:val="350"/>
        </w:trPr>
        <w:tc>
          <w:tcPr>
            <w:tcW w:w="540" w:type="dxa"/>
          </w:tcPr>
          <w:p w14:paraId="70F809B1" w14:textId="77777777" w:rsidR="001D7C80" w:rsidRDefault="001D7C80" w:rsidP="001D7C80">
            <w:r>
              <w:t>CS</w:t>
            </w:r>
          </w:p>
        </w:tc>
        <w:tc>
          <w:tcPr>
            <w:tcW w:w="8810" w:type="dxa"/>
          </w:tcPr>
          <w:p w14:paraId="7698BFA9" w14:textId="77777777" w:rsidR="001D7C80" w:rsidRDefault="001D7C80" w:rsidP="001D7C80">
            <w:r>
              <w:t>Per Case</w:t>
            </w:r>
          </w:p>
        </w:tc>
      </w:tr>
      <w:tr w:rsidR="001D7C80" w14:paraId="0FE127CF" w14:textId="77777777" w:rsidTr="001D7C80">
        <w:trPr>
          <w:trHeight w:val="350"/>
        </w:trPr>
        <w:tc>
          <w:tcPr>
            <w:tcW w:w="540" w:type="dxa"/>
          </w:tcPr>
          <w:p w14:paraId="0CD71762" w14:textId="77777777" w:rsidR="001D7C80" w:rsidRDefault="001D7C80" w:rsidP="001D7C80">
            <w:r>
              <w:t>EA</w:t>
            </w:r>
          </w:p>
        </w:tc>
        <w:tc>
          <w:tcPr>
            <w:tcW w:w="8810" w:type="dxa"/>
          </w:tcPr>
          <w:p w14:paraId="32A8C6D8" w14:textId="77777777" w:rsidR="001D7C80" w:rsidRDefault="001D7C80" w:rsidP="001D7C80">
            <w:r>
              <w:t>Per Each</w:t>
            </w:r>
          </w:p>
        </w:tc>
      </w:tr>
      <w:tr w:rsidR="001D7C80" w14:paraId="1493F734" w14:textId="77777777" w:rsidTr="001D7C80">
        <w:trPr>
          <w:trHeight w:val="350"/>
        </w:trPr>
        <w:tc>
          <w:tcPr>
            <w:tcW w:w="540" w:type="dxa"/>
          </w:tcPr>
          <w:p w14:paraId="4BC0F3C9" w14:textId="77777777" w:rsidR="001D7C80" w:rsidRDefault="001D7C80" w:rsidP="001D7C80">
            <w:r>
              <w:t>L</w:t>
            </w:r>
          </w:p>
        </w:tc>
        <w:tc>
          <w:tcPr>
            <w:tcW w:w="8810" w:type="dxa"/>
          </w:tcPr>
          <w:p w14:paraId="445539B7" w14:textId="77777777" w:rsidR="001D7C80" w:rsidRDefault="001D7C80" w:rsidP="001D7C80">
            <w:r>
              <w:t>Per Lot</w:t>
            </w:r>
          </w:p>
        </w:tc>
      </w:tr>
      <w:tr w:rsidR="001D7C80" w14:paraId="2099F90D" w14:textId="77777777" w:rsidTr="001D7C80">
        <w:trPr>
          <w:trHeight w:val="350"/>
        </w:trPr>
        <w:tc>
          <w:tcPr>
            <w:tcW w:w="540" w:type="dxa"/>
          </w:tcPr>
          <w:p w14:paraId="0B7F3194" w14:textId="77777777" w:rsidR="001D7C80" w:rsidRDefault="001D7C80" w:rsidP="001D7C80">
            <w:r>
              <w:t>M</w:t>
            </w:r>
          </w:p>
        </w:tc>
        <w:tc>
          <w:tcPr>
            <w:tcW w:w="8810" w:type="dxa"/>
          </w:tcPr>
          <w:p w14:paraId="299DAA46" w14:textId="77777777" w:rsidR="001D7C80" w:rsidRDefault="001D7C80" w:rsidP="001D7C80">
            <w:r>
              <w:t>Per Thousand</w:t>
            </w:r>
          </w:p>
        </w:tc>
      </w:tr>
    </w:tbl>
    <w:p w14:paraId="3CBB8EAF" w14:textId="218B7EEF" w:rsidR="00601A42" w:rsidRDefault="006C36F1" w:rsidP="00601A42">
      <w:pPr>
        <w:pStyle w:val="Heading4"/>
      </w:pPr>
      <w:r>
        <w:t>Ext. Amount</w:t>
      </w:r>
    </w:p>
    <w:p w14:paraId="2E73AC4A" w14:textId="77777777" w:rsidR="00882524" w:rsidRPr="00EC1454" w:rsidRDefault="00882524" w:rsidP="00882524">
      <w:r>
        <w:t>The cost for this Unit of Measure defaults from Raw Material, but may be modified by the user.</w:t>
      </w:r>
    </w:p>
    <w:p w14:paraId="5E055B82" w14:textId="045EB8DB" w:rsidR="00601A42" w:rsidRDefault="006C36F1" w:rsidP="00601A42">
      <w:pPr>
        <w:pStyle w:val="Heading4"/>
      </w:pPr>
      <w:r>
        <w:t>Width</w:t>
      </w:r>
    </w:p>
    <w:p w14:paraId="01C82E61" w14:textId="77777777" w:rsidR="00316F74" w:rsidRPr="009C233B" w:rsidRDefault="00316F74" w:rsidP="00316F74">
      <w:r w:rsidRPr="00534BBE">
        <w:rPr>
          <w:rFonts w:cstheme="minorHAnsi"/>
        </w:rP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5FEAFB2F" w14:textId="06F1C918" w:rsidR="006C36F1" w:rsidRDefault="006C36F1" w:rsidP="006C36F1">
      <w:pPr>
        <w:pStyle w:val="Heading4"/>
      </w:pPr>
      <w:r>
        <w:t>Length</w:t>
      </w:r>
    </w:p>
    <w:p w14:paraId="4F18668A" w14:textId="77777777" w:rsidR="00316F74" w:rsidRPr="009C233B" w:rsidRDefault="00316F74" w:rsidP="00316F74">
      <w:r w:rsidRPr="00534BBE">
        <w:rPr>
          <w:rFonts w:cstheme="minorHAnsi"/>
        </w:rPr>
        <w:t>Enter the board or paper length dimension for actual raw material.  This field will transfer to the estimate automatically when an actual stocked board is used on an estimate.  This field should not be defined for non-stocked board (item code=E) because the system will calculate the optimum sheet length based on the style formulas.</w:t>
      </w:r>
    </w:p>
    <w:p w14:paraId="3D647A9B" w14:textId="47DD40E5" w:rsidR="006C36F1" w:rsidRDefault="006C36F1" w:rsidP="006C36F1">
      <w:pPr>
        <w:pStyle w:val="Heading4"/>
      </w:pPr>
      <w:r>
        <w:t>User ID</w:t>
      </w:r>
    </w:p>
    <w:p w14:paraId="09AA39E9" w14:textId="77777777" w:rsidR="00882524" w:rsidRPr="00EC1454" w:rsidRDefault="00882524" w:rsidP="00882524">
      <w:r>
        <w:t>The username of the original user that created this receipt in the system.</w:t>
      </w:r>
    </w:p>
    <w:p w14:paraId="63837160" w14:textId="775F19C4" w:rsidR="00340066" w:rsidRDefault="00340066" w:rsidP="00340066">
      <w:pPr>
        <w:pStyle w:val="Heading2"/>
      </w:pPr>
      <w:bookmarkStart w:id="32" w:name="_Toc46574938"/>
      <w:r>
        <w:lastRenderedPageBreak/>
        <w:t>Issue Materials</w:t>
      </w:r>
      <w:bookmarkEnd w:id="32"/>
    </w:p>
    <w:p w14:paraId="166C62E0" w14:textId="464A3288" w:rsidR="00D14BBA" w:rsidRPr="00D14BBA" w:rsidRDefault="00D14BBA" w:rsidP="00D14BBA">
      <w:pPr>
        <w:pStyle w:val="Heading3"/>
      </w:pPr>
      <w:bookmarkStart w:id="33" w:name="_Toc46574939"/>
      <w:r>
        <w:t>Overview</w:t>
      </w:r>
      <w:bookmarkEnd w:id="33"/>
    </w:p>
    <w:p w14:paraId="0F9F2BE0" w14:textId="40B943BE"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Bar Coded Load Tags may be scanned as issues records by pressing the </w:t>
      </w:r>
      <w:r w:rsidR="00511778" w:rsidRPr="00511778">
        <w:rPr>
          <w:rFonts w:asciiTheme="minorHAnsi" w:hAnsiTheme="minorHAnsi" w:cstheme="minorHAnsi"/>
          <w:b/>
          <w:bCs/>
          <w:i/>
          <w:iCs/>
          <w:sz w:val="22"/>
          <w:szCs w:val="22"/>
          <w:u w:val="single"/>
        </w:rPr>
        <w:t>“</w:t>
      </w:r>
      <w:r w:rsidRPr="00511778">
        <w:rPr>
          <w:rFonts w:asciiTheme="minorHAnsi" w:hAnsiTheme="minorHAnsi" w:cstheme="minorHAnsi"/>
          <w:b/>
          <w:bCs/>
          <w:i/>
          <w:iCs/>
          <w:sz w:val="22"/>
          <w:szCs w:val="22"/>
          <w:u w:val="single"/>
        </w:rPr>
        <w:t>Scan Issues</w:t>
      </w:r>
      <w:r w:rsidR="00511778" w:rsidRPr="00511778">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Each tag scanned will create a raw materials issues line and the job number will transfer from the item’s bin location.  For stock sheets and rolls, the job number must be manually entered or scanned from the job ticket.  Purchase orders for specific jobs may automatically create the materials issues when the raw material receipt is created by creating bar coded load tags.  </w:t>
      </w:r>
    </w:p>
    <w:p w14:paraId="349DF5F0" w14:textId="77777777" w:rsidR="007661A8" w:rsidRDefault="007661A8" w:rsidP="009668B5">
      <w:pPr>
        <w:pStyle w:val="BodyText"/>
        <w:rPr>
          <w:rFonts w:asciiTheme="minorHAnsi" w:hAnsiTheme="minorHAnsi" w:cstheme="minorHAnsi"/>
          <w:sz w:val="22"/>
          <w:szCs w:val="22"/>
        </w:rPr>
      </w:pPr>
    </w:p>
    <w:p w14:paraId="7206FB9C" w14:textId="13AE6976"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simultaneously issue tags upon </w:t>
      </w:r>
      <w:r w:rsidR="00511778" w:rsidRPr="004B1BF3">
        <w:rPr>
          <w:rFonts w:asciiTheme="minorHAnsi" w:hAnsiTheme="minorHAnsi" w:cstheme="minorHAnsi"/>
          <w:sz w:val="22"/>
          <w:szCs w:val="22"/>
        </w:rPr>
        <w:t>receipts</w:t>
      </w:r>
      <w:r w:rsidRPr="004B1BF3">
        <w:rPr>
          <w:rFonts w:asciiTheme="minorHAnsi" w:hAnsiTheme="minorHAnsi" w:cstheme="minorHAnsi"/>
          <w:sz w:val="22"/>
          <w:szCs w:val="22"/>
        </w:rPr>
        <w:t xml:space="preserve">, the system administration auto issue flag is used.  For </w:t>
      </w:r>
      <w:r w:rsidR="00511778" w:rsidRPr="004B1BF3">
        <w:rPr>
          <w:rFonts w:asciiTheme="minorHAnsi" w:hAnsiTheme="minorHAnsi" w:cstheme="minorHAnsi"/>
          <w:sz w:val="22"/>
          <w:szCs w:val="22"/>
        </w:rPr>
        <w:t>more accurate and timelier</w:t>
      </w:r>
      <w:r w:rsidRPr="004B1BF3">
        <w:rPr>
          <w:rFonts w:asciiTheme="minorHAnsi" w:hAnsiTheme="minorHAnsi" w:cstheme="minorHAnsi"/>
          <w:sz w:val="22"/>
          <w:szCs w:val="22"/>
        </w:rPr>
        <w:t xml:space="preserve"> inventory control, pallet and roll tag issues should be manually added directly to the Advantzware issues file by scanning the </w:t>
      </w:r>
      <w:r w:rsidR="00D14BBA" w:rsidRPr="004B1BF3">
        <w:rPr>
          <w:rFonts w:asciiTheme="minorHAnsi" w:hAnsiTheme="minorHAnsi" w:cstheme="minorHAnsi"/>
          <w:sz w:val="22"/>
          <w:szCs w:val="22"/>
        </w:rPr>
        <w:t>bar-coded</w:t>
      </w:r>
      <w:r w:rsidRPr="004B1BF3">
        <w:rPr>
          <w:rFonts w:asciiTheme="minorHAnsi" w:hAnsiTheme="minorHAnsi" w:cstheme="minorHAnsi"/>
          <w:sz w:val="22"/>
          <w:szCs w:val="22"/>
        </w:rPr>
        <w:t xml:space="preserve"> tag number via the </w:t>
      </w:r>
      <w:r w:rsidR="00D14BBA" w:rsidRPr="00511778">
        <w:rPr>
          <w:rFonts w:asciiTheme="minorHAnsi" w:hAnsiTheme="minorHAnsi" w:cstheme="minorHAnsi"/>
          <w:b/>
          <w:bCs/>
          <w:i/>
          <w:iCs/>
          <w:sz w:val="22"/>
          <w:szCs w:val="22"/>
          <w:u w:val="single"/>
        </w:rPr>
        <w:t>“Scan Issues”</w:t>
      </w:r>
      <w:r w:rsidR="00D14BBA">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Lastly, issues may be manually added to this file by searching for the item and tag numbers.  Once the issues for each tag number are created, the list of issues are shown in this file for updating, deletion and posting.  Issues may be posted one at a time or in a batch via the </w:t>
      </w:r>
      <w:r w:rsidR="00D14BBA">
        <w:rPr>
          <w:rFonts w:asciiTheme="minorHAnsi" w:hAnsiTheme="minorHAnsi" w:cstheme="minorHAnsi"/>
          <w:sz w:val="22"/>
          <w:szCs w:val="22"/>
        </w:rPr>
        <w:t>“</w:t>
      </w:r>
      <w:r w:rsidRPr="00D14BBA">
        <w:rPr>
          <w:rFonts w:asciiTheme="minorHAnsi" w:hAnsiTheme="minorHAnsi" w:cstheme="minorHAnsi"/>
          <w:b/>
          <w:bCs/>
          <w:i/>
          <w:iCs/>
          <w:sz w:val="22"/>
          <w:szCs w:val="22"/>
          <w:u w:val="single"/>
        </w:rPr>
        <w:t>POST</w:t>
      </w:r>
      <w:r w:rsidR="00D14BBA">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w:t>
      </w:r>
    </w:p>
    <w:p w14:paraId="5204CF65" w14:textId="77777777" w:rsidR="007661A8" w:rsidRDefault="007661A8" w:rsidP="009668B5">
      <w:pPr>
        <w:pStyle w:val="BodyText"/>
        <w:rPr>
          <w:rFonts w:asciiTheme="minorHAnsi" w:hAnsiTheme="minorHAnsi" w:cstheme="minorHAnsi"/>
          <w:sz w:val="22"/>
          <w:szCs w:val="22"/>
        </w:rPr>
      </w:pPr>
    </w:p>
    <w:p w14:paraId="6AA35F2D" w14:textId="18E5819F" w:rsidR="009668B5" w:rsidRPr="004B1BF3"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The list of issues may be sorted by receipt date, purchase order number, item number and warehouse by clicking the appropriate circle at the bottom of the screen.  To search alphabetically, click the appropriate sort option, enter in a continuous string of characters in the Auto Find box, then press </w:t>
      </w:r>
      <w:r w:rsidR="00D14BBA">
        <w:rPr>
          <w:rFonts w:asciiTheme="minorHAnsi" w:hAnsiTheme="minorHAnsi" w:cstheme="minorHAnsi"/>
          <w:sz w:val="22"/>
          <w:szCs w:val="22"/>
        </w:rPr>
        <w:t>“</w:t>
      </w:r>
      <w:r w:rsidRPr="00D14BBA">
        <w:rPr>
          <w:rFonts w:asciiTheme="minorHAnsi" w:hAnsiTheme="minorHAnsi" w:cstheme="minorHAnsi"/>
          <w:b/>
          <w:bCs/>
          <w:i/>
          <w:iCs/>
          <w:sz w:val="22"/>
          <w:szCs w:val="22"/>
          <w:u w:val="single"/>
        </w:rPr>
        <w:t>Enter</w:t>
      </w:r>
      <w:r w:rsidR="00D14BBA">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18872E39" w14:textId="77777777" w:rsidR="009668B5" w:rsidRPr="004B1BF3" w:rsidRDefault="009668B5" w:rsidP="009668B5">
      <w:pPr>
        <w:pStyle w:val="BodyText"/>
        <w:rPr>
          <w:rFonts w:asciiTheme="minorHAnsi" w:hAnsiTheme="minorHAnsi" w:cstheme="minorHAnsi"/>
          <w:sz w:val="22"/>
          <w:szCs w:val="22"/>
        </w:rPr>
      </w:pPr>
    </w:p>
    <w:p w14:paraId="69EA68C0" w14:textId="2B3CE8E1" w:rsidR="009668B5" w:rsidRPr="009668B5" w:rsidRDefault="00D14BBA" w:rsidP="00D14BBA">
      <w:pPr>
        <w:pStyle w:val="Heading3"/>
      </w:pPr>
      <w:bookmarkStart w:id="34" w:name="_Toc46574940"/>
      <w:r>
        <w:t>Browse Issues</w:t>
      </w:r>
      <w:bookmarkEnd w:id="34"/>
    </w:p>
    <w:p w14:paraId="12B1F5A7" w14:textId="3FCF9C3B" w:rsidR="00340066" w:rsidRDefault="00C40F7D" w:rsidP="00340066">
      <w:r>
        <w:rPr>
          <w:noProof/>
        </w:rPr>
        <w:drawing>
          <wp:inline distT="0" distB="0" distL="0" distR="0" wp14:anchorId="1D55CC72" wp14:editId="5DDE9A3A">
            <wp:extent cx="5943600" cy="4358005"/>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58005"/>
                    </a:xfrm>
                    <a:prstGeom prst="rect">
                      <a:avLst/>
                    </a:prstGeom>
                  </pic:spPr>
                </pic:pic>
              </a:graphicData>
            </a:graphic>
          </wp:inline>
        </w:drawing>
      </w:r>
    </w:p>
    <w:p w14:paraId="703AB04F" w14:textId="1BE9B8FF" w:rsidR="00C40F7D" w:rsidRDefault="00C40F7D" w:rsidP="00C40F7D">
      <w:pPr>
        <w:pStyle w:val="Heading4"/>
      </w:pPr>
      <w:r>
        <w:lastRenderedPageBreak/>
        <w:t>UPDATE</w:t>
      </w:r>
    </w:p>
    <w:p w14:paraId="706ABDEA" w14:textId="25E8876A" w:rsidR="00C40F7D" w:rsidRPr="00C40F7D" w:rsidRDefault="00D14BBA" w:rsidP="00C40F7D">
      <w:r w:rsidRPr="004B1BF3">
        <w:rPr>
          <w:rFonts w:cstheme="minorHAnsi"/>
        </w:rPr>
        <w:t xml:space="preserve">To update a material issue, simply double click the item or press the </w:t>
      </w:r>
      <w:r>
        <w:rPr>
          <w:rFonts w:cstheme="minorHAnsi"/>
        </w:rPr>
        <w:t>“</w:t>
      </w:r>
      <w:r>
        <w:rPr>
          <w:rFonts w:cstheme="minorHAnsi"/>
          <w:b/>
          <w:bCs/>
          <w:i/>
          <w:iCs/>
          <w:u w:val="single"/>
        </w:rPr>
        <w:t xml:space="preserve">Update”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168AB36C" w14:textId="53AEF37F" w:rsidR="00C40F7D" w:rsidRDefault="00C40F7D" w:rsidP="00C40F7D">
      <w:pPr>
        <w:pStyle w:val="Heading4"/>
      </w:pPr>
      <w:r>
        <w:t>ADD</w:t>
      </w:r>
    </w:p>
    <w:p w14:paraId="79C0332A" w14:textId="14921EE9" w:rsidR="00C40F7D" w:rsidRPr="00C40F7D" w:rsidRDefault="00D14BBA" w:rsidP="00C40F7D">
      <w:r w:rsidRPr="004B1BF3">
        <w:rPr>
          <w:rFonts w:cstheme="minorHAnsi"/>
        </w:rPr>
        <w:t xml:space="preserve">To manually add material issues, press the </w:t>
      </w:r>
      <w:r>
        <w:rPr>
          <w:rFonts w:cstheme="minorHAnsi"/>
        </w:rPr>
        <w:t>“</w:t>
      </w:r>
      <w:r>
        <w:rPr>
          <w:rFonts w:cstheme="minorHAnsi"/>
          <w:b/>
          <w:bCs/>
          <w:i/>
          <w:iCs/>
          <w:u w:val="single"/>
        </w:rPr>
        <w:t xml:space="preserve">Add” </w:t>
      </w:r>
      <w:r w:rsidRPr="004B1BF3">
        <w:rPr>
          <w:rFonts w:cstheme="minorHAnsi"/>
        </w:rPr>
        <w:t xml:space="preserve">button at the bottom of the screen. Select any item by pressing </w:t>
      </w:r>
      <w:r>
        <w:rPr>
          <w:rFonts w:cstheme="minorHAnsi"/>
        </w:rPr>
        <w:t>“</w:t>
      </w:r>
      <w:r w:rsidRPr="00D14BBA">
        <w:rPr>
          <w:rFonts w:cstheme="minorHAnsi"/>
          <w:b/>
          <w:bCs/>
          <w:i/>
          <w:iCs/>
          <w:u w:val="single"/>
        </w:rPr>
        <w:t>F1</w:t>
      </w:r>
      <w:r>
        <w:rPr>
          <w:rFonts w:cstheme="minorHAnsi"/>
          <w:b/>
          <w:bCs/>
          <w:i/>
          <w:iCs/>
          <w:u w:val="single"/>
        </w:rPr>
        <w:t>”</w:t>
      </w:r>
      <w:r w:rsidRPr="004B1BF3">
        <w:rPr>
          <w:rFonts w:cstheme="minorHAnsi"/>
        </w:rPr>
        <w:t xml:space="preserve"> on the item code, then enter the remaining data and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6211FF4A" w14:textId="230BEC68" w:rsidR="00C40F7D" w:rsidRDefault="00C40F7D" w:rsidP="00C40F7D">
      <w:pPr>
        <w:pStyle w:val="Heading4"/>
      </w:pPr>
      <w:r>
        <w:t>COPY</w:t>
      </w:r>
    </w:p>
    <w:p w14:paraId="1B791346" w14:textId="112A2C56" w:rsidR="00C40F7D" w:rsidRPr="00C40F7D" w:rsidRDefault="00D14BBA" w:rsidP="00C40F7D">
      <w:r w:rsidRPr="004B1BF3">
        <w:rPr>
          <w:rFonts w:cstheme="minorHAnsi"/>
        </w:rPr>
        <w:t xml:space="preserve">To copy a material issue, highlight the item with a single click, then press the </w:t>
      </w:r>
      <w:r>
        <w:rPr>
          <w:rFonts w:cstheme="minorHAnsi"/>
        </w:rPr>
        <w:t>“</w:t>
      </w:r>
      <w:r>
        <w:rPr>
          <w:rFonts w:cstheme="minorHAnsi"/>
          <w:b/>
          <w:bCs/>
          <w:i/>
          <w:iCs/>
          <w:u w:val="single"/>
        </w:rPr>
        <w:t xml:space="preserve">Copy”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677B978B" w14:textId="1354779E" w:rsidR="00C40F7D" w:rsidRDefault="00C40F7D" w:rsidP="00C40F7D">
      <w:pPr>
        <w:pStyle w:val="Heading4"/>
      </w:pPr>
      <w:r>
        <w:t>DELETE</w:t>
      </w:r>
    </w:p>
    <w:p w14:paraId="2A7DACF6" w14:textId="754E34C9" w:rsidR="00C40F7D" w:rsidRPr="00C40F7D" w:rsidRDefault="00D14BBA" w:rsidP="00C40F7D">
      <w:r w:rsidRPr="004B1BF3">
        <w:rPr>
          <w:rFonts w:cstheme="minorHAnsi"/>
        </w:rPr>
        <w:t xml:space="preserve">To delete a material issue, highlight the item with a single click, then press the </w:t>
      </w:r>
      <w:r>
        <w:rPr>
          <w:rFonts w:cstheme="minorHAnsi"/>
        </w:rPr>
        <w:t>“</w:t>
      </w:r>
      <w:r>
        <w:rPr>
          <w:rFonts w:cstheme="minorHAnsi"/>
          <w:b/>
          <w:bCs/>
          <w:i/>
          <w:iCs/>
          <w:u w:val="single"/>
        </w:rPr>
        <w:t xml:space="preserve">Delete”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0B718B49" w14:textId="3F715A0C" w:rsidR="00C40F7D" w:rsidRDefault="00C40F7D" w:rsidP="00C40F7D">
      <w:pPr>
        <w:pStyle w:val="Heading4"/>
      </w:pPr>
      <w:r>
        <w:t>POST</w:t>
      </w:r>
    </w:p>
    <w:p w14:paraId="1AA95243" w14:textId="5FE90CC0" w:rsidR="00C40F7D" w:rsidRPr="00340066" w:rsidRDefault="00D14BBA" w:rsidP="00340066">
      <w:r w:rsidRPr="004B1BF3">
        <w:rPr>
          <w:rFonts w:cstheme="minorHAnsi"/>
        </w:rPr>
        <w:t xml:space="preserve">To Post a material issue,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44A1686F" w14:textId="51661953" w:rsidR="00340066" w:rsidRDefault="00C40F7D" w:rsidP="00340066">
      <w:pPr>
        <w:pStyle w:val="Heading3"/>
      </w:pPr>
      <w:bookmarkStart w:id="35" w:name="_Toc46574941"/>
      <w:r>
        <w:lastRenderedPageBreak/>
        <w:t>Add/Update Issue</w:t>
      </w:r>
      <w:bookmarkEnd w:id="35"/>
    </w:p>
    <w:p w14:paraId="54E66C8D" w14:textId="26DF508A" w:rsidR="00C40F7D" w:rsidRPr="00C40F7D" w:rsidRDefault="00C40F7D" w:rsidP="00C40F7D">
      <w:r>
        <w:rPr>
          <w:noProof/>
        </w:rPr>
        <w:drawing>
          <wp:inline distT="0" distB="0" distL="0" distR="0" wp14:anchorId="60218683" wp14:editId="6B22969E">
            <wp:extent cx="5943600" cy="4569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69460"/>
                    </a:xfrm>
                    <a:prstGeom prst="rect">
                      <a:avLst/>
                    </a:prstGeom>
                  </pic:spPr>
                </pic:pic>
              </a:graphicData>
            </a:graphic>
          </wp:inline>
        </w:drawing>
      </w:r>
    </w:p>
    <w:p w14:paraId="2CB4592A" w14:textId="77777777" w:rsidR="003728F8" w:rsidRDefault="003728F8" w:rsidP="003728F8">
      <w:pPr>
        <w:pStyle w:val="Heading4"/>
      </w:pPr>
      <w:bookmarkStart w:id="36" w:name="_Hlk44166958"/>
      <w:bookmarkStart w:id="37" w:name="_Hlk44852863"/>
      <w:bookmarkStart w:id="38" w:name="_Hlk44168431"/>
      <w:r>
        <w:t>SAVE</w:t>
      </w:r>
    </w:p>
    <w:p w14:paraId="1DCD78E7" w14:textId="7231EA11" w:rsidR="003728F8" w:rsidRDefault="003728F8" w:rsidP="003728F8">
      <w:bookmarkStart w:id="39" w:name="_Hlk44148351"/>
      <w:r>
        <w:t xml:space="preserve">Click the </w:t>
      </w:r>
      <w:r>
        <w:rPr>
          <w:b/>
          <w:bCs/>
          <w:i/>
          <w:iCs/>
          <w:u w:val="single"/>
        </w:rPr>
        <w:t>“Save”</w:t>
      </w:r>
      <w:r>
        <w:t xml:space="preserve"> button to save all changes to the current Issue.</w:t>
      </w:r>
    </w:p>
    <w:p w14:paraId="6EA3E4D2" w14:textId="77777777" w:rsidR="003728F8" w:rsidRDefault="003728F8" w:rsidP="003728F8">
      <w:pPr>
        <w:pStyle w:val="Heading4"/>
      </w:pPr>
      <w:bookmarkStart w:id="40" w:name="_Hlk43554325"/>
      <w:bookmarkEnd w:id="36"/>
      <w:bookmarkEnd w:id="39"/>
      <w:r>
        <w:t>RESET</w:t>
      </w:r>
    </w:p>
    <w:p w14:paraId="208E4141" w14:textId="77777777" w:rsidR="003728F8" w:rsidRPr="00096EBD" w:rsidRDefault="003728F8" w:rsidP="003728F8">
      <w:bookmarkStart w:id="41" w:name="_Hlk44148356"/>
      <w:r>
        <w:t xml:space="preserve">Click the </w:t>
      </w:r>
      <w:r>
        <w:rPr>
          <w:b/>
          <w:bCs/>
          <w:i/>
          <w:iCs/>
          <w:u w:val="single"/>
        </w:rPr>
        <w:t>“Reset”</w:t>
      </w:r>
      <w:r>
        <w:t xml:space="preserve"> button to reset all fields to their original state.</w:t>
      </w:r>
    </w:p>
    <w:p w14:paraId="0C6A22EC" w14:textId="77777777" w:rsidR="003728F8" w:rsidRDefault="003728F8" w:rsidP="003728F8">
      <w:pPr>
        <w:pStyle w:val="Heading4"/>
      </w:pPr>
      <w:bookmarkStart w:id="42" w:name="_Hlk43554920"/>
      <w:bookmarkEnd w:id="41"/>
      <w:r>
        <w:t>CANCEL</w:t>
      </w:r>
    </w:p>
    <w:p w14:paraId="5ECA7613" w14:textId="74E53FA0" w:rsidR="003728F8" w:rsidRPr="00DF6BEC" w:rsidRDefault="003728F8" w:rsidP="003728F8">
      <w:bookmarkStart w:id="43" w:name="_Hlk44254145"/>
      <w:bookmarkEnd w:id="37"/>
      <w:r>
        <w:t xml:space="preserve">Click the </w:t>
      </w:r>
      <w:r>
        <w:rPr>
          <w:b/>
          <w:bCs/>
          <w:i/>
          <w:iCs/>
          <w:u w:val="single"/>
        </w:rPr>
        <w:t>“Cancel”</w:t>
      </w:r>
      <w:r>
        <w:t xml:space="preserve"> button to cancel all changes to the Issue without saving.</w:t>
      </w:r>
    </w:p>
    <w:bookmarkEnd w:id="38"/>
    <w:bookmarkEnd w:id="40"/>
    <w:bookmarkEnd w:id="42"/>
    <w:bookmarkEnd w:id="43"/>
    <w:p w14:paraId="12BE3212" w14:textId="21205225" w:rsidR="00C40F7D" w:rsidRDefault="00C40F7D" w:rsidP="00C40F7D">
      <w:pPr>
        <w:pStyle w:val="Heading4"/>
      </w:pPr>
      <w:r>
        <w:t>POST</w:t>
      </w:r>
    </w:p>
    <w:p w14:paraId="7B321FBA" w14:textId="76C3BC78" w:rsidR="00340066" w:rsidRDefault="00D14BBA" w:rsidP="00340066">
      <w:pPr>
        <w:rPr>
          <w:rFonts w:cstheme="minorHAnsi"/>
        </w:rPr>
      </w:pPr>
      <w:r w:rsidRPr="004B1BF3">
        <w:rPr>
          <w:rFonts w:cstheme="minorHAnsi"/>
        </w:rPr>
        <w:t xml:space="preserve">To Post a material issue,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4E22464C" w14:textId="13EFB172" w:rsidR="00865E63" w:rsidRDefault="00865E63" w:rsidP="00340066">
      <w:pPr>
        <w:rPr>
          <w:rFonts w:cstheme="minorHAnsi"/>
        </w:rPr>
      </w:pPr>
    </w:p>
    <w:p w14:paraId="6D77221A" w14:textId="77777777" w:rsidR="00865E63" w:rsidRDefault="00865E63" w:rsidP="00340066"/>
    <w:p w14:paraId="2E837750" w14:textId="2DBEAFE1" w:rsidR="00B37DC1" w:rsidRDefault="00C40F7D" w:rsidP="00B37DC1">
      <w:pPr>
        <w:pStyle w:val="Heading3"/>
      </w:pPr>
      <w:bookmarkStart w:id="44" w:name="_Toc46574942"/>
      <w:r>
        <w:lastRenderedPageBreak/>
        <w:t>Add/Update Issue Field Definitions</w:t>
      </w:r>
      <w:bookmarkEnd w:id="44"/>
    </w:p>
    <w:p w14:paraId="0484F7D5" w14:textId="2F4A8829" w:rsidR="00B37DC1" w:rsidRDefault="00C40F7D" w:rsidP="00B37DC1">
      <w:pPr>
        <w:pStyle w:val="Heading4"/>
      </w:pPr>
      <w:r>
        <w:t>Sequence #</w:t>
      </w:r>
    </w:p>
    <w:p w14:paraId="25845505" w14:textId="77777777" w:rsidR="00981D78" w:rsidRDefault="00981D78" w:rsidP="00981D78">
      <w:r>
        <w:t>The Sequence Number is automatically given by the system. It is not modifiable by the user.</w:t>
      </w:r>
    </w:p>
    <w:p w14:paraId="434E1940" w14:textId="5F9F4F46" w:rsidR="00C40F7D" w:rsidRDefault="00C40F7D" w:rsidP="00C40F7D">
      <w:pPr>
        <w:pStyle w:val="Heading4"/>
      </w:pPr>
      <w:r>
        <w:t>Tag #</w:t>
      </w:r>
    </w:p>
    <w:p w14:paraId="3E240D2F" w14:textId="77777777" w:rsidR="00A355F2" w:rsidRDefault="00A355F2" w:rsidP="00A355F2">
      <w:r>
        <w:t>When the Tag Number is scanned, this transfers to the PO#, PO Line# and Qty Fields.  The Unit of Measure imports from the raw materials consumption unit of measure.</w:t>
      </w:r>
    </w:p>
    <w:p w14:paraId="081AAAF4" w14:textId="77777777" w:rsidR="00A355F2" w:rsidRDefault="00A355F2" w:rsidP="00A355F2">
      <w:r>
        <w:t>The RM Bar Code Tag format will be 999999 999 99999 99999 without any spaces.</w:t>
      </w:r>
    </w:p>
    <w:p w14:paraId="021D152E" w14:textId="77777777" w:rsidR="00A355F2" w:rsidRDefault="00A355F2" w:rsidP="00A355F2">
      <w:pPr>
        <w:pStyle w:val="ListParagraph"/>
        <w:numPr>
          <w:ilvl w:val="0"/>
          <w:numId w:val="4"/>
        </w:numPr>
      </w:pPr>
      <w:r>
        <w:t>The first 6 digits represent the ASI PO#.</w:t>
      </w:r>
    </w:p>
    <w:p w14:paraId="30C24494" w14:textId="77777777" w:rsidR="00A355F2" w:rsidRDefault="00A355F2" w:rsidP="00A355F2">
      <w:pPr>
        <w:pStyle w:val="ListParagraph"/>
        <w:numPr>
          <w:ilvl w:val="0"/>
          <w:numId w:val="4"/>
        </w:numPr>
      </w:pPr>
      <w:r>
        <w:t>The next 3 digits represent the ASI PO Line#.</w:t>
      </w:r>
    </w:p>
    <w:p w14:paraId="27CDA475" w14:textId="77777777" w:rsidR="00A355F2" w:rsidRDefault="00A355F2" w:rsidP="00A355F2">
      <w:pPr>
        <w:pStyle w:val="ListParagraph"/>
        <w:numPr>
          <w:ilvl w:val="0"/>
          <w:numId w:val="4"/>
        </w:numPr>
      </w:pPr>
      <w:r>
        <w:t>The last 5 digits represent the quantity on the roll or pallet.</w:t>
      </w:r>
    </w:p>
    <w:p w14:paraId="172AD9F3" w14:textId="77777777" w:rsidR="00A355F2" w:rsidRDefault="00A355F2" w:rsidP="00A355F2">
      <w:pPr>
        <w:pStyle w:val="ListParagraph"/>
        <w:numPr>
          <w:ilvl w:val="0"/>
          <w:numId w:val="4"/>
        </w:numPr>
      </w:pPr>
      <w:r>
        <w:t>The last 5 digits represent the unique tag number.</w:t>
      </w:r>
    </w:p>
    <w:p w14:paraId="61F7F0A7" w14:textId="77777777"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7FD82B67"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262B7635" w14:textId="0DB295EC" w:rsidR="00C40F7D" w:rsidRDefault="00C40F7D" w:rsidP="00C40F7D">
      <w:pPr>
        <w:pStyle w:val="Heading4"/>
      </w:pPr>
      <w:r>
        <w:t>Warehouse</w:t>
      </w:r>
    </w:p>
    <w:p w14:paraId="3A1A4ED8" w14:textId="77777777" w:rsidR="00FE45F9" w:rsidRDefault="00FE45F9" w:rsidP="00FE45F9">
      <w:bookmarkStart w:id="45" w:name="_Hlk43299585"/>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bookmarkEnd w:id="45"/>
    <w:p w14:paraId="172E2686" w14:textId="1E4F767C" w:rsidR="00C40F7D" w:rsidRPr="00C40F7D" w:rsidRDefault="00FE45F9" w:rsidP="00FE45F9">
      <w:r>
        <w:t>This list can be sorted by Location or Description. Alternatively, the user may search for any warehouse that they wish to use in order to narrow down their selection.</w:t>
      </w:r>
    </w:p>
    <w:p w14:paraId="6C628D71" w14:textId="6088A776" w:rsidR="00C40F7D" w:rsidRDefault="00C40F7D" w:rsidP="00C40F7D">
      <w:pPr>
        <w:pStyle w:val="Heading4"/>
      </w:pPr>
      <w:r>
        <w:t>Bin</w:t>
      </w:r>
    </w:p>
    <w:p w14:paraId="0BB7319E"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758D5053" w14:textId="0DF72F4D" w:rsidR="00C40F7D" w:rsidRPr="00C40F7D" w:rsidRDefault="00E2349B" w:rsidP="00E2349B">
      <w:r>
        <w:t>This list can be sorted by Warehouse or Bin. Alternatively, the user may search for any bin that they wish to use in order to narrow down their selection.</w:t>
      </w:r>
    </w:p>
    <w:p w14:paraId="1BD91F1D" w14:textId="78635397" w:rsidR="00C40F7D" w:rsidRDefault="00C40F7D" w:rsidP="00C40F7D">
      <w:pPr>
        <w:pStyle w:val="Heading4"/>
      </w:pPr>
      <w:r>
        <w:t>Issue Date</w:t>
      </w:r>
    </w:p>
    <w:p w14:paraId="2A87F9CD" w14:textId="7492DEC6" w:rsidR="009371FB" w:rsidRDefault="009371FB" w:rsidP="009371FB">
      <w:r w:rsidRPr="00E33CD4">
        <w:rPr>
          <w:rFonts w:cstheme="minorHAnsi"/>
        </w:rPr>
        <w:t xml:space="preserve">Enter the date that the item was </w:t>
      </w:r>
      <w:r>
        <w:rPr>
          <w:rFonts w:cstheme="minorHAnsi"/>
        </w:rPr>
        <w:t>issued</w:t>
      </w:r>
      <w:r w:rsidRPr="00E33CD4">
        <w:rPr>
          <w:rFonts w:cstheme="minorHAnsi"/>
        </w:rPr>
        <w:t>, defaults to system date.</w:t>
      </w:r>
      <w:r>
        <w:rPr>
          <w:rFonts w:cstheme="minorHAnsi"/>
        </w:rPr>
        <w:t xml:space="preserve"> This field automatically d</w:t>
      </w:r>
      <w:r>
        <w:t>efaults to today’s date, but may be modified by the user.</w:t>
      </w:r>
    </w:p>
    <w:p w14:paraId="738B6723" w14:textId="05AB95E9" w:rsidR="00C40F7D" w:rsidRDefault="00C40F7D" w:rsidP="00C40F7D">
      <w:pPr>
        <w:pStyle w:val="Heading4"/>
      </w:pPr>
      <w:r>
        <w:t>PO #</w:t>
      </w:r>
    </w:p>
    <w:p w14:paraId="22A2BFCC" w14:textId="5720B9F9" w:rsidR="00C40F7D" w:rsidRDefault="0019137C" w:rsidP="00C40F7D">
      <w:r>
        <w:t xml:space="preserve">Enter a valid purchase order number. Alternatively, press the </w:t>
      </w:r>
      <w:r>
        <w:rPr>
          <w:b/>
          <w:bCs/>
          <w:i/>
          <w:iCs/>
          <w:u w:val="single"/>
        </w:rPr>
        <w:t>“F1”</w:t>
      </w:r>
      <w:r>
        <w:t xml:space="preserve"> key to choose a number from a list of valid purchase orders.</w:t>
      </w:r>
    </w:p>
    <w:p w14:paraId="1D8B74E1" w14:textId="1DD7B27C" w:rsidR="00865E63" w:rsidRDefault="00865E63" w:rsidP="00C40F7D"/>
    <w:p w14:paraId="76E6FA03" w14:textId="77777777" w:rsidR="00865E63" w:rsidRPr="00C40F7D" w:rsidRDefault="00865E63" w:rsidP="00C40F7D"/>
    <w:p w14:paraId="46008E1E" w14:textId="58A4B8C5" w:rsidR="00C40F7D" w:rsidRDefault="00C40F7D" w:rsidP="00C40F7D">
      <w:pPr>
        <w:pStyle w:val="Heading4"/>
      </w:pPr>
      <w:r>
        <w:lastRenderedPageBreak/>
        <w:t>Job #</w:t>
      </w:r>
    </w:p>
    <w:p w14:paraId="70F134FD" w14:textId="77777777" w:rsidR="0019137C" w:rsidRDefault="0019137C" w:rsidP="0019137C">
      <w:r>
        <w:t xml:space="preserve">The job number defaults to the estimate number, but may be modified.  The Job Factory Ticket will print by job number.  Repeat jobs for an item will add a suffix to the original job number.  </w:t>
      </w:r>
    </w:p>
    <w:p w14:paraId="708ABB87" w14:textId="77777777" w:rsidR="0019137C" w:rsidRDefault="0019137C" w:rsidP="0019137C">
      <w:r>
        <w:t xml:space="preserve">For example, a repeat job number could be Job number 88888-01 where 88888 is the original job and the 01 is the first repeat for that item.  </w:t>
      </w:r>
    </w:p>
    <w:p w14:paraId="4251383B" w14:textId="15492BE6" w:rsidR="00C40F7D" w:rsidRPr="00C40F7D" w:rsidRDefault="0019137C" w:rsidP="0019137C">
      <w:r>
        <w:t>All costs including, standard (estimated) labor, material and overhead, work in process, actual costs and variances are maintained by job number.</w:t>
      </w:r>
    </w:p>
    <w:p w14:paraId="1E58FE06" w14:textId="40E70108" w:rsidR="00C40F7D" w:rsidRDefault="00C40F7D" w:rsidP="00C40F7D">
      <w:pPr>
        <w:pStyle w:val="Heading4"/>
      </w:pPr>
      <w:r>
        <w:t>Job #: 00</w:t>
      </w:r>
    </w:p>
    <w:p w14:paraId="09D3002F" w14:textId="77777777" w:rsidR="0019137C" w:rsidRPr="00EC1454" w:rsidRDefault="0019137C" w:rsidP="0019137C">
      <w:r>
        <w:t>Repeat jobs for an item will add a suffix to the original job number.</w:t>
      </w:r>
    </w:p>
    <w:p w14:paraId="5715FFF3" w14:textId="440C02DD" w:rsidR="00C40F7D" w:rsidRDefault="00C40F7D" w:rsidP="00C40F7D">
      <w:pPr>
        <w:pStyle w:val="Heading4"/>
      </w:pPr>
      <w:r>
        <w:t>Item Number</w:t>
      </w:r>
    </w:p>
    <w:p w14:paraId="0BEE363E"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0208E9F8" w14:textId="14546021" w:rsidR="00C40F7D" w:rsidRDefault="00C40F7D" w:rsidP="00C40F7D">
      <w:pPr>
        <w:pStyle w:val="Heading4"/>
      </w:pPr>
      <w:r>
        <w:t>Item Name/Description</w:t>
      </w:r>
    </w:p>
    <w:p w14:paraId="313133DD"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2B0476A8" w14:textId="73AB8F4B" w:rsidR="00C40F7D" w:rsidRDefault="00C40F7D" w:rsidP="00C40F7D">
      <w:pPr>
        <w:pStyle w:val="Heading4"/>
      </w:pPr>
      <w:r>
        <w:t>S</w:t>
      </w:r>
    </w:p>
    <w:p w14:paraId="0AA35491" w14:textId="77777777" w:rsidR="001F2ABA" w:rsidRPr="0063327A" w:rsidRDefault="001F2ABA" w:rsidP="001F2ABA">
      <w:r w:rsidRPr="00535C54">
        <w:rPr>
          <w:rFonts w:cstheme="minorHAnsi"/>
        </w:rPr>
        <w:t>Enter the sheet form number which the material cost will be applied.</w:t>
      </w:r>
    </w:p>
    <w:p w14:paraId="6548E146" w14:textId="32FC2EAB" w:rsidR="00C40F7D" w:rsidRDefault="00C40F7D" w:rsidP="00C40F7D">
      <w:pPr>
        <w:pStyle w:val="Heading4"/>
      </w:pPr>
      <w:r>
        <w:t>B</w:t>
      </w:r>
    </w:p>
    <w:p w14:paraId="36EFE976" w14:textId="1ADD4C24" w:rsidR="001F2ABA" w:rsidRPr="0063327A" w:rsidRDefault="001F2ABA" w:rsidP="001F2ABA">
      <w:r w:rsidRPr="00535C54">
        <w:rPr>
          <w:rFonts w:cstheme="minorHAnsi"/>
        </w:rPr>
        <w:t xml:space="preserve">Enter the </w:t>
      </w:r>
      <w:r>
        <w:rPr>
          <w:rFonts w:cstheme="minorHAnsi"/>
        </w:rPr>
        <w:t>blank</w:t>
      </w:r>
      <w:r w:rsidRPr="00535C54">
        <w:rPr>
          <w:rFonts w:cstheme="minorHAnsi"/>
        </w:rPr>
        <w:t xml:space="preserve"> form number which the material cost will be applied.</w:t>
      </w:r>
    </w:p>
    <w:p w14:paraId="14AAA786" w14:textId="77777777" w:rsidR="001F2ABA" w:rsidRDefault="001F2ABA" w:rsidP="001F2ABA">
      <w:pPr>
        <w:pStyle w:val="Heading4"/>
      </w:pPr>
      <w:r>
        <w:t>Qty</w:t>
      </w:r>
    </w:p>
    <w:p w14:paraId="71E98416" w14:textId="77777777" w:rsidR="001F2ABA" w:rsidRPr="00C502D8" w:rsidRDefault="001F2ABA" w:rsidP="001F2ABA">
      <w:r>
        <w:t>This is the current quantity of this item. It will automatically transfer from the Item file as soon as the user enters or chooses a valid Tag number.</w:t>
      </w:r>
    </w:p>
    <w:p w14:paraId="20A88083" w14:textId="40DDCA64" w:rsidR="00C40F7D" w:rsidRDefault="00C40F7D" w:rsidP="00C40F7D">
      <w:pPr>
        <w:pStyle w:val="Heading4"/>
      </w:pPr>
      <w:r>
        <w:t>UOM (Qty)</w:t>
      </w:r>
    </w:p>
    <w:p w14:paraId="629DEAC2"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5F43F25C"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2F8C1622" w14:textId="77777777" w:rsidTr="001D7C80">
        <w:trPr>
          <w:trHeight w:val="359"/>
        </w:trPr>
        <w:tc>
          <w:tcPr>
            <w:tcW w:w="540" w:type="dxa"/>
          </w:tcPr>
          <w:p w14:paraId="4CB5A41D" w14:textId="77777777" w:rsidR="001D7C80" w:rsidRDefault="001D7C80" w:rsidP="001D7C80">
            <w:r>
              <w:t>C</w:t>
            </w:r>
          </w:p>
        </w:tc>
        <w:tc>
          <w:tcPr>
            <w:tcW w:w="8810" w:type="dxa"/>
          </w:tcPr>
          <w:p w14:paraId="6F65CD91" w14:textId="77777777" w:rsidR="001D7C80" w:rsidRDefault="001D7C80" w:rsidP="001D7C80">
            <w:r>
              <w:t>Per Hundred</w:t>
            </w:r>
          </w:p>
        </w:tc>
      </w:tr>
      <w:tr w:rsidR="001D7C80" w14:paraId="5A197A47" w14:textId="77777777" w:rsidTr="001D7C80">
        <w:trPr>
          <w:trHeight w:val="350"/>
        </w:trPr>
        <w:tc>
          <w:tcPr>
            <w:tcW w:w="540" w:type="dxa"/>
          </w:tcPr>
          <w:p w14:paraId="2C39E3E7" w14:textId="77777777" w:rsidR="001D7C80" w:rsidRDefault="001D7C80" w:rsidP="001D7C80">
            <w:r>
              <w:t>CS</w:t>
            </w:r>
          </w:p>
        </w:tc>
        <w:tc>
          <w:tcPr>
            <w:tcW w:w="8810" w:type="dxa"/>
          </w:tcPr>
          <w:p w14:paraId="43E8EEAF" w14:textId="77777777" w:rsidR="001D7C80" w:rsidRDefault="001D7C80" w:rsidP="001D7C80">
            <w:r>
              <w:t>Per Case</w:t>
            </w:r>
          </w:p>
        </w:tc>
      </w:tr>
      <w:tr w:rsidR="001D7C80" w14:paraId="2C2E71B7" w14:textId="77777777" w:rsidTr="001D7C80">
        <w:trPr>
          <w:trHeight w:val="350"/>
        </w:trPr>
        <w:tc>
          <w:tcPr>
            <w:tcW w:w="540" w:type="dxa"/>
          </w:tcPr>
          <w:p w14:paraId="1E74D34E" w14:textId="77777777" w:rsidR="001D7C80" w:rsidRDefault="001D7C80" w:rsidP="001D7C80">
            <w:r>
              <w:t>EA</w:t>
            </w:r>
          </w:p>
        </w:tc>
        <w:tc>
          <w:tcPr>
            <w:tcW w:w="8810" w:type="dxa"/>
          </w:tcPr>
          <w:p w14:paraId="02DB2531" w14:textId="77777777" w:rsidR="001D7C80" w:rsidRDefault="001D7C80" w:rsidP="001D7C80">
            <w:r>
              <w:t>Per Each</w:t>
            </w:r>
          </w:p>
        </w:tc>
      </w:tr>
      <w:tr w:rsidR="001D7C80" w14:paraId="791C6CB1" w14:textId="77777777" w:rsidTr="001D7C80">
        <w:trPr>
          <w:trHeight w:val="350"/>
        </w:trPr>
        <w:tc>
          <w:tcPr>
            <w:tcW w:w="540" w:type="dxa"/>
          </w:tcPr>
          <w:p w14:paraId="0CCD33B5" w14:textId="77777777" w:rsidR="001D7C80" w:rsidRDefault="001D7C80" w:rsidP="001D7C80">
            <w:r>
              <w:t>L</w:t>
            </w:r>
          </w:p>
        </w:tc>
        <w:tc>
          <w:tcPr>
            <w:tcW w:w="8810" w:type="dxa"/>
          </w:tcPr>
          <w:p w14:paraId="3745500A" w14:textId="77777777" w:rsidR="001D7C80" w:rsidRDefault="001D7C80" w:rsidP="001D7C80">
            <w:r>
              <w:t>Per Lot</w:t>
            </w:r>
          </w:p>
        </w:tc>
      </w:tr>
      <w:tr w:rsidR="001D7C80" w14:paraId="0EB12B8E" w14:textId="77777777" w:rsidTr="001D7C80">
        <w:trPr>
          <w:trHeight w:val="350"/>
        </w:trPr>
        <w:tc>
          <w:tcPr>
            <w:tcW w:w="540" w:type="dxa"/>
          </w:tcPr>
          <w:p w14:paraId="5282B311" w14:textId="77777777" w:rsidR="001D7C80" w:rsidRDefault="001D7C80" w:rsidP="001D7C80">
            <w:r>
              <w:t>M</w:t>
            </w:r>
          </w:p>
        </w:tc>
        <w:tc>
          <w:tcPr>
            <w:tcW w:w="8810" w:type="dxa"/>
          </w:tcPr>
          <w:p w14:paraId="7B1C7B3F" w14:textId="77777777" w:rsidR="001D7C80" w:rsidRDefault="001D7C80" w:rsidP="001D7C80">
            <w:r>
              <w:t>Per Thousand</w:t>
            </w:r>
          </w:p>
        </w:tc>
      </w:tr>
    </w:tbl>
    <w:p w14:paraId="7B56DEA7" w14:textId="78C0B536" w:rsidR="00C40F7D" w:rsidRDefault="00C40F7D" w:rsidP="00C40F7D">
      <w:pPr>
        <w:pStyle w:val="Heading4"/>
      </w:pPr>
      <w:r>
        <w:lastRenderedPageBreak/>
        <w:t>Cost</w:t>
      </w:r>
    </w:p>
    <w:p w14:paraId="13F4D680" w14:textId="2A7BFE96" w:rsidR="00C40F7D" w:rsidRPr="00C40F7D" w:rsidRDefault="00E2349B" w:rsidP="00C40F7D">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4EA8AE4B" w14:textId="32D5A5F9" w:rsidR="00C40F7D" w:rsidRDefault="00C40F7D" w:rsidP="00C40F7D">
      <w:pPr>
        <w:pStyle w:val="Heading4"/>
      </w:pPr>
      <w:r>
        <w:t>UOM (Cost)</w:t>
      </w:r>
    </w:p>
    <w:p w14:paraId="0045C314"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0F597A02"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53B0C0F3" w14:textId="77777777" w:rsidTr="001D7C80">
        <w:trPr>
          <w:trHeight w:val="359"/>
        </w:trPr>
        <w:tc>
          <w:tcPr>
            <w:tcW w:w="540" w:type="dxa"/>
          </w:tcPr>
          <w:p w14:paraId="76AA6ADA" w14:textId="77777777" w:rsidR="001D7C80" w:rsidRDefault="001D7C80" w:rsidP="001D7C80">
            <w:r>
              <w:t>C</w:t>
            </w:r>
          </w:p>
        </w:tc>
        <w:tc>
          <w:tcPr>
            <w:tcW w:w="8810" w:type="dxa"/>
          </w:tcPr>
          <w:p w14:paraId="02D22A63" w14:textId="77777777" w:rsidR="001D7C80" w:rsidRDefault="001D7C80" w:rsidP="001D7C80">
            <w:r>
              <w:t>Per Hundred</w:t>
            </w:r>
          </w:p>
        </w:tc>
      </w:tr>
      <w:tr w:rsidR="001D7C80" w14:paraId="476B18B7" w14:textId="77777777" w:rsidTr="001D7C80">
        <w:trPr>
          <w:trHeight w:val="350"/>
        </w:trPr>
        <w:tc>
          <w:tcPr>
            <w:tcW w:w="540" w:type="dxa"/>
          </w:tcPr>
          <w:p w14:paraId="3EE711D5" w14:textId="77777777" w:rsidR="001D7C80" w:rsidRDefault="001D7C80" w:rsidP="001D7C80">
            <w:r>
              <w:t>CS</w:t>
            </w:r>
          </w:p>
        </w:tc>
        <w:tc>
          <w:tcPr>
            <w:tcW w:w="8810" w:type="dxa"/>
          </w:tcPr>
          <w:p w14:paraId="41A3E3E8" w14:textId="77777777" w:rsidR="001D7C80" w:rsidRDefault="001D7C80" w:rsidP="001D7C80">
            <w:r>
              <w:t>Per Case</w:t>
            </w:r>
          </w:p>
        </w:tc>
      </w:tr>
      <w:tr w:rsidR="001D7C80" w14:paraId="5EA0E703" w14:textId="77777777" w:rsidTr="001D7C80">
        <w:trPr>
          <w:trHeight w:val="350"/>
        </w:trPr>
        <w:tc>
          <w:tcPr>
            <w:tcW w:w="540" w:type="dxa"/>
          </w:tcPr>
          <w:p w14:paraId="72A011B9" w14:textId="77777777" w:rsidR="001D7C80" w:rsidRDefault="001D7C80" w:rsidP="001D7C80">
            <w:r>
              <w:t>EA</w:t>
            </w:r>
          </w:p>
        </w:tc>
        <w:tc>
          <w:tcPr>
            <w:tcW w:w="8810" w:type="dxa"/>
          </w:tcPr>
          <w:p w14:paraId="01D4DFF8" w14:textId="77777777" w:rsidR="001D7C80" w:rsidRDefault="001D7C80" w:rsidP="001D7C80">
            <w:r>
              <w:t>Per Each</w:t>
            </w:r>
          </w:p>
        </w:tc>
      </w:tr>
      <w:tr w:rsidR="001D7C80" w14:paraId="6E2F182F" w14:textId="77777777" w:rsidTr="001D7C80">
        <w:trPr>
          <w:trHeight w:val="350"/>
        </w:trPr>
        <w:tc>
          <w:tcPr>
            <w:tcW w:w="540" w:type="dxa"/>
          </w:tcPr>
          <w:p w14:paraId="5DCB4797" w14:textId="77777777" w:rsidR="001D7C80" w:rsidRDefault="001D7C80" w:rsidP="001D7C80">
            <w:r>
              <w:t>L</w:t>
            </w:r>
          </w:p>
        </w:tc>
        <w:tc>
          <w:tcPr>
            <w:tcW w:w="8810" w:type="dxa"/>
          </w:tcPr>
          <w:p w14:paraId="5A86531B" w14:textId="77777777" w:rsidR="001D7C80" w:rsidRDefault="001D7C80" w:rsidP="001D7C80">
            <w:r>
              <w:t>Per Lot</w:t>
            </w:r>
          </w:p>
        </w:tc>
      </w:tr>
      <w:tr w:rsidR="001D7C80" w14:paraId="6FB46A11" w14:textId="77777777" w:rsidTr="001D7C80">
        <w:trPr>
          <w:trHeight w:val="350"/>
        </w:trPr>
        <w:tc>
          <w:tcPr>
            <w:tcW w:w="540" w:type="dxa"/>
          </w:tcPr>
          <w:p w14:paraId="1FBFBA10" w14:textId="77777777" w:rsidR="001D7C80" w:rsidRDefault="001D7C80" w:rsidP="001D7C80">
            <w:r>
              <w:t>M</w:t>
            </w:r>
          </w:p>
        </w:tc>
        <w:tc>
          <w:tcPr>
            <w:tcW w:w="8810" w:type="dxa"/>
          </w:tcPr>
          <w:p w14:paraId="1951BC60" w14:textId="77777777" w:rsidR="001D7C80" w:rsidRDefault="001D7C80" w:rsidP="001D7C80">
            <w:r>
              <w:t>Per Thousand</w:t>
            </w:r>
          </w:p>
        </w:tc>
      </w:tr>
    </w:tbl>
    <w:p w14:paraId="6CD7A5BB" w14:textId="2A31D16B" w:rsidR="00C40F7D" w:rsidRDefault="00C40F7D" w:rsidP="00C40F7D">
      <w:pPr>
        <w:pStyle w:val="Heading4"/>
      </w:pPr>
      <w:r>
        <w:t>Extended Amount</w:t>
      </w:r>
    </w:p>
    <w:p w14:paraId="1726F6EC" w14:textId="77777777" w:rsidR="00882524" w:rsidRPr="00EC1454" w:rsidRDefault="00882524" w:rsidP="00882524">
      <w:bookmarkStart w:id="46" w:name="_Hlk46564100"/>
      <w:r>
        <w:t>The cost for this Unit of Measure defaults from Raw Material, but may be modified by the user.</w:t>
      </w:r>
    </w:p>
    <w:bookmarkEnd w:id="46"/>
    <w:p w14:paraId="27FDF7F6" w14:textId="129CCD52" w:rsidR="00C40F7D" w:rsidRDefault="00C40F7D" w:rsidP="00C40F7D">
      <w:pPr>
        <w:pStyle w:val="Heading4"/>
      </w:pPr>
      <w:r>
        <w:t>Width</w:t>
      </w:r>
    </w:p>
    <w:p w14:paraId="1486BDDD" w14:textId="77777777" w:rsidR="00316F74" w:rsidRPr="009C233B" w:rsidRDefault="00316F74" w:rsidP="00316F74">
      <w:r w:rsidRPr="00534BBE">
        <w:rPr>
          <w:rFonts w:cstheme="minorHAnsi"/>
        </w:rP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551E6A1D" w14:textId="0008D405" w:rsidR="00C40F7D" w:rsidRDefault="00C40F7D" w:rsidP="00C40F7D">
      <w:pPr>
        <w:pStyle w:val="Heading4"/>
      </w:pPr>
      <w:r>
        <w:t>Length</w:t>
      </w:r>
    </w:p>
    <w:p w14:paraId="085FBF7B" w14:textId="77777777" w:rsidR="00316F74" w:rsidRPr="009C233B" w:rsidRDefault="00316F74" w:rsidP="00316F74">
      <w:r w:rsidRPr="00534BBE">
        <w:rPr>
          <w:rFonts w:cstheme="minorHAnsi"/>
        </w:rPr>
        <w:t>Enter the board or paper length dimension for actual raw material.  This field will transfer to the estimate automatically when an actual stocked board is used on an estimate.  This field should not be defined for non-stocked board (item code=E) because the system will calculate the optimum sheet length based on the style formulas.</w:t>
      </w:r>
    </w:p>
    <w:p w14:paraId="0AD9BAE6" w14:textId="63B84561" w:rsidR="00C40F7D" w:rsidRDefault="00C40F7D" w:rsidP="00C40F7D">
      <w:pPr>
        <w:pStyle w:val="Heading4"/>
      </w:pPr>
      <w:r>
        <w:t>User ID</w:t>
      </w:r>
    </w:p>
    <w:p w14:paraId="201ABB69" w14:textId="77777777" w:rsidR="00882524" w:rsidRPr="00EC1454" w:rsidRDefault="00882524" w:rsidP="00882524">
      <w:r>
        <w:t>The username of the original user that created this receipt in the system.</w:t>
      </w:r>
    </w:p>
    <w:p w14:paraId="4C4208D3" w14:textId="60AE0715" w:rsidR="00340066" w:rsidRDefault="00340066" w:rsidP="00340066">
      <w:pPr>
        <w:pStyle w:val="Heading2"/>
      </w:pPr>
      <w:bookmarkStart w:id="47" w:name="_Toc46574943"/>
      <w:r>
        <w:lastRenderedPageBreak/>
        <w:t>Job Returns</w:t>
      </w:r>
      <w:bookmarkEnd w:id="47"/>
    </w:p>
    <w:p w14:paraId="0F529676" w14:textId="1D76559E" w:rsidR="00E57B18" w:rsidRPr="00E57B18" w:rsidRDefault="00E57B18" w:rsidP="00E57B18">
      <w:pPr>
        <w:pStyle w:val="Heading3"/>
      </w:pPr>
      <w:bookmarkStart w:id="48" w:name="_Toc46574944"/>
      <w:r>
        <w:t>Browse Returns</w:t>
      </w:r>
      <w:bookmarkEnd w:id="48"/>
    </w:p>
    <w:p w14:paraId="6195708A" w14:textId="4E46DA4B" w:rsidR="00340066" w:rsidRDefault="00340066" w:rsidP="00340066">
      <w:r>
        <w:rPr>
          <w:noProof/>
        </w:rPr>
        <w:drawing>
          <wp:inline distT="0" distB="0" distL="0" distR="0" wp14:anchorId="6B7352A8" wp14:editId="017A79C4">
            <wp:extent cx="5943600" cy="4538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38980"/>
                    </a:xfrm>
                    <a:prstGeom prst="rect">
                      <a:avLst/>
                    </a:prstGeom>
                  </pic:spPr>
                </pic:pic>
              </a:graphicData>
            </a:graphic>
          </wp:inline>
        </w:drawing>
      </w:r>
    </w:p>
    <w:p w14:paraId="732F073F" w14:textId="2C866C44" w:rsidR="00B37DC1" w:rsidRDefault="00B37DC1" w:rsidP="00B37DC1">
      <w:pPr>
        <w:pStyle w:val="Heading4"/>
      </w:pPr>
      <w:r>
        <w:t>ADD</w:t>
      </w:r>
    </w:p>
    <w:p w14:paraId="02C0D82D" w14:textId="17DEFD74" w:rsidR="00E57B18" w:rsidRPr="00E64A2B" w:rsidRDefault="00E57B18" w:rsidP="00E57B18">
      <w:bookmarkStart w:id="49" w:name="_Hlk43554429"/>
      <w:r>
        <w:t xml:space="preserve">Click the </w:t>
      </w:r>
      <w:r>
        <w:rPr>
          <w:b/>
          <w:bCs/>
          <w:i/>
          <w:iCs/>
          <w:u w:val="single"/>
        </w:rPr>
        <w:t>“Add”</w:t>
      </w:r>
      <w:r>
        <w:t xml:space="preserve"> button</w:t>
      </w:r>
      <w:r w:rsidRPr="00167C88">
        <w:t xml:space="preserve"> </w:t>
      </w:r>
      <w:r>
        <w:t>at the bottom of the screen to add a new Job Return.</w:t>
      </w:r>
    </w:p>
    <w:bookmarkEnd w:id="49"/>
    <w:p w14:paraId="4D964549" w14:textId="77777777" w:rsidR="003728F8" w:rsidRDefault="003728F8" w:rsidP="003728F8">
      <w:pPr>
        <w:pStyle w:val="Heading4"/>
      </w:pPr>
      <w:r>
        <w:t>POST</w:t>
      </w:r>
    </w:p>
    <w:p w14:paraId="18ECE733" w14:textId="77777777" w:rsidR="003728F8" w:rsidRDefault="003728F8" w:rsidP="003728F8">
      <w:r w:rsidRPr="004B1BF3">
        <w:rPr>
          <w:rFonts w:cstheme="minorHAnsi"/>
        </w:rPr>
        <w:t xml:space="preserve">To Post a material </w:t>
      </w:r>
      <w:r>
        <w:rPr>
          <w:rFonts w:cstheme="minorHAnsi"/>
        </w:rPr>
        <w:t>job return</w:t>
      </w:r>
      <w:r w:rsidRPr="004B1BF3">
        <w:rPr>
          <w:rFonts w:cstheme="minorHAnsi"/>
        </w:rPr>
        <w:t xml:space="preserve">,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1C59648A" w14:textId="1E0E83F8" w:rsidR="00340066" w:rsidRDefault="00B37DC1" w:rsidP="00340066">
      <w:pPr>
        <w:pStyle w:val="Heading3"/>
      </w:pPr>
      <w:bookmarkStart w:id="50" w:name="_Toc46574945"/>
      <w:r>
        <w:t>Add Return</w:t>
      </w:r>
      <w:bookmarkEnd w:id="50"/>
    </w:p>
    <w:p w14:paraId="19C6DB3B" w14:textId="77777777" w:rsidR="003728F8" w:rsidRDefault="003728F8" w:rsidP="003728F8">
      <w:pPr>
        <w:pStyle w:val="Heading4"/>
      </w:pPr>
      <w:r>
        <w:t>SAVE</w:t>
      </w:r>
    </w:p>
    <w:p w14:paraId="7CD534E1" w14:textId="4B223A7D" w:rsidR="003728F8" w:rsidRDefault="003728F8" w:rsidP="003728F8">
      <w:r>
        <w:t xml:space="preserve">Click the </w:t>
      </w:r>
      <w:r>
        <w:rPr>
          <w:b/>
          <w:bCs/>
          <w:i/>
          <w:iCs/>
          <w:u w:val="single"/>
        </w:rPr>
        <w:t>“Save”</w:t>
      </w:r>
      <w:r>
        <w:t xml:space="preserve"> button to save all changes to the current Job Return.</w:t>
      </w:r>
    </w:p>
    <w:p w14:paraId="1A5AA2C3" w14:textId="77777777" w:rsidR="003728F8" w:rsidRDefault="003728F8" w:rsidP="003728F8">
      <w:pPr>
        <w:pStyle w:val="Heading4"/>
      </w:pPr>
      <w:r>
        <w:t>RESET</w:t>
      </w:r>
    </w:p>
    <w:p w14:paraId="2222D29B" w14:textId="77777777" w:rsidR="003728F8" w:rsidRPr="00096EBD" w:rsidRDefault="003728F8" w:rsidP="003728F8">
      <w:r>
        <w:t xml:space="preserve">Click the </w:t>
      </w:r>
      <w:r>
        <w:rPr>
          <w:b/>
          <w:bCs/>
          <w:i/>
          <w:iCs/>
          <w:u w:val="single"/>
        </w:rPr>
        <w:t>“Reset”</w:t>
      </w:r>
      <w:r>
        <w:t xml:space="preserve"> button to reset all fields to their original state.</w:t>
      </w:r>
    </w:p>
    <w:p w14:paraId="2CF64DE4" w14:textId="77777777" w:rsidR="003728F8" w:rsidRDefault="003728F8" w:rsidP="003728F8">
      <w:pPr>
        <w:pStyle w:val="Heading4"/>
      </w:pPr>
      <w:r>
        <w:t>CANCEL</w:t>
      </w:r>
    </w:p>
    <w:p w14:paraId="0016E58B" w14:textId="66D4B294" w:rsidR="003728F8" w:rsidRPr="00DF6BEC" w:rsidRDefault="003728F8" w:rsidP="003728F8">
      <w:r>
        <w:t xml:space="preserve">Click the </w:t>
      </w:r>
      <w:r>
        <w:rPr>
          <w:b/>
          <w:bCs/>
          <w:i/>
          <w:iCs/>
          <w:u w:val="single"/>
        </w:rPr>
        <w:t>“Cancel”</w:t>
      </w:r>
      <w:r>
        <w:t xml:space="preserve"> button to cancel all changes to the Job Return without saving.</w:t>
      </w:r>
    </w:p>
    <w:p w14:paraId="2AE25511" w14:textId="73122660" w:rsidR="00B37DC1" w:rsidRDefault="00B37DC1" w:rsidP="00B37DC1">
      <w:pPr>
        <w:pStyle w:val="Heading4"/>
      </w:pPr>
      <w:r>
        <w:lastRenderedPageBreak/>
        <w:t>POST</w:t>
      </w:r>
    </w:p>
    <w:p w14:paraId="0081D3E2" w14:textId="74A43E32" w:rsidR="003728F8" w:rsidRDefault="003728F8" w:rsidP="003728F8">
      <w:r w:rsidRPr="004B1BF3">
        <w:rPr>
          <w:rFonts w:cstheme="minorHAnsi"/>
        </w:rPr>
        <w:t xml:space="preserve">To Post a material </w:t>
      </w:r>
      <w:r>
        <w:rPr>
          <w:rFonts w:cstheme="minorHAnsi"/>
        </w:rPr>
        <w:t>job return</w:t>
      </w:r>
      <w:r w:rsidRPr="004B1BF3">
        <w:rPr>
          <w:rFonts w:cstheme="minorHAnsi"/>
        </w:rPr>
        <w:t xml:space="preserve">,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F9A1D2D" w14:textId="3D814663" w:rsidR="00B37DC1" w:rsidRDefault="00B37DC1" w:rsidP="00B37DC1">
      <w:pPr>
        <w:pStyle w:val="Heading3"/>
      </w:pPr>
      <w:bookmarkStart w:id="51" w:name="_Toc46574946"/>
      <w:r>
        <w:t>Add Return Field Definitions</w:t>
      </w:r>
      <w:bookmarkEnd w:id="51"/>
    </w:p>
    <w:p w14:paraId="61E55D84" w14:textId="41FA93B3" w:rsidR="00B37DC1" w:rsidRDefault="00B37DC1" w:rsidP="00B37DC1">
      <w:pPr>
        <w:pStyle w:val="Heading4"/>
      </w:pPr>
      <w:r>
        <w:t>Sequence #</w:t>
      </w:r>
    </w:p>
    <w:p w14:paraId="7E4E5852" w14:textId="77777777" w:rsidR="00981D78" w:rsidRDefault="00981D78" w:rsidP="00981D78">
      <w:r>
        <w:t>The Sequence Number is automatically given by the system. It is not modifiable by the user.</w:t>
      </w:r>
    </w:p>
    <w:p w14:paraId="37418C83" w14:textId="572FE8A1" w:rsidR="00B37DC1" w:rsidRDefault="00B37DC1" w:rsidP="00B37DC1">
      <w:pPr>
        <w:pStyle w:val="Heading4"/>
      </w:pPr>
      <w:r>
        <w:t>Tag #</w:t>
      </w:r>
    </w:p>
    <w:p w14:paraId="23060E79" w14:textId="77777777" w:rsidR="00A355F2" w:rsidRDefault="00A355F2" w:rsidP="00A355F2">
      <w:r>
        <w:t>When the Tag Number is scanned, this transfers to the PO#, PO Line# and Qty Fields.  The Unit of Measure imports from the raw materials consumption unit of measure.</w:t>
      </w:r>
    </w:p>
    <w:p w14:paraId="3A65FBC5" w14:textId="77777777" w:rsidR="00A355F2" w:rsidRDefault="00A355F2" w:rsidP="00A355F2">
      <w:r>
        <w:t>The RM Bar Code Tag format will be 999999 999 99999 99999 without any spaces.</w:t>
      </w:r>
    </w:p>
    <w:p w14:paraId="757876CD" w14:textId="77777777" w:rsidR="00A355F2" w:rsidRDefault="00A355F2" w:rsidP="00A355F2">
      <w:pPr>
        <w:pStyle w:val="ListParagraph"/>
        <w:numPr>
          <w:ilvl w:val="0"/>
          <w:numId w:val="4"/>
        </w:numPr>
      </w:pPr>
      <w:r>
        <w:t>The first 6 digits represent the ASI PO#.</w:t>
      </w:r>
    </w:p>
    <w:p w14:paraId="29728631" w14:textId="77777777" w:rsidR="00A355F2" w:rsidRDefault="00A355F2" w:rsidP="00A355F2">
      <w:pPr>
        <w:pStyle w:val="ListParagraph"/>
        <w:numPr>
          <w:ilvl w:val="0"/>
          <w:numId w:val="4"/>
        </w:numPr>
      </w:pPr>
      <w:r>
        <w:t>The next 3 digits represent the ASI PO Line#.</w:t>
      </w:r>
    </w:p>
    <w:p w14:paraId="2992D90C" w14:textId="77777777" w:rsidR="00A355F2" w:rsidRDefault="00A355F2" w:rsidP="00A355F2">
      <w:pPr>
        <w:pStyle w:val="ListParagraph"/>
        <w:numPr>
          <w:ilvl w:val="0"/>
          <w:numId w:val="4"/>
        </w:numPr>
      </w:pPr>
      <w:r>
        <w:t>The last 5 digits represent the quantity on the roll or pallet.</w:t>
      </w:r>
    </w:p>
    <w:p w14:paraId="019D73A3" w14:textId="77777777" w:rsidR="00A355F2" w:rsidRDefault="00A355F2" w:rsidP="00A355F2">
      <w:pPr>
        <w:pStyle w:val="ListParagraph"/>
        <w:numPr>
          <w:ilvl w:val="0"/>
          <w:numId w:val="4"/>
        </w:numPr>
      </w:pPr>
      <w:r>
        <w:t>The last 5 digits represent the unique tag number.</w:t>
      </w:r>
    </w:p>
    <w:p w14:paraId="1069D244" w14:textId="77777777"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46B427F6"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68B84538" w14:textId="5E642F61" w:rsidR="00B37DC1" w:rsidRDefault="00B37DC1" w:rsidP="00B37DC1">
      <w:pPr>
        <w:pStyle w:val="Heading4"/>
      </w:pPr>
      <w:r>
        <w:t>Warehouse</w:t>
      </w:r>
    </w:p>
    <w:p w14:paraId="7DEF1B2C"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447A73FB" w14:textId="58F25414" w:rsidR="00B37DC1" w:rsidRPr="00B37DC1" w:rsidRDefault="00FE45F9" w:rsidP="00FE45F9">
      <w:r>
        <w:t>This list can be sorted by Location or Description. Alternatively, the user may search for any warehouse that they wish to use in order to narrow down their selection.</w:t>
      </w:r>
    </w:p>
    <w:p w14:paraId="00446810" w14:textId="28C0328F" w:rsidR="00B37DC1" w:rsidRDefault="00B37DC1" w:rsidP="00B37DC1">
      <w:pPr>
        <w:pStyle w:val="Heading4"/>
      </w:pPr>
      <w:r>
        <w:t>Bin</w:t>
      </w:r>
    </w:p>
    <w:p w14:paraId="32298F55"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706071A3" w14:textId="7F6C7423" w:rsidR="00B37DC1" w:rsidRPr="00B37DC1" w:rsidRDefault="00E2349B" w:rsidP="00E2349B">
      <w:r>
        <w:t>This list can be sorted by Warehouse or Bin. Alternatively, the user may search for any bin that they wish to use in order to narrow down their selection.</w:t>
      </w:r>
    </w:p>
    <w:p w14:paraId="5B58E4CF" w14:textId="3EF46450" w:rsidR="00B37DC1" w:rsidRDefault="00B37DC1" w:rsidP="00B37DC1">
      <w:pPr>
        <w:pStyle w:val="Heading4"/>
      </w:pPr>
      <w:r>
        <w:t>Return Date</w:t>
      </w:r>
    </w:p>
    <w:p w14:paraId="41794A0A" w14:textId="59B841BB" w:rsidR="009371FB" w:rsidRDefault="009371FB" w:rsidP="009371FB">
      <w:r w:rsidRPr="00E33CD4">
        <w:rPr>
          <w:rFonts w:cstheme="minorHAnsi"/>
        </w:rPr>
        <w:t xml:space="preserve">Enter the date that the item was </w:t>
      </w:r>
      <w:r>
        <w:rPr>
          <w:rFonts w:cstheme="minorHAnsi"/>
        </w:rPr>
        <w:t>returned</w:t>
      </w:r>
      <w:r w:rsidRPr="00E33CD4">
        <w:rPr>
          <w:rFonts w:cstheme="minorHAnsi"/>
        </w:rPr>
        <w:t>, defaults to system date.</w:t>
      </w:r>
      <w:r>
        <w:rPr>
          <w:rFonts w:cstheme="minorHAnsi"/>
        </w:rPr>
        <w:t xml:space="preserve"> This field automatically d</w:t>
      </w:r>
      <w:r>
        <w:t>efaults to today’s date, but may be modified by the user.</w:t>
      </w:r>
    </w:p>
    <w:p w14:paraId="7C4EBF79" w14:textId="1BDAA424" w:rsidR="00B37DC1" w:rsidRDefault="00B37DC1" w:rsidP="00B37DC1">
      <w:pPr>
        <w:pStyle w:val="Heading4"/>
      </w:pPr>
      <w:r>
        <w:t>PO #</w:t>
      </w:r>
    </w:p>
    <w:p w14:paraId="2DD7CBE0" w14:textId="4E501B4A" w:rsidR="00B37DC1" w:rsidRPr="00B37DC1" w:rsidRDefault="0019137C" w:rsidP="00B37DC1">
      <w:r>
        <w:t xml:space="preserve">Enter a valid purchase order number. Alternatively, press the </w:t>
      </w:r>
      <w:r>
        <w:rPr>
          <w:b/>
          <w:bCs/>
          <w:i/>
          <w:iCs/>
          <w:u w:val="single"/>
        </w:rPr>
        <w:t>“F1”</w:t>
      </w:r>
      <w:r>
        <w:t xml:space="preserve"> key to choose a number from a list of valid purchase orders.</w:t>
      </w:r>
    </w:p>
    <w:p w14:paraId="74149138" w14:textId="4AB51F33" w:rsidR="00B37DC1" w:rsidRDefault="00B37DC1" w:rsidP="00B37DC1">
      <w:pPr>
        <w:pStyle w:val="Heading4"/>
      </w:pPr>
      <w:r>
        <w:lastRenderedPageBreak/>
        <w:t>Job #</w:t>
      </w:r>
    </w:p>
    <w:p w14:paraId="3325C1CA" w14:textId="77777777" w:rsidR="0019137C" w:rsidRDefault="0019137C" w:rsidP="0019137C">
      <w:r>
        <w:t xml:space="preserve">The job number defaults to the estimate number, but may be modified.  The Job Factory Ticket will print by job number.  Repeat jobs for an item will add a suffix to the original job number.  </w:t>
      </w:r>
    </w:p>
    <w:p w14:paraId="4A8834CE" w14:textId="77777777" w:rsidR="0019137C" w:rsidRDefault="0019137C" w:rsidP="0019137C">
      <w:r>
        <w:t xml:space="preserve">For example, a repeat job number could be Job number 88888-01 where 88888 is the original job and the 01 is the first repeat for that item.  </w:t>
      </w:r>
    </w:p>
    <w:p w14:paraId="217AC4AA" w14:textId="665E952E" w:rsidR="00B37DC1" w:rsidRPr="00B37DC1" w:rsidRDefault="0019137C" w:rsidP="0019137C">
      <w:r>
        <w:t>All costs including, standard (estimated) labor, material and overhead, work in process, actual costs and variances are maintained by job number.</w:t>
      </w:r>
    </w:p>
    <w:p w14:paraId="541412BE" w14:textId="7DD77F20" w:rsidR="00B37DC1" w:rsidRDefault="00B37DC1" w:rsidP="00B37DC1">
      <w:pPr>
        <w:pStyle w:val="Heading4"/>
      </w:pPr>
      <w:r>
        <w:t>Job #: 00</w:t>
      </w:r>
    </w:p>
    <w:p w14:paraId="7EBABBA0" w14:textId="77777777" w:rsidR="0019137C" w:rsidRPr="00EC1454" w:rsidRDefault="0019137C" w:rsidP="0019137C">
      <w:r>
        <w:t>Repeat jobs for an item will add a suffix to the original job number.</w:t>
      </w:r>
    </w:p>
    <w:p w14:paraId="211FF78A" w14:textId="3E3C3B6F" w:rsidR="00B37DC1" w:rsidRDefault="00B37DC1" w:rsidP="00B37DC1">
      <w:pPr>
        <w:pStyle w:val="Heading4"/>
      </w:pPr>
      <w:r>
        <w:t>Item Number</w:t>
      </w:r>
    </w:p>
    <w:p w14:paraId="5FC7CE7E"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62682DEA" w14:textId="2DBFEACE" w:rsidR="00B37DC1" w:rsidRDefault="00B37DC1" w:rsidP="00B37DC1">
      <w:pPr>
        <w:pStyle w:val="Heading4"/>
      </w:pPr>
      <w:r>
        <w:t>Item Name/Description</w:t>
      </w:r>
    </w:p>
    <w:p w14:paraId="479F7323"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51B66078" w14:textId="25009C1B" w:rsidR="00B37DC1" w:rsidRDefault="00B37DC1" w:rsidP="00B37DC1">
      <w:pPr>
        <w:pStyle w:val="Heading4"/>
      </w:pPr>
      <w:r>
        <w:t>S</w:t>
      </w:r>
    </w:p>
    <w:p w14:paraId="36BEB887" w14:textId="77777777" w:rsidR="001F2ABA" w:rsidRPr="0063327A" w:rsidRDefault="001F2ABA" w:rsidP="001F2ABA">
      <w:r w:rsidRPr="00535C54">
        <w:rPr>
          <w:rFonts w:cstheme="minorHAnsi"/>
        </w:rPr>
        <w:t>Enter the sheet form number which the material cost will be applied.</w:t>
      </w:r>
    </w:p>
    <w:p w14:paraId="5C9FBC1A" w14:textId="524474A5" w:rsidR="00B37DC1" w:rsidRDefault="00B37DC1" w:rsidP="00B37DC1">
      <w:pPr>
        <w:pStyle w:val="Heading4"/>
      </w:pPr>
      <w:r>
        <w:t>B</w:t>
      </w:r>
    </w:p>
    <w:p w14:paraId="4DB9D667" w14:textId="43D7EC2E" w:rsidR="001F2ABA" w:rsidRPr="0063327A" w:rsidRDefault="001F2ABA" w:rsidP="001F2ABA">
      <w:r w:rsidRPr="00535C54">
        <w:rPr>
          <w:rFonts w:cstheme="minorHAnsi"/>
        </w:rPr>
        <w:t xml:space="preserve">Enter the </w:t>
      </w:r>
      <w:r>
        <w:rPr>
          <w:rFonts w:cstheme="minorHAnsi"/>
        </w:rPr>
        <w:t>blank</w:t>
      </w:r>
      <w:r w:rsidRPr="00535C54">
        <w:rPr>
          <w:rFonts w:cstheme="minorHAnsi"/>
        </w:rPr>
        <w:t xml:space="preserve"> form number which the material cost will be applied.</w:t>
      </w:r>
    </w:p>
    <w:p w14:paraId="250A8935" w14:textId="77777777" w:rsidR="001F2ABA" w:rsidRDefault="001F2ABA" w:rsidP="001F2ABA">
      <w:pPr>
        <w:pStyle w:val="Heading4"/>
      </w:pPr>
      <w:r>
        <w:t>Qty</w:t>
      </w:r>
    </w:p>
    <w:p w14:paraId="203E8BC0" w14:textId="77777777" w:rsidR="001F2ABA" w:rsidRPr="00C502D8" w:rsidRDefault="001F2ABA" w:rsidP="001F2ABA">
      <w:r>
        <w:t>This is the current quantity of this item. It will automatically transfer from the Item file as soon as the user enters or chooses a valid Tag number.</w:t>
      </w:r>
    </w:p>
    <w:p w14:paraId="5778C44B" w14:textId="5B833D83" w:rsidR="00B37DC1" w:rsidRDefault="00B37DC1" w:rsidP="00B37DC1">
      <w:pPr>
        <w:pStyle w:val="Heading4"/>
      </w:pPr>
      <w:r>
        <w:t>UOM (Qty)</w:t>
      </w:r>
    </w:p>
    <w:p w14:paraId="0D6E9C31"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676AC0F1"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476BB225" w14:textId="77777777" w:rsidTr="001D7C80">
        <w:trPr>
          <w:trHeight w:val="359"/>
        </w:trPr>
        <w:tc>
          <w:tcPr>
            <w:tcW w:w="540" w:type="dxa"/>
          </w:tcPr>
          <w:p w14:paraId="0578BFC9" w14:textId="77777777" w:rsidR="001D7C80" w:rsidRDefault="001D7C80" w:rsidP="001D7C80">
            <w:r>
              <w:t>C</w:t>
            </w:r>
          </w:p>
        </w:tc>
        <w:tc>
          <w:tcPr>
            <w:tcW w:w="8810" w:type="dxa"/>
          </w:tcPr>
          <w:p w14:paraId="04623A85" w14:textId="77777777" w:rsidR="001D7C80" w:rsidRDefault="001D7C80" w:rsidP="001D7C80">
            <w:r>
              <w:t>Per Hundred</w:t>
            </w:r>
          </w:p>
        </w:tc>
      </w:tr>
      <w:tr w:rsidR="001D7C80" w14:paraId="4B80721B" w14:textId="77777777" w:rsidTr="001D7C80">
        <w:trPr>
          <w:trHeight w:val="350"/>
        </w:trPr>
        <w:tc>
          <w:tcPr>
            <w:tcW w:w="540" w:type="dxa"/>
          </w:tcPr>
          <w:p w14:paraId="099E0744" w14:textId="77777777" w:rsidR="001D7C80" w:rsidRDefault="001D7C80" w:rsidP="001D7C80">
            <w:r>
              <w:t>CS</w:t>
            </w:r>
          </w:p>
        </w:tc>
        <w:tc>
          <w:tcPr>
            <w:tcW w:w="8810" w:type="dxa"/>
          </w:tcPr>
          <w:p w14:paraId="0E897CAB" w14:textId="77777777" w:rsidR="001D7C80" w:rsidRDefault="001D7C80" w:rsidP="001D7C80">
            <w:r>
              <w:t>Per Case</w:t>
            </w:r>
          </w:p>
        </w:tc>
      </w:tr>
      <w:tr w:rsidR="001D7C80" w14:paraId="401B03AC" w14:textId="77777777" w:rsidTr="001D7C80">
        <w:trPr>
          <w:trHeight w:val="350"/>
        </w:trPr>
        <w:tc>
          <w:tcPr>
            <w:tcW w:w="540" w:type="dxa"/>
          </w:tcPr>
          <w:p w14:paraId="19A64250" w14:textId="77777777" w:rsidR="001D7C80" w:rsidRDefault="001D7C80" w:rsidP="001D7C80">
            <w:r>
              <w:t>EA</w:t>
            </w:r>
          </w:p>
        </w:tc>
        <w:tc>
          <w:tcPr>
            <w:tcW w:w="8810" w:type="dxa"/>
          </w:tcPr>
          <w:p w14:paraId="1A4ABC00" w14:textId="77777777" w:rsidR="001D7C80" w:rsidRDefault="001D7C80" w:rsidP="001D7C80">
            <w:r>
              <w:t>Per Each</w:t>
            </w:r>
          </w:p>
        </w:tc>
      </w:tr>
      <w:tr w:rsidR="001D7C80" w14:paraId="308B1457" w14:textId="77777777" w:rsidTr="001D7C80">
        <w:trPr>
          <w:trHeight w:val="350"/>
        </w:trPr>
        <w:tc>
          <w:tcPr>
            <w:tcW w:w="540" w:type="dxa"/>
          </w:tcPr>
          <w:p w14:paraId="6768B5BF" w14:textId="77777777" w:rsidR="001D7C80" w:rsidRDefault="001D7C80" w:rsidP="001D7C80">
            <w:r>
              <w:t>L</w:t>
            </w:r>
          </w:p>
        </w:tc>
        <w:tc>
          <w:tcPr>
            <w:tcW w:w="8810" w:type="dxa"/>
          </w:tcPr>
          <w:p w14:paraId="37115F8A" w14:textId="77777777" w:rsidR="001D7C80" w:rsidRDefault="001D7C80" w:rsidP="001D7C80">
            <w:r>
              <w:t>Per Lot</w:t>
            </w:r>
          </w:p>
        </w:tc>
      </w:tr>
      <w:tr w:rsidR="001D7C80" w14:paraId="3CF523CF" w14:textId="77777777" w:rsidTr="001D7C80">
        <w:trPr>
          <w:trHeight w:val="350"/>
        </w:trPr>
        <w:tc>
          <w:tcPr>
            <w:tcW w:w="540" w:type="dxa"/>
          </w:tcPr>
          <w:p w14:paraId="629813F6" w14:textId="77777777" w:rsidR="001D7C80" w:rsidRDefault="001D7C80" w:rsidP="001D7C80">
            <w:r>
              <w:t>M</w:t>
            </w:r>
          </w:p>
        </w:tc>
        <w:tc>
          <w:tcPr>
            <w:tcW w:w="8810" w:type="dxa"/>
          </w:tcPr>
          <w:p w14:paraId="7F42B3B5" w14:textId="77777777" w:rsidR="001D7C80" w:rsidRDefault="001D7C80" w:rsidP="001D7C80">
            <w:r>
              <w:t>Per Thousand</w:t>
            </w:r>
          </w:p>
        </w:tc>
      </w:tr>
    </w:tbl>
    <w:p w14:paraId="4F0F60F7" w14:textId="08CA06F0" w:rsidR="00B37DC1" w:rsidRDefault="00B37DC1" w:rsidP="00B37DC1">
      <w:pPr>
        <w:pStyle w:val="Heading4"/>
      </w:pPr>
      <w:r>
        <w:lastRenderedPageBreak/>
        <w:t>Cost</w:t>
      </w:r>
    </w:p>
    <w:p w14:paraId="4978E7B9" w14:textId="5D9DF049" w:rsidR="00B37DC1" w:rsidRPr="00B37DC1" w:rsidRDefault="00E2349B" w:rsidP="00B37DC1">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0383E731" w14:textId="3E5E8970" w:rsidR="00B37DC1" w:rsidRDefault="00B37DC1" w:rsidP="00B37DC1">
      <w:pPr>
        <w:pStyle w:val="Heading4"/>
      </w:pPr>
      <w:r>
        <w:t>UOM (Cost)</w:t>
      </w:r>
    </w:p>
    <w:p w14:paraId="0916A7C3"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52EAA7F"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6660AC17" w14:textId="77777777" w:rsidTr="001D7C80">
        <w:trPr>
          <w:trHeight w:val="359"/>
        </w:trPr>
        <w:tc>
          <w:tcPr>
            <w:tcW w:w="540" w:type="dxa"/>
          </w:tcPr>
          <w:p w14:paraId="2A4FAEFE" w14:textId="77777777" w:rsidR="001D7C80" w:rsidRDefault="001D7C80" w:rsidP="001D7C80">
            <w:r>
              <w:t>C</w:t>
            </w:r>
          </w:p>
        </w:tc>
        <w:tc>
          <w:tcPr>
            <w:tcW w:w="8810" w:type="dxa"/>
          </w:tcPr>
          <w:p w14:paraId="4DF90C7B" w14:textId="77777777" w:rsidR="001D7C80" w:rsidRDefault="001D7C80" w:rsidP="001D7C80">
            <w:r>
              <w:t>Per Hundred</w:t>
            </w:r>
          </w:p>
        </w:tc>
      </w:tr>
      <w:tr w:rsidR="001D7C80" w14:paraId="0626C6B3" w14:textId="77777777" w:rsidTr="001D7C80">
        <w:trPr>
          <w:trHeight w:val="350"/>
        </w:trPr>
        <w:tc>
          <w:tcPr>
            <w:tcW w:w="540" w:type="dxa"/>
          </w:tcPr>
          <w:p w14:paraId="25B6CD4B" w14:textId="77777777" w:rsidR="001D7C80" w:rsidRDefault="001D7C80" w:rsidP="001D7C80">
            <w:r>
              <w:t>CS</w:t>
            </w:r>
          </w:p>
        </w:tc>
        <w:tc>
          <w:tcPr>
            <w:tcW w:w="8810" w:type="dxa"/>
          </w:tcPr>
          <w:p w14:paraId="70EE6F0A" w14:textId="77777777" w:rsidR="001D7C80" w:rsidRDefault="001D7C80" w:rsidP="001D7C80">
            <w:r>
              <w:t>Per Case</w:t>
            </w:r>
          </w:p>
        </w:tc>
      </w:tr>
      <w:tr w:rsidR="001D7C80" w14:paraId="700432D2" w14:textId="77777777" w:rsidTr="001D7C80">
        <w:trPr>
          <w:trHeight w:val="350"/>
        </w:trPr>
        <w:tc>
          <w:tcPr>
            <w:tcW w:w="540" w:type="dxa"/>
          </w:tcPr>
          <w:p w14:paraId="18A18271" w14:textId="77777777" w:rsidR="001D7C80" w:rsidRDefault="001D7C80" w:rsidP="001D7C80">
            <w:r>
              <w:t>EA</w:t>
            </w:r>
          </w:p>
        </w:tc>
        <w:tc>
          <w:tcPr>
            <w:tcW w:w="8810" w:type="dxa"/>
          </w:tcPr>
          <w:p w14:paraId="0715F27C" w14:textId="77777777" w:rsidR="001D7C80" w:rsidRDefault="001D7C80" w:rsidP="001D7C80">
            <w:r>
              <w:t>Per Each</w:t>
            </w:r>
          </w:p>
        </w:tc>
      </w:tr>
      <w:tr w:rsidR="001D7C80" w14:paraId="4763E8D8" w14:textId="77777777" w:rsidTr="001D7C80">
        <w:trPr>
          <w:trHeight w:val="350"/>
        </w:trPr>
        <w:tc>
          <w:tcPr>
            <w:tcW w:w="540" w:type="dxa"/>
          </w:tcPr>
          <w:p w14:paraId="6C1E8FD5" w14:textId="77777777" w:rsidR="001D7C80" w:rsidRDefault="001D7C80" w:rsidP="001D7C80">
            <w:r>
              <w:t>L</w:t>
            </w:r>
          </w:p>
        </w:tc>
        <w:tc>
          <w:tcPr>
            <w:tcW w:w="8810" w:type="dxa"/>
          </w:tcPr>
          <w:p w14:paraId="6B80CDCC" w14:textId="77777777" w:rsidR="001D7C80" w:rsidRDefault="001D7C80" w:rsidP="001D7C80">
            <w:r>
              <w:t>Per Lot</w:t>
            </w:r>
          </w:p>
        </w:tc>
      </w:tr>
      <w:tr w:rsidR="001D7C80" w14:paraId="780E40C7" w14:textId="77777777" w:rsidTr="001D7C80">
        <w:trPr>
          <w:trHeight w:val="350"/>
        </w:trPr>
        <w:tc>
          <w:tcPr>
            <w:tcW w:w="540" w:type="dxa"/>
          </w:tcPr>
          <w:p w14:paraId="5EE8894C" w14:textId="77777777" w:rsidR="001D7C80" w:rsidRDefault="001D7C80" w:rsidP="001D7C80">
            <w:r>
              <w:t>M</w:t>
            </w:r>
          </w:p>
        </w:tc>
        <w:tc>
          <w:tcPr>
            <w:tcW w:w="8810" w:type="dxa"/>
          </w:tcPr>
          <w:p w14:paraId="19E818DB" w14:textId="77777777" w:rsidR="001D7C80" w:rsidRDefault="001D7C80" w:rsidP="001D7C80">
            <w:r>
              <w:t>Per Thousand</w:t>
            </w:r>
          </w:p>
        </w:tc>
      </w:tr>
    </w:tbl>
    <w:p w14:paraId="7648EA49" w14:textId="51D73FAD" w:rsidR="00B37DC1" w:rsidRDefault="00B37DC1" w:rsidP="00B37DC1">
      <w:pPr>
        <w:pStyle w:val="Heading4"/>
      </w:pPr>
      <w:r>
        <w:t>Extended Amount</w:t>
      </w:r>
    </w:p>
    <w:p w14:paraId="77772E4D" w14:textId="77777777" w:rsidR="00882524" w:rsidRPr="00EC1454" w:rsidRDefault="00882524" w:rsidP="00882524">
      <w:r>
        <w:t>The cost for this Unit of Measure defaults from Raw Material, but may be modified by the user.</w:t>
      </w:r>
    </w:p>
    <w:p w14:paraId="6650E828" w14:textId="672FEA94" w:rsidR="00B37DC1" w:rsidRDefault="00B37DC1" w:rsidP="00B37DC1">
      <w:pPr>
        <w:pStyle w:val="Heading4"/>
      </w:pPr>
      <w:r>
        <w:t>Width</w:t>
      </w:r>
    </w:p>
    <w:p w14:paraId="2D16BE2B" w14:textId="77777777" w:rsidR="00316F74" w:rsidRPr="009C233B" w:rsidRDefault="00316F74" w:rsidP="00316F74">
      <w:r w:rsidRPr="00534BBE">
        <w:rPr>
          <w:rFonts w:cstheme="minorHAnsi"/>
        </w:rP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48E72743" w14:textId="2A052EE6" w:rsidR="00B37DC1" w:rsidRDefault="00B37DC1" w:rsidP="00B37DC1">
      <w:pPr>
        <w:pStyle w:val="Heading4"/>
      </w:pPr>
      <w:r>
        <w:t>Length</w:t>
      </w:r>
    </w:p>
    <w:p w14:paraId="5D30EC1F" w14:textId="77777777" w:rsidR="00316F74" w:rsidRPr="009C233B" w:rsidRDefault="00316F74" w:rsidP="00316F74">
      <w:r w:rsidRPr="00534BBE">
        <w:rPr>
          <w:rFonts w:cstheme="minorHAnsi"/>
        </w:rPr>
        <w:t>Enter the board or paper length dimension for actual raw material.  This field will transfer to the estimate automatically when an actual stocked board is used on an estimate.  This field should not be defined for non-stocked board (item code=E) because the system will calculate the optimum sheet length based on the style formulas.</w:t>
      </w:r>
    </w:p>
    <w:p w14:paraId="66DA2249" w14:textId="1C63F6AA" w:rsidR="00B37DC1" w:rsidRDefault="00B37DC1" w:rsidP="00B37DC1">
      <w:pPr>
        <w:pStyle w:val="Heading4"/>
      </w:pPr>
      <w:r>
        <w:t>User ID</w:t>
      </w:r>
    </w:p>
    <w:p w14:paraId="4AAD1B15" w14:textId="1612436C" w:rsidR="00882524" w:rsidRDefault="00882524" w:rsidP="00882524">
      <w:bookmarkStart w:id="52" w:name="_Hlk46564106"/>
      <w:r>
        <w:t>The username of the original user that created this receipt in the system.</w:t>
      </w:r>
    </w:p>
    <w:p w14:paraId="55B1434D" w14:textId="56685584" w:rsidR="00865E63" w:rsidRDefault="00865E63" w:rsidP="00882524"/>
    <w:p w14:paraId="7BA57E85" w14:textId="23ED65E1" w:rsidR="00865E63" w:rsidRDefault="00865E63" w:rsidP="00882524"/>
    <w:p w14:paraId="656A3949" w14:textId="0C494F5A" w:rsidR="00865E63" w:rsidRDefault="00865E63" w:rsidP="00882524"/>
    <w:p w14:paraId="7375E3C5" w14:textId="18A14CD3" w:rsidR="00865E63" w:rsidRDefault="00865E63" w:rsidP="00882524"/>
    <w:p w14:paraId="7F0D0859" w14:textId="77777777" w:rsidR="00865E63" w:rsidRPr="00EC1454" w:rsidRDefault="00865E63" w:rsidP="00882524"/>
    <w:p w14:paraId="59417902" w14:textId="4E8E67FC" w:rsidR="00340066" w:rsidRDefault="00340066" w:rsidP="00340066">
      <w:pPr>
        <w:pStyle w:val="Heading2"/>
      </w:pPr>
      <w:bookmarkStart w:id="53" w:name="_Toc46574947"/>
      <w:bookmarkEnd w:id="52"/>
      <w:r>
        <w:lastRenderedPageBreak/>
        <w:t>Transfer Materials</w:t>
      </w:r>
      <w:bookmarkEnd w:id="53"/>
    </w:p>
    <w:p w14:paraId="4838125A" w14:textId="3009F5E0" w:rsidR="00D14BBA" w:rsidRPr="00D14BBA" w:rsidRDefault="00D14BBA" w:rsidP="00D14BBA">
      <w:pPr>
        <w:pStyle w:val="Heading3"/>
      </w:pPr>
      <w:bookmarkStart w:id="54" w:name="_Toc46574948"/>
      <w:r>
        <w:t>Overview</w:t>
      </w:r>
      <w:bookmarkEnd w:id="54"/>
    </w:p>
    <w:p w14:paraId="7CAB4034" w14:textId="62BC70DF"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Raw materials transfers may be created directly to this file by scanning the </w:t>
      </w:r>
      <w:r w:rsidR="00D14BBA" w:rsidRPr="004B1BF3">
        <w:rPr>
          <w:rFonts w:asciiTheme="minorHAnsi" w:hAnsiTheme="minorHAnsi" w:cstheme="minorHAnsi"/>
          <w:sz w:val="22"/>
          <w:szCs w:val="22"/>
        </w:rPr>
        <w:t>bar-coded</w:t>
      </w:r>
      <w:r w:rsidRPr="004B1BF3">
        <w:rPr>
          <w:rFonts w:asciiTheme="minorHAnsi" w:hAnsiTheme="minorHAnsi" w:cstheme="minorHAnsi"/>
          <w:sz w:val="22"/>
          <w:szCs w:val="22"/>
        </w:rPr>
        <w:t xml:space="preserve"> tag number by utilizing the </w:t>
      </w:r>
      <w:r w:rsidR="00C536D0">
        <w:rPr>
          <w:rFonts w:asciiTheme="minorHAnsi" w:hAnsiTheme="minorHAnsi" w:cstheme="minorHAnsi"/>
          <w:sz w:val="22"/>
          <w:szCs w:val="22"/>
        </w:rPr>
        <w:t>“</w:t>
      </w:r>
      <w:r w:rsidRPr="00C536D0">
        <w:rPr>
          <w:rFonts w:asciiTheme="minorHAnsi" w:hAnsiTheme="minorHAnsi" w:cstheme="minorHAnsi"/>
          <w:b/>
          <w:bCs/>
          <w:i/>
          <w:iCs/>
          <w:sz w:val="22"/>
          <w:szCs w:val="22"/>
          <w:u w:val="single"/>
        </w:rPr>
        <w:t>Scan Issues</w:t>
      </w:r>
      <w:r w:rsidR="00C536D0">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Alternatively, transfers may be manually added to this file by searching for the item and tag numbers.  Once transfers for each tag number are created, the list of transfer records </w:t>
      </w:r>
      <w:r w:rsidR="00D14BBA" w:rsidRPr="004B1BF3">
        <w:rPr>
          <w:rFonts w:asciiTheme="minorHAnsi" w:hAnsiTheme="minorHAnsi" w:cstheme="minorHAnsi"/>
          <w:sz w:val="22"/>
          <w:szCs w:val="22"/>
        </w:rPr>
        <w:t>is</w:t>
      </w:r>
      <w:r w:rsidRPr="004B1BF3">
        <w:rPr>
          <w:rFonts w:asciiTheme="minorHAnsi" w:hAnsiTheme="minorHAnsi" w:cstheme="minorHAnsi"/>
          <w:sz w:val="22"/>
          <w:szCs w:val="22"/>
        </w:rPr>
        <w:t xml:space="preserve"> displayed for updating, deletion and posting.  </w:t>
      </w:r>
    </w:p>
    <w:p w14:paraId="1630C398" w14:textId="77777777" w:rsidR="007661A8" w:rsidRDefault="007661A8" w:rsidP="009668B5">
      <w:pPr>
        <w:pStyle w:val="BodyText"/>
        <w:rPr>
          <w:rFonts w:asciiTheme="minorHAnsi" w:hAnsiTheme="minorHAnsi" w:cstheme="minorHAnsi"/>
          <w:sz w:val="22"/>
          <w:szCs w:val="22"/>
        </w:rPr>
      </w:pPr>
    </w:p>
    <w:p w14:paraId="77CCFE15" w14:textId="092A501F" w:rsidR="009668B5"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Transfers may be posted one at a time or in a batch via the </w:t>
      </w:r>
      <w:r w:rsidR="00D14BBA">
        <w:rPr>
          <w:rFonts w:asciiTheme="minorHAnsi" w:hAnsiTheme="minorHAnsi" w:cstheme="minorHAnsi"/>
          <w:sz w:val="22"/>
          <w:szCs w:val="22"/>
        </w:rPr>
        <w:t>“</w:t>
      </w:r>
      <w:r w:rsidRPr="00D14BBA">
        <w:rPr>
          <w:rFonts w:asciiTheme="minorHAnsi" w:hAnsiTheme="minorHAnsi" w:cstheme="minorHAnsi"/>
          <w:b/>
          <w:bCs/>
          <w:i/>
          <w:iCs/>
          <w:sz w:val="22"/>
          <w:szCs w:val="22"/>
          <w:u w:val="single"/>
        </w:rPr>
        <w:t>POST</w:t>
      </w:r>
      <w:r w:rsidR="00D14BBA">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transfers may be sorted by receipt date, purchase order number, item number and warehouse by clicking the appropriate circle at the bottom of the screen.  To search alphabetically for a transfer record, click the appropriate sort option, enter in a continuous string of characters in the Auto Find box, then press </w:t>
      </w:r>
      <w:r w:rsidR="00D14BBA">
        <w:rPr>
          <w:rFonts w:asciiTheme="minorHAnsi" w:hAnsiTheme="minorHAnsi" w:cstheme="minorHAnsi"/>
          <w:sz w:val="22"/>
          <w:szCs w:val="22"/>
        </w:rPr>
        <w:t>“</w:t>
      </w:r>
      <w:r w:rsidRPr="00D14BBA">
        <w:rPr>
          <w:rFonts w:asciiTheme="minorHAnsi" w:hAnsiTheme="minorHAnsi" w:cstheme="minorHAnsi"/>
          <w:b/>
          <w:bCs/>
          <w:i/>
          <w:iCs/>
          <w:sz w:val="22"/>
          <w:szCs w:val="22"/>
          <w:u w:val="single"/>
        </w:rPr>
        <w:t>Enter</w:t>
      </w:r>
      <w:r w:rsidR="00D14BBA">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37505C26" w14:textId="20EC0210" w:rsidR="00D14BBA" w:rsidRDefault="00D14BBA" w:rsidP="009668B5">
      <w:pPr>
        <w:pStyle w:val="BodyText"/>
        <w:rPr>
          <w:rFonts w:asciiTheme="minorHAnsi" w:hAnsiTheme="minorHAnsi" w:cstheme="minorHAnsi"/>
          <w:sz w:val="22"/>
          <w:szCs w:val="22"/>
        </w:rPr>
      </w:pPr>
    </w:p>
    <w:p w14:paraId="1917D4A4" w14:textId="10D631F4" w:rsidR="00D14BBA" w:rsidRPr="004B1BF3" w:rsidRDefault="00D14BBA" w:rsidP="00D14BBA">
      <w:pPr>
        <w:pStyle w:val="Heading3"/>
      </w:pPr>
      <w:bookmarkStart w:id="55" w:name="_Toc46574949"/>
      <w:r>
        <w:t>Browse Transfers</w:t>
      </w:r>
      <w:bookmarkEnd w:id="55"/>
    </w:p>
    <w:p w14:paraId="0E3C66AA" w14:textId="77777777" w:rsidR="009668B5" w:rsidRPr="004B1BF3" w:rsidRDefault="009668B5" w:rsidP="009668B5">
      <w:pPr>
        <w:pStyle w:val="BodyText"/>
        <w:rPr>
          <w:rFonts w:asciiTheme="minorHAnsi" w:hAnsiTheme="minorHAnsi" w:cstheme="minorHAnsi"/>
          <w:sz w:val="22"/>
          <w:szCs w:val="22"/>
        </w:rPr>
      </w:pPr>
    </w:p>
    <w:p w14:paraId="154E5C3B" w14:textId="0FCA8FE2" w:rsidR="00340066" w:rsidRDefault="00B37DC1" w:rsidP="00340066">
      <w:r>
        <w:rPr>
          <w:noProof/>
        </w:rPr>
        <w:drawing>
          <wp:inline distT="0" distB="0" distL="0" distR="0" wp14:anchorId="559A88CF" wp14:editId="2C95F451">
            <wp:extent cx="5943600" cy="436181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61815"/>
                    </a:xfrm>
                    <a:prstGeom prst="rect">
                      <a:avLst/>
                    </a:prstGeom>
                  </pic:spPr>
                </pic:pic>
              </a:graphicData>
            </a:graphic>
          </wp:inline>
        </w:drawing>
      </w:r>
    </w:p>
    <w:p w14:paraId="68FE9D60" w14:textId="77D4E889" w:rsidR="00B37DC1" w:rsidRDefault="00B37DC1" w:rsidP="00B37DC1">
      <w:pPr>
        <w:pStyle w:val="Heading4"/>
      </w:pPr>
      <w:r>
        <w:t>UPDATE</w:t>
      </w:r>
    </w:p>
    <w:p w14:paraId="3DE9B61F" w14:textId="501374BA" w:rsidR="00B37DC1" w:rsidRPr="00B37DC1" w:rsidRDefault="00D14BBA" w:rsidP="00B37DC1">
      <w:r w:rsidRPr="004B1BF3">
        <w:rPr>
          <w:rFonts w:cstheme="minorHAnsi"/>
        </w:rPr>
        <w:t xml:space="preserve">To update a material transfer, simply double click the item or press the </w:t>
      </w:r>
      <w:r>
        <w:rPr>
          <w:rFonts w:cstheme="minorHAnsi"/>
        </w:rPr>
        <w:t>“</w:t>
      </w:r>
      <w:r>
        <w:rPr>
          <w:rFonts w:cstheme="minorHAnsi"/>
          <w:b/>
          <w:bCs/>
          <w:i/>
          <w:iCs/>
          <w:u w:val="single"/>
        </w:rPr>
        <w:t xml:space="preserve">Update”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3ED6589C" w14:textId="49FCA1E5" w:rsidR="00B37DC1" w:rsidRDefault="00B37DC1" w:rsidP="00B37DC1">
      <w:pPr>
        <w:pStyle w:val="Heading4"/>
      </w:pPr>
      <w:r>
        <w:lastRenderedPageBreak/>
        <w:t>ADD</w:t>
      </w:r>
    </w:p>
    <w:p w14:paraId="7BDBB7D6" w14:textId="14BB741E" w:rsidR="00B37DC1" w:rsidRPr="00B37DC1" w:rsidRDefault="00D14BBA" w:rsidP="00B37DC1">
      <w:r w:rsidRPr="004B1BF3">
        <w:rPr>
          <w:rFonts w:cstheme="minorHAnsi"/>
        </w:rPr>
        <w:t xml:space="preserve">To manually add material transfers, press the </w:t>
      </w:r>
      <w:r>
        <w:rPr>
          <w:rFonts w:cstheme="minorHAnsi"/>
        </w:rPr>
        <w:t>“</w:t>
      </w:r>
      <w:r>
        <w:rPr>
          <w:rFonts w:cstheme="minorHAnsi"/>
          <w:b/>
          <w:bCs/>
          <w:i/>
          <w:iCs/>
          <w:u w:val="single"/>
        </w:rPr>
        <w:t xml:space="preserve">Add” </w:t>
      </w:r>
      <w:r w:rsidRPr="004B1BF3">
        <w:rPr>
          <w:rFonts w:cstheme="minorHAnsi"/>
        </w:rPr>
        <w:t xml:space="preserve">button at the bottom of the screen. Select any item by pressing </w:t>
      </w:r>
      <w:r>
        <w:rPr>
          <w:rFonts w:cstheme="minorHAnsi"/>
        </w:rPr>
        <w:t>“</w:t>
      </w:r>
      <w:r w:rsidRPr="00D14BBA">
        <w:rPr>
          <w:rFonts w:cstheme="minorHAnsi"/>
          <w:b/>
          <w:bCs/>
          <w:i/>
          <w:iCs/>
          <w:u w:val="single"/>
        </w:rPr>
        <w:t>F1</w:t>
      </w:r>
      <w:r>
        <w:rPr>
          <w:rFonts w:cstheme="minorHAnsi"/>
          <w:b/>
          <w:bCs/>
          <w:i/>
          <w:iCs/>
          <w:u w:val="single"/>
        </w:rPr>
        <w:t>”</w:t>
      </w:r>
      <w:r w:rsidRPr="004B1BF3">
        <w:rPr>
          <w:rFonts w:cstheme="minorHAnsi"/>
        </w:rPr>
        <w:t xml:space="preserve"> on the item code, then enter the remaining data and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40122134" w14:textId="3728914B" w:rsidR="00B37DC1" w:rsidRDefault="00B37DC1" w:rsidP="00B37DC1">
      <w:pPr>
        <w:pStyle w:val="Heading4"/>
      </w:pPr>
      <w:r>
        <w:t>COPY</w:t>
      </w:r>
    </w:p>
    <w:p w14:paraId="2A5AAA29" w14:textId="3B634F6D" w:rsidR="00B37DC1" w:rsidRPr="00B37DC1" w:rsidRDefault="00D14BBA" w:rsidP="00B37DC1">
      <w:r w:rsidRPr="004B1BF3">
        <w:rPr>
          <w:rFonts w:cstheme="minorHAnsi"/>
        </w:rPr>
        <w:t xml:space="preserve">To copy a material transfer, highlight the item with a single click, then press the </w:t>
      </w:r>
      <w:r>
        <w:rPr>
          <w:rFonts w:cstheme="minorHAnsi"/>
        </w:rPr>
        <w:t>“</w:t>
      </w:r>
      <w:r>
        <w:rPr>
          <w:rFonts w:cstheme="minorHAnsi"/>
          <w:b/>
          <w:bCs/>
          <w:i/>
          <w:iCs/>
          <w:u w:val="single"/>
        </w:rPr>
        <w:t xml:space="preserve">Copy”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12909B24" w14:textId="733EBE68" w:rsidR="00B37DC1" w:rsidRDefault="00B37DC1" w:rsidP="00B37DC1">
      <w:pPr>
        <w:pStyle w:val="Heading4"/>
      </w:pPr>
      <w:r>
        <w:t>DELETE</w:t>
      </w:r>
    </w:p>
    <w:p w14:paraId="491BA1FA" w14:textId="5E45A03A" w:rsidR="00B37DC1" w:rsidRPr="00B37DC1" w:rsidRDefault="00D14BBA" w:rsidP="00B37DC1">
      <w:r w:rsidRPr="004B1BF3">
        <w:rPr>
          <w:rFonts w:cstheme="minorHAnsi"/>
        </w:rPr>
        <w:t xml:space="preserve">To delete a material transfer, highlight the item with a single click, then press the </w:t>
      </w:r>
      <w:r>
        <w:rPr>
          <w:rFonts w:cstheme="minorHAnsi"/>
        </w:rPr>
        <w:t>“</w:t>
      </w:r>
      <w:r>
        <w:rPr>
          <w:rFonts w:cstheme="minorHAnsi"/>
          <w:b/>
          <w:bCs/>
          <w:i/>
          <w:iCs/>
          <w:u w:val="single"/>
        </w:rPr>
        <w:t xml:space="preserve">Delete” </w:t>
      </w:r>
      <w:r w:rsidRPr="004B1BF3">
        <w:rPr>
          <w:rFonts w:cstheme="minorHAnsi"/>
        </w:rPr>
        <w:t xml:space="preserve">button at the bottom of the screen.  Press the </w:t>
      </w:r>
      <w:r>
        <w:rPr>
          <w:rFonts w:cstheme="minorHAnsi"/>
        </w:rPr>
        <w:t>“</w:t>
      </w:r>
      <w:r w:rsidRPr="00D14BBA">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D14BBA">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509C5FFC" w14:textId="5E838D69" w:rsidR="00B37DC1" w:rsidRDefault="00B37DC1" w:rsidP="00B37DC1">
      <w:pPr>
        <w:pStyle w:val="Heading4"/>
      </w:pPr>
      <w:r>
        <w:t>POST</w:t>
      </w:r>
    </w:p>
    <w:p w14:paraId="38243C93" w14:textId="5AAD8540" w:rsidR="00B37DC1" w:rsidRPr="00B37DC1" w:rsidRDefault="00D14BBA" w:rsidP="00B37DC1">
      <w:r w:rsidRPr="004B1BF3">
        <w:rPr>
          <w:rFonts w:cstheme="minorHAnsi"/>
        </w:rPr>
        <w:t xml:space="preserve">To Post a material transfer,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3FCC357E" w14:textId="770B642A" w:rsidR="00340066" w:rsidRDefault="00B37DC1" w:rsidP="00340066">
      <w:pPr>
        <w:pStyle w:val="Heading3"/>
      </w:pPr>
      <w:bookmarkStart w:id="56" w:name="_Toc46574950"/>
      <w:r>
        <w:lastRenderedPageBreak/>
        <w:t>Add/Update Transfer</w:t>
      </w:r>
      <w:bookmarkEnd w:id="56"/>
    </w:p>
    <w:p w14:paraId="0B0E9353" w14:textId="49369891" w:rsidR="00B37DC1" w:rsidRPr="00B37DC1" w:rsidRDefault="00B37DC1" w:rsidP="00B37DC1">
      <w:r>
        <w:rPr>
          <w:noProof/>
        </w:rPr>
        <w:drawing>
          <wp:inline distT="0" distB="0" distL="0" distR="0" wp14:anchorId="4E87BC1B" wp14:editId="676324A7">
            <wp:extent cx="5943600" cy="450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05325"/>
                    </a:xfrm>
                    <a:prstGeom prst="rect">
                      <a:avLst/>
                    </a:prstGeom>
                  </pic:spPr>
                </pic:pic>
              </a:graphicData>
            </a:graphic>
          </wp:inline>
        </w:drawing>
      </w:r>
    </w:p>
    <w:p w14:paraId="08D3C7B6" w14:textId="77777777" w:rsidR="003728F8" w:rsidRDefault="003728F8" w:rsidP="003728F8">
      <w:pPr>
        <w:pStyle w:val="Heading4"/>
      </w:pPr>
      <w:r>
        <w:t>SAVE</w:t>
      </w:r>
    </w:p>
    <w:p w14:paraId="3FA152D4" w14:textId="2929791D" w:rsidR="003728F8" w:rsidRDefault="003728F8" w:rsidP="003728F8">
      <w:r>
        <w:t xml:space="preserve">Click the </w:t>
      </w:r>
      <w:r>
        <w:rPr>
          <w:b/>
          <w:bCs/>
          <w:i/>
          <w:iCs/>
          <w:u w:val="single"/>
        </w:rPr>
        <w:t>“Save”</w:t>
      </w:r>
      <w:r>
        <w:t xml:space="preserve"> button to save all changes to the current Transfer.</w:t>
      </w:r>
    </w:p>
    <w:p w14:paraId="2AF37452" w14:textId="77777777" w:rsidR="003728F8" w:rsidRDefault="003728F8" w:rsidP="003728F8">
      <w:pPr>
        <w:pStyle w:val="Heading4"/>
      </w:pPr>
      <w:r>
        <w:t>RESET</w:t>
      </w:r>
    </w:p>
    <w:p w14:paraId="58C23771" w14:textId="77777777" w:rsidR="003728F8" w:rsidRPr="00096EBD" w:rsidRDefault="003728F8" w:rsidP="003728F8">
      <w:r>
        <w:t xml:space="preserve">Click the </w:t>
      </w:r>
      <w:r>
        <w:rPr>
          <w:b/>
          <w:bCs/>
          <w:i/>
          <w:iCs/>
          <w:u w:val="single"/>
        </w:rPr>
        <w:t>“Reset”</w:t>
      </w:r>
      <w:r>
        <w:t xml:space="preserve"> button to reset all fields to their original state.</w:t>
      </w:r>
    </w:p>
    <w:p w14:paraId="2DD5D919" w14:textId="77777777" w:rsidR="003728F8" w:rsidRDefault="003728F8" w:rsidP="003728F8">
      <w:pPr>
        <w:pStyle w:val="Heading4"/>
      </w:pPr>
      <w:r>
        <w:t>CANCEL</w:t>
      </w:r>
    </w:p>
    <w:p w14:paraId="7FF64EE6" w14:textId="2A3C51F7" w:rsidR="003728F8" w:rsidRPr="00DF6BEC" w:rsidRDefault="003728F8" w:rsidP="003728F8">
      <w:r>
        <w:t xml:space="preserve">Click the </w:t>
      </w:r>
      <w:r>
        <w:rPr>
          <w:b/>
          <w:bCs/>
          <w:i/>
          <w:iCs/>
          <w:u w:val="single"/>
        </w:rPr>
        <w:t>“Cancel”</w:t>
      </w:r>
      <w:r>
        <w:t xml:space="preserve"> button to cancel all changes to the Transfer without saving.</w:t>
      </w:r>
    </w:p>
    <w:p w14:paraId="2C67A1A3" w14:textId="254CE6B7" w:rsidR="00B37DC1" w:rsidRDefault="00B37DC1" w:rsidP="00B37DC1">
      <w:pPr>
        <w:pStyle w:val="Heading4"/>
      </w:pPr>
      <w:r>
        <w:t>POST</w:t>
      </w:r>
    </w:p>
    <w:p w14:paraId="0ECA5CE5" w14:textId="3F005137" w:rsidR="00340066" w:rsidRDefault="00D14BBA" w:rsidP="00340066">
      <w:pPr>
        <w:rPr>
          <w:rFonts w:cstheme="minorHAnsi"/>
        </w:rPr>
      </w:pPr>
      <w:r w:rsidRPr="004B1BF3">
        <w:rPr>
          <w:rFonts w:cstheme="minorHAnsi"/>
        </w:rPr>
        <w:t xml:space="preserve">To Post a material transfer, highlight each item with a single click, then press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D14BB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0A3871CB" w14:textId="3C6A5033" w:rsidR="00865E63" w:rsidRDefault="00865E63" w:rsidP="00340066">
      <w:pPr>
        <w:rPr>
          <w:rFonts w:cstheme="minorHAnsi"/>
        </w:rPr>
      </w:pPr>
    </w:p>
    <w:p w14:paraId="55938C6B" w14:textId="33024E2A" w:rsidR="00865E63" w:rsidRDefault="00865E63" w:rsidP="00340066">
      <w:pPr>
        <w:rPr>
          <w:rFonts w:cstheme="minorHAnsi"/>
        </w:rPr>
      </w:pPr>
    </w:p>
    <w:p w14:paraId="7A7D7BD8" w14:textId="77777777" w:rsidR="00865E63" w:rsidRDefault="00865E63" w:rsidP="00340066"/>
    <w:p w14:paraId="6DDF440E" w14:textId="20A38DC4" w:rsidR="00B37DC1" w:rsidRDefault="00B37DC1" w:rsidP="00B37DC1">
      <w:pPr>
        <w:pStyle w:val="Heading3"/>
      </w:pPr>
      <w:bookmarkStart w:id="57" w:name="_Toc46574951"/>
      <w:r>
        <w:lastRenderedPageBreak/>
        <w:t>Add/Update Transfer Field Definitions</w:t>
      </w:r>
      <w:bookmarkEnd w:id="57"/>
    </w:p>
    <w:p w14:paraId="68ED160D" w14:textId="709FF236" w:rsidR="00B37DC1" w:rsidRDefault="00B37DC1" w:rsidP="00B37DC1">
      <w:pPr>
        <w:pStyle w:val="Heading4"/>
      </w:pPr>
      <w:r>
        <w:t>Sequence #</w:t>
      </w:r>
    </w:p>
    <w:p w14:paraId="5269B9DD" w14:textId="77777777" w:rsidR="00981D78" w:rsidRDefault="00981D78" w:rsidP="00981D78">
      <w:r>
        <w:t>The Sequence Number is automatically given by the system. It is not modifiable by the user.</w:t>
      </w:r>
    </w:p>
    <w:p w14:paraId="6A73E6CF" w14:textId="3D051BF1" w:rsidR="00B37DC1" w:rsidRDefault="00B37DC1" w:rsidP="00B37DC1">
      <w:pPr>
        <w:pStyle w:val="Heading4"/>
      </w:pPr>
      <w:bookmarkStart w:id="58" w:name="_Hlk46563200"/>
      <w:r>
        <w:t>From Tag</w:t>
      </w:r>
      <w:r w:rsidR="00C536D0">
        <w:t xml:space="preserve"> / To Tag</w:t>
      </w:r>
    </w:p>
    <w:p w14:paraId="277A0683" w14:textId="77777777" w:rsidR="00316F74" w:rsidRPr="00E5397E" w:rsidRDefault="00316F74" w:rsidP="00316F74">
      <w:r>
        <w:t>Enter the beginning and ending Tag Number to transfer from and to, respectively.</w:t>
      </w:r>
    </w:p>
    <w:p w14:paraId="7B6A773A" w14:textId="203FC1CD" w:rsidR="00B37DC1" w:rsidRDefault="00B37DC1" w:rsidP="00B37DC1">
      <w:pPr>
        <w:pStyle w:val="Heading4"/>
      </w:pPr>
      <w:r>
        <w:t>From Warehouse</w:t>
      </w:r>
      <w:r w:rsidR="00C536D0">
        <w:t xml:space="preserve"> / To Warehouse</w:t>
      </w:r>
    </w:p>
    <w:p w14:paraId="14209163" w14:textId="77777777" w:rsidR="00316F74" w:rsidRPr="00E5397E" w:rsidRDefault="00316F74" w:rsidP="00316F74">
      <w:r>
        <w:t>Enter the beginning and ending Warehouse Location to transfer from and to, respectively.</w:t>
      </w:r>
    </w:p>
    <w:p w14:paraId="3E6CD8B7" w14:textId="56D604A9" w:rsidR="00B37DC1" w:rsidRDefault="00B37DC1" w:rsidP="00B37DC1">
      <w:pPr>
        <w:pStyle w:val="Heading4"/>
      </w:pPr>
      <w:r>
        <w:t>From Bin</w:t>
      </w:r>
      <w:r w:rsidR="00C536D0">
        <w:t xml:space="preserve"> / To Bin</w:t>
      </w:r>
    </w:p>
    <w:bookmarkEnd w:id="58"/>
    <w:p w14:paraId="7D01391D" w14:textId="77777777" w:rsidR="00316F74" w:rsidRPr="00E5397E" w:rsidRDefault="00316F74" w:rsidP="00316F74">
      <w:r>
        <w:t>Enter the beginning and ending Bin Number to transfer from and to, respectively.</w:t>
      </w:r>
    </w:p>
    <w:p w14:paraId="70C2CD01" w14:textId="1E3C4D94" w:rsidR="00B37DC1" w:rsidRDefault="00B37DC1" w:rsidP="00B37DC1">
      <w:pPr>
        <w:pStyle w:val="Heading4"/>
      </w:pPr>
      <w:r>
        <w:t>Transfer Date</w:t>
      </w:r>
    </w:p>
    <w:p w14:paraId="329EF981" w14:textId="072F09B0" w:rsidR="001F2ABA" w:rsidRDefault="001F2ABA" w:rsidP="001F2ABA">
      <w:r w:rsidRPr="00E33CD4">
        <w:rPr>
          <w:rFonts w:cstheme="minorHAnsi"/>
        </w:rPr>
        <w:t xml:space="preserve">Enter the date that the item was </w:t>
      </w:r>
      <w:r>
        <w:rPr>
          <w:rFonts w:cstheme="minorHAnsi"/>
        </w:rPr>
        <w:t>transferred</w:t>
      </w:r>
      <w:r w:rsidRPr="00E33CD4">
        <w:rPr>
          <w:rFonts w:cstheme="minorHAnsi"/>
        </w:rPr>
        <w:t>, defaults to system date.</w:t>
      </w:r>
      <w:r>
        <w:rPr>
          <w:rFonts w:cstheme="minorHAnsi"/>
        </w:rPr>
        <w:t xml:space="preserve"> This field automatically d</w:t>
      </w:r>
      <w:r>
        <w:t>efaults to today’s date, but may be modified by the user.</w:t>
      </w:r>
    </w:p>
    <w:p w14:paraId="7C3F881C" w14:textId="5E52CBE8" w:rsidR="00B37DC1" w:rsidRDefault="00B37DC1" w:rsidP="00B37DC1">
      <w:pPr>
        <w:pStyle w:val="Heading4"/>
      </w:pPr>
      <w:r>
        <w:t>Item Number</w:t>
      </w:r>
    </w:p>
    <w:p w14:paraId="4CA38CF0"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2C5597FA" w14:textId="31A3B512" w:rsidR="00B37DC1" w:rsidRDefault="00B37DC1" w:rsidP="00B37DC1">
      <w:pPr>
        <w:pStyle w:val="Heading4"/>
      </w:pPr>
      <w:r>
        <w:t>Item Name</w:t>
      </w:r>
    </w:p>
    <w:p w14:paraId="1536549A"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6AB42AC2" w14:textId="1F7F963E" w:rsidR="00B37DC1" w:rsidRDefault="00B37DC1" w:rsidP="00B37DC1">
      <w:pPr>
        <w:pStyle w:val="Heading4"/>
      </w:pPr>
      <w:r>
        <w:t>Qty</w:t>
      </w:r>
    </w:p>
    <w:p w14:paraId="2971E002" w14:textId="77777777" w:rsidR="001F2ABA" w:rsidRDefault="001F2ABA" w:rsidP="001F2ABA">
      <w:pPr>
        <w:rPr>
          <w:rFonts w:cstheme="minorHAnsi"/>
        </w:rPr>
      </w:pPr>
      <w:r w:rsidRPr="002A586D">
        <w:rPr>
          <w:rFonts w:cstheme="minorHAnsi"/>
        </w:rPr>
        <w:t xml:space="preserve">Enter the quantity in this </w:t>
      </w:r>
      <w:r>
        <w:rPr>
          <w:rFonts w:cstheme="minorHAnsi"/>
        </w:rPr>
        <w:t>warehouse</w:t>
      </w:r>
      <w:r w:rsidRPr="002A586D">
        <w:rPr>
          <w:rFonts w:cstheme="minorHAnsi"/>
        </w:rPr>
        <w:t>, bin, and tag for the item with this job number.</w:t>
      </w:r>
    </w:p>
    <w:p w14:paraId="0D12DA3F" w14:textId="060E60B0" w:rsidR="00B37DC1" w:rsidRDefault="00B37DC1" w:rsidP="00B37DC1">
      <w:pPr>
        <w:pStyle w:val="Heading4"/>
      </w:pPr>
      <w:r>
        <w:t>User ID</w:t>
      </w:r>
    </w:p>
    <w:p w14:paraId="517A376B" w14:textId="77777777" w:rsidR="00316F74" w:rsidRPr="00EC1454" w:rsidRDefault="00316F74" w:rsidP="00316F74">
      <w:r>
        <w:t>The username of the original user that created this receipt in the system.</w:t>
      </w:r>
    </w:p>
    <w:p w14:paraId="045A7398" w14:textId="4402A4EA" w:rsidR="00340066" w:rsidRDefault="00340066" w:rsidP="00340066">
      <w:pPr>
        <w:pStyle w:val="Heading2"/>
      </w:pPr>
      <w:bookmarkStart w:id="59" w:name="_Toc46574952"/>
      <w:r>
        <w:lastRenderedPageBreak/>
        <w:t>Move Materials</w:t>
      </w:r>
      <w:bookmarkEnd w:id="59"/>
    </w:p>
    <w:p w14:paraId="347D7029" w14:textId="6ED5E7EF" w:rsidR="00E57B18" w:rsidRPr="00E57B18" w:rsidRDefault="00E57B18" w:rsidP="00E57B18">
      <w:pPr>
        <w:pStyle w:val="Heading3"/>
      </w:pPr>
      <w:bookmarkStart w:id="60" w:name="_Toc46574953"/>
      <w:r>
        <w:t>Browse Material Receipts</w:t>
      </w:r>
      <w:bookmarkEnd w:id="60"/>
    </w:p>
    <w:p w14:paraId="14D3B85D" w14:textId="50B025BF" w:rsidR="00340066" w:rsidRDefault="00340066" w:rsidP="00340066">
      <w:r>
        <w:rPr>
          <w:noProof/>
        </w:rPr>
        <w:drawing>
          <wp:inline distT="0" distB="0" distL="0" distR="0" wp14:anchorId="51C4D2D5" wp14:editId="5EAD9FDF">
            <wp:extent cx="5943600" cy="457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72635"/>
                    </a:xfrm>
                    <a:prstGeom prst="rect">
                      <a:avLst/>
                    </a:prstGeom>
                  </pic:spPr>
                </pic:pic>
              </a:graphicData>
            </a:graphic>
          </wp:inline>
        </w:drawing>
      </w:r>
    </w:p>
    <w:p w14:paraId="22419EAA" w14:textId="789B3365" w:rsidR="00B37DC1" w:rsidRDefault="00B37DC1" w:rsidP="00B37DC1">
      <w:pPr>
        <w:pStyle w:val="Heading4"/>
      </w:pPr>
      <w:r>
        <w:t>UPDATE</w:t>
      </w:r>
    </w:p>
    <w:p w14:paraId="22CEBDF1" w14:textId="05624D1F" w:rsidR="00E57B18" w:rsidRDefault="00E57B18" w:rsidP="00E57B18">
      <w:bookmarkStart w:id="61" w:name="_Hlk43554756"/>
      <w:r>
        <w:t xml:space="preserve">To change the currently selected Receipt, simply click the </w:t>
      </w:r>
      <w:r>
        <w:rPr>
          <w:b/>
          <w:bCs/>
          <w:i/>
          <w:iCs/>
          <w:u w:val="single"/>
        </w:rPr>
        <w:t>“Update</w:t>
      </w:r>
      <w:r>
        <w:t xml:space="preserve">” button at the bottom of the screen.  </w:t>
      </w:r>
    </w:p>
    <w:p w14:paraId="273546CD" w14:textId="77777777" w:rsidR="00865E63" w:rsidRDefault="00865E63" w:rsidP="00E57B18"/>
    <w:p w14:paraId="1D113CC0" w14:textId="4A6DEF88" w:rsidR="00340066" w:rsidRDefault="00B37DC1" w:rsidP="00340066">
      <w:pPr>
        <w:pStyle w:val="Heading3"/>
      </w:pPr>
      <w:bookmarkStart w:id="62" w:name="_Toc46574954"/>
      <w:bookmarkEnd w:id="61"/>
      <w:r>
        <w:t>Update Material</w:t>
      </w:r>
      <w:r w:rsidR="00E57B18">
        <w:t xml:space="preserve"> Receipts</w:t>
      </w:r>
      <w:bookmarkEnd w:id="62"/>
    </w:p>
    <w:p w14:paraId="10A92090" w14:textId="77777777" w:rsidR="003728F8" w:rsidRDefault="003728F8" w:rsidP="003728F8">
      <w:pPr>
        <w:pStyle w:val="Heading4"/>
      </w:pPr>
      <w:r>
        <w:t>SAVE</w:t>
      </w:r>
    </w:p>
    <w:p w14:paraId="4352FC78" w14:textId="6652CE90" w:rsidR="003728F8" w:rsidRDefault="003728F8" w:rsidP="003728F8">
      <w:r>
        <w:t xml:space="preserve">Click the </w:t>
      </w:r>
      <w:r>
        <w:rPr>
          <w:b/>
          <w:bCs/>
          <w:i/>
          <w:iCs/>
          <w:u w:val="single"/>
        </w:rPr>
        <w:t>“Save”</w:t>
      </w:r>
      <w:r>
        <w:t xml:space="preserve"> button to save all changes to the current Receipt.</w:t>
      </w:r>
    </w:p>
    <w:p w14:paraId="7DA60A81" w14:textId="77777777" w:rsidR="003728F8" w:rsidRDefault="003728F8" w:rsidP="003728F8">
      <w:pPr>
        <w:pStyle w:val="Heading4"/>
      </w:pPr>
      <w:r>
        <w:t>CANCEL</w:t>
      </w:r>
    </w:p>
    <w:p w14:paraId="65EE0274" w14:textId="1D244121" w:rsidR="003728F8" w:rsidRDefault="003728F8" w:rsidP="003728F8">
      <w:r>
        <w:t xml:space="preserve">Click the </w:t>
      </w:r>
      <w:r>
        <w:rPr>
          <w:b/>
          <w:bCs/>
          <w:i/>
          <w:iCs/>
          <w:u w:val="single"/>
        </w:rPr>
        <w:t>“Cancel”</w:t>
      </w:r>
      <w:r>
        <w:t xml:space="preserve"> button to cancel all changes to the Receipt without saving.</w:t>
      </w:r>
    </w:p>
    <w:p w14:paraId="12E344A4" w14:textId="7C4495CD" w:rsidR="00865E63" w:rsidRDefault="00865E63" w:rsidP="003728F8"/>
    <w:p w14:paraId="6E33D88C" w14:textId="77777777" w:rsidR="00865E63" w:rsidRPr="00DF6BEC" w:rsidRDefault="00865E63" w:rsidP="003728F8"/>
    <w:p w14:paraId="3E32B423" w14:textId="0E148A76" w:rsidR="00B37DC1" w:rsidRDefault="00B37DC1" w:rsidP="00B37DC1">
      <w:pPr>
        <w:pStyle w:val="Heading3"/>
      </w:pPr>
      <w:bookmarkStart w:id="63" w:name="_Toc46574955"/>
      <w:r>
        <w:lastRenderedPageBreak/>
        <w:t>Update Material</w:t>
      </w:r>
      <w:r w:rsidR="00E57B18">
        <w:t xml:space="preserve"> Receipts</w:t>
      </w:r>
      <w:r>
        <w:t xml:space="preserve"> Field Definitions</w:t>
      </w:r>
      <w:bookmarkEnd w:id="63"/>
    </w:p>
    <w:p w14:paraId="49200FBF" w14:textId="202F4659" w:rsidR="00B37DC1" w:rsidRDefault="00B37DC1" w:rsidP="00B37DC1">
      <w:pPr>
        <w:pStyle w:val="Heading4"/>
      </w:pPr>
      <w:r>
        <w:t>Tag #</w:t>
      </w:r>
    </w:p>
    <w:p w14:paraId="086DE29F" w14:textId="77777777" w:rsidR="00A355F2" w:rsidRDefault="00A355F2" w:rsidP="00A355F2">
      <w:r>
        <w:t>When the Tag Number is scanned, this transfers to the PO#, PO Line# and Qty Fields.  The Unit of Measure imports from the raw materials consumption unit of measure.</w:t>
      </w:r>
    </w:p>
    <w:p w14:paraId="7A9BAC40" w14:textId="77777777" w:rsidR="00A355F2" w:rsidRDefault="00A355F2" w:rsidP="00A355F2">
      <w:r>
        <w:t>The RM Bar Code Tag format will be 999999 999 99999 99999 without any spaces.</w:t>
      </w:r>
    </w:p>
    <w:p w14:paraId="412BFFD2" w14:textId="77777777" w:rsidR="00A355F2" w:rsidRDefault="00A355F2" w:rsidP="00A355F2">
      <w:pPr>
        <w:pStyle w:val="ListParagraph"/>
        <w:numPr>
          <w:ilvl w:val="0"/>
          <w:numId w:val="4"/>
        </w:numPr>
      </w:pPr>
      <w:r>
        <w:t>The first 6 digits represent the ASI PO#.</w:t>
      </w:r>
    </w:p>
    <w:p w14:paraId="5001FCC5" w14:textId="77777777" w:rsidR="00A355F2" w:rsidRDefault="00A355F2" w:rsidP="00A355F2">
      <w:pPr>
        <w:pStyle w:val="ListParagraph"/>
        <w:numPr>
          <w:ilvl w:val="0"/>
          <w:numId w:val="4"/>
        </w:numPr>
      </w:pPr>
      <w:r>
        <w:t>The next 3 digits represent the ASI PO Line#.</w:t>
      </w:r>
    </w:p>
    <w:p w14:paraId="774AF777" w14:textId="77777777" w:rsidR="00A355F2" w:rsidRDefault="00A355F2" w:rsidP="00A355F2">
      <w:pPr>
        <w:pStyle w:val="ListParagraph"/>
        <w:numPr>
          <w:ilvl w:val="0"/>
          <w:numId w:val="4"/>
        </w:numPr>
      </w:pPr>
      <w:r>
        <w:t>The last 5 digits represent the quantity on the roll or pallet.</w:t>
      </w:r>
    </w:p>
    <w:p w14:paraId="120491A2" w14:textId="77777777" w:rsidR="00A355F2" w:rsidRDefault="00A355F2" w:rsidP="00A355F2">
      <w:pPr>
        <w:pStyle w:val="ListParagraph"/>
        <w:numPr>
          <w:ilvl w:val="0"/>
          <w:numId w:val="4"/>
        </w:numPr>
      </w:pPr>
      <w:r>
        <w:t>The last 5 digits represent the unique tag number.</w:t>
      </w:r>
    </w:p>
    <w:p w14:paraId="5453C200" w14:textId="77777777"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2C466526"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6E08E52E" w14:textId="4B4F2253" w:rsidR="00B37DC1" w:rsidRDefault="00B37DC1" w:rsidP="00B37DC1">
      <w:pPr>
        <w:pStyle w:val="Heading4"/>
      </w:pPr>
      <w:r>
        <w:t>Warehouse</w:t>
      </w:r>
    </w:p>
    <w:p w14:paraId="7712DBD4"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35E4A7BD" w14:textId="298855CB" w:rsidR="00B37DC1" w:rsidRPr="00B37DC1" w:rsidRDefault="00FE45F9" w:rsidP="00FE45F9">
      <w:r>
        <w:t>This list can be sorted by Location or Description. Alternatively, the user may search for any warehouse that they wish to use in order to narrow down their selection.</w:t>
      </w:r>
    </w:p>
    <w:p w14:paraId="664D0AE6" w14:textId="2003D27B" w:rsidR="00B37DC1" w:rsidRDefault="00B37DC1" w:rsidP="00B37DC1">
      <w:pPr>
        <w:pStyle w:val="Heading4"/>
      </w:pPr>
      <w:r>
        <w:t>Bin</w:t>
      </w:r>
    </w:p>
    <w:p w14:paraId="1F76762D"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4DAE83D6" w14:textId="1EA0604F" w:rsidR="00B37DC1" w:rsidRPr="00B37DC1" w:rsidRDefault="00E2349B" w:rsidP="00E2349B">
      <w:r>
        <w:t>This list can be sorted by Warehouse or Bin. Alternatively, the user may search for any bin that they wish to use in order to narrow down their selection.</w:t>
      </w:r>
    </w:p>
    <w:p w14:paraId="34A7F6B1" w14:textId="3B0489B3" w:rsidR="00B37DC1" w:rsidRDefault="00B37DC1" w:rsidP="00B37DC1">
      <w:pPr>
        <w:pStyle w:val="Heading4"/>
      </w:pPr>
      <w:r>
        <w:t>Job #</w:t>
      </w:r>
    </w:p>
    <w:p w14:paraId="558DF773" w14:textId="77777777" w:rsidR="0019137C" w:rsidRDefault="0019137C" w:rsidP="0019137C">
      <w:r>
        <w:t xml:space="preserve">The job number defaults to the estimate number, but may be modified.  The Job Factory Ticket will print by job number.  Repeat jobs for an item will add a suffix to the original job number.  </w:t>
      </w:r>
    </w:p>
    <w:p w14:paraId="425AECA4" w14:textId="77777777" w:rsidR="0019137C" w:rsidRDefault="0019137C" w:rsidP="0019137C">
      <w:r>
        <w:t xml:space="preserve">For example, a repeat job number could be Job number 88888-01 where 88888 is the original job and the 01 is the first repeat for that item.  </w:t>
      </w:r>
    </w:p>
    <w:p w14:paraId="38237384" w14:textId="35351EB4" w:rsidR="00B37DC1" w:rsidRPr="00B37DC1" w:rsidRDefault="0019137C" w:rsidP="0019137C">
      <w:r>
        <w:t>All costs including, standard (estimated) labor, material and overhead, work in process, actual costs and variances are maintained by job number.</w:t>
      </w:r>
    </w:p>
    <w:p w14:paraId="2AAFB5AD" w14:textId="4313607A" w:rsidR="00B37DC1" w:rsidRDefault="00B37DC1" w:rsidP="00B37DC1">
      <w:pPr>
        <w:pStyle w:val="Heading4"/>
      </w:pPr>
      <w:r>
        <w:t>Job #: 00</w:t>
      </w:r>
    </w:p>
    <w:p w14:paraId="5CBCDDF0" w14:textId="77777777" w:rsidR="0019137C" w:rsidRPr="00EC1454" w:rsidRDefault="0019137C" w:rsidP="0019137C">
      <w:r>
        <w:t>Repeat jobs for an item will add a suffix to the original job number.</w:t>
      </w:r>
    </w:p>
    <w:p w14:paraId="31D96B5D" w14:textId="2A5CC966" w:rsidR="00B37DC1" w:rsidRDefault="00B37DC1" w:rsidP="00B37DC1">
      <w:pPr>
        <w:pStyle w:val="Heading4"/>
      </w:pPr>
      <w:r>
        <w:t>Receipt Date</w:t>
      </w:r>
    </w:p>
    <w:p w14:paraId="0CBE8099" w14:textId="4FCE5F75" w:rsidR="009371FB" w:rsidRDefault="009371FB" w:rsidP="009371FB">
      <w:r w:rsidRPr="00E33CD4">
        <w:rPr>
          <w:rFonts w:cstheme="minorHAnsi"/>
        </w:rPr>
        <w:t xml:space="preserve">Enter the date that the item was </w:t>
      </w:r>
      <w:r>
        <w:rPr>
          <w:rFonts w:cstheme="minorHAnsi"/>
        </w:rPr>
        <w:t>moved</w:t>
      </w:r>
      <w:r w:rsidRPr="00E33CD4">
        <w:rPr>
          <w:rFonts w:cstheme="minorHAnsi"/>
        </w:rPr>
        <w:t>, defaults to system date.</w:t>
      </w:r>
      <w:r>
        <w:rPr>
          <w:rFonts w:cstheme="minorHAnsi"/>
        </w:rPr>
        <w:t xml:space="preserve"> This field automatically d</w:t>
      </w:r>
      <w:r>
        <w:t>efaults to today’s date, but may be modified by the user.</w:t>
      </w:r>
    </w:p>
    <w:p w14:paraId="7CF8AD7E" w14:textId="59792778" w:rsidR="00B37DC1" w:rsidRDefault="00B37DC1" w:rsidP="00B37DC1">
      <w:pPr>
        <w:pStyle w:val="Heading4"/>
      </w:pPr>
      <w:r>
        <w:lastRenderedPageBreak/>
        <w:t>PO #</w:t>
      </w:r>
    </w:p>
    <w:p w14:paraId="17EC0A53" w14:textId="37705FC8" w:rsidR="00B37DC1" w:rsidRPr="00B37DC1" w:rsidRDefault="0019137C" w:rsidP="00B37DC1">
      <w:r>
        <w:t xml:space="preserve">Enter a valid purchase order number. Alternatively, press the </w:t>
      </w:r>
      <w:r>
        <w:rPr>
          <w:b/>
          <w:bCs/>
          <w:i/>
          <w:iCs/>
          <w:u w:val="single"/>
        </w:rPr>
        <w:t>“F1”</w:t>
      </w:r>
      <w:r>
        <w:t xml:space="preserve"> key to choose a number from a list of valid purchase orders.</w:t>
      </w:r>
    </w:p>
    <w:p w14:paraId="6B24AB63" w14:textId="5554E2ED" w:rsidR="00B37DC1" w:rsidRDefault="00B37DC1" w:rsidP="00B37DC1">
      <w:pPr>
        <w:pStyle w:val="Heading4"/>
      </w:pPr>
      <w:r>
        <w:t>Item Number</w:t>
      </w:r>
    </w:p>
    <w:p w14:paraId="3962B7AB"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78CFF577" w14:textId="70F65088" w:rsidR="00B37DC1" w:rsidRDefault="00B37DC1" w:rsidP="00B37DC1">
      <w:pPr>
        <w:pStyle w:val="Heading4"/>
      </w:pPr>
      <w:r>
        <w:t>Item Name</w:t>
      </w:r>
    </w:p>
    <w:p w14:paraId="605859A8"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5D08C3D9" w14:textId="22565F7E" w:rsidR="00B37DC1" w:rsidRDefault="00B37DC1" w:rsidP="00B37DC1">
      <w:pPr>
        <w:pStyle w:val="Heading4"/>
      </w:pPr>
      <w:r>
        <w:t>Cost/UOM</w:t>
      </w:r>
    </w:p>
    <w:p w14:paraId="669A3758" w14:textId="781C09EF" w:rsidR="00B37DC1" w:rsidRPr="00B37DC1" w:rsidRDefault="00E2349B" w:rsidP="00B37DC1">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344E5225" w14:textId="454A0B40" w:rsidR="00B37DC1" w:rsidRDefault="00B37DC1" w:rsidP="00B37DC1">
      <w:pPr>
        <w:pStyle w:val="Heading4"/>
      </w:pPr>
      <w:r>
        <w:t>UOM</w:t>
      </w:r>
    </w:p>
    <w:p w14:paraId="2D761EEA"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78CD27F"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3680BC4D" w14:textId="77777777" w:rsidTr="001D7C80">
        <w:trPr>
          <w:trHeight w:val="359"/>
        </w:trPr>
        <w:tc>
          <w:tcPr>
            <w:tcW w:w="540" w:type="dxa"/>
          </w:tcPr>
          <w:p w14:paraId="607423A8" w14:textId="77777777" w:rsidR="001D7C80" w:rsidRDefault="001D7C80" w:rsidP="001D7C80">
            <w:r>
              <w:t>C</w:t>
            </w:r>
          </w:p>
        </w:tc>
        <w:tc>
          <w:tcPr>
            <w:tcW w:w="8810" w:type="dxa"/>
          </w:tcPr>
          <w:p w14:paraId="6288D5D8" w14:textId="77777777" w:rsidR="001D7C80" w:rsidRDefault="001D7C80" w:rsidP="001D7C80">
            <w:r>
              <w:t>Per Hundred</w:t>
            </w:r>
          </w:p>
        </w:tc>
      </w:tr>
      <w:tr w:rsidR="001D7C80" w14:paraId="72C940D5" w14:textId="77777777" w:rsidTr="001D7C80">
        <w:trPr>
          <w:trHeight w:val="350"/>
        </w:trPr>
        <w:tc>
          <w:tcPr>
            <w:tcW w:w="540" w:type="dxa"/>
          </w:tcPr>
          <w:p w14:paraId="03C4A0FB" w14:textId="77777777" w:rsidR="001D7C80" w:rsidRDefault="001D7C80" w:rsidP="001D7C80">
            <w:r>
              <w:t>CS</w:t>
            </w:r>
          </w:p>
        </w:tc>
        <w:tc>
          <w:tcPr>
            <w:tcW w:w="8810" w:type="dxa"/>
          </w:tcPr>
          <w:p w14:paraId="296069D8" w14:textId="77777777" w:rsidR="001D7C80" w:rsidRDefault="001D7C80" w:rsidP="001D7C80">
            <w:r>
              <w:t>Per Case</w:t>
            </w:r>
          </w:p>
        </w:tc>
      </w:tr>
      <w:tr w:rsidR="001D7C80" w14:paraId="1BDD78D6" w14:textId="77777777" w:rsidTr="001D7C80">
        <w:trPr>
          <w:trHeight w:val="350"/>
        </w:trPr>
        <w:tc>
          <w:tcPr>
            <w:tcW w:w="540" w:type="dxa"/>
          </w:tcPr>
          <w:p w14:paraId="2DC92284" w14:textId="77777777" w:rsidR="001D7C80" w:rsidRDefault="001D7C80" w:rsidP="001D7C80">
            <w:r>
              <w:t>EA</w:t>
            </w:r>
          </w:p>
        </w:tc>
        <w:tc>
          <w:tcPr>
            <w:tcW w:w="8810" w:type="dxa"/>
          </w:tcPr>
          <w:p w14:paraId="183DF49A" w14:textId="77777777" w:rsidR="001D7C80" w:rsidRDefault="001D7C80" w:rsidP="001D7C80">
            <w:r>
              <w:t>Per Each</w:t>
            </w:r>
          </w:p>
        </w:tc>
      </w:tr>
      <w:tr w:rsidR="001D7C80" w14:paraId="45CCC901" w14:textId="77777777" w:rsidTr="001D7C80">
        <w:trPr>
          <w:trHeight w:val="350"/>
        </w:trPr>
        <w:tc>
          <w:tcPr>
            <w:tcW w:w="540" w:type="dxa"/>
          </w:tcPr>
          <w:p w14:paraId="1A7168C2" w14:textId="77777777" w:rsidR="001D7C80" w:rsidRDefault="001D7C80" w:rsidP="001D7C80">
            <w:r>
              <w:t>L</w:t>
            </w:r>
          </w:p>
        </w:tc>
        <w:tc>
          <w:tcPr>
            <w:tcW w:w="8810" w:type="dxa"/>
          </w:tcPr>
          <w:p w14:paraId="0BCCAB1A" w14:textId="77777777" w:rsidR="001D7C80" w:rsidRDefault="001D7C80" w:rsidP="001D7C80">
            <w:r>
              <w:t>Per Lot</w:t>
            </w:r>
          </w:p>
        </w:tc>
      </w:tr>
      <w:tr w:rsidR="001D7C80" w14:paraId="3A58A171" w14:textId="77777777" w:rsidTr="001D7C80">
        <w:trPr>
          <w:trHeight w:val="350"/>
        </w:trPr>
        <w:tc>
          <w:tcPr>
            <w:tcW w:w="540" w:type="dxa"/>
          </w:tcPr>
          <w:p w14:paraId="5C480CEB" w14:textId="77777777" w:rsidR="001D7C80" w:rsidRDefault="001D7C80" w:rsidP="001D7C80">
            <w:r>
              <w:t>M</w:t>
            </w:r>
          </w:p>
        </w:tc>
        <w:tc>
          <w:tcPr>
            <w:tcW w:w="8810" w:type="dxa"/>
          </w:tcPr>
          <w:p w14:paraId="5324803E" w14:textId="77777777" w:rsidR="001D7C80" w:rsidRDefault="001D7C80" w:rsidP="001D7C80">
            <w:r>
              <w:t>Per Thousand</w:t>
            </w:r>
          </w:p>
        </w:tc>
      </w:tr>
    </w:tbl>
    <w:p w14:paraId="3BB22803" w14:textId="0F97B900" w:rsidR="00B37DC1" w:rsidRDefault="00B37DC1" w:rsidP="00B37DC1">
      <w:pPr>
        <w:pStyle w:val="Heading4"/>
      </w:pPr>
      <w:r>
        <w:t>Total Qty</w:t>
      </w:r>
    </w:p>
    <w:p w14:paraId="0321DC86" w14:textId="77777777" w:rsidR="001F2ABA" w:rsidRDefault="001F2ABA" w:rsidP="001F2ABA">
      <w:pPr>
        <w:rPr>
          <w:rFonts w:cstheme="minorHAnsi"/>
        </w:rPr>
      </w:pPr>
      <w:bookmarkStart w:id="64" w:name="_Hlk46500429"/>
      <w:r w:rsidRPr="002A586D">
        <w:rPr>
          <w:rFonts w:cstheme="minorHAnsi"/>
        </w:rPr>
        <w:t xml:space="preserve">Enter the quantity in this </w:t>
      </w:r>
      <w:r>
        <w:rPr>
          <w:rFonts w:cstheme="minorHAnsi"/>
        </w:rPr>
        <w:t>warehouse</w:t>
      </w:r>
      <w:r w:rsidRPr="002A586D">
        <w:rPr>
          <w:rFonts w:cstheme="minorHAnsi"/>
        </w:rPr>
        <w:t>, bin, and tag for the item with this job number.</w:t>
      </w:r>
    </w:p>
    <w:bookmarkEnd w:id="64"/>
    <w:p w14:paraId="3CB5DB60" w14:textId="1D19DE6E" w:rsidR="00B37DC1" w:rsidRDefault="00B37DC1" w:rsidP="00B37DC1">
      <w:pPr>
        <w:pStyle w:val="Heading4"/>
      </w:pPr>
      <w:r>
        <w:t>Purchase UOM</w:t>
      </w:r>
    </w:p>
    <w:p w14:paraId="5C78D9F9"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2F4CB2C6" w14:textId="77777777" w:rsidTr="001D7C80">
        <w:trPr>
          <w:trHeight w:val="359"/>
        </w:trPr>
        <w:tc>
          <w:tcPr>
            <w:tcW w:w="540" w:type="dxa"/>
          </w:tcPr>
          <w:p w14:paraId="234F0D89" w14:textId="77777777" w:rsidR="001D7C80" w:rsidRDefault="001D7C80" w:rsidP="001D7C80">
            <w:r>
              <w:t>C</w:t>
            </w:r>
          </w:p>
        </w:tc>
        <w:tc>
          <w:tcPr>
            <w:tcW w:w="8810" w:type="dxa"/>
          </w:tcPr>
          <w:p w14:paraId="2AC6FFB6" w14:textId="77777777" w:rsidR="001D7C80" w:rsidRDefault="001D7C80" w:rsidP="001D7C80">
            <w:r>
              <w:t>Per Hundred</w:t>
            </w:r>
          </w:p>
        </w:tc>
      </w:tr>
      <w:tr w:rsidR="001D7C80" w14:paraId="1E87C697" w14:textId="77777777" w:rsidTr="001D7C80">
        <w:trPr>
          <w:trHeight w:val="350"/>
        </w:trPr>
        <w:tc>
          <w:tcPr>
            <w:tcW w:w="540" w:type="dxa"/>
          </w:tcPr>
          <w:p w14:paraId="2C731E9D" w14:textId="77777777" w:rsidR="001D7C80" w:rsidRDefault="001D7C80" w:rsidP="001D7C80">
            <w:r>
              <w:t>CS</w:t>
            </w:r>
          </w:p>
        </w:tc>
        <w:tc>
          <w:tcPr>
            <w:tcW w:w="8810" w:type="dxa"/>
          </w:tcPr>
          <w:p w14:paraId="576A27DA" w14:textId="77777777" w:rsidR="001D7C80" w:rsidRDefault="001D7C80" w:rsidP="001D7C80">
            <w:r>
              <w:t>Per Case</w:t>
            </w:r>
          </w:p>
        </w:tc>
      </w:tr>
      <w:tr w:rsidR="001D7C80" w14:paraId="548000CF" w14:textId="77777777" w:rsidTr="001D7C80">
        <w:trPr>
          <w:trHeight w:val="350"/>
        </w:trPr>
        <w:tc>
          <w:tcPr>
            <w:tcW w:w="540" w:type="dxa"/>
          </w:tcPr>
          <w:p w14:paraId="59DA5403" w14:textId="77777777" w:rsidR="001D7C80" w:rsidRDefault="001D7C80" w:rsidP="001D7C80">
            <w:r>
              <w:t>EA</w:t>
            </w:r>
          </w:p>
        </w:tc>
        <w:tc>
          <w:tcPr>
            <w:tcW w:w="8810" w:type="dxa"/>
          </w:tcPr>
          <w:p w14:paraId="27D5EA08" w14:textId="77777777" w:rsidR="001D7C80" w:rsidRDefault="001D7C80" w:rsidP="001D7C80">
            <w:r>
              <w:t>Per Each</w:t>
            </w:r>
          </w:p>
        </w:tc>
      </w:tr>
      <w:tr w:rsidR="001D7C80" w14:paraId="3E2D779E" w14:textId="77777777" w:rsidTr="001D7C80">
        <w:trPr>
          <w:trHeight w:val="350"/>
        </w:trPr>
        <w:tc>
          <w:tcPr>
            <w:tcW w:w="540" w:type="dxa"/>
          </w:tcPr>
          <w:p w14:paraId="4DABDF1D" w14:textId="77777777" w:rsidR="001D7C80" w:rsidRDefault="001D7C80" w:rsidP="001D7C80">
            <w:r>
              <w:t>L</w:t>
            </w:r>
          </w:p>
        </w:tc>
        <w:tc>
          <w:tcPr>
            <w:tcW w:w="8810" w:type="dxa"/>
          </w:tcPr>
          <w:p w14:paraId="559B342D" w14:textId="77777777" w:rsidR="001D7C80" w:rsidRDefault="001D7C80" w:rsidP="001D7C80">
            <w:r>
              <w:t>Per Lot</w:t>
            </w:r>
          </w:p>
        </w:tc>
      </w:tr>
      <w:tr w:rsidR="001D7C80" w14:paraId="68770C2B" w14:textId="77777777" w:rsidTr="001D7C80">
        <w:trPr>
          <w:trHeight w:val="350"/>
        </w:trPr>
        <w:tc>
          <w:tcPr>
            <w:tcW w:w="540" w:type="dxa"/>
          </w:tcPr>
          <w:p w14:paraId="7152B6FF" w14:textId="77777777" w:rsidR="001D7C80" w:rsidRDefault="001D7C80" w:rsidP="001D7C80">
            <w:r>
              <w:t>M</w:t>
            </w:r>
          </w:p>
        </w:tc>
        <w:tc>
          <w:tcPr>
            <w:tcW w:w="8810" w:type="dxa"/>
          </w:tcPr>
          <w:p w14:paraId="0D43433C" w14:textId="77777777" w:rsidR="001D7C80" w:rsidRDefault="001D7C80" w:rsidP="001D7C80">
            <w:r>
              <w:t>Per Thousand</w:t>
            </w:r>
          </w:p>
        </w:tc>
      </w:tr>
    </w:tbl>
    <w:p w14:paraId="22C25387" w14:textId="166AF46A" w:rsidR="00B37DC1" w:rsidRDefault="00B37DC1" w:rsidP="00B37DC1">
      <w:pPr>
        <w:pStyle w:val="Heading4"/>
      </w:pPr>
      <w:r>
        <w:t>User ID</w:t>
      </w:r>
    </w:p>
    <w:p w14:paraId="12331E39" w14:textId="77777777" w:rsidR="00316F74" w:rsidRPr="00EC1454" w:rsidRDefault="00316F74" w:rsidP="00316F74">
      <w:r>
        <w:t>The username of the original user that created this receipt in the system.</w:t>
      </w:r>
    </w:p>
    <w:p w14:paraId="06DFE6B3" w14:textId="287AC696" w:rsidR="00340066" w:rsidRDefault="00340066" w:rsidP="00340066">
      <w:pPr>
        <w:pStyle w:val="Heading2"/>
      </w:pPr>
      <w:bookmarkStart w:id="65" w:name="_Toc46574956"/>
      <w:r>
        <w:lastRenderedPageBreak/>
        <w:t>Count Materials</w:t>
      </w:r>
      <w:bookmarkEnd w:id="65"/>
    </w:p>
    <w:p w14:paraId="092137EB" w14:textId="5C096E0F" w:rsidR="00622FCA" w:rsidRPr="00622FCA" w:rsidRDefault="00622FCA" w:rsidP="00622FCA">
      <w:pPr>
        <w:pStyle w:val="Heading3"/>
      </w:pPr>
      <w:bookmarkStart w:id="66" w:name="_Toc46574957"/>
      <w:r>
        <w:t>Overview</w:t>
      </w:r>
      <w:bookmarkEnd w:id="66"/>
    </w:p>
    <w:p w14:paraId="23A65401" w14:textId="57F87118"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Raw materials physical counts may be transferred to this file from the Top Gun batch data collection scanning device by pressing the </w:t>
      </w:r>
      <w:r w:rsidR="00622FCA">
        <w:rPr>
          <w:rFonts w:asciiTheme="minorHAnsi" w:hAnsiTheme="minorHAnsi" w:cstheme="minorHAnsi"/>
          <w:sz w:val="22"/>
          <w:szCs w:val="22"/>
        </w:rPr>
        <w:t>“</w:t>
      </w:r>
      <w:r w:rsidRPr="00622FCA">
        <w:rPr>
          <w:rFonts w:asciiTheme="minorHAnsi" w:hAnsiTheme="minorHAnsi" w:cstheme="minorHAnsi"/>
          <w:b/>
          <w:bCs/>
          <w:i/>
          <w:iCs/>
          <w:sz w:val="22"/>
          <w:szCs w:val="22"/>
          <w:u w:val="single"/>
        </w:rPr>
        <w:t xml:space="preserve">IMPORT </w:t>
      </w:r>
      <w:r w:rsidRPr="00622FCA">
        <w:rPr>
          <w:rFonts w:asciiTheme="minorHAnsi" w:hAnsiTheme="minorHAnsi" w:cstheme="minorHAnsi"/>
          <w:b/>
          <w:bCs/>
          <w:i/>
          <w:iCs/>
          <w:caps/>
          <w:sz w:val="22"/>
          <w:szCs w:val="22"/>
          <w:u w:val="single"/>
        </w:rPr>
        <w:t>Physical Count</w:t>
      </w:r>
      <w:r w:rsidR="00622FCA">
        <w:rPr>
          <w:rFonts w:asciiTheme="minorHAnsi" w:hAnsiTheme="minorHAnsi" w:cstheme="minorHAnsi"/>
          <w:b/>
          <w:bCs/>
          <w:i/>
          <w:iCs/>
          <w:caps/>
          <w:sz w:val="22"/>
          <w:szCs w:val="22"/>
          <w:u w:val="single"/>
        </w:rPr>
        <w:t>”</w:t>
      </w:r>
      <w:r w:rsidRPr="004B1BF3">
        <w:rPr>
          <w:rFonts w:asciiTheme="minorHAnsi" w:hAnsiTheme="minorHAnsi" w:cstheme="minorHAnsi"/>
          <w:sz w:val="22"/>
          <w:szCs w:val="22"/>
        </w:rPr>
        <w:t xml:space="preserve"> Button or physical counts may be scanned directly from the plant floor by pressing the </w:t>
      </w:r>
      <w:r w:rsidR="00622FCA">
        <w:rPr>
          <w:rFonts w:asciiTheme="minorHAnsi" w:hAnsiTheme="minorHAnsi" w:cstheme="minorHAnsi"/>
          <w:sz w:val="22"/>
          <w:szCs w:val="22"/>
        </w:rPr>
        <w:t>“</w:t>
      </w:r>
      <w:r w:rsidRPr="00622FCA">
        <w:rPr>
          <w:rFonts w:asciiTheme="minorHAnsi" w:hAnsiTheme="minorHAnsi" w:cstheme="minorHAnsi"/>
          <w:b/>
          <w:bCs/>
          <w:i/>
          <w:iCs/>
          <w:sz w:val="22"/>
          <w:szCs w:val="22"/>
          <w:u w:val="single"/>
        </w:rPr>
        <w:t>SCAN PHYSICAL COUNTS</w:t>
      </w:r>
      <w:r w:rsidR="00622FCA">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Lastly, physical counts may be manually added to this file by searching for the item and tag number, then entering the correct quantity.  Once physical counts for each tag number have been imported or created, a list of counted records </w:t>
      </w:r>
      <w:r w:rsidR="00622FCA" w:rsidRPr="004B1BF3">
        <w:rPr>
          <w:rFonts w:asciiTheme="minorHAnsi" w:hAnsiTheme="minorHAnsi" w:cstheme="minorHAnsi"/>
          <w:sz w:val="22"/>
          <w:szCs w:val="22"/>
        </w:rPr>
        <w:t>is</w:t>
      </w:r>
      <w:r w:rsidRPr="004B1BF3">
        <w:rPr>
          <w:rFonts w:asciiTheme="minorHAnsi" w:hAnsiTheme="minorHAnsi" w:cstheme="minorHAnsi"/>
          <w:sz w:val="22"/>
          <w:szCs w:val="22"/>
        </w:rPr>
        <w:t xml:space="preserve"> shown for further updating, deletion and posting.  </w:t>
      </w:r>
    </w:p>
    <w:p w14:paraId="4DBAE67E" w14:textId="77777777" w:rsidR="007661A8" w:rsidRDefault="007661A8" w:rsidP="009668B5">
      <w:pPr>
        <w:pStyle w:val="BodyText"/>
        <w:rPr>
          <w:rFonts w:asciiTheme="minorHAnsi" w:hAnsiTheme="minorHAnsi" w:cstheme="minorHAnsi"/>
          <w:sz w:val="22"/>
          <w:szCs w:val="22"/>
        </w:rPr>
      </w:pPr>
    </w:p>
    <w:p w14:paraId="4532FCDB" w14:textId="56B67FF5" w:rsidR="009668B5" w:rsidRPr="004B1BF3"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Physical counts may be posted one at a time or in a batch via the </w:t>
      </w:r>
      <w:r w:rsidR="00622FCA">
        <w:rPr>
          <w:rFonts w:asciiTheme="minorHAnsi" w:hAnsiTheme="minorHAnsi" w:cstheme="minorHAnsi"/>
          <w:sz w:val="22"/>
          <w:szCs w:val="22"/>
        </w:rPr>
        <w:t>“</w:t>
      </w:r>
      <w:r w:rsidRPr="00622FCA">
        <w:rPr>
          <w:rFonts w:asciiTheme="minorHAnsi" w:hAnsiTheme="minorHAnsi" w:cstheme="minorHAnsi"/>
          <w:b/>
          <w:bCs/>
          <w:i/>
          <w:iCs/>
          <w:sz w:val="22"/>
          <w:szCs w:val="22"/>
          <w:u w:val="single"/>
        </w:rPr>
        <w:t>POST</w:t>
      </w:r>
      <w:r w:rsidR="00622FCA">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items which were counted may be sorted by receipt date, purchase order number, item number and warehouse by clicking the appropriate circle at the bottom of the screen.  To search alphabetically for an adjustment record, click the appropriate sort option, enter in a continuous string of characters in the Auto Find box, then press </w:t>
      </w:r>
      <w:r w:rsidR="00622FCA">
        <w:rPr>
          <w:rFonts w:asciiTheme="minorHAnsi" w:hAnsiTheme="minorHAnsi" w:cstheme="minorHAnsi"/>
          <w:sz w:val="22"/>
          <w:szCs w:val="22"/>
        </w:rPr>
        <w:t>“</w:t>
      </w:r>
      <w:r w:rsidR="00622FCA">
        <w:rPr>
          <w:rFonts w:asciiTheme="minorHAnsi" w:hAnsiTheme="minorHAnsi" w:cstheme="minorHAnsi"/>
          <w:b/>
          <w:bCs/>
          <w:i/>
          <w:iCs/>
          <w:sz w:val="22"/>
          <w:szCs w:val="22"/>
          <w:u w:val="single"/>
        </w:rPr>
        <w:t>Enter”</w:t>
      </w:r>
      <w:r w:rsidRPr="004B1BF3">
        <w:rPr>
          <w:rFonts w:asciiTheme="minorHAnsi" w:hAnsiTheme="minorHAnsi" w:cstheme="minorHAnsi"/>
          <w:sz w:val="22"/>
          <w:szCs w:val="22"/>
        </w:rPr>
        <w:t>.</w:t>
      </w:r>
    </w:p>
    <w:p w14:paraId="501B43E9" w14:textId="77777777" w:rsidR="009668B5" w:rsidRPr="004B1BF3" w:rsidRDefault="009668B5" w:rsidP="009668B5">
      <w:pPr>
        <w:pStyle w:val="BodyText"/>
        <w:rPr>
          <w:rFonts w:asciiTheme="minorHAnsi" w:hAnsiTheme="minorHAnsi" w:cstheme="minorHAnsi"/>
          <w:sz w:val="22"/>
          <w:szCs w:val="22"/>
        </w:rPr>
      </w:pPr>
    </w:p>
    <w:p w14:paraId="6732B81A" w14:textId="50E2FD77" w:rsidR="009668B5" w:rsidRPr="009668B5" w:rsidRDefault="00622FCA" w:rsidP="00622FCA">
      <w:pPr>
        <w:pStyle w:val="Heading3"/>
      </w:pPr>
      <w:bookmarkStart w:id="67" w:name="_Toc46574958"/>
      <w:r>
        <w:t>Browse Counts</w:t>
      </w:r>
      <w:bookmarkEnd w:id="67"/>
    </w:p>
    <w:p w14:paraId="01472B29" w14:textId="204098F0" w:rsidR="00340066" w:rsidRDefault="00340066" w:rsidP="00340066">
      <w:r>
        <w:rPr>
          <w:noProof/>
        </w:rPr>
        <w:drawing>
          <wp:inline distT="0" distB="0" distL="0" distR="0" wp14:anchorId="02631812" wp14:editId="08CC4021">
            <wp:extent cx="5943600" cy="4527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27550"/>
                    </a:xfrm>
                    <a:prstGeom prst="rect">
                      <a:avLst/>
                    </a:prstGeom>
                  </pic:spPr>
                </pic:pic>
              </a:graphicData>
            </a:graphic>
          </wp:inline>
        </w:drawing>
      </w:r>
    </w:p>
    <w:p w14:paraId="03E8919D" w14:textId="19CEB47A" w:rsidR="00622FCA" w:rsidRDefault="00622FCA" w:rsidP="00275EAB">
      <w:pPr>
        <w:pStyle w:val="Heading4"/>
      </w:pPr>
      <w:r>
        <w:t>UPDATE</w:t>
      </w:r>
    </w:p>
    <w:p w14:paraId="29EE7201" w14:textId="466038D8" w:rsidR="00622FCA" w:rsidRPr="00622FCA" w:rsidRDefault="00622FCA" w:rsidP="00622FCA">
      <w:r w:rsidRPr="004B1BF3">
        <w:rPr>
          <w:rFonts w:cstheme="minorHAnsi"/>
        </w:rPr>
        <w:t xml:space="preserve">To update an items physical count, simply double click the item or press the </w:t>
      </w:r>
      <w:r>
        <w:rPr>
          <w:rFonts w:cstheme="minorHAnsi"/>
        </w:rPr>
        <w:t>“</w:t>
      </w:r>
      <w:r>
        <w:rPr>
          <w:rFonts w:cstheme="minorHAnsi"/>
          <w:b/>
          <w:bCs/>
          <w:i/>
          <w:iCs/>
          <w:u w:val="single"/>
        </w:rPr>
        <w:t xml:space="preserve">Update” </w:t>
      </w:r>
      <w:r w:rsidRPr="004B1BF3">
        <w:rPr>
          <w:rFonts w:cstheme="minorHAnsi"/>
        </w:rPr>
        <w:t xml:space="preserve">button at the bottom of the screen.  Press the </w:t>
      </w:r>
      <w:r>
        <w:rPr>
          <w:rFonts w:cstheme="minorHAnsi"/>
        </w:rPr>
        <w:t>“</w:t>
      </w:r>
      <w:r>
        <w:rPr>
          <w:rFonts w:cstheme="minorHAnsi"/>
          <w:b/>
          <w:bCs/>
          <w:i/>
          <w:iCs/>
          <w:u w:val="single"/>
        </w:rPr>
        <w:t xml:space="preserve">Enter”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622FCA">
        <w:rPr>
          <w:rFonts w:cstheme="minorHAnsi"/>
          <w:b/>
          <w:bCs/>
          <w:i/>
          <w:iCs/>
          <w:u w:val="single"/>
        </w:rPr>
        <w:t>F1</w:t>
      </w:r>
      <w:r>
        <w:rPr>
          <w:rFonts w:cstheme="minorHAnsi"/>
          <w:b/>
          <w:bCs/>
          <w:i/>
          <w:iCs/>
          <w:u w:val="single"/>
        </w:rPr>
        <w:t xml:space="preserve">” </w:t>
      </w:r>
      <w:r w:rsidRPr="004B1BF3">
        <w:rPr>
          <w:rFonts w:cstheme="minorHAnsi"/>
        </w:rPr>
        <w:lastRenderedPageBreak/>
        <w:t>key may be used to find an appropriate purchase order number, job number, warehouse, and bin location or unit of measure.</w:t>
      </w:r>
    </w:p>
    <w:p w14:paraId="0BD93285" w14:textId="3C542A53" w:rsidR="00275EAB" w:rsidRDefault="00275EAB" w:rsidP="00275EAB">
      <w:pPr>
        <w:pStyle w:val="Heading4"/>
      </w:pPr>
      <w:r>
        <w:t>ADD</w:t>
      </w:r>
    </w:p>
    <w:p w14:paraId="35B92374" w14:textId="4A33A1DA" w:rsidR="00275EAB" w:rsidRPr="00275EAB" w:rsidRDefault="00622FCA" w:rsidP="00275EAB">
      <w:r w:rsidRPr="004B1BF3">
        <w:rPr>
          <w:rFonts w:cstheme="minorHAnsi"/>
        </w:rPr>
        <w:t xml:space="preserve">To manually add physical counts, press the </w:t>
      </w:r>
      <w:r>
        <w:rPr>
          <w:rFonts w:cstheme="minorHAnsi"/>
        </w:rPr>
        <w:t>“</w:t>
      </w:r>
      <w:r>
        <w:rPr>
          <w:rFonts w:cstheme="minorHAnsi"/>
          <w:b/>
          <w:bCs/>
          <w:i/>
          <w:iCs/>
          <w:u w:val="single"/>
        </w:rPr>
        <w:t xml:space="preserve">Add” </w:t>
      </w:r>
      <w:r w:rsidRPr="004B1BF3">
        <w:rPr>
          <w:rFonts w:cstheme="minorHAnsi"/>
        </w:rPr>
        <w:t xml:space="preserve">button at the bottom of the screen. Select any item by pressing </w:t>
      </w:r>
      <w:r>
        <w:rPr>
          <w:rFonts w:cstheme="minorHAnsi"/>
        </w:rPr>
        <w:t>“</w:t>
      </w:r>
      <w:r w:rsidRPr="00622FCA">
        <w:rPr>
          <w:rFonts w:cstheme="minorHAnsi"/>
          <w:b/>
          <w:bCs/>
          <w:i/>
          <w:iCs/>
          <w:u w:val="single"/>
        </w:rPr>
        <w:t>F1</w:t>
      </w:r>
      <w:r>
        <w:rPr>
          <w:rFonts w:cstheme="minorHAnsi"/>
          <w:b/>
          <w:bCs/>
          <w:i/>
          <w:iCs/>
          <w:u w:val="single"/>
        </w:rPr>
        <w:t>”</w:t>
      </w:r>
      <w:r w:rsidRPr="004B1BF3">
        <w:rPr>
          <w:rFonts w:cstheme="minorHAnsi"/>
        </w:rPr>
        <w:t xml:space="preserve"> on the item code, then enter the remaining data and press the </w:t>
      </w:r>
      <w:r>
        <w:rPr>
          <w:rFonts w:cstheme="minorHAnsi"/>
        </w:rPr>
        <w:t>“</w:t>
      </w:r>
      <w:r>
        <w:rPr>
          <w:rFonts w:cstheme="minorHAnsi"/>
          <w:b/>
          <w:bCs/>
          <w:i/>
          <w:iCs/>
          <w:u w:val="single"/>
        </w:rPr>
        <w:t xml:space="preserve">Enter”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622FCA">
        <w:rPr>
          <w:rFonts w:cstheme="minorHAnsi"/>
          <w:b/>
          <w:bCs/>
          <w:i/>
          <w:iCs/>
          <w:u w:val="single"/>
        </w:rPr>
        <w:t>F1</w:t>
      </w:r>
      <w:r>
        <w:rPr>
          <w:rFonts w:cstheme="minorHAnsi"/>
          <w:b/>
          <w:bCs/>
          <w:i/>
          <w:iCs/>
          <w:u w:val="single"/>
        </w:rPr>
        <w:t xml:space="preserve">” </w:t>
      </w:r>
      <w:r w:rsidRPr="004B1BF3">
        <w:rPr>
          <w:rFonts w:cstheme="minorHAnsi"/>
        </w:rPr>
        <w:t xml:space="preserve">key may be used to find an appropriate purchase order number, job number, warehouse, and bin location or unit of measure.  </w:t>
      </w:r>
    </w:p>
    <w:p w14:paraId="20DC3E71" w14:textId="5F1DF721" w:rsidR="00622FCA" w:rsidRDefault="00622FCA" w:rsidP="00275EAB">
      <w:pPr>
        <w:pStyle w:val="Heading4"/>
      </w:pPr>
      <w:r>
        <w:t>COPY</w:t>
      </w:r>
    </w:p>
    <w:p w14:paraId="1B9E88B4" w14:textId="7836C4A0" w:rsidR="00622FCA" w:rsidRDefault="00622FCA" w:rsidP="00622FCA">
      <w:r w:rsidRPr="004B1BF3">
        <w:rPr>
          <w:rFonts w:cstheme="minorHAnsi"/>
        </w:rPr>
        <w:t xml:space="preserve">To copy a physical count record, highlight the item with a single click, then press the </w:t>
      </w:r>
      <w:r>
        <w:rPr>
          <w:rFonts w:cstheme="minorHAnsi"/>
        </w:rPr>
        <w:t>“</w:t>
      </w:r>
      <w:r>
        <w:rPr>
          <w:rFonts w:cstheme="minorHAnsi"/>
          <w:b/>
          <w:bCs/>
          <w:i/>
          <w:iCs/>
          <w:u w:val="single"/>
        </w:rPr>
        <w:t xml:space="preserve">Copy” </w:t>
      </w:r>
      <w:r w:rsidRPr="004B1BF3">
        <w:rPr>
          <w:rFonts w:cstheme="minorHAnsi"/>
        </w:rPr>
        <w:t xml:space="preserve">button at the bottom of the screen.  Press the </w:t>
      </w:r>
      <w:r>
        <w:rPr>
          <w:rFonts w:cstheme="minorHAnsi"/>
        </w:rPr>
        <w:t>“</w:t>
      </w:r>
      <w:r>
        <w:rPr>
          <w:rFonts w:cstheme="minorHAnsi"/>
          <w:b/>
          <w:bCs/>
          <w:i/>
          <w:iCs/>
          <w:u w:val="single"/>
        </w:rPr>
        <w:t xml:space="preserve">Enter”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622FCA">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0FE34499" w14:textId="69270213" w:rsidR="00622FCA" w:rsidRDefault="00622FCA" w:rsidP="00622FCA">
      <w:pPr>
        <w:pStyle w:val="Heading4"/>
      </w:pPr>
      <w:r>
        <w:t>DELETE</w:t>
      </w:r>
    </w:p>
    <w:p w14:paraId="18878505" w14:textId="1245B552" w:rsidR="00622FCA" w:rsidRPr="00622FCA" w:rsidRDefault="00622FCA" w:rsidP="00622FCA">
      <w:r w:rsidRPr="004B1BF3">
        <w:rPr>
          <w:rFonts w:cstheme="minorHAnsi"/>
        </w:rPr>
        <w:t xml:space="preserve">To delete an items physical count, highlight the item with a single click, then press the </w:t>
      </w:r>
      <w:r>
        <w:rPr>
          <w:rFonts w:cstheme="minorHAnsi"/>
        </w:rPr>
        <w:t>“</w:t>
      </w:r>
      <w:r>
        <w:rPr>
          <w:rFonts w:cstheme="minorHAnsi"/>
          <w:b/>
          <w:bCs/>
          <w:i/>
          <w:iCs/>
          <w:u w:val="single"/>
        </w:rPr>
        <w:t xml:space="preserve">Delete” </w:t>
      </w:r>
      <w:r w:rsidRPr="004B1BF3">
        <w:rPr>
          <w:rFonts w:cstheme="minorHAnsi"/>
        </w:rPr>
        <w:t xml:space="preserve">button at the bottom of the screen.  Press the </w:t>
      </w:r>
      <w:r>
        <w:rPr>
          <w:rFonts w:cstheme="minorHAnsi"/>
        </w:rPr>
        <w:t>“</w:t>
      </w:r>
      <w:r>
        <w:rPr>
          <w:rFonts w:cstheme="minorHAnsi"/>
          <w:b/>
          <w:bCs/>
          <w:i/>
          <w:iCs/>
          <w:u w:val="single"/>
        </w:rPr>
        <w:t xml:space="preserve">Enter” </w:t>
      </w:r>
      <w:r w:rsidRPr="004B1BF3">
        <w:rPr>
          <w:rFonts w:cstheme="minorHAnsi"/>
        </w:rPr>
        <w:t xml:space="preserve">key or click the </w:t>
      </w:r>
      <w:r>
        <w:rPr>
          <w:rFonts w:cstheme="minorHAnsi"/>
        </w:rPr>
        <w:t>“</w:t>
      </w:r>
      <w:r>
        <w:rPr>
          <w:rFonts w:cstheme="minorHAnsi"/>
          <w:b/>
          <w:bCs/>
          <w:i/>
          <w:iCs/>
          <w:u w:val="single"/>
        </w:rPr>
        <w:t xml:space="preserve">Save” </w:t>
      </w:r>
      <w:r w:rsidRPr="004B1BF3">
        <w:rPr>
          <w:rFonts w:cstheme="minorHAnsi"/>
        </w:rPr>
        <w:t xml:space="preserve">button to save the transaction.  The </w:t>
      </w:r>
      <w:r>
        <w:rPr>
          <w:rFonts w:cstheme="minorHAnsi"/>
        </w:rPr>
        <w:t>“</w:t>
      </w:r>
      <w:r w:rsidRPr="00622FCA">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2673C520" w14:textId="63968795" w:rsidR="00275EAB" w:rsidRDefault="00275EAB" w:rsidP="00275EAB">
      <w:pPr>
        <w:pStyle w:val="Heading4"/>
      </w:pPr>
      <w:r>
        <w:t>POST</w:t>
      </w:r>
    </w:p>
    <w:p w14:paraId="6937F2FF" w14:textId="5360D0CF" w:rsidR="00275EAB" w:rsidRDefault="00622FCA" w:rsidP="00340066">
      <w:pPr>
        <w:rPr>
          <w:rFonts w:cstheme="minorHAnsi"/>
        </w:rPr>
      </w:pPr>
      <w:r w:rsidRPr="004B1BF3">
        <w:rPr>
          <w:rFonts w:cstheme="minorHAnsi"/>
        </w:rPr>
        <w:t xml:space="preserve">To post a physical count record or batch,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44376B71" w14:textId="77777777" w:rsidR="00865E63" w:rsidRPr="00340066" w:rsidRDefault="00865E63" w:rsidP="00340066"/>
    <w:p w14:paraId="56A208D0" w14:textId="6B279417" w:rsidR="00340066" w:rsidRDefault="00275EAB" w:rsidP="00340066">
      <w:pPr>
        <w:pStyle w:val="Heading3"/>
      </w:pPr>
      <w:bookmarkStart w:id="68" w:name="_Toc46574959"/>
      <w:r>
        <w:t>Add Physical Count</w:t>
      </w:r>
      <w:bookmarkEnd w:id="68"/>
    </w:p>
    <w:p w14:paraId="5F116CE5" w14:textId="77777777" w:rsidR="003728F8" w:rsidRDefault="003728F8" w:rsidP="003728F8">
      <w:pPr>
        <w:pStyle w:val="Heading4"/>
      </w:pPr>
      <w:r>
        <w:t>SAVE</w:t>
      </w:r>
    </w:p>
    <w:p w14:paraId="3A8B86BA" w14:textId="5B5C6ED4" w:rsidR="003728F8" w:rsidRDefault="003728F8" w:rsidP="003728F8">
      <w:r>
        <w:t xml:space="preserve">Click the </w:t>
      </w:r>
      <w:r>
        <w:rPr>
          <w:b/>
          <w:bCs/>
          <w:i/>
          <w:iCs/>
          <w:u w:val="single"/>
        </w:rPr>
        <w:t>“Save”</w:t>
      </w:r>
      <w:r>
        <w:t xml:space="preserve"> button to save all changes to the current Physical Count.</w:t>
      </w:r>
    </w:p>
    <w:p w14:paraId="15BC58E0" w14:textId="77777777" w:rsidR="003728F8" w:rsidRDefault="003728F8" w:rsidP="003728F8">
      <w:pPr>
        <w:pStyle w:val="Heading4"/>
      </w:pPr>
      <w:r>
        <w:t>RESET</w:t>
      </w:r>
    </w:p>
    <w:p w14:paraId="75AA51E7" w14:textId="77777777" w:rsidR="003728F8" w:rsidRPr="00096EBD" w:rsidRDefault="003728F8" w:rsidP="003728F8">
      <w:r>
        <w:t xml:space="preserve">Click the </w:t>
      </w:r>
      <w:r>
        <w:rPr>
          <w:b/>
          <w:bCs/>
          <w:i/>
          <w:iCs/>
          <w:u w:val="single"/>
        </w:rPr>
        <w:t>“Reset”</w:t>
      </w:r>
      <w:r>
        <w:t xml:space="preserve"> button to reset all fields to their original state.</w:t>
      </w:r>
    </w:p>
    <w:p w14:paraId="22150487" w14:textId="77777777" w:rsidR="003728F8" w:rsidRDefault="003728F8" w:rsidP="003728F8">
      <w:pPr>
        <w:pStyle w:val="Heading4"/>
      </w:pPr>
      <w:r>
        <w:t>CANCEL</w:t>
      </w:r>
    </w:p>
    <w:p w14:paraId="1B5B8164" w14:textId="56BFD671" w:rsidR="003728F8" w:rsidRPr="00DF6BEC" w:rsidRDefault="003728F8" w:rsidP="003728F8">
      <w:r>
        <w:t xml:space="preserve">Click the </w:t>
      </w:r>
      <w:r>
        <w:rPr>
          <w:b/>
          <w:bCs/>
          <w:i/>
          <w:iCs/>
          <w:u w:val="single"/>
        </w:rPr>
        <w:t>“Cancel”</w:t>
      </w:r>
      <w:r>
        <w:t xml:space="preserve"> button to cancel all changes to the Physical Count without saving.</w:t>
      </w:r>
    </w:p>
    <w:p w14:paraId="2A79E66A" w14:textId="77777777" w:rsidR="00622FCA" w:rsidRDefault="00622FCA" w:rsidP="00622FCA">
      <w:pPr>
        <w:pStyle w:val="Heading4"/>
      </w:pPr>
      <w:r>
        <w:t>POST</w:t>
      </w:r>
    </w:p>
    <w:p w14:paraId="218939CA" w14:textId="1D21AA84" w:rsidR="00622FCA" w:rsidRDefault="00622FCA" w:rsidP="00622FCA">
      <w:pPr>
        <w:rPr>
          <w:rFonts w:cstheme="minorHAnsi"/>
        </w:rPr>
      </w:pPr>
      <w:r w:rsidRPr="004B1BF3">
        <w:rPr>
          <w:rFonts w:cstheme="minorHAnsi"/>
        </w:rPr>
        <w:t xml:space="preserve">To post a physical count record or batch,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2F9742FA" w14:textId="29D88DC1" w:rsidR="00865E63" w:rsidRDefault="00865E63" w:rsidP="00622FCA">
      <w:pPr>
        <w:rPr>
          <w:rFonts w:cstheme="minorHAnsi"/>
        </w:rPr>
      </w:pPr>
    </w:p>
    <w:p w14:paraId="73C2F8CE" w14:textId="77777777" w:rsidR="00865E63" w:rsidRPr="00340066" w:rsidRDefault="00865E63" w:rsidP="00622FCA"/>
    <w:p w14:paraId="22B3137F" w14:textId="02F81AD0" w:rsidR="00275EAB" w:rsidRDefault="00275EAB" w:rsidP="00275EAB">
      <w:pPr>
        <w:pStyle w:val="Heading3"/>
      </w:pPr>
      <w:bookmarkStart w:id="69" w:name="_Toc46574960"/>
      <w:r>
        <w:lastRenderedPageBreak/>
        <w:t>Add Physical Count Field Definitions</w:t>
      </w:r>
      <w:bookmarkEnd w:id="69"/>
    </w:p>
    <w:p w14:paraId="61AF6E79" w14:textId="4684F4A6" w:rsidR="00275EAB" w:rsidRDefault="00275EAB" w:rsidP="00275EAB">
      <w:pPr>
        <w:pStyle w:val="Heading4"/>
      </w:pPr>
      <w:r>
        <w:t>Tag #</w:t>
      </w:r>
    </w:p>
    <w:p w14:paraId="23A332E8" w14:textId="77777777" w:rsidR="00A355F2" w:rsidRDefault="00A355F2" w:rsidP="00A355F2">
      <w:r>
        <w:t>When the Tag Number is scanned, this transfers to the PO#, PO Line# and Qty Fields.  The Unit of Measure imports from the raw materials consumption unit of measure.</w:t>
      </w:r>
    </w:p>
    <w:p w14:paraId="46E4A86D" w14:textId="77777777" w:rsidR="00A355F2" w:rsidRDefault="00A355F2" w:rsidP="00A355F2">
      <w:r>
        <w:t>The RM Bar Code Tag format will be 999999 999 99999 99999 without any spaces.</w:t>
      </w:r>
    </w:p>
    <w:p w14:paraId="4D1E35A3" w14:textId="77777777" w:rsidR="00A355F2" w:rsidRDefault="00A355F2" w:rsidP="00A355F2">
      <w:pPr>
        <w:pStyle w:val="ListParagraph"/>
        <w:numPr>
          <w:ilvl w:val="0"/>
          <w:numId w:val="4"/>
        </w:numPr>
      </w:pPr>
      <w:r>
        <w:t>The first 6 digits represent the ASI PO#.</w:t>
      </w:r>
    </w:p>
    <w:p w14:paraId="1AFC9877" w14:textId="77777777" w:rsidR="00A355F2" w:rsidRDefault="00A355F2" w:rsidP="00A355F2">
      <w:pPr>
        <w:pStyle w:val="ListParagraph"/>
        <w:numPr>
          <w:ilvl w:val="0"/>
          <w:numId w:val="4"/>
        </w:numPr>
      </w:pPr>
      <w:r>
        <w:t>The next 3 digits represent the ASI PO Line#.</w:t>
      </w:r>
    </w:p>
    <w:p w14:paraId="6771D66F" w14:textId="77777777" w:rsidR="00A355F2" w:rsidRDefault="00A355F2" w:rsidP="00A355F2">
      <w:pPr>
        <w:pStyle w:val="ListParagraph"/>
        <w:numPr>
          <w:ilvl w:val="0"/>
          <w:numId w:val="4"/>
        </w:numPr>
      </w:pPr>
      <w:r>
        <w:t>The last 5 digits represent the quantity on the roll or pallet.</w:t>
      </w:r>
    </w:p>
    <w:p w14:paraId="153C4BED" w14:textId="77777777" w:rsidR="00A355F2" w:rsidRDefault="00A355F2" w:rsidP="00A355F2">
      <w:pPr>
        <w:pStyle w:val="ListParagraph"/>
        <w:numPr>
          <w:ilvl w:val="0"/>
          <w:numId w:val="4"/>
        </w:numPr>
      </w:pPr>
      <w:r>
        <w:t>The last 5 digits represent the unique tag number.</w:t>
      </w:r>
    </w:p>
    <w:p w14:paraId="45397048" w14:textId="77777777"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479541F0"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222DF265" w14:textId="2215F832" w:rsidR="00275EAB" w:rsidRDefault="00275EAB" w:rsidP="00275EAB">
      <w:pPr>
        <w:pStyle w:val="Heading4"/>
      </w:pPr>
      <w:r>
        <w:t>Warehouse</w:t>
      </w:r>
    </w:p>
    <w:p w14:paraId="770D3519"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3FDF5CD2" w14:textId="50BB02E8" w:rsidR="00275EAB" w:rsidRPr="00275EAB" w:rsidRDefault="00FE45F9" w:rsidP="00FE45F9">
      <w:r>
        <w:t>This list can be sorted by Location or Description. Alternatively, the user may search for any warehouse that they wish to use in order to narrow down their selection.</w:t>
      </w:r>
    </w:p>
    <w:p w14:paraId="57B8C1BD" w14:textId="76F8C924" w:rsidR="00275EAB" w:rsidRDefault="00275EAB" w:rsidP="00275EAB">
      <w:pPr>
        <w:pStyle w:val="Heading4"/>
      </w:pPr>
      <w:r>
        <w:t>Bin</w:t>
      </w:r>
    </w:p>
    <w:p w14:paraId="48264D15"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414956A6" w14:textId="0067FF11" w:rsidR="00275EAB" w:rsidRPr="00275EAB" w:rsidRDefault="00E2349B" w:rsidP="00E2349B">
      <w:r>
        <w:t>This list can be sorted by Warehouse or Bin. Alternatively, the user may search for any bin that they wish to use in order to narrow down their selection.</w:t>
      </w:r>
    </w:p>
    <w:p w14:paraId="65ED6093" w14:textId="358DFFCA" w:rsidR="00275EAB" w:rsidRDefault="00275EAB" w:rsidP="00275EAB">
      <w:pPr>
        <w:pStyle w:val="Heading4"/>
      </w:pPr>
      <w:r>
        <w:t>Count Date</w:t>
      </w:r>
    </w:p>
    <w:p w14:paraId="69AB05F5" w14:textId="7E1EC7AF" w:rsidR="001F2ABA" w:rsidRDefault="001F2ABA" w:rsidP="001F2ABA">
      <w:r w:rsidRPr="00E33CD4">
        <w:rPr>
          <w:rFonts w:cstheme="minorHAnsi"/>
        </w:rPr>
        <w:t xml:space="preserve">Enter the date that the item was </w:t>
      </w:r>
      <w:r>
        <w:rPr>
          <w:rFonts w:cstheme="minorHAnsi"/>
        </w:rPr>
        <w:t>counted</w:t>
      </w:r>
      <w:r w:rsidRPr="00E33CD4">
        <w:rPr>
          <w:rFonts w:cstheme="minorHAnsi"/>
        </w:rPr>
        <w:t>, defaults to system date.</w:t>
      </w:r>
      <w:r>
        <w:rPr>
          <w:rFonts w:cstheme="minorHAnsi"/>
        </w:rPr>
        <w:t xml:space="preserve"> This field automatically d</w:t>
      </w:r>
      <w:r>
        <w:t>efaults to today’s date, but may be modified by the user.</w:t>
      </w:r>
    </w:p>
    <w:p w14:paraId="5E9EDD57" w14:textId="7F28E3C5" w:rsidR="00275EAB" w:rsidRDefault="00275EAB" w:rsidP="00275EAB">
      <w:pPr>
        <w:pStyle w:val="Heading4"/>
      </w:pPr>
      <w:r>
        <w:t>RM Item #</w:t>
      </w:r>
    </w:p>
    <w:p w14:paraId="1B2CE4DA"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0F9E28B4" w14:textId="2B4897B2" w:rsidR="00275EAB" w:rsidRDefault="00275EAB" w:rsidP="00275EAB">
      <w:pPr>
        <w:pStyle w:val="Heading4"/>
      </w:pPr>
      <w:r>
        <w:t>RM Item Name</w:t>
      </w:r>
    </w:p>
    <w:p w14:paraId="38746756"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418C298D" w14:textId="0E58B766" w:rsidR="00275EAB" w:rsidRDefault="00275EAB" w:rsidP="00275EAB">
      <w:pPr>
        <w:pStyle w:val="Heading4"/>
      </w:pPr>
      <w:r>
        <w:lastRenderedPageBreak/>
        <w:t>Qty Counted</w:t>
      </w:r>
    </w:p>
    <w:p w14:paraId="49767E1F" w14:textId="77777777" w:rsidR="001F2ABA" w:rsidRPr="00C502D8" w:rsidRDefault="001F2ABA" w:rsidP="001F2ABA">
      <w:r>
        <w:t>The user may enter the quantity of this item that was physically counted.</w:t>
      </w:r>
    </w:p>
    <w:p w14:paraId="3922EDD9" w14:textId="67D549CF" w:rsidR="00275EAB" w:rsidRDefault="00275EAB" w:rsidP="00275EAB">
      <w:pPr>
        <w:pStyle w:val="Heading4"/>
      </w:pPr>
      <w:r>
        <w:t>UOM</w:t>
      </w:r>
    </w:p>
    <w:p w14:paraId="24295F83"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6241F908"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3F709526" w14:textId="77777777" w:rsidTr="001D7C80">
        <w:trPr>
          <w:trHeight w:val="359"/>
        </w:trPr>
        <w:tc>
          <w:tcPr>
            <w:tcW w:w="540" w:type="dxa"/>
          </w:tcPr>
          <w:p w14:paraId="17FB9CF2" w14:textId="77777777" w:rsidR="001D7C80" w:rsidRDefault="001D7C80" w:rsidP="001D7C80">
            <w:r>
              <w:t>C</w:t>
            </w:r>
          </w:p>
        </w:tc>
        <w:tc>
          <w:tcPr>
            <w:tcW w:w="8810" w:type="dxa"/>
          </w:tcPr>
          <w:p w14:paraId="2AC0BF1D" w14:textId="77777777" w:rsidR="001D7C80" w:rsidRDefault="001D7C80" w:rsidP="001D7C80">
            <w:r>
              <w:t>Per Hundred</w:t>
            </w:r>
          </w:p>
        </w:tc>
      </w:tr>
      <w:tr w:rsidR="001D7C80" w14:paraId="1C4E35DF" w14:textId="77777777" w:rsidTr="001D7C80">
        <w:trPr>
          <w:trHeight w:val="350"/>
        </w:trPr>
        <w:tc>
          <w:tcPr>
            <w:tcW w:w="540" w:type="dxa"/>
          </w:tcPr>
          <w:p w14:paraId="5D16B5EF" w14:textId="77777777" w:rsidR="001D7C80" w:rsidRDefault="001D7C80" w:rsidP="001D7C80">
            <w:r>
              <w:t>CS</w:t>
            </w:r>
          </w:p>
        </w:tc>
        <w:tc>
          <w:tcPr>
            <w:tcW w:w="8810" w:type="dxa"/>
          </w:tcPr>
          <w:p w14:paraId="4B4E7794" w14:textId="77777777" w:rsidR="001D7C80" w:rsidRDefault="001D7C80" w:rsidP="001D7C80">
            <w:r>
              <w:t>Per Case</w:t>
            </w:r>
          </w:p>
        </w:tc>
      </w:tr>
      <w:tr w:rsidR="001D7C80" w14:paraId="00D15E3C" w14:textId="77777777" w:rsidTr="001D7C80">
        <w:trPr>
          <w:trHeight w:val="350"/>
        </w:trPr>
        <w:tc>
          <w:tcPr>
            <w:tcW w:w="540" w:type="dxa"/>
          </w:tcPr>
          <w:p w14:paraId="7F755BF6" w14:textId="77777777" w:rsidR="001D7C80" w:rsidRDefault="001D7C80" w:rsidP="001D7C80">
            <w:r>
              <w:t>EA</w:t>
            </w:r>
          </w:p>
        </w:tc>
        <w:tc>
          <w:tcPr>
            <w:tcW w:w="8810" w:type="dxa"/>
          </w:tcPr>
          <w:p w14:paraId="5455F629" w14:textId="77777777" w:rsidR="001D7C80" w:rsidRDefault="001D7C80" w:rsidP="001D7C80">
            <w:r>
              <w:t>Per Each</w:t>
            </w:r>
          </w:p>
        </w:tc>
      </w:tr>
      <w:tr w:rsidR="001D7C80" w14:paraId="6BA13AF0" w14:textId="77777777" w:rsidTr="001D7C80">
        <w:trPr>
          <w:trHeight w:val="350"/>
        </w:trPr>
        <w:tc>
          <w:tcPr>
            <w:tcW w:w="540" w:type="dxa"/>
          </w:tcPr>
          <w:p w14:paraId="7B18E761" w14:textId="77777777" w:rsidR="001D7C80" w:rsidRDefault="001D7C80" w:rsidP="001D7C80">
            <w:r>
              <w:t>L</w:t>
            </w:r>
          </w:p>
        </w:tc>
        <w:tc>
          <w:tcPr>
            <w:tcW w:w="8810" w:type="dxa"/>
          </w:tcPr>
          <w:p w14:paraId="05716E4D" w14:textId="77777777" w:rsidR="001D7C80" w:rsidRDefault="001D7C80" w:rsidP="001D7C80">
            <w:r>
              <w:t>Per Lot</w:t>
            </w:r>
          </w:p>
        </w:tc>
      </w:tr>
      <w:tr w:rsidR="001D7C80" w14:paraId="762328DC" w14:textId="77777777" w:rsidTr="001D7C80">
        <w:trPr>
          <w:trHeight w:val="350"/>
        </w:trPr>
        <w:tc>
          <w:tcPr>
            <w:tcW w:w="540" w:type="dxa"/>
          </w:tcPr>
          <w:p w14:paraId="235F0785" w14:textId="77777777" w:rsidR="001D7C80" w:rsidRDefault="001D7C80" w:rsidP="001D7C80">
            <w:r>
              <w:t>M</w:t>
            </w:r>
          </w:p>
        </w:tc>
        <w:tc>
          <w:tcPr>
            <w:tcW w:w="8810" w:type="dxa"/>
          </w:tcPr>
          <w:p w14:paraId="0FB03663" w14:textId="77777777" w:rsidR="001D7C80" w:rsidRDefault="001D7C80" w:rsidP="001D7C80">
            <w:r>
              <w:t>Per Thousand</w:t>
            </w:r>
          </w:p>
        </w:tc>
      </w:tr>
    </w:tbl>
    <w:p w14:paraId="0C0B7FB1" w14:textId="0B2C88B3" w:rsidR="00275EAB" w:rsidRDefault="00275EAB" w:rsidP="00275EAB">
      <w:pPr>
        <w:pStyle w:val="Heading4"/>
      </w:pPr>
      <w:r>
        <w:t>User ID</w:t>
      </w:r>
    </w:p>
    <w:p w14:paraId="63558CC9" w14:textId="74D525BC" w:rsidR="00316F74" w:rsidRDefault="00316F74" w:rsidP="00316F74">
      <w:r>
        <w:t>The username of the original user that created this receipt in the system.</w:t>
      </w:r>
    </w:p>
    <w:p w14:paraId="3015A3A5" w14:textId="76DD699D" w:rsidR="00865E63" w:rsidRDefault="00865E63" w:rsidP="00316F74"/>
    <w:p w14:paraId="2729B0A9" w14:textId="19F7908A" w:rsidR="00865E63" w:rsidRDefault="00865E63" w:rsidP="00316F74"/>
    <w:p w14:paraId="4970BAC0" w14:textId="77777777" w:rsidR="00865E63" w:rsidRPr="00EC1454" w:rsidRDefault="00865E63" w:rsidP="00316F74"/>
    <w:p w14:paraId="172E8A7E" w14:textId="72675C61" w:rsidR="00340066" w:rsidRDefault="00340066" w:rsidP="00340066">
      <w:pPr>
        <w:pStyle w:val="Heading2"/>
      </w:pPr>
      <w:bookmarkStart w:id="70" w:name="_Toc46574961"/>
      <w:r>
        <w:lastRenderedPageBreak/>
        <w:t>Delete Materials</w:t>
      </w:r>
      <w:bookmarkEnd w:id="70"/>
    </w:p>
    <w:p w14:paraId="024FDD51" w14:textId="71DF83FC" w:rsidR="00E57B18" w:rsidRPr="00E57B18" w:rsidRDefault="00E57B18" w:rsidP="00E57B18">
      <w:pPr>
        <w:pStyle w:val="Heading3"/>
      </w:pPr>
      <w:bookmarkStart w:id="71" w:name="_Toc46574962"/>
      <w:r>
        <w:t>Browse Deletions</w:t>
      </w:r>
      <w:bookmarkEnd w:id="71"/>
    </w:p>
    <w:p w14:paraId="03E2E98D" w14:textId="1D2BB0B4" w:rsidR="00340066" w:rsidRPr="00340066" w:rsidRDefault="00340066" w:rsidP="00340066">
      <w:r>
        <w:rPr>
          <w:noProof/>
        </w:rPr>
        <w:drawing>
          <wp:inline distT="0" distB="0" distL="0" distR="0" wp14:anchorId="3026B512" wp14:editId="71912BD0">
            <wp:extent cx="5943600" cy="4596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596130"/>
                    </a:xfrm>
                    <a:prstGeom prst="rect">
                      <a:avLst/>
                    </a:prstGeom>
                  </pic:spPr>
                </pic:pic>
              </a:graphicData>
            </a:graphic>
          </wp:inline>
        </w:drawing>
      </w:r>
    </w:p>
    <w:p w14:paraId="48F186F5" w14:textId="1B223A20" w:rsidR="00275EAB" w:rsidRDefault="00275EAB" w:rsidP="00275EAB">
      <w:pPr>
        <w:pStyle w:val="Heading4"/>
      </w:pPr>
      <w:r>
        <w:t>ADD</w:t>
      </w:r>
    </w:p>
    <w:p w14:paraId="5FBF44A5" w14:textId="47967731" w:rsidR="00E57B18" w:rsidRPr="00E64A2B" w:rsidRDefault="00E57B18" w:rsidP="00E57B18">
      <w:r>
        <w:t xml:space="preserve">Click the </w:t>
      </w:r>
      <w:r>
        <w:rPr>
          <w:b/>
          <w:bCs/>
          <w:i/>
          <w:iCs/>
          <w:u w:val="single"/>
        </w:rPr>
        <w:t>“Add”</w:t>
      </w:r>
      <w:r>
        <w:t xml:space="preserve"> button</w:t>
      </w:r>
      <w:r w:rsidRPr="00167C88">
        <w:t xml:space="preserve"> </w:t>
      </w:r>
      <w:r>
        <w:t>at the bottom of the screen to add a new Material Deletion.</w:t>
      </w:r>
    </w:p>
    <w:p w14:paraId="58F2315A" w14:textId="77777777" w:rsidR="00622FCA" w:rsidRDefault="00622FCA" w:rsidP="00622FCA">
      <w:pPr>
        <w:pStyle w:val="Heading4"/>
      </w:pPr>
      <w:r>
        <w:t>POST</w:t>
      </w:r>
    </w:p>
    <w:p w14:paraId="5E5C3225" w14:textId="77777777" w:rsidR="00622FCA" w:rsidRPr="00340066" w:rsidRDefault="00622FCA" w:rsidP="00622FCA">
      <w:r w:rsidRPr="004B1BF3">
        <w:rPr>
          <w:rFonts w:cstheme="minorHAnsi"/>
        </w:rPr>
        <w:t xml:space="preserve">To post a physical count record or batch,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F83B573" w14:textId="667D66A0" w:rsidR="00340066" w:rsidRDefault="00275EAB" w:rsidP="00340066">
      <w:pPr>
        <w:pStyle w:val="Heading3"/>
      </w:pPr>
      <w:bookmarkStart w:id="72" w:name="_Toc46574963"/>
      <w:r>
        <w:t>Add Deletion</w:t>
      </w:r>
      <w:bookmarkEnd w:id="72"/>
    </w:p>
    <w:p w14:paraId="18929B7F" w14:textId="77777777" w:rsidR="003728F8" w:rsidRDefault="003728F8" w:rsidP="003728F8">
      <w:pPr>
        <w:pStyle w:val="Heading4"/>
      </w:pPr>
      <w:r>
        <w:t>SAVE</w:t>
      </w:r>
    </w:p>
    <w:p w14:paraId="4B6426EF" w14:textId="1C527DC3" w:rsidR="003728F8" w:rsidRDefault="003728F8" w:rsidP="003728F8">
      <w:r>
        <w:t xml:space="preserve">Click the </w:t>
      </w:r>
      <w:r>
        <w:rPr>
          <w:b/>
          <w:bCs/>
          <w:i/>
          <w:iCs/>
          <w:u w:val="single"/>
        </w:rPr>
        <w:t>“Save”</w:t>
      </w:r>
      <w:r>
        <w:t xml:space="preserve"> button to save all changes to the current Tag Deletion.</w:t>
      </w:r>
    </w:p>
    <w:p w14:paraId="5C3689D2" w14:textId="77777777" w:rsidR="003728F8" w:rsidRDefault="003728F8" w:rsidP="003728F8">
      <w:pPr>
        <w:pStyle w:val="Heading4"/>
      </w:pPr>
      <w:r>
        <w:t>RESET</w:t>
      </w:r>
    </w:p>
    <w:p w14:paraId="335225D1" w14:textId="77777777" w:rsidR="003728F8" w:rsidRPr="00096EBD" w:rsidRDefault="003728F8" w:rsidP="003728F8">
      <w:r>
        <w:t xml:space="preserve">Click the </w:t>
      </w:r>
      <w:r>
        <w:rPr>
          <w:b/>
          <w:bCs/>
          <w:i/>
          <w:iCs/>
          <w:u w:val="single"/>
        </w:rPr>
        <w:t>“Reset”</w:t>
      </w:r>
      <w:r>
        <w:t xml:space="preserve"> button to reset all fields to their original state.</w:t>
      </w:r>
    </w:p>
    <w:p w14:paraId="7181854F" w14:textId="77777777" w:rsidR="003728F8" w:rsidRDefault="003728F8" w:rsidP="003728F8">
      <w:pPr>
        <w:pStyle w:val="Heading4"/>
      </w:pPr>
      <w:r>
        <w:t>CANCEL</w:t>
      </w:r>
    </w:p>
    <w:p w14:paraId="10E4255B" w14:textId="01480774" w:rsidR="003728F8" w:rsidRPr="00DF6BEC" w:rsidRDefault="003728F8" w:rsidP="003728F8">
      <w:r>
        <w:t xml:space="preserve">Click the </w:t>
      </w:r>
      <w:r>
        <w:rPr>
          <w:b/>
          <w:bCs/>
          <w:i/>
          <w:iCs/>
          <w:u w:val="single"/>
        </w:rPr>
        <w:t>“Cancel”</w:t>
      </w:r>
      <w:r>
        <w:t xml:space="preserve"> button to cancel all changes to the Tag Deletion without saving.</w:t>
      </w:r>
    </w:p>
    <w:p w14:paraId="11FC973A" w14:textId="77777777" w:rsidR="00622FCA" w:rsidRDefault="00622FCA" w:rsidP="00622FCA">
      <w:pPr>
        <w:pStyle w:val="Heading4"/>
      </w:pPr>
      <w:r>
        <w:lastRenderedPageBreak/>
        <w:t>POST</w:t>
      </w:r>
    </w:p>
    <w:p w14:paraId="2242411F" w14:textId="77777777" w:rsidR="00622FCA" w:rsidRPr="00340066" w:rsidRDefault="00622FCA" w:rsidP="00622FCA">
      <w:r w:rsidRPr="004B1BF3">
        <w:rPr>
          <w:rFonts w:cstheme="minorHAnsi"/>
        </w:rPr>
        <w:t xml:space="preserve">To post a physical count record or batch,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483D1629" w14:textId="45683EB7" w:rsidR="00275EAB" w:rsidRDefault="00275EAB" w:rsidP="00275EAB">
      <w:pPr>
        <w:pStyle w:val="Heading3"/>
      </w:pPr>
      <w:bookmarkStart w:id="73" w:name="_Toc46574964"/>
      <w:r>
        <w:t>Add Deletion Field Definitions</w:t>
      </w:r>
      <w:bookmarkEnd w:id="73"/>
    </w:p>
    <w:p w14:paraId="6A87F08E" w14:textId="79C6FEB5" w:rsidR="00275EAB" w:rsidRDefault="00275EAB" w:rsidP="00275EAB">
      <w:pPr>
        <w:pStyle w:val="Heading4"/>
      </w:pPr>
      <w:r>
        <w:t>Sequence #</w:t>
      </w:r>
    </w:p>
    <w:p w14:paraId="6F528F66" w14:textId="77777777" w:rsidR="00981D78" w:rsidRDefault="00981D78" w:rsidP="00981D78">
      <w:r>
        <w:t>The Sequence Number is automatically given by the system. It is not modifiable by the user.</w:t>
      </w:r>
    </w:p>
    <w:p w14:paraId="2F08E662" w14:textId="60628B22" w:rsidR="00275EAB" w:rsidRDefault="00275EAB" w:rsidP="00275EAB">
      <w:pPr>
        <w:pStyle w:val="Heading4"/>
      </w:pPr>
      <w:r>
        <w:t>Tag #</w:t>
      </w:r>
    </w:p>
    <w:p w14:paraId="440F6E7A" w14:textId="77777777" w:rsidR="00A355F2" w:rsidRDefault="00A355F2" w:rsidP="00A355F2">
      <w:r>
        <w:t>When the Tag Number is scanned, this transfers to the PO#, PO Line# and Qty Fields.  The Unit of Measure imports from the raw materials consumption unit of measure.</w:t>
      </w:r>
    </w:p>
    <w:p w14:paraId="1F0E1371" w14:textId="77777777" w:rsidR="00A355F2" w:rsidRDefault="00A355F2" w:rsidP="00A355F2">
      <w:r>
        <w:t>The RM Bar Code Tag format will be 999999 999 99999 99999 without any spaces.</w:t>
      </w:r>
    </w:p>
    <w:p w14:paraId="7A0C96B6" w14:textId="77777777" w:rsidR="00A355F2" w:rsidRDefault="00A355F2" w:rsidP="00A355F2">
      <w:pPr>
        <w:pStyle w:val="ListParagraph"/>
        <w:numPr>
          <w:ilvl w:val="0"/>
          <w:numId w:val="4"/>
        </w:numPr>
      </w:pPr>
      <w:r>
        <w:t>The first 6 digits represent the ASI PO#.</w:t>
      </w:r>
    </w:p>
    <w:p w14:paraId="4FFEBAF4" w14:textId="77777777" w:rsidR="00A355F2" w:rsidRDefault="00A355F2" w:rsidP="00A355F2">
      <w:pPr>
        <w:pStyle w:val="ListParagraph"/>
        <w:numPr>
          <w:ilvl w:val="0"/>
          <w:numId w:val="4"/>
        </w:numPr>
      </w:pPr>
      <w:r>
        <w:t>The next 3 digits represent the ASI PO Line#.</w:t>
      </w:r>
    </w:p>
    <w:p w14:paraId="7A56FFC6" w14:textId="77777777" w:rsidR="00A355F2" w:rsidRDefault="00A355F2" w:rsidP="00A355F2">
      <w:pPr>
        <w:pStyle w:val="ListParagraph"/>
        <w:numPr>
          <w:ilvl w:val="0"/>
          <w:numId w:val="4"/>
        </w:numPr>
      </w:pPr>
      <w:r>
        <w:t>The last 5 digits represent the quantity on the roll or pallet.</w:t>
      </w:r>
    </w:p>
    <w:p w14:paraId="769F46A9" w14:textId="77777777" w:rsidR="00A355F2" w:rsidRDefault="00A355F2" w:rsidP="00A355F2">
      <w:pPr>
        <w:pStyle w:val="ListParagraph"/>
        <w:numPr>
          <w:ilvl w:val="0"/>
          <w:numId w:val="4"/>
        </w:numPr>
      </w:pPr>
      <w:r>
        <w:t>The last 5 digits represent the unique tag number.</w:t>
      </w:r>
    </w:p>
    <w:p w14:paraId="5766CBC9" w14:textId="77777777"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1DA4CABE"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037B1127" w14:textId="3FF01A8A" w:rsidR="00275EAB" w:rsidRDefault="00275EAB" w:rsidP="00275EAB">
      <w:pPr>
        <w:pStyle w:val="Heading4"/>
      </w:pPr>
      <w:r>
        <w:t>Warehouse</w:t>
      </w:r>
    </w:p>
    <w:p w14:paraId="7A340FE7"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7936F1BA" w14:textId="3A52FBB1" w:rsidR="00275EAB" w:rsidRPr="00275EAB" w:rsidRDefault="00FE45F9" w:rsidP="00FE45F9">
      <w:r>
        <w:t>This list can be sorted by Location or Description. Alternatively, the user may search for any warehouse that they wish to use in order to narrow down their selection.</w:t>
      </w:r>
    </w:p>
    <w:p w14:paraId="234DA697" w14:textId="4BE4655B" w:rsidR="00275EAB" w:rsidRDefault="00275EAB" w:rsidP="00275EAB">
      <w:pPr>
        <w:pStyle w:val="Heading4"/>
      </w:pPr>
      <w:r>
        <w:t>Bin</w:t>
      </w:r>
    </w:p>
    <w:p w14:paraId="365E75E4"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14112668" w14:textId="60DD7EB2" w:rsidR="00275EAB" w:rsidRPr="00275EAB" w:rsidRDefault="00E2349B" w:rsidP="00E2349B">
      <w:r>
        <w:t>This list can be sorted by Warehouse or Bin. Alternatively, the user may search for any bin that they wish to use in order to narrow down their selection.</w:t>
      </w:r>
    </w:p>
    <w:p w14:paraId="74FCA2C7" w14:textId="70FB2F28" w:rsidR="00275EAB" w:rsidRDefault="00275EAB" w:rsidP="00275EAB">
      <w:pPr>
        <w:pStyle w:val="Heading4"/>
      </w:pPr>
      <w:r>
        <w:t>Receipt Date</w:t>
      </w:r>
    </w:p>
    <w:p w14:paraId="7DDF9076" w14:textId="10978310" w:rsidR="001F2ABA" w:rsidRDefault="001F2ABA" w:rsidP="001F2ABA">
      <w:r w:rsidRPr="00E33CD4">
        <w:rPr>
          <w:rFonts w:cstheme="minorHAnsi"/>
        </w:rPr>
        <w:t xml:space="preserve">Enter the date that the item was </w:t>
      </w:r>
      <w:r>
        <w:rPr>
          <w:rFonts w:cstheme="minorHAnsi"/>
        </w:rPr>
        <w:t>deleted</w:t>
      </w:r>
      <w:r w:rsidRPr="00E33CD4">
        <w:rPr>
          <w:rFonts w:cstheme="minorHAnsi"/>
        </w:rPr>
        <w:t>, defaults to system date.</w:t>
      </w:r>
      <w:r>
        <w:rPr>
          <w:rFonts w:cstheme="minorHAnsi"/>
        </w:rPr>
        <w:t xml:space="preserve"> This field automatically d</w:t>
      </w:r>
      <w:r>
        <w:t>efaults to today’s date, but may be modified by the user.</w:t>
      </w:r>
    </w:p>
    <w:p w14:paraId="1AFDA7C7" w14:textId="79217CE3" w:rsidR="00275EAB" w:rsidRDefault="00275EAB" w:rsidP="00275EAB">
      <w:pPr>
        <w:pStyle w:val="Heading4"/>
      </w:pPr>
      <w:r>
        <w:t>PO #</w:t>
      </w:r>
    </w:p>
    <w:p w14:paraId="14C11085" w14:textId="0DC006C7" w:rsidR="00275EAB" w:rsidRPr="00275EAB" w:rsidRDefault="0019137C" w:rsidP="00275EAB">
      <w:r>
        <w:t xml:space="preserve">Enter a valid purchase order number. Alternatively, press the </w:t>
      </w:r>
      <w:r>
        <w:rPr>
          <w:b/>
          <w:bCs/>
          <w:i/>
          <w:iCs/>
          <w:u w:val="single"/>
        </w:rPr>
        <w:t>“F1”</w:t>
      </w:r>
      <w:r>
        <w:t xml:space="preserve"> key to choose a number from a list of valid purchase orders.</w:t>
      </w:r>
    </w:p>
    <w:p w14:paraId="101A3DF6" w14:textId="4DA38220" w:rsidR="00275EAB" w:rsidRDefault="00275EAB" w:rsidP="00275EAB">
      <w:pPr>
        <w:pStyle w:val="Heading4"/>
      </w:pPr>
      <w:r>
        <w:lastRenderedPageBreak/>
        <w:t>Job #</w:t>
      </w:r>
    </w:p>
    <w:p w14:paraId="51E7B209" w14:textId="77777777" w:rsidR="0019137C" w:rsidRDefault="0019137C" w:rsidP="0019137C">
      <w:r>
        <w:t xml:space="preserve">The job number defaults to the estimate number, but may be modified.  The Job Factory Ticket will print by job number.  Repeat jobs for an item will add a suffix to the original job number.  </w:t>
      </w:r>
    </w:p>
    <w:p w14:paraId="40A5EA85" w14:textId="77777777" w:rsidR="0019137C" w:rsidRDefault="0019137C" w:rsidP="0019137C">
      <w:r>
        <w:t xml:space="preserve">For example, a repeat job number could be Job number 88888-01 where 88888 is the original job and the 01 is the first repeat for that item.  </w:t>
      </w:r>
    </w:p>
    <w:p w14:paraId="14C3EE3A" w14:textId="3822D5B2" w:rsidR="00275EAB" w:rsidRPr="00275EAB" w:rsidRDefault="0019137C" w:rsidP="0019137C">
      <w:r>
        <w:t>All costs including, standard (estimated) labor, material and overhead, work in process, actual costs and variances are maintained by job number.</w:t>
      </w:r>
    </w:p>
    <w:p w14:paraId="59C7B07A" w14:textId="3B96F06D" w:rsidR="00275EAB" w:rsidRDefault="00275EAB" w:rsidP="00275EAB">
      <w:pPr>
        <w:pStyle w:val="Heading4"/>
      </w:pPr>
      <w:r>
        <w:t>Job #: 00</w:t>
      </w:r>
    </w:p>
    <w:p w14:paraId="549B20EB" w14:textId="77777777" w:rsidR="0019137C" w:rsidRPr="00EC1454" w:rsidRDefault="0019137C" w:rsidP="0019137C">
      <w:r>
        <w:t>Repeat jobs for an item will add a suffix to the original job number.</w:t>
      </w:r>
    </w:p>
    <w:p w14:paraId="5CCA154E" w14:textId="116448DF" w:rsidR="00275EAB" w:rsidRDefault="00275EAB" w:rsidP="00275EAB">
      <w:pPr>
        <w:pStyle w:val="Heading4"/>
      </w:pPr>
      <w:r>
        <w:t>S</w:t>
      </w:r>
    </w:p>
    <w:p w14:paraId="4D8C8C62" w14:textId="77777777" w:rsidR="001F2ABA" w:rsidRPr="0063327A" w:rsidRDefault="001F2ABA" w:rsidP="001F2ABA">
      <w:r w:rsidRPr="00535C54">
        <w:rPr>
          <w:rFonts w:cstheme="minorHAnsi"/>
        </w:rPr>
        <w:t>Enter the sheet form number which the material cost will be applied.</w:t>
      </w:r>
    </w:p>
    <w:p w14:paraId="4FA03B22" w14:textId="3F60B6BE" w:rsidR="00275EAB" w:rsidRDefault="00275EAB" w:rsidP="00275EAB">
      <w:pPr>
        <w:pStyle w:val="Heading4"/>
      </w:pPr>
      <w:r>
        <w:t>Item Number</w:t>
      </w:r>
    </w:p>
    <w:p w14:paraId="24544ED9"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51097379" w14:textId="0D874D06" w:rsidR="00275EAB" w:rsidRDefault="00275EAB" w:rsidP="00275EAB">
      <w:pPr>
        <w:pStyle w:val="Heading4"/>
      </w:pPr>
      <w:r>
        <w:t>Item Name/Description</w:t>
      </w:r>
    </w:p>
    <w:p w14:paraId="64AD17E5"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729FC6EA" w14:textId="68F5534E" w:rsidR="00275EAB" w:rsidRDefault="00275EAB" w:rsidP="00275EAB">
      <w:pPr>
        <w:pStyle w:val="Heading4"/>
      </w:pPr>
      <w:r>
        <w:t>Qty</w:t>
      </w:r>
    </w:p>
    <w:p w14:paraId="7DA2FEFC" w14:textId="77777777" w:rsidR="001F2ABA" w:rsidRDefault="001F2ABA" w:rsidP="001F2ABA">
      <w:pPr>
        <w:rPr>
          <w:rFonts w:cstheme="minorHAnsi"/>
        </w:rPr>
      </w:pPr>
      <w:r w:rsidRPr="002A586D">
        <w:rPr>
          <w:rFonts w:cstheme="minorHAnsi"/>
        </w:rPr>
        <w:t xml:space="preserve">Enter the quantity in this </w:t>
      </w:r>
      <w:r>
        <w:rPr>
          <w:rFonts w:cstheme="minorHAnsi"/>
        </w:rPr>
        <w:t>warehouse</w:t>
      </w:r>
      <w:r w:rsidRPr="002A586D">
        <w:rPr>
          <w:rFonts w:cstheme="minorHAnsi"/>
        </w:rPr>
        <w:t>, bin, and tag for the item with this job number.</w:t>
      </w:r>
    </w:p>
    <w:p w14:paraId="769EF6AA" w14:textId="0FF3A842" w:rsidR="00275EAB" w:rsidRDefault="00275EAB" w:rsidP="00275EAB">
      <w:pPr>
        <w:pStyle w:val="Heading4"/>
      </w:pPr>
      <w:r>
        <w:t>UOM (Qty)</w:t>
      </w:r>
    </w:p>
    <w:p w14:paraId="287D1C88"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62BC5EDA"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100E6133" w14:textId="77777777" w:rsidTr="001D7C80">
        <w:trPr>
          <w:trHeight w:val="359"/>
        </w:trPr>
        <w:tc>
          <w:tcPr>
            <w:tcW w:w="540" w:type="dxa"/>
          </w:tcPr>
          <w:p w14:paraId="6F8FBC0A" w14:textId="77777777" w:rsidR="001D7C80" w:rsidRDefault="001D7C80" w:rsidP="001D7C80">
            <w:r>
              <w:t>C</w:t>
            </w:r>
          </w:p>
        </w:tc>
        <w:tc>
          <w:tcPr>
            <w:tcW w:w="8810" w:type="dxa"/>
          </w:tcPr>
          <w:p w14:paraId="782DCC95" w14:textId="77777777" w:rsidR="001D7C80" w:rsidRDefault="001D7C80" w:rsidP="001D7C80">
            <w:r>
              <w:t>Per Hundred</w:t>
            </w:r>
          </w:p>
        </w:tc>
      </w:tr>
      <w:tr w:rsidR="001D7C80" w14:paraId="5455F631" w14:textId="77777777" w:rsidTr="001D7C80">
        <w:trPr>
          <w:trHeight w:val="350"/>
        </w:trPr>
        <w:tc>
          <w:tcPr>
            <w:tcW w:w="540" w:type="dxa"/>
          </w:tcPr>
          <w:p w14:paraId="12B398C1" w14:textId="77777777" w:rsidR="001D7C80" w:rsidRDefault="001D7C80" w:rsidP="001D7C80">
            <w:r>
              <w:t>CS</w:t>
            </w:r>
          </w:p>
        </w:tc>
        <w:tc>
          <w:tcPr>
            <w:tcW w:w="8810" w:type="dxa"/>
          </w:tcPr>
          <w:p w14:paraId="0EF7D292" w14:textId="77777777" w:rsidR="001D7C80" w:rsidRDefault="001D7C80" w:rsidP="001D7C80">
            <w:r>
              <w:t>Per Case</w:t>
            </w:r>
          </w:p>
        </w:tc>
      </w:tr>
      <w:tr w:rsidR="001D7C80" w14:paraId="3AB0B441" w14:textId="77777777" w:rsidTr="001D7C80">
        <w:trPr>
          <w:trHeight w:val="350"/>
        </w:trPr>
        <w:tc>
          <w:tcPr>
            <w:tcW w:w="540" w:type="dxa"/>
          </w:tcPr>
          <w:p w14:paraId="00D296C3" w14:textId="77777777" w:rsidR="001D7C80" w:rsidRDefault="001D7C80" w:rsidP="001D7C80">
            <w:r>
              <w:t>EA</w:t>
            </w:r>
          </w:p>
        </w:tc>
        <w:tc>
          <w:tcPr>
            <w:tcW w:w="8810" w:type="dxa"/>
          </w:tcPr>
          <w:p w14:paraId="29EE6BF7" w14:textId="77777777" w:rsidR="001D7C80" w:rsidRDefault="001D7C80" w:rsidP="001D7C80">
            <w:r>
              <w:t>Per Each</w:t>
            </w:r>
          </w:p>
        </w:tc>
      </w:tr>
      <w:tr w:rsidR="001D7C80" w14:paraId="046C221A" w14:textId="77777777" w:rsidTr="001D7C80">
        <w:trPr>
          <w:trHeight w:val="350"/>
        </w:trPr>
        <w:tc>
          <w:tcPr>
            <w:tcW w:w="540" w:type="dxa"/>
          </w:tcPr>
          <w:p w14:paraId="27FFF892" w14:textId="77777777" w:rsidR="001D7C80" w:rsidRDefault="001D7C80" w:rsidP="001D7C80">
            <w:r>
              <w:t>L</w:t>
            </w:r>
          </w:p>
        </w:tc>
        <w:tc>
          <w:tcPr>
            <w:tcW w:w="8810" w:type="dxa"/>
          </w:tcPr>
          <w:p w14:paraId="21EFB7D5" w14:textId="77777777" w:rsidR="001D7C80" w:rsidRDefault="001D7C80" w:rsidP="001D7C80">
            <w:r>
              <w:t>Per Lot</w:t>
            </w:r>
          </w:p>
        </w:tc>
      </w:tr>
      <w:tr w:rsidR="001D7C80" w14:paraId="5EC84B2E" w14:textId="77777777" w:rsidTr="001D7C80">
        <w:trPr>
          <w:trHeight w:val="350"/>
        </w:trPr>
        <w:tc>
          <w:tcPr>
            <w:tcW w:w="540" w:type="dxa"/>
          </w:tcPr>
          <w:p w14:paraId="4364EA01" w14:textId="77777777" w:rsidR="001D7C80" w:rsidRDefault="001D7C80" w:rsidP="001D7C80">
            <w:r>
              <w:t>M</w:t>
            </w:r>
          </w:p>
        </w:tc>
        <w:tc>
          <w:tcPr>
            <w:tcW w:w="8810" w:type="dxa"/>
          </w:tcPr>
          <w:p w14:paraId="117208CD" w14:textId="77777777" w:rsidR="001D7C80" w:rsidRDefault="001D7C80" w:rsidP="001D7C80">
            <w:r>
              <w:t>Per Thousand</w:t>
            </w:r>
          </w:p>
        </w:tc>
      </w:tr>
    </w:tbl>
    <w:p w14:paraId="4B69DB1B" w14:textId="0EFFAC36" w:rsidR="00275EAB" w:rsidRDefault="00275EAB" w:rsidP="00275EAB">
      <w:pPr>
        <w:pStyle w:val="Heading4"/>
      </w:pPr>
      <w:r>
        <w:t>Cost</w:t>
      </w:r>
    </w:p>
    <w:p w14:paraId="017E4DFE" w14:textId="2C8AC056" w:rsidR="00275EAB" w:rsidRPr="00275EAB" w:rsidRDefault="00E2349B" w:rsidP="00275EAB">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370784AF" w14:textId="6582A97E" w:rsidR="00275EAB" w:rsidRDefault="00275EAB" w:rsidP="00275EAB">
      <w:pPr>
        <w:pStyle w:val="Heading4"/>
      </w:pPr>
      <w:r>
        <w:lastRenderedPageBreak/>
        <w:t>UOM (Cost)</w:t>
      </w:r>
    </w:p>
    <w:p w14:paraId="45150F9F"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54052EE9"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089D0557" w14:textId="77777777" w:rsidTr="001D7C80">
        <w:trPr>
          <w:trHeight w:val="359"/>
        </w:trPr>
        <w:tc>
          <w:tcPr>
            <w:tcW w:w="540" w:type="dxa"/>
          </w:tcPr>
          <w:p w14:paraId="65E58CEA" w14:textId="77777777" w:rsidR="001D7C80" w:rsidRDefault="001D7C80" w:rsidP="001D7C80">
            <w:r>
              <w:t>C</w:t>
            </w:r>
          </w:p>
        </w:tc>
        <w:tc>
          <w:tcPr>
            <w:tcW w:w="8810" w:type="dxa"/>
          </w:tcPr>
          <w:p w14:paraId="325BD8E8" w14:textId="77777777" w:rsidR="001D7C80" w:rsidRDefault="001D7C80" w:rsidP="001D7C80">
            <w:r>
              <w:t>Per Hundred</w:t>
            </w:r>
          </w:p>
        </w:tc>
      </w:tr>
      <w:tr w:rsidR="001D7C80" w14:paraId="074DB4CA" w14:textId="77777777" w:rsidTr="001D7C80">
        <w:trPr>
          <w:trHeight w:val="350"/>
        </w:trPr>
        <w:tc>
          <w:tcPr>
            <w:tcW w:w="540" w:type="dxa"/>
          </w:tcPr>
          <w:p w14:paraId="0AE291E8" w14:textId="77777777" w:rsidR="001D7C80" w:rsidRDefault="001D7C80" w:rsidP="001D7C80">
            <w:r>
              <w:t>CS</w:t>
            </w:r>
          </w:p>
        </w:tc>
        <w:tc>
          <w:tcPr>
            <w:tcW w:w="8810" w:type="dxa"/>
          </w:tcPr>
          <w:p w14:paraId="310426B5" w14:textId="77777777" w:rsidR="001D7C80" w:rsidRDefault="001D7C80" w:rsidP="001D7C80">
            <w:r>
              <w:t>Per Case</w:t>
            </w:r>
          </w:p>
        </w:tc>
      </w:tr>
      <w:tr w:rsidR="001D7C80" w14:paraId="25163EAD" w14:textId="77777777" w:rsidTr="001D7C80">
        <w:trPr>
          <w:trHeight w:val="350"/>
        </w:trPr>
        <w:tc>
          <w:tcPr>
            <w:tcW w:w="540" w:type="dxa"/>
          </w:tcPr>
          <w:p w14:paraId="4B1D645A" w14:textId="77777777" w:rsidR="001D7C80" w:rsidRDefault="001D7C80" w:rsidP="001D7C80">
            <w:r>
              <w:t>EA</w:t>
            </w:r>
          </w:p>
        </w:tc>
        <w:tc>
          <w:tcPr>
            <w:tcW w:w="8810" w:type="dxa"/>
          </w:tcPr>
          <w:p w14:paraId="419FA8A9" w14:textId="77777777" w:rsidR="001D7C80" w:rsidRDefault="001D7C80" w:rsidP="001D7C80">
            <w:r>
              <w:t>Per Each</w:t>
            </w:r>
          </w:p>
        </w:tc>
      </w:tr>
      <w:tr w:rsidR="001D7C80" w14:paraId="39369F52" w14:textId="77777777" w:rsidTr="001D7C80">
        <w:trPr>
          <w:trHeight w:val="350"/>
        </w:trPr>
        <w:tc>
          <w:tcPr>
            <w:tcW w:w="540" w:type="dxa"/>
          </w:tcPr>
          <w:p w14:paraId="616F402C" w14:textId="77777777" w:rsidR="001D7C80" w:rsidRDefault="001D7C80" w:rsidP="001D7C80">
            <w:r>
              <w:t>L</w:t>
            </w:r>
          </w:p>
        </w:tc>
        <w:tc>
          <w:tcPr>
            <w:tcW w:w="8810" w:type="dxa"/>
          </w:tcPr>
          <w:p w14:paraId="03FDC336" w14:textId="77777777" w:rsidR="001D7C80" w:rsidRDefault="001D7C80" w:rsidP="001D7C80">
            <w:r>
              <w:t>Per Lot</w:t>
            </w:r>
          </w:p>
        </w:tc>
      </w:tr>
      <w:tr w:rsidR="001D7C80" w14:paraId="62A18E91" w14:textId="77777777" w:rsidTr="001D7C80">
        <w:trPr>
          <w:trHeight w:val="350"/>
        </w:trPr>
        <w:tc>
          <w:tcPr>
            <w:tcW w:w="540" w:type="dxa"/>
          </w:tcPr>
          <w:p w14:paraId="7F8AE92C" w14:textId="77777777" w:rsidR="001D7C80" w:rsidRDefault="001D7C80" w:rsidP="001D7C80">
            <w:r>
              <w:t>M</w:t>
            </w:r>
          </w:p>
        </w:tc>
        <w:tc>
          <w:tcPr>
            <w:tcW w:w="8810" w:type="dxa"/>
          </w:tcPr>
          <w:p w14:paraId="0F203BC4" w14:textId="77777777" w:rsidR="001D7C80" w:rsidRDefault="001D7C80" w:rsidP="001D7C80">
            <w:r>
              <w:t>Per Thousand</w:t>
            </w:r>
          </w:p>
        </w:tc>
      </w:tr>
    </w:tbl>
    <w:p w14:paraId="137577F8" w14:textId="6D643D2F" w:rsidR="00275EAB" w:rsidRDefault="00275EAB" w:rsidP="00275EAB">
      <w:pPr>
        <w:pStyle w:val="Heading4"/>
      </w:pPr>
      <w:r>
        <w:t>Extended Amount</w:t>
      </w:r>
    </w:p>
    <w:p w14:paraId="798501BC" w14:textId="77777777" w:rsidR="00316F74" w:rsidRPr="00EC1454" w:rsidRDefault="00316F74" w:rsidP="00316F74">
      <w:r>
        <w:t>The cost for this Unit of Measure defaults from Raw Material, but may be modified by the user.</w:t>
      </w:r>
    </w:p>
    <w:p w14:paraId="1C8824B6" w14:textId="28B74DE4" w:rsidR="00275EAB" w:rsidRDefault="00275EAB" w:rsidP="00275EAB">
      <w:pPr>
        <w:pStyle w:val="Heading4"/>
      </w:pPr>
      <w:r>
        <w:t>Width</w:t>
      </w:r>
    </w:p>
    <w:p w14:paraId="4AE8E79B" w14:textId="77777777" w:rsidR="00316F74" w:rsidRPr="009C233B" w:rsidRDefault="00316F74" w:rsidP="00316F74">
      <w:r w:rsidRPr="00534BBE">
        <w:rPr>
          <w:rFonts w:cstheme="minorHAnsi"/>
        </w:rP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2DF515C3" w14:textId="33C2A45D" w:rsidR="00275EAB" w:rsidRDefault="00275EAB" w:rsidP="00275EAB">
      <w:pPr>
        <w:pStyle w:val="Heading4"/>
      </w:pPr>
      <w:r>
        <w:t>Length</w:t>
      </w:r>
    </w:p>
    <w:p w14:paraId="2B219AAA" w14:textId="77777777" w:rsidR="00316F74" w:rsidRPr="009C233B" w:rsidRDefault="00316F74" w:rsidP="00316F74">
      <w:r w:rsidRPr="00534BBE">
        <w:rPr>
          <w:rFonts w:cstheme="minorHAnsi"/>
        </w:rPr>
        <w:t>Enter the board or paper length dimension for actual raw material.  This field will transfer to the estimate automatically when an actual stocked board is used on an estimate.  This field should not be defined for non-stocked board (item code=E) because the system will calculate the optimum sheet length based on the style formulas.</w:t>
      </w:r>
    </w:p>
    <w:p w14:paraId="2E50A3CC" w14:textId="1E6DEA6C" w:rsidR="00275EAB" w:rsidRDefault="00275EAB" w:rsidP="00275EAB">
      <w:pPr>
        <w:pStyle w:val="Heading4"/>
      </w:pPr>
      <w:r>
        <w:t>User ID</w:t>
      </w:r>
    </w:p>
    <w:p w14:paraId="0843E092" w14:textId="1614CC63" w:rsidR="00316F74" w:rsidRDefault="00316F74" w:rsidP="00316F74">
      <w:r>
        <w:t>The username of the original user that created this receipt in the system.</w:t>
      </w:r>
    </w:p>
    <w:p w14:paraId="36F1B613" w14:textId="36764BE6" w:rsidR="00865E63" w:rsidRDefault="00865E63" w:rsidP="00316F74"/>
    <w:p w14:paraId="734A7ABD" w14:textId="5D8C4AD8" w:rsidR="00865E63" w:rsidRDefault="00865E63" w:rsidP="00316F74"/>
    <w:p w14:paraId="6A201C67" w14:textId="3CD13CE5" w:rsidR="00865E63" w:rsidRDefault="00865E63" w:rsidP="00316F74"/>
    <w:p w14:paraId="421A0066" w14:textId="01887842" w:rsidR="00865E63" w:rsidRDefault="00865E63" w:rsidP="00316F74"/>
    <w:p w14:paraId="6B7A1D18" w14:textId="4AF39324" w:rsidR="00865E63" w:rsidRDefault="00865E63" w:rsidP="00316F74"/>
    <w:p w14:paraId="7D60B80C" w14:textId="2D84E243" w:rsidR="00865E63" w:rsidRDefault="00865E63" w:rsidP="00316F74"/>
    <w:p w14:paraId="5DE8FEDA" w14:textId="77E6F452" w:rsidR="00865E63" w:rsidRDefault="00865E63" w:rsidP="00316F74"/>
    <w:p w14:paraId="7237E692" w14:textId="77777777" w:rsidR="00865E63" w:rsidRPr="00EC1454" w:rsidRDefault="00865E63" w:rsidP="00316F74"/>
    <w:p w14:paraId="194C1543" w14:textId="4510823F" w:rsidR="00340066" w:rsidRDefault="00340066" w:rsidP="00340066">
      <w:pPr>
        <w:pStyle w:val="Heading2"/>
      </w:pPr>
      <w:bookmarkStart w:id="74" w:name="_Toc46574965"/>
      <w:r>
        <w:lastRenderedPageBreak/>
        <w:t>Post Materials</w:t>
      </w:r>
      <w:bookmarkEnd w:id="74"/>
    </w:p>
    <w:p w14:paraId="25617943" w14:textId="5A21ADB3" w:rsidR="00E57B18" w:rsidRPr="00E57B18" w:rsidRDefault="00E57B18" w:rsidP="00E57B18">
      <w:pPr>
        <w:pStyle w:val="Heading3"/>
      </w:pPr>
      <w:bookmarkStart w:id="75" w:name="_Toc46574966"/>
      <w:r>
        <w:t>Overview</w:t>
      </w:r>
      <w:bookmarkEnd w:id="75"/>
    </w:p>
    <w:p w14:paraId="5C0D48D0" w14:textId="4BE738B0" w:rsidR="000168CD" w:rsidRPr="000168CD" w:rsidRDefault="000168CD" w:rsidP="000168CD">
      <w:r w:rsidRPr="004B1BF3">
        <w:rPr>
          <w:rFonts w:cstheme="minorHAnsi"/>
        </w:rPr>
        <w:t xml:space="preserve">The </w:t>
      </w:r>
      <w:r w:rsidR="00E57B18">
        <w:rPr>
          <w:rFonts w:cstheme="minorHAnsi"/>
          <w:b/>
          <w:bCs/>
          <w:i/>
          <w:iCs/>
          <w:u w:val="single"/>
        </w:rPr>
        <w:t>“Post”</w:t>
      </w:r>
      <w:r w:rsidRPr="004B1BF3">
        <w:rPr>
          <w:rFonts w:cstheme="minorHAnsi"/>
        </w:rPr>
        <w:t xml:space="preserve"> button on the main menu provides the ability to post warehouse transactions in a batch to a particular date. A job number range may be added to post a few select numbers of jobs. </w:t>
      </w:r>
      <w:r w:rsidR="00E57B18" w:rsidRPr="004B1BF3">
        <w:rPr>
          <w:rFonts w:cstheme="minorHAnsi"/>
        </w:rPr>
        <w:t>Likewise</w:t>
      </w:r>
      <w:r w:rsidRPr="004B1BF3">
        <w:rPr>
          <w:rFonts w:cstheme="minorHAnsi"/>
        </w:rPr>
        <w:t>, transactions types</w:t>
      </w:r>
      <w:r>
        <w:rPr>
          <w:rFonts w:cstheme="minorHAnsi"/>
        </w:rPr>
        <w:t xml:space="preserve"> </w:t>
      </w:r>
      <w:r w:rsidRPr="004B1BF3">
        <w:rPr>
          <w:rFonts w:cstheme="minorHAnsi"/>
        </w:rPr>
        <w:t>may be selected to post any</w:t>
      </w:r>
      <w:r>
        <w:rPr>
          <w:rFonts w:cstheme="minorHAnsi"/>
        </w:rPr>
        <w:t xml:space="preserve"> </w:t>
      </w:r>
      <w:r w:rsidRPr="004B1BF3">
        <w:rPr>
          <w:rFonts w:cstheme="minorHAnsi"/>
        </w:rPr>
        <w:t>number of transactions such as receipts, issues, transfers, adjustment and Physical counts.</w:t>
      </w:r>
    </w:p>
    <w:p w14:paraId="16D872AD" w14:textId="449D88BD" w:rsidR="00340066" w:rsidRDefault="00275EAB" w:rsidP="00340066">
      <w:pPr>
        <w:pStyle w:val="Heading3"/>
      </w:pPr>
      <w:bookmarkStart w:id="76" w:name="_Toc46574967"/>
      <w:r>
        <w:t>Selection Parameters</w:t>
      </w:r>
      <w:bookmarkEnd w:id="76"/>
    </w:p>
    <w:p w14:paraId="6A9383CA" w14:textId="6D65036B" w:rsidR="00275EAB" w:rsidRPr="00275EAB" w:rsidRDefault="00275EAB" w:rsidP="00275EAB">
      <w:r>
        <w:rPr>
          <w:noProof/>
        </w:rPr>
        <w:drawing>
          <wp:inline distT="0" distB="0" distL="0" distR="0" wp14:anchorId="02FF6B7A" wp14:editId="3737A941">
            <wp:extent cx="4371975" cy="2667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2667000"/>
                    </a:xfrm>
                    <a:prstGeom prst="rect">
                      <a:avLst/>
                    </a:prstGeom>
                    <a:noFill/>
                    <a:ln>
                      <a:noFill/>
                    </a:ln>
                  </pic:spPr>
                </pic:pic>
              </a:graphicData>
            </a:graphic>
          </wp:inline>
        </w:drawing>
      </w:r>
    </w:p>
    <w:p w14:paraId="234A34FD" w14:textId="5DDAD6AB" w:rsidR="00F93F04" w:rsidRDefault="00275EAB" w:rsidP="00F93F04">
      <w:pPr>
        <w:pStyle w:val="Heading4"/>
      </w:pPr>
      <w:r>
        <w:t>Create Issues?</w:t>
      </w:r>
    </w:p>
    <w:p w14:paraId="22B64E68" w14:textId="77777777" w:rsidR="00316F74" w:rsidRPr="007B0B58" w:rsidRDefault="00316F74" w:rsidP="00316F74">
      <w:r>
        <w:t xml:space="preserve">To create issues for all files as they are posted, enter a </w:t>
      </w:r>
      <w:r>
        <w:rPr>
          <w:b/>
          <w:bCs/>
          <w:i/>
          <w:iCs/>
          <w:u w:val="single"/>
        </w:rPr>
        <w:t>“Y”</w:t>
      </w:r>
      <w:r>
        <w:t xml:space="preserve"> in this field. If the user chooses to skip this step, enter an </w:t>
      </w:r>
      <w:r>
        <w:rPr>
          <w:b/>
          <w:bCs/>
          <w:i/>
          <w:iCs/>
          <w:u w:val="single"/>
        </w:rPr>
        <w:t>“N”</w:t>
      </w:r>
      <w:r>
        <w:t xml:space="preserve"> in this field.</w:t>
      </w:r>
    </w:p>
    <w:p w14:paraId="023F4988" w14:textId="198CE30F" w:rsidR="00275EAB" w:rsidRDefault="00275EAB" w:rsidP="00275EAB">
      <w:pPr>
        <w:pStyle w:val="Heading4"/>
      </w:pPr>
      <w:r>
        <w:t>Post Date</w:t>
      </w:r>
    </w:p>
    <w:p w14:paraId="7A342AC1" w14:textId="77777777" w:rsidR="001F2ABA" w:rsidRDefault="001F2ABA" w:rsidP="001F2ABA">
      <w:r>
        <w:t>Enter the post date of the Finished Items Goods file. This defaults as today’s date, but may be modified.</w:t>
      </w:r>
    </w:p>
    <w:p w14:paraId="50F4A379" w14:textId="18D36E5B" w:rsidR="00275EAB" w:rsidRDefault="00275EAB" w:rsidP="00275EAB">
      <w:pPr>
        <w:pStyle w:val="Heading4"/>
      </w:pPr>
      <w:r>
        <w:t>Beginning Job # / Ending Job #</w:t>
      </w:r>
    </w:p>
    <w:p w14:paraId="7CABD891" w14:textId="77777777" w:rsidR="00316F74" w:rsidRPr="00E5397E" w:rsidRDefault="00316F74" w:rsidP="00316F74">
      <w:r>
        <w:t>Enter the beginning and ending Job Number to run the report for.</w:t>
      </w:r>
    </w:p>
    <w:p w14:paraId="54303439" w14:textId="089088B3" w:rsidR="00275EAB" w:rsidRDefault="00275EAB" w:rsidP="00275EAB">
      <w:pPr>
        <w:pStyle w:val="Heading4"/>
      </w:pPr>
      <w:r>
        <w:t>Beginning Job #: 00 / Ending Job #: 00</w:t>
      </w:r>
    </w:p>
    <w:p w14:paraId="2A69EA13" w14:textId="77777777" w:rsidR="00316F74" w:rsidRPr="00E5397E" w:rsidRDefault="00316F74" w:rsidP="00316F74">
      <w:r>
        <w:t>Enter the beginning and ending Subsequent Job Number to run the report for.</w:t>
      </w:r>
    </w:p>
    <w:p w14:paraId="58504253" w14:textId="3B3A3F6D" w:rsidR="00275EAB" w:rsidRDefault="00275EAB" w:rsidP="00275EAB">
      <w:pPr>
        <w:pStyle w:val="Heading4"/>
      </w:pPr>
      <w:r>
        <w:t>Beginning Date / Ending Date</w:t>
      </w:r>
    </w:p>
    <w:p w14:paraId="38B3829C" w14:textId="77777777" w:rsidR="00316F74" w:rsidRPr="00E5397E" w:rsidRDefault="00316F74" w:rsidP="00316F74">
      <w:r>
        <w:t>Enter the beginning and ending Date to run the report for.</w:t>
      </w:r>
    </w:p>
    <w:p w14:paraId="1A0D5F45" w14:textId="4D4D64AF" w:rsidR="00275EAB" w:rsidRDefault="00275EAB" w:rsidP="00275EAB">
      <w:pPr>
        <w:pStyle w:val="Heading4"/>
      </w:pPr>
      <w:r>
        <w:t>Beginning User ID / Ending User ID</w:t>
      </w:r>
    </w:p>
    <w:p w14:paraId="690FCB98" w14:textId="77777777" w:rsidR="00316F74" w:rsidRPr="00E5397E" w:rsidRDefault="00316F74" w:rsidP="00316F74">
      <w:r>
        <w:t>Enter the beginning and ending User ID to run the report for.</w:t>
      </w:r>
    </w:p>
    <w:p w14:paraId="0E0C89E0" w14:textId="35E05D5F" w:rsidR="00275EAB" w:rsidRDefault="00275EAB" w:rsidP="00275EAB">
      <w:pPr>
        <w:pStyle w:val="Heading4"/>
      </w:pPr>
      <w:r>
        <w:t>Transaction Type: Receipts – Toggle Box</w:t>
      </w:r>
    </w:p>
    <w:p w14:paraId="0650408B" w14:textId="77777777" w:rsidR="00316F74" w:rsidRDefault="00316F74" w:rsidP="00316F74">
      <w:r>
        <w:t>To post Receipt transactions, make sure that the Receipts toggle box is checked.</w:t>
      </w:r>
    </w:p>
    <w:p w14:paraId="6B26E31E" w14:textId="4B107382" w:rsidR="00275EAB" w:rsidRDefault="00275EAB" w:rsidP="00275EAB">
      <w:pPr>
        <w:pStyle w:val="Heading4"/>
      </w:pPr>
      <w:r>
        <w:t>Transaction Type: Issues – Toggle Box</w:t>
      </w:r>
    </w:p>
    <w:p w14:paraId="5604A4F9" w14:textId="77777777" w:rsidR="00316F74" w:rsidRDefault="00316F74" w:rsidP="00316F74">
      <w:r>
        <w:t>To post Issue transactions, make sure that the Issues toggle box is checked.</w:t>
      </w:r>
    </w:p>
    <w:p w14:paraId="4DE3E936" w14:textId="2642F292" w:rsidR="00275EAB" w:rsidRDefault="00275EAB" w:rsidP="00275EAB">
      <w:pPr>
        <w:pStyle w:val="Heading4"/>
      </w:pPr>
      <w:r>
        <w:lastRenderedPageBreak/>
        <w:t>Transaction Type: Transfers – Toggle Box</w:t>
      </w:r>
    </w:p>
    <w:p w14:paraId="56A8CE4B" w14:textId="77777777" w:rsidR="00316F74" w:rsidRDefault="00316F74" w:rsidP="00316F74">
      <w:r>
        <w:t>To post Transfer transactions, make sure that the Transfers toggle box is checked.</w:t>
      </w:r>
    </w:p>
    <w:p w14:paraId="3B76AB70" w14:textId="21A2746F" w:rsidR="00275EAB" w:rsidRDefault="00275EAB" w:rsidP="00275EAB">
      <w:pPr>
        <w:pStyle w:val="Heading4"/>
      </w:pPr>
      <w:r>
        <w:t>Transaction Type: Adjustments – Toggle Box</w:t>
      </w:r>
    </w:p>
    <w:p w14:paraId="07477B31" w14:textId="77777777" w:rsidR="00316F74" w:rsidRDefault="00316F74" w:rsidP="00316F74">
      <w:r>
        <w:t>To post Adjustment transactions, make sure that the Adjustments toggle box is checked.</w:t>
      </w:r>
    </w:p>
    <w:p w14:paraId="5F9D9119" w14:textId="344377E7" w:rsidR="00275EAB" w:rsidRDefault="00275EAB" w:rsidP="00275EAB">
      <w:pPr>
        <w:pStyle w:val="Heading4"/>
      </w:pPr>
      <w:r>
        <w:t>Show Totals – Toggle Box</w:t>
      </w:r>
    </w:p>
    <w:p w14:paraId="78A582CB" w14:textId="77777777" w:rsidR="00316F74" w:rsidRDefault="00316F74" w:rsidP="00316F74">
      <w:r>
        <w:t>To show totals on the report, make sure that the Show Totals toggle box is checked.</w:t>
      </w:r>
    </w:p>
    <w:p w14:paraId="3AD4446C" w14:textId="186E630E" w:rsidR="00275EAB" w:rsidRDefault="00275EAB" w:rsidP="00275EAB">
      <w:pPr>
        <w:pStyle w:val="Heading4"/>
      </w:pPr>
      <w:r>
        <w:t>Show Vendor Tag #’s – Toggle Box</w:t>
      </w:r>
    </w:p>
    <w:p w14:paraId="798A0782" w14:textId="77777777" w:rsidR="00316F74" w:rsidRDefault="00316F74" w:rsidP="00316F74">
      <w:r>
        <w:t>To show Vendor Tag numbers on the report, make sure that the Show Vendor Tag #’s toggle box is checked.</w:t>
      </w:r>
    </w:p>
    <w:p w14:paraId="68D7E96D" w14:textId="574113C9" w:rsidR="00F93F04" w:rsidRDefault="00275EAB" w:rsidP="00F93F04">
      <w:pPr>
        <w:pStyle w:val="Heading3"/>
      </w:pPr>
      <w:bookmarkStart w:id="77" w:name="_Toc46574968"/>
      <w:r>
        <w:t>Output Destination</w:t>
      </w:r>
      <w:bookmarkEnd w:id="77"/>
    </w:p>
    <w:p w14:paraId="76A0DFDB" w14:textId="464E115D" w:rsidR="00275EAB" w:rsidRPr="00275EAB" w:rsidRDefault="00275EAB" w:rsidP="00275EAB">
      <w:r>
        <w:rPr>
          <w:noProof/>
        </w:rPr>
        <w:drawing>
          <wp:inline distT="0" distB="0" distL="0" distR="0" wp14:anchorId="11A1FF2C" wp14:editId="10FDC3C7">
            <wp:extent cx="4371975" cy="1419368"/>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6299" cy="1424018"/>
                    </a:xfrm>
                    <a:prstGeom prst="rect">
                      <a:avLst/>
                    </a:prstGeom>
                    <a:noFill/>
                    <a:ln>
                      <a:noFill/>
                    </a:ln>
                  </pic:spPr>
                </pic:pic>
              </a:graphicData>
            </a:graphic>
          </wp:inline>
        </w:drawing>
      </w:r>
    </w:p>
    <w:p w14:paraId="1FEFBB30" w14:textId="77777777" w:rsidR="00E57B18" w:rsidRDefault="00E57B18" w:rsidP="00E57B18">
      <w:pPr>
        <w:pStyle w:val="Heading4"/>
      </w:pPr>
      <w:bookmarkStart w:id="78" w:name="_Hlk42795723"/>
      <w:bookmarkStart w:id="79" w:name="_Hlk42795013"/>
      <w:bookmarkStart w:id="80" w:name="_Hlk42795755"/>
      <w:bookmarkStart w:id="81" w:name="_Hlk43132235"/>
      <w:bookmarkStart w:id="82" w:name="_Hlk42792835"/>
      <w:r>
        <w:t>Destination Choice</w:t>
      </w:r>
    </w:p>
    <w:p w14:paraId="4AECD9E8" w14:textId="77777777" w:rsidR="00E57B18" w:rsidRPr="00144B20" w:rsidRDefault="00E57B18" w:rsidP="00E57B18">
      <w:bookmarkStart w:id="83" w:name="_Hlk42794533"/>
      <w:r>
        <w:t>To choose the destination where the document should be printed, please make sure that desired output destination choice bubble is toggled.</w:t>
      </w:r>
      <w:bookmarkEnd w:id="83"/>
    </w:p>
    <w:p w14:paraId="7B707F55" w14:textId="77777777" w:rsidR="00E57B18" w:rsidRDefault="00E57B18" w:rsidP="00E57B18">
      <w:pPr>
        <w:pStyle w:val="Heading4"/>
      </w:pPr>
      <w:bookmarkStart w:id="84" w:name="_Hlk42795444"/>
      <w:bookmarkEnd w:id="78"/>
      <w:r>
        <w:t>Layout Choice</w:t>
      </w:r>
    </w:p>
    <w:p w14:paraId="25D1C8DB" w14:textId="77777777" w:rsidR="00E57B18" w:rsidRPr="00144B20" w:rsidRDefault="00E57B18" w:rsidP="00E57B18">
      <w:r>
        <w:t>To choose the preferred layout of Landscape vs. Portrait, please make sure the desired option choice bubbled is toggled.</w:t>
      </w:r>
    </w:p>
    <w:p w14:paraId="7C133F77" w14:textId="77777777" w:rsidR="00E57B18" w:rsidRDefault="00E57B18" w:rsidP="00E57B18">
      <w:pPr>
        <w:pStyle w:val="Heading4"/>
      </w:pPr>
      <w:r>
        <w:t>Lines Per Page</w:t>
      </w:r>
    </w:p>
    <w:p w14:paraId="0976A422" w14:textId="77777777" w:rsidR="00E57B18" w:rsidRPr="00144B20" w:rsidRDefault="00E57B18" w:rsidP="00E57B18">
      <w:r w:rsidRPr="00211A1F">
        <w:t>Lines per page on the report when printing.</w:t>
      </w:r>
    </w:p>
    <w:p w14:paraId="27834F0C" w14:textId="77777777" w:rsidR="00E57B18" w:rsidRDefault="00E57B18" w:rsidP="00E57B18">
      <w:pPr>
        <w:pStyle w:val="Heading4"/>
      </w:pPr>
      <w:r>
        <w:t>Font</w:t>
      </w:r>
    </w:p>
    <w:p w14:paraId="737C36A7" w14:textId="73C0EC77" w:rsidR="00E57B18" w:rsidRPr="00144B20" w:rsidRDefault="00E57B18" w:rsidP="00E57B18">
      <w:r w:rsidRPr="00211A1F">
        <w:t xml:space="preserve">Enter the font number to use with this report </w:t>
      </w:r>
      <w:r>
        <w:t>(</w:t>
      </w:r>
      <w:r w:rsidRPr="00211A1F">
        <w:t xml:space="preserve">Font </w:t>
      </w:r>
      <w:r>
        <w:t>6</w:t>
      </w:r>
      <w:r w:rsidRPr="00211A1F">
        <w:t xml:space="preserve"> is defa</w:t>
      </w:r>
      <w:r>
        <w:t>u</w:t>
      </w:r>
      <w:r w:rsidRPr="00211A1F">
        <w:t>lt</w:t>
      </w:r>
      <w:r>
        <w:t>)</w:t>
      </w:r>
      <w:r w:rsidRPr="00211A1F">
        <w:t>.</w:t>
      </w:r>
    </w:p>
    <w:p w14:paraId="7F49A6D1" w14:textId="77777777" w:rsidR="00E57B18" w:rsidRDefault="00E57B18" w:rsidP="00E57B18">
      <w:pPr>
        <w:pStyle w:val="Heading4"/>
      </w:pPr>
      <w:bookmarkStart w:id="85" w:name="_Hlk44143915"/>
      <w:bookmarkStart w:id="86" w:name="_Hlk42795018"/>
      <w:bookmarkEnd w:id="79"/>
      <w:bookmarkEnd w:id="84"/>
      <w:r>
        <w:t>Show Parameters? – Toggle Box</w:t>
      </w:r>
    </w:p>
    <w:p w14:paraId="47918D65" w14:textId="77777777" w:rsidR="00E57B18" w:rsidRDefault="00E57B18" w:rsidP="00E57B18">
      <w:r>
        <w:t>To show parameters, make sure that the toggle box is ‘ticked’ with a checkmark.</w:t>
      </w:r>
    </w:p>
    <w:p w14:paraId="35EA4411" w14:textId="77777777" w:rsidR="00E57B18" w:rsidRDefault="00E57B18" w:rsidP="00E57B18">
      <w:pPr>
        <w:pStyle w:val="Heading4"/>
      </w:pPr>
      <w:bookmarkStart w:id="87" w:name="_Hlk42885307"/>
      <w:bookmarkStart w:id="88" w:name="_Hlk42885728"/>
      <w:bookmarkStart w:id="89" w:name="_Hlk42885248"/>
      <w:bookmarkStart w:id="90" w:name="_Hlk45270452"/>
      <w:bookmarkEnd w:id="80"/>
      <w:bookmarkEnd w:id="85"/>
      <w:r>
        <w:t>Export to Excel? – Toggle Box</w:t>
      </w:r>
    </w:p>
    <w:p w14:paraId="77421AFC" w14:textId="77777777" w:rsidR="00E57B18" w:rsidRPr="00CC767A" w:rsidRDefault="00E57B18" w:rsidP="00E57B18">
      <w:r>
        <w:t>To export the printed file to an excel document, make sure that the Export to Excel toggle box is checked.</w:t>
      </w:r>
    </w:p>
    <w:p w14:paraId="3E123B72" w14:textId="77777777" w:rsidR="00E57B18" w:rsidRDefault="00E57B18" w:rsidP="00E57B18">
      <w:pPr>
        <w:pStyle w:val="Heading4"/>
      </w:pPr>
      <w:r>
        <w:t>Auto Run Excel? – Toggle Box</w:t>
      </w:r>
    </w:p>
    <w:p w14:paraId="5C7F4EAB" w14:textId="77777777" w:rsidR="00E57B18" w:rsidRPr="00CC767A" w:rsidRDefault="00E57B18" w:rsidP="00E57B18">
      <w:r>
        <w:t>To automatically open the new excel document, make sure that the Auto Run Excel toggle box is checked.</w:t>
      </w:r>
    </w:p>
    <w:bookmarkEnd w:id="87"/>
    <w:p w14:paraId="1AF9D030" w14:textId="77777777" w:rsidR="00E57B18" w:rsidRDefault="00E57B18" w:rsidP="00E57B18">
      <w:pPr>
        <w:pStyle w:val="Heading4"/>
      </w:pPr>
      <w:r>
        <w:t>If Yes, File Name</w:t>
      </w:r>
    </w:p>
    <w:p w14:paraId="7CB481A6" w14:textId="77777777" w:rsidR="00E57B18" w:rsidRDefault="00E57B18" w:rsidP="00E57B18">
      <w:r>
        <w:t>If exporting the file to Excel, enter the desired file name.</w:t>
      </w:r>
      <w:bookmarkEnd w:id="81"/>
      <w:bookmarkEnd w:id="82"/>
      <w:bookmarkEnd w:id="86"/>
      <w:bookmarkEnd w:id="88"/>
      <w:bookmarkEnd w:id="89"/>
    </w:p>
    <w:p w14:paraId="2EBC636B" w14:textId="642B9A58" w:rsidR="00340066" w:rsidRDefault="00340066" w:rsidP="00340066">
      <w:pPr>
        <w:pStyle w:val="Heading2"/>
      </w:pPr>
      <w:bookmarkStart w:id="91" w:name="_Toc46574969"/>
      <w:bookmarkEnd w:id="90"/>
      <w:r>
        <w:lastRenderedPageBreak/>
        <w:t>Scan Vendor Tag</w:t>
      </w:r>
      <w:bookmarkEnd w:id="91"/>
    </w:p>
    <w:p w14:paraId="77CD1248" w14:textId="5CB5E58B" w:rsidR="00A355F2" w:rsidRPr="00A355F2" w:rsidRDefault="00A355F2" w:rsidP="00A355F2">
      <w:pPr>
        <w:pStyle w:val="Heading3"/>
      </w:pPr>
      <w:bookmarkStart w:id="92" w:name="_Toc46574970"/>
      <w:r>
        <w:t>Overview</w:t>
      </w:r>
      <w:bookmarkEnd w:id="92"/>
    </w:p>
    <w:p w14:paraId="318D8195" w14:textId="1BEFAD9D" w:rsidR="00C34A3F" w:rsidRDefault="00C34A3F" w:rsidP="00C34A3F">
      <w:r>
        <w:t xml:space="preserve">The Load Tag File for Raw Materials has a database field to house the bar code number provided by the board vendor which is represented as a bar coded tag number.  </w:t>
      </w:r>
      <w:r w:rsidR="00622FCA">
        <w:t xml:space="preserve">Use the </w:t>
      </w:r>
      <w:r>
        <w:t xml:space="preserve">Sharp Shooter RM button called </w:t>
      </w:r>
      <w:r w:rsidR="00622FCA">
        <w:t>“</w:t>
      </w:r>
      <w:r w:rsidRPr="00622FCA">
        <w:rPr>
          <w:b/>
          <w:bCs/>
          <w:i/>
          <w:iCs/>
          <w:u w:val="single"/>
        </w:rPr>
        <w:t>Scan Vendor Tags</w:t>
      </w:r>
      <w:r w:rsidR="00622FCA">
        <w:rPr>
          <w:b/>
          <w:bCs/>
          <w:i/>
          <w:iCs/>
          <w:u w:val="single"/>
        </w:rPr>
        <w:t>”</w:t>
      </w:r>
      <w:r>
        <w:t>.</w:t>
      </w:r>
    </w:p>
    <w:p w14:paraId="5AFA58C4" w14:textId="4F0AC5CA" w:rsidR="00C34A3F" w:rsidRDefault="00C34A3F" w:rsidP="00C34A3F">
      <w:r>
        <w:t xml:space="preserve">Click the </w:t>
      </w:r>
      <w:r w:rsidR="00A355F2">
        <w:t>“</w:t>
      </w:r>
      <w:r w:rsidRPr="00A355F2">
        <w:rPr>
          <w:b/>
          <w:bCs/>
          <w:i/>
          <w:iCs/>
          <w:u w:val="single"/>
        </w:rPr>
        <w:t>Scan Vendor Tag</w:t>
      </w:r>
      <w:r w:rsidR="00A355F2">
        <w:rPr>
          <w:b/>
          <w:bCs/>
          <w:i/>
          <w:iCs/>
          <w:u w:val="single"/>
        </w:rPr>
        <w:t>”</w:t>
      </w:r>
      <w:r>
        <w:t xml:space="preserve"> button to scan the vendor supplied Bar Code Number.</w:t>
      </w:r>
      <w:r w:rsidR="00A355F2">
        <w:t xml:space="preserve"> </w:t>
      </w:r>
      <w:r>
        <w:t>If the Number has the proper format, all the information will transfer directly to the Screen including the Purchase Order Number, PO Line Number, Quantity Received and the Tag Number.</w:t>
      </w:r>
    </w:p>
    <w:p w14:paraId="512C2D98" w14:textId="77777777" w:rsidR="00C34A3F" w:rsidRDefault="00C34A3F" w:rsidP="00C34A3F">
      <w:r>
        <w:t>The Vendor RM Bar Code will equal PO#, PO Line#, Qty and Tag Number.</w:t>
      </w:r>
    </w:p>
    <w:p w14:paraId="4780048E" w14:textId="7A6DE598" w:rsidR="00A355F2" w:rsidRDefault="00A355F2" w:rsidP="00A355F2">
      <w:r>
        <w:t>After Scanning the Vendor Tag, click the “</w:t>
      </w:r>
      <w:r w:rsidRPr="00A355F2">
        <w:rPr>
          <w:b/>
          <w:bCs/>
          <w:i/>
          <w:iCs/>
          <w:u w:val="single"/>
        </w:rPr>
        <w:t>RECEIVE TAG</w:t>
      </w:r>
      <w:r>
        <w:rPr>
          <w:b/>
          <w:bCs/>
          <w:i/>
          <w:iCs/>
          <w:u w:val="single"/>
        </w:rPr>
        <w:t>”</w:t>
      </w:r>
      <w:r>
        <w:t xml:space="preserve"> button and the data is loaded to the screen.</w:t>
      </w:r>
      <w:r>
        <w:br/>
        <w:t>Notice that both a new ASI tag number and vendor tag# are stored in the raw material tag file.</w:t>
      </w:r>
      <w:r>
        <w:br/>
        <w:t xml:space="preserve">Please note, the </w:t>
      </w:r>
      <w:r w:rsidRPr="00A355F2">
        <w:rPr>
          <w:b/>
          <w:bCs/>
          <w:i/>
          <w:iCs/>
          <w:u w:val="single"/>
        </w:rPr>
        <w:t>“N”-“K”-“1”</w:t>
      </w:r>
      <w:r>
        <w:t xml:space="preserve"> </w:t>
      </w:r>
      <w:proofErr w:type="spellStart"/>
      <w:r w:rsidRPr="00DC7172">
        <w:t>SSPostVendorTags</w:t>
      </w:r>
      <w:proofErr w:type="spellEnd"/>
      <w:r w:rsidRPr="00DC7172">
        <w:t xml:space="preserve">  </w:t>
      </w:r>
      <w:r>
        <w:t>will eliminate this step as well as the step to p</w:t>
      </w:r>
      <w:r w:rsidRPr="00DC7172">
        <w:t xml:space="preserve">ost </w:t>
      </w:r>
      <w:r>
        <w:t>raw materials M-U-6.  therefore, scanning a vendor tags will immediately result in on hand materials.</w:t>
      </w:r>
    </w:p>
    <w:p w14:paraId="505786D9" w14:textId="1E044B13" w:rsidR="00A355F2" w:rsidRDefault="00A355F2" w:rsidP="00A355F2">
      <w:r>
        <w:t xml:space="preserve">Scanning Vendor Tags works like the existing </w:t>
      </w:r>
      <w:r w:rsidRPr="00A355F2">
        <w:rPr>
          <w:b/>
          <w:bCs/>
          <w:i/>
          <w:iCs/>
          <w:u w:val="single"/>
        </w:rPr>
        <w:t>“M”-“U”-“8”</w:t>
      </w:r>
      <w:r>
        <w:t xml:space="preserve"> program when creating pallet tags. This will create the load tag in the raw materials load tag file, which will download to RM tags depending on the item type.  This will also download the PO#, Job#, item code, S/B code and same data loaded via the </w:t>
      </w:r>
      <w:r w:rsidRPr="00A355F2">
        <w:rPr>
          <w:b/>
          <w:bCs/>
          <w:i/>
          <w:iCs/>
          <w:u w:val="single"/>
        </w:rPr>
        <w:t>“M”-“U”-“8”</w:t>
      </w:r>
      <w:r>
        <w:t xml:space="preserve"> load tag creation.   </w:t>
      </w:r>
    </w:p>
    <w:p w14:paraId="744F0B7B" w14:textId="77777777" w:rsidR="00A355F2" w:rsidRDefault="00A355F2" w:rsidP="00A355F2">
      <w:r>
        <w:t xml:space="preserve">Each scanned vendor tag will create a new  tag# in the Load Tag Raw Materials File with the quantity per tag then transfer the data to the SS Scan Vendor Tag program as a new RM receipt.  </w:t>
      </w:r>
    </w:p>
    <w:p w14:paraId="153BA730" w14:textId="72ACA465" w:rsidR="00A355F2" w:rsidRPr="00340066" w:rsidRDefault="00A355F2" w:rsidP="00A355F2">
      <w:r>
        <w:t>Please Note: The TEXT file need not be created, just the load tag file.  When scanning the tag for ISSUES or COUNTS, the vendor tag must find the ASI Tag number.</w:t>
      </w:r>
    </w:p>
    <w:p w14:paraId="17FBCA53" w14:textId="1692BA56" w:rsidR="00C34A3F" w:rsidRPr="00C34A3F" w:rsidRDefault="00A355F2" w:rsidP="00A355F2">
      <w:pPr>
        <w:pStyle w:val="Heading3"/>
      </w:pPr>
      <w:bookmarkStart w:id="93" w:name="_Toc46574971"/>
      <w:r>
        <w:lastRenderedPageBreak/>
        <w:t>Browse Vendor Tags</w:t>
      </w:r>
      <w:bookmarkEnd w:id="93"/>
    </w:p>
    <w:p w14:paraId="1AF61A0F" w14:textId="2BEEF2CE" w:rsidR="00340066" w:rsidRDefault="00340066" w:rsidP="00340066">
      <w:r>
        <w:rPr>
          <w:noProof/>
        </w:rPr>
        <w:drawing>
          <wp:inline distT="0" distB="0" distL="0" distR="0" wp14:anchorId="23B8224C" wp14:editId="3F8FDCE8">
            <wp:extent cx="5943600" cy="4523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23105"/>
                    </a:xfrm>
                    <a:prstGeom prst="rect">
                      <a:avLst/>
                    </a:prstGeom>
                  </pic:spPr>
                </pic:pic>
              </a:graphicData>
            </a:graphic>
          </wp:inline>
        </w:drawing>
      </w:r>
    </w:p>
    <w:p w14:paraId="5E395A92" w14:textId="546A6421" w:rsidR="00340066" w:rsidRDefault="00C34A3F" w:rsidP="00340066">
      <w:pPr>
        <w:pStyle w:val="Heading4"/>
      </w:pPr>
      <w:r>
        <w:t>Vendor Tag #</w:t>
      </w:r>
    </w:p>
    <w:p w14:paraId="05FC245A" w14:textId="77777777" w:rsidR="00C34A3F" w:rsidRDefault="00C34A3F" w:rsidP="00C34A3F">
      <w:r>
        <w:t>When the Vendor Tag Number is scanned, this transfers to the PO#, PO Line# and Qty Fields.  The Unit of Measure imports from the raw materials consumption unit of measure.</w:t>
      </w:r>
    </w:p>
    <w:p w14:paraId="350B4E4A" w14:textId="77777777" w:rsidR="00C34A3F" w:rsidRDefault="00C34A3F" w:rsidP="00C34A3F">
      <w:r>
        <w:t>The RM Bar Code Tag format will be 999999 999 99999 99999 without any spaces.</w:t>
      </w:r>
    </w:p>
    <w:p w14:paraId="0DC72C33" w14:textId="77777777" w:rsidR="00C34A3F" w:rsidRDefault="00C34A3F" w:rsidP="00A355F2">
      <w:pPr>
        <w:pStyle w:val="ListParagraph"/>
        <w:numPr>
          <w:ilvl w:val="0"/>
          <w:numId w:val="4"/>
        </w:numPr>
      </w:pPr>
      <w:r>
        <w:t>The first 6 digits represent the ASI PO#.</w:t>
      </w:r>
    </w:p>
    <w:p w14:paraId="2CF766A9" w14:textId="77777777" w:rsidR="00C34A3F" w:rsidRDefault="00C34A3F" w:rsidP="00A355F2">
      <w:pPr>
        <w:pStyle w:val="ListParagraph"/>
        <w:numPr>
          <w:ilvl w:val="0"/>
          <w:numId w:val="4"/>
        </w:numPr>
      </w:pPr>
      <w:r>
        <w:t>The next 3 digits represent the ASI PO Line#.</w:t>
      </w:r>
    </w:p>
    <w:p w14:paraId="2A2A3BD6" w14:textId="77777777" w:rsidR="00C34A3F" w:rsidRDefault="00C34A3F" w:rsidP="00A355F2">
      <w:pPr>
        <w:pStyle w:val="ListParagraph"/>
        <w:numPr>
          <w:ilvl w:val="0"/>
          <w:numId w:val="4"/>
        </w:numPr>
      </w:pPr>
      <w:r>
        <w:t>The last 5 digits represent the quantity on the roll or pallet.</w:t>
      </w:r>
    </w:p>
    <w:p w14:paraId="31463D6F" w14:textId="77777777" w:rsidR="00C34A3F" w:rsidRDefault="00C34A3F" w:rsidP="00A355F2">
      <w:pPr>
        <w:pStyle w:val="ListParagraph"/>
        <w:numPr>
          <w:ilvl w:val="0"/>
          <w:numId w:val="4"/>
        </w:numPr>
      </w:pPr>
      <w:r>
        <w:t>The last 5 digits represent the unique tag number.</w:t>
      </w:r>
    </w:p>
    <w:p w14:paraId="10902C32" w14:textId="5602A401" w:rsidR="00C34A3F" w:rsidRDefault="00C34A3F" w:rsidP="00C34A3F">
      <w:r>
        <w:t xml:space="preserve">A Warning Message should appear if the </w:t>
      </w:r>
      <w:r w:rsidR="00A355F2">
        <w:t>Vendor</w:t>
      </w:r>
      <w:r>
        <w:t xml:space="preserve"> Tag Number already exists. This must be a unique number, otherwise the issue program will not know this tag number to select. The system now allows the user to enter the PO#, Line #, Qty, and then it duplicates the vendor tag #.</w:t>
      </w:r>
    </w:p>
    <w:p w14:paraId="64E4259E"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p w14:paraId="14412663" w14:textId="428C3B10" w:rsidR="00F93F04" w:rsidRDefault="00F93F04" w:rsidP="00F93F04">
      <w:pPr>
        <w:pStyle w:val="Heading4"/>
      </w:pPr>
      <w:r>
        <w:t>P.O. #</w:t>
      </w:r>
    </w:p>
    <w:p w14:paraId="18C2AA9C" w14:textId="14F76CE1" w:rsidR="00F93F04" w:rsidRPr="00F93F04" w:rsidRDefault="0019137C" w:rsidP="00F93F04">
      <w:r>
        <w:t xml:space="preserve">Enter a valid purchase order number. Alternatively, press the </w:t>
      </w:r>
      <w:r>
        <w:rPr>
          <w:b/>
          <w:bCs/>
          <w:i/>
          <w:iCs/>
          <w:u w:val="single"/>
        </w:rPr>
        <w:t>“F1”</w:t>
      </w:r>
      <w:r>
        <w:t xml:space="preserve"> key to choose a number from a list of valid purchase orders.</w:t>
      </w:r>
    </w:p>
    <w:p w14:paraId="226A61B5" w14:textId="7F17D552" w:rsidR="00F93F04" w:rsidRDefault="00F93F04" w:rsidP="00F93F04">
      <w:pPr>
        <w:pStyle w:val="Heading4"/>
      </w:pPr>
      <w:r>
        <w:lastRenderedPageBreak/>
        <w:t>P.O. Line #</w:t>
      </w:r>
    </w:p>
    <w:p w14:paraId="39802A9B" w14:textId="77777777" w:rsidR="00236443" w:rsidRDefault="00236443" w:rsidP="00236443">
      <w:r>
        <w:t>Enter the line reference number.</w:t>
      </w:r>
    </w:p>
    <w:p w14:paraId="66332A01" w14:textId="7FF931FC" w:rsidR="00F93F04" w:rsidRDefault="00F93F04" w:rsidP="00F93F04">
      <w:pPr>
        <w:pStyle w:val="Heading4"/>
      </w:pPr>
      <w:r>
        <w:t>Qty</w:t>
      </w:r>
    </w:p>
    <w:p w14:paraId="272DAD58" w14:textId="77777777" w:rsidR="001F2ABA" w:rsidRPr="00C502D8" w:rsidRDefault="001F2ABA" w:rsidP="001F2ABA">
      <w:r>
        <w:t>This is the current quantity of this item. It will automatically transfer from the Item file as soon as the user enters or chooses a valid Tag number.</w:t>
      </w:r>
    </w:p>
    <w:p w14:paraId="53DF4C9E" w14:textId="071096B5" w:rsidR="00F93F04" w:rsidRDefault="00F93F04" w:rsidP="00F93F04">
      <w:pPr>
        <w:pStyle w:val="Heading4"/>
      </w:pPr>
      <w:r>
        <w:t>U/M</w:t>
      </w:r>
    </w:p>
    <w:p w14:paraId="325496F3"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722FC316"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726068B1" w14:textId="77777777" w:rsidTr="001D7C80">
        <w:trPr>
          <w:trHeight w:val="359"/>
        </w:trPr>
        <w:tc>
          <w:tcPr>
            <w:tcW w:w="540" w:type="dxa"/>
          </w:tcPr>
          <w:p w14:paraId="2D5C28E4" w14:textId="77777777" w:rsidR="001D7C80" w:rsidRDefault="001D7C80" w:rsidP="001D7C80">
            <w:r>
              <w:t>C</w:t>
            </w:r>
          </w:p>
        </w:tc>
        <w:tc>
          <w:tcPr>
            <w:tcW w:w="8810" w:type="dxa"/>
          </w:tcPr>
          <w:p w14:paraId="43997D15" w14:textId="77777777" w:rsidR="001D7C80" w:rsidRDefault="001D7C80" w:rsidP="001D7C80">
            <w:r>
              <w:t>Per Hundred</w:t>
            </w:r>
          </w:p>
        </w:tc>
      </w:tr>
      <w:tr w:rsidR="001D7C80" w14:paraId="287CD680" w14:textId="77777777" w:rsidTr="001D7C80">
        <w:trPr>
          <w:trHeight w:val="350"/>
        </w:trPr>
        <w:tc>
          <w:tcPr>
            <w:tcW w:w="540" w:type="dxa"/>
          </w:tcPr>
          <w:p w14:paraId="779D34E0" w14:textId="77777777" w:rsidR="001D7C80" w:rsidRDefault="001D7C80" w:rsidP="001D7C80">
            <w:r>
              <w:t>CS</w:t>
            </w:r>
          </w:p>
        </w:tc>
        <w:tc>
          <w:tcPr>
            <w:tcW w:w="8810" w:type="dxa"/>
          </w:tcPr>
          <w:p w14:paraId="650268D6" w14:textId="77777777" w:rsidR="001D7C80" w:rsidRDefault="001D7C80" w:rsidP="001D7C80">
            <w:r>
              <w:t>Per Case</w:t>
            </w:r>
          </w:p>
        </w:tc>
      </w:tr>
      <w:tr w:rsidR="001D7C80" w14:paraId="0DA22401" w14:textId="77777777" w:rsidTr="001D7C80">
        <w:trPr>
          <w:trHeight w:val="350"/>
        </w:trPr>
        <w:tc>
          <w:tcPr>
            <w:tcW w:w="540" w:type="dxa"/>
          </w:tcPr>
          <w:p w14:paraId="583DB089" w14:textId="77777777" w:rsidR="001D7C80" w:rsidRDefault="001D7C80" w:rsidP="001D7C80">
            <w:r>
              <w:t>EA</w:t>
            </w:r>
          </w:p>
        </w:tc>
        <w:tc>
          <w:tcPr>
            <w:tcW w:w="8810" w:type="dxa"/>
          </w:tcPr>
          <w:p w14:paraId="51AA4EE9" w14:textId="77777777" w:rsidR="001D7C80" w:rsidRDefault="001D7C80" w:rsidP="001D7C80">
            <w:r>
              <w:t>Per Each</w:t>
            </w:r>
          </w:p>
        </w:tc>
      </w:tr>
      <w:tr w:rsidR="001D7C80" w14:paraId="061869C7" w14:textId="77777777" w:rsidTr="001D7C80">
        <w:trPr>
          <w:trHeight w:val="350"/>
        </w:trPr>
        <w:tc>
          <w:tcPr>
            <w:tcW w:w="540" w:type="dxa"/>
          </w:tcPr>
          <w:p w14:paraId="204BE84C" w14:textId="77777777" w:rsidR="001D7C80" w:rsidRDefault="001D7C80" w:rsidP="001D7C80">
            <w:r>
              <w:t>L</w:t>
            </w:r>
          </w:p>
        </w:tc>
        <w:tc>
          <w:tcPr>
            <w:tcW w:w="8810" w:type="dxa"/>
          </w:tcPr>
          <w:p w14:paraId="1B1B6C5A" w14:textId="77777777" w:rsidR="001D7C80" w:rsidRDefault="001D7C80" w:rsidP="001D7C80">
            <w:r>
              <w:t>Per Lot</w:t>
            </w:r>
          </w:p>
        </w:tc>
      </w:tr>
      <w:tr w:rsidR="001D7C80" w14:paraId="57E3B20B" w14:textId="77777777" w:rsidTr="001D7C80">
        <w:trPr>
          <w:trHeight w:val="350"/>
        </w:trPr>
        <w:tc>
          <w:tcPr>
            <w:tcW w:w="540" w:type="dxa"/>
          </w:tcPr>
          <w:p w14:paraId="719EA9CB" w14:textId="77777777" w:rsidR="001D7C80" w:rsidRDefault="001D7C80" w:rsidP="001D7C80">
            <w:r>
              <w:t>M</w:t>
            </w:r>
          </w:p>
        </w:tc>
        <w:tc>
          <w:tcPr>
            <w:tcW w:w="8810" w:type="dxa"/>
          </w:tcPr>
          <w:p w14:paraId="6EE4BAEB" w14:textId="77777777" w:rsidR="001D7C80" w:rsidRDefault="001D7C80" w:rsidP="001D7C80">
            <w:r>
              <w:t>Per Thousand</w:t>
            </w:r>
          </w:p>
        </w:tc>
      </w:tr>
    </w:tbl>
    <w:p w14:paraId="388B2496" w14:textId="162D3B69" w:rsidR="00F93F04" w:rsidRDefault="00F93F04" w:rsidP="00F93F04">
      <w:pPr>
        <w:pStyle w:val="Heading4"/>
      </w:pPr>
      <w:r>
        <w:t>Item #</w:t>
      </w:r>
    </w:p>
    <w:p w14:paraId="51619187" w14:textId="77777777" w:rsidR="005976F0" w:rsidRPr="00601A42" w:rsidRDefault="005976F0" w:rsidP="005976F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p w14:paraId="4D076A81" w14:textId="02471171" w:rsidR="00F93F04" w:rsidRDefault="00F93F04" w:rsidP="00F93F04">
      <w:pPr>
        <w:pStyle w:val="Heading4"/>
      </w:pPr>
      <w:r>
        <w:t>Item Name</w:t>
      </w:r>
    </w:p>
    <w:p w14:paraId="5F7A9B3C" w14:textId="77777777" w:rsidR="005976F0" w:rsidRPr="00D55DB3" w:rsidRDefault="005976F0" w:rsidP="005976F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308DB2CD" w14:textId="4D91C577" w:rsidR="00F93F04" w:rsidRDefault="00F93F04" w:rsidP="00F93F04">
      <w:pPr>
        <w:pStyle w:val="Heading4"/>
      </w:pPr>
      <w:r>
        <w:t>RECEIVE TAG</w:t>
      </w:r>
    </w:p>
    <w:p w14:paraId="6C5137AD" w14:textId="1F54FE26" w:rsidR="00F93F04" w:rsidRPr="00DD2939" w:rsidRDefault="00DD2939" w:rsidP="00F93F04">
      <w:r>
        <w:t xml:space="preserve">If the user is trying to scan a vendor tag that has not yet been received, they can press the </w:t>
      </w:r>
      <w:r>
        <w:rPr>
          <w:b/>
          <w:bCs/>
          <w:i/>
          <w:iCs/>
          <w:u w:val="single"/>
        </w:rPr>
        <w:t>“Receive Tag”</w:t>
      </w:r>
      <w:r>
        <w:t xml:space="preserve"> button here after the tag has been entered or scanned. This will allow the user to quickly receive the new tag.</w:t>
      </w:r>
    </w:p>
    <w:p w14:paraId="528A8310" w14:textId="02D1D2B3" w:rsidR="00F93F04" w:rsidRDefault="00F93F04" w:rsidP="00F93F04">
      <w:pPr>
        <w:pStyle w:val="Heading4"/>
      </w:pPr>
      <w:r>
        <w:t>ADD</w:t>
      </w:r>
    </w:p>
    <w:p w14:paraId="1D3B4C40" w14:textId="57CE422E" w:rsidR="00DD2939" w:rsidRPr="00E64A2B" w:rsidRDefault="00DD2939" w:rsidP="00DD2939">
      <w:r>
        <w:t xml:space="preserve">Click the </w:t>
      </w:r>
      <w:r>
        <w:rPr>
          <w:b/>
          <w:bCs/>
          <w:i/>
          <w:iCs/>
          <w:u w:val="single"/>
        </w:rPr>
        <w:t>“Add”</w:t>
      </w:r>
      <w:r>
        <w:t xml:space="preserve"> button</w:t>
      </w:r>
      <w:r w:rsidRPr="00167C88">
        <w:t xml:space="preserve"> </w:t>
      </w:r>
      <w:r>
        <w:t>at the bottom of the screen to manually add a new vendor tag.</w:t>
      </w:r>
    </w:p>
    <w:p w14:paraId="26D2E3B1" w14:textId="3FF203E5" w:rsidR="00F93F04" w:rsidRDefault="00F93F04" w:rsidP="00F93F04">
      <w:pPr>
        <w:pStyle w:val="Heading4"/>
      </w:pPr>
      <w:r>
        <w:t>POST</w:t>
      </w:r>
    </w:p>
    <w:p w14:paraId="441BF4F7" w14:textId="0A144085" w:rsidR="00DD2939" w:rsidRPr="00340066" w:rsidRDefault="00DD2939" w:rsidP="00DD2939">
      <w:r w:rsidRPr="004B1BF3">
        <w:rPr>
          <w:rFonts w:cstheme="minorHAnsi"/>
        </w:rPr>
        <w:t xml:space="preserve">To post a </w:t>
      </w:r>
      <w:r>
        <w:rPr>
          <w:rFonts w:cstheme="minorHAnsi"/>
        </w:rPr>
        <w:t>scanned vendor tag</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29DF24C1" w14:textId="23120867" w:rsidR="00340066" w:rsidRDefault="00340066" w:rsidP="00340066">
      <w:pPr>
        <w:pStyle w:val="Heading1"/>
        <w:rPr>
          <w:b/>
          <w:bCs/>
        </w:rPr>
      </w:pPr>
      <w:bookmarkStart w:id="94" w:name="_Toc46574972"/>
      <w:r>
        <w:rPr>
          <w:b/>
          <w:bCs/>
        </w:rPr>
        <w:lastRenderedPageBreak/>
        <w:t>WIP Menu [BW]</w:t>
      </w:r>
      <w:bookmarkEnd w:id="94"/>
    </w:p>
    <w:p w14:paraId="05D91AEF" w14:textId="55B98EB9" w:rsidR="00DF07FB" w:rsidRDefault="00DF07FB" w:rsidP="00DF07FB">
      <w:pPr>
        <w:pStyle w:val="Heading2"/>
      </w:pPr>
      <w:bookmarkStart w:id="95" w:name="_Toc46574973"/>
      <w:r>
        <w:t>Overview</w:t>
      </w:r>
      <w:bookmarkEnd w:id="95"/>
    </w:p>
    <w:p w14:paraId="4AA54572" w14:textId="48747A9F" w:rsidR="00D54293" w:rsidRPr="00D54293" w:rsidRDefault="00D54293" w:rsidP="00D54293">
      <w:pPr>
        <w:pStyle w:val="Heading3"/>
      </w:pPr>
      <w:bookmarkStart w:id="96" w:name="_Toc46574974"/>
      <w:r>
        <w:t>Main Menu</w:t>
      </w:r>
      <w:bookmarkEnd w:id="96"/>
    </w:p>
    <w:p w14:paraId="4DE1405A" w14:textId="37910A3E" w:rsidR="00DF07FB" w:rsidRDefault="00DF07FB" w:rsidP="00DF07FB">
      <w:r>
        <w:rPr>
          <w:noProof/>
        </w:rPr>
        <w:drawing>
          <wp:inline distT="0" distB="0" distL="0" distR="0" wp14:anchorId="5428A989" wp14:editId="36FCC350">
            <wp:extent cx="173355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550" cy="3009900"/>
                    </a:xfrm>
                    <a:prstGeom prst="rect">
                      <a:avLst/>
                    </a:prstGeom>
                  </pic:spPr>
                </pic:pic>
              </a:graphicData>
            </a:graphic>
          </wp:inline>
        </w:drawing>
      </w:r>
    </w:p>
    <w:p w14:paraId="5242B641" w14:textId="3FFD0831" w:rsidR="00D54293" w:rsidRDefault="00D54293" w:rsidP="00D54293">
      <w:pPr>
        <w:pStyle w:val="Heading4"/>
      </w:pPr>
      <w:r>
        <w:t>WIP Create</w:t>
      </w:r>
    </w:p>
    <w:p w14:paraId="7ECDF7CB" w14:textId="52ED6240" w:rsidR="00D54293" w:rsidRPr="008B2FC2" w:rsidRDefault="00D54293" w:rsidP="00D54293">
      <w:bookmarkStart w:id="97" w:name="_Hlk46568895"/>
      <w:r>
        <w:t xml:space="preserve">Click the </w:t>
      </w:r>
      <w:r>
        <w:rPr>
          <w:b/>
          <w:bCs/>
          <w:i/>
          <w:iCs/>
          <w:u w:val="single"/>
        </w:rPr>
        <w:t>“WIP Create”</w:t>
      </w:r>
      <w:r>
        <w:t xml:space="preserve"> button to open the </w:t>
      </w:r>
      <w:r>
        <w:rPr>
          <w:i/>
          <w:iCs/>
        </w:rPr>
        <w:t>Create Work in Process Sharp Shooter</w:t>
      </w:r>
      <w:r>
        <w:t xml:space="preserve"> screen.</w:t>
      </w:r>
    </w:p>
    <w:bookmarkEnd w:id="97"/>
    <w:p w14:paraId="70109C38" w14:textId="1760D0CD" w:rsidR="00D54293" w:rsidRDefault="00D54293" w:rsidP="00D54293">
      <w:pPr>
        <w:pStyle w:val="Heading4"/>
      </w:pPr>
      <w:r>
        <w:t>WIP Issue</w:t>
      </w:r>
    </w:p>
    <w:p w14:paraId="382E4FAE" w14:textId="285F4307" w:rsidR="00D54293" w:rsidRPr="008B2FC2" w:rsidRDefault="00D54293" w:rsidP="00D54293">
      <w:r>
        <w:t xml:space="preserve">Click the </w:t>
      </w:r>
      <w:r>
        <w:rPr>
          <w:b/>
          <w:bCs/>
          <w:i/>
          <w:iCs/>
          <w:u w:val="single"/>
        </w:rPr>
        <w:t>“WIP Issue”</w:t>
      </w:r>
      <w:r>
        <w:t xml:space="preserve"> button to open the </w:t>
      </w:r>
      <w:r>
        <w:rPr>
          <w:i/>
          <w:iCs/>
        </w:rPr>
        <w:t>Issue Work in Process Sharp Shooter</w:t>
      </w:r>
      <w:r>
        <w:t xml:space="preserve"> screen.</w:t>
      </w:r>
    </w:p>
    <w:p w14:paraId="51170112" w14:textId="15E0D4E8" w:rsidR="00D54293" w:rsidRDefault="00D54293" w:rsidP="00D54293">
      <w:pPr>
        <w:pStyle w:val="Heading4"/>
      </w:pPr>
      <w:r>
        <w:t>WIP Transfer</w:t>
      </w:r>
    </w:p>
    <w:p w14:paraId="60435E1A" w14:textId="4C73D6AF" w:rsidR="00D54293" w:rsidRPr="008B2FC2" w:rsidRDefault="00D54293" w:rsidP="00D54293">
      <w:r>
        <w:t xml:space="preserve">Click the </w:t>
      </w:r>
      <w:r>
        <w:rPr>
          <w:b/>
          <w:bCs/>
          <w:i/>
          <w:iCs/>
          <w:u w:val="single"/>
        </w:rPr>
        <w:t>“WIP Transfer”</w:t>
      </w:r>
      <w:r>
        <w:t xml:space="preserve"> button to open the </w:t>
      </w:r>
      <w:r>
        <w:rPr>
          <w:i/>
          <w:iCs/>
        </w:rPr>
        <w:t>Transfer Work in Process Sharp Shooter</w:t>
      </w:r>
      <w:r>
        <w:t xml:space="preserve"> screen.</w:t>
      </w:r>
    </w:p>
    <w:p w14:paraId="55AC04F8" w14:textId="12DCA6DC" w:rsidR="00D54293" w:rsidRDefault="00D54293" w:rsidP="00D54293">
      <w:pPr>
        <w:pStyle w:val="Heading4"/>
      </w:pPr>
      <w:r>
        <w:t>CLOSE</w:t>
      </w:r>
    </w:p>
    <w:p w14:paraId="03046F0F" w14:textId="724C768B" w:rsidR="00D54293" w:rsidRDefault="00D54293" w:rsidP="00D54293">
      <w:r>
        <w:t xml:space="preserve">Click the </w:t>
      </w:r>
      <w:r>
        <w:rPr>
          <w:b/>
          <w:bCs/>
          <w:i/>
          <w:iCs/>
          <w:u w:val="single"/>
        </w:rPr>
        <w:t>“Close”</w:t>
      </w:r>
      <w:r>
        <w:t xml:space="preserve"> button to exit the Work in Process Sharp Shooter Main Menu.</w:t>
      </w:r>
    </w:p>
    <w:p w14:paraId="7A6C96BF" w14:textId="61D0691D" w:rsidR="00865E63" w:rsidRDefault="00865E63" w:rsidP="00D54293"/>
    <w:p w14:paraId="135D7580" w14:textId="5538E1FC" w:rsidR="00865E63" w:rsidRDefault="00865E63" w:rsidP="00D54293"/>
    <w:p w14:paraId="0242766A" w14:textId="2D2C9A5F" w:rsidR="00865E63" w:rsidRDefault="00865E63" w:rsidP="00D54293"/>
    <w:p w14:paraId="232B0AD3" w14:textId="2B8F0C0D" w:rsidR="00865E63" w:rsidRDefault="00865E63" w:rsidP="00D54293"/>
    <w:p w14:paraId="29CE196E" w14:textId="4B5D3D74" w:rsidR="00865E63" w:rsidRDefault="00865E63" w:rsidP="00D54293"/>
    <w:p w14:paraId="530B6BDF" w14:textId="0A981F3C" w:rsidR="00865E63" w:rsidRDefault="00865E63" w:rsidP="00D54293"/>
    <w:p w14:paraId="08F30270" w14:textId="77777777" w:rsidR="00865E63" w:rsidRPr="008B2FC2" w:rsidRDefault="00865E63" w:rsidP="00D54293"/>
    <w:p w14:paraId="6160BE04" w14:textId="5CD85895" w:rsidR="003A7FEF" w:rsidRDefault="003A7FEF" w:rsidP="003A7FEF">
      <w:pPr>
        <w:pStyle w:val="Heading3"/>
      </w:pPr>
      <w:bookmarkStart w:id="98" w:name="_Toc46574975"/>
      <w:r>
        <w:lastRenderedPageBreak/>
        <w:t>Work in Process Icons</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3A7FEF" w14:paraId="29E48A32" w14:textId="77777777" w:rsidTr="00865E63">
        <w:trPr>
          <w:trHeight w:val="738"/>
        </w:trPr>
        <w:tc>
          <w:tcPr>
            <w:tcW w:w="1179" w:type="dxa"/>
          </w:tcPr>
          <w:p w14:paraId="60C5D4F3" w14:textId="65F6697D" w:rsidR="003A7FEF" w:rsidRDefault="005A437E" w:rsidP="00865E63">
            <w:r>
              <w:object w:dxaOrig="555" w:dyaOrig="555" w14:anchorId="070F0318">
                <v:shape id="_x0000_i1043" type="#_x0000_t75" style="width:28.05pt;height:28.05pt" o:ole="">
                  <v:imagedata r:id="rId62" o:title=""/>
                </v:shape>
                <o:OLEObject Type="Embed" ProgID="PBrush" ShapeID="_x0000_i1043" DrawAspect="Content" ObjectID="_1690810973" r:id="rId63"/>
              </w:object>
            </w:r>
          </w:p>
        </w:tc>
        <w:tc>
          <w:tcPr>
            <w:tcW w:w="3411" w:type="dxa"/>
          </w:tcPr>
          <w:p w14:paraId="208763B1" w14:textId="406B06A7" w:rsidR="003A7FEF" w:rsidRDefault="003A7FEF" w:rsidP="00865E63">
            <w:r>
              <w:t>Keyboard</w:t>
            </w:r>
          </w:p>
        </w:tc>
        <w:tc>
          <w:tcPr>
            <w:tcW w:w="4770" w:type="dxa"/>
          </w:tcPr>
          <w:p w14:paraId="050848FB" w14:textId="6CFD4746" w:rsidR="003A7FEF" w:rsidRDefault="000C0DFB" w:rsidP="00865E63">
            <w:r>
              <w:t>This icon will open the touch screen keyboard for the user.</w:t>
            </w:r>
          </w:p>
        </w:tc>
      </w:tr>
      <w:tr w:rsidR="003A7FEF" w14:paraId="110BAC05" w14:textId="77777777" w:rsidTr="000C0DFB">
        <w:trPr>
          <w:trHeight w:val="1017"/>
        </w:trPr>
        <w:tc>
          <w:tcPr>
            <w:tcW w:w="1179" w:type="dxa"/>
          </w:tcPr>
          <w:p w14:paraId="3F965ECE" w14:textId="2BB727BF" w:rsidR="003A7FEF" w:rsidRDefault="005A437E" w:rsidP="00865E63">
            <w:r>
              <w:object w:dxaOrig="690" w:dyaOrig="690" w14:anchorId="1B6924D8">
                <v:shape id="_x0000_i1044" type="#_x0000_t75" style="width:34.6pt;height:34.6pt" o:ole="">
                  <v:imagedata r:id="rId64" o:title=""/>
                </v:shape>
                <o:OLEObject Type="Embed" ProgID="PBrush" ShapeID="_x0000_i1044" DrawAspect="Content" ObjectID="_1690810974" r:id="rId65"/>
              </w:object>
            </w:r>
          </w:p>
        </w:tc>
        <w:tc>
          <w:tcPr>
            <w:tcW w:w="3411" w:type="dxa"/>
          </w:tcPr>
          <w:p w14:paraId="06BFD8FC" w14:textId="6DEB2AA0" w:rsidR="003A7FEF" w:rsidRDefault="003A7FEF" w:rsidP="00865E63">
            <w:r>
              <w:t>Job Details</w:t>
            </w:r>
          </w:p>
        </w:tc>
        <w:tc>
          <w:tcPr>
            <w:tcW w:w="4770" w:type="dxa"/>
          </w:tcPr>
          <w:p w14:paraId="08F3EE5A" w14:textId="46B6B45E" w:rsidR="003A7FEF" w:rsidRDefault="000C0DFB" w:rsidP="00865E63">
            <w:r>
              <w:t>This icon will allow the user to view detailed information about the currently selected Work in Process.</w:t>
            </w:r>
          </w:p>
        </w:tc>
      </w:tr>
      <w:tr w:rsidR="003A7FEF" w14:paraId="3B344B67" w14:textId="77777777" w:rsidTr="000C0DFB">
        <w:trPr>
          <w:trHeight w:val="990"/>
        </w:trPr>
        <w:tc>
          <w:tcPr>
            <w:tcW w:w="1179" w:type="dxa"/>
          </w:tcPr>
          <w:p w14:paraId="07D2ED93" w14:textId="501FE5BE" w:rsidR="003A7FEF" w:rsidRDefault="005A437E" w:rsidP="00865E63">
            <w:r>
              <w:object w:dxaOrig="570" w:dyaOrig="570" w14:anchorId="53BB3653">
                <v:shape id="_x0000_i1045" type="#_x0000_t75" style="width:28.05pt;height:28.05pt" o:ole="">
                  <v:imagedata r:id="rId66" o:title=""/>
                </v:shape>
                <o:OLEObject Type="Embed" ProgID="PBrush" ShapeID="_x0000_i1045" DrawAspect="Content" ObjectID="_1690810975" r:id="rId67"/>
              </w:object>
            </w:r>
          </w:p>
        </w:tc>
        <w:tc>
          <w:tcPr>
            <w:tcW w:w="3411" w:type="dxa"/>
          </w:tcPr>
          <w:p w14:paraId="41F0C4E5" w14:textId="09306F51" w:rsidR="003A7FEF" w:rsidRDefault="003A7FEF" w:rsidP="00865E63">
            <w:r>
              <w:t>Numeric Keypad</w:t>
            </w:r>
          </w:p>
        </w:tc>
        <w:tc>
          <w:tcPr>
            <w:tcW w:w="4770" w:type="dxa"/>
          </w:tcPr>
          <w:p w14:paraId="4CBE4A46" w14:textId="3501F934" w:rsidR="003A7FEF" w:rsidRPr="000C0DFB" w:rsidRDefault="000C0DFB" w:rsidP="00865E63">
            <w:r>
              <w:t xml:space="preserve">If this icon is highlighted in </w:t>
            </w:r>
            <w:r>
              <w:rPr>
                <w:b/>
                <w:bCs/>
                <w:i/>
                <w:iCs/>
                <w:u w:val="single"/>
              </w:rPr>
              <w:t>“Red”</w:t>
            </w:r>
            <w:r>
              <w:t xml:space="preserve">, then the numeric keyboard is turned off. If it highlighted in </w:t>
            </w:r>
            <w:r>
              <w:rPr>
                <w:b/>
                <w:bCs/>
                <w:i/>
                <w:iCs/>
                <w:u w:val="single"/>
              </w:rPr>
              <w:t>“Green”</w:t>
            </w:r>
            <w:r>
              <w:t>, then the numeric keyboard is turned on.</w:t>
            </w:r>
          </w:p>
        </w:tc>
      </w:tr>
      <w:tr w:rsidR="003A7FEF" w14:paraId="002D6A55" w14:textId="77777777" w:rsidTr="005A437E">
        <w:trPr>
          <w:trHeight w:val="810"/>
        </w:trPr>
        <w:tc>
          <w:tcPr>
            <w:tcW w:w="1179" w:type="dxa"/>
          </w:tcPr>
          <w:p w14:paraId="603D7E71" w14:textId="5E49A9DC" w:rsidR="003A7FEF" w:rsidRDefault="005A437E" w:rsidP="00865E63">
            <w:r>
              <w:object w:dxaOrig="690" w:dyaOrig="675" w14:anchorId="541FAD56">
                <v:shape id="_x0000_i1046" type="#_x0000_t75" style="width:34.6pt;height:33.65pt" o:ole="">
                  <v:imagedata r:id="rId68" o:title=""/>
                </v:shape>
                <o:OLEObject Type="Embed" ProgID="PBrush" ShapeID="_x0000_i1046" DrawAspect="Content" ObjectID="_1690810976" r:id="rId69"/>
              </w:object>
            </w:r>
          </w:p>
        </w:tc>
        <w:tc>
          <w:tcPr>
            <w:tcW w:w="3411" w:type="dxa"/>
          </w:tcPr>
          <w:p w14:paraId="32288E97" w14:textId="0CCDFEE7" w:rsidR="003A7FEF" w:rsidRDefault="003A7FEF" w:rsidP="00865E63">
            <w:r>
              <w:t>Print Tags</w:t>
            </w:r>
          </w:p>
        </w:tc>
        <w:tc>
          <w:tcPr>
            <w:tcW w:w="4770" w:type="dxa"/>
          </w:tcPr>
          <w:p w14:paraId="58F31304" w14:textId="35313FC6" w:rsidR="003A7FEF" w:rsidRDefault="005A437E" w:rsidP="00865E63">
            <w:r>
              <w:t>This icon will allow the user to print Load Tags for the selected Works in Process.</w:t>
            </w:r>
          </w:p>
        </w:tc>
      </w:tr>
      <w:tr w:rsidR="003A7FEF" w14:paraId="082B2337" w14:textId="77777777" w:rsidTr="005A437E">
        <w:trPr>
          <w:trHeight w:val="900"/>
        </w:trPr>
        <w:tc>
          <w:tcPr>
            <w:tcW w:w="1179" w:type="dxa"/>
          </w:tcPr>
          <w:p w14:paraId="6954E53D" w14:textId="78913401" w:rsidR="003A7FEF" w:rsidRDefault="005A437E" w:rsidP="00865E63">
            <w:r>
              <w:object w:dxaOrig="795" w:dyaOrig="795" w14:anchorId="640395A8">
                <v:shape id="_x0000_i1047" type="#_x0000_t75" style="width:40.2pt;height:40.2pt" o:ole="">
                  <v:imagedata r:id="rId70" o:title=""/>
                </v:shape>
                <o:OLEObject Type="Embed" ProgID="PBrush" ShapeID="_x0000_i1047" DrawAspect="Content" ObjectID="_1690810977" r:id="rId71"/>
              </w:object>
            </w:r>
          </w:p>
        </w:tc>
        <w:tc>
          <w:tcPr>
            <w:tcW w:w="3411" w:type="dxa"/>
          </w:tcPr>
          <w:p w14:paraId="78EB555C" w14:textId="7C558826" w:rsidR="003A7FEF" w:rsidRDefault="003A7FEF" w:rsidP="00865E63">
            <w:r>
              <w:t>Next</w:t>
            </w:r>
          </w:p>
        </w:tc>
        <w:tc>
          <w:tcPr>
            <w:tcW w:w="4770" w:type="dxa"/>
          </w:tcPr>
          <w:p w14:paraId="7736B0D7" w14:textId="70634B02" w:rsidR="003A7FEF" w:rsidRDefault="005A437E" w:rsidP="00865E63">
            <w:r>
              <w:t>This icon will move the user to the next Work in Process in the list.</w:t>
            </w:r>
          </w:p>
        </w:tc>
      </w:tr>
      <w:tr w:rsidR="003A7FEF" w14:paraId="02C0DB20" w14:textId="77777777" w:rsidTr="005A437E">
        <w:trPr>
          <w:trHeight w:val="900"/>
        </w:trPr>
        <w:tc>
          <w:tcPr>
            <w:tcW w:w="1179" w:type="dxa"/>
          </w:tcPr>
          <w:p w14:paraId="79F2B93D" w14:textId="33FCC77A" w:rsidR="003A7FEF" w:rsidRDefault="005A437E" w:rsidP="00865E63">
            <w:r>
              <w:object w:dxaOrig="795" w:dyaOrig="795" w14:anchorId="2BFA14CD">
                <v:shape id="_x0000_i1048" type="#_x0000_t75" style="width:40.2pt;height:40.2pt" o:ole="">
                  <v:imagedata r:id="rId72" o:title=""/>
                </v:shape>
                <o:OLEObject Type="Embed" ProgID="PBrush" ShapeID="_x0000_i1048" DrawAspect="Content" ObjectID="_1690810978" r:id="rId73"/>
              </w:object>
            </w:r>
          </w:p>
        </w:tc>
        <w:tc>
          <w:tcPr>
            <w:tcW w:w="3411" w:type="dxa"/>
          </w:tcPr>
          <w:p w14:paraId="6FB94534" w14:textId="15529B28" w:rsidR="003A7FEF" w:rsidRDefault="003A7FEF" w:rsidP="00865E63">
            <w:r>
              <w:t>Previous</w:t>
            </w:r>
          </w:p>
        </w:tc>
        <w:tc>
          <w:tcPr>
            <w:tcW w:w="4770" w:type="dxa"/>
          </w:tcPr>
          <w:p w14:paraId="31A0D966" w14:textId="37DB7DE1" w:rsidR="003A7FEF" w:rsidRDefault="005A437E" w:rsidP="00865E63">
            <w:r>
              <w:t>This icon will move the user to the previous Work in Process in the list.</w:t>
            </w:r>
          </w:p>
        </w:tc>
      </w:tr>
      <w:tr w:rsidR="003A7FEF" w14:paraId="7CEB3E54" w14:textId="77777777" w:rsidTr="005A437E">
        <w:trPr>
          <w:trHeight w:val="900"/>
        </w:trPr>
        <w:tc>
          <w:tcPr>
            <w:tcW w:w="1179" w:type="dxa"/>
          </w:tcPr>
          <w:p w14:paraId="3BA30F86" w14:textId="10952283" w:rsidR="003A7FEF" w:rsidRDefault="005A437E" w:rsidP="00865E63">
            <w:r>
              <w:object w:dxaOrig="795" w:dyaOrig="795" w14:anchorId="42CEBF7E">
                <v:shape id="_x0000_i1049" type="#_x0000_t75" style="width:40.2pt;height:40.2pt" o:ole="">
                  <v:imagedata r:id="rId74" o:title=""/>
                </v:shape>
                <o:OLEObject Type="Embed" ProgID="PBrush" ShapeID="_x0000_i1049" DrawAspect="Content" ObjectID="_1690810979" r:id="rId75"/>
              </w:object>
            </w:r>
          </w:p>
        </w:tc>
        <w:tc>
          <w:tcPr>
            <w:tcW w:w="3411" w:type="dxa"/>
          </w:tcPr>
          <w:p w14:paraId="79976AA9" w14:textId="4072F26D" w:rsidR="003A7FEF" w:rsidRDefault="003A7FEF" w:rsidP="00865E63">
            <w:r>
              <w:t>First</w:t>
            </w:r>
          </w:p>
        </w:tc>
        <w:tc>
          <w:tcPr>
            <w:tcW w:w="4770" w:type="dxa"/>
          </w:tcPr>
          <w:p w14:paraId="40E3C437" w14:textId="26D98478" w:rsidR="003A7FEF" w:rsidRDefault="005A437E" w:rsidP="00865E63">
            <w:r>
              <w:t>This icon will move the user to the first Work in Process in the list.</w:t>
            </w:r>
          </w:p>
        </w:tc>
      </w:tr>
      <w:tr w:rsidR="003A7FEF" w14:paraId="69E84A1A" w14:textId="77777777" w:rsidTr="005A437E">
        <w:trPr>
          <w:trHeight w:val="900"/>
        </w:trPr>
        <w:tc>
          <w:tcPr>
            <w:tcW w:w="1179" w:type="dxa"/>
          </w:tcPr>
          <w:p w14:paraId="773F98B8" w14:textId="0F652D1D" w:rsidR="003A7FEF" w:rsidRDefault="005A437E" w:rsidP="00865E63">
            <w:r>
              <w:object w:dxaOrig="795" w:dyaOrig="795" w14:anchorId="52728BAC">
                <v:shape id="_x0000_i1050" type="#_x0000_t75" style="width:40.2pt;height:40.2pt" o:ole="">
                  <v:imagedata r:id="rId76" o:title=""/>
                </v:shape>
                <o:OLEObject Type="Embed" ProgID="PBrush" ShapeID="_x0000_i1050" DrawAspect="Content" ObjectID="_1690810980" r:id="rId77"/>
              </w:object>
            </w:r>
          </w:p>
        </w:tc>
        <w:tc>
          <w:tcPr>
            <w:tcW w:w="3411" w:type="dxa"/>
          </w:tcPr>
          <w:p w14:paraId="5DD2CD24" w14:textId="41BAB6C3" w:rsidR="003A7FEF" w:rsidRDefault="003A7FEF" w:rsidP="00865E63">
            <w:r>
              <w:t>Last</w:t>
            </w:r>
          </w:p>
        </w:tc>
        <w:tc>
          <w:tcPr>
            <w:tcW w:w="4770" w:type="dxa"/>
          </w:tcPr>
          <w:p w14:paraId="7B14D97B" w14:textId="3F9C70E5" w:rsidR="003A7FEF" w:rsidRDefault="005A437E" w:rsidP="00865E63">
            <w:r>
              <w:t>This icon will move the user to the last Work in Process in the list.</w:t>
            </w:r>
          </w:p>
        </w:tc>
      </w:tr>
      <w:tr w:rsidR="000232EB" w14:paraId="0C9DFC57" w14:textId="77777777" w:rsidTr="005A437E">
        <w:trPr>
          <w:trHeight w:val="900"/>
        </w:trPr>
        <w:tc>
          <w:tcPr>
            <w:tcW w:w="1179" w:type="dxa"/>
          </w:tcPr>
          <w:p w14:paraId="7821095F" w14:textId="27D6BE7D" w:rsidR="000232EB" w:rsidRDefault="000232EB" w:rsidP="00865E63">
            <w:r>
              <w:object w:dxaOrig="795" w:dyaOrig="795" w14:anchorId="04ED8A13">
                <v:shape id="_x0000_i1051" type="#_x0000_t75" style="width:40.2pt;height:40.2pt" o:ole="">
                  <v:imagedata r:id="rId78" o:title=""/>
                </v:shape>
                <o:OLEObject Type="Embed" ProgID="PBrush" ShapeID="_x0000_i1051" DrawAspect="Content" ObjectID="_1690810981" r:id="rId79"/>
              </w:object>
            </w:r>
          </w:p>
        </w:tc>
        <w:tc>
          <w:tcPr>
            <w:tcW w:w="3411" w:type="dxa"/>
          </w:tcPr>
          <w:p w14:paraId="26718743" w14:textId="7868DA79" w:rsidR="000232EB" w:rsidRDefault="000232EB" w:rsidP="00865E63">
            <w:r>
              <w:t>Delete</w:t>
            </w:r>
          </w:p>
        </w:tc>
        <w:tc>
          <w:tcPr>
            <w:tcW w:w="4770" w:type="dxa"/>
          </w:tcPr>
          <w:p w14:paraId="6C5ED1A8" w14:textId="4817DCC2" w:rsidR="000232EB" w:rsidRDefault="000232EB" w:rsidP="00865E63">
            <w:r>
              <w:t>This icon will delete the currently selected Work in Process from the list.</w:t>
            </w:r>
          </w:p>
        </w:tc>
      </w:tr>
      <w:tr w:rsidR="003A7FEF" w14:paraId="0EA41882" w14:textId="77777777" w:rsidTr="00865E63">
        <w:trPr>
          <w:trHeight w:val="720"/>
        </w:trPr>
        <w:tc>
          <w:tcPr>
            <w:tcW w:w="1179" w:type="dxa"/>
          </w:tcPr>
          <w:p w14:paraId="67C3203D" w14:textId="417786BD" w:rsidR="003A7FEF" w:rsidRDefault="005A437E" w:rsidP="00865E63">
            <w:r>
              <w:object w:dxaOrig="690" w:dyaOrig="690" w14:anchorId="1B8B137E">
                <v:shape id="_x0000_i1052" type="#_x0000_t75" style="width:34.6pt;height:34.6pt" o:ole="">
                  <v:imagedata r:id="rId80" o:title=""/>
                </v:shape>
                <o:OLEObject Type="Embed" ProgID="PBrush" ShapeID="_x0000_i1052" DrawAspect="Content" ObjectID="_1690810982" r:id="rId81"/>
              </w:object>
            </w:r>
          </w:p>
        </w:tc>
        <w:tc>
          <w:tcPr>
            <w:tcW w:w="3411" w:type="dxa"/>
          </w:tcPr>
          <w:p w14:paraId="43B8AA96" w14:textId="0647024E" w:rsidR="003A7FEF" w:rsidRDefault="003A7FEF" w:rsidP="00865E63">
            <w:r>
              <w:t>Exit</w:t>
            </w:r>
          </w:p>
        </w:tc>
        <w:tc>
          <w:tcPr>
            <w:tcW w:w="4770" w:type="dxa"/>
          </w:tcPr>
          <w:p w14:paraId="1E7521F3" w14:textId="7F048EEE" w:rsidR="003A7FEF" w:rsidRDefault="003A7FEF" w:rsidP="00865E63">
            <w:r>
              <w:t>This icon will close the current screen.</w:t>
            </w:r>
          </w:p>
        </w:tc>
      </w:tr>
    </w:tbl>
    <w:p w14:paraId="72CB3CF8" w14:textId="77777777" w:rsidR="003A7FEF" w:rsidRPr="003A7FEF" w:rsidRDefault="003A7FEF" w:rsidP="003A7FEF"/>
    <w:p w14:paraId="2C2D850B" w14:textId="1F5CB852" w:rsidR="00340066" w:rsidRDefault="00DF07FB" w:rsidP="00340066">
      <w:pPr>
        <w:pStyle w:val="Heading2"/>
      </w:pPr>
      <w:bookmarkStart w:id="99" w:name="_Toc46574976"/>
      <w:r>
        <w:lastRenderedPageBreak/>
        <w:t>WIP Create</w:t>
      </w:r>
      <w:bookmarkEnd w:id="99"/>
    </w:p>
    <w:p w14:paraId="1137CF4A" w14:textId="186C3059" w:rsidR="00DF07FB" w:rsidRPr="00DF07FB" w:rsidRDefault="000232EB" w:rsidP="00DF07FB">
      <w:r>
        <w:rPr>
          <w:noProof/>
        </w:rPr>
        <w:drawing>
          <wp:inline distT="0" distB="0" distL="0" distR="0" wp14:anchorId="09878D98" wp14:editId="56F7463C">
            <wp:extent cx="5943600" cy="4182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182745"/>
                    </a:xfrm>
                    <a:prstGeom prst="rect">
                      <a:avLst/>
                    </a:prstGeom>
                  </pic:spPr>
                </pic:pic>
              </a:graphicData>
            </a:graphic>
          </wp:inline>
        </w:drawing>
      </w:r>
    </w:p>
    <w:p w14:paraId="63617249" w14:textId="17588B3A" w:rsidR="000232EB" w:rsidRDefault="000232EB" w:rsidP="000232EB">
      <w:pPr>
        <w:pStyle w:val="Heading4"/>
      </w:pPr>
      <w:r>
        <w:t>CREATE</w:t>
      </w:r>
    </w:p>
    <w:p w14:paraId="3AE1F1EF" w14:textId="60A4C716" w:rsidR="000232EB" w:rsidRDefault="000232EB" w:rsidP="000232EB">
      <w:r>
        <w:t xml:space="preserve">Once the user has entered all their desired field definitions for the new Work in Process, they may click the </w:t>
      </w:r>
      <w:r>
        <w:rPr>
          <w:b/>
          <w:bCs/>
          <w:i/>
          <w:iCs/>
          <w:u w:val="single"/>
        </w:rPr>
        <w:t>“Create”</w:t>
      </w:r>
      <w:r>
        <w:t xml:space="preserve"> button to create the WIP and add it to the browse list.</w:t>
      </w:r>
    </w:p>
    <w:p w14:paraId="2206A4D5" w14:textId="2498C5D9" w:rsidR="000232EB" w:rsidRDefault="000232EB" w:rsidP="000232EB">
      <w:pPr>
        <w:pStyle w:val="Heading4"/>
      </w:pPr>
      <w:r>
        <w:t>Cr – 1</w:t>
      </w:r>
    </w:p>
    <w:p w14:paraId="77BA54B4" w14:textId="27B0FAC8" w:rsidR="000232EB" w:rsidRPr="000232EB" w:rsidRDefault="000232EB" w:rsidP="000232EB">
      <w:r>
        <w:t xml:space="preserve">Click the “Filter Created Tags” button to filter the browse list to only show tags whose current status is </w:t>
      </w:r>
      <w:r>
        <w:rPr>
          <w:i/>
          <w:iCs/>
        </w:rPr>
        <w:t>Created</w:t>
      </w:r>
      <w:r>
        <w:t>.</w:t>
      </w:r>
    </w:p>
    <w:p w14:paraId="73EE45F5" w14:textId="32D75BE1" w:rsidR="000232EB" w:rsidRDefault="000232EB" w:rsidP="000232EB">
      <w:pPr>
        <w:pStyle w:val="Heading4"/>
      </w:pPr>
      <w:r>
        <w:t>OH – 0</w:t>
      </w:r>
    </w:p>
    <w:p w14:paraId="3CFB3437" w14:textId="550DFEB7" w:rsidR="000232EB" w:rsidRPr="000232EB" w:rsidRDefault="000232EB" w:rsidP="000232EB">
      <w:r>
        <w:t xml:space="preserve">Click the “Filter On-Hand Tags” button to filter the browse list to only show tags whose current status is </w:t>
      </w:r>
      <w:r>
        <w:rPr>
          <w:i/>
          <w:iCs/>
        </w:rPr>
        <w:t>On-Hand</w:t>
      </w:r>
      <w:r>
        <w:t>.</w:t>
      </w:r>
    </w:p>
    <w:p w14:paraId="16FECC41" w14:textId="16A851DB" w:rsidR="000232EB" w:rsidRDefault="000232EB" w:rsidP="000232EB">
      <w:pPr>
        <w:pStyle w:val="Heading4"/>
      </w:pPr>
      <w:r>
        <w:t>All - 1</w:t>
      </w:r>
    </w:p>
    <w:p w14:paraId="2C76933A" w14:textId="674E6015" w:rsidR="000232EB" w:rsidRDefault="000232EB" w:rsidP="000232EB">
      <w:r>
        <w:t>Click the “Filter All Tags” button to filter the browse list to show all available Work in Process tags.</w:t>
      </w:r>
    </w:p>
    <w:p w14:paraId="66E8B71A" w14:textId="7CCD5BB8" w:rsidR="000232EB" w:rsidRDefault="000232EB" w:rsidP="000232EB">
      <w:pPr>
        <w:pStyle w:val="Heading4"/>
      </w:pPr>
      <w:r>
        <w:t>ADJUST</w:t>
      </w:r>
    </w:p>
    <w:p w14:paraId="44C9023C" w14:textId="5ECBE770" w:rsidR="000232EB" w:rsidRDefault="000232EB" w:rsidP="000232EB">
      <w:r>
        <w:t xml:space="preserve">Click the </w:t>
      </w:r>
      <w:r>
        <w:rPr>
          <w:b/>
          <w:bCs/>
          <w:i/>
          <w:iCs/>
          <w:u w:val="single"/>
        </w:rPr>
        <w:t>“Adjust”</w:t>
      </w:r>
      <w:r>
        <w:t xml:space="preserve"> button to adjust the quantities or the currently selected Work in Process.</w:t>
      </w:r>
    </w:p>
    <w:p w14:paraId="4F7AA654" w14:textId="77777777" w:rsidR="00865E63" w:rsidRPr="000232EB" w:rsidRDefault="00865E63" w:rsidP="000232EB"/>
    <w:p w14:paraId="269F9499" w14:textId="765DA96F" w:rsidR="00340066" w:rsidRDefault="000232EB" w:rsidP="00340066">
      <w:pPr>
        <w:pStyle w:val="Heading3"/>
      </w:pPr>
      <w:bookmarkStart w:id="100" w:name="_Toc46574977"/>
      <w:r>
        <w:lastRenderedPageBreak/>
        <w:t>Create Work in Process Field</w:t>
      </w:r>
      <w:r w:rsidR="000C0DFB">
        <w:t xml:space="preserve"> Definitions</w:t>
      </w:r>
      <w:bookmarkEnd w:id="100"/>
    </w:p>
    <w:p w14:paraId="5314813B" w14:textId="3C2FE34B" w:rsidR="00340066" w:rsidRDefault="000C0DFB" w:rsidP="00340066">
      <w:pPr>
        <w:pStyle w:val="Heading4"/>
      </w:pPr>
      <w:r>
        <w:t>RM or WIP Tag</w:t>
      </w:r>
    </w:p>
    <w:p w14:paraId="4AE40D4D" w14:textId="51F7FE2C" w:rsidR="00340066" w:rsidRDefault="000C0DFB" w:rsidP="00340066">
      <w:r>
        <w:t>Enter a Raw Material number or Work in Process tag number to search for.</w:t>
      </w:r>
    </w:p>
    <w:p w14:paraId="7BB8FE35" w14:textId="55D3A3FB" w:rsidR="000C0DFB" w:rsidRDefault="000C0DFB" w:rsidP="000C0DFB">
      <w:pPr>
        <w:pStyle w:val="Heading4"/>
      </w:pPr>
      <w:r>
        <w:t>Job #</w:t>
      </w:r>
    </w:p>
    <w:p w14:paraId="2AA66FD3" w14:textId="629D0907" w:rsidR="000C0DFB" w:rsidRPr="000C0DFB" w:rsidRDefault="000C0DFB" w:rsidP="000C0DFB">
      <w:r>
        <w:t xml:space="preserve">The user may enter a Job number to search for in this field. Alternatively, press the </w:t>
      </w:r>
      <w:r>
        <w:rPr>
          <w:b/>
          <w:bCs/>
          <w:i/>
          <w:iCs/>
          <w:u w:val="single"/>
        </w:rPr>
        <w:t>“F1”</w:t>
      </w:r>
      <w:r>
        <w:t xml:space="preserve"> key to choose a Job Number based on a list of available jobs.</w:t>
      </w:r>
    </w:p>
    <w:p w14:paraId="35359A13" w14:textId="0E373D32" w:rsidR="000C0DFB" w:rsidRDefault="000C0DFB" w:rsidP="000C0DFB">
      <w:pPr>
        <w:pStyle w:val="Heading4"/>
      </w:pPr>
      <w:r>
        <w:t>Job #: 00</w:t>
      </w:r>
    </w:p>
    <w:p w14:paraId="3A89029A" w14:textId="572896F1" w:rsidR="000C0DFB" w:rsidRDefault="000C0DFB" w:rsidP="000C0DFB">
      <w:r>
        <w:t>Once the user has entered or chosen a valid job number to search for, they may choose a valid subsequent job number for this job from the drop-down menu of available numbers.</w:t>
      </w:r>
    </w:p>
    <w:p w14:paraId="10072D8B" w14:textId="287EF0DE" w:rsidR="000C0DFB" w:rsidRDefault="000C0DFB" w:rsidP="000C0DFB">
      <w:pPr>
        <w:pStyle w:val="Heading4"/>
      </w:pPr>
      <w:r>
        <w:t>Form #</w:t>
      </w:r>
    </w:p>
    <w:p w14:paraId="0FE3723D" w14:textId="67975704" w:rsidR="000C0DFB" w:rsidRDefault="000C0DFB" w:rsidP="000C0DFB">
      <w:r>
        <w:t>Once the user has entered or chosen a valid job number to search for, they may choose a valid form number for this job from the drop-down menu of available numbers.</w:t>
      </w:r>
    </w:p>
    <w:p w14:paraId="7E6ADD4C" w14:textId="5ED79E41" w:rsidR="000C0DFB" w:rsidRDefault="000C0DFB" w:rsidP="000C0DFB">
      <w:pPr>
        <w:pStyle w:val="Heading4"/>
      </w:pPr>
      <w:r>
        <w:t>Blank #</w:t>
      </w:r>
    </w:p>
    <w:p w14:paraId="23A23520" w14:textId="7098E33A" w:rsidR="000C0DFB" w:rsidRDefault="000C0DFB" w:rsidP="000C0DFB">
      <w:r>
        <w:t>Once the user has entered or chosen a valid job number to search for, they may choose a valid blank number for this job from the drop-down menu of available numbers.</w:t>
      </w:r>
    </w:p>
    <w:p w14:paraId="7880F193" w14:textId="2A1675F4" w:rsidR="000C0DFB" w:rsidRDefault="000C0DFB" w:rsidP="000C0DFB">
      <w:pPr>
        <w:pStyle w:val="Heading4"/>
      </w:pPr>
      <w:r>
        <w:t>Machine/Op</w:t>
      </w:r>
    </w:p>
    <w:p w14:paraId="385992D4" w14:textId="1164FF6D" w:rsidR="000C0DFB" w:rsidRDefault="000C0DFB" w:rsidP="000C0DFB">
      <w:r>
        <w:t>Once the user has entered or chosen a valid job number to search for, they may choose a valid machine or operator for this job from the drop-down menu of available numbers.</w:t>
      </w:r>
    </w:p>
    <w:p w14:paraId="05C09043" w14:textId="6AB2AB83" w:rsidR="000C0DFB" w:rsidRDefault="000C0DFB" w:rsidP="000C0DFB">
      <w:pPr>
        <w:pStyle w:val="Heading4"/>
      </w:pPr>
      <w:r>
        <w:t>Run Qty</w:t>
      </w:r>
    </w:p>
    <w:p w14:paraId="636AB70D" w14:textId="6558867D" w:rsidR="000C0DFB" w:rsidRPr="000C0DFB" w:rsidRDefault="000C0DFB" w:rsidP="000C0DFB">
      <w:r>
        <w:t>Enter the number of runs for this work in process.</w:t>
      </w:r>
    </w:p>
    <w:p w14:paraId="476B178E" w14:textId="00B3015E" w:rsidR="000C0DFB" w:rsidRDefault="000C0DFB" w:rsidP="000C0DFB">
      <w:pPr>
        <w:pStyle w:val="Heading4"/>
      </w:pPr>
      <w:r>
        <w:t>Qty/Tag</w:t>
      </w:r>
    </w:p>
    <w:p w14:paraId="6E481F34" w14:textId="25D9E402" w:rsidR="000C0DFB" w:rsidRPr="000C0DFB" w:rsidRDefault="000C0DFB" w:rsidP="000C0DFB">
      <w:r>
        <w:t>Enter the quantity of items per tag.</w:t>
      </w:r>
    </w:p>
    <w:p w14:paraId="72738BC8" w14:textId="1491D936" w:rsidR="000C0DFB" w:rsidRDefault="000C0DFB" w:rsidP="000C0DFB">
      <w:pPr>
        <w:pStyle w:val="Heading4"/>
      </w:pPr>
      <w:r>
        <w:t># Tags</w:t>
      </w:r>
    </w:p>
    <w:p w14:paraId="3A46A830" w14:textId="5A328639" w:rsidR="000C0DFB" w:rsidRDefault="000C0DFB" w:rsidP="000C0DFB">
      <w:r>
        <w:t>Enter the number of tags for this job.</w:t>
      </w:r>
    </w:p>
    <w:p w14:paraId="1BC9B54D" w14:textId="2AE0EF52" w:rsidR="000232EB" w:rsidRDefault="000232EB" w:rsidP="000232EB">
      <w:pPr>
        <w:pStyle w:val="Heading3"/>
      </w:pPr>
      <w:bookmarkStart w:id="101" w:name="_Toc46574978"/>
      <w:r>
        <w:lastRenderedPageBreak/>
        <w:t>Adjust Work in Process</w:t>
      </w:r>
      <w:bookmarkEnd w:id="101"/>
    </w:p>
    <w:p w14:paraId="1249EE8A" w14:textId="33A63DDE" w:rsidR="000232EB" w:rsidRDefault="000232EB" w:rsidP="000232EB">
      <w:r>
        <w:rPr>
          <w:noProof/>
        </w:rPr>
        <w:drawing>
          <wp:inline distT="0" distB="0" distL="0" distR="0" wp14:anchorId="509C15F2" wp14:editId="6FE15C7E">
            <wp:extent cx="5943600" cy="3312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12160"/>
                    </a:xfrm>
                    <a:prstGeom prst="rect">
                      <a:avLst/>
                    </a:prstGeom>
                  </pic:spPr>
                </pic:pic>
              </a:graphicData>
            </a:graphic>
          </wp:inline>
        </w:drawing>
      </w:r>
    </w:p>
    <w:p w14:paraId="244FE0F4" w14:textId="31C4C922" w:rsidR="000232EB" w:rsidRDefault="000232EB" w:rsidP="000232EB">
      <w:pPr>
        <w:pStyle w:val="Heading4"/>
      </w:pPr>
      <w:r>
        <w:t>OK</w:t>
      </w:r>
    </w:p>
    <w:p w14:paraId="6564E103" w14:textId="0B97DD75" w:rsidR="000232EB" w:rsidRPr="000232EB" w:rsidRDefault="000232EB" w:rsidP="000232EB">
      <w:r>
        <w:t xml:space="preserve">Click the </w:t>
      </w:r>
      <w:r>
        <w:rPr>
          <w:b/>
          <w:bCs/>
          <w:i/>
          <w:iCs/>
          <w:u w:val="single"/>
        </w:rPr>
        <w:t>“Okay”</w:t>
      </w:r>
      <w:r>
        <w:t xml:space="preserve"> button to save all changes to the currently selected Work in Process.</w:t>
      </w:r>
    </w:p>
    <w:p w14:paraId="2775C8AF" w14:textId="084D982E" w:rsidR="000232EB" w:rsidRDefault="000232EB" w:rsidP="000232EB">
      <w:pPr>
        <w:pStyle w:val="Heading4"/>
      </w:pPr>
      <w:r>
        <w:t>CANCEL</w:t>
      </w:r>
    </w:p>
    <w:p w14:paraId="23D3DA74" w14:textId="4455F923" w:rsidR="000232EB" w:rsidRPr="000232EB" w:rsidRDefault="000232EB" w:rsidP="000232EB">
      <w:r>
        <w:t xml:space="preserve">Click the </w:t>
      </w:r>
      <w:r>
        <w:rPr>
          <w:b/>
          <w:bCs/>
          <w:i/>
          <w:iCs/>
          <w:u w:val="single"/>
        </w:rPr>
        <w:t>“Cancel”</w:t>
      </w:r>
      <w:r>
        <w:t xml:space="preserve"> button to exit the </w:t>
      </w:r>
      <w:r w:rsidR="001A71C1">
        <w:t>Adjustment screen without saving changes.</w:t>
      </w:r>
    </w:p>
    <w:p w14:paraId="42D2C635" w14:textId="0FF10735" w:rsidR="00340066" w:rsidRDefault="00DF07FB" w:rsidP="00340066">
      <w:pPr>
        <w:pStyle w:val="Heading2"/>
      </w:pPr>
      <w:bookmarkStart w:id="102" w:name="_Toc46574979"/>
      <w:r>
        <w:lastRenderedPageBreak/>
        <w:t>WIP Issue</w:t>
      </w:r>
      <w:bookmarkEnd w:id="102"/>
    </w:p>
    <w:p w14:paraId="2CAE4709" w14:textId="62F97F47" w:rsidR="00DF07FB" w:rsidRPr="00DF07FB" w:rsidRDefault="001A71C1" w:rsidP="00DF07FB">
      <w:r>
        <w:rPr>
          <w:noProof/>
        </w:rPr>
        <w:drawing>
          <wp:inline distT="0" distB="0" distL="0" distR="0" wp14:anchorId="1894A6DB" wp14:editId="48C464A0">
            <wp:extent cx="5943600" cy="4095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95750"/>
                    </a:xfrm>
                    <a:prstGeom prst="rect">
                      <a:avLst/>
                    </a:prstGeom>
                  </pic:spPr>
                </pic:pic>
              </a:graphicData>
            </a:graphic>
          </wp:inline>
        </w:drawing>
      </w:r>
    </w:p>
    <w:p w14:paraId="090DC05C" w14:textId="70C669E5" w:rsidR="001A71C1" w:rsidRDefault="001A71C1" w:rsidP="001A71C1">
      <w:pPr>
        <w:pStyle w:val="Heading4"/>
      </w:pPr>
      <w:r>
        <w:t>CHANGE</w:t>
      </w:r>
    </w:p>
    <w:p w14:paraId="06D96769" w14:textId="1E6DF70B" w:rsidR="001A71C1" w:rsidRPr="001A71C1" w:rsidRDefault="001A71C1" w:rsidP="001A71C1">
      <w:r>
        <w:t xml:space="preserve">Click the </w:t>
      </w:r>
      <w:r>
        <w:rPr>
          <w:b/>
          <w:bCs/>
          <w:i/>
          <w:iCs/>
          <w:u w:val="single"/>
        </w:rPr>
        <w:t>“Change”</w:t>
      </w:r>
      <w:r>
        <w:t xml:space="preserve"> button to change the currently selected Job Number.</w:t>
      </w:r>
    </w:p>
    <w:p w14:paraId="6A5638E9" w14:textId="62C1EF78" w:rsidR="001A71C1" w:rsidRDefault="001A71C1" w:rsidP="001A71C1">
      <w:pPr>
        <w:pStyle w:val="Heading3"/>
      </w:pPr>
      <w:bookmarkStart w:id="103" w:name="_Toc46574980"/>
      <w:r>
        <w:t>Issue Work in Process Field Definitions</w:t>
      </w:r>
      <w:bookmarkEnd w:id="103"/>
    </w:p>
    <w:p w14:paraId="575798C1" w14:textId="77777777" w:rsidR="001A71C1" w:rsidRDefault="001A71C1" w:rsidP="001A71C1">
      <w:pPr>
        <w:pStyle w:val="Heading4"/>
      </w:pPr>
      <w:r>
        <w:t>Job #</w:t>
      </w:r>
    </w:p>
    <w:p w14:paraId="568C169A" w14:textId="77777777" w:rsidR="001A71C1" w:rsidRPr="000C0DFB" w:rsidRDefault="001A71C1" w:rsidP="001A71C1">
      <w:r>
        <w:t xml:space="preserve">The user may enter a Job number to search for in this field. Alternatively, press the </w:t>
      </w:r>
      <w:r>
        <w:rPr>
          <w:b/>
          <w:bCs/>
          <w:i/>
          <w:iCs/>
          <w:u w:val="single"/>
        </w:rPr>
        <w:t>“F1”</w:t>
      </w:r>
      <w:r>
        <w:t xml:space="preserve"> key to choose a Job Number based on a list of available jobs.</w:t>
      </w:r>
    </w:p>
    <w:p w14:paraId="574C00C3" w14:textId="77777777" w:rsidR="001A71C1" w:rsidRDefault="001A71C1" w:rsidP="001A71C1">
      <w:pPr>
        <w:pStyle w:val="Heading4"/>
      </w:pPr>
      <w:r>
        <w:t>Job #: 00</w:t>
      </w:r>
    </w:p>
    <w:p w14:paraId="19C62B7C" w14:textId="77777777" w:rsidR="001A71C1" w:rsidRDefault="001A71C1" w:rsidP="001A71C1">
      <w:r>
        <w:t>Once the user has entered or chosen a valid job number to search for, they may choose a valid subsequent job number for this job from the drop-down menu of available numbers.</w:t>
      </w:r>
    </w:p>
    <w:p w14:paraId="627EE413" w14:textId="77777777" w:rsidR="001A71C1" w:rsidRDefault="001A71C1" w:rsidP="001A71C1">
      <w:pPr>
        <w:pStyle w:val="Heading4"/>
      </w:pPr>
      <w:r>
        <w:t>Form #</w:t>
      </w:r>
    </w:p>
    <w:p w14:paraId="3900974D" w14:textId="77777777" w:rsidR="001A71C1" w:rsidRDefault="001A71C1" w:rsidP="001A71C1">
      <w:r>
        <w:t>Once the user has entered or chosen a valid job number to search for, they may choose a valid form number for this job from the drop-down menu of available numbers.</w:t>
      </w:r>
    </w:p>
    <w:p w14:paraId="66B93C1D" w14:textId="77777777" w:rsidR="001A71C1" w:rsidRDefault="001A71C1" w:rsidP="001A71C1">
      <w:pPr>
        <w:pStyle w:val="Heading4"/>
      </w:pPr>
      <w:r>
        <w:t>Blank #</w:t>
      </w:r>
    </w:p>
    <w:p w14:paraId="6B4407E3" w14:textId="77777777" w:rsidR="001A71C1" w:rsidRDefault="001A71C1" w:rsidP="001A71C1">
      <w:r>
        <w:t>Once the user has entered or chosen a valid job number to search for, they may choose a valid blank number for this job from the drop-down menu of available numbers.</w:t>
      </w:r>
    </w:p>
    <w:p w14:paraId="684D426F" w14:textId="388A1510" w:rsidR="001A71C1" w:rsidRDefault="001A71C1" w:rsidP="001A71C1">
      <w:pPr>
        <w:pStyle w:val="Heading4"/>
      </w:pPr>
      <w:r>
        <w:t>Tag</w:t>
      </w:r>
    </w:p>
    <w:p w14:paraId="5BDB26AF" w14:textId="15D558ED" w:rsidR="00340066" w:rsidRDefault="001A71C1" w:rsidP="00340066">
      <w:r>
        <w:t>Enter a tag number for this Work in Process.</w:t>
      </w:r>
    </w:p>
    <w:p w14:paraId="67D3A994" w14:textId="40EE66A0" w:rsidR="00DF07FB" w:rsidRDefault="00DF07FB" w:rsidP="00DF07FB">
      <w:pPr>
        <w:pStyle w:val="Heading2"/>
      </w:pPr>
      <w:bookmarkStart w:id="104" w:name="_Toc46574981"/>
      <w:r>
        <w:lastRenderedPageBreak/>
        <w:t>WIP Transfer</w:t>
      </w:r>
      <w:bookmarkEnd w:id="104"/>
    </w:p>
    <w:p w14:paraId="14E3EDBB" w14:textId="28A203C6" w:rsidR="00DF07FB" w:rsidRPr="00DF07FB" w:rsidRDefault="001A71C1" w:rsidP="00DF07FB">
      <w:r>
        <w:rPr>
          <w:noProof/>
        </w:rPr>
        <w:drawing>
          <wp:inline distT="0" distB="0" distL="0" distR="0" wp14:anchorId="6A778923" wp14:editId="38009EE3">
            <wp:extent cx="5943600" cy="40741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074160"/>
                    </a:xfrm>
                    <a:prstGeom prst="rect">
                      <a:avLst/>
                    </a:prstGeom>
                  </pic:spPr>
                </pic:pic>
              </a:graphicData>
            </a:graphic>
          </wp:inline>
        </w:drawing>
      </w:r>
    </w:p>
    <w:p w14:paraId="7B91C264" w14:textId="77777777" w:rsidR="001A71C1" w:rsidRDefault="001A71C1" w:rsidP="001A71C1">
      <w:pPr>
        <w:pStyle w:val="Heading4"/>
      </w:pPr>
      <w:r>
        <w:t>CHANGE</w:t>
      </w:r>
    </w:p>
    <w:p w14:paraId="21DB745C" w14:textId="77777777" w:rsidR="001A71C1" w:rsidRPr="001A71C1" w:rsidRDefault="001A71C1" w:rsidP="001A71C1">
      <w:r>
        <w:t xml:space="preserve">Click the </w:t>
      </w:r>
      <w:r>
        <w:rPr>
          <w:b/>
          <w:bCs/>
          <w:i/>
          <w:iCs/>
          <w:u w:val="single"/>
        </w:rPr>
        <w:t>“Change”</w:t>
      </w:r>
      <w:r>
        <w:t xml:space="preserve"> button to change the currently selected Job Number.</w:t>
      </w:r>
    </w:p>
    <w:p w14:paraId="450CA908" w14:textId="55CA8A8C" w:rsidR="001A71C1" w:rsidRDefault="001A71C1" w:rsidP="001A71C1">
      <w:pPr>
        <w:pStyle w:val="Heading3"/>
      </w:pPr>
      <w:bookmarkStart w:id="105" w:name="_Toc46574982"/>
      <w:r>
        <w:t>Transfer Work in Process Field Definitions</w:t>
      </w:r>
      <w:bookmarkEnd w:id="105"/>
    </w:p>
    <w:p w14:paraId="4C163A95" w14:textId="77777777" w:rsidR="001A71C1" w:rsidRDefault="001A71C1" w:rsidP="001A71C1">
      <w:pPr>
        <w:pStyle w:val="Heading4"/>
      </w:pPr>
      <w:r>
        <w:t>Job #</w:t>
      </w:r>
    </w:p>
    <w:p w14:paraId="0BD24032" w14:textId="77777777" w:rsidR="001A71C1" w:rsidRPr="000C0DFB" w:rsidRDefault="001A71C1" w:rsidP="001A71C1">
      <w:r>
        <w:t xml:space="preserve">The user may enter a Job number to search for in this field. Alternatively, press the </w:t>
      </w:r>
      <w:r>
        <w:rPr>
          <w:b/>
          <w:bCs/>
          <w:i/>
          <w:iCs/>
          <w:u w:val="single"/>
        </w:rPr>
        <w:t>“F1”</w:t>
      </w:r>
      <w:r>
        <w:t xml:space="preserve"> key to choose a Job Number based on a list of available jobs.</w:t>
      </w:r>
    </w:p>
    <w:p w14:paraId="1BF57E61" w14:textId="77777777" w:rsidR="001A71C1" w:rsidRDefault="001A71C1" w:rsidP="001A71C1">
      <w:pPr>
        <w:pStyle w:val="Heading4"/>
      </w:pPr>
      <w:r>
        <w:t>Job #: 00</w:t>
      </w:r>
    </w:p>
    <w:p w14:paraId="33FE1C44" w14:textId="77777777" w:rsidR="001A71C1" w:rsidRDefault="001A71C1" w:rsidP="001A71C1">
      <w:r>
        <w:t>Once the user has entered or chosen a valid job number to search for, they may choose a valid subsequent job number for this job from the drop-down menu of available numbers.</w:t>
      </w:r>
    </w:p>
    <w:p w14:paraId="368F2C0E" w14:textId="77777777" w:rsidR="001A71C1" w:rsidRDefault="001A71C1" w:rsidP="001A71C1">
      <w:pPr>
        <w:pStyle w:val="Heading4"/>
      </w:pPr>
      <w:r>
        <w:t>Form #</w:t>
      </w:r>
    </w:p>
    <w:p w14:paraId="2D99D646" w14:textId="77777777" w:rsidR="001A71C1" w:rsidRDefault="001A71C1" w:rsidP="001A71C1">
      <w:r>
        <w:t>Once the user has entered or chosen a valid job number to search for, they may choose a valid form number for this job from the drop-down menu of available numbers.</w:t>
      </w:r>
    </w:p>
    <w:p w14:paraId="01BE1652" w14:textId="77777777" w:rsidR="001A71C1" w:rsidRDefault="001A71C1" w:rsidP="001A71C1">
      <w:pPr>
        <w:pStyle w:val="Heading4"/>
      </w:pPr>
      <w:r>
        <w:t>Blank #</w:t>
      </w:r>
    </w:p>
    <w:p w14:paraId="746B07ED" w14:textId="77777777" w:rsidR="001A71C1" w:rsidRDefault="001A71C1" w:rsidP="001A71C1">
      <w:r>
        <w:t>Once the user has entered or chosen a valid job number to search for, they may choose a valid blank number for this job from the drop-down menu of available numbers.</w:t>
      </w:r>
    </w:p>
    <w:p w14:paraId="491BFB85" w14:textId="77777777" w:rsidR="001A71C1" w:rsidRDefault="001A71C1" w:rsidP="001A71C1">
      <w:pPr>
        <w:pStyle w:val="Heading4"/>
      </w:pPr>
      <w:r>
        <w:t>Tag</w:t>
      </w:r>
    </w:p>
    <w:p w14:paraId="518D07CA" w14:textId="77777777" w:rsidR="001A71C1" w:rsidRDefault="001A71C1" w:rsidP="001A71C1">
      <w:r>
        <w:t>Enter a tag number for this Work in Process.</w:t>
      </w:r>
    </w:p>
    <w:p w14:paraId="3BF9B922" w14:textId="55BD33B9" w:rsidR="00340066" w:rsidRDefault="00340066" w:rsidP="00340066">
      <w:pPr>
        <w:pStyle w:val="Heading1"/>
        <w:rPr>
          <w:b/>
          <w:bCs/>
        </w:rPr>
      </w:pPr>
      <w:bookmarkStart w:id="106" w:name="_Toc46574983"/>
      <w:r>
        <w:rPr>
          <w:b/>
          <w:bCs/>
        </w:rPr>
        <w:lastRenderedPageBreak/>
        <w:t>Finished Goods [BF]</w:t>
      </w:r>
      <w:bookmarkEnd w:id="106"/>
    </w:p>
    <w:p w14:paraId="567633D2" w14:textId="37B19150" w:rsidR="00DF07FB" w:rsidRDefault="00DF07FB" w:rsidP="00DF07FB">
      <w:pPr>
        <w:pStyle w:val="Heading2"/>
      </w:pPr>
      <w:bookmarkStart w:id="107" w:name="_Toc46574984"/>
      <w:r>
        <w:t>Overview</w:t>
      </w:r>
      <w:bookmarkEnd w:id="107"/>
    </w:p>
    <w:p w14:paraId="4689208E" w14:textId="1C6E1653" w:rsidR="00981D78" w:rsidRDefault="00981D78" w:rsidP="00981D78">
      <w:pPr>
        <w:rPr>
          <w:rFonts w:cstheme="minorHAnsi"/>
        </w:rPr>
      </w:pPr>
      <w:r w:rsidRPr="004B1BF3">
        <w:rPr>
          <w:rFonts w:cstheme="minorHAnsi"/>
        </w:rPr>
        <w:t xml:space="preserve">Load tags may be created from purchasing, from jobs or directly from the Finished Goods file by pressing the appropriate button. When Finished Goods are received from purchasing, the receiving clerk will create load tags for the number of incoming pallets by pressing the load tag creation button.  Each pallet tag created may simultaneously create Finished Goods receipts in the Advantzware Receipts file. Similarly, when Finished Goods are received from production, the receiving clerk will create load tags for the number of incoming pallets by pressing </w:t>
      </w:r>
      <w:r w:rsidRPr="00981D78">
        <w:rPr>
          <w:rFonts w:cstheme="minorHAnsi"/>
        </w:rPr>
        <w:t>the</w:t>
      </w:r>
      <w:r w:rsidRPr="00981D78">
        <w:rPr>
          <w:rFonts w:cstheme="minorHAnsi"/>
          <w:b/>
          <w:bCs/>
          <w:i/>
          <w:iCs/>
          <w:u w:val="single"/>
        </w:rPr>
        <w:t xml:space="preserve"> </w:t>
      </w:r>
      <w:r>
        <w:rPr>
          <w:rFonts w:cstheme="minorHAnsi"/>
          <w:b/>
          <w:bCs/>
          <w:i/>
          <w:iCs/>
          <w:u w:val="single"/>
        </w:rPr>
        <w:t>“</w:t>
      </w:r>
      <w:r w:rsidRPr="00981D78">
        <w:rPr>
          <w:rFonts w:cstheme="minorHAnsi"/>
          <w:b/>
          <w:bCs/>
          <w:i/>
          <w:iCs/>
          <w:u w:val="single"/>
        </w:rPr>
        <w:t>Load Tag Creation Tag</w:t>
      </w:r>
      <w:r>
        <w:rPr>
          <w:rFonts w:cstheme="minorHAnsi"/>
          <w:b/>
          <w:bCs/>
          <w:i/>
          <w:iCs/>
          <w:u w:val="single"/>
        </w:rPr>
        <w:t>”</w:t>
      </w:r>
      <w:r w:rsidRPr="004B1BF3">
        <w:rPr>
          <w:rFonts w:cstheme="minorHAnsi"/>
        </w:rPr>
        <w:t xml:space="preserve"> button.  </w:t>
      </w:r>
    </w:p>
    <w:p w14:paraId="15B2C879" w14:textId="77777777" w:rsidR="00981D78" w:rsidRDefault="00981D78" w:rsidP="00981D78">
      <w:pPr>
        <w:rPr>
          <w:rFonts w:cstheme="minorHAnsi"/>
        </w:rPr>
      </w:pPr>
      <w:r w:rsidRPr="004B1BF3">
        <w:rPr>
          <w:rFonts w:cstheme="minorHAnsi"/>
        </w:rPr>
        <w:t xml:space="preserve">Each tag created will simultaneously create Finished Goods receipts.  Once the load tags are created, they will be attached to each pallet. The load tag will show the purchase order number, item number, job number, unit count and a bar code load tag number.  For purchased finished goods, the bar code is created by combining the purchase order number, the line number, the unit number and the unit count for each pallet received.  For finished goods produced from jobs, the bar code is created by combining the finished goods item code and a sequential number.  </w:t>
      </w:r>
    </w:p>
    <w:p w14:paraId="06C1781E" w14:textId="77044643" w:rsidR="00981D78" w:rsidRDefault="00981D78" w:rsidP="00981D78">
      <w:pPr>
        <w:rPr>
          <w:rFonts w:cstheme="minorHAnsi"/>
        </w:rPr>
      </w:pPr>
      <w:r w:rsidRPr="004B1BF3">
        <w:rPr>
          <w:rFonts w:cstheme="minorHAnsi"/>
        </w:rPr>
        <w:t>Alternatively, a vendor supplied load tag for purchased may be scanned, which will automatically create the warehouse receipt.  Receipts for finished goods without bar coded tags may be added via the Enter/</w:t>
      </w:r>
      <w:smartTag w:uri="urn:schemas-microsoft-com:office:smarttags" w:element="PersonName">
        <w:r w:rsidRPr="004B1BF3">
          <w:rPr>
            <w:rFonts w:cstheme="minorHAnsi"/>
          </w:rPr>
          <w:t>M</w:t>
        </w:r>
      </w:smartTag>
      <w:r w:rsidRPr="004B1BF3">
        <w:rPr>
          <w:rFonts w:cstheme="minorHAnsi"/>
        </w:rPr>
        <w:t xml:space="preserve">odify Receipts button.  The </w:t>
      </w:r>
      <w:r>
        <w:rPr>
          <w:rFonts w:cstheme="minorHAnsi"/>
        </w:rPr>
        <w:t>“</w:t>
      </w:r>
      <w:r w:rsidRPr="00981D78">
        <w:rPr>
          <w:rFonts w:cstheme="minorHAnsi"/>
          <w:b/>
          <w:bCs/>
          <w:i/>
          <w:iCs/>
          <w:u w:val="single"/>
        </w:rPr>
        <w:t>Post</w:t>
      </w:r>
      <w:r>
        <w:rPr>
          <w:rFonts w:cstheme="minorHAnsi"/>
          <w:b/>
          <w:bCs/>
          <w:i/>
          <w:iCs/>
          <w:u w:val="single"/>
        </w:rPr>
        <w:t>”</w:t>
      </w:r>
      <w:r w:rsidRPr="004B1BF3">
        <w:rPr>
          <w:rFonts w:cstheme="minorHAnsi"/>
        </w:rPr>
        <w:t xml:space="preserve"> button will update the inventory levels in the Advantzware database.</w:t>
      </w:r>
    </w:p>
    <w:p w14:paraId="4729C62E" w14:textId="7ED17E2B" w:rsidR="00981D78" w:rsidRDefault="00981D78" w:rsidP="00981D78">
      <w:pPr>
        <w:rPr>
          <w:rFonts w:cstheme="minorHAnsi"/>
        </w:rPr>
      </w:pPr>
      <w:r w:rsidRPr="004B1BF3">
        <w:rPr>
          <w:rFonts w:cstheme="minorHAnsi"/>
        </w:rPr>
        <w:t xml:space="preserve">The </w:t>
      </w:r>
      <w:r w:rsidR="005249FB">
        <w:rPr>
          <w:rFonts w:cstheme="minorHAnsi"/>
        </w:rPr>
        <w:t>“</w:t>
      </w:r>
      <w:r w:rsidRPr="005249FB">
        <w:rPr>
          <w:rFonts w:cstheme="minorHAnsi"/>
          <w:b/>
          <w:bCs/>
          <w:i/>
          <w:iCs/>
          <w:u w:val="single"/>
        </w:rPr>
        <w:t>Scan Bill of Lading</w:t>
      </w:r>
      <w:r w:rsidR="005249FB">
        <w:rPr>
          <w:rFonts w:cstheme="minorHAnsi"/>
          <w:b/>
          <w:bCs/>
          <w:i/>
          <w:iCs/>
          <w:u w:val="single"/>
        </w:rPr>
        <w:t>”</w:t>
      </w:r>
      <w:r w:rsidRPr="004B1BF3">
        <w:rPr>
          <w:rFonts w:cstheme="minorHAnsi"/>
        </w:rPr>
        <w:t xml:space="preserve"> button is used to scan finished goods tag number onto the bill of lading, which will import the item number, tag number, job number and unit count to the Enter/Modify Bill of Lading file.  The Advantzware system will be used to print the bill of lading and post the bill of lading.</w:t>
      </w:r>
    </w:p>
    <w:p w14:paraId="28A49DCA" w14:textId="1D564B5F" w:rsidR="00981D78" w:rsidRDefault="00981D78" w:rsidP="00981D78">
      <w:pPr>
        <w:rPr>
          <w:rFonts w:cstheme="minorHAnsi"/>
        </w:rPr>
      </w:pPr>
      <w:r w:rsidRPr="004B1BF3">
        <w:rPr>
          <w:rFonts w:cstheme="minorHAnsi"/>
        </w:rPr>
        <w:t xml:space="preserve">The </w:t>
      </w:r>
      <w:r w:rsidR="005249FB">
        <w:rPr>
          <w:rFonts w:cstheme="minorHAnsi"/>
        </w:rPr>
        <w:t>“</w:t>
      </w:r>
      <w:r w:rsidRPr="005249FB">
        <w:rPr>
          <w:rFonts w:cstheme="minorHAnsi"/>
          <w:b/>
          <w:bCs/>
          <w:i/>
          <w:iCs/>
          <w:u w:val="single"/>
        </w:rPr>
        <w:t>Scan Transfers</w:t>
      </w:r>
      <w:r w:rsidR="005249FB">
        <w:rPr>
          <w:rFonts w:cstheme="minorHAnsi"/>
          <w:b/>
          <w:bCs/>
          <w:i/>
          <w:iCs/>
          <w:u w:val="single"/>
        </w:rPr>
        <w:t>”</w:t>
      </w:r>
      <w:r w:rsidRPr="004B1BF3">
        <w:rPr>
          <w:rFonts w:cstheme="minorHAnsi"/>
        </w:rPr>
        <w:t xml:space="preserve"> button is used to transfer Finished Good tags to another warehouse and bin location.  Once the item’s tag number is scanned, the new warehouse and bin locations is scanned, then the transaction should be posted to update the inventory.</w:t>
      </w:r>
    </w:p>
    <w:p w14:paraId="4E46285F" w14:textId="77777777" w:rsidR="00981D78" w:rsidRDefault="00981D78" w:rsidP="00981D78">
      <w:pPr>
        <w:rPr>
          <w:rFonts w:cstheme="minorHAnsi"/>
        </w:rPr>
      </w:pPr>
      <w:r w:rsidRPr="004B1BF3">
        <w:rPr>
          <w:rFonts w:cstheme="minorHAnsi"/>
        </w:rPr>
        <w:t xml:space="preserve">For physical counting, the warehouse clerk simply scans the pallet tag and verifies or adjusts the pallet count.  Once the data has been collected, the information must be posted to the Advantzware database.  The posting button logic will be used to update the inventory files.  </w:t>
      </w:r>
    </w:p>
    <w:p w14:paraId="23B539E0" w14:textId="1152FC9B" w:rsidR="00981D78" w:rsidRPr="00981D78" w:rsidRDefault="00981D78" w:rsidP="00981D78">
      <w:pPr>
        <w:pStyle w:val="Heading3"/>
      </w:pPr>
      <w:bookmarkStart w:id="108" w:name="_Toc46574985"/>
      <w:r>
        <w:lastRenderedPageBreak/>
        <w:t>Main Menu</w:t>
      </w:r>
      <w:bookmarkEnd w:id="108"/>
    </w:p>
    <w:p w14:paraId="39E11BDF" w14:textId="5FBA6C3A" w:rsidR="00DF07FB" w:rsidRDefault="00DF07FB" w:rsidP="00DF07FB">
      <w:r>
        <w:rPr>
          <w:noProof/>
        </w:rPr>
        <w:drawing>
          <wp:inline distT="0" distB="0" distL="0" distR="0" wp14:anchorId="208A7E6D" wp14:editId="7C20DCA2">
            <wp:extent cx="18954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95475" cy="3533775"/>
                    </a:xfrm>
                    <a:prstGeom prst="rect">
                      <a:avLst/>
                    </a:prstGeom>
                  </pic:spPr>
                </pic:pic>
              </a:graphicData>
            </a:graphic>
          </wp:inline>
        </w:drawing>
      </w:r>
    </w:p>
    <w:p w14:paraId="3968379F" w14:textId="5654D9C8" w:rsidR="00F93F04" w:rsidRDefault="00F93F04" w:rsidP="00F93F04">
      <w:pPr>
        <w:pStyle w:val="Heading4"/>
      </w:pPr>
      <w:r>
        <w:t>Receive Goods</w:t>
      </w:r>
    </w:p>
    <w:p w14:paraId="1033B908" w14:textId="32E6F668" w:rsidR="008B2FC2" w:rsidRPr="008B2FC2" w:rsidRDefault="008B2FC2" w:rsidP="008B2FC2">
      <w:r>
        <w:t xml:space="preserve">Click the </w:t>
      </w:r>
      <w:r>
        <w:rPr>
          <w:b/>
          <w:bCs/>
          <w:i/>
          <w:iCs/>
          <w:u w:val="single"/>
        </w:rPr>
        <w:t>“Receive Goods”</w:t>
      </w:r>
      <w:r>
        <w:t xml:space="preserve"> button to open the </w:t>
      </w:r>
      <w:r>
        <w:rPr>
          <w:i/>
          <w:iCs/>
        </w:rPr>
        <w:t>Receive Goods Sharp Shooter</w:t>
      </w:r>
      <w:r>
        <w:t xml:space="preserve"> screen.</w:t>
      </w:r>
    </w:p>
    <w:p w14:paraId="23890DE6" w14:textId="77777777" w:rsidR="008B2FC2" w:rsidRDefault="008B2FC2" w:rsidP="008B2FC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Load Tags created from purchase orders, jobs or from inventory button will create receipts transactions in the warehouse receipts file.  Each load tag created will simultaneously create Finished Goods receipts in the Enter/Edit Receipts file.  In addition, receipts may be added directly from this file without using a scanning device.  </w:t>
      </w:r>
    </w:p>
    <w:p w14:paraId="6E2A9305" w14:textId="57E5995E" w:rsidR="00F93F04" w:rsidRDefault="00F93F04" w:rsidP="00F93F04">
      <w:pPr>
        <w:pStyle w:val="Heading4"/>
      </w:pPr>
      <w:r>
        <w:t>Move Receipts</w:t>
      </w:r>
    </w:p>
    <w:p w14:paraId="31F39DEB" w14:textId="03BA7C82" w:rsidR="008B2FC2" w:rsidRPr="008B2FC2" w:rsidRDefault="008B2FC2" w:rsidP="008B2FC2">
      <w:r>
        <w:t xml:space="preserve">Click the </w:t>
      </w:r>
      <w:r>
        <w:rPr>
          <w:b/>
          <w:bCs/>
          <w:i/>
          <w:iCs/>
          <w:u w:val="single"/>
        </w:rPr>
        <w:t>“Move Receipts”</w:t>
      </w:r>
      <w:r>
        <w:t xml:space="preserve"> button to open the </w:t>
      </w:r>
      <w:r>
        <w:rPr>
          <w:i/>
          <w:iCs/>
        </w:rPr>
        <w:t>Move Receipts Sharp Shooter</w:t>
      </w:r>
      <w:r>
        <w:t xml:space="preserve"> screen.</w:t>
      </w:r>
    </w:p>
    <w:p w14:paraId="725712DC" w14:textId="456B4973" w:rsidR="00F93F04" w:rsidRDefault="00F93F04" w:rsidP="00F93F04">
      <w:pPr>
        <w:pStyle w:val="Heading4"/>
      </w:pPr>
      <w:r>
        <w:t>Transfer Goods</w:t>
      </w:r>
    </w:p>
    <w:p w14:paraId="24472700" w14:textId="7FDD82FD" w:rsidR="008B2FC2" w:rsidRPr="008B2FC2" w:rsidRDefault="008B2FC2" w:rsidP="008B2FC2">
      <w:r>
        <w:t xml:space="preserve">Click the </w:t>
      </w:r>
      <w:r>
        <w:rPr>
          <w:b/>
          <w:bCs/>
          <w:i/>
          <w:iCs/>
          <w:u w:val="single"/>
        </w:rPr>
        <w:t>“Transfer Goods”</w:t>
      </w:r>
      <w:r>
        <w:t xml:space="preserve"> button to open the </w:t>
      </w:r>
      <w:r>
        <w:rPr>
          <w:i/>
          <w:iCs/>
        </w:rPr>
        <w:t>Transfer Goods Sharp Shooter</w:t>
      </w:r>
      <w:r>
        <w:t xml:space="preserve"> screen.</w:t>
      </w:r>
    </w:p>
    <w:p w14:paraId="37B87B27" w14:textId="77777777" w:rsidR="008B2FC2" w:rsidRDefault="008B2FC2" w:rsidP="008B2FC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Finished Goods transfers may be created directly to this file by scanning the bar-coded tag number by utilizing the Scan Issues Button.  Alternatively, transfers may be manually added to this file by searching for the item and tag numbers.  Once transfers for each tag number are created, the list of transfer records is displayed for updating, deletion and posting.  </w:t>
      </w:r>
    </w:p>
    <w:p w14:paraId="117B7F6E" w14:textId="2AE1E42C" w:rsidR="00F93F04" w:rsidRDefault="00F93F04" w:rsidP="00F93F04">
      <w:pPr>
        <w:pStyle w:val="Heading4"/>
      </w:pPr>
      <w:r>
        <w:t>Count Goods</w:t>
      </w:r>
    </w:p>
    <w:p w14:paraId="6FF733B2" w14:textId="65B6E769" w:rsidR="008B2FC2" w:rsidRPr="008B2FC2" w:rsidRDefault="008B2FC2" w:rsidP="008B2FC2">
      <w:r>
        <w:t xml:space="preserve">Click the </w:t>
      </w:r>
      <w:r>
        <w:rPr>
          <w:b/>
          <w:bCs/>
          <w:i/>
          <w:iCs/>
          <w:u w:val="single"/>
        </w:rPr>
        <w:t>“Count Goods”</w:t>
      </w:r>
      <w:r>
        <w:t xml:space="preserve"> button to open the </w:t>
      </w:r>
      <w:r>
        <w:rPr>
          <w:i/>
          <w:iCs/>
        </w:rPr>
        <w:t>Count Goods Sharp Shooter</w:t>
      </w:r>
      <w:r>
        <w:t xml:space="preserve"> screen.</w:t>
      </w:r>
    </w:p>
    <w:p w14:paraId="6C19DBDB" w14:textId="77777777" w:rsidR="008B2FC2" w:rsidRDefault="008B2FC2" w:rsidP="008B2FC2">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Finished Goods physical counts may be transferred to this file from the Top Gun batch data collection scanning device by pressing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 xml:space="preserve">IMPORT </w:t>
      </w:r>
      <w:r w:rsidRPr="00FE45F9">
        <w:rPr>
          <w:rFonts w:asciiTheme="minorHAnsi" w:hAnsiTheme="minorHAnsi" w:cstheme="minorHAnsi"/>
          <w:b/>
          <w:bCs/>
          <w:i/>
          <w:iCs/>
          <w:caps/>
          <w:sz w:val="22"/>
          <w:szCs w:val="22"/>
          <w:u w:val="single"/>
        </w:rPr>
        <w:t>Physical Count</w:t>
      </w:r>
      <w:r>
        <w:rPr>
          <w:rFonts w:asciiTheme="minorHAnsi" w:hAnsiTheme="minorHAnsi" w:cstheme="minorHAnsi"/>
          <w:b/>
          <w:bCs/>
          <w:i/>
          <w:iCs/>
          <w:caps/>
          <w:sz w:val="22"/>
          <w:szCs w:val="22"/>
          <w:u w:val="single"/>
        </w:rPr>
        <w:t>”</w:t>
      </w:r>
      <w:r w:rsidRPr="004B1BF3">
        <w:rPr>
          <w:rFonts w:asciiTheme="minorHAnsi" w:hAnsiTheme="minorHAnsi" w:cstheme="minorHAnsi"/>
          <w:sz w:val="22"/>
          <w:szCs w:val="22"/>
        </w:rPr>
        <w:t xml:space="preserve"> Button or physical counts may be scanned directly from the plant floor by pressing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SCAN PHYSICAL COUNTS</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Lastly, physical counts may be manually added to this file by searching for the item and tag number, then entering the correct quantity.  </w:t>
      </w:r>
    </w:p>
    <w:p w14:paraId="4B71AAAA" w14:textId="77777777" w:rsidR="00F93F04" w:rsidRPr="00F93F04" w:rsidRDefault="00F93F04" w:rsidP="00F93F04"/>
    <w:p w14:paraId="49D45C07" w14:textId="31767EC6" w:rsidR="00F93F04" w:rsidRDefault="00F93F04" w:rsidP="00F93F04">
      <w:pPr>
        <w:pStyle w:val="Heading4"/>
      </w:pPr>
      <w:r>
        <w:lastRenderedPageBreak/>
        <w:t>Delete Goods</w:t>
      </w:r>
    </w:p>
    <w:p w14:paraId="506539D9" w14:textId="06172E94" w:rsidR="008B2FC2" w:rsidRPr="008B2FC2" w:rsidRDefault="008B2FC2" w:rsidP="008B2FC2">
      <w:r>
        <w:t xml:space="preserve">Click the </w:t>
      </w:r>
      <w:r>
        <w:rPr>
          <w:b/>
          <w:bCs/>
          <w:i/>
          <w:iCs/>
          <w:u w:val="single"/>
        </w:rPr>
        <w:t>“Delete Goods”</w:t>
      </w:r>
      <w:r>
        <w:t xml:space="preserve"> button to open the </w:t>
      </w:r>
      <w:r>
        <w:rPr>
          <w:i/>
          <w:iCs/>
        </w:rPr>
        <w:t>Delete Goods Sharp Shooter</w:t>
      </w:r>
      <w:r>
        <w:t xml:space="preserve"> screen.</w:t>
      </w:r>
    </w:p>
    <w:p w14:paraId="1517E39D" w14:textId="77777777" w:rsidR="008B2FC2" w:rsidRPr="00CD3918" w:rsidRDefault="008B2FC2" w:rsidP="008B2FC2">
      <w:r>
        <w:t xml:space="preserve">The </w:t>
      </w:r>
      <w:r>
        <w:rPr>
          <w:b/>
          <w:bCs/>
          <w:i/>
          <w:iCs/>
          <w:u w:val="single"/>
        </w:rPr>
        <w:t>“Delete”</w:t>
      </w:r>
      <w:r>
        <w:t xml:space="preserve"> button creates a negative receipt, which will offset the positive receipt, thereby making Quantity Produced = 0, and Quantity on hand = 0. The user can only scan tags that have a positive on-hand balance.</w:t>
      </w:r>
    </w:p>
    <w:p w14:paraId="72DB53CE" w14:textId="49B81602" w:rsidR="00F93F04" w:rsidRDefault="00F93F04" w:rsidP="00F93F04">
      <w:pPr>
        <w:pStyle w:val="Heading4"/>
      </w:pPr>
      <w:r>
        <w:t>Return Goods</w:t>
      </w:r>
    </w:p>
    <w:p w14:paraId="79872361" w14:textId="2780E5F7" w:rsidR="008B2FC2" w:rsidRPr="008B2FC2" w:rsidRDefault="008B2FC2" w:rsidP="008B2FC2">
      <w:r>
        <w:t xml:space="preserve">Click the </w:t>
      </w:r>
      <w:r>
        <w:rPr>
          <w:b/>
          <w:bCs/>
          <w:i/>
          <w:iCs/>
          <w:u w:val="single"/>
        </w:rPr>
        <w:t>“Return Goods”</w:t>
      </w:r>
      <w:r>
        <w:t xml:space="preserve"> button to open the </w:t>
      </w:r>
      <w:r>
        <w:rPr>
          <w:i/>
          <w:iCs/>
        </w:rPr>
        <w:t>Return Goods Sharp Shooter</w:t>
      </w:r>
      <w:r>
        <w:t xml:space="preserve"> screen.</w:t>
      </w:r>
    </w:p>
    <w:p w14:paraId="632AE8D0" w14:textId="2D0BF015" w:rsidR="00F93F04" w:rsidRDefault="00F93F04" w:rsidP="00F93F04">
      <w:pPr>
        <w:pStyle w:val="Heading4"/>
      </w:pPr>
      <w:r>
        <w:t>Post Goods</w:t>
      </w:r>
    </w:p>
    <w:p w14:paraId="56690C2D" w14:textId="2CF17BB2" w:rsidR="008B2FC2" w:rsidRPr="008B2FC2" w:rsidRDefault="008B2FC2" w:rsidP="008B2FC2">
      <w:r>
        <w:t xml:space="preserve">Click the </w:t>
      </w:r>
      <w:r>
        <w:rPr>
          <w:b/>
          <w:bCs/>
          <w:i/>
          <w:iCs/>
          <w:u w:val="single"/>
        </w:rPr>
        <w:t>“Post Goods”</w:t>
      </w:r>
      <w:r>
        <w:t xml:space="preserve"> button to open the </w:t>
      </w:r>
      <w:r>
        <w:rPr>
          <w:i/>
          <w:iCs/>
        </w:rPr>
        <w:t>Post Goods Sharp Shooter</w:t>
      </w:r>
      <w:r>
        <w:t xml:space="preserve"> screen.</w:t>
      </w:r>
    </w:p>
    <w:p w14:paraId="003271D2" w14:textId="173D45AB" w:rsidR="00F93F04" w:rsidRDefault="00F93F04" w:rsidP="00F93F04">
      <w:pPr>
        <w:pStyle w:val="Heading4"/>
      </w:pPr>
      <w:r>
        <w:t>Consolidate Tags</w:t>
      </w:r>
    </w:p>
    <w:p w14:paraId="17050C17" w14:textId="57155287" w:rsidR="008B2FC2" w:rsidRPr="008B2FC2" w:rsidRDefault="008B2FC2" w:rsidP="008B2FC2">
      <w:r>
        <w:t xml:space="preserve">Click the </w:t>
      </w:r>
      <w:r>
        <w:rPr>
          <w:b/>
          <w:bCs/>
          <w:i/>
          <w:iCs/>
          <w:u w:val="single"/>
        </w:rPr>
        <w:t>“Consolidate Tags”</w:t>
      </w:r>
      <w:r>
        <w:t xml:space="preserve"> button to open the </w:t>
      </w:r>
      <w:r>
        <w:rPr>
          <w:i/>
          <w:iCs/>
        </w:rPr>
        <w:t>Consolidate Tags Sharp Shooter</w:t>
      </w:r>
      <w:r>
        <w:t xml:space="preserve"> screen.</w:t>
      </w:r>
    </w:p>
    <w:p w14:paraId="2A453B3D" w14:textId="5C37A551" w:rsidR="00F93F04" w:rsidRDefault="00F93F04" w:rsidP="00F93F04">
      <w:pPr>
        <w:pStyle w:val="Heading4"/>
      </w:pPr>
      <w:r>
        <w:t>CLOSE</w:t>
      </w:r>
    </w:p>
    <w:p w14:paraId="78B1005F" w14:textId="60142A5A" w:rsidR="00F93F04" w:rsidRDefault="008B2FC2" w:rsidP="00DF07FB">
      <w:r>
        <w:t xml:space="preserve">Click the </w:t>
      </w:r>
      <w:r>
        <w:rPr>
          <w:b/>
          <w:bCs/>
          <w:i/>
          <w:iCs/>
          <w:u w:val="single"/>
        </w:rPr>
        <w:t>“Close”</w:t>
      </w:r>
      <w:r>
        <w:t xml:space="preserve"> button to exit the Finished Goods Sharp Shooter Main Menu.</w:t>
      </w:r>
    </w:p>
    <w:p w14:paraId="00A9A20E" w14:textId="06BAA105" w:rsidR="00865E63" w:rsidRDefault="00865E63" w:rsidP="00DF07FB"/>
    <w:p w14:paraId="40BFFD8E" w14:textId="0675E71C" w:rsidR="00865E63" w:rsidRDefault="00865E63" w:rsidP="00DF07FB"/>
    <w:p w14:paraId="742FDD4F" w14:textId="6453D10E" w:rsidR="00865E63" w:rsidRDefault="00865E63" w:rsidP="00DF07FB"/>
    <w:p w14:paraId="7E87E757" w14:textId="68A2A72C" w:rsidR="00865E63" w:rsidRDefault="00865E63" w:rsidP="00DF07FB"/>
    <w:p w14:paraId="42F42D9C" w14:textId="6425D124" w:rsidR="00865E63" w:rsidRDefault="00865E63" w:rsidP="00DF07FB"/>
    <w:p w14:paraId="19D52E9E" w14:textId="0F12F67E" w:rsidR="00865E63" w:rsidRDefault="00865E63" w:rsidP="00DF07FB"/>
    <w:p w14:paraId="6586FFD6" w14:textId="67AE9DEA" w:rsidR="00865E63" w:rsidRDefault="00865E63" w:rsidP="00DF07FB"/>
    <w:p w14:paraId="30ECFBF1" w14:textId="755C5CBC" w:rsidR="00865E63" w:rsidRDefault="00865E63" w:rsidP="00DF07FB"/>
    <w:p w14:paraId="735E8DB5" w14:textId="430662AA" w:rsidR="00865E63" w:rsidRDefault="00865E63" w:rsidP="00DF07FB"/>
    <w:p w14:paraId="6703E428" w14:textId="34813750" w:rsidR="00865E63" w:rsidRDefault="00865E63" w:rsidP="00DF07FB"/>
    <w:p w14:paraId="5C33C623" w14:textId="6EC49D46" w:rsidR="00865E63" w:rsidRDefault="00865E63" w:rsidP="00DF07FB"/>
    <w:p w14:paraId="07D2886F" w14:textId="436C5B85" w:rsidR="00865E63" w:rsidRDefault="00865E63" w:rsidP="00DF07FB"/>
    <w:p w14:paraId="2EFFE804" w14:textId="3D4E2D01" w:rsidR="00865E63" w:rsidRDefault="00865E63" w:rsidP="00DF07FB"/>
    <w:p w14:paraId="7B215860" w14:textId="1D1C0742" w:rsidR="00865E63" w:rsidRDefault="00865E63" w:rsidP="00DF07FB"/>
    <w:p w14:paraId="574F3722" w14:textId="4185FFD4" w:rsidR="00865E63" w:rsidRDefault="00865E63" w:rsidP="00DF07FB"/>
    <w:p w14:paraId="4CB44D3E" w14:textId="77777777" w:rsidR="00865E63" w:rsidRPr="008B2FC2" w:rsidRDefault="00865E63" w:rsidP="00DF07FB"/>
    <w:p w14:paraId="76402BAF" w14:textId="7847ED48" w:rsidR="00340066" w:rsidRDefault="00DF07FB" w:rsidP="00340066">
      <w:pPr>
        <w:pStyle w:val="Heading2"/>
      </w:pPr>
      <w:bookmarkStart w:id="109" w:name="_Toc46574986"/>
      <w:r>
        <w:lastRenderedPageBreak/>
        <w:t>Receive Goods</w:t>
      </w:r>
      <w:bookmarkEnd w:id="109"/>
    </w:p>
    <w:p w14:paraId="7A66CBD4" w14:textId="2850C5C7" w:rsidR="003604C9" w:rsidRPr="003604C9" w:rsidRDefault="003604C9" w:rsidP="003604C9">
      <w:pPr>
        <w:pStyle w:val="Heading3"/>
      </w:pPr>
      <w:bookmarkStart w:id="110" w:name="_Toc46574987"/>
      <w:r>
        <w:t>Overview</w:t>
      </w:r>
      <w:bookmarkEnd w:id="110"/>
    </w:p>
    <w:p w14:paraId="6A0A4079" w14:textId="77777777" w:rsidR="005249FB" w:rsidRDefault="007661A8" w:rsidP="007661A8">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Load Tags created from purchase orders, jobs or from inventory button will create receipts transactions in the warehouse receipts file.  Each load tag created will simultaneously create Finished Goods receipts in the Enter/Edit Receipts file.  In addition, receipts may be added directly from this file without using a scanning device.  </w:t>
      </w:r>
    </w:p>
    <w:p w14:paraId="27AC3137" w14:textId="77777777" w:rsidR="005249FB" w:rsidRDefault="005249FB" w:rsidP="007661A8">
      <w:pPr>
        <w:pStyle w:val="BodyText"/>
        <w:rPr>
          <w:rFonts w:asciiTheme="minorHAnsi" w:hAnsiTheme="minorHAnsi" w:cstheme="minorHAnsi"/>
          <w:sz w:val="22"/>
          <w:szCs w:val="22"/>
        </w:rPr>
      </w:pPr>
    </w:p>
    <w:p w14:paraId="17200577" w14:textId="77E893C1" w:rsidR="007661A8" w:rsidRPr="004B1BF3" w:rsidRDefault="007661A8" w:rsidP="007661A8">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When tags are created automatically the list of receipts are shown in this file for updating, deletion and posting.  Receipts may be posted one at a time or in a batch via the </w:t>
      </w:r>
      <w:r w:rsidR="005249FB">
        <w:rPr>
          <w:rFonts w:asciiTheme="minorHAnsi" w:hAnsiTheme="minorHAnsi" w:cstheme="minorHAnsi"/>
          <w:sz w:val="22"/>
          <w:szCs w:val="22"/>
        </w:rPr>
        <w:t>“</w:t>
      </w:r>
      <w:r w:rsidRPr="005249FB">
        <w:rPr>
          <w:rFonts w:asciiTheme="minorHAnsi" w:hAnsiTheme="minorHAnsi" w:cstheme="minorHAnsi"/>
          <w:b/>
          <w:bCs/>
          <w:i/>
          <w:iCs/>
          <w:sz w:val="22"/>
          <w:szCs w:val="22"/>
          <w:u w:val="single"/>
        </w:rPr>
        <w:t>POST</w:t>
      </w:r>
      <w:r w:rsidR="005249FB">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receipts may be sorted by receipt date, purchase order number, item number and warehouse by clicking the appropriate circle at the bottom of the screen. To search alphabetically, click the appropriate sort option, enter in a continuous string of characters in the Auto Find box, then press </w:t>
      </w:r>
      <w:r w:rsidR="005249FB">
        <w:rPr>
          <w:rFonts w:asciiTheme="minorHAnsi" w:hAnsiTheme="minorHAnsi" w:cstheme="minorHAnsi"/>
          <w:sz w:val="22"/>
          <w:szCs w:val="22"/>
        </w:rPr>
        <w:t>“</w:t>
      </w:r>
      <w:r w:rsidRPr="005249FB">
        <w:rPr>
          <w:rFonts w:asciiTheme="minorHAnsi" w:hAnsiTheme="minorHAnsi" w:cstheme="minorHAnsi"/>
          <w:b/>
          <w:bCs/>
          <w:i/>
          <w:iCs/>
          <w:sz w:val="22"/>
          <w:szCs w:val="22"/>
          <w:u w:val="single"/>
        </w:rPr>
        <w:t>Enter</w:t>
      </w:r>
      <w:r w:rsidR="005249FB">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427E7282" w14:textId="77777777" w:rsidR="007661A8" w:rsidRPr="004B1BF3" w:rsidRDefault="007661A8" w:rsidP="007661A8">
      <w:pPr>
        <w:pStyle w:val="BodyText"/>
        <w:rPr>
          <w:rFonts w:asciiTheme="minorHAnsi" w:hAnsiTheme="minorHAnsi" w:cstheme="minorHAnsi"/>
          <w:sz w:val="22"/>
          <w:szCs w:val="22"/>
        </w:rPr>
      </w:pPr>
    </w:p>
    <w:p w14:paraId="16D8CCB7" w14:textId="7591D097" w:rsidR="00340066" w:rsidRDefault="00DF07FB" w:rsidP="00340066">
      <w:pPr>
        <w:pStyle w:val="Heading3"/>
      </w:pPr>
      <w:bookmarkStart w:id="111" w:name="_Toc46574988"/>
      <w:r>
        <w:t>Receipts</w:t>
      </w:r>
      <w:bookmarkEnd w:id="111"/>
    </w:p>
    <w:p w14:paraId="75FC1D59" w14:textId="12964817" w:rsidR="00DF07FB" w:rsidRDefault="00DF07FB" w:rsidP="00DF07FB">
      <w:r>
        <w:rPr>
          <w:noProof/>
        </w:rPr>
        <w:drawing>
          <wp:inline distT="0" distB="0" distL="0" distR="0" wp14:anchorId="3DE5F22F" wp14:editId="4BA09012">
            <wp:extent cx="5943600" cy="4596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596130"/>
                    </a:xfrm>
                    <a:prstGeom prst="rect">
                      <a:avLst/>
                    </a:prstGeom>
                  </pic:spPr>
                </pic:pic>
              </a:graphicData>
            </a:graphic>
          </wp:inline>
        </w:drawing>
      </w:r>
    </w:p>
    <w:p w14:paraId="2A586642" w14:textId="5DC0EA63" w:rsidR="005249FB" w:rsidRDefault="005249FB" w:rsidP="005249FB">
      <w:pPr>
        <w:pStyle w:val="Heading4"/>
      </w:pPr>
      <w:r>
        <w:t>UPDATE</w:t>
      </w:r>
    </w:p>
    <w:p w14:paraId="4CECBF11" w14:textId="13B7B180" w:rsidR="005249FB" w:rsidRPr="005249FB" w:rsidRDefault="005249FB" w:rsidP="005249FB">
      <w:r w:rsidRPr="004B1BF3">
        <w:rPr>
          <w:rFonts w:cstheme="minorHAnsi"/>
        </w:rPr>
        <w:t xml:space="preserve">To update a Finished Goods receipt, simply double click the item or press the </w:t>
      </w:r>
      <w:r>
        <w:rPr>
          <w:rFonts w:cstheme="minorHAnsi"/>
        </w:rPr>
        <w:t>“</w:t>
      </w:r>
      <w:r>
        <w:rPr>
          <w:rFonts w:cstheme="minorHAnsi"/>
          <w:b/>
          <w:bCs/>
          <w:i/>
          <w:iCs/>
          <w:u w:val="single"/>
        </w:rPr>
        <w:t xml:space="preserve">Update” </w:t>
      </w:r>
      <w:r w:rsidRPr="004B1BF3">
        <w:rPr>
          <w:rFonts w:cstheme="minorHAnsi"/>
        </w:rPr>
        <w:t xml:space="preserve">button at the bottom of the screen.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 xml:space="preserve">” </w:t>
      </w:r>
      <w:r w:rsidRPr="004B1BF3">
        <w:rPr>
          <w:rFonts w:cstheme="minorHAnsi"/>
        </w:rPr>
        <w:t xml:space="preserve">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163250F0" w14:textId="66580C19" w:rsidR="00340066" w:rsidRDefault="00F93F04" w:rsidP="00340066">
      <w:pPr>
        <w:pStyle w:val="Heading4"/>
      </w:pPr>
      <w:r>
        <w:lastRenderedPageBreak/>
        <w:t>ADD</w:t>
      </w:r>
    </w:p>
    <w:p w14:paraId="145388DE" w14:textId="04F563E3" w:rsidR="00E57B18" w:rsidRPr="00E64A2B" w:rsidRDefault="005249FB" w:rsidP="00E57B18">
      <w:r w:rsidRPr="004B1BF3">
        <w:rPr>
          <w:rFonts w:cstheme="minorHAnsi"/>
        </w:rPr>
        <w:t xml:space="preserve">To manually add finished goods receipts, press the </w:t>
      </w:r>
      <w:r>
        <w:rPr>
          <w:rFonts w:cstheme="minorHAnsi"/>
        </w:rPr>
        <w:t>“</w:t>
      </w:r>
      <w:r>
        <w:rPr>
          <w:rFonts w:cstheme="minorHAnsi"/>
          <w:b/>
          <w:bCs/>
          <w:i/>
          <w:iCs/>
          <w:u w:val="single"/>
        </w:rPr>
        <w:t xml:space="preserve">Add” </w:t>
      </w:r>
      <w:r w:rsidRPr="004B1BF3">
        <w:rPr>
          <w:rFonts w:cstheme="minorHAnsi"/>
        </w:rPr>
        <w:t xml:space="preserve">button at the bottom of the screen. Select any item by pressing </w:t>
      </w:r>
      <w:r>
        <w:rPr>
          <w:rFonts w:cstheme="minorHAnsi"/>
        </w:rPr>
        <w:t>“</w:t>
      </w:r>
      <w:r w:rsidRPr="005249FB">
        <w:rPr>
          <w:rFonts w:cstheme="minorHAnsi"/>
          <w:b/>
          <w:bCs/>
          <w:i/>
          <w:iCs/>
          <w:u w:val="single"/>
        </w:rPr>
        <w:t>F1</w:t>
      </w:r>
      <w:r>
        <w:rPr>
          <w:rFonts w:cstheme="minorHAnsi"/>
          <w:b/>
          <w:bCs/>
          <w:i/>
          <w:iCs/>
          <w:u w:val="single"/>
        </w:rPr>
        <w:t>”</w:t>
      </w:r>
      <w:r w:rsidRPr="004B1BF3">
        <w:rPr>
          <w:rFonts w:cstheme="minorHAnsi"/>
        </w:rPr>
        <w:t xml:space="preserve"> on the item code, then enter the remaining data and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w:t>
      </w:r>
      <w:r w:rsidRPr="004B1BF3">
        <w:rPr>
          <w:rFonts w:cstheme="minorHAnsi"/>
        </w:rPr>
        <w:t xml:space="preserve"> 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0227106B" w14:textId="331D823F" w:rsidR="005249FB" w:rsidRDefault="005249FB" w:rsidP="00374BC6">
      <w:pPr>
        <w:pStyle w:val="Heading4"/>
      </w:pPr>
      <w:r>
        <w:t>COPY</w:t>
      </w:r>
    </w:p>
    <w:p w14:paraId="0E1A87BA" w14:textId="595B9E2B" w:rsidR="005249FB" w:rsidRDefault="005249FB" w:rsidP="005249FB">
      <w:r w:rsidRPr="004B1BF3">
        <w:rPr>
          <w:rFonts w:cstheme="minorHAnsi"/>
        </w:rPr>
        <w:t xml:space="preserve">To copy a Finished Goods receipt, highlight the item with a single click, then press the </w:t>
      </w:r>
      <w:r>
        <w:rPr>
          <w:rFonts w:cstheme="minorHAnsi"/>
        </w:rPr>
        <w:t>“</w:t>
      </w:r>
      <w:r>
        <w:rPr>
          <w:rFonts w:cstheme="minorHAnsi"/>
          <w:b/>
          <w:bCs/>
          <w:i/>
          <w:iCs/>
          <w:u w:val="single"/>
        </w:rPr>
        <w:t xml:space="preserve">Copy” </w:t>
      </w:r>
      <w:r w:rsidRPr="004B1BF3">
        <w:rPr>
          <w:rFonts w:cstheme="minorHAnsi"/>
        </w:rPr>
        <w:t xml:space="preserve">button at the bottom of the screen.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 xml:space="preserve">” </w:t>
      </w:r>
      <w:r w:rsidRPr="004B1BF3">
        <w:rPr>
          <w:rFonts w:cstheme="minorHAnsi"/>
        </w:rPr>
        <w:t xml:space="preserve">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606AA08A" w14:textId="1A566C42" w:rsidR="005249FB" w:rsidRDefault="005249FB" w:rsidP="005249FB">
      <w:pPr>
        <w:pStyle w:val="Heading4"/>
      </w:pPr>
      <w:r>
        <w:t>DELETE</w:t>
      </w:r>
    </w:p>
    <w:p w14:paraId="0083DCF9" w14:textId="58A57C11" w:rsidR="005249FB" w:rsidRPr="005249FB" w:rsidRDefault="005249FB" w:rsidP="005249FB">
      <w:r w:rsidRPr="004B1BF3">
        <w:rPr>
          <w:rFonts w:cstheme="minorHAnsi"/>
        </w:rPr>
        <w:t xml:space="preserve">To delete a Finished Goods receipt, highlight the item with a single click, then press the </w:t>
      </w:r>
      <w:r>
        <w:rPr>
          <w:rFonts w:cstheme="minorHAnsi"/>
        </w:rPr>
        <w:t>“</w:t>
      </w:r>
      <w:r>
        <w:rPr>
          <w:rFonts w:cstheme="minorHAnsi"/>
          <w:b/>
          <w:bCs/>
          <w:i/>
          <w:iCs/>
          <w:u w:val="single"/>
        </w:rPr>
        <w:t xml:space="preserve">Delete” </w:t>
      </w:r>
      <w:r w:rsidRPr="004B1BF3">
        <w:rPr>
          <w:rFonts w:cstheme="minorHAnsi"/>
        </w:rPr>
        <w:t xml:space="preserve">button at the bottom of the screen.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 xml:space="preserve">” </w:t>
      </w:r>
      <w:r w:rsidRPr="004B1BF3">
        <w:rPr>
          <w:rFonts w:cstheme="minorHAnsi"/>
        </w:rPr>
        <w:t xml:space="preserve">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79B41615" w14:textId="25888A1C" w:rsidR="00374BC6" w:rsidRDefault="00F93F04" w:rsidP="00374BC6">
      <w:pPr>
        <w:pStyle w:val="Heading4"/>
      </w:pPr>
      <w:r>
        <w:t>POST</w:t>
      </w:r>
    </w:p>
    <w:p w14:paraId="48107F8A" w14:textId="08CAE917" w:rsidR="00340066" w:rsidRDefault="005249FB" w:rsidP="00340066">
      <w:pPr>
        <w:rPr>
          <w:rFonts w:cstheme="minorHAnsi"/>
        </w:rPr>
      </w:pPr>
      <w:r w:rsidRPr="004B1BF3">
        <w:rPr>
          <w:rFonts w:cstheme="minorHAnsi"/>
        </w:rPr>
        <w:t xml:space="preserve">To Post a Finished Goods receipt, highlight each item with a single click, then press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B5CCB0E" w14:textId="77777777" w:rsidR="00865E63" w:rsidRDefault="00865E63" w:rsidP="00340066"/>
    <w:p w14:paraId="41651D20" w14:textId="7E7FA072" w:rsidR="00374BC6" w:rsidRDefault="00F93F04" w:rsidP="00F93F04">
      <w:pPr>
        <w:pStyle w:val="Heading3"/>
      </w:pPr>
      <w:bookmarkStart w:id="112" w:name="_Toc46574989"/>
      <w:r>
        <w:lastRenderedPageBreak/>
        <w:t>Add Receipt</w:t>
      </w:r>
      <w:bookmarkEnd w:id="112"/>
    </w:p>
    <w:p w14:paraId="013B2CDB" w14:textId="74778520" w:rsidR="00F93F04" w:rsidRPr="00F93F04" w:rsidRDefault="00F93F04" w:rsidP="00F93F04">
      <w:r>
        <w:rPr>
          <w:noProof/>
        </w:rPr>
        <w:drawing>
          <wp:inline distT="0" distB="0" distL="0" distR="0" wp14:anchorId="283B1D21" wp14:editId="4FC662D8">
            <wp:extent cx="5943600" cy="4094329"/>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50017" cy="4098750"/>
                    </a:xfrm>
                    <a:prstGeom prst="rect">
                      <a:avLst/>
                    </a:prstGeom>
                  </pic:spPr>
                </pic:pic>
              </a:graphicData>
            </a:graphic>
          </wp:inline>
        </w:drawing>
      </w:r>
    </w:p>
    <w:p w14:paraId="4352B047" w14:textId="77777777" w:rsidR="003728F8" w:rsidRDefault="003728F8" w:rsidP="003728F8">
      <w:pPr>
        <w:pStyle w:val="Heading4"/>
      </w:pPr>
      <w:r>
        <w:t>SAVE</w:t>
      </w:r>
    </w:p>
    <w:p w14:paraId="5641640B" w14:textId="21369A49" w:rsidR="003728F8" w:rsidRDefault="003728F8" w:rsidP="003728F8">
      <w:r>
        <w:t xml:space="preserve">Click the </w:t>
      </w:r>
      <w:r>
        <w:rPr>
          <w:b/>
          <w:bCs/>
          <w:i/>
          <w:iCs/>
          <w:u w:val="single"/>
        </w:rPr>
        <w:t>“Save”</w:t>
      </w:r>
      <w:r>
        <w:t xml:space="preserve"> button to save all changes to the current Receipt.</w:t>
      </w:r>
    </w:p>
    <w:p w14:paraId="25A7CD8B" w14:textId="77777777" w:rsidR="003728F8" w:rsidRDefault="003728F8" w:rsidP="003728F8">
      <w:pPr>
        <w:pStyle w:val="Heading4"/>
      </w:pPr>
      <w:r>
        <w:t>RESET</w:t>
      </w:r>
    </w:p>
    <w:p w14:paraId="31851547" w14:textId="77777777" w:rsidR="003728F8" w:rsidRPr="00096EBD" w:rsidRDefault="003728F8" w:rsidP="003728F8">
      <w:r>
        <w:t xml:space="preserve">Click the </w:t>
      </w:r>
      <w:r>
        <w:rPr>
          <w:b/>
          <w:bCs/>
          <w:i/>
          <w:iCs/>
          <w:u w:val="single"/>
        </w:rPr>
        <w:t>“Reset”</w:t>
      </w:r>
      <w:r>
        <w:t xml:space="preserve"> button to reset all fields to their original state.</w:t>
      </w:r>
    </w:p>
    <w:p w14:paraId="598E1F15" w14:textId="77777777" w:rsidR="003728F8" w:rsidRDefault="003728F8" w:rsidP="003728F8">
      <w:pPr>
        <w:pStyle w:val="Heading4"/>
      </w:pPr>
      <w:r>
        <w:t>CANCEL</w:t>
      </w:r>
    </w:p>
    <w:p w14:paraId="3C4B3DBF" w14:textId="24C4A00E" w:rsidR="003728F8" w:rsidRPr="00DF6BEC" w:rsidRDefault="003728F8" w:rsidP="003728F8">
      <w:r>
        <w:t xml:space="preserve">Click the </w:t>
      </w:r>
      <w:r>
        <w:rPr>
          <w:b/>
          <w:bCs/>
          <w:i/>
          <w:iCs/>
          <w:u w:val="single"/>
        </w:rPr>
        <w:t>“Cancel”</w:t>
      </w:r>
      <w:r>
        <w:t xml:space="preserve"> button to cancel all changes to the Receipt without saving.</w:t>
      </w:r>
    </w:p>
    <w:p w14:paraId="139461F0" w14:textId="3FE1551C" w:rsidR="00F93F04" w:rsidRDefault="00F93F04" w:rsidP="00F93F04">
      <w:pPr>
        <w:pStyle w:val="Heading4"/>
      </w:pPr>
      <w:r>
        <w:t>POST</w:t>
      </w:r>
    </w:p>
    <w:p w14:paraId="2444686D" w14:textId="08C22F2C" w:rsidR="00865E63" w:rsidRPr="00865E63" w:rsidRDefault="005249FB" w:rsidP="00F93F04">
      <w:pPr>
        <w:rPr>
          <w:rFonts w:cstheme="minorHAnsi"/>
        </w:rPr>
      </w:pPr>
      <w:r w:rsidRPr="004B1BF3">
        <w:rPr>
          <w:rFonts w:cstheme="minorHAnsi"/>
        </w:rPr>
        <w:t xml:space="preserve">To Post a Finished Goods receipt, highlight each item with a single click, then press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23D9024D" w14:textId="77777777" w:rsidR="00F93F04" w:rsidRDefault="00F93F04" w:rsidP="00F93F04">
      <w:pPr>
        <w:pStyle w:val="Heading3"/>
      </w:pPr>
      <w:bookmarkStart w:id="113" w:name="_Toc46574990"/>
      <w:r>
        <w:t>Add Receipt Field Definitions</w:t>
      </w:r>
      <w:bookmarkEnd w:id="113"/>
    </w:p>
    <w:p w14:paraId="41710384" w14:textId="1A7FDE61" w:rsidR="00F93F04" w:rsidRDefault="00F93F04" w:rsidP="00F93F04">
      <w:pPr>
        <w:pStyle w:val="Heading4"/>
      </w:pPr>
      <w:r>
        <w:t>Tag #</w:t>
      </w:r>
    </w:p>
    <w:p w14:paraId="119FA804" w14:textId="14F5BB9A" w:rsidR="00E2351F" w:rsidRDefault="00E2351F" w:rsidP="00A355F2">
      <w:bookmarkStart w:id="114" w:name="_Hlk46569530"/>
      <w:r>
        <w:t>Enter a unique tag number for this Finished Good receipt.</w:t>
      </w:r>
    </w:p>
    <w:p w14:paraId="7F17B2C6" w14:textId="1CB61DBD" w:rsidR="00A355F2" w:rsidRPr="00C34A3F" w:rsidRDefault="00A355F2" w:rsidP="00A355F2">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4B325455" w14:textId="77777777" w:rsidR="00A355F2" w:rsidRPr="006C36F1" w:rsidRDefault="00A355F2" w:rsidP="00A355F2">
      <w:r>
        <w:t xml:space="preserve">Alternatively, press the </w:t>
      </w:r>
      <w:r>
        <w:rPr>
          <w:b/>
          <w:bCs/>
          <w:i/>
          <w:iCs/>
          <w:u w:val="single"/>
        </w:rPr>
        <w:t>“F1”</w:t>
      </w:r>
      <w:r>
        <w:t xml:space="preserve"> key to choose a valid Number from a list of available Tag Numbers.</w:t>
      </w:r>
    </w:p>
    <w:bookmarkEnd w:id="114"/>
    <w:p w14:paraId="27A0BCB1" w14:textId="57264DCE" w:rsidR="00F93F04" w:rsidRDefault="00F93F04" w:rsidP="00F93F04">
      <w:pPr>
        <w:pStyle w:val="Heading4"/>
      </w:pPr>
      <w:r>
        <w:lastRenderedPageBreak/>
        <w:t>Warehouse</w:t>
      </w:r>
    </w:p>
    <w:p w14:paraId="2EBE991B"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7383C0CF" w14:textId="610476AD" w:rsidR="00F93F04" w:rsidRPr="00F93F04" w:rsidRDefault="00FE45F9" w:rsidP="00FE45F9">
      <w:r>
        <w:t>This list can be sorted by Location or Description. Alternatively, the user may search for any warehouse that they wish to use in order to narrow down their selection.</w:t>
      </w:r>
    </w:p>
    <w:p w14:paraId="5C738EB1" w14:textId="2088B166" w:rsidR="00F93F04" w:rsidRDefault="00F93F04" w:rsidP="00F93F04">
      <w:pPr>
        <w:pStyle w:val="Heading4"/>
      </w:pPr>
      <w:r>
        <w:t>Bin</w:t>
      </w:r>
    </w:p>
    <w:p w14:paraId="131999F8"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370A549F" w14:textId="58348946" w:rsidR="00F93F04" w:rsidRPr="00F93F04" w:rsidRDefault="00E2349B" w:rsidP="00E2349B">
      <w:r>
        <w:t>This list can be sorted by Warehouse or Bin. Alternatively, the user may search for any bin that they wish to use in order to narrow down their selection.</w:t>
      </w:r>
    </w:p>
    <w:p w14:paraId="45BECE42" w14:textId="225D24F1" w:rsidR="00F93F04" w:rsidRDefault="00F93F04" w:rsidP="00F93F04">
      <w:pPr>
        <w:pStyle w:val="Heading4"/>
      </w:pPr>
      <w:r>
        <w:t>Units</w:t>
      </w:r>
    </w:p>
    <w:p w14:paraId="438146F9" w14:textId="77777777" w:rsidR="00E8704C" w:rsidRPr="00EC1454" w:rsidRDefault="00E8704C" w:rsidP="00E8704C">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238DFFAE" w14:textId="3D709611" w:rsidR="00F93F04" w:rsidRDefault="00F93F04" w:rsidP="00F93F04">
      <w:pPr>
        <w:pStyle w:val="Heading4"/>
      </w:pPr>
      <w:r>
        <w:t>Units/Skid</w:t>
      </w:r>
    </w:p>
    <w:p w14:paraId="00D89942" w14:textId="77777777" w:rsidR="00E8704C" w:rsidRPr="00EC1454" w:rsidRDefault="00E8704C" w:rsidP="00E8704C">
      <w:r>
        <w:t>Enter the number of units per skid.</w:t>
      </w:r>
    </w:p>
    <w:p w14:paraId="19967CCC" w14:textId="7B89262E" w:rsidR="00F93F04" w:rsidRDefault="00F93F04" w:rsidP="00F93F04">
      <w:pPr>
        <w:pStyle w:val="Heading4"/>
      </w:pPr>
      <w:r>
        <w:t>Partial</w:t>
      </w:r>
    </w:p>
    <w:p w14:paraId="789A2F00" w14:textId="77777777" w:rsidR="00E8704C" w:rsidRPr="00EC1454" w:rsidRDefault="00E8704C" w:rsidP="00E8704C">
      <w:r>
        <w:t>Enter a partial quantity.</w:t>
      </w:r>
    </w:p>
    <w:p w14:paraId="3D3E55A2" w14:textId="7BB73284" w:rsidR="00F93F04" w:rsidRDefault="00F93F04" w:rsidP="00F93F04">
      <w:pPr>
        <w:pStyle w:val="Heading4"/>
      </w:pPr>
      <w:r>
        <w:t>Total Qty</w:t>
      </w:r>
    </w:p>
    <w:p w14:paraId="61E845D6" w14:textId="77777777" w:rsidR="00E8704C" w:rsidRPr="00EC1454" w:rsidRDefault="00E8704C" w:rsidP="00E8704C">
      <w:r>
        <w:t>The Total Quantity is automatically calculated by the system using the Units, Unit Count, and Units/Skid fields. This field is not directly modifiable by the user, but it will update if the user changes the information in any of the aforementioned fields.</w:t>
      </w:r>
    </w:p>
    <w:p w14:paraId="1B67F22F" w14:textId="01C27902" w:rsidR="00F93F04" w:rsidRDefault="00F93F04" w:rsidP="00F93F04">
      <w:pPr>
        <w:pStyle w:val="Heading4"/>
      </w:pPr>
      <w:r>
        <w:t>FG Lot #</w:t>
      </w:r>
    </w:p>
    <w:p w14:paraId="0E4FC6D4" w14:textId="77777777" w:rsidR="00073572" w:rsidRPr="00D55DB3" w:rsidRDefault="00073572" w:rsidP="00073572">
      <w:r>
        <w:t>Enter the lot number for this Finished Good</w:t>
      </w:r>
    </w:p>
    <w:p w14:paraId="7DC2AFBD" w14:textId="17BCCA1D" w:rsidR="00F93F04" w:rsidRDefault="00F93F04" w:rsidP="00F93F04">
      <w:pPr>
        <w:pStyle w:val="Heading4"/>
      </w:pPr>
      <w:r>
        <w:t>Job #</w:t>
      </w:r>
    </w:p>
    <w:p w14:paraId="01A070BD" w14:textId="77777777" w:rsidR="00E8704C" w:rsidRDefault="00E8704C" w:rsidP="00E8704C">
      <w:r>
        <w:t xml:space="preserve">The job number defaults to the estimate number, but may be modified.  The Job Factory Ticket will print by job number.  Repeat jobs for an item will add a suffix to the original job number.  </w:t>
      </w:r>
    </w:p>
    <w:p w14:paraId="0311C068" w14:textId="77777777" w:rsidR="00E8704C" w:rsidRDefault="00E8704C" w:rsidP="00E8704C">
      <w:r>
        <w:t xml:space="preserve">For example, a repeat job number could be Job number 88888-01 where 88888 is the original job and the 01 is the first repeat for that item.  </w:t>
      </w:r>
    </w:p>
    <w:p w14:paraId="5B0EFCAB" w14:textId="77777777" w:rsidR="00E8704C" w:rsidRPr="00EC1454" w:rsidRDefault="00E8704C" w:rsidP="00E8704C">
      <w:r>
        <w:t>All costs including, standard (estimated) labor, material and overhead, work in process, actual costs and variances are maintained by job number.</w:t>
      </w:r>
    </w:p>
    <w:p w14:paraId="30DCEE7B" w14:textId="326EBA3F" w:rsidR="00F93F04" w:rsidRDefault="00F93F04" w:rsidP="00F93F04">
      <w:pPr>
        <w:pStyle w:val="Heading4"/>
      </w:pPr>
      <w:r>
        <w:t>Job #: 00</w:t>
      </w:r>
    </w:p>
    <w:p w14:paraId="56FB653A" w14:textId="77777777" w:rsidR="00E8704C" w:rsidRPr="00EC1454" w:rsidRDefault="00E8704C" w:rsidP="00E8704C">
      <w:r>
        <w:t>Repeat jobs for an item will add a suffix to the original job number.</w:t>
      </w:r>
    </w:p>
    <w:p w14:paraId="26B5B23C" w14:textId="5CF5FA78" w:rsidR="00F93F04" w:rsidRDefault="00F93F04" w:rsidP="00F93F04">
      <w:pPr>
        <w:pStyle w:val="Heading4"/>
      </w:pPr>
      <w:r>
        <w:t>PO #</w:t>
      </w:r>
    </w:p>
    <w:p w14:paraId="70E9D140"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52E06D5F" w14:textId="27290D69" w:rsidR="00F93F04" w:rsidRDefault="00F93F04" w:rsidP="00F93F04">
      <w:pPr>
        <w:pStyle w:val="Heading4"/>
      </w:pPr>
      <w:r>
        <w:lastRenderedPageBreak/>
        <w:t>Item #</w:t>
      </w:r>
    </w:p>
    <w:p w14:paraId="18614A41" w14:textId="77777777" w:rsidR="00073572" w:rsidRDefault="00073572" w:rsidP="00073572">
      <w:r>
        <w:t xml:space="preserve">Enter the Finished Good Item Number in this field. Alternatively, the Item Number field will automatically fill when the user selects their Tag Number. </w:t>
      </w:r>
    </w:p>
    <w:p w14:paraId="676A631F"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77698F59" w14:textId="77777777" w:rsidR="00073572" w:rsidRDefault="00073572" w:rsidP="00073572">
      <w:r>
        <w:t>This list can be sorted by Item Number or Item Name. Alternatively, the user may search for any item that they wish to use in order to narrow down their selection.</w:t>
      </w:r>
    </w:p>
    <w:p w14:paraId="27AD4989" w14:textId="77777777" w:rsidR="00073572" w:rsidRDefault="00073572" w:rsidP="00073572">
      <w:r>
        <w:t>Once an item is selected, this will automatically fill in several other fields with necessary information from the Item File.</w:t>
      </w:r>
    </w:p>
    <w:p w14:paraId="06D0B9FF" w14:textId="6FF4D457" w:rsidR="00F93F04" w:rsidRDefault="00F93F04" w:rsidP="00F93F04">
      <w:pPr>
        <w:pStyle w:val="Heading4"/>
      </w:pPr>
      <w:r>
        <w:t>Item Name</w:t>
      </w:r>
    </w:p>
    <w:p w14:paraId="6D1EB54F"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107C0F02" w14:textId="2590061F" w:rsidR="00F93F04" w:rsidRDefault="00F93F04" w:rsidP="00F93F04">
      <w:pPr>
        <w:pStyle w:val="Heading4"/>
      </w:pPr>
      <w:r>
        <w:t>Cost/UOM</w:t>
      </w:r>
    </w:p>
    <w:p w14:paraId="214786F7" w14:textId="1E7FB7CB" w:rsidR="00F93F04" w:rsidRPr="00F93F04" w:rsidRDefault="00E2349B" w:rsidP="00F93F04">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02586904" w14:textId="501171F2" w:rsidR="00F93F04" w:rsidRDefault="00F93F04" w:rsidP="00F93F04">
      <w:pPr>
        <w:pStyle w:val="Heading4"/>
      </w:pPr>
      <w:r>
        <w:t>UOM</w:t>
      </w:r>
    </w:p>
    <w:p w14:paraId="6DF00DB1"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D4A2B0D"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75BB8D8B" w14:textId="77777777" w:rsidTr="001D7C80">
        <w:trPr>
          <w:trHeight w:val="359"/>
        </w:trPr>
        <w:tc>
          <w:tcPr>
            <w:tcW w:w="540" w:type="dxa"/>
          </w:tcPr>
          <w:p w14:paraId="11624CFE" w14:textId="77777777" w:rsidR="001D7C80" w:rsidRDefault="001D7C80" w:rsidP="001D7C80">
            <w:r>
              <w:t>C</w:t>
            </w:r>
          </w:p>
        </w:tc>
        <w:tc>
          <w:tcPr>
            <w:tcW w:w="8810" w:type="dxa"/>
          </w:tcPr>
          <w:p w14:paraId="033079C1" w14:textId="77777777" w:rsidR="001D7C80" w:rsidRDefault="001D7C80" w:rsidP="001D7C80">
            <w:r>
              <w:t>Per Hundred</w:t>
            </w:r>
          </w:p>
        </w:tc>
      </w:tr>
      <w:tr w:rsidR="001D7C80" w14:paraId="08D1FFA9" w14:textId="77777777" w:rsidTr="001D7C80">
        <w:trPr>
          <w:trHeight w:val="350"/>
        </w:trPr>
        <w:tc>
          <w:tcPr>
            <w:tcW w:w="540" w:type="dxa"/>
          </w:tcPr>
          <w:p w14:paraId="373202B0" w14:textId="77777777" w:rsidR="001D7C80" w:rsidRDefault="001D7C80" w:rsidP="001D7C80">
            <w:r>
              <w:t>CS</w:t>
            </w:r>
          </w:p>
        </w:tc>
        <w:tc>
          <w:tcPr>
            <w:tcW w:w="8810" w:type="dxa"/>
          </w:tcPr>
          <w:p w14:paraId="149DE7CA" w14:textId="77777777" w:rsidR="001D7C80" w:rsidRDefault="001D7C80" w:rsidP="001D7C80">
            <w:r>
              <w:t>Per Case</w:t>
            </w:r>
          </w:p>
        </w:tc>
      </w:tr>
      <w:tr w:rsidR="001D7C80" w14:paraId="6236CA1F" w14:textId="77777777" w:rsidTr="001D7C80">
        <w:trPr>
          <w:trHeight w:val="350"/>
        </w:trPr>
        <w:tc>
          <w:tcPr>
            <w:tcW w:w="540" w:type="dxa"/>
          </w:tcPr>
          <w:p w14:paraId="7B49B09C" w14:textId="77777777" w:rsidR="001D7C80" w:rsidRDefault="001D7C80" w:rsidP="001D7C80">
            <w:r>
              <w:t>EA</w:t>
            </w:r>
          </w:p>
        </w:tc>
        <w:tc>
          <w:tcPr>
            <w:tcW w:w="8810" w:type="dxa"/>
          </w:tcPr>
          <w:p w14:paraId="5509560B" w14:textId="77777777" w:rsidR="001D7C80" w:rsidRDefault="001D7C80" w:rsidP="001D7C80">
            <w:r>
              <w:t>Per Each</w:t>
            </w:r>
          </w:p>
        </w:tc>
      </w:tr>
      <w:tr w:rsidR="001D7C80" w14:paraId="21D3821C" w14:textId="77777777" w:rsidTr="001D7C80">
        <w:trPr>
          <w:trHeight w:val="350"/>
        </w:trPr>
        <w:tc>
          <w:tcPr>
            <w:tcW w:w="540" w:type="dxa"/>
          </w:tcPr>
          <w:p w14:paraId="6AF4F734" w14:textId="77777777" w:rsidR="001D7C80" w:rsidRDefault="001D7C80" w:rsidP="001D7C80">
            <w:r>
              <w:t>L</w:t>
            </w:r>
          </w:p>
        </w:tc>
        <w:tc>
          <w:tcPr>
            <w:tcW w:w="8810" w:type="dxa"/>
          </w:tcPr>
          <w:p w14:paraId="52BC6DF7" w14:textId="77777777" w:rsidR="001D7C80" w:rsidRDefault="001D7C80" w:rsidP="001D7C80">
            <w:r>
              <w:t>Per Lot</w:t>
            </w:r>
          </w:p>
        </w:tc>
      </w:tr>
      <w:tr w:rsidR="001D7C80" w14:paraId="422EDBAE" w14:textId="77777777" w:rsidTr="001D7C80">
        <w:trPr>
          <w:trHeight w:val="350"/>
        </w:trPr>
        <w:tc>
          <w:tcPr>
            <w:tcW w:w="540" w:type="dxa"/>
          </w:tcPr>
          <w:p w14:paraId="4A333CCB" w14:textId="77777777" w:rsidR="001D7C80" w:rsidRDefault="001D7C80" w:rsidP="001D7C80">
            <w:r>
              <w:t>M</w:t>
            </w:r>
          </w:p>
        </w:tc>
        <w:tc>
          <w:tcPr>
            <w:tcW w:w="8810" w:type="dxa"/>
          </w:tcPr>
          <w:p w14:paraId="2AB022AC" w14:textId="77777777" w:rsidR="001D7C80" w:rsidRDefault="001D7C80" w:rsidP="001D7C80">
            <w:r>
              <w:t>Per Thousand</w:t>
            </w:r>
          </w:p>
        </w:tc>
      </w:tr>
    </w:tbl>
    <w:p w14:paraId="14C17527" w14:textId="518275E6" w:rsidR="00F93F04" w:rsidRDefault="00F93F04" w:rsidP="00F93F04">
      <w:pPr>
        <w:pStyle w:val="Heading4"/>
      </w:pPr>
      <w:r>
        <w:t>Freight Cost</w:t>
      </w:r>
    </w:p>
    <w:p w14:paraId="36DF9B69" w14:textId="77777777" w:rsidR="00F2672B" w:rsidRPr="00EC1454" w:rsidRDefault="00F2672B" w:rsidP="00F2672B">
      <w:r>
        <w:t>Enter the total freight amount for the Bill of Lading.  If the weight per pallet or total Bill of Lading weight is entered in addition to the freight cost per hundred weight, the total freight cost is calculated.</w:t>
      </w:r>
    </w:p>
    <w:p w14:paraId="5CB82393" w14:textId="1E2F46B3" w:rsidR="00F93F04" w:rsidRDefault="00F93F04" w:rsidP="00F93F04">
      <w:pPr>
        <w:pStyle w:val="Heading4"/>
      </w:pPr>
      <w:r>
        <w:t>Extended Cost</w:t>
      </w:r>
    </w:p>
    <w:p w14:paraId="5939D81C" w14:textId="77777777" w:rsidR="00F2672B" w:rsidRPr="00EC1454" w:rsidRDefault="00F2672B" w:rsidP="00F2672B">
      <w:bookmarkStart w:id="115" w:name="_Hlk46563411"/>
      <w:r>
        <w:t>The cost for this Unit of Measure defaults from Raw Material, but may be modified by the user.</w:t>
      </w:r>
    </w:p>
    <w:bookmarkEnd w:id="115"/>
    <w:p w14:paraId="1F39970B" w14:textId="2C1194AE" w:rsidR="00F93F04" w:rsidRDefault="00F93F04" w:rsidP="00F93F04">
      <w:pPr>
        <w:pStyle w:val="Heading4"/>
      </w:pPr>
      <w:r>
        <w:t>Sequence #</w:t>
      </w:r>
    </w:p>
    <w:p w14:paraId="329FC768" w14:textId="77777777" w:rsidR="00981D78" w:rsidRDefault="00981D78" w:rsidP="00981D78">
      <w:r>
        <w:t>The Sequence Number is automatically given by the system. It is not modifiable by the user.</w:t>
      </w:r>
    </w:p>
    <w:p w14:paraId="7F645643" w14:textId="215D7C8D" w:rsidR="00F93F04" w:rsidRDefault="00F93F04" w:rsidP="00F93F04">
      <w:pPr>
        <w:pStyle w:val="Heading4"/>
      </w:pPr>
      <w:r>
        <w:t>Receipt Date</w:t>
      </w:r>
    </w:p>
    <w:p w14:paraId="487513A5" w14:textId="0DA2CB77" w:rsidR="008251D0" w:rsidRDefault="008251D0" w:rsidP="008251D0">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0DF5C49B" w14:textId="69C3D914" w:rsidR="00DF07FB" w:rsidRDefault="00DF07FB" w:rsidP="00DF07FB">
      <w:pPr>
        <w:pStyle w:val="Heading3"/>
      </w:pPr>
      <w:bookmarkStart w:id="116" w:name="_Toc46574991"/>
      <w:r>
        <w:lastRenderedPageBreak/>
        <w:t>Set Parts</w:t>
      </w:r>
      <w:bookmarkEnd w:id="116"/>
    </w:p>
    <w:p w14:paraId="196BCC9A" w14:textId="54570387" w:rsidR="00DF07FB" w:rsidRPr="00DF07FB" w:rsidRDefault="00DF07FB" w:rsidP="00DF07FB">
      <w:r>
        <w:rPr>
          <w:noProof/>
        </w:rPr>
        <w:drawing>
          <wp:inline distT="0" distB="0" distL="0" distR="0" wp14:anchorId="292F2417" wp14:editId="6911E140">
            <wp:extent cx="5943600" cy="457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575175"/>
                    </a:xfrm>
                    <a:prstGeom prst="rect">
                      <a:avLst/>
                    </a:prstGeom>
                  </pic:spPr>
                </pic:pic>
              </a:graphicData>
            </a:graphic>
          </wp:inline>
        </w:drawing>
      </w:r>
    </w:p>
    <w:p w14:paraId="650572B8" w14:textId="576CE518" w:rsidR="00374BC6" w:rsidRDefault="00374BC6" w:rsidP="00374BC6">
      <w:pPr>
        <w:pStyle w:val="Heading4"/>
      </w:pPr>
      <w:r>
        <w:t>UPDATE</w:t>
      </w:r>
    </w:p>
    <w:p w14:paraId="23FC9776" w14:textId="24FDFF7D" w:rsidR="008B2FC2" w:rsidRDefault="008B2FC2" w:rsidP="008B2FC2">
      <w:r>
        <w:t xml:space="preserve">To change the currently selected Set Part, simply click the </w:t>
      </w:r>
      <w:r>
        <w:rPr>
          <w:b/>
          <w:bCs/>
          <w:i/>
          <w:iCs/>
          <w:u w:val="single"/>
        </w:rPr>
        <w:t>“Update</w:t>
      </w:r>
      <w:r>
        <w:t xml:space="preserve">” button at the bottom of the screen.  </w:t>
      </w:r>
    </w:p>
    <w:p w14:paraId="1D0ED8A2" w14:textId="4578D80B" w:rsidR="00374BC6" w:rsidRDefault="00374BC6" w:rsidP="00374BC6">
      <w:pPr>
        <w:pStyle w:val="Heading4"/>
      </w:pPr>
      <w:r>
        <w:t>ADD</w:t>
      </w:r>
    </w:p>
    <w:p w14:paraId="7BF6795C" w14:textId="42BC6E07" w:rsidR="00E57B18" w:rsidRPr="00E64A2B" w:rsidRDefault="00E57B18" w:rsidP="00E57B18">
      <w:r>
        <w:t xml:space="preserve">Click the </w:t>
      </w:r>
      <w:r>
        <w:rPr>
          <w:b/>
          <w:bCs/>
          <w:i/>
          <w:iCs/>
          <w:u w:val="single"/>
        </w:rPr>
        <w:t>“Add”</w:t>
      </w:r>
      <w:r>
        <w:t xml:space="preserve"> button</w:t>
      </w:r>
      <w:r w:rsidRPr="00167C88">
        <w:t xml:space="preserve"> </w:t>
      </w:r>
      <w:r>
        <w:t>at the bottom of the screen to add a new Set Part.</w:t>
      </w:r>
    </w:p>
    <w:p w14:paraId="5F69F2A4" w14:textId="77777777" w:rsidR="008B2FC2" w:rsidRDefault="008B2FC2" w:rsidP="008B2FC2">
      <w:pPr>
        <w:pStyle w:val="Heading4"/>
      </w:pPr>
      <w:r>
        <w:t>COPY</w:t>
      </w:r>
    </w:p>
    <w:p w14:paraId="7E8E6BA5" w14:textId="4CDB9D93" w:rsidR="008B2FC2" w:rsidRPr="00F132A9" w:rsidRDefault="008B2FC2" w:rsidP="008B2FC2">
      <w:r>
        <w:t xml:space="preserve">Click the </w:t>
      </w:r>
      <w:r>
        <w:rPr>
          <w:b/>
          <w:bCs/>
          <w:i/>
          <w:iCs/>
          <w:u w:val="single"/>
        </w:rPr>
        <w:t>“Copy”</w:t>
      </w:r>
      <w:r>
        <w:t xml:space="preserve"> button to copy information from the currently selected Set Part.</w:t>
      </w:r>
    </w:p>
    <w:p w14:paraId="38C492A0" w14:textId="77777777" w:rsidR="008B2FC2" w:rsidRDefault="008B2FC2" w:rsidP="008B2FC2">
      <w:pPr>
        <w:pStyle w:val="Heading4"/>
      </w:pPr>
      <w:r>
        <w:t>DELETE</w:t>
      </w:r>
    </w:p>
    <w:p w14:paraId="6839DD5D" w14:textId="73B3DDE7" w:rsidR="008B2FC2" w:rsidRDefault="008B2FC2" w:rsidP="008B2FC2">
      <w:r>
        <w:t xml:space="preserve">To delete the currently selected Set Part,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2F6A353" w14:textId="6C07A07E" w:rsidR="00DF07FB" w:rsidRDefault="00374BC6" w:rsidP="00374BC6">
      <w:pPr>
        <w:pStyle w:val="Heading3"/>
      </w:pPr>
      <w:bookmarkStart w:id="117" w:name="_Toc46574992"/>
      <w:r>
        <w:lastRenderedPageBreak/>
        <w:t>Add/Update Set Parts</w:t>
      </w:r>
      <w:bookmarkEnd w:id="117"/>
    </w:p>
    <w:p w14:paraId="7BA4DFE1" w14:textId="7C254BEC" w:rsidR="00374BC6" w:rsidRPr="00374BC6" w:rsidRDefault="00374BC6" w:rsidP="00374BC6">
      <w:r>
        <w:rPr>
          <w:noProof/>
        </w:rPr>
        <w:drawing>
          <wp:inline distT="0" distB="0" distL="0" distR="0" wp14:anchorId="3DDE9DE9" wp14:editId="1ED11DB1">
            <wp:extent cx="5943600" cy="4391660"/>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391660"/>
                    </a:xfrm>
                    <a:prstGeom prst="rect">
                      <a:avLst/>
                    </a:prstGeom>
                  </pic:spPr>
                </pic:pic>
              </a:graphicData>
            </a:graphic>
          </wp:inline>
        </w:drawing>
      </w:r>
    </w:p>
    <w:p w14:paraId="263D0092" w14:textId="77777777" w:rsidR="003728F8" w:rsidRDefault="003728F8" w:rsidP="003728F8">
      <w:pPr>
        <w:pStyle w:val="Heading4"/>
      </w:pPr>
      <w:r>
        <w:t>SAVE</w:t>
      </w:r>
    </w:p>
    <w:p w14:paraId="0D4B9F75" w14:textId="1C709A06" w:rsidR="003728F8" w:rsidRDefault="003728F8" w:rsidP="003728F8">
      <w:r>
        <w:t xml:space="preserve">Click the </w:t>
      </w:r>
      <w:r>
        <w:rPr>
          <w:b/>
          <w:bCs/>
          <w:i/>
          <w:iCs/>
          <w:u w:val="single"/>
        </w:rPr>
        <w:t>“Save”</w:t>
      </w:r>
      <w:r>
        <w:t xml:space="preserve"> button to save all changes to the current Set Part.</w:t>
      </w:r>
    </w:p>
    <w:p w14:paraId="29310ABF" w14:textId="77777777" w:rsidR="003728F8" w:rsidRDefault="003728F8" w:rsidP="003728F8">
      <w:pPr>
        <w:pStyle w:val="Heading4"/>
      </w:pPr>
      <w:r>
        <w:t>RESET</w:t>
      </w:r>
    </w:p>
    <w:p w14:paraId="5976008D" w14:textId="77777777" w:rsidR="003728F8" w:rsidRPr="00096EBD" w:rsidRDefault="003728F8" w:rsidP="003728F8">
      <w:r>
        <w:t xml:space="preserve">Click the </w:t>
      </w:r>
      <w:r>
        <w:rPr>
          <w:b/>
          <w:bCs/>
          <w:i/>
          <w:iCs/>
          <w:u w:val="single"/>
        </w:rPr>
        <w:t>“Reset”</w:t>
      </w:r>
      <w:r>
        <w:t xml:space="preserve"> button to reset all fields to their original state.</w:t>
      </w:r>
    </w:p>
    <w:p w14:paraId="1EFFFFC9" w14:textId="77777777" w:rsidR="003728F8" w:rsidRDefault="003728F8" w:rsidP="003728F8">
      <w:pPr>
        <w:pStyle w:val="Heading4"/>
      </w:pPr>
      <w:r>
        <w:t>CANCEL</w:t>
      </w:r>
    </w:p>
    <w:p w14:paraId="5E047E56" w14:textId="20EA6A3E" w:rsidR="003728F8" w:rsidRDefault="003728F8" w:rsidP="003728F8">
      <w:r>
        <w:t xml:space="preserve">Click the </w:t>
      </w:r>
      <w:r>
        <w:rPr>
          <w:b/>
          <w:bCs/>
          <w:i/>
          <w:iCs/>
          <w:u w:val="single"/>
        </w:rPr>
        <w:t>“Cancel”</w:t>
      </w:r>
      <w:r>
        <w:t xml:space="preserve"> button to cancel all changes to the Set Part without saving.</w:t>
      </w:r>
    </w:p>
    <w:p w14:paraId="5BFA8997" w14:textId="357D411E" w:rsidR="00865E63" w:rsidRDefault="00865E63" w:rsidP="003728F8"/>
    <w:p w14:paraId="2137FEE2" w14:textId="2D65E91B" w:rsidR="00865E63" w:rsidRDefault="00865E63" w:rsidP="003728F8"/>
    <w:p w14:paraId="39AC7BE3" w14:textId="47F5E8E6" w:rsidR="00865E63" w:rsidRDefault="00865E63" w:rsidP="003728F8"/>
    <w:p w14:paraId="3FF48E88" w14:textId="79D0B52B" w:rsidR="00865E63" w:rsidRDefault="00865E63" w:rsidP="003728F8"/>
    <w:p w14:paraId="56C330A6" w14:textId="4C82CF9F" w:rsidR="00865E63" w:rsidRDefault="00865E63" w:rsidP="003728F8"/>
    <w:p w14:paraId="5163ECAA" w14:textId="77777777" w:rsidR="00865E63" w:rsidRPr="00DF6BEC" w:rsidRDefault="00865E63" w:rsidP="003728F8"/>
    <w:p w14:paraId="1BF82DDE" w14:textId="6F7488B0" w:rsidR="00374BC6" w:rsidRDefault="00374BC6" w:rsidP="00374BC6">
      <w:pPr>
        <w:pStyle w:val="Heading3"/>
      </w:pPr>
      <w:bookmarkStart w:id="118" w:name="_Toc46574993"/>
      <w:r>
        <w:lastRenderedPageBreak/>
        <w:t>Add/Update Set Parts Field Definitions</w:t>
      </w:r>
      <w:bookmarkEnd w:id="118"/>
    </w:p>
    <w:p w14:paraId="7F2DC055" w14:textId="2BBB0CA5" w:rsidR="00374BC6" w:rsidRDefault="00374BC6" w:rsidP="00374BC6">
      <w:pPr>
        <w:pStyle w:val="Heading4"/>
      </w:pPr>
      <w:r>
        <w:t>Sequence #</w:t>
      </w:r>
    </w:p>
    <w:p w14:paraId="6FB92E9C" w14:textId="77777777" w:rsidR="00981D78" w:rsidRDefault="00981D78" w:rsidP="00981D78">
      <w:r>
        <w:t>The Sequence Number is automatically given by the system. It is not modifiable by the user.</w:t>
      </w:r>
    </w:p>
    <w:p w14:paraId="193877FD" w14:textId="69E92507" w:rsidR="00374BC6" w:rsidRDefault="00374BC6" w:rsidP="00374BC6">
      <w:pPr>
        <w:pStyle w:val="Heading4"/>
      </w:pPr>
      <w:r>
        <w:t>Receipt Date</w:t>
      </w:r>
    </w:p>
    <w:p w14:paraId="37D6FCCD" w14:textId="4EF44FB6" w:rsidR="008251D0" w:rsidRDefault="008251D0" w:rsidP="008251D0">
      <w:bookmarkStart w:id="119" w:name="_Hlk46498285"/>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bookmarkEnd w:id="119"/>
    <w:p w14:paraId="265FE92C" w14:textId="6839FC41" w:rsidR="00374BC6" w:rsidRDefault="00374BC6" w:rsidP="00374BC6">
      <w:pPr>
        <w:pStyle w:val="Heading4"/>
      </w:pPr>
      <w:r>
        <w:t>Receipt Time</w:t>
      </w:r>
    </w:p>
    <w:p w14:paraId="13F35E71" w14:textId="77777777" w:rsidR="008251D0" w:rsidRPr="00DD43F8" w:rsidRDefault="008251D0" w:rsidP="008251D0">
      <w:r>
        <w:t>The time that the new receipt is made. This defaults to the system time, but can be modified by the user.</w:t>
      </w:r>
    </w:p>
    <w:p w14:paraId="488102AB" w14:textId="79FE94E1" w:rsidR="00374BC6" w:rsidRDefault="00374BC6" w:rsidP="00374BC6">
      <w:pPr>
        <w:pStyle w:val="Heading4"/>
      </w:pPr>
      <w:r>
        <w:t>Tag #</w:t>
      </w:r>
    </w:p>
    <w:p w14:paraId="57C97715" w14:textId="77777777" w:rsidR="00E2351F" w:rsidRDefault="00E2351F" w:rsidP="00E2351F">
      <w:r>
        <w:t>Enter a unique tag number for this Finished Good receipt.</w:t>
      </w:r>
    </w:p>
    <w:p w14:paraId="66EA43AF" w14:textId="77777777" w:rsidR="00E2351F" w:rsidRPr="00C34A3F" w:rsidRDefault="00E2351F" w:rsidP="00E2351F">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44336F5C" w14:textId="77777777" w:rsidR="00E2351F" w:rsidRPr="006C36F1" w:rsidRDefault="00E2351F" w:rsidP="00E2351F">
      <w:r>
        <w:t xml:space="preserve">Alternatively, press the </w:t>
      </w:r>
      <w:r>
        <w:rPr>
          <w:b/>
          <w:bCs/>
          <w:i/>
          <w:iCs/>
          <w:u w:val="single"/>
        </w:rPr>
        <w:t>“F1”</w:t>
      </w:r>
      <w:r>
        <w:t xml:space="preserve"> key to choose a valid Number from a list of available Tag Numbers.</w:t>
      </w:r>
    </w:p>
    <w:p w14:paraId="1850311E" w14:textId="13963192" w:rsidR="00374BC6" w:rsidRDefault="00374BC6" w:rsidP="00374BC6">
      <w:pPr>
        <w:pStyle w:val="Heading4"/>
      </w:pPr>
      <w:r>
        <w:t>PO #</w:t>
      </w:r>
    </w:p>
    <w:p w14:paraId="53FBCAE5"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7DA382E9" w14:textId="77777777" w:rsidR="00E8704C" w:rsidRDefault="00E8704C" w:rsidP="00E8704C">
      <w:r>
        <w:t>This list can be sorted by PO Number, Vendor Item, or Item Number. Alternatively, the user may search for a PO #, Vendor Item, or Item # that they wish to use in order to narrow down their selection.</w:t>
      </w:r>
    </w:p>
    <w:p w14:paraId="5778FAF4" w14:textId="6EE0C729" w:rsidR="00374BC6" w:rsidRDefault="00374BC6" w:rsidP="00374BC6">
      <w:pPr>
        <w:pStyle w:val="Heading4"/>
      </w:pPr>
      <w:r>
        <w:t>Job #</w:t>
      </w:r>
    </w:p>
    <w:p w14:paraId="2F70AD96" w14:textId="77777777" w:rsidR="00E8704C" w:rsidRDefault="00E8704C" w:rsidP="00E8704C">
      <w:r>
        <w:t xml:space="preserve">The job number defaults to the estimate number, but may be modified.  The Job Factory Ticket will print by job number.  Repeat jobs for an item will add a suffix to the original job number.  </w:t>
      </w:r>
    </w:p>
    <w:p w14:paraId="10C027B7" w14:textId="77777777" w:rsidR="00E8704C" w:rsidRDefault="00E8704C" w:rsidP="00E8704C">
      <w:r>
        <w:t xml:space="preserve">For example, a repeat job number could be Job number 88888-01 where 88888 is the original job and the 01 is the first repeat for that item.  </w:t>
      </w:r>
    </w:p>
    <w:p w14:paraId="36C05140" w14:textId="77777777" w:rsidR="00E8704C" w:rsidRPr="00EC1454" w:rsidRDefault="00E8704C" w:rsidP="00E8704C">
      <w:r>
        <w:t>All costs including, standard (estimated) labor, material and overhead, work in process, actual costs and variances are maintained by job number.</w:t>
      </w:r>
    </w:p>
    <w:p w14:paraId="57403F2D" w14:textId="40693D98" w:rsidR="00374BC6" w:rsidRDefault="00374BC6" w:rsidP="00374BC6">
      <w:pPr>
        <w:pStyle w:val="Heading4"/>
      </w:pPr>
      <w:r>
        <w:t>Job #: 00</w:t>
      </w:r>
    </w:p>
    <w:p w14:paraId="2F60BEB7" w14:textId="77777777" w:rsidR="00E8704C" w:rsidRPr="00EC1454" w:rsidRDefault="00E8704C" w:rsidP="00E8704C">
      <w:r>
        <w:t>Repeat jobs for an item will add a suffix to the original job number.</w:t>
      </w:r>
    </w:p>
    <w:p w14:paraId="56C487B3" w14:textId="083D16E0" w:rsidR="00374BC6" w:rsidRDefault="00374BC6" w:rsidP="00374BC6">
      <w:pPr>
        <w:pStyle w:val="Heading4"/>
      </w:pPr>
      <w:r>
        <w:t>Item Number</w:t>
      </w:r>
    </w:p>
    <w:p w14:paraId="2AB31ACE" w14:textId="77777777" w:rsidR="00073572" w:rsidRDefault="00073572" w:rsidP="00073572">
      <w:r>
        <w:t xml:space="preserve">Enter the Finished Good Item Number in this field. Alternatively, the Item Number field will automatically fill when the user selects their Tag Number. </w:t>
      </w:r>
    </w:p>
    <w:p w14:paraId="34180B35"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1972B6D7" w14:textId="77777777" w:rsidR="00073572" w:rsidRDefault="00073572" w:rsidP="00073572">
      <w:r>
        <w:t>This list can be sorted by Item Number or Item Name. Alternatively, the user may search for any item that they wish to use in order to narrow down their selection.</w:t>
      </w:r>
    </w:p>
    <w:p w14:paraId="4C96BC83" w14:textId="54E0D003" w:rsidR="00374BC6" w:rsidRDefault="00374BC6" w:rsidP="00374BC6">
      <w:pPr>
        <w:pStyle w:val="Heading4"/>
      </w:pPr>
      <w:r>
        <w:lastRenderedPageBreak/>
        <w:t>Item Name / Description</w:t>
      </w:r>
    </w:p>
    <w:p w14:paraId="7EB18244"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4DCAC94D" w14:textId="3812749B" w:rsidR="00374BC6" w:rsidRDefault="00374BC6" w:rsidP="00374BC6">
      <w:pPr>
        <w:pStyle w:val="Heading4"/>
      </w:pPr>
      <w:r>
        <w:t>Warehouse</w:t>
      </w:r>
    </w:p>
    <w:p w14:paraId="6B1AB619"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37102F3B" w14:textId="7AC8BAAA" w:rsidR="00374BC6" w:rsidRPr="00374BC6" w:rsidRDefault="00FE45F9" w:rsidP="00FE45F9">
      <w:r>
        <w:t>This list can be sorted by Location or Description. Alternatively, the user may search for any warehouse that they wish to use in order to narrow down their selection.</w:t>
      </w:r>
    </w:p>
    <w:p w14:paraId="77997566" w14:textId="02F0CADF" w:rsidR="00374BC6" w:rsidRDefault="00374BC6" w:rsidP="00374BC6">
      <w:pPr>
        <w:pStyle w:val="Heading4"/>
      </w:pPr>
      <w:r>
        <w:t>Bin</w:t>
      </w:r>
    </w:p>
    <w:p w14:paraId="5F571566"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6AA377B8" w14:textId="2ADCD6B4" w:rsidR="00374BC6" w:rsidRPr="00374BC6" w:rsidRDefault="00E2349B" w:rsidP="00E2349B">
      <w:r>
        <w:t>This list can be sorted by Warehouse or Bin. Alternatively, the user may search for any bin that they wish to use in order to narrow down their selection.</w:t>
      </w:r>
    </w:p>
    <w:p w14:paraId="5539AF82" w14:textId="1C34BC38" w:rsidR="00374BC6" w:rsidRDefault="00374BC6" w:rsidP="00374BC6">
      <w:pPr>
        <w:pStyle w:val="Heading4"/>
      </w:pPr>
      <w:r>
        <w:t>Units</w:t>
      </w:r>
    </w:p>
    <w:p w14:paraId="582D57BA" w14:textId="77777777" w:rsidR="00E8704C" w:rsidRPr="00EC1454" w:rsidRDefault="00E8704C" w:rsidP="00E8704C">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53992978" w14:textId="18D34F00" w:rsidR="00374BC6" w:rsidRDefault="00374BC6" w:rsidP="00374BC6">
      <w:pPr>
        <w:pStyle w:val="Heading4"/>
      </w:pPr>
      <w:r>
        <w:t>Units per Pallet</w:t>
      </w:r>
    </w:p>
    <w:p w14:paraId="19C15402" w14:textId="4CBBA8FA" w:rsidR="003D77F7" w:rsidRPr="00EC1454" w:rsidRDefault="003D77F7" w:rsidP="003D77F7">
      <w:r>
        <w:t>Enter the number of units per pallet.</w:t>
      </w:r>
    </w:p>
    <w:p w14:paraId="35D8BA49" w14:textId="443EE8D3" w:rsidR="00374BC6" w:rsidRDefault="00374BC6" w:rsidP="00374BC6">
      <w:pPr>
        <w:pStyle w:val="Heading4"/>
      </w:pPr>
      <w:r>
        <w:t>Partial</w:t>
      </w:r>
    </w:p>
    <w:p w14:paraId="3C27ECE5" w14:textId="77777777" w:rsidR="00E8704C" w:rsidRPr="00EC1454" w:rsidRDefault="00E8704C" w:rsidP="00E8704C">
      <w:r>
        <w:t>Enter a partial quantity.</w:t>
      </w:r>
    </w:p>
    <w:p w14:paraId="566F4641" w14:textId="3358ECB9" w:rsidR="00374BC6" w:rsidRDefault="00374BC6" w:rsidP="00374BC6">
      <w:pPr>
        <w:pStyle w:val="Heading4"/>
      </w:pPr>
      <w:r>
        <w:t>Cost/UOM</w:t>
      </w:r>
    </w:p>
    <w:p w14:paraId="757E381D" w14:textId="7048A3A9" w:rsidR="00374BC6" w:rsidRPr="00374BC6" w:rsidRDefault="00E2349B" w:rsidP="00374BC6">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05E70D40" w14:textId="063BB89C" w:rsidR="00374BC6" w:rsidRDefault="00374BC6" w:rsidP="00374BC6">
      <w:pPr>
        <w:pStyle w:val="Heading4"/>
      </w:pPr>
      <w:r>
        <w:t>UOM</w:t>
      </w:r>
    </w:p>
    <w:p w14:paraId="4625D44A"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344DFB8B"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4F7F0DAA" w14:textId="77777777" w:rsidTr="001D7C80">
        <w:trPr>
          <w:trHeight w:val="359"/>
        </w:trPr>
        <w:tc>
          <w:tcPr>
            <w:tcW w:w="540" w:type="dxa"/>
          </w:tcPr>
          <w:p w14:paraId="2EB7C31D" w14:textId="77777777" w:rsidR="001D7C80" w:rsidRDefault="001D7C80" w:rsidP="001D7C80">
            <w:r>
              <w:t>C</w:t>
            </w:r>
          </w:p>
        </w:tc>
        <w:tc>
          <w:tcPr>
            <w:tcW w:w="8810" w:type="dxa"/>
          </w:tcPr>
          <w:p w14:paraId="5AC4EB2D" w14:textId="77777777" w:rsidR="001D7C80" w:rsidRDefault="001D7C80" w:rsidP="001D7C80">
            <w:r>
              <w:t>Per Hundred</w:t>
            </w:r>
          </w:p>
        </w:tc>
      </w:tr>
      <w:tr w:rsidR="001D7C80" w14:paraId="6EC38C5D" w14:textId="77777777" w:rsidTr="001D7C80">
        <w:trPr>
          <w:trHeight w:val="350"/>
        </w:trPr>
        <w:tc>
          <w:tcPr>
            <w:tcW w:w="540" w:type="dxa"/>
          </w:tcPr>
          <w:p w14:paraId="583C174F" w14:textId="77777777" w:rsidR="001D7C80" w:rsidRDefault="001D7C80" w:rsidP="001D7C80">
            <w:r>
              <w:t>CS</w:t>
            </w:r>
          </w:p>
        </w:tc>
        <w:tc>
          <w:tcPr>
            <w:tcW w:w="8810" w:type="dxa"/>
          </w:tcPr>
          <w:p w14:paraId="145728C3" w14:textId="77777777" w:rsidR="001D7C80" w:rsidRDefault="001D7C80" w:rsidP="001D7C80">
            <w:r>
              <w:t>Per Case</w:t>
            </w:r>
          </w:p>
        </w:tc>
      </w:tr>
      <w:tr w:rsidR="001D7C80" w14:paraId="00543A25" w14:textId="77777777" w:rsidTr="001D7C80">
        <w:trPr>
          <w:trHeight w:val="350"/>
        </w:trPr>
        <w:tc>
          <w:tcPr>
            <w:tcW w:w="540" w:type="dxa"/>
          </w:tcPr>
          <w:p w14:paraId="5EECCF95" w14:textId="77777777" w:rsidR="001D7C80" w:rsidRDefault="001D7C80" w:rsidP="001D7C80">
            <w:r>
              <w:t>EA</w:t>
            </w:r>
          </w:p>
        </w:tc>
        <w:tc>
          <w:tcPr>
            <w:tcW w:w="8810" w:type="dxa"/>
          </w:tcPr>
          <w:p w14:paraId="3DE47473" w14:textId="77777777" w:rsidR="001D7C80" w:rsidRDefault="001D7C80" w:rsidP="001D7C80">
            <w:r>
              <w:t>Per Each</w:t>
            </w:r>
          </w:p>
        </w:tc>
      </w:tr>
      <w:tr w:rsidR="001D7C80" w14:paraId="21260B7E" w14:textId="77777777" w:rsidTr="001D7C80">
        <w:trPr>
          <w:trHeight w:val="350"/>
        </w:trPr>
        <w:tc>
          <w:tcPr>
            <w:tcW w:w="540" w:type="dxa"/>
          </w:tcPr>
          <w:p w14:paraId="3A47532A" w14:textId="77777777" w:rsidR="001D7C80" w:rsidRDefault="001D7C80" w:rsidP="001D7C80">
            <w:r>
              <w:t>L</w:t>
            </w:r>
          </w:p>
        </w:tc>
        <w:tc>
          <w:tcPr>
            <w:tcW w:w="8810" w:type="dxa"/>
          </w:tcPr>
          <w:p w14:paraId="5D4E552A" w14:textId="77777777" w:rsidR="001D7C80" w:rsidRDefault="001D7C80" w:rsidP="001D7C80">
            <w:r>
              <w:t>Per Lot</w:t>
            </w:r>
          </w:p>
        </w:tc>
      </w:tr>
      <w:tr w:rsidR="001D7C80" w14:paraId="50C070B0" w14:textId="77777777" w:rsidTr="001D7C80">
        <w:trPr>
          <w:trHeight w:val="350"/>
        </w:trPr>
        <w:tc>
          <w:tcPr>
            <w:tcW w:w="540" w:type="dxa"/>
          </w:tcPr>
          <w:p w14:paraId="4B93B571" w14:textId="77777777" w:rsidR="001D7C80" w:rsidRDefault="001D7C80" w:rsidP="001D7C80">
            <w:r>
              <w:t>M</w:t>
            </w:r>
          </w:p>
        </w:tc>
        <w:tc>
          <w:tcPr>
            <w:tcW w:w="8810" w:type="dxa"/>
          </w:tcPr>
          <w:p w14:paraId="7CA493A1" w14:textId="77777777" w:rsidR="001D7C80" w:rsidRDefault="001D7C80" w:rsidP="001D7C80">
            <w:r>
              <w:t>Per Thousand</w:t>
            </w:r>
          </w:p>
        </w:tc>
      </w:tr>
    </w:tbl>
    <w:p w14:paraId="0BF3F75E" w14:textId="151248CA" w:rsidR="00374BC6" w:rsidRDefault="00374BC6" w:rsidP="00374BC6">
      <w:pPr>
        <w:pStyle w:val="Heading4"/>
      </w:pPr>
      <w:r>
        <w:lastRenderedPageBreak/>
        <w:t>Total Qty</w:t>
      </w:r>
    </w:p>
    <w:p w14:paraId="50E54FCA" w14:textId="77777777" w:rsidR="00E8704C" w:rsidRPr="00EC1454" w:rsidRDefault="00E8704C" w:rsidP="00E8704C">
      <w:r>
        <w:t>The Total Quantity is automatically calculated by the system using the Units, Unit Count, and Units/Skid fields. This field is not directly modifiable by the user, but it will update if the user changes the information in any of the aforementioned fields.</w:t>
      </w:r>
    </w:p>
    <w:p w14:paraId="29657D95" w14:textId="2143F9BF" w:rsidR="00374BC6" w:rsidRDefault="00374BC6" w:rsidP="00374BC6">
      <w:pPr>
        <w:pStyle w:val="Heading4"/>
      </w:pPr>
      <w:r>
        <w:t>Freight Cost</w:t>
      </w:r>
    </w:p>
    <w:p w14:paraId="3F0C94CE" w14:textId="77777777" w:rsidR="00F2672B" w:rsidRPr="00EC1454" w:rsidRDefault="00F2672B" w:rsidP="00F2672B">
      <w:r>
        <w:t>Enter the total freight amount for the Bill of Lading.  If the weight per pallet or total Bill of Lading weight is entered in addition to the freight cost per hundred weight, the total freight cost is calculated.</w:t>
      </w:r>
    </w:p>
    <w:p w14:paraId="358F8BF4" w14:textId="30F4AAEC" w:rsidR="00374BC6" w:rsidRDefault="00374BC6" w:rsidP="00374BC6">
      <w:pPr>
        <w:pStyle w:val="Heading4"/>
      </w:pPr>
      <w:r>
        <w:t>Extended Cost</w:t>
      </w:r>
    </w:p>
    <w:p w14:paraId="0CF2C099" w14:textId="77777777" w:rsidR="00F2672B" w:rsidRPr="00EC1454" w:rsidRDefault="00F2672B" w:rsidP="00F2672B">
      <w:r>
        <w:t>The cost for this Unit of Measure defaults from Raw Material, but may be modified by the user.</w:t>
      </w:r>
    </w:p>
    <w:p w14:paraId="5EF8ECC6" w14:textId="0983A410" w:rsidR="00374BC6" w:rsidRDefault="00374BC6" w:rsidP="00374BC6">
      <w:pPr>
        <w:pStyle w:val="Heading4"/>
      </w:pPr>
      <w:r>
        <w:t>FG Lot #</w:t>
      </w:r>
    </w:p>
    <w:p w14:paraId="36FFF6E5" w14:textId="77777777" w:rsidR="00073572" w:rsidRPr="00D55DB3" w:rsidRDefault="00073572" w:rsidP="00073572">
      <w:r>
        <w:t>Enter the lot number for this Finished Good</w:t>
      </w:r>
    </w:p>
    <w:p w14:paraId="0EA05FAB" w14:textId="3329B101" w:rsidR="00374BC6" w:rsidRDefault="00374BC6" w:rsidP="00374BC6">
      <w:pPr>
        <w:pStyle w:val="Heading4"/>
      </w:pPr>
      <w:r>
        <w:t>Created By</w:t>
      </w:r>
    </w:p>
    <w:p w14:paraId="3BEDAC52" w14:textId="77777777" w:rsidR="003604C9" w:rsidRPr="00EC1454" w:rsidRDefault="003604C9" w:rsidP="003604C9">
      <w:bookmarkStart w:id="120" w:name="_Hlk46563524"/>
      <w:r>
        <w:t>The username of the original user that created this receipt in the system.</w:t>
      </w:r>
    </w:p>
    <w:bookmarkEnd w:id="120"/>
    <w:p w14:paraId="3982E0A3" w14:textId="5AD58800" w:rsidR="00374BC6" w:rsidRDefault="00374BC6" w:rsidP="00374BC6">
      <w:pPr>
        <w:pStyle w:val="Heading4"/>
      </w:pPr>
      <w:r>
        <w:t>Last Update</w:t>
      </w:r>
    </w:p>
    <w:p w14:paraId="0256125B" w14:textId="77777777" w:rsidR="003604C9" w:rsidRPr="00EC1454" w:rsidRDefault="003604C9" w:rsidP="003604C9">
      <w:r>
        <w:t>The username of the last user to have updated this receipt in the system.</w:t>
      </w:r>
    </w:p>
    <w:p w14:paraId="6CF0ABEC" w14:textId="17301C51" w:rsidR="00374BC6" w:rsidRDefault="00374BC6" w:rsidP="00374BC6">
      <w:pPr>
        <w:pStyle w:val="Heading4"/>
      </w:pPr>
      <w:r>
        <w:t>Total Weight</w:t>
      </w:r>
    </w:p>
    <w:p w14:paraId="64ACB0D6" w14:textId="63999985" w:rsidR="00374BC6" w:rsidRPr="00374BC6" w:rsidRDefault="003604C9" w:rsidP="00374BC6">
      <w:r>
        <w:t>The Total Weight is automatically calculated by the system using the Cost/UOM and UOM fields. This field is not directly modifiable by the user, but it will update if the user changes the information in either of the ‘Cost/UOM’ or ‘UOM’ fields.</w:t>
      </w:r>
    </w:p>
    <w:p w14:paraId="29EBF30F" w14:textId="0A692F42" w:rsidR="00DF07FB" w:rsidRDefault="00DF07FB" w:rsidP="00DF07FB">
      <w:pPr>
        <w:pStyle w:val="Heading2"/>
      </w:pPr>
      <w:bookmarkStart w:id="121" w:name="_Toc46574994"/>
      <w:r>
        <w:lastRenderedPageBreak/>
        <w:t>Move Receipts</w:t>
      </w:r>
      <w:bookmarkEnd w:id="121"/>
    </w:p>
    <w:p w14:paraId="0046BC24" w14:textId="75EFD706" w:rsidR="00DF07FB" w:rsidRPr="00DF07FB" w:rsidRDefault="00DF07FB" w:rsidP="00DF07FB">
      <w:r>
        <w:rPr>
          <w:noProof/>
        </w:rPr>
        <w:drawing>
          <wp:inline distT="0" distB="0" distL="0" distR="0" wp14:anchorId="0D18E763" wp14:editId="3F2D554B">
            <wp:extent cx="5943600" cy="4565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565015"/>
                    </a:xfrm>
                    <a:prstGeom prst="rect">
                      <a:avLst/>
                    </a:prstGeom>
                  </pic:spPr>
                </pic:pic>
              </a:graphicData>
            </a:graphic>
          </wp:inline>
        </w:drawing>
      </w:r>
    </w:p>
    <w:p w14:paraId="44E5236B" w14:textId="4DCCA3C5" w:rsidR="00374BC6" w:rsidRDefault="00374BC6" w:rsidP="00374BC6">
      <w:pPr>
        <w:pStyle w:val="Heading4"/>
      </w:pPr>
      <w:r>
        <w:t>UPDATE</w:t>
      </w:r>
    </w:p>
    <w:p w14:paraId="669CC780" w14:textId="7C3BFA41" w:rsidR="008B2FC2" w:rsidRDefault="008B2FC2" w:rsidP="008B2FC2">
      <w:r>
        <w:t xml:space="preserve">To change the currently selected Receipt, simply click the </w:t>
      </w:r>
      <w:r>
        <w:rPr>
          <w:b/>
          <w:bCs/>
          <w:i/>
          <w:iCs/>
          <w:u w:val="single"/>
        </w:rPr>
        <w:t>“Update</w:t>
      </w:r>
      <w:r>
        <w:t xml:space="preserve">” button at the bottom of the screen.  </w:t>
      </w:r>
    </w:p>
    <w:p w14:paraId="258CAB8C" w14:textId="7901E250" w:rsidR="00374BC6" w:rsidRDefault="00374BC6" w:rsidP="00374BC6">
      <w:pPr>
        <w:pStyle w:val="Heading4"/>
      </w:pPr>
      <w:r>
        <w:t>POST</w:t>
      </w:r>
    </w:p>
    <w:p w14:paraId="6DD51A9A" w14:textId="5AFD66BA" w:rsidR="00DD2939" w:rsidRPr="00340066" w:rsidRDefault="00DD2939" w:rsidP="00DD2939">
      <w:r w:rsidRPr="004B1BF3">
        <w:rPr>
          <w:rFonts w:cstheme="minorHAnsi"/>
        </w:rPr>
        <w:t xml:space="preserve">To post a </w:t>
      </w:r>
      <w:r>
        <w:rPr>
          <w:rFonts w:cstheme="minorHAnsi"/>
        </w:rPr>
        <w:t>receipt</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5BD845A6" w14:textId="7EB3526E" w:rsidR="00DF07FB" w:rsidRDefault="00374BC6" w:rsidP="00DF07FB">
      <w:pPr>
        <w:pStyle w:val="Heading3"/>
      </w:pPr>
      <w:bookmarkStart w:id="122" w:name="_Toc46574995"/>
      <w:r>
        <w:t>Update Receipt</w:t>
      </w:r>
      <w:bookmarkEnd w:id="122"/>
    </w:p>
    <w:p w14:paraId="1281488C" w14:textId="77777777" w:rsidR="003728F8" w:rsidRDefault="003728F8" w:rsidP="003728F8">
      <w:pPr>
        <w:pStyle w:val="Heading4"/>
      </w:pPr>
      <w:r>
        <w:t>SAVE</w:t>
      </w:r>
    </w:p>
    <w:p w14:paraId="04C8D8A9" w14:textId="33DFCA5F" w:rsidR="003728F8" w:rsidRDefault="003728F8" w:rsidP="003728F8">
      <w:r>
        <w:t xml:space="preserve">Click the </w:t>
      </w:r>
      <w:r>
        <w:rPr>
          <w:b/>
          <w:bCs/>
          <w:i/>
          <w:iCs/>
          <w:u w:val="single"/>
        </w:rPr>
        <w:t>“Save”</w:t>
      </w:r>
      <w:r>
        <w:t xml:space="preserve"> button to save all changes to the current Receipt.</w:t>
      </w:r>
    </w:p>
    <w:p w14:paraId="6CAC5190" w14:textId="77777777" w:rsidR="003728F8" w:rsidRDefault="003728F8" w:rsidP="003728F8">
      <w:pPr>
        <w:pStyle w:val="Heading4"/>
      </w:pPr>
      <w:r>
        <w:t>CANCEL</w:t>
      </w:r>
    </w:p>
    <w:p w14:paraId="29C1F959" w14:textId="54AAB473" w:rsidR="003728F8" w:rsidRPr="00DF6BEC" w:rsidRDefault="003728F8" w:rsidP="003728F8">
      <w:r>
        <w:t xml:space="preserve">Click the </w:t>
      </w:r>
      <w:r>
        <w:rPr>
          <w:b/>
          <w:bCs/>
          <w:i/>
          <w:iCs/>
          <w:u w:val="single"/>
        </w:rPr>
        <w:t>“Cancel”</w:t>
      </w:r>
      <w:r>
        <w:t xml:space="preserve"> button to cancel all changes to the Receipt without saving.</w:t>
      </w:r>
    </w:p>
    <w:p w14:paraId="3A7E4E3A" w14:textId="2C7DF3FC" w:rsidR="00374BC6" w:rsidRDefault="00374BC6" w:rsidP="00374BC6">
      <w:pPr>
        <w:pStyle w:val="Heading4"/>
      </w:pPr>
      <w:r>
        <w:t>POST</w:t>
      </w:r>
    </w:p>
    <w:p w14:paraId="465AD08E" w14:textId="76967FB4" w:rsidR="00DD2939" w:rsidRPr="00340066" w:rsidRDefault="00DD2939" w:rsidP="00DD2939">
      <w:r w:rsidRPr="004B1BF3">
        <w:rPr>
          <w:rFonts w:cstheme="minorHAnsi"/>
        </w:rPr>
        <w:t xml:space="preserve">To post a </w:t>
      </w:r>
      <w:r>
        <w:rPr>
          <w:rFonts w:cstheme="minorHAnsi"/>
        </w:rPr>
        <w:t>receipt</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0DCF28F" w14:textId="49DB3DB6" w:rsidR="00374BC6" w:rsidRDefault="00374BC6" w:rsidP="00374BC6">
      <w:pPr>
        <w:pStyle w:val="Heading3"/>
      </w:pPr>
      <w:bookmarkStart w:id="123" w:name="_Toc46574996"/>
      <w:r>
        <w:lastRenderedPageBreak/>
        <w:t>Update Receipt Field Definitions</w:t>
      </w:r>
      <w:bookmarkEnd w:id="123"/>
    </w:p>
    <w:p w14:paraId="7ADB5A30" w14:textId="50771E9D" w:rsidR="00374BC6" w:rsidRDefault="00374BC6" w:rsidP="00374BC6">
      <w:pPr>
        <w:pStyle w:val="Heading4"/>
      </w:pPr>
      <w:r>
        <w:t>Warehouse</w:t>
      </w:r>
    </w:p>
    <w:p w14:paraId="72B6221C"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04DE545D" w14:textId="50477AE8" w:rsidR="00374BC6" w:rsidRPr="00374BC6" w:rsidRDefault="00FE45F9" w:rsidP="00FE45F9">
      <w:r>
        <w:t>This list can be sorted by Location or Description. Alternatively, the user may search for any warehouse that they wish to use in order to narrow down their selection.</w:t>
      </w:r>
    </w:p>
    <w:p w14:paraId="4C1FD2EE" w14:textId="605739C4" w:rsidR="00374BC6" w:rsidRDefault="00374BC6" w:rsidP="00374BC6">
      <w:pPr>
        <w:pStyle w:val="Heading4"/>
      </w:pPr>
      <w:r>
        <w:t>Bin</w:t>
      </w:r>
    </w:p>
    <w:p w14:paraId="02F9D99D"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0D500712" w14:textId="461E0E03" w:rsidR="00374BC6" w:rsidRPr="00374BC6" w:rsidRDefault="00E2349B" w:rsidP="00E2349B">
      <w:r>
        <w:t>This list can be sorted by Warehouse or Bin. Alternatively, the user may search for any bin that they wish to use in order to narrow down their selection.</w:t>
      </w:r>
    </w:p>
    <w:p w14:paraId="7BEBD916" w14:textId="522C0279" w:rsidR="00374BC6" w:rsidRDefault="00374BC6" w:rsidP="00374BC6">
      <w:pPr>
        <w:pStyle w:val="Heading4"/>
      </w:pPr>
      <w:r>
        <w:t>Units</w:t>
      </w:r>
    </w:p>
    <w:p w14:paraId="69BB9E93"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2D56F0BD" w14:textId="6F1673AE" w:rsidR="00374BC6" w:rsidRDefault="00374BC6" w:rsidP="00374BC6">
      <w:pPr>
        <w:pStyle w:val="Heading4"/>
      </w:pPr>
      <w:r>
        <w:t>Units/Skid</w:t>
      </w:r>
    </w:p>
    <w:p w14:paraId="667620EF" w14:textId="77777777" w:rsidR="00EE262A" w:rsidRPr="00EC1454" w:rsidRDefault="00EE262A" w:rsidP="00EE262A">
      <w:r>
        <w:t>Enter the number of units per skid.</w:t>
      </w:r>
    </w:p>
    <w:p w14:paraId="7B5E480A" w14:textId="5980561B" w:rsidR="00374BC6" w:rsidRDefault="00374BC6" w:rsidP="00374BC6">
      <w:pPr>
        <w:pStyle w:val="Heading4"/>
      </w:pPr>
      <w:r>
        <w:t>Partial</w:t>
      </w:r>
    </w:p>
    <w:p w14:paraId="10F1B5A9" w14:textId="77777777" w:rsidR="00EE262A" w:rsidRPr="00EC1454" w:rsidRDefault="00EE262A" w:rsidP="00EE262A">
      <w:r>
        <w:t>Enter a partial quantity.</w:t>
      </w:r>
    </w:p>
    <w:p w14:paraId="6AFEAF7A" w14:textId="210CCE8A" w:rsidR="00374BC6" w:rsidRDefault="00374BC6" w:rsidP="00374BC6">
      <w:pPr>
        <w:pStyle w:val="Heading4"/>
      </w:pPr>
      <w:r>
        <w:t>Total Qty</w:t>
      </w:r>
    </w:p>
    <w:p w14:paraId="4CF1108F" w14:textId="77777777" w:rsidR="00EE262A" w:rsidRPr="00EC1454" w:rsidRDefault="00EE262A" w:rsidP="00EE262A">
      <w:r>
        <w:t>The Total Quantity is automatically calculated by the system using the Units, Unit Count, and Units/Skid fields. This field is not directly modifiable by the user, but it will update if the user changes the information in any of the aforementioned fields.</w:t>
      </w:r>
    </w:p>
    <w:p w14:paraId="479EC14C" w14:textId="074C2521" w:rsidR="00374BC6" w:rsidRDefault="00374BC6" w:rsidP="00374BC6">
      <w:pPr>
        <w:pStyle w:val="Heading4"/>
      </w:pPr>
      <w:r>
        <w:t>Job #</w:t>
      </w:r>
    </w:p>
    <w:p w14:paraId="76372C7B"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3DB25229" w14:textId="77777777" w:rsidR="00EE262A" w:rsidRDefault="00EE262A" w:rsidP="00EE262A">
      <w:r>
        <w:t xml:space="preserve">For example, a repeat job number could be Job number 88888-01 where 88888 is the original job and the 01 is the first repeat for that item.  </w:t>
      </w:r>
    </w:p>
    <w:p w14:paraId="7D06C2E3" w14:textId="77777777" w:rsidR="00EE262A" w:rsidRPr="00EC1454" w:rsidRDefault="00EE262A" w:rsidP="00EE262A">
      <w:r>
        <w:t>All costs including, standard (estimated) labor, material and overhead, work in process, actual costs and variances are maintained by job number.</w:t>
      </w:r>
    </w:p>
    <w:p w14:paraId="306A62B1" w14:textId="19B5A0B6" w:rsidR="00374BC6" w:rsidRDefault="00374BC6" w:rsidP="00374BC6">
      <w:pPr>
        <w:pStyle w:val="Heading4"/>
      </w:pPr>
      <w:r>
        <w:t>Job #: 00</w:t>
      </w:r>
    </w:p>
    <w:p w14:paraId="7E203566" w14:textId="77777777" w:rsidR="00EE262A" w:rsidRPr="00EC1454" w:rsidRDefault="00EE262A" w:rsidP="00EE262A">
      <w:r>
        <w:t>Repeat jobs for an item will add a suffix to the original job number.</w:t>
      </w:r>
    </w:p>
    <w:p w14:paraId="5BEEDBA7" w14:textId="0ED54855" w:rsidR="00374BC6" w:rsidRDefault="00374BC6" w:rsidP="00374BC6">
      <w:pPr>
        <w:pStyle w:val="Heading4"/>
      </w:pPr>
      <w:r>
        <w:t>PO #</w:t>
      </w:r>
    </w:p>
    <w:p w14:paraId="72B608A1"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756D7234" w14:textId="0FB4F44B" w:rsidR="00374BC6" w:rsidRDefault="00374BC6" w:rsidP="00374BC6">
      <w:pPr>
        <w:pStyle w:val="Heading4"/>
      </w:pPr>
      <w:r>
        <w:lastRenderedPageBreak/>
        <w:t>Item Number</w:t>
      </w:r>
    </w:p>
    <w:p w14:paraId="421381E6" w14:textId="40FF38BD" w:rsidR="00073572" w:rsidRDefault="00073572" w:rsidP="00073572">
      <w:r>
        <w:t xml:space="preserve">Enter the Finished Good Item Number in this field. Alternatively, the Item Number field will automatically fill when the user selects their Tag Number. </w:t>
      </w:r>
      <w:r w:rsidR="00865E63">
        <w:t>Alternatively, t</w:t>
      </w:r>
      <w:r>
        <w:t xml:space="preserve">he user can also press the </w:t>
      </w:r>
      <w:r>
        <w:rPr>
          <w:b/>
          <w:bCs/>
          <w:i/>
          <w:iCs/>
          <w:u w:val="single"/>
        </w:rPr>
        <w:t>“F1”</w:t>
      </w:r>
      <w:r>
        <w:t xml:space="preserve"> key to search through all available Finished Goods items.</w:t>
      </w:r>
    </w:p>
    <w:p w14:paraId="08A60172" w14:textId="77777777" w:rsidR="00073572" w:rsidRDefault="00073572" w:rsidP="00073572">
      <w:r>
        <w:t>Once an item is selected, this will automatically fill in several other fields with necessary information from the Item File.</w:t>
      </w:r>
    </w:p>
    <w:p w14:paraId="02C31B3F" w14:textId="77E383B2" w:rsidR="00374BC6" w:rsidRDefault="00374BC6" w:rsidP="00374BC6">
      <w:pPr>
        <w:pStyle w:val="Heading4"/>
      </w:pPr>
      <w:r>
        <w:t>Item Name</w:t>
      </w:r>
    </w:p>
    <w:p w14:paraId="6C379FE4"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11F8F829" w14:textId="34193A92" w:rsidR="00374BC6" w:rsidRDefault="00374BC6" w:rsidP="00374BC6">
      <w:pPr>
        <w:pStyle w:val="Heading4"/>
      </w:pPr>
      <w:r>
        <w:t>Cost/UOM</w:t>
      </w:r>
    </w:p>
    <w:p w14:paraId="46E8B666" w14:textId="63E3C5D7" w:rsidR="00374BC6" w:rsidRPr="00374BC6" w:rsidRDefault="00E2349B" w:rsidP="00374BC6">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1755002F" w14:textId="68AA4C35" w:rsidR="00374BC6" w:rsidRDefault="00374BC6" w:rsidP="00374BC6">
      <w:pPr>
        <w:pStyle w:val="Heading4"/>
      </w:pPr>
      <w:r>
        <w:t>UOM</w:t>
      </w:r>
    </w:p>
    <w:p w14:paraId="77D91DEC" w14:textId="1A3079F0" w:rsidR="001D7C80" w:rsidRDefault="001D7C80" w:rsidP="00865E63">
      <w:pPr>
        <w:tabs>
          <w:tab w:val="left" w:pos="0"/>
          <w:tab w:val="left" w:pos="1080"/>
          <w:tab w:val="left" w:pos="1680"/>
          <w:tab w:val="left" w:pos="2280"/>
        </w:tabs>
        <w:spacing w:line="240" w:lineRule="atLeast"/>
        <w:ind w:right="-240"/>
      </w:pPr>
      <w:r>
        <w:t>The sell price unit of measure defaults to M for per thousand, however this may be modified.  Each unit of measure will yield a different total selling price.  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094814F4" w14:textId="77777777" w:rsidTr="001D7C80">
        <w:trPr>
          <w:trHeight w:val="359"/>
        </w:trPr>
        <w:tc>
          <w:tcPr>
            <w:tcW w:w="540" w:type="dxa"/>
          </w:tcPr>
          <w:p w14:paraId="5F5DCBE3" w14:textId="77777777" w:rsidR="001D7C80" w:rsidRDefault="001D7C80" w:rsidP="001D7C80">
            <w:r>
              <w:t>C</w:t>
            </w:r>
          </w:p>
        </w:tc>
        <w:tc>
          <w:tcPr>
            <w:tcW w:w="8810" w:type="dxa"/>
          </w:tcPr>
          <w:p w14:paraId="2C63BCA0" w14:textId="77777777" w:rsidR="001D7C80" w:rsidRDefault="001D7C80" w:rsidP="001D7C80">
            <w:r>
              <w:t>Per Hundred</w:t>
            </w:r>
          </w:p>
        </w:tc>
      </w:tr>
      <w:tr w:rsidR="001D7C80" w14:paraId="6551C59E" w14:textId="77777777" w:rsidTr="001D7C80">
        <w:trPr>
          <w:trHeight w:val="350"/>
        </w:trPr>
        <w:tc>
          <w:tcPr>
            <w:tcW w:w="540" w:type="dxa"/>
          </w:tcPr>
          <w:p w14:paraId="2D588B6A" w14:textId="77777777" w:rsidR="001D7C80" w:rsidRDefault="001D7C80" w:rsidP="001D7C80">
            <w:r>
              <w:t>CS</w:t>
            </w:r>
          </w:p>
        </w:tc>
        <w:tc>
          <w:tcPr>
            <w:tcW w:w="8810" w:type="dxa"/>
          </w:tcPr>
          <w:p w14:paraId="38E932E1" w14:textId="77777777" w:rsidR="001D7C80" w:rsidRDefault="001D7C80" w:rsidP="001D7C80">
            <w:r>
              <w:t>Per Case</w:t>
            </w:r>
          </w:p>
        </w:tc>
      </w:tr>
      <w:tr w:rsidR="001D7C80" w14:paraId="703F80A9" w14:textId="77777777" w:rsidTr="001D7C80">
        <w:trPr>
          <w:trHeight w:val="350"/>
        </w:trPr>
        <w:tc>
          <w:tcPr>
            <w:tcW w:w="540" w:type="dxa"/>
          </w:tcPr>
          <w:p w14:paraId="0D171D1C" w14:textId="77777777" w:rsidR="001D7C80" w:rsidRDefault="001D7C80" w:rsidP="001D7C80">
            <w:r>
              <w:t>EA</w:t>
            </w:r>
          </w:p>
        </w:tc>
        <w:tc>
          <w:tcPr>
            <w:tcW w:w="8810" w:type="dxa"/>
          </w:tcPr>
          <w:p w14:paraId="4AC4856D" w14:textId="77777777" w:rsidR="001D7C80" w:rsidRDefault="001D7C80" w:rsidP="001D7C80">
            <w:r>
              <w:t>Per Each</w:t>
            </w:r>
          </w:p>
        </w:tc>
      </w:tr>
      <w:tr w:rsidR="001D7C80" w14:paraId="49FA0E44" w14:textId="77777777" w:rsidTr="001D7C80">
        <w:trPr>
          <w:trHeight w:val="350"/>
        </w:trPr>
        <w:tc>
          <w:tcPr>
            <w:tcW w:w="540" w:type="dxa"/>
          </w:tcPr>
          <w:p w14:paraId="4F37B9F9" w14:textId="77777777" w:rsidR="001D7C80" w:rsidRDefault="001D7C80" w:rsidP="001D7C80">
            <w:r>
              <w:t>L</w:t>
            </w:r>
          </w:p>
        </w:tc>
        <w:tc>
          <w:tcPr>
            <w:tcW w:w="8810" w:type="dxa"/>
          </w:tcPr>
          <w:p w14:paraId="27E6528F" w14:textId="77777777" w:rsidR="001D7C80" w:rsidRDefault="001D7C80" w:rsidP="001D7C80">
            <w:r>
              <w:t>Per Lot</w:t>
            </w:r>
          </w:p>
        </w:tc>
      </w:tr>
      <w:tr w:rsidR="001D7C80" w14:paraId="2C70AB04" w14:textId="77777777" w:rsidTr="001D7C80">
        <w:trPr>
          <w:trHeight w:val="350"/>
        </w:trPr>
        <w:tc>
          <w:tcPr>
            <w:tcW w:w="540" w:type="dxa"/>
          </w:tcPr>
          <w:p w14:paraId="19022A23" w14:textId="77777777" w:rsidR="001D7C80" w:rsidRDefault="001D7C80" w:rsidP="001D7C80">
            <w:r>
              <w:t>M</w:t>
            </w:r>
          </w:p>
        </w:tc>
        <w:tc>
          <w:tcPr>
            <w:tcW w:w="8810" w:type="dxa"/>
          </w:tcPr>
          <w:p w14:paraId="0317359E" w14:textId="77777777" w:rsidR="001D7C80" w:rsidRDefault="001D7C80" w:rsidP="001D7C80">
            <w:r>
              <w:t>Per Thousand</w:t>
            </w:r>
          </w:p>
        </w:tc>
      </w:tr>
    </w:tbl>
    <w:p w14:paraId="32F4D9E6" w14:textId="24CE072B" w:rsidR="00374BC6" w:rsidRDefault="00374BC6" w:rsidP="00374BC6">
      <w:pPr>
        <w:pStyle w:val="Heading4"/>
      </w:pPr>
      <w:r>
        <w:t>Extended Cost</w:t>
      </w:r>
    </w:p>
    <w:p w14:paraId="0A133349" w14:textId="77777777" w:rsidR="00F2672B" w:rsidRPr="00EC1454" w:rsidRDefault="00F2672B" w:rsidP="00F2672B">
      <w:r>
        <w:t>The cost for this Unit of Measure defaults from Raw Material, but may be modified by the user.</w:t>
      </w:r>
    </w:p>
    <w:p w14:paraId="765829B0" w14:textId="036E7561" w:rsidR="00374BC6" w:rsidRDefault="00374BC6" w:rsidP="00374BC6">
      <w:pPr>
        <w:pStyle w:val="Heading4"/>
      </w:pPr>
      <w:r>
        <w:t>FG Lot #</w:t>
      </w:r>
    </w:p>
    <w:p w14:paraId="0D78B875" w14:textId="77777777" w:rsidR="00073572" w:rsidRPr="00D55DB3" w:rsidRDefault="00073572" w:rsidP="00073572">
      <w:r>
        <w:t>Enter the lot number for this Finished Good</w:t>
      </w:r>
    </w:p>
    <w:p w14:paraId="08A89DC5" w14:textId="0563C5F0" w:rsidR="00374BC6" w:rsidRDefault="00374BC6" w:rsidP="00374BC6">
      <w:pPr>
        <w:pStyle w:val="Heading4"/>
      </w:pPr>
      <w:r>
        <w:t>User Created</w:t>
      </w:r>
    </w:p>
    <w:p w14:paraId="41DEDBD8" w14:textId="77777777" w:rsidR="003604C9" w:rsidRPr="00EC1454" w:rsidRDefault="003604C9" w:rsidP="003604C9">
      <w:r>
        <w:t>The username of the original user that created this receipt in the system.</w:t>
      </w:r>
    </w:p>
    <w:p w14:paraId="47B94989" w14:textId="114757EB" w:rsidR="00374BC6" w:rsidRDefault="00374BC6" w:rsidP="00374BC6">
      <w:pPr>
        <w:pStyle w:val="Heading4"/>
      </w:pPr>
      <w:r>
        <w:t>User Updated</w:t>
      </w:r>
    </w:p>
    <w:p w14:paraId="2B4DD9F7" w14:textId="77777777" w:rsidR="003604C9" w:rsidRPr="00EC1454" w:rsidRDefault="003604C9" w:rsidP="003604C9">
      <w:r>
        <w:t>The username of the last user to have updated this receipt in the system.</w:t>
      </w:r>
    </w:p>
    <w:p w14:paraId="2A46E4BD" w14:textId="4052C7B1" w:rsidR="00374BC6" w:rsidRDefault="00374BC6" w:rsidP="00374BC6">
      <w:pPr>
        <w:pStyle w:val="Heading4"/>
      </w:pPr>
      <w:r>
        <w:t>Receipt Date</w:t>
      </w:r>
    </w:p>
    <w:p w14:paraId="1B9EB3B9" w14:textId="1FBDC9D2" w:rsidR="008251D0" w:rsidRDefault="008251D0" w:rsidP="008251D0">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7CC1E393" w14:textId="6C1DDB68" w:rsidR="00374BC6" w:rsidRDefault="00374BC6" w:rsidP="00374BC6">
      <w:pPr>
        <w:pStyle w:val="Heading4"/>
      </w:pPr>
      <w:r>
        <w:t>Receipt Time</w:t>
      </w:r>
    </w:p>
    <w:p w14:paraId="2F132849" w14:textId="77777777" w:rsidR="008251D0" w:rsidRPr="00DD43F8" w:rsidRDefault="008251D0" w:rsidP="008251D0">
      <w:r>
        <w:t>The time that the new receipt is made. This defaults to the system time, but can be modified by the user.</w:t>
      </w:r>
    </w:p>
    <w:p w14:paraId="2D26FCE6" w14:textId="7DCBA809" w:rsidR="00DF07FB" w:rsidRDefault="00DF07FB" w:rsidP="00DF07FB">
      <w:pPr>
        <w:pStyle w:val="Heading2"/>
      </w:pPr>
      <w:bookmarkStart w:id="124" w:name="_Toc46574997"/>
      <w:r>
        <w:lastRenderedPageBreak/>
        <w:t>Transfer Goods</w:t>
      </w:r>
      <w:bookmarkEnd w:id="124"/>
    </w:p>
    <w:p w14:paraId="08FA5569" w14:textId="5680DAF6" w:rsidR="005249FB" w:rsidRPr="005249FB" w:rsidRDefault="005249FB" w:rsidP="005249FB">
      <w:pPr>
        <w:pStyle w:val="Heading3"/>
      </w:pPr>
      <w:bookmarkStart w:id="125" w:name="_Toc46574998"/>
      <w:r>
        <w:t>Overview</w:t>
      </w:r>
      <w:bookmarkEnd w:id="125"/>
    </w:p>
    <w:p w14:paraId="350364BD" w14:textId="22940532"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Finished Goods transfers may be created directly to this file by scanning the </w:t>
      </w:r>
      <w:r w:rsidR="005249FB" w:rsidRPr="004B1BF3">
        <w:rPr>
          <w:rFonts w:asciiTheme="minorHAnsi" w:hAnsiTheme="minorHAnsi" w:cstheme="minorHAnsi"/>
          <w:sz w:val="22"/>
          <w:szCs w:val="22"/>
        </w:rPr>
        <w:t>bar-coded</w:t>
      </w:r>
      <w:r w:rsidRPr="004B1BF3">
        <w:rPr>
          <w:rFonts w:asciiTheme="minorHAnsi" w:hAnsiTheme="minorHAnsi" w:cstheme="minorHAnsi"/>
          <w:sz w:val="22"/>
          <w:szCs w:val="22"/>
        </w:rPr>
        <w:t xml:space="preserve"> tag number by utilizing the Scan Issues Button.  Alternatively, transfers may be manually added to this file by searching for the item and tag numbers.  Once transfers for each tag number are created, the list of transfer records </w:t>
      </w:r>
      <w:r w:rsidR="005249FB" w:rsidRPr="004B1BF3">
        <w:rPr>
          <w:rFonts w:asciiTheme="minorHAnsi" w:hAnsiTheme="minorHAnsi" w:cstheme="minorHAnsi"/>
          <w:sz w:val="22"/>
          <w:szCs w:val="22"/>
        </w:rPr>
        <w:t>is</w:t>
      </w:r>
      <w:r w:rsidRPr="004B1BF3">
        <w:rPr>
          <w:rFonts w:asciiTheme="minorHAnsi" w:hAnsiTheme="minorHAnsi" w:cstheme="minorHAnsi"/>
          <w:sz w:val="22"/>
          <w:szCs w:val="22"/>
        </w:rPr>
        <w:t xml:space="preserve"> displayed for updating, deletion and posting.  </w:t>
      </w:r>
    </w:p>
    <w:p w14:paraId="50BEAFD2" w14:textId="77777777" w:rsidR="007661A8" w:rsidRDefault="007661A8" w:rsidP="009668B5">
      <w:pPr>
        <w:pStyle w:val="BodyText"/>
        <w:rPr>
          <w:rFonts w:asciiTheme="minorHAnsi" w:hAnsiTheme="minorHAnsi" w:cstheme="minorHAnsi"/>
          <w:sz w:val="22"/>
          <w:szCs w:val="22"/>
        </w:rPr>
      </w:pPr>
    </w:p>
    <w:p w14:paraId="450E6981" w14:textId="6144A727" w:rsidR="009668B5"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Transfers may be posted one at a time or in a batch via the </w:t>
      </w:r>
      <w:r w:rsidR="005249FB">
        <w:rPr>
          <w:rFonts w:asciiTheme="minorHAnsi" w:hAnsiTheme="minorHAnsi" w:cstheme="minorHAnsi"/>
          <w:sz w:val="22"/>
          <w:szCs w:val="22"/>
        </w:rPr>
        <w:t>“</w:t>
      </w:r>
      <w:r w:rsidRPr="005249FB">
        <w:rPr>
          <w:rFonts w:asciiTheme="minorHAnsi" w:hAnsiTheme="minorHAnsi" w:cstheme="minorHAnsi"/>
          <w:b/>
          <w:bCs/>
          <w:i/>
          <w:iCs/>
          <w:sz w:val="22"/>
          <w:szCs w:val="22"/>
          <w:u w:val="single"/>
        </w:rPr>
        <w:t>POST</w:t>
      </w:r>
      <w:r w:rsidR="005249FB">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transfers may be sorted by receipt date, purchase order number, item number and warehouse by clicking the appropriate circle at the bottom of the screen.  To search alphabetically for a transfer record, click the appropriate sort option, enter in a continuous string of characters in the Auto Find box, then press </w:t>
      </w:r>
      <w:r w:rsidR="005249FB">
        <w:rPr>
          <w:rFonts w:asciiTheme="minorHAnsi" w:hAnsiTheme="minorHAnsi" w:cstheme="minorHAnsi"/>
          <w:sz w:val="22"/>
          <w:szCs w:val="22"/>
        </w:rPr>
        <w:t>“</w:t>
      </w:r>
      <w:r w:rsidRPr="005249FB">
        <w:rPr>
          <w:rFonts w:asciiTheme="minorHAnsi" w:hAnsiTheme="minorHAnsi" w:cstheme="minorHAnsi"/>
          <w:b/>
          <w:bCs/>
          <w:i/>
          <w:iCs/>
          <w:sz w:val="22"/>
          <w:szCs w:val="22"/>
          <w:u w:val="single"/>
        </w:rPr>
        <w:t>Enter</w:t>
      </w:r>
      <w:r w:rsidR="005249FB">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21CD7CB4" w14:textId="77777777" w:rsidR="005249FB" w:rsidRDefault="005249FB" w:rsidP="009668B5">
      <w:pPr>
        <w:pStyle w:val="BodyText"/>
        <w:rPr>
          <w:rFonts w:asciiTheme="minorHAnsi" w:hAnsiTheme="minorHAnsi" w:cstheme="minorHAnsi"/>
          <w:sz w:val="22"/>
          <w:szCs w:val="22"/>
        </w:rPr>
      </w:pPr>
    </w:p>
    <w:p w14:paraId="1134735E" w14:textId="561E3E30" w:rsidR="005249FB" w:rsidRPr="004B1BF3" w:rsidRDefault="005249FB" w:rsidP="005249FB">
      <w:pPr>
        <w:pStyle w:val="Heading3"/>
      </w:pPr>
      <w:bookmarkStart w:id="126" w:name="_Toc46574999"/>
      <w:r>
        <w:t>Browse Transfers</w:t>
      </w:r>
      <w:bookmarkEnd w:id="126"/>
    </w:p>
    <w:p w14:paraId="54F24145" w14:textId="77777777" w:rsidR="009668B5" w:rsidRPr="004B1BF3" w:rsidRDefault="009668B5" w:rsidP="009668B5">
      <w:pPr>
        <w:pStyle w:val="BodyText"/>
        <w:rPr>
          <w:rFonts w:asciiTheme="minorHAnsi" w:hAnsiTheme="minorHAnsi" w:cstheme="minorHAnsi"/>
          <w:sz w:val="22"/>
          <w:szCs w:val="22"/>
        </w:rPr>
      </w:pPr>
    </w:p>
    <w:p w14:paraId="1BC59769" w14:textId="6A9FD2F9" w:rsidR="00DF07FB" w:rsidRDefault="00DF07FB" w:rsidP="00DF07FB">
      <w:r>
        <w:rPr>
          <w:noProof/>
        </w:rPr>
        <w:drawing>
          <wp:inline distT="0" distB="0" distL="0" distR="0" wp14:anchorId="19D38703" wp14:editId="3D8919C8">
            <wp:extent cx="5943600" cy="4527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527550"/>
                    </a:xfrm>
                    <a:prstGeom prst="rect">
                      <a:avLst/>
                    </a:prstGeom>
                  </pic:spPr>
                </pic:pic>
              </a:graphicData>
            </a:graphic>
          </wp:inline>
        </w:drawing>
      </w:r>
    </w:p>
    <w:p w14:paraId="106D9378" w14:textId="338D95B1" w:rsidR="005249FB" w:rsidRDefault="005249FB" w:rsidP="005249FB">
      <w:pPr>
        <w:pStyle w:val="Heading4"/>
      </w:pPr>
      <w:r>
        <w:t>UPDATE</w:t>
      </w:r>
    </w:p>
    <w:p w14:paraId="59B48410" w14:textId="68A03770" w:rsidR="005249FB" w:rsidRPr="005249FB" w:rsidRDefault="005249FB" w:rsidP="005249FB">
      <w:r w:rsidRPr="004B1BF3">
        <w:rPr>
          <w:rFonts w:cstheme="minorHAnsi"/>
        </w:rPr>
        <w:t xml:space="preserve">To update a Finished Goods transfer, simply double click the item or press the </w:t>
      </w:r>
      <w:r>
        <w:rPr>
          <w:rFonts w:cstheme="minorHAnsi"/>
        </w:rPr>
        <w:t>“</w:t>
      </w:r>
      <w:r>
        <w:rPr>
          <w:rFonts w:cstheme="minorHAnsi"/>
          <w:b/>
          <w:bCs/>
          <w:i/>
          <w:iCs/>
          <w:u w:val="single"/>
        </w:rPr>
        <w:t xml:space="preserve">Update” </w:t>
      </w:r>
      <w:r w:rsidRPr="004B1BF3">
        <w:rPr>
          <w:rFonts w:cstheme="minorHAnsi"/>
        </w:rPr>
        <w:t xml:space="preserve">button at the bottom of the screen.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 xml:space="preserve">” </w:t>
      </w:r>
      <w:r w:rsidRPr="004B1BF3">
        <w:rPr>
          <w:rFonts w:cstheme="minorHAnsi"/>
        </w:rPr>
        <w:t xml:space="preserve">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6D67E085" w14:textId="378478AE" w:rsidR="0068423C" w:rsidRDefault="0068423C" w:rsidP="0068423C">
      <w:pPr>
        <w:pStyle w:val="Heading4"/>
      </w:pPr>
      <w:r>
        <w:lastRenderedPageBreak/>
        <w:t>ADD</w:t>
      </w:r>
    </w:p>
    <w:p w14:paraId="51D5DC4E" w14:textId="3CE41936" w:rsidR="00E57B18" w:rsidRDefault="005249FB" w:rsidP="00E57B18">
      <w:pPr>
        <w:rPr>
          <w:rFonts w:cstheme="minorHAnsi"/>
        </w:rPr>
      </w:pPr>
      <w:r w:rsidRPr="004B1BF3">
        <w:rPr>
          <w:rFonts w:cstheme="minorHAnsi"/>
        </w:rPr>
        <w:t xml:space="preserve">To manually add Finished Goods transfers, press the </w:t>
      </w:r>
      <w:r>
        <w:rPr>
          <w:rFonts w:cstheme="minorHAnsi"/>
        </w:rPr>
        <w:t>“</w:t>
      </w:r>
      <w:r w:rsidRPr="005249FB">
        <w:rPr>
          <w:rFonts w:cstheme="minorHAnsi"/>
          <w:b/>
          <w:bCs/>
          <w:i/>
          <w:iCs/>
          <w:u w:val="single"/>
        </w:rPr>
        <w:t>Add</w:t>
      </w:r>
      <w:r>
        <w:rPr>
          <w:rFonts w:cstheme="minorHAnsi"/>
          <w:b/>
          <w:bCs/>
          <w:i/>
          <w:iCs/>
          <w:u w:val="single"/>
        </w:rPr>
        <w:t>”</w:t>
      </w:r>
      <w:r w:rsidRPr="004B1BF3">
        <w:rPr>
          <w:rFonts w:cstheme="minorHAnsi"/>
        </w:rPr>
        <w:t xml:space="preserve"> button at the bottom of the screen. Select any item by pressing </w:t>
      </w:r>
      <w:r>
        <w:rPr>
          <w:rFonts w:cstheme="minorHAnsi"/>
        </w:rPr>
        <w:t>“</w:t>
      </w:r>
      <w:r w:rsidRPr="005249FB">
        <w:rPr>
          <w:rFonts w:cstheme="minorHAnsi"/>
          <w:b/>
          <w:bCs/>
          <w:i/>
          <w:iCs/>
          <w:u w:val="single"/>
        </w:rPr>
        <w:t>F1</w:t>
      </w:r>
      <w:r>
        <w:rPr>
          <w:rFonts w:cstheme="minorHAnsi"/>
          <w:b/>
          <w:bCs/>
          <w:i/>
          <w:iCs/>
          <w:u w:val="single"/>
        </w:rPr>
        <w:t>”</w:t>
      </w:r>
      <w:r w:rsidRPr="004B1BF3">
        <w:rPr>
          <w:rFonts w:cstheme="minorHAnsi"/>
        </w:rPr>
        <w:t xml:space="preserve"> on the item code, then enter the remaining data and press the </w:t>
      </w:r>
      <w:r>
        <w:rPr>
          <w:rFonts w:cstheme="minorHAnsi"/>
        </w:rPr>
        <w:t>“</w:t>
      </w:r>
      <w:r w:rsidRPr="005249FB">
        <w:rPr>
          <w:rFonts w:cstheme="minorHAnsi"/>
          <w:b/>
          <w:bCs/>
          <w:i/>
          <w:iCs/>
          <w:u w:val="single"/>
        </w:rPr>
        <w:t>Enter</w:t>
      </w:r>
      <w:r>
        <w:rPr>
          <w:rFonts w:cstheme="minorHAnsi"/>
          <w:b/>
          <w:bCs/>
          <w:i/>
          <w:iCs/>
          <w:u w:val="single"/>
        </w:rPr>
        <w:t xml:space="preserve">” </w:t>
      </w:r>
      <w:r w:rsidRPr="004B1BF3">
        <w:rPr>
          <w:rFonts w:cstheme="minorHAnsi"/>
        </w:rPr>
        <w:t xml:space="preserve">key or click the </w:t>
      </w:r>
      <w:r>
        <w:rPr>
          <w:rFonts w:cstheme="minorHAnsi"/>
        </w:rPr>
        <w:t>“</w:t>
      </w:r>
      <w:r w:rsidRPr="005249FB">
        <w:rPr>
          <w:rFonts w:cstheme="minorHAnsi"/>
          <w:b/>
          <w:bCs/>
          <w:i/>
          <w:iCs/>
          <w:u w:val="single"/>
        </w:rPr>
        <w:t>Save</w:t>
      </w:r>
      <w:r>
        <w:rPr>
          <w:rFonts w:cstheme="minorHAnsi"/>
          <w:b/>
          <w:bCs/>
          <w:i/>
          <w:iCs/>
          <w:u w:val="single"/>
        </w:rPr>
        <w:t>”</w:t>
      </w:r>
      <w:r w:rsidRPr="004B1BF3">
        <w:rPr>
          <w:rFonts w:cstheme="minorHAnsi"/>
        </w:rPr>
        <w:t xml:space="preserve"> button to save the transaction.  The </w:t>
      </w:r>
      <w:r>
        <w:rPr>
          <w:rFonts w:cstheme="minorHAnsi"/>
        </w:rPr>
        <w:t>“</w:t>
      </w:r>
      <w:r w:rsidRPr="005249FB">
        <w:rPr>
          <w:rFonts w:cstheme="minorHAnsi"/>
          <w:b/>
          <w:bCs/>
          <w:i/>
          <w:iCs/>
          <w:u w:val="single"/>
        </w:rPr>
        <w:t>F1</w:t>
      </w:r>
      <w:r>
        <w:rPr>
          <w:rFonts w:cstheme="minorHAnsi"/>
          <w:b/>
          <w:bCs/>
          <w:i/>
          <w:iCs/>
          <w:u w:val="single"/>
        </w:rPr>
        <w:t xml:space="preserve">” </w:t>
      </w:r>
      <w:r w:rsidRPr="004B1BF3">
        <w:rPr>
          <w:rFonts w:cstheme="minorHAnsi"/>
        </w:rPr>
        <w:t>key may be used to find an appropriate purchase order number, job number, warehouse, and bin location or unit of measure.</w:t>
      </w:r>
    </w:p>
    <w:p w14:paraId="15A8087B" w14:textId="09F6E9CC" w:rsidR="005249FB" w:rsidRDefault="005249FB" w:rsidP="005249FB">
      <w:pPr>
        <w:pStyle w:val="Heading4"/>
      </w:pPr>
      <w:r>
        <w:t>COPY</w:t>
      </w:r>
    </w:p>
    <w:p w14:paraId="65C323A9" w14:textId="77777777" w:rsidR="005249FB" w:rsidRPr="004B1BF3" w:rsidRDefault="005249FB" w:rsidP="005249FB">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copy a Finished Goods transfer,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Copy”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4DA2C88C" w14:textId="612809E1" w:rsidR="005249FB" w:rsidRDefault="005249FB" w:rsidP="005249FB">
      <w:pPr>
        <w:pStyle w:val="Heading4"/>
      </w:pPr>
      <w:r>
        <w:t>DELETE</w:t>
      </w:r>
    </w:p>
    <w:p w14:paraId="362DC875" w14:textId="77777777" w:rsidR="005249FB" w:rsidRPr="004B1BF3" w:rsidRDefault="005249FB" w:rsidP="005249FB">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delete a Finished Goods transfer,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Delete”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5249FB">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451D3F75" w14:textId="52D8A504" w:rsidR="0068423C" w:rsidRDefault="0068423C" w:rsidP="0068423C">
      <w:pPr>
        <w:pStyle w:val="Heading4"/>
      </w:pPr>
      <w:r>
        <w:t>POST</w:t>
      </w:r>
    </w:p>
    <w:p w14:paraId="57EB6D44" w14:textId="77777777" w:rsidR="005249FB" w:rsidRPr="009668B5" w:rsidRDefault="005249FB" w:rsidP="005249FB">
      <w:r w:rsidRPr="004B1BF3">
        <w:rPr>
          <w:rFonts w:cstheme="minorHAnsi"/>
        </w:rPr>
        <w:t xml:space="preserve">To Post a Finished Goods transfer, highlight each item with a single click, then press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2A1D4202" w14:textId="5FF1A5D4" w:rsidR="0068423C" w:rsidRDefault="0068423C" w:rsidP="0068423C">
      <w:pPr>
        <w:pStyle w:val="Heading3"/>
      </w:pPr>
      <w:bookmarkStart w:id="127" w:name="_Toc46575000"/>
      <w:r>
        <w:t>Add Transfer</w:t>
      </w:r>
      <w:bookmarkEnd w:id="127"/>
    </w:p>
    <w:p w14:paraId="33D97137" w14:textId="77777777" w:rsidR="003728F8" w:rsidRDefault="003728F8" w:rsidP="003728F8">
      <w:pPr>
        <w:pStyle w:val="Heading4"/>
      </w:pPr>
      <w:r>
        <w:t>SAVE</w:t>
      </w:r>
    </w:p>
    <w:p w14:paraId="37D9268B" w14:textId="6499703E" w:rsidR="003728F8" w:rsidRDefault="003728F8" w:rsidP="003728F8">
      <w:r>
        <w:t xml:space="preserve">Click the </w:t>
      </w:r>
      <w:r>
        <w:rPr>
          <w:b/>
          <w:bCs/>
          <w:i/>
          <w:iCs/>
          <w:u w:val="single"/>
        </w:rPr>
        <w:t>“Save”</w:t>
      </w:r>
      <w:r>
        <w:t xml:space="preserve"> button to save all changes to the current Transfer.</w:t>
      </w:r>
    </w:p>
    <w:p w14:paraId="20A87AFD" w14:textId="77777777" w:rsidR="003728F8" w:rsidRDefault="003728F8" w:rsidP="003728F8">
      <w:pPr>
        <w:pStyle w:val="Heading4"/>
      </w:pPr>
      <w:r>
        <w:t>RESET</w:t>
      </w:r>
    </w:p>
    <w:p w14:paraId="7A83033D" w14:textId="77777777" w:rsidR="003728F8" w:rsidRPr="00096EBD" w:rsidRDefault="003728F8" w:rsidP="003728F8">
      <w:r>
        <w:t xml:space="preserve">Click the </w:t>
      </w:r>
      <w:r>
        <w:rPr>
          <w:b/>
          <w:bCs/>
          <w:i/>
          <w:iCs/>
          <w:u w:val="single"/>
        </w:rPr>
        <w:t>“Reset”</w:t>
      </w:r>
      <w:r>
        <w:t xml:space="preserve"> button to reset all fields to their original state.</w:t>
      </w:r>
    </w:p>
    <w:p w14:paraId="0F20385E" w14:textId="77777777" w:rsidR="003728F8" w:rsidRDefault="003728F8" w:rsidP="003728F8">
      <w:pPr>
        <w:pStyle w:val="Heading4"/>
      </w:pPr>
      <w:r>
        <w:t>CANCEL</w:t>
      </w:r>
    </w:p>
    <w:p w14:paraId="621F35B4" w14:textId="2AB70884" w:rsidR="003728F8" w:rsidRPr="00DF6BEC" w:rsidRDefault="003728F8" w:rsidP="003728F8">
      <w:r>
        <w:t xml:space="preserve">Click the </w:t>
      </w:r>
      <w:r>
        <w:rPr>
          <w:b/>
          <w:bCs/>
          <w:i/>
          <w:iCs/>
          <w:u w:val="single"/>
        </w:rPr>
        <w:t>“Cancel”</w:t>
      </w:r>
      <w:r>
        <w:t xml:space="preserve"> button to cancel all changes to the Transfer without saving.</w:t>
      </w:r>
    </w:p>
    <w:p w14:paraId="6812EE88" w14:textId="5F9EE299" w:rsidR="0068423C" w:rsidRDefault="0068423C" w:rsidP="0068423C">
      <w:pPr>
        <w:pStyle w:val="Heading4"/>
      </w:pPr>
      <w:r>
        <w:t>POST</w:t>
      </w:r>
    </w:p>
    <w:p w14:paraId="06C53E15" w14:textId="77777777" w:rsidR="005249FB" w:rsidRPr="009668B5" w:rsidRDefault="005249FB" w:rsidP="005249FB">
      <w:r w:rsidRPr="004B1BF3">
        <w:rPr>
          <w:rFonts w:cstheme="minorHAnsi"/>
        </w:rPr>
        <w:t xml:space="preserve">To Post a Finished Goods transfer, highlight each item with a single click, then press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5249FB">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37867DF3" w14:textId="47B1123D" w:rsidR="0068423C" w:rsidRDefault="0068423C" w:rsidP="0068423C">
      <w:pPr>
        <w:pStyle w:val="Heading3"/>
      </w:pPr>
      <w:bookmarkStart w:id="128" w:name="_Toc46575001"/>
      <w:r>
        <w:t>Add Transfer Field Definitions</w:t>
      </w:r>
      <w:bookmarkEnd w:id="128"/>
    </w:p>
    <w:p w14:paraId="09A38424" w14:textId="077952AC" w:rsidR="0068423C" w:rsidRDefault="0068423C" w:rsidP="0068423C">
      <w:pPr>
        <w:pStyle w:val="Heading4"/>
      </w:pPr>
      <w:r>
        <w:t>From Tag</w:t>
      </w:r>
      <w:r w:rsidR="001976EC">
        <w:t xml:space="preserve"> / To Tag</w:t>
      </w:r>
    </w:p>
    <w:p w14:paraId="60622BF5" w14:textId="40ACEDE1" w:rsidR="008B2FC2" w:rsidRPr="00E5397E" w:rsidRDefault="008B2FC2" w:rsidP="008B2FC2">
      <w:bookmarkStart w:id="129" w:name="_Hlk46563603"/>
      <w:r>
        <w:t>Enter the beginning and ending Tag Number to transfer from and to, respectively.</w:t>
      </w:r>
    </w:p>
    <w:bookmarkEnd w:id="129"/>
    <w:p w14:paraId="61111CBD" w14:textId="3DB0EFAD" w:rsidR="0068423C" w:rsidRDefault="0068423C" w:rsidP="0068423C">
      <w:pPr>
        <w:pStyle w:val="Heading4"/>
      </w:pPr>
      <w:r>
        <w:t>From Warehouse</w:t>
      </w:r>
      <w:r w:rsidR="001976EC">
        <w:t xml:space="preserve"> / To Warehouse</w:t>
      </w:r>
    </w:p>
    <w:p w14:paraId="7CF26A4F" w14:textId="2C77C8BD" w:rsidR="008B2FC2" w:rsidRPr="00E5397E" w:rsidRDefault="008B2FC2" w:rsidP="008B2FC2">
      <w:bookmarkStart w:id="130" w:name="_Hlk46563607"/>
      <w:r>
        <w:t>Enter the beginning and ending Warehouse Location to transfer from and to, respectively.</w:t>
      </w:r>
    </w:p>
    <w:bookmarkEnd w:id="130"/>
    <w:p w14:paraId="68885952" w14:textId="65B342BD" w:rsidR="0068423C" w:rsidRDefault="0068423C" w:rsidP="0068423C">
      <w:pPr>
        <w:pStyle w:val="Heading4"/>
      </w:pPr>
      <w:r>
        <w:t>From Bin</w:t>
      </w:r>
      <w:r w:rsidR="001976EC">
        <w:t xml:space="preserve"> / To Bin</w:t>
      </w:r>
    </w:p>
    <w:p w14:paraId="0BF0B048" w14:textId="0A5CC032" w:rsidR="008B2FC2" w:rsidRPr="00E5397E" w:rsidRDefault="008B2FC2" w:rsidP="008B2FC2">
      <w:bookmarkStart w:id="131" w:name="_Hlk46563611"/>
      <w:r>
        <w:t>Enter the beginning and ending Bin Number to transfer from and to, respectively.</w:t>
      </w:r>
    </w:p>
    <w:bookmarkEnd w:id="131"/>
    <w:p w14:paraId="51D796C0" w14:textId="1DC56BDE" w:rsidR="0068423C" w:rsidRDefault="0068423C" w:rsidP="0068423C">
      <w:pPr>
        <w:pStyle w:val="Heading4"/>
      </w:pPr>
      <w:r>
        <w:t>Units</w:t>
      </w:r>
    </w:p>
    <w:p w14:paraId="6B338EC4"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7BC26854" w14:textId="6382E59A" w:rsidR="0068423C" w:rsidRDefault="0068423C" w:rsidP="0068423C">
      <w:pPr>
        <w:pStyle w:val="Heading4"/>
      </w:pPr>
      <w:r>
        <w:lastRenderedPageBreak/>
        <w:t>Partial</w:t>
      </w:r>
    </w:p>
    <w:p w14:paraId="55321549" w14:textId="77777777" w:rsidR="00EE262A" w:rsidRPr="00EC1454" w:rsidRDefault="00EE262A" w:rsidP="00EE262A">
      <w:r>
        <w:t>Enter a partial quantity.</w:t>
      </w:r>
    </w:p>
    <w:p w14:paraId="56AB11B6" w14:textId="1476F381" w:rsidR="0068423C" w:rsidRDefault="0068423C" w:rsidP="0068423C">
      <w:pPr>
        <w:pStyle w:val="Heading4"/>
      </w:pPr>
      <w:r>
        <w:t>Customer #</w:t>
      </w:r>
    </w:p>
    <w:p w14:paraId="32685928" w14:textId="40F73970" w:rsidR="00374BC6" w:rsidRPr="00374BC6" w:rsidRDefault="001976EC" w:rsidP="00374BC6">
      <w:r>
        <w:t>This field will automatically fill as soon as the user chooses a Bin location. However, it can be modified by the user.</w:t>
      </w:r>
    </w:p>
    <w:p w14:paraId="7BD35725" w14:textId="68311D55" w:rsidR="0068423C" w:rsidRDefault="0068423C" w:rsidP="0068423C">
      <w:pPr>
        <w:pStyle w:val="Heading4"/>
      </w:pPr>
      <w:r>
        <w:t>Job #</w:t>
      </w:r>
    </w:p>
    <w:p w14:paraId="28B14E86"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351E2640" w14:textId="77777777" w:rsidR="00EE262A" w:rsidRDefault="00EE262A" w:rsidP="00EE262A">
      <w:r>
        <w:t xml:space="preserve">For example, a repeat job number could be Job number 88888-01 where 88888 is the original job and the 01 is the first repeat for that item.  </w:t>
      </w:r>
    </w:p>
    <w:p w14:paraId="60AE283C" w14:textId="77777777" w:rsidR="00EE262A" w:rsidRPr="00EC1454" w:rsidRDefault="00EE262A" w:rsidP="00EE262A">
      <w:r>
        <w:t>All costs including, standard (estimated) labor, material and overhead, work in process, actual costs and variances are maintained by job number.</w:t>
      </w:r>
    </w:p>
    <w:p w14:paraId="75C31316" w14:textId="78F4CADC" w:rsidR="0068423C" w:rsidRDefault="0068423C" w:rsidP="0068423C">
      <w:pPr>
        <w:pStyle w:val="Heading4"/>
      </w:pPr>
      <w:r>
        <w:t>Job #: 00</w:t>
      </w:r>
    </w:p>
    <w:p w14:paraId="5AB779EE" w14:textId="77777777" w:rsidR="00EE262A" w:rsidRPr="00EC1454" w:rsidRDefault="00EE262A" w:rsidP="00EE262A">
      <w:r>
        <w:t>Repeat jobs for an item will add a suffix to the original job number.</w:t>
      </w:r>
    </w:p>
    <w:p w14:paraId="57C01B84" w14:textId="32A78971" w:rsidR="0068423C" w:rsidRDefault="0068423C" w:rsidP="0068423C">
      <w:pPr>
        <w:pStyle w:val="Heading4"/>
      </w:pPr>
      <w:r>
        <w:t>Item Number</w:t>
      </w:r>
    </w:p>
    <w:p w14:paraId="2FA0A612" w14:textId="77777777" w:rsidR="00073572" w:rsidRDefault="00073572" w:rsidP="00073572">
      <w:r>
        <w:t xml:space="preserve">Enter the Finished Good Item Number in this field. Alternatively, the Item Number field will automatically fill when the user selects their Tag Number. </w:t>
      </w:r>
    </w:p>
    <w:p w14:paraId="410FD642"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179B7407" w14:textId="77777777" w:rsidR="00073572" w:rsidRDefault="00073572" w:rsidP="00073572">
      <w:r>
        <w:t>This list can be sorted by Item Number or Item Name. Alternatively, the user may search for any item that they wish to use in order to narrow down their selection.</w:t>
      </w:r>
    </w:p>
    <w:p w14:paraId="41BEE00C" w14:textId="77777777" w:rsidR="00073572" w:rsidRDefault="00073572" w:rsidP="00073572">
      <w:r>
        <w:t>Once an item is selected, this will automatically fill in several other fields with necessary information from the Item File.</w:t>
      </w:r>
    </w:p>
    <w:p w14:paraId="7FEC7FC6" w14:textId="0D0CD941" w:rsidR="0068423C" w:rsidRDefault="0068423C" w:rsidP="0068423C">
      <w:pPr>
        <w:pStyle w:val="Heading4"/>
      </w:pPr>
      <w:r>
        <w:t>Item Name</w:t>
      </w:r>
    </w:p>
    <w:p w14:paraId="36BDE339"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3015EA65" w14:textId="69E10B2C" w:rsidR="0068423C" w:rsidRDefault="0068423C" w:rsidP="0068423C">
      <w:pPr>
        <w:pStyle w:val="Heading4"/>
      </w:pPr>
      <w:r>
        <w:t>User Created</w:t>
      </w:r>
    </w:p>
    <w:p w14:paraId="1A16F687" w14:textId="77777777" w:rsidR="003604C9" w:rsidRPr="00EC1454" w:rsidRDefault="003604C9" w:rsidP="003604C9">
      <w:r>
        <w:t>The username of the original user that created this receipt in the system.</w:t>
      </w:r>
    </w:p>
    <w:p w14:paraId="53CDFC35" w14:textId="51852CCC" w:rsidR="0068423C" w:rsidRDefault="0068423C" w:rsidP="0068423C">
      <w:pPr>
        <w:pStyle w:val="Heading4"/>
      </w:pPr>
      <w:r>
        <w:t>User Updated</w:t>
      </w:r>
    </w:p>
    <w:p w14:paraId="23C6813E" w14:textId="77777777" w:rsidR="003604C9" w:rsidRPr="00EC1454" w:rsidRDefault="003604C9" w:rsidP="003604C9">
      <w:r>
        <w:t>The username of the last user to have updated this receipt in the system.</w:t>
      </w:r>
    </w:p>
    <w:p w14:paraId="20515D17" w14:textId="11917636" w:rsidR="0068423C" w:rsidRDefault="00374BC6" w:rsidP="0068423C">
      <w:pPr>
        <w:pStyle w:val="Heading4"/>
      </w:pPr>
      <w:r>
        <w:t>Transfer Date</w:t>
      </w:r>
    </w:p>
    <w:p w14:paraId="5942A100" w14:textId="26A9E4E1" w:rsidR="008251D0" w:rsidRDefault="008251D0" w:rsidP="008251D0">
      <w:r w:rsidRPr="00E33CD4">
        <w:rPr>
          <w:rFonts w:cstheme="minorHAnsi"/>
        </w:rPr>
        <w:t xml:space="preserve">Enter the date that the item was </w:t>
      </w:r>
      <w:r>
        <w:rPr>
          <w:rFonts w:cstheme="minorHAnsi"/>
        </w:rPr>
        <w:t>transferred</w:t>
      </w:r>
      <w:r w:rsidRPr="00E33CD4">
        <w:rPr>
          <w:rFonts w:cstheme="minorHAnsi"/>
        </w:rPr>
        <w:t>, defaults to system date.</w:t>
      </w:r>
      <w:r>
        <w:rPr>
          <w:rFonts w:cstheme="minorHAnsi"/>
        </w:rPr>
        <w:t xml:space="preserve"> This field automatically d</w:t>
      </w:r>
      <w:r>
        <w:t>efaults to today’s date, but may be modified by the user.</w:t>
      </w:r>
    </w:p>
    <w:p w14:paraId="6C6CFB0B" w14:textId="4AAE3E5B" w:rsidR="0068423C" w:rsidRDefault="00374BC6" w:rsidP="0068423C">
      <w:pPr>
        <w:pStyle w:val="Heading4"/>
      </w:pPr>
      <w:r>
        <w:t>Transfer Time</w:t>
      </w:r>
    </w:p>
    <w:p w14:paraId="7F6EFAD0" w14:textId="3289AB2B" w:rsidR="008251D0" w:rsidRPr="00DD43F8" w:rsidRDefault="008251D0" w:rsidP="008251D0">
      <w:bookmarkStart w:id="132" w:name="_Hlk46498315"/>
      <w:r>
        <w:t>The time that the new transfer is made. This defaults to the system time, but can be modified by the user.</w:t>
      </w:r>
    </w:p>
    <w:p w14:paraId="4BC0D261" w14:textId="77AB2B31" w:rsidR="00DF07FB" w:rsidRDefault="00CD3918" w:rsidP="00DF07FB">
      <w:pPr>
        <w:pStyle w:val="Heading3"/>
      </w:pPr>
      <w:bookmarkStart w:id="133" w:name="_Toc46575002"/>
      <w:bookmarkEnd w:id="132"/>
      <w:r>
        <w:lastRenderedPageBreak/>
        <w:t>Transferring Partial Quantity</w:t>
      </w:r>
      <w:bookmarkEnd w:id="133"/>
    </w:p>
    <w:p w14:paraId="7CA50191" w14:textId="4628BBB7" w:rsidR="00CD3918" w:rsidRDefault="00E57B18" w:rsidP="00CD3918">
      <w:r>
        <w:t>Transferring</w:t>
      </w:r>
      <w:r w:rsidR="00CD3918">
        <w:t xml:space="preserve"> a partial tag will automatically create a new load tag. This tag is a copy of the scanned tag, with the quantity equal to the ((transferred units  x count) + partial).</w:t>
      </w:r>
    </w:p>
    <w:p w14:paraId="195035E2" w14:textId="162F6842" w:rsidR="00CD3918" w:rsidRDefault="00CD3918" w:rsidP="00CD3918">
      <w:r>
        <w:t xml:space="preserve">When transferring partial tags, the sharp-shooter software will prompt to create a new tag. The </w:t>
      </w:r>
      <w:r>
        <w:rPr>
          <w:b/>
          <w:bCs/>
          <w:i/>
          <w:iCs/>
          <w:u w:val="single"/>
        </w:rPr>
        <w:t>“Okay”</w:t>
      </w:r>
      <w:r>
        <w:t xml:space="preserve"> button till create a new toad tag. The program will then prompt to print the new load tag. Click </w:t>
      </w:r>
      <w:r w:rsidR="005249FB">
        <w:rPr>
          <w:b/>
          <w:bCs/>
          <w:i/>
          <w:iCs/>
          <w:u w:val="single"/>
        </w:rPr>
        <w:t xml:space="preserve">“Okay” </w:t>
      </w:r>
      <w:r>
        <w:t>to print the load tag immediately.</w:t>
      </w:r>
    </w:p>
    <w:p w14:paraId="7E859BA0" w14:textId="1DC63EC7" w:rsidR="00CD3918" w:rsidRDefault="00CD3918" w:rsidP="00CD3918">
      <w:r>
        <w:t xml:space="preserve">The net result will be two load tags with the units and counts </w:t>
      </w:r>
      <w:r w:rsidR="005249FB">
        <w:t>split</w:t>
      </w:r>
      <w:r>
        <w:t xml:space="preserve"> between the originally scanned pallet tag and the newly created </w:t>
      </w:r>
      <w:r w:rsidR="005249FB">
        <w:t>pallet</w:t>
      </w:r>
      <w:r>
        <w:t xml:space="preserve"> load tag.</w:t>
      </w:r>
    </w:p>
    <w:p w14:paraId="7E85BF31" w14:textId="6C04A3EC" w:rsidR="0068423C" w:rsidRDefault="00CD3918" w:rsidP="00CD3918">
      <w:r>
        <w:rPr>
          <w:noProof/>
        </w:rPr>
        <w:drawing>
          <wp:inline distT="0" distB="0" distL="0" distR="0" wp14:anchorId="2E53D62F" wp14:editId="614CA6A8">
            <wp:extent cx="3752850" cy="895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895350"/>
                    </a:xfrm>
                    <a:prstGeom prst="rect">
                      <a:avLst/>
                    </a:prstGeom>
                  </pic:spPr>
                </pic:pic>
              </a:graphicData>
            </a:graphic>
          </wp:inline>
        </w:drawing>
      </w:r>
    </w:p>
    <w:p w14:paraId="731B8655" w14:textId="7C300DAD" w:rsidR="00CD3918" w:rsidRPr="00CD3918" w:rsidRDefault="00CD3918" w:rsidP="00CD3918">
      <w:r>
        <w:rPr>
          <w:noProof/>
        </w:rPr>
        <w:drawing>
          <wp:inline distT="0" distB="0" distL="0" distR="0" wp14:anchorId="5A89B0FD" wp14:editId="6F57BF96">
            <wp:extent cx="3371850" cy="1866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71850" cy="1866900"/>
                    </a:xfrm>
                    <a:prstGeom prst="rect">
                      <a:avLst/>
                    </a:prstGeom>
                  </pic:spPr>
                </pic:pic>
              </a:graphicData>
            </a:graphic>
          </wp:inline>
        </w:drawing>
      </w:r>
    </w:p>
    <w:p w14:paraId="09118EF2" w14:textId="3351299A" w:rsidR="0068423C" w:rsidRDefault="0068423C" w:rsidP="0068423C">
      <w:pPr>
        <w:pStyle w:val="Heading4"/>
      </w:pPr>
      <w:r>
        <w:t># of Tags</w:t>
      </w:r>
    </w:p>
    <w:p w14:paraId="4BB5DB07" w14:textId="42BCC46D" w:rsidR="0068423C" w:rsidRPr="0068423C" w:rsidRDefault="00D54293" w:rsidP="0068423C">
      <w:r>
        <w:t>Enter the number of tags that you wish this particular tag to be split into.</w:t>
      </w:r>
    </w:p>
    <w:p w14:paraId="01A59749" w14:textId="0C93891C" w:rsidR="0068423C" w:rsidRDefault="0068423C" w:rsidP="0068423C">
      <w:pPr>
        <w:pStyle w:val="Heading4"/>
      </w:pPr>
      <w:r>
        <w:t>Auto Print Label? – Toggle Box</w:t>
      </w:r>
    </w:p>
    <w:p w14:paraId="467F29AC" w14:textId="77777777" w:rsidR="00D54293" w:rsidRDefault="00D54293" w:rsidP="00D54293">
      <w:r>
        <w:t>To automatically print labels upon creation, make sure that the Auto Print Label toggle box is checked.</w:t>
      </w:r>
    </w:p>
    <w:p w14:paraId="48A975EE" w14:textId="356C9028" w:rsidR="0068423C" w:rsidRDefault="0068423C" w:rsidP="0068423C">
      <w:pPr>
        <w:pStyle w:val="Heading4"/>
      </w:pPr>
      <w:r>
        <w:t>File Location</w:t>
      </w:r>
    </w:p>
    <w:p w14:paraId="6567390F" w14:textId="08057DD8" w:rsidR="00D54293" w:rsidRPr="006B243A" w:rsidRDefault="00D54293" w:rsidP="00D54293">
      <w:bookmarkStart w:id="134" w:name="_Hlk45459141"/>
      <w:r>
        <w:t xml:space="preserve">Enter the location of the file to be created. Alternatively, press the </w:t>
      </w:r>
      <w:r>
        <w:rPr>
          <w:b/>
          <w:bCs/>
          <w:i/>
          <w:iCs/>
          <w:u w:val="single"/>
        </w:rPr>
        <w:t>“F1”</w:t>
      </w:r>
      <w:r>
        <w:t xml:space="preserve"> key to use the Windows Explorer window to choose the proper file path.</w:t>
      </w:r>
    </w:p>
    <w:bookmarkEnd w:id="134"/>
    <w:p w14:paraId="281DFDF6" w14:textId="48516516" w:rsidR="0068423C" w:rsidRDefault="0068423C" w:rsidP="0068423C">
      <w:pPr>
        <w:pStyle w:val="Heading4"/>
      </w:pPr>
      <w:r>
        <w:t>Label File</w:t>
      </w:r>
    </w:p>
    <w:p w14:paraId="20ED2149" w14:textId="50C2A668" w:rsidR="00D54293" w:rsidRDefault="00D54293" w:rsidP="00D54293">
      <w:r>
        <w:t xml:space="preserve">The user may enter the name of Label Matrix label file they wish to create. Alternatively, they may press the </w:t>
      </w:r>
      <w:r>
        <w:rPr>
          <w:b/>
          <w:bCs/>
          <w:i/>
          <w:iCs/>
          <w:u w:val="single"/>
        </w:rPr>
        <w:t>“F1”</w:t>
      </w:r>
      <w:r>
        <w:t xml:space="preserve"> key to choose a file using the Windows Explorer window.</w:t>
      </w:r>
    </w:p>
    <w:p w14:paraId="5676C2CA" w14:textId="251BA583" w:rsidR="00865E63" w:rsidRDefault="00865E63" w:rsidP="00D54293"/>
    <w:p w14:paraId="30A95C2C" w14:textId="77777777" w:rsidR="00865E63" w:rsidRPr="00211A35" w:rsidRDefault="00865E63" w:rsidP="00D54293"/>
    <w:p w14:paraId="4F5568C4" w14:textId="4CACEA35" w:rsidR="00DF07FB" w:rsidRDefault="00DF07FB" w:rsidP="00DF07FB">
      <w:pPr>
        <w:pStyle w:val="Heading2"/>
      </w:pPr>
      <w:bookmarkStart w:id="135" w:name="_Toc46575003"/>
      <w:r>
        <w:lastRenderedPageBreak/>
        <w:t>Count Goods</w:t>
      </w:r>
      <w:bookmarkEnd w:id="135"/>
    </w:p>
    <w:p w14:paraId="20A1DACF" w14:textId="18994599" w:rsidR="00FE45F9" w:rsidRPr="00FE45F9" w:rsidRDefault="00FE45F9" w:rsidP="00FE45F9">
      <w:pPr>
        <w:pStyle w:val="Heading3"/>
      </w:pPr>
      <w:bookmarkStart w:id="136" w:name="_Toc46575004"/>
      <w:r>
        <w:t>Overview</w:t>
      </w:r>
      <w:bookmarkEnd w:id="136"/>
    </w:p>
    <w:p w14:paraId="4C2DD591" w14:textId="0D49FCD1" w:rsidR="007661A8"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Finished Goods physical counts may be transferred to this file from the Top Gun batch data collection scanning device by pressing the </w:t>
      </w:r>
      <w:r w:rsidR="00FE45F9">
        <w:rPr>
          <w:rFonts w:asciiTheme="minorHAnsi" w:hAnsiTheme="minorHAnsi" w:cstheme="minorHAnsi"/>
          <w:sz w:val="22"/>
          <w:szCs w:val="22"/>
        </w:rPr>
        <w:t>“</w:t>
      </w:r>
      <w:r w:rsidRPr="00FE45F9">
        <w:rPr>
          <w:rFonts w:asciiTheme="minorHAnsi" w:hAnsiTheme="minorHAnsi" w:cstheme="minorHAnsi"/>
          <w:b/>
          <w:bCs/>
          <w:i/>
          <w:iCs/>
          <w:sz w:val="22"/>
          <w:szCs w:val="22"/>
          <w:u w:val="single"/>
        </w:rPr>
        <w:t xml:space="preserve">IMPORT </w:t>
      </w:r>
      <w:r w:rsidRPr="00FE45F9">
        <w:rPr>
          <w:rFonts w:asciiTheme="minorHAnsi" w:hAnsiTheme="minorHAnsi" w:cstheme="minorHAnsi"/>
          <w:b/>
          <w:bCs/>
          <w:i/>
          <w:iCs/>
          <w:caps/>
          <w:sz w:val="22"/>
          <w:szCs w:val="22"/>
          <w:u w:val="single"/>
        </w:rPr>
        <w:t>Physical Count</w:t>
      </w:r>
      <w:r w:rsidR="00FE45F9">
        <w:rPr>
          <w:rFonts w:asciiTheme="minorHAnsi" w:hAnsiTheme="minorHAnsi" w:cstheme="minorHAnsi"/>
          <w:b/>
          <w:bCs/>
          <w:i/>
          <w:iCs/>
          <w:caps/>
          <w:sz w:val="22"/>
          <w:szCs w:val="22"/>
          <w:u w:val="single"/>
        </w:rPr>
        <w:t>”</w:t>
      </w:r>
      <w:r w:rsidRPr="004B1BF3">
        <w:rPr>
          <w:rFonts w:asciiTheme="minorHAnsi" w:hAnsiTheme="minorHAnsi" w:cstheme="minorHAnsi"/>
          <w:sz w:val="22"/>
          <w:szCs w:val="22"/>
        </w:rPr>
        <w:t xml:space="preserve"> Button or physical counts may be scanned directly from the plant floor by pressing the </w:t>
      </w:r>
      <w:r w:rsidR="00FE45F9">
        <w:rPr>
          <w:rFonts w:asciiTheme="minorHAnsi" w:hAnsiTheme="minorHAnsi" w:cstheme="minorHAnsi"/>
          <w:sz w:val="22"/>
          <w:szCs w:val="22"/>
        </w:rPr>
        <w:t>“</w:t>
      </w:r>
      <w:r w:rsidRPr="00FE45F9">
        <w:rPr>
          <w:rFonts w:asciiTheme="minorHAnsi" w:hAnsiTheme="minorHAnsi" w:cstheme="minorHAnsi"/>
          <w:b/>
          <w:bCs/>
          <w:i/>
          <w:iCs/>
          <w:sz w:val="22"/>
          <w:szCs w:val="22"/>
          <w:u w:val="single"/>
        </w:rPr>
        <w:t>SCAN PHYSICAL COUNTS</w:t>
      </w:r>
      <w:r w:rsidR="00FE45F9">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Lastly, physical counts may be manually added to this file by searching for the item and tag number, then entering the correct quantity.  </w:t>
      </w:r>
    </w:p>
    <w:p w14:paraId="28674BD4" w14:textId="77777777" w:rsidR="007661A8" w:rsidRDefault="007661A8" w:rsidP="009668B5">
      <w:pPr>
        <w:pStyle w:val="BodyText"/>
        <w:rPr>
          <w:rFonts w:asciiTheme="minorHAnsi" w:hAnsiTheme="minorHAnsi" w:cstheme="minorHAnsi"/>
          <w:sz w:val="22"/>
          <w:szCs w:val="22"/>
        </w:rPr>
      </w:pPr>
    </w:p>
    <w:p w14:paraId="7F1C40DA" w14:textId="6BF2D9DB" w:rsidR="009668B5" w:rsidRPr="004B1BF3" w:rsidRDefault="009668B5" w:rsidP="009668B5">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Once physical counts for each tag number have been imported or created, a list of counted records </w:t>
      </w:r>
      <w:r w:rsidR="00FE45F9" w:rsidRPr="004B1BF3">
        <w:rPr>
          <w:rFonts w:asciiTheme="minorHAnsi" w:hAnsiTheme="minorHAnsi" w:cstheme="minorHAnsi"/>
          <w:sz w:val="22"/>
          <w:szCs w:val="22"/>
        </w:rPr>
        <w:t>is</w:t>
      </w:r>
      <w:r w:rsidRPr="004B1BF3">
        <w:rPr>
          <w:rFonts w:asciiTheme="minorHAnsi" w:hAnsiTheme="minorHAnsi" w:cstheme="minorHAnsi"/>
          <w:sz w:val="22"/>
          <w:szCs w:val="22"/>
        </w:rPr>
        <w:t xml:space="preserve"> shown for further updating, deletion and posting.  Physical counts may be posted one at a time or in a batch via the </w:t>
      </w:r>
      <w:r w:rsidR="00FE45F9">
        <w:rPr>
          <w:rFonts w:asciiTheme="minorHAnsi" w:hAnsiTheme="minorHAnsi" w:cstheme="minorHAnsi"/>
          <w:sz w:val="22"/>
          <w:szCs w:val="22"/>
        </w:rPr>
        <w:t>“</w:t>
      </w:r>
      <w:r w:rsidRPr="00FE45F9">
        <w:rPr>
          <w:rFonts w:asciiTheme="minorHAnsi" w:hAnsiTheme="minorHAnsi" w:cstheme="minorHAnsi"/>
          <w:b/>
          <w:bCs/>
          <w:i/>
          <w:iCs/>
          <w:sz w:val="22"/>
          <w:szCs w:val="22"/>
          <w:u w:val="single"/>
        </w:rPr>
        <w:t>POST</w:t>
      </w:r>
      <w:r w:rsidR="00FE45F9">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The list of items which were counted may be sorted by receipt date, purchase order number, item number and warehouse by clicking the appropriate circle at the bottom of the screen.  To search alphabetically for an adjustment record, click the appropriate sort option, enter in a continuous string of characters in the Auto Find box, then press </w:t>
      </w:r>
      <w:r w:rsidR="00FE45F9">
        <w:rPr>
          <w:rFonts w:asciiTheme="minorHAnsi" w:hAnsiTheme="minorHAnsi" w:cstheme="minorHAnsi"/>
          <w:sz w:val="22"/>
          <w:szCs w:val="22"/>
        </w:rPr>
        <w:t>“</w:t>
      </w:r>
      <w:r w:rsidRPr="00FE45F9">
        <w:rPr>
          <w:rFonts w:asciiTheme="minorHAnsi" w:hAnsiTheme="minorHAnsi" w:cstheme="minorHAnsi"/>
          <w:b/>
          <w:bCs/>
          <w:i/>
          <w:iCs/>
          <w:sz w:val="22"/>
          <w:szCs w:val="22"/>
          <w:u w:val="single"/>
        </w:rPr>
        <w:t>Enter</w:t>
      </w:r>
      <w:r w:rsidR="00FE45F9">
        <w:rPr>
          <w:rFonts w:asciiTheme="minorHAnsi" w:hAnsiTheme="minorHAnsi" w:cstheme="minorHAnsi"/>
          <w:b/>
          <w:bCs/>
          <w:i/>
          <w:iCs/>
          <w:sz w:val="22"/>
          <w:szCs w:val="22"/>
          <w:u w:val="single"/>
        </w:rPr>
        <w:t>”</w:t>
      </w:r>
      <w:r w:rsidRPr="004B1BF3">
        <w:rPr>
          <w:rFonts w:asciiTheme="minorHAnsi" w:hAnsiTheme="minorHAnsi" w:cstheme="minorHAnsi"/>
          <w:sz w:val="22"/>
          <w:szCs w:val="22"/>
        </w:rPr>
        <w:t>.</w:t>
      </w:r>
    </w:p>
    <w:p w14:paraId="79F0DE82" w14:textId="4B0FC444" w:rsidR="009668B5" w:rsidRDefault="009668B5" w:rsidP="009668B5">
      <w:pPr>
        <w:pStyle w:val="BodyText"/>
        <w:rPr>
          <w:rFonts w:asciiTheme="minorHAnsi" w:hAnsiTheme="minorHAnsi" w:cstheme="minorHAnsi"/>
          <w:sz w:val="22"/>
          <w:szCs w:val="22"/>
        </w:rPr>
      </w:pPr>
    </w:p>
    <w:p w14:paraId="36E952B3" w14:textId="55B46E78" w:rsidR="00FE45F9" w:rsidRPr="004B1BF3" w:rsidRDefault="00FE45F9" w:rsidP="00FE45F9">
      <w:pPr>
        <w:pStyle w:val="Heading3"/>
      </w:pPr>
      <w:bookmarkStart w:id="137" w:name="_Toc46575005"/>
      <w:r>
        <w:t>Browse Physical Counts</w:t>
      </w:r>
      <w:bookmarkEnd w:id="137"/>
    </w:p>
    <w:p w14:paraId="497DA134" w14:textId="185DC955" w:rsidR="00DF07FB" w:rsidRDefault="00DF07FB" w:rsidP="00DF07FB">
      <w:r>
        <w:rPr>
          <w:noProof/>
        </w:rPr>
        <w:drawing>
          <wp:inline distT="0" distB="0" distL="0" distR="0" wp14:anchorId="057E7FBD" wp14:editId="13E95277">
            <wp:extent cx="5943600" cy="45072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507230"/>
                    </a:xfrm>
                    <a:prstGeom prst="rect">
                      <a:avLst/>
                    </a:prstGeom>
                  </pic:spPr>
                </pic:pic>
              </a:graphicData>
            </a:graphic>
          </wp:inline>
        </w:drawing>
      </w:r>
    </w:p>
    <w:p w14:paraId="10E8CB42" w14:textId="7B97DD6A" w:rsidR="0068423C" w:rsidRDefault="0068423C" w:rsidP="0068423C">
      <w:pPr>
        <w:pStyle w:val="Heading4"/>
      </w:pPr>
      <w:r>
        <w:t>UPDATE</w:t>
      </w:r>
    </w:p>
    <w:p w14:paraId="6026A539" w14:textId="77777777" w:rsidR="00FE45F9" w:rsidRPr="004B1BF3" w:rsidRDefault="00FE45F9" w:rsidP="00FE45F9">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update an items physical count, simply double click the item or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Update”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lastRenderedPageBreak/>
        <w:t>key may be used to find an appropriate purchase order number, job number, warehouse, and bin location or unit of measure.</w:t>
      </w:r>
    </w:p>
    <w:p w14:paraId="4DCA6177" w14:textId="49A0568D" w:rsidR="0068423C" w:rsidRDefault="0068423C" w:rsidP="0068423C">
      <w:pPr>
        <w:pStyle w:val="Heading4"/>
      </w:pPr>
      <w:r>
        <w:t>ADD</w:t>
      </w:r>
    </w:p>
    <w:p w14:paraId="7EB9AFEF" w14:textId="77777777" w:rsidR="00FE45F9" w:rsidRPr="004B1BF3" w:rsidRDefault="00FE45F9" w:rsidP="00FE45F9">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manually add physical counts, press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Add</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at the bottom of the screen. Select any item by pressing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on the item code, then enter the remaining data and press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to save the transaction.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6809FECD" w14:textId="5A360A8B" w:rsidR="0068423C" w:rsidRDefault="0068423C" w:rsidP="0068423C">
      <w:pPr>
        <w:pStyle w:val="Heading4"/>
      </w:pPr>
      <w:r>
        <w:t>COPY</w:t>
      </w:r>
    </w:p>
    <w:p w14:paraId="446299EE" w14:textId="77777777" w:rsidR="00FE45F9" w:rsidRPr="004B1BF3" w:rsidRDefault="00FE45F9" w:rsidP="00FE45F9">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copy a physical count record,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Copy”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6280DFE1" w14:textId="28248BF5" w:rsidR="0068423C" w:rsidRDefault="0068423C" w:rsidP="0068423C">
      <w:pPr>
        <w:pStyle w:val="Heading4"/>
      </w:pPr>
      <w:r>
        <w:t>DELETE</w:t>
      </w:r>
    </w:p>
    <w:p w14:paraId="536A483D" w14:textId="77777777" w:rsidR="00FE45F9" w:rsidRPr="004B1BF3" w:rsidRDefault="00FE45F9" w:rsidP="00FE45F9">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To delete an items physical count, highlight the item with a single click, then press the </w:t>
      </w:r>
      <w:r>
        <w:rPr>
          <w:rFonts w:asciiTheme="minorHAnsi" w:hAnsiTheme="minorHAnsi" w:cstheme="minorHAnsi"/>
          <w:sz w:val="22"/>
          <w:szCs w:val="22"/>
        </w:rPr>
        <w:t>“</w:t>
      </w:r>
      <w:r>
        <w:rPr>
          <w:rFonts w:asciiTheme="minorHAnsi" w:hAnsiTheme="minorHAnsi" w:cstheme="minorHAnsi"/>
          <w:b/>
          <w:bCs/>
          <w:i/>
          <w:iCs/>
          <w:sz w:val="22"/>
          <w:szCs w:val="22"/>
          <w:u w:val="single"/>
        </w:rPr>
        <w:t xml:space="preserve">Delete” </w:t>
      </w:r>
      <w:r w:rsidRPr="004B1BF3">
        <w:rPr>
          <w:rFonts w:asciiTheme="minorHAnsi" w:hAnsiTheme="minorHAnsi" w:cstheme="minorHAnsi"/>
          <w:sz w:val="22"/>
          <w:szCs w:val="22"/>
        </w:rPr>
        <w:t xml:space="preserve">button at the bottom of the screen.  Press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Enter</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key or click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Save</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 xml:space="preserve">button to save the transaction.  The </w:t>
      </w:r>
      <w:r>
        <w:rPr>
          <w:rFonts w:asciiTheme="minorHAnsi" w:hAnsiTheme="minorHAnsi" w:cstheme="minorHAnsi"/>
          <w:sz w:val="22"/>
          <w:szCs w:val="22"/>
        </w:rPr>
        <w:t>“</w:t>
      </w:r>
      <w:r w:rsidRPr="00FE45F9">
        <w:rPr>
          <w:rFonts w:asciiTheme="minorHAnsi" w:hAnsiTheme="minorHAnsi" w:cstheme="minorHAnsi"/>
          <w:b/>
          <w:bCs/>
          <w:i/>
          <w:iCs/>
          <w:sz w:val="22"/>
          <w:szCs w:val="22"/>
          <w:u w:val="single"/>
        </w:rPr>
        <w:t>F1</w:t>
      </w:r>
      <w:r>
        <w:rPr>
          <w:rFonts w:asciiTheme="minorHAnsi" w:hAnsiTheme="minorHAnsi" w:cstheme="minorHAnsi"/>
          <w:b/>
          <w:bCs/>
          <w:i/>
          <w:iCs/>
          <w:sz w:val="22"/>
          <w:szCs w:val="22"/>
          <w:u w:val="single"/>
        </w:rPr>
        <w:t xml:space="preserve">” </w:t>
      </w:r>
      <w:r w:rsidRPr="004B1BF3">
        <w:rPr>
          <w:rFonts w:asciiTheme="minorHAnsi" w:hAnsiTheme="minorHAnsi" w:cstheme="minorHAnsi"/>
          <w:sz w:val="22"/>
          <w:szCs w:val="22"/>
        </w:rPr>
        <w:t>key may be used to find an appropriate purchase order number, job number, warehouse, and bin location or unit of measure.</w:t>
      </w:r>
    </w:p>
    <w:p w14:paraId="051999AD" w14:textId="0797746B" w:rsidR="0068423C" w:rsidRDefault="0068423C" w:rsidP="0068423C">
      <w:pPr>
        <w:pStyle w:val="Heading4"/>
      </w:pPr>
      <w:r>
        <w:t>TRANSFER</w:t>
      </w:r>
    </w:p>
    <w:p w14:paraId="5859DD20" w14:textId="7C96C885" w:rsidR="0068423C" w:rsidRPr="00DD2939" w:rsidRDefault="00DD2939" w:rsidP="0068423C">
      <w:r>
        <w:t xml:space="preserve">Click the </w:t>
      </w:r>
      <w:r>
        <w:rPr>
          <w:b/>
          <w:bCs/>
          <w:i/>
          <w:iCs/>
          <w:u w:val="single"/>
        </w:rPr>
        <w:t>“Transfer”</w:t>
      </w:r>
      <w:r>
        <w:t xml:space="preserve"> button to confirm the transfer of the currently selected physical count.</w:t>
      </w:r>
    </w:p>
    <w:p w14:paraId="42293AA5" w14:textId="3383EAE9" w:rsidR="0068423C" w:rsidRDefault="0068423C" w:rsidP="0068423C">
      <w:pPr>
        <w:pStyle w:val="Heading4"/>
      </w:pPr>
      <w:r>
        <w:t>POST</w:t>
      </w:r>
    </w:p>
    <w:p w14:paraId="63613F48" w14:textId="2D5AB244" w:rsidR="00FE45F9" w:rsidRPr="009668B5" w:rsidRDefault="00FE45F9" w:rsidP="00FE45F9">
      <w:bookmarkStart w:id="138" w:name="_Hlk46568729"/>
      <w:r w:rsidRPr="004B1BF3">
        <w:rPr>
          <w:rFonts w:cstheme="minorHAnsi"/>
        </w:rPr>
        <w:t xml:space="preserve">To Post a physical count record or batch, highlight each item with a single click, then press the </w:t>
      </w:r>
      <w:r>
        <w:rPr>
          <w:rFonts w:cstheme="minorHAnsi"/>
        </w:rPr>
        <w:t>“</w:t>
      </w:r>
      <w:r w:rsidRPr="00FE45F9">
        <w:rPr>
          <w:rFonts w:cstheme="minorHAnsi"/>
          <w:b/>
          <w:bCs/>
          <w:i/>
          <w:iCs/>
          <w:u w:val="single"/>
        </w:rPr>
        <w:t>POST</w:t>
      </w:r>
      <w:r>
        <w:rPr>
          <w:rFonts w:cstheme="minorHAnsi"/>
          <w:b/>
          <w:bCs/>
          <w:i/>
          <w:iCs/>
          <w:u w:val="single"/>
        </w:rPr>
        <w:t xml:space="preserve">” </w:t>
      </w:r>
      <w:r w:rsidRPr="004B1BF3">
        <w:rPr>
          <w:rFonts w:cstheme="minorHAnsi"/>
        </w:rPr>
        <w:t xml:space="preserve"> button at the bottom of the screen.   Alternatively, the </w:t>
      </w:r>
      <w:r>
        <w:rPr>
          <w:rFonts w:cstheme="minorHAnsi"/>
        </w:rPr>
        <w:t>“</w:t>
      </w:r>
      <w:r w:rsidRPr="00FE45F9">
        <w:rPr>
          <w:rFonts w:cstheme="minorHAnsi"/>
          <w:b/>
          <w:bCs/>
          <w:i/>
          <w:iCs/>
          <w:u w:val="single"/>
        </w:rPr>
        <w:t>POST</w:t>
      </w:r>
      <w:r>
        <w:rPr>
          <w:rFonts w:cstheme="minorHAnsi"/>
          <w:b/>
          <w:bCs/>
          <w:i/>
          <w:iCs/>
          <w:u w:val="single"/>
        </w:rPr>
        <w:t xml:space="preserve">” </w:t>
      </w:r>
      <w:r w:rsidRPr="004B1BF3">
        <w:rPr>
          <w:rFonts w:cstheme="minorHAnsi"/>
        </w:rPr>
        <w:t xml:space="preserve">button on the main menu may be used to post the entire batch of receipts, issues, transfers, adjustments and physic </w:t>
      </w:r>
      <w:proofErr w:type="spellStart"/>
      <w:r w:rsidRPr="004B1BF3">
        <w:rPr>
          <w:rFonts w:cstheme="minorHAnsi"/>
        </w:rPr>
        <w:t>al</w:t>
      </w:r>
      <w:proofErr w:type="spellEnd"/>
      <w:r w:rsidRPr="004B1BF3">
        <w:rPr>
          <w:rFonts w:cstheme="minorHAnsi"/>
        </w:rPr>
        <w:t xml:space="preserve"> counts.</w:t>
      </w:r>
    </w:p>
    <w:p w14:paraId="1AA105EA" w14:textId="42D82610" w:rsidR="00DF07FB" w:rsidRDefault="0068423C" w:rsidP="00DF07FB">
      <w:pPr>
        <w:pStyle w:val="Heading3"/>
      </w:pPr>
      <w:bookmarkStart w:id="139" w:name="_Toc46575006"/>
      <w:bookmarkEnd w:id="138"/>
      <w:r>
        <w:t>Add/Update Count</w:t>
      </w:r>
      <w:bookmarkEnd w:id="139"/>
    </w:p>
    <w:p w14:paraId="4ACE727D" w14:textId="77777777" w:rsidR="003728F8" w:rsidRDefault="003728F8" w:rsidP="003728F8">
      <w:pPr>
        <w:pStyle w:val="Heading4"/>
      </w:pPr>
      <w:r>
        <w:t>SAVE</w:t>
      </w:r>
    </w:p>
    <w:p w14:paraId="6D0B0AA3" w14:textId="162C908C" w:rsidR="003728F8" w:rsidRDefault="003728F8" w:rsidP="003728F8">
      <w:r>
        <w:t xml:space="preserve">Click the </w:t>
      </w:r>
      <w:r>
        <w:rPr>
          <w:b/>
          <w:bCs/>
          <w:i/>
          <w:iCs/>
          <w:u w:val="single"/>
        </w:rPr>
        <w:t>“Save”</w:t>
      </w:r>
      <w:r>
        <w:t xml:space="preserve"> button to save all changes to the current Physical Count.</w:t>
      </w:r>
    </w:p>
    <w:p w14:paraId="5BA3F843" w14:textId="77777777" w:rsidR="003728F8" w:rsidRDefault="003728F8" w:rsidP="003728F8">
      <w:pPr>
        <w:pStyle w:val="Heading4"/>
      </w:pPr>
      <w:r>
        <w:t>RESET</w:t>
      </w:r>
    </w:p>
    <w:p w14:paraId="3C7815A8" w14:textId="77777777" w:rsidR="003728F8" w:rsidRPr="00096EBD" w:rsidRDefault="003728F8" w:rsidP="003728F8">
      <w:r>
        <w:t xml:space="preserve">Click the </w:t>
      </w:r>
      <w:r>
        <w:rPr>
          <w:b/>
          <w:bCs/>
          <w:i/>
          <w:iCs/>
          <w:u w:val="single"/>
        </w:rPr>
        <w:t>“Reset”</w:t>
      </w:r>
      <w:r>
        <w:t xml:space="preserve"> button to reset all fields to their original state.</w:t>
      </w:r>
    </w:p>
    <w:p w14:paraId="65E39669" w14:textId="77777777" w:rsidR="003728F8" w:rsidRDefault="003728F8" w:rsidP="003728F8">
      <w:pPr>
        <w:pStyle w:val="Heading4"/>
      </w:pPr>
      <w:r>
        <w:t>CANCEL</w:t>
      </w:r>
    </w:p>
    <w:p w14:paraId="670E25D0" w14:textId="18A0A5B3" w:rsidR="003728F8" w:rsidRPr="00DF6BEC" w:rsidRDefault="003728F8" w:rsidP="003728F8">
      <w:r>
        <w:t xml:space="preserve">Click the </w:t>
      </w:r>
      <w:r>
        <w:rPr>
          <w:b/>
          <w:bCs/>
          <w:i/>
          <w:iCs/>
          <w:u w:val="single"/>
        </w:rPr>
        <w:t>“Cancel”</w:t>
      </w:r>
      <w:r>
        <w:t xml:space="preserve"> button to cancel all changes to the Physical Count without saving.</w:t>
      </w:r>
    </w:p>
    <w:p w14:paraId="4A5E9F15" w14:textId="27690004" w:rsidR="0068423C" w:rsidRDefault="0068423C" w:rsidP="0068423C">
      <w:pPr>
        <w:pStyle w:val="Heading4"/>
      </w:pPr>
      <w:r>
        <w:t>TRANSFER</w:t>
      </w:r>
    </w:p>
    <w:p w14:paraId="37284A9C" w14:textId="77777777" w:rsidR="00DD2939" w:rsidRPr="00DD2939" w:rsidRDefault="00DD2939" w:rsidP="00DD2939">
      <w:r>
        <w:t xml:space="preserve">Click the </w:t>
      </w:r>
      <w:r>
        <w:rPr>
          <w:b/>
          <w:bCs/>
          <w:i/>
          <w:iCs/>
          <w:u w:val="single"/>
        </w:rPr>
        <w:t>“Transfer”</w:t>
      </w:r>
      <w:r>
        <w:t xml:space="preserve"> button to confirm the transfer of the currently selected physical count.</w:t>
      </w:r>
    </w:p>
    <w:p w14:paraId="2B09BDF9" w14:textId="6A8E9931" w:rsidR="0068423C" w:rsidRDefault="0068423C" w:rsidP="0068423C">
      <w:pPr>
        <w:pStyle w:val="Heading4"/>
      </w:pPr>
      <w:r>
        <w:t>POST</w:t>
      </w:r>
    </w:p>
    <w:p w14:paraId="24C5A08C" w14:textId="612C4DBF" w:rsidR="00FE45F9" w:rsidRDefault="00FE45F9" w:rsidP="00FE45F9">
      <w:pPr>
        <w:rPr>
          <w:rFonts w:cstheme="minorHAnsi"/>
        </w:rPr>
      </w:pPr>
      <w:r w:rsidRPr="004B1BF3">
        <w:rPr>
          <w:rFonts w:cstheme="minorHAnsi"/>
        </w:rPr>
        <w:t xml:space="preserve">To Post a physical count record or batch, highlight each item with a single click, then press the </w:t>
      </w:r>
      <w:r>
        <w:rPr>
          <w:rFonts w:cstheme="minorHAnsi"/>
        </w:rPr>
        <w:t>“</w:t>
      </w:r>
      <w:r w:rsidRPr="00FE45F9">
        <w:rPr>
          <w:rFonts w:cstheme="minorHAnsi"/>
          <w:b/>
          <w:bCs/>
          <w:i/>
          <w:iCs/>
          <w:u w:val="single"/>
        </w:rPr>
        <w:t>POST</w:t>
      </w:r>
      <w:r>
        <w:rPr>
          <w:rFonts w:cstheme="minorHAnsi"/>
          <w:b/>
          <w:bCs/>
          <w:i/>
          <w:iCs/>
          <w:u w:val="single"/>
        </w:rPr>
        <w:t>”</w:t>
      </w:r>
      <w:r w:rsidRPr="004B1BF3">
        <w:rPr>
          <w:rFonts w:cstheme="minorHAnsi"/>
        </w:rPr>
        <w:t xml:space="preserve"> button at the bottom of the screen.   Alternatively, the </w:t>
      </w:r>
      <w:r>
        <w:rPr>
          <w:rFonts w:cstheme="minorHAnsi"/>
        </w:rPr>
        <w:t>“</w:t>
      </w:r>
      <w:r w:rsidRPr="00FE45F9">
        <w:rPr>
          <w:rFonts w:cstheme="minorHAnsi"/>
          <w:b/>
          <w:bCs/>
          <w:i/>
          <w:iCs/>
          <w:u w:val="single"/>
        </w:rPr>
        <w:t>POST</w:t>
      </w:r>
      <w:r>
        <w:rPr>
          <w:rFonts w:cstheme="minorHAnsi"/>
          <w:b/>
          <w:bCs/>
          <w:i/>
          <w:iCs/>
          <w:u w:val="single"/>
        </w:rPr>
        <w:t xml:space="preserve">” </w:t>
      </w:r>
      <w:r w:rsidRPr="004B1BF3">
        <w:rPr>
          <w:rFonts w:cstheme="minorHAnsi"/>
        </w:rPr>
        <w:t xml:space="preserve">button on the main menu may be used to post the entire batch of receipts, issues, transfers, adjustments and physic </w:t>
      </w:r>
      <w:proofErr w:type="spellStart"/>
      <w:r w:rsidRPr="004B1BF3">
        <w:rPr>
          <w:rFonts w:cstheme="minorHAnsi"/>
        </w:rPr>
        <w:t>al</w:t>
      </w:r>
      <w:proofErr w:type="spellEnd"/>
      <w:r w:rsidRPr="004B1BF3">
        <w:rPr>
          <w:rFonts w:cstheme="minorHAnsi"/>
        </w:rPr>
        <w:t xml:space="preserve"> counts.</w:t>
      </w:r>
    </w:p>
    <w:p w14:paraId="7BAF876D" w14:textId="55054FFC" w:rsidR="00865E63" w:rsidRDefault="00865E63" w:rsidP="00FE45F9">
      <w:pPr>
        <w:rPr>
          <w:rFonts w:cstheme="minorHAnsi"/>
        </w:rPr>
      </w:pPr>
    </w:p>
    <w:p w14:paraId="47DA655E" w14:textId="77777777" w:rsidR="00865E63" w:rsidRPr="009668B5" w:rsidRDefault="00865E63" w:rsidP="00FE45F9"/>
    <w:p w14:paraId="3851447A" w14:textId="29EBA5D1" w:rsidR="0068423C" w:rsidRDefault="0068423C" w:rsidP="0068423C">
      <w:pPr>
        <w:pStyle w:val="Heading3"/>
      </w:pPr>
      <w:bookmarkStart w:id="140" w:name="_Toc46575007"/>
      <w:r>
        <w:lastRenderedPageBreak/>
        <w:t>Add/Update Count Field Definitions</w:t>
      </w:r>
      <w:bookmarkEnd w:id="140"/>
    </w:p>
    <w:p w14:paraId="20BCC0E2" w14:textId="7EB59EA0" w:rsidR="0068423C" w:rsidRDefault="0068423C" w:rsidP="0068423C">
      <w:pPr>
        <w:pStyle w:val="Heading4"/>
      </w:pPr>
      <w:r>
        <w:t>Tag #</w:t>
      </w:r>
    </w:p>
    <w:p w14:paraId="0443EDA6" w14:textId="77777777" w:rsidR="00E2351F" w:rsidRDefault="00E2351F" w:rsidP="00E2351F">
      <w:r>
        <w:t>Enter a unique tag number for this Finished Good receipt.</w:t>
      </w:r>
    </w:p>
    <w:p w14:paraId="3D00A8E2" w14:textId="77777777" w:rsidR="00E2351F" w:rsidRPr="00C34A3F" w:rsidRDefault="00E2351F" w:rsidP="00E2351F">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5D5BCD0D" w14:textId="77777777" w:rsidR="00E2351F" w:rsidRPr="006C36F1" w:rsidRDefault="00E2351F" w:rsidP="00E2351F">
      <w:r>
        <w:t xml:space="preserve">Alternatively, press the </w:t>
      </w:r>
      <w:r>
        <w:rPr>
          <w:b/>
          <w:bCs/>
          <w:i/>
          <w:iCs/>
          <w:u w:val="single"/>
        </w:rPr>
        <w:t>“F1”</w:t>
      </w:r>
      <w:r>
        <w:t xml:space="preserve"> key to choose a valid Number from a list of available Tag Numbers.</w:t>
      </w:r>
    </w:p>
    <w:p w14:paraId="60DD5FB0" w14:textId="68BB0A12" w:rsidR="0068423C" w:rsidRDefault="0068423C" w:rsidP="0068423C">
      <w:pPr>
        <w:pStyle w:val="Heading4"/>
      </w:pPr>
      <w:r>
        <w:t>Warehouse</w:t>
      </w:r>
    </w:p>
    <w:p w14:paraId="62B1DC47"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6A7E483A" w14:textId="5C5C6B81" w:rsidR="0068423C" w:rsidRPr="0068423C" w:rsidRDefault="00FE45F9" w:rsidP="00FE45F9">
      <w:r>
        <w:t>This list can be sorted by Location or Description. Alternatively, the user may search for any warehouse that they wish to use in order to narrow down their selection.</w:t>
      </w:r>
    </w:p>
    <w:p w14:paraId="27ACD715" w14:textId="09A5C44C" w:rsidR="0068423C" w:rsidRDefault="0068423C" w:rsidP="0068423C">
      <w:pPr>
        <w:pStyle w:val="Heading4"/>
      </w:pPr>
      <w:r>
        <w:t>Bin</w:t>
      </w:r>
    </w:p>
    <w:p w14:paraId="3B31E143"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37684850" w14:textId="039BA42E" w:rsidR="0068423C" w:rsidRPr="0068423C" w:rsidRDefault="00E2349B" w:rsidP="00E2349B">
      <w:r>
        <w:t>This list can be sorted by Warehouse or Bin. Alternatively, the user may search for any bin that they wish to use in order to narrow down their selection.</w:t>
      </w:r>
    </w:p>
    <w:p w14:paraId="2CC3F993" w14:textId="36AB0173" w:rsidR="0068423C" w:rsidRDefault="0068423C" w:rsidP="0068423C">
      <w:pPr>
        <w:pStyle w:val="Heading4"/>
      </w:pPr>
      <w:r>
        <w:t>Units</w:t>
      </w:r>
    </w:p>
    <w:p w14:paraId="5A425AD2"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40205717" w14:textId="6839F4D5" w:rsidR="0068423C" w:rsidRDefault="0068423C" w:rsidP="0068423C">
      <w:pPr>
        <w:pStyle w:val="Heading4"/>
      </w:pPr>
      <w:r>
        <w:t>Units/Skid</w:t>
      </w:r>
    </w:p>
    <w:p w14:paraId="2174CB5D" w14:textId="77777777" w:rsidR="00EE262A" w:rsidRPr="00EC1454" w:rsidRDefault="00EE262A" w:rsidP="00EE262A">
      <w:r>
        <w:t>Enter the number of units per skid.</w:t>
      </w:r>
    </w:p>
    <w:p w14:paraId="33B9F715" w14:textId="4C66220E" w:rsidR="0068423C" w:rsidRDefault="0068423C" w:rsidP="0068423C">
      <w:pPr>
        <w:pStyle w:val="Heading4"/>
      </w:pPr>
      <w:r>
        <w:t>Partial</w:t>
      </w:r>
    </w:p>
    <w:p w14:paraId="325A48A9" w14:textId="77777777" w:rsidR="00EE262A" w:rsidRPr="00EC1454" w:rsidRDefault="00EE262A" w:rsidP="00EE262A">
      <w:r>
        <w:t>Enter a partial quantity.</w:t>
      </w:r>
    </w:p>
    <w:p w14:paraId="00489F6C" w14:textId="6A4D80D3" w:rsidR="0068423C" w:rsidRDefault="0068423C" w:rsidP="0068423C">
      <w:pPr>
        <w:pStyle w:val="Heading4"/>
      </w:pPr>
      <w:r>
        <w:t>Quantity</w:t>
      </w:r>
    </w:p>
    <w:p w14:paraId="3A541BA2" w14:textId="59FA2B5A" w:rsidR="0068423C" w:rsidRPr="0068423C" w:rsidRDefault="00BC01F1" w:rsidP="0068423C">
      <w:r w:rsidRPr="002A586D">
        <w:rPr>
          <w:rFonts w:cstheme="minorHAnsi"/>
        </w:rPr>
        <w:t xml:space="preserve">Enter the quantity in this </w:t>
      </w:r>
      <w:r>
        <w:rPr>
          <w:rFonts w:cstheme="minorHAnsi"/>
        </w:rPr>
        <w:t>warehouse</w:t>
      </w:r>
      <w:r w:rsidRPr="002A586D">
        <w:rPr>
          <w:rFonts w:cstheme="minorHAnsi"/>
        </w:rPr>
        <w:t>, bin, and tag for the item with this job number.</w:t>
      </w:r>
    </w:p>
    <w:p w14:paraId="7D18ADF3" w14:textId="47B4EECB" w:rsidR="0068423C" w:rsidRDefault="0068423C" w:rsidP="0068423C">
      <w:pPr>
        <w:pStyle w:val="Heading4"/>
      </w:pPr>
      <w:r>
        <w:t>FG Item #</w:t>
      </w:r>
    </w:p>
    <w:p w14:paraId="22B6AE4A" w14:textId="77777777" w:rsidR="00073572" w:rsidRDefault="00073572" w:rsidP="00073572">
      <w:r>
        <w:t xml:space="preserve">Enter the Finished Good Item Number in this field. Alternatively, the Item Number field will automatically fill when the user selects their Tag Number. </w:t>
      </w:r>
    </w:p>
    <w:p w14:paraId="554919FC"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7076AEDD" w14:textId="77777777" w:rsidR="00073572" w:rsidRDefault="00073572" w:rsidP="00073572">
      <w:r>
        <w:t>This list can be sorted by Item Number or Item Name. Alternatively, the user may search for any item that they wish to use in order to narrow down their selection.</w:t>
      </w:r>
    </w:p>
    <w:p w14:paraId="141F37B8" w14:textId="77777777" w:rsidR="00073572" w:rsidRDefault="00073572" w:rsidP="00073572">
      <w:r>
        <w:t>Once an item is selected, this will automatically fill in several other fields with necessary information from the Item File.</w:t>
      </w:r>
    </w:p>
    <w:p w14:paraId="36D63A91" w14:textId="569C7528" w:rsidR="0068423C" w:rsidRDefault="0068423C" w:rsidP="0068423C">
      <w:pPr>
        <w:pStyle w:val="Heading4"/>
      </w:pPr>
      <w:r>
        <w:lastRenderedPageBreak/>
        <w:t>Item Name</w:t>
      </w:r>
    </w:p>
    <w:p w14:paraId="4E45A1FA"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53919521" w14:textId="0E9233C8" w:rsidR="0068423C" w:rsidRDefault="0068423C" w:rsidP="0068423C">
      <w:pPr>
        <w:pStyle w:val="Heading4"/>
      </w:pPr>
      <w:r>
        <w:t>Job #</w:t>
      </w:r>
    </w:p>
    <w:p w14:paraId="03D387C6"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650C5918" w14:textId="77777777" w:rsidR="00EE262A" w:rsidRDefault="00EE262A" w:rsidP="00EE262A">
      <w:r>
        <w:t xml:space="preserve">For example, a repeat job number could be Job number 88888-01 where 88888 is the original job and the 01 is the first repeat for that item.  </w:t>
      </w:r>
    </w:p>
    <w:p w14:paraId="25C2E754" w14:textId="77777777" w:rsidR="00EE262A" w:rsidRPr="00EC1454" w:rsidRDefault="00EE262A" w:rsidP="00EE262A">
      <w:r>
        <w:t>All costs including, standard (estimated) labor, material and overhead, work in process, actual costs and variances are maintained by job number.</w:t>
      </w:r>
    </w:p>
    <w:p w14:paraId="131305A2" w14:textId="3BAB3B1D" w:rsidR="0068423C" w:rsidRDefault="0068423C" w:rsidP="0068423C">
      <w:pPr>
        <w:pStyle w:val="Heading4"/>
      </w:pPr>
      <w:r>
        <w:t>Job #: 00</w:t>
      </w:r>
    </w:p>
    <w:p w14:paraId="6E6877E5" w14:textId="77777777" w:rsidR="00EE262A" w:rsidRPr="00EC1454" w:rsidRDefault="00EE262A" w:rsidP="00EE262A">
      <w:r>
        <w:t>Repeat jobs for an item will add a suffix to the original job number.</w:t>
      </w:r>
    </w:p>
    <w:p w14:paraId="5BCBC7E1" w14:textId="43235B73" w:rsidR="0068423C" w:rsidRDefault="0068423C" w:rsidP="0068423C">
      <w:pPr>
        <w:pStyle w:val="Heading4"/>
      </w:pPr>
      <w:r>
        <w:t>Count Date</w:t>
      </w:r>
    </w:p>
    <w:p w14:paraId="691B3923" w14:textId="44D2AAE4" w:rsidR="008251D0" w:rsidRDefault="008251D0" w:rsidP="008251D0">
      <w:r w:rsidRPr="00E33CD4">
        <w:rPr>
          <w:rFonts w:cstheme="minorHAnsi"/>
        </w:rPr>
        <w:t xml:space="preserve">Enter the date that the item was </w:t>
      </w:r>
      <w:r>
        <w:rPr>
          <w:rFonts w:cstheme="minorHAnsi"/>
        </w:rPr>
        <w:t>counted</w:t>
      </w:r>
      <w:r w:rsidRPr="00E33CD4">
        <w:rPr>
          <w:rFonts w:cstheme="minorHAnsi"/>
        </w:rPr>
        <w:t>, defaults to system date.</w:t>
      </w:r>
      <w:r>
        <w:rPr>
          <w:rFonts w:cstheme="minorHAnsi"/>
        </w:rPr>
        <w:t xml:space="preserve"> This field automatically d</w:t>
      </w:r>
      <w:r>
        <w:t>efaults to today’s date, but may be modified by the user.</w:t>
      </w:r>
    </w:p>
    <w:p w14:paraId="33BFED23" w14:textId="20F0E0C8" w:rsidR="0068423C" w:rsidRDefault="0068423C" w:rsidP="0068423C">
      <w:pPr>
        <w:pStyle w:val="Heading4"/>
      </w:pPr>
      <w:r>
        <w:t>Count Time</w:t>
      </w:r>
    </w:p>
    <w:p w14:paraId="66786AAF" w14:textId="65A5CCB2" w:rsidR="008251D0" w:rsidRPr="00DD43F8" w:rsidRDefault="008251D0" w:rsidP="008251D0">
      <w:r>
        <w:t>The time that the new count is made. This defaults to the system time, but can be modified by the user.</w:t>
      </w:r>
    </w:p>
    <w:p w14:paraId="64F92EDB" w14:textId="23C22D32" w:rsidR="0068423C" w:rsidRDefault="0068423C" w:rsidP="0068423C">
      <w:pPr>
        <w:pStyle w:val="Heading4"/>
      </w:pPr>
      <w:r>
        <w:t>Created By</w:t>
      </w:r>
    </w:p>
    <w:p w14:paraId="609976FC" w14:textId="77777777" w:rsidR="003604C9" w:rsidRPr="00EC1454" w:rsidRDefault="003604C9" w:rsidP="003604C9">
      <w:r>
        <w:t>The username of the original user that created this receipt in the system.</w:t>
      </w:r>
    </w:p>
    <w:p w14:paraId="4843CB9C" w14:textId="74862F31" w:rsidR="0068423C" w:rsidRDefault="0068423C" w:rsidP="0068423C">
      <w:pPr>
        <w:pStyle w:val="Heading4"/>
      </w:pPr>
      <w:r>
        <w:t>Last Update</w:t>
      </w:r>
    </w:p>
    <w:p w14:paraId="302EEF91" w14:textId="77777777" w:rsidR="003604C9" w:rsidRPr="00EC1454" w:rsidRDefault="003604C9" w:rsidP="003604C9">
      <w:r>
        <w:t>The username of the last user to have updated this receipt in the system.</w:t>
      </w:r>
    </w:p>
    <w:p w14:paraId="6BE6ED25" w14:textId="159A5698" w:rsidR="0068423C" w:rsidRDefault="0068423C" w:rsidP="0068423C">
      <w:pPr>
        <w:pStyle w:val="Heading4"/>
      </w:pPr>
      <w:r>
        <w:t>Sequence #</w:t>
      </w:r>
    </w:p>
    <w:p w14:paraId="4356ACF9" w14:textId="77777777" w:rsidR="00981D78" w:rsidRDefault="00981D78" w:rsidP="00981D78">
      <w:r>
        <w:t>The Sequence Number is automatically given by the system. It is not modifiable by the user.</w:t>
      </w:r>
    </w:p>
    <w:p w14:paraId="15249D9A" w14:textId="12812002" w:rsidR="0068423C" w:rsidRDefault="0068423C" w:rsidP="0068423C">
      <w:pPr>
        <w:pStyle w:val="Heading4"/>
      </w:pPr>
      <w:r>
        <w:t>PO #</w:t>
      </w:r>
    </w:p>
    <w:p w14:paraId="375021D8"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182F2773" w14:textId="4D4EDE4F" w:rsidR="00E8704C" w:rsidRDefault="00E8704C" w:rsidP="00E8704C">
      <w:r>
        <w:t>This list can be sorted by PO Number, Vendor Item, or Item Number. Alternatively, the user may search for a PO #, Vendor Item, or Item # that they wish to use in order to narrow down their selection.</w:t>
      </w:r>
    </w:p>
    <w:p w14:paraId="65B353D7" w14:textId="434C74FF" w:rsidR="00865E63" w:rsidRDefault="00865E63" w:rsidP="00E8704C"/>
    <w:p w14:paraId="67313213" w14:textId="77777777" w:rsidR="00865E63" w:rsidRDefault="00865E63" w:rsidP="00E8704C"/>
    <w:p w14:paraId="5A9435FE" w14:textId="1897E0F5" w:rsidR="00DF07FB" w:rsidRDefault="00DF07FB" w:rsidP="00DF07FB">
      <w:pPr>
        <w:pStyle w:val="Heading2"/>
      </w:pPr>
      <w:bookmarkStart w:id="141" w:name="_Toc46575008"/>
      <w:r>
        <w:lastRenderedPageBreak/>
        <w:t>Delete Goods</w:t>
      </w:r>
      <w:bookmarkEnd w:id="141"/>
    </w:p>
    <w:p w14:paraId="1A22D7DE" w14:textId="43FD761F" w:rsidR="00CD3918" w:rsidRPr="00CD3918" w:rsidRDefault="00CD3918" w:rsidP="00CD3918">
      <w:r>
        <w:t xml:space="preserve">The </w:t>
      </w:r>
      <w:r>
        <w:rPr>
          <w:b/>
          <w:bCs/>
          <w:i/>
          <w:iCs/>
          <w:u w:val="single"/>
        </w:rPr>
        <w:t>“Delete”</w:t>
      </w:r>
      <w:r>
        <w:t xml:space="preserve"> button creates a negative receipt, which will offset the </w:t>
      </w:r>
      <w:r w:rsidR="003728F8">
        <w:t>positive</w:t>
      </w:r>
      <w:r>
        <w:t xml:space="preserve"> receipt, thereby making Quantity Produced = 0, and Quantity on hand = 0.</w:t>
      </w:r>
      <w:r w:rsidR="008B2FC2">
        <w:t xml:space="preserve"> </w:t>
      </w:r>
      <w:r>
        <w:t>The user can only scan tags that have a positive on-hand balance.</w:t>
      </w:r>
    </w:p>
    <w:p w14:paraId="02E844AB" w14:textId="6339735E" w:rsidR="00DF07FB" w:rsidRDefault="00DF07FB" w:rsidP="00DF07FB">
      <w:pPr>
        <w:pStyle w:val="Heading3"/>
      </w:pPr>
      <w:bookmarkStart w:id="142" w:name="_Toc46575009"/>
      <w:r>
        <w:t>Receipts</w:t>
      </w:r>
      <w:bookmarkEnd w:id="142"/>
    </w:p>
    <w:p w14:paraId="2E0BBEEE" w14:textId="670EE3E4" w:rsidR="00DF07FB" w:rsidRPr="00DF07FB" w:rsidRDefault="00DF07FB" w:rsidP="00DF07FB">
      <w:r>
        <w:rPr>
          <w:noProof/>
        </w:rPr>
        <w:drawing>
          <wp:inline distT="0" distB="0" distL="0" distR="0" wp14:anchorId="41499272" wp14:editId="6CF63AE6">
            <wp:extent cx="5943600" cy="4566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566920"/>
                    </a:xfrm>
                    <a:prstGeom prst="rect">
                      <a:avLst/>
                    </a:prstGeom>
                  </pic:spPr>
                </pic:pic>
              </a:graphicData>
            </a:graphic>
          </wp:inline>
        </w:drawing>
      </w:r>
    </w:p>
    <w:p w14:paraId="239EFD1C" w14:textId="7D039B47" w:rsidR="00DF07FB" w:rsidRDefault="00020AC4" w:rsidP="00DF07FB">
      <w:pPr>
        <w:pStyle w:val="Heading4"/>
      </w:pPr>
      <w:r>
        <w:t>ADD</w:t>
      </w:r>
    </w:p>
    <w:p w14:paraId="1D10B531" w14:textId="239B6B44" w:rsidR="008B2FC2" w:rsidRPr="00E64A2B" w:rsidRDefault="008B2FC2" w:rsidP="008B2FC2">
      <w:r>
        <w:t xml:space="preserve">Click the </w:t>
      </w:r>
      <w:r>
        <w:rPr>
          <w:b/>
          <w:bCs/>
          <w:i/>
          <w:iCs/>
          <w:u w:val="single"/>
        </w:rPr>
        <w:t>“Add”</w:t>
      </w:r>
      <w:r>
        <w:t xml:space="preserve"> button</w:t>
      </w:r>
      <w:r w:rsidRPr="00167C88">
        <w:t xml:space="preserve"> </w:t>
      </w:r>
      <w:r>
        <w:t>at the bottom of the screen to add a new Deletion Receipt.</w:t>
      </w:r>
    </w:p>
    <w:p w14:paraId="6BBA8CE5" w14:textId="2BE10F22" w:rsidR="00020AC4" w:rsidRDefault="00020AC4" w:rsidP="00020AC4">
      <w:pPr>
        <w:pStyle w:val="Heading4"/>
      </w:pPr>
      <w:r>
        <w:t>POST</w:t>
      </w:r>
    </w:p>
    <w:p w14:paraId="06AE1388" w14:textId="5A268B7E" w:rsidR="00DD2939" w:rsidRDefault="00DD2939" w:rsidP="00DD2939">
      <w:pPr>
        <w:rPr>
          <w:rFonts w:cstheme="minorHAnsi"/>
        </w:rPr>
      </w:pPr>
      <w:r w:rsidRPr="004B1BF3">
        <w:rPr>
          <w:rFonts w:cstheme="minorHAnsi"/>
        </w:rPr>
        <w:t xml:space="preserve">To post a </w:t>
      </w:r>
      <w:r>
        <w:rPr>
          <w:rFonts w:cstheme="minorHAnsi"/>
        </w:rPr>
        <w:t>receipt deletion</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13C2507F" w14:textId="653583DF" w:rsidR="00865E63" w:rsidRDefault="00865E63" w:rsidP="00DD2939">
      <w:pPr>
        <w:rPr>
          <w:rFonts w:cstheme="minorHAnsi"/>
        </w:rPr>
      </w:pPr>
    </w:p>
    <w:p w14:paraId="5110FB9F" w14:textId="7A56ACD4" w:rsidR="00865E63" w:rsidRDefault="00865E63" w:rsidP="00DD2939">
      <w:pPr>
        <w:rPr>
          <w:rFonts w:cstheme="minorHAnsi"/>
        </w:rPr>
      </w:pPr>
    </w:p>
    <w:p w14:paraId="6A313620" w14:textId="77777777" w:rsidR="00865E63" w:rsidRPr="00340066" w:rsidRDefault="00865E63" w:rsidP="00DD2939"/>
    <w:p w14:paraId="79AE6DA1" w14:textId="67F6655A" w:rsidR="00020AC4" w:rsidRDefault="00020AC4" w:rsidP="00020AC4">
      <w:pPr>
        <w:pStyle w:val="Heading3"/>
      </w:pPr>
      <w:bookmarkStart w:id="143" w:name="_Toc46575010"/>
      <w:r>
        <w:lastRenderedPageBreak/>
        <w:t>Add Receipt</w:t>
      </w:r>
      <w:bookmarkEnd w:id="143"/>
    </w:p>
    <w:p w14:paraId="55211523" w14:textId="77777777" w:rsidR="003728F8" w:rsidRDefault="003728F8" w:rsidP="003728F8">
      <w:pPr>
        <w:pStyle w:val="Heading4"/>
      </w:pPr>
      <w:r>
        <w:t>SAVE</w:t>
      </w:r>
    </w:p>
    <w:p w14:paraId="7134CB3C" w14:textId="469077F6" w:rsidR="003728F8" w:rsidRDefault="003728F8" w:rsidP="003728F8">
      <w:r>
        <w:t xml:space="preserve">Click the </w:t>
      </w:r>
      <w:r>
        <w:rPr>
          <w:b/>
          <w:bCs/>
          <w:i/>
          <w:iCs/>
          <w:u w:val="single"/>
        </w:rPr>
        <w:t>“Save”</w:t>
      </w:r>
      <w:r>
        <w:t xml:space="preserve"> button to save all changes to the current Receipt.</w:t>
      </w:r>
    </w:p>
    <w:p w14:paraId="1165AFBD" w14:textId="77777777" w:rsidR="003728F8" w:rsidRDefault="003728F8" w:rsidP="003728F8">
      <w:pPr>
        <w:pStyle w:val="Heading4"/>
      </w:pPr>
      <w:r>
        <w:t>RESET</w:t>
      </w:r>
    </w:p>
    <w:p w14:paraId="0513B1B7" w14:textId="77777777" w:rsidR="003728F8" w:rsidRPr="00096EBD" w:rsidRDefault="003728F8" w:rsidP="003728F8">
      <w:r>
        <w:t xml:space="preserve">Click the </w:t>
      </w:r>
      <w:r>
        <w:rPr>
          <w:b/>
          <w:bCs/>
          <w:i/>
          <w:iCs/>
          <w:u w:val="single"/>
        </w:rPr>
        <w:t>“Reset”</w:t>
      </w:r>
      <w:r>
        <w:t xml:space="preserve"> button to reset all fields to their original state.</w:t>
      </w:r>
    </w:p>
    <w:p w14:paraId="5F957AF7" w14:textId="77777777" w:rsidR="003728F8" w:rsidRDefault="003728F8" w:rsidP="003728F8">
      <w:pPr>
        <w:pStyle w:val="Heading4"/>
      </w:pPr>
      <w:r>
        <w:t>CANCEL</w:t>
      </w:r>
    </w:p>
    <w:p w14:paraId="049B4C7F" w14:textId="465AC937" w:rsidR="003728F8" w:rsidRPr="00DF6BEC" w:rsidRDefault="003728F8" w:rsidP="003728F8">
      <w:r>
        <w:t xml:space="preserve">Click the </w:t>
      </w:r>
      <w:r>
        <w:rPr>
          <w:b/>
          <w:bCs/>
          <w:i/>
          <w:iCs/>
          <w:u w:val="single"/>
        </w:rPr>
        <w:t>“Cancel”</w:t>
      </w:r>
      <w:r>
        <w:t xml:space="preserve"> button to cancel all changes to the Receipt without saving.</w:t>
      </w:r>
    </w:p>
    <w:p w14:paraId="737D850A" w14:textId="0295B50B" w:rsidR="00020AC4" w:rsidRDefault="00020AC4" w:rsidP="00020AC4">
      <w:pPr>
        <w:pStyle w:val="Heading4"/>
      </w:pPr>
      <w:r>
        <w:t>POST</w:t>
      </w:r>
    </w:p>
    <w:p w14:paraId="2C2A6567" w14:textId="39A20588" w:rsidR="00DD2939" w:rsidRPr="00340066" w:rsidRDefault="00DD2939" w:rsidP="00DD2939">
      <w:r w:rsidRPr="004B1BF3">
        <w:rPr>
          <w:rFonts w:cstheme="minorHAnsi"/>
        </w:rPr>
        <w:t xml:space="preserve">To post a </w:t>
      </w:r>
      <w:r>
        <w:rPr>
          <w:rFonts w:cstheme="minorHAnsi"/>
        </w:rPr>
        <w:t>receipt deletion</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3860755C" w14:textId="4495A361" w:rsidR="00020AC4" w:rsidRDefault="00020AC4" w:rsidP="00020AC4">
      <w:pPr>
        <w:pStyle w:val="Heading3"/>
      </w:pPr>
      <w:bookmarkStart w:id="144" w:name="_Toc46575011"/>
      <w:r>
        <w:t>Add Receipt Field Definitions</w:t>
      </w:r>
      <w:bookmarkEnd w:id="144"/>
    </w:p>
    <w:p w14:paraId="444F148D" w14:textId="2C7FAD73" w:rsidR="00020AC4" w:rsidRDefault="00020AC4" w:rsidP="00020AC4">
      <w:pPr>
        <w:pStyle w:val="Heading4"/>
      </w:pPr>
      <w:r>
        <w:t>Tag #</w:t>
      </w:r>
    </w:p>
    <w:p w14:paraId="25D65B98" w14:textId="77777777" w:rsidR="00E2351F" w:rsidRDefault="00E2351F" w:rsidP="00E2351F">
      <w:r>
        <w:t>Enter a unique tag number for this Finished Good receipt.</w:t>
      </w:r>
    </w:p>
    <w:p w14:paraId="2B8490F7" w14:textId="77777777" w:rsidR="00E2351F" w:rsidRPr="00C34A3F" w:rsidRDefault="00E2351F" w:rsidP="00E2351F">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17BA16CB" w14:textId="77777777" w:rsidR="00E2351F" w:rsidRPr="006C36F1" w:rsidRDefault="00E2351F" w:rsidP="00E2351F">
      <w:r>
        <w:t xml:space="preserve">Alternatively, press the </w:t>
      </w:r>
      <w:r>
        <w:rPr>
          <w:b/>
          <w:bCs/>
          <w:i/>
          <w:iCs/>
          <w:u w:val="single"/>
        </w:rPr>
        <w:t>“F1”</w:t>
      </w:r>
      <w:r>
        <w:t xml:space="preserve"> key to choose a valid Number from a list of available Tag Numbers.</w:t>
      </w:r>
    </w:p>
    <w:p w14:paraId="28D44FDA" w14:textId="2ED23B7B" w:rsidR="00020AC4" w:rsidRDefault="00020AC4" w:rsidP="00020AC4">
      <w:pPr>
        <w:pStyle w:val="Heading4"/>
      </w:pPr>
      <w:r>
        <w:t>Warehouse</w:t>
      </w:r>
    </w:p>
    <w:p w14:paraId="517BB0D5"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5240B367" w14:textId="113BC22F" w:rsidR="00020AC4" w:rsidRPr="00020AC4" w:rsidRDefault="00FE45F9" w:rsidP="00FE45F9">
      <w:r>
        <w:t>This list can be sorted by Location or Description. Alternatively, the user may search for any warehouse that they wish to use in order to narrow down their selection.</w:t>
      </w:r>
    </w:p>
    <w:p w14:paraId="74081484" w14:textId="172F4878" w:rsidR="00020AC4" w:rsidRDefault="00020AC4" w:rsidP="00020AC4">
      <w:pPr>
        <w:pStyle w:val="Heading4"/>
      </w:pPr>
      <w:r>
        <w:t>Bin</w:t>
      </w:r>
    </w:p>
    <w:p w14:paraId="0B698F6E"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0BFBD31A" w14:textId="6BB01433" w:rsidR="00020AC4" w:rsidRPr="00020AC4" w:rsidRDefault="00E2349B" w:rsidP="00E2349B">
      <w:r>
        <w:t>This list can be sorted by Warehouse or Bin. Alternatively, the user may search for any bin that they wish to use in order to narrow down their selection.</w:t>
      </w:r>
    </w:p>
    <w:p w14:paraId="7508003D" w14:textId="56DE4610" w:rsidR="00020AC4" w:rsidRDefault="00020AC4" w:rsidP="00020AC4">
      <w:pPr>
        <w:pStyle w:val="Heading4"/>
      </w:pPr>
      <w:r>
        <w:t>Units</w:t>
      </w:r>
    </w:p>
    <w:p w14:paraId="6E0B5B6B"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063BDBBE" w14:textId="2A836EA1" w:rsidR="00020AC4" w:rsidRDefault="00020AC4" w:rsidP="00020AC4">
      <w:pPr>
        <w:pStyle w:val="Heading4"/>
      </w:pPr>
      <w:r>
        <w:t>Units/Skid</w:t>
      </w:r>
    </w:p>
    <w:p w14:paraId="19B443EC" w14:textId="77777777" w:rsidR="00EE262A" w:rsidRPr="00EC1454" w:rsidRDefault="00EE262A" w:rsidP="00EE262A">
      <w:r>
        <w:t>Enter the number of units per skid.</w:t>
      </w:r>
    </w:p>
    <w:p w14:paraId="4169C803" w14:textId="6DBB72D3" w:rsidR="00020AC4" w:rsidRDefault="00020AC4" w:rsidP="00020AC4">
      <w:pPr>
        <w:pStyle w:val="Heading4"/>
      </w:pPr>
      <w:r>
        <w:t>Partial</w:t>
      </w:r>
    </w:p>
    <w:p w14:paraId="0C29DD28" w14:textId="77777777" w:rsidR="00EE262A" w:rsidRPr="00EC1454" w:rsidRDefault="00EE262A" w:rsidP="00EE262A">
      <w:r>
        <w:t>Enter a partial quantity.</w:t>
      </w:r>
    </w:p>
    <w:p w14:paraId="122AF994" w14:textId="33DA038C" w:rsidR="00020AC4" w:rsidRDefault="00020AC4" w:rsidP="00020AC4">
      <w:pPr>
        <w:pStyle w:val="Heading4"/>
      </w:pPr>
      <w:r>
        <w:lastRenderedPageBreak/>
        <w:t>Total Qty</w:t>
      </w:r>
    </w:p>
    <w:p w14:paraId="5FD365AE" w14:textId="77777777" w:rsidR="00EE262A" w:rsidRPr="00EC1454" w:rsidRDefault="00EE262A" w:rsidP="00EE262A">
      <w:r>
        <w:t>The Total Quantity is automatically calculated by the system using the Units, Unit Count, and Units/Skid fields. This field is not directly modifiable by the user, but it will update if the user changes the information in any of the aforementioned fields.</w:t>
      </w:r>
    </w:p>
    <w:p w14:paraId="15B5581E" w14:textId="61B7B5EF" w:rsidR="00020AC4" w:rsidRDefault="00020AC4" w:rsidP="00020AC4">
      <w:pPr>
        <w:pStyle w:val="Heading4"/>
      </w:pPr>
      <w:r>
        <w:t>FG Lot #</w:t>
      </w:r>
    </w:p>
    <w:p w14:paraId="3350EC8C" w14:textId="77777777" w:rsidR="00073572" w:rsidRPr="00D55DB3" w:rsidRDefault="00073572" w:rsidP="00073572">
      <w:r>
        <w:t>Enter the lot number for this Finished Good</w:t>
      </w:r>
    </w:p>
    <w:p w14:paraId="690236F6" w14:textId="1AB48182" w:rsidR="00020AC4" w:rsidRDefault="00020AC4" w:rsidP="00020AC4">
      <w:pPr>
        <w:pStyle w:val="Heading4"/>
      </w:pPr>
      <w:r>
        <w:t>Job #</w:t>
      </w:r>
    </w:p>
    <w:p w14:paraId="333BDB4E"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1A5900FA" w14:textId="77777777" w:rsidR="00EE262A" w:rsidRDefault="00EE262A" w:rsidP="00EE262A">
      <w:r>
        <w:t xml:space="preserve">For example, a repeat job number could be Job number 88888-01 where 88888 is the original job and the 01 is the first repeat for that item.  </w:t>
      </w:r>
    </w:p>
    <w:p w14:paraId="63872ECA" w14:textId="77777777" w:rsidR="00EE262A" w:rsidRPr="00EC1454" w:rsidRDefault="00EE262A" w:rsidP="00EE262A">
      <w:r>
        <w:t>All costs including, standard (estimated) labor, material and overhead, work in process, actual costs and variances are maintained by job number.</w:t>
      </w:r>
    </w:p>
    <w:p w14:paraId="150360D3" w14:textId="39F2C3E9" w:rsidR="00020AC4" w:rsidRDefault="00020AC4" w:rsidP="00020AC4">
      <w:pPr>
        <w:pStyle w:val="Heading4"/>
      </w:pPr>
      <w:r>
        <w:t>Job #: 00</w:t>
      </w:r>
    </w:p>
    <w:p w14:paraId="5E1E846A" w14:textId="77777777" w:rsidR="00EE262A" w:rsidRPr="00EC1454" w:rsidRDefault="00EE262A" w:rsidP="00EE262A">
      <w:r>
        <w:t>Repeat jobs for an item will add a suffix to the original job number.</w:t>
      </w:r>
    </w:p>
    <w:p w14:paraId="3DA62FE1" w14:textId="4ADB81EE" w:rsidR="00020AC4" w:rsidRDefault="00020AC4" w:rsidP="00020AC4">
      <w:pPr>
        <w:pStyle w:val="Heading4"/>
      </w:pPr>
      <w:r>
        <w:t>PO #</w:t>
      </w:r>
    </w:p>
    <w:p w14:paraId="78F57FCC"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7D34BBE7" w14:textId="77777777" w:rsidR="00E8704C" w:rsidRDefault="00E8704C" w:rsidP="00E8704C">
      <w:r>
        <w:t>This list can be sorted by PO Number, Vendor Item, or Item Number. Alternatively, the user may search for a PO #, Vendor Item, or Item # that they wish to use in order to narrow down their selection.</w:t>
      </w:r>
    </w:p>
    <w:p w14:paraId="2B87B18B" w14:textId="4613140C" w:rsidR="00020AC4" w:rsidRDefault="00020AC4" w:rsidP="00020AC4">
      <w:pPr>
        <w:pStyle w:val="Heading4"/>
      </w:pPr>
      <w:r>
        <w:t>Item #</w:t>
      </w:r>
    </w:p>
    <w:p w14:paraId="74324FAA" w14:textId="77777777" w:rsidR="00073572" w:rsidRDefault="00073572" w:rsidP="00073572">
      <w:r>
        <w:t xml:space="preserve">Enter the Finished Good Item Number in this field. Alternatively, the Item Number field will automatically fill when the user selects their Tag Number. </w:t>
      </w:r>
    </w:p>
    <w:p w14:paraId="492717AE"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7BC44FD7" w14:textId="77777777" w:rsidR="00073572" w:rsidRDefault="00073572" w:rsidP="00073572">
      <w:r>
        <w:t>This list can be sorted by Item Number or Item Name. Alternatively, the user may search for any item that they wish to use in order to narrow down their selection.</w:t>
      </w:r>
    </w:p>
    <w:p w14:paraId="3537DEF2" w14:textId="77777777" w:rsidR="00073572" w:rsidRDefault="00073572" w:rsidP="00073572">
      <w:r>
        <w:t>Once an item is selected, this will automatically fill in several other fields with necessary information from the Item File.</w:t>
      </w:r>
    </w:p>
    <w:p w14:paraId="0FB2DD11" w14:textId="206AF37D" w:rsidR="00020AC4" w:rsidRDefault="00020AC4" w:rsidP="00020AC4">
      <w:pPr>
        <w:pStyle w:val="Heading4"/>
      </w:pPr>
      <w:r>
        <w:t>Item Name</w:t>
      </w:r>
    </w:p>
    <w:p w14:paraId="4CF603CA"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5BD79829" w14:textId="5A108BD0" w:rsidR="00020AC4" w:rsidRDefault="00020AC4" w:rsidP="00020AC4">
      <w:pPr>
        <w:pStyle w:val="Heading4"/>
      </w:pPr>
      <w:r>
        <w:lastRenderedPageBreak/>
        <w:t>Cost / UOM</w:t>
      </w:r>
    </w:p>
    <w:p w14:paraId="47D0847A" w14:textId="595A246E" w:rsidR="00020AC4" w:rsidRPr="00020AC4" w:rsidRDefault="00E2349B" w:rsidP="00020AC4">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78F54591" w14:textId="257714F6" w:rsidR="00020AC4" w:rsidRDefault="00020AC4" w:rsidP="00020AC4">
      <w:pPr>
        <w:pStyle w:val="Heading4"/>
      </w:pPr>
      <w:r>
        <w:t>UOM</w:t>
      </w:r>
    </w:p>
    <w:p w14:paraId="34481629"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C86F5C4"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367DE86A" w14:textId="77777777" w:rsidTr="001D7C80">
        <w:trPr>
          <w:trHeight w:val="359"/>
        </w:trPr>
        <w:tc>
          <w:tcPr>
            <w:tcW w:w="540" w:type="dxa"/>
          </w:tcPr>
          <w:p w14:paraId="708F35FE" w14:textId="77777777" w:rsidR="001D7C80" w:rsidRDefault="001D7C80" w:rsidP="001D7C80">
            <w:r>
              <w:t>C</w:t>
            </w:r>
          </w:p>
        </w:tc>
        <w:tc>
          <w:tcPr>
            <w:tcW w:w="8810" w:type="dxa"/>
          </w:tcPr>
          <w:p w14:paraId="411750A7" w14:textId="77777777" w:rsidR="001D7C80" w:rsidRDefault="001D7C80" w:rsidP="001D7C80">
            <w:r>
              <w:t>Per Hundred</w:t>
            </w:r>
          </w:p>
        </w:tc>
      </w:tr>
      <w:tr w:rsidR="001D7C80" w14:paraId="397CA83E" w14:textId="77777777" w:rsidTr="001D7C80">
        <w:trPr>
          <w:trHeight w:val="350"/>
        </w:trPr>
        <w:tc>
          <w:tcPr>
            <w:tcW w:w="540" w:type="dxa"/>
          </w:tcPr>
          <w:p w14:paraId="174A0ADE" w14:textId="77777777" w:rsidR="001D7C80" w:rsidRDefault="001D7C80" w:rsidP="001D7C80">
            <w:r>
              <w:t>CS</w:t>
            </w:r>
          </w:p>
        </w:tc>
        <w:tc>
          <w:tcPr>
            <w:tcW w:w="8810" w:type="dxa"/>
          </w:tcPr>
          <w:p w14:paraId="0E8FB0C2" w14:textId="77777777" w:rsidR="001D7C80" w:rsidRDefault="001D7C80" w:rsidP="001D7C80">
            <w:r>
              <w:t>Per Case</w:t>
            </w:r>
          </w:p>
        </w:tc>
      </w:tr>
      <w:tr w:rsidR="001D7C80" w14:paraId="70521468" w14:textId="77777777" w:rsidTr="001D7C80">
        <w:trPr>
          <w:trHeight w:val="350"/>
        </w:trPr>
        <w:tc>
          <w:tcPr>
            <w:tcW w:w="540" w:type="dxa"/>
          </w:tcPr>
          <w:p w14:paraId="7E4F1AFA" w14:textId="77777777" w:rsidR="001D7C80" w:rsidRDefault="001D7C80" w:rsidP="001D7C80">
            <w:r>
              <w:t>EA</w:t>
            </w:r>
          </w:p>
        </w:tc>
        <w:tc>
          <w:tcPr>
            <w:tcW w:w="8810" w:type="dxa"/>
          </w:tcPr>
          <w:p w14:paraId="3BCADB76" w14:textId="77777777" w:rsidR="001D7C80" w:rsidRDefault="001D7C80" w:rsidP="001D7C80">
            <w:r>
              <w:t>Per Each</w:t>
            </w:r>
          </w:p>
        </w:tc>
      </w:tr>
      <w:tr w:rsidR="001D7C80" w14:paraId="1F6410F5" w14:textId="77777777" w:rsidTr="001D7C80">
        <w:trPr>
          <w:trHeight w:val="350"/>
        </w:trPr>
        <w:tc>
          <w:tcPr>
            <w:tcW w:w="540" w:type="dxa"/>
          </w:tcPr>
          <w:p w14:paraId="17E5D21E" w14:textId="77777777" w:rsidR="001D7C80" w:rsidRDefault="001D7C80" w:rsidP="001D7C80">
            <w:r>
              <w:t>L</w:t>
            </w:r>
          </w:p>
        </w:tc>
        <w:tc>
          <w:tcPr>
            <w:tcW w:w="8810" w:type="dxa"/>
          </w:tcPr>
          <w:p w14:paraId="66BA97F2" w14:textId="77777777" w:rsidR="001D7C80" w:rsidRDefault="001D7C80" w:rsidP="001D7C80">
            <w:r>
              <w:t>Per Lot</w:t>
            </w:r>
          </w:p>
        </w:tc>
      </w:tr>
      <w:tr w:rsidR="001D7C80" w14:paraId="49D410DD" w14:textId="77777777" w:rsidTr="001D7C80">
        <w:trPr>
          <w:trHeight w:val="350"/>
        </w:trPr>
        <w:tc>
          <w:tcPr>
            <w:tcW w:w="540" w:type="dxa"/>
          </w:tcPr>
          <w:p w14:paraId="5CEB4C03" w14:textId="77777777" w:rsidR="001D7C80" w:rsidRDefault="001D7C80" w:rsidP="001D7C80">
            <w:r>
              <w:t>M</w:t>
            </w:r>
          </w:p>
        </w:tc>
        <w:tc>
          <w:tcPr>
            <w:tcW w:w="8810" w:type="dxa"/>
          </w:tcPr>
          <w:p w14:paraId="49CFF418" w14:textId="77777777" w:rsidR="001D7C80" w:rsidRDefault="001D7C80" w:rsidP="001D7C80">
            <w:r>
              <w:t>Per Thousand</w:t>
            </w:r>
          </w:p>
        </w:tc>
      </w:tr>
    </w:tbl>
    <w:p w14:paraId="747AC25C" w14:textId="1CE199D1" w:rsidR="00020AC4" w:rsidRDefault="00020AC4" w:rsidP="00020AC4">
      <w:pPr>
        <w:pStyle w:val="Heading4"/>
      </w:pPr>
      <w:r>
        <w:t>Freight Cost</w:t>
      </w:r>
    </w:p>
    <w:p w14:paraId="62056344" w14:textId="77777777" w:rsidR="00F2672B" w:rsidRPr="00EC1454" w:rsidRDefault="00F2672B" w:rsidP="00F2672B">
      <w:r>
        <w:t>Enter the total freight amount for the Bill of Lading.  If the weight per pallet or total Bill of Lading weight is entered in addition to the freight cost per hundred weight, the total freight cost is calculated.</w:t>
      </w:r>
    </w:p>
    <w:p w14:paraId="247F38D6" w14:textId="680A6F44" w:rsidR="00020AC4" w:rsidRDefault="00020AC4" w:rsidP="00020AC4">
      <w:pPr>
        <w:pStyle w:val="Heading4"/>
      </w:pPr>
      <w:r>
        <w:t>Extended Cost</w:t>
      </w:r>
    </w:p>
    <w:p w14:paraId="3BAB4219" w14:textId="77777777" w:rsidR="00F2672B" w:rsidRPr="00EC1454" w:rsidRDefault="00F2672B" w:rsidP="00F2672B">
      <w:r>
        <w:t>The cost for this Unit of Measure defaults from Raw Material, but may be modified by the user.</w:t>
      </w:r>
    </w:p>
    <w:p w14:paraId="3FB4357F" w14:textId="14767FC8" w:rsidR="00020AC4" w:rsidRDefault="00020AC4" w:rsidP="00020AC4">
      <w:pPr>
        <w:pStyle w:val="Heading4"/>
      </w:pPr>
      <w:r>
        <w:t>Sequence #</w:t>
      </w:r>
    </w:p>
    <w:p w14:paraId="26C499F5" w14:textId="77777777" w:rsidR="00981D78" w:rsidRDefault="00981D78" w:rsidP="00981D78">
      <w:r>
        <w:t>The Sequence Number is automatically given by the system. It is not modifiable by the user.</w:t>
      </w:r>
    </w:p>
    <w:p w14:paraId="7F75151C" w14:textId="10E140CD" w:rsidR="00020AC4" w:rsidRDefault="00020AC4" w:rsidP="00020AC4">
      <w:pPr>
        <w:pStyle w:val="Heading4"/>
      </w:pPr>
      <w:r>
        <w:t>Receipt Date</w:t>
      </w:r>
    </w:p>
    <w:p w14:paraId="48227648" w14:textId="68BFC38C" w:rsidR="008251D0" w:rsidRDefault="008251D0" w:rsidP="008251D0">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08957ACE" w14:textId="430E28B4" w:rsidR="00DF07FB" w:rsidRDefault="00DF07FB" w:rsidP="00DF07FB">
      <w:pPr>
        <w:pStyle w:val="Heading3"/>
      </w:pPr>
      <w:bookmarkStart w:id="145" w:name="_Toc46575012"/>
      <w:r>
        <w:lastRenderedPageBreak/>
        <w:t>Set Parts</w:t>
      </w:r>
      <w:bookmarkEnd w:id="145"/>
    </w:p>
    <w:p w14:paraId="113C5012" w14:textId="749532C6" w:rsidR="00DF07FB" w:rsidRPr="00DF07FB" w:rsidRDefault="00DF07FB" w:rsidP="00DF07FB">
      <w:r>
        <w:rPr>
          <w:noProof/>
        </w:rPr>
        <w:drawing>
          <wp:inline distT="0" distB="0" distL="0" distR="0" wp14:anchorId="1AC9D157" wp14:editId="2264CA97">
            <wp:extent cx="5943600" cy="4533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533265"/>
                    </a:xfrm>
                    <a:prstGeom prst="rect">
                      <a:avLst/>
                    </a:prstGeom>
                  </pic:spPr>
                </pic:pic>
              </a:graphicData>
            </a:graphic>
          </wp:inline>
        </w:drawing>
      </w:r>
    </w:p>
    <w:p w14:paraId="6994E8BB" w14:textId="115508A6" w:rsidR="00DF07FB" w:rsidRDefault="00020AC4" w:rsidP="00DF07FB">
      <w:pPr>
        <w:pStyle w:val="Heading4"/>
      </w:pPr>
      <w:r>
        <w:t>UPDATE</w:t>
      </w:r>
    </w:p>
    <w:p w14:paraId="275D19F7" w14:textId="001486DF" w:rsidR="008B2FC2" w:rsidRDefault="008B2FC2" w:rsidP="008B2FC2">
      <w:r>
        <w:t xml:space="preserve">To change the currently selected Set Part, simply click the </w:t>
      </w:r>
      <w:r>
        <w:rPr>
          <w:b/>
          <w:bCs/>
          <w:i/>
          <w:iCs/>
          <w:u w:val="single"/>
        </w:rPr>
        <w:t>“Update</w:t>
      </w:r>
      <w:r>
        <w:t xml:space="preserve">” button at the bottom of the screen.  </w:t>
      </w:r>
    </w:p>
    <w:p w14:paraId="021EC96C" w14:textId="573DFC48" w:rsidR="00020AC4" w:rsidRDefault="00020AC4" w:rsidP="00020AC4">
      <w:pPr>
        <w:pStyle w:val="Heading4"/>
      </w:pPr>
      <w:r>
        <w:t>ADD</w:t>
      </w:r>
    </w:p>
    <w:p w14:paraId="1A8BBEA8" w14:textId="216F7FF6" w:rsidR="008B2FC2" w:rsidRPr="00E64A2B" w:rsidRDefault="008B2FC2" w:rsidP="008B2FC2">
      <w:r>
        <w:t xml:space="preserve">Click the </w:t>
      </w:r>
      <w:r>
        <w:rPr>
          <w:b/>
          <w:bCs/>
          <w:i/>
          <w:iCs/>
          <w:u w:val="single"/>
        </w:rPr>
        <w:t>“Add”</w:t>
      </w:r>
      <w:r>
        <w:t xml:space="preserve"> button</w:t>
      </w:r>
      <w:r w:rsidRPr="00167C88">
        <w:t xml:space="preserve"> </w:t>
      </w:r>
      <w:r>
        <w:t>at the bottom of the screen to add a new Set Part.</w:t>
      </w:r>
    </w:p>
    <w:p w14:paraId="5F38CF8B" w14:textId="77777777" w:rsidR="008B2FC2" w:rsidRDefault="008B2FC2" w:rsidP="008B2FC2">
      <w:pPr>
        <w:pStyle w:val="Heading4"/>
      </w:pPr>
      <w:r>
        <w:t>COPY</w:t>
      </w:r>
    </w:p>
    <w:p w14:paraId="217EF3D8" w14:textId="4EC894A2" w:rsidR="008B2FC2" w:rsidRPr="00F132A9" w:rsidRDefault="008B2FC2" w:rsidP="008B2FC2">
      <w:r>
        <w:t xml:space="preserve">Click the </w:t>
      </w:r>
      <w:r>
        <w:rPr>
          <w:b/>
          <w:bCs/>
          <w:i/>
          <w:iCs/>
          <w:u w:val="single"/>
        </w:rPr>
        <w:t>“Copy”</w:t>
      </w:r>
      <w:r>
        <w:t xml:space="preserve"> button to copy information from the currently selected Set Part.</w:t>
      </w:r>
    </w:p>
    <w:p w14:paraId="1E5D71F9" w14:textId="77777777" w:rsidR="008B2FC2" w:rsidRDefault="008B2FC2" w:rsidP="008B2FC2">
      <w:pPr>
        <w:pStyle w:val="Heading4"/>
      </w:pPr>
      <w:r>
        <w:t>DELETE</w:t>
      </w:r>
    </w:p>
    <w:p w14:paraId="01EA2265" w14:textId="1CFE996B" w:rsidR="008B2FC2" w:rsidRDefault="008B2FC2" w:rsidP="008B2FC2">
      <w:r>
        <w:t xml:space="preserve">To delete the currently selected Set Part,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100915F" w14:textId="01E5E957" w:rsidR="00020AC4" w:rsidRDefault="00020AC4" w:rsidP="00020AC4">
      <w:pPr>
        <w:pStyle w:val="Heading3"/>
      </w:pPr>
      <w:bookmarkStart w:id="146" w:name="_Toc46575013"/>
      <w:r>
        <w:lastRenderedPageBreak/>
        <w:t>Add/Update Set Parts</w:t>
      </w:r>
      <w:bookmarkEnd w:id="146"/>
    </w:p>
    <w:p w14:paraId="0FFAF8B0" w14:textId="3BAD4F92" w:rsidR="00020AC4" w:rsidRDefault="00020AC4" w:rsidP="00020AC4">
      <w:r>
        <w:rPr>
          <w:noProof/>
        </w:rPr>
        <w:drawing>
          <wp:inline distT="0" distB="0" distL="0" distR="0" wp14:anchorId="5B3CCCFB" wp14:editId="4F9C5673">
            <wp:extent cx="5943600" cy="43561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4356100"/>
                    </a:xfrm>
                    <a:prstGeom prst="rect">
                      <a:avLst/>
                    </a:prstGeom>
                  </pic:spPr>
                </pic:pic>
              </a:graphicData>
            </a:graphic>
          </wp:inline>
        </w:drawing>
      </w:r>
    </w:p>
    <w:p w14:paraId="29813C89" w14:textId="77777777" w:rsidR="003728F8" w:rsidRDefault="003728F8" w:rsidP="003728F8">
      <w:pPr>
        <w:pStyle w:val="Heading4"/>
      </w:pPr>
      <w:r>
        <w:t>SAVE</w:t>
      </w:r>
    </w:p>
    <w:p w14:paraId="5DFC0BD0" w14:textId="74A3F75D" w:rsidR="003728F8" w:rsidRDefault="003728F8" w:rsidP="003728F8">
      <w:r>
        <w:t xml:space="preserve">Click the </w:t>
      </w:r>
      <w:r>
        <w:rPr>
          <w:b/>
          <w:bCs/>
          <w:i/>
          <w:iCs/>
          <w:u w:val="single"/>
        </w:rPr>
        <w:t>“Save”</w:t>
      </w:r>
      <w:r>
        <w:t xml:space="preserve"> button to save all changes to the current Set Part.</w:t>
      </w:r>
    </w:p>
    <w:p w14:paraId="295E25AC" w14:textId="77777777" w:rsidR="003728F8" w:rsidRDefault="003728F8" w:rsidP="003728F8">
      <w:pPr>
        <w:pStyle w:val="Heading4"/>
      </w:pPr>
      <w:r>
        <w:t>RESET</w:t>
      </w:r>
    </w:p>
    <w:p w14:paraId="1BD7FBAC" w14:textId="77777777" w:rsidR="003728F8" w:rsidRPr="00096EBD" w:rsidRDefault="003728F8" w:rsidP="003728F8">
      <w:r>
        <w:t xml:space="preserve">Click the </w:t>
      </w:r>
      <w:r>
        <w:rPr>
          <w:b/>
          <w:bCs/>
          <w:i/>
          <w:iCs/>
          <w:u w:val="single"/>
        </w:rPr>
        <w:t>“Reset”</w:t>
      </w:r>
      <w:r>
        <w:t xml:space="preserve"> button to reset all fields to their original state.</w:t>
      </w:r>
    </w:p>
    <w:p w14:paraId="47DEB433" w14:textId="77777777" w:rsidR="003728F8" w:rsidRDefault="003728F8" w:rsidP="003728F8">
      <w:pPr>
        <w:pStyle w:val="Heading4"/>
      </w:pPr>
      <w:r>
        <w:t>CANCEL</w:t>
      </w:r>
    </w:p>
    <w:p w14:paraId="45B3E3A4" w14:textId="4049DBFE" w:rsidR="003728F8" w:rsidRPr="00DF6BEC" w:rsidRDefault="003728F8" w:rsidP="003728F8">
      <w:r>
        <w:t xml:space="preserve">Click the </w:t>
      </w:r>
      <w:r>
        <w:rPr>
          <w:b/>
          <w:bCs/>
          <w:i/>
          <w:iCs/>
          <w:u w:val="single"/>
        </w:rPr>
        <w:t>“Cancel”</w:t>
      </w:r>
      <w:r>
        <w:t xml:space="preserve"> button to cancel all changes to the Set Part without saving.</w:t>
      </w:r>
    </w:p>
    <w:p w14:paraId="2239D3B3" w14:textId="0B19928A" w:rsidR="00020AC4" w:rsidRDefault="00020AC4" w:rsidP="00020AC4">
      <w:pPr>
        <w:pStyle w:val="Heading3"/>
      </w:pPr>
      <w:bookmarkStart w:id="147" w:name="_Toc46575014"/>
      <w:r>
        <w:t>Add/Update Set Part Field Definitions</w:t>
      </w:r>
      <w:bookmarkEnd w:id="147"/>
    </w:p>
    <w:p w14:paraId="350F7938" w14:textId="622AD828" w:rsidR="00020AC4" w:rsidRDefault="00020AC4" w:rsidP="00020AC4">
      <w:pPr>
        <w:pStyle w:val="Heading4"/>
      </w:pPr>
      <w:r>
        <w:t>Sequence #</w:t>
      </w:r>
    </w:p>
    <w:p w14:paraId="2982B370" w14:textId="77777777" w:rsidR="00981D78" w:rsidRDefault="00981D78" w:rsidP="00981D78">
      <w:r>
        <w:t>The Sequence Number is automatically given by the system. It is not modifiable by the user.</w:t>
      </w:r>
    </w:p>
    <w:p w14:paraId="2DAA29E5" w14:textId="1CFC1D35" w:rsidR="00020AC4" w:rsidRDefault="00020AC4" w:rsidP="00020AC4">
      <w:pPr>
        <w:pStyle w:val="Heading4"/>
      </w:pPr>
      <w:r>
        <w:t>Receipt Date</w:t>
      </w:r>
    </w:p>
    <w:p w14:paraId="42D7540C" w14:textId="17C7D840" w:rsidR="008251D0" w:rsidRDefault="008251D0" w:rsidP="008251D0">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7415F3C8" w14:textId="0BC8E92A" w:rsidR="00020AC4" w:rsidRDefault="00020AC4" w:rsidP="00020AC4">
      <w:pPr>
        <w:pStyle w:val="Heading4"/>
      </w:pPr>
      <w:r>
        <w:t>Receipt Time</w:t>
      </w:r>
    </w:p>
    <w:p w14:paraId="0861917E" w14:textId="5BE6CCB9" w:rsidR="008251D0" w:rsidRPr="00DD43F8" w:rsidRDefault="008251D0" w:rsidP="008251D0">
      <w:bookmarkStart w:id="148" w:name="_Hlk46498268"/>
      <w:r>
        <w:t>The time that the new receipt is made. This defaults to the system time, but can be modified by the user.</w:t>
      </w:r>
      <w:bookmarkEnd w:id="148"/>
    </w:p>
    <w:p w14:paraId="09362556" w14:textId="2FD1C619" w:rsidR="00020AC4" w:rsidRDefault="00020AC4" w:rsidP="00020AC4">
      <w:pPr>
        <w:pStyle w:val="Heading4"/>
      </w:pPr>
      <w:r>
        <w:lastRenderedPageBreak/>
        <w:t>Tag #</w:t>
      </w:r>
    </w:p>
    <w:p w14:paraId="59093306" w14:textId="77777777" w:rsidR="00E2351F" w:rsidRDefault="00E2351F" w:rsidP="00E2351F">
      <w:r>
        <w:t>Enter a unique tag number for this Finished Good receipt.</w:t>
      </w:r>
    </w:p>
    <w:p w14:paraId="50F75FBF" w14:textId="77777777" w:rsidR="00E2351F" w:rsidRPr="00C34A3F" w:rsidRDefault="00E2351F" w:rsidP="00E2351F">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3D20F1D0" w14:textId="77777777" w:rsidR="00E2351F" w:rsidRPr="006C36F1" w:rsidRDefault="00E2351F" w:rsidP="00E2351F">
      <w:r>
        <w:t xml:space="preserve">Alternatively, press the </w:t>
      </w:r>
      <w:r>
        <w:rPr>
          <w:b/>
          <w:bCs/>
          <w:i/>
          <w:iCs/>
          <w:u w:val="single"/>
        </w:rPr>
        <w:t>“F1”</w:t>
      </w:r>
      <w:r>
        <w:t xml:space="preserve"> key to choose a valid Number from a list of available Tag Numbers.</w:t>
      </w:r>
    </w:p>
    <w:p w14:paraId="7D431A72" w14:textId="09905598" w:rsidR="00020AC4" w:rsidRDefault="00020AC4" w:rsidP="00020AC4">
      <w:pPr>
        <w:pStyle w:val="Heading4"/>
      </w:pPr>
      <w:r>
        <w:t>PO #</w:t>
      </w:r>
    </w:p>
    <w:p w14:paraId="59BBE4C4"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18441CEE" w14:textId="77777777" w:rsidR="00E8704C" w:rsidRDefault="00E8704C" w:rsidP="00E8704C">
      <w:r>
        <w:t>This list can be sorted by PO Number, Vendor Item, or Item Number. Alternatively, the user may search for a PO #, Vendor Item, or Item # that they wish to use in order to narrow down their selection.</w:t>
      </w:r>
    </w:p>
    <w:p w14:paraId="125A8F30" w14:textId="37AAA84B" w:rsidR="00020AC4" w:rsidRDefault="00020AC4" w:rsidP="00020AC4">
      <w:pPr>
        <w:pStyle w:val="Heading4"/>
      </w:pPr>
      <w:r>
        <w:t>Job #</w:t>
      </w:r>
    </w:p>
    <w:p w14:paraId="13633B41"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60E4E4E2" w14:textId="77777777" w:rsidR="00EE262A" w:rsidRDefault="00EE262A" w:rsidP="00EE262A">
      <w:r>
        <w:t xml:space="preserve">For example, a repeat job number could be Job number 88888-01 where 88888 is the original job and the 01 is the first repeat for that item.  </w:t>
      </w:r>
    </w:p>
    <w:p w14:paraId="482D9BC0" w14:textId="77777777" w:rsidR="00EE262A" w:rsidRPr="00EC1454" w:rsidRDefault="00EE262A" w:rsidP="00EE262A">
      <w:r>
        <w:t>All costs including, standard (estimated) labor, material and overhead, work in process, actual costs and variances are maintained by job number.</w:t>
      </w:r>
    </w:p>
    <w:p w14:paraId="3733DD02" w14:textId="10185974" w:rsidR="00020AC4" w:rsidRDefault="00020AC4" w:rsidP="00020AC4">
      <w:pPr>
        <w:pStyle w:val="Heading4"/>
      </w:pPr>
      <w:r>
        <w:t>Job #: 00</w:t>
      </w:r>
    </w:p>
    <w:p w14:paraId="6603084F" w14:textId="77777777" w:rsidR="00EE262A" w:rsidRPr="00EC1454" w:rsidRDefault="00EE262A" w:rsidP="00EE262A">
      <w:r>
        <w:t>Repeat jobs for an item will add a suffix to the original job number.</w:t>
      </w:r>
    </w:p>
    <w:p w14:paraId="5BB274E2" w14:textId="6F1D0B6A" w:rsidR="00020AC4" w:rsidRDefault="00020AC4" w:rsidP="00020AC4">
      <w:pPr>
        <w:pStyle w:val="Heading4"/>
      </w:pPr>
      <w:r>
        <w:t>Item</w:t>
      </w:r>
    </w:p>
    <w:p w14:paraId="7CC084AD" w14:textId="77777777" w:rsidR="00073572" w:rsidRDefault="00073572" w:rsidP="00073572">
      <w:r>
        <w:t xml:space="preserve">Enter the Finished Good Item Number in this field. Alternatively, the Item Number field will automatically fill when the user selects their Tag Number. </w:t>
      </w:r>
    </w:p>
    <w:p w14:paraId="00AECCC0"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4CF18471" w14:textId="77777777" w:rsidR="00073572" w:rsidRDefault="00073572" w:rsidP="00073572">
      <w:r>
        <w:t>This list can be sorted by Item Number or Item Name. Alternatively, the user may search for any item that they wish to use in order to narrow down their selection.</w:t>
      </w:r>
    </w:p>
    <w:p w14:paraId="6872C0B6" w14:textId="77777777" w:rsidR="00073572" w:rsidRDefault="00073572" w:rsidP="00073572">
      <w:r>
        <w:t>Once an item is selected, this will automatically fill in several other fields with necessary information from the Item File.</w:t>
      </w:r>
    </w:p>
    <w:p w14:paraId="683AF62A" w14:textId="1FB7B08B" w:rsidR="00020AC4" w:rsidRDefault="00020AC4" w:rsidP="00020AC4">
      <w:pPr>
        <w:pStyle w:val="Heading4"/>
      </w:pPr>
      <w:r>
        <w:t>Item Name/Description</w:t>
      </w:r>
    </w:p>
    <w:p w14:paraId="62778B78"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390290F6" w14:textId="457C32A7" w:rsidR="00020AC4" w:rsidRDefault="00020AC4" w:rsidP="00020AC4">
      <w:pPr>
        <w:pStyle w:val="Heading4"/>
      </w:pPr>
      <w:r>
        <w:lastRenderedPageBreak/>
        <w:t>Warehouse</w:t>
      </w:r>
    </w:p>
    <w:p w14:paraId="09A5B8C7"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48B01585" w14:textId="35AE5441" w:rsidR="00020AC4" w:rsidRPr="00020AC4" w:rsidRDefault="00FE45F9" w:rsidP="00FE45F9">
      <w:r>
        <w:t>This list can be sorted by Location or Description. Alternatively, the user may search for any warehouse that they wish to use in order to narrow down their selection.</w:t>
      </w:r>
    </w:p>
    <w:p w14:paraId="327FEFD4" w14:textId="26367BE4" w:rsidR="00020AC4" w:rsidRDefault="00020AC4" w:rsidP="00020AC4">
      <w:pPr>
        <w:pStyle w:val="Heading4"/>
      </w:pPr>
      <w:r>
        <w:t>Bin</w:t>
      </w:r>
    </w:p>
    <w:p w14:paraId="1637B550"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133B94E0" w14:textId="72336A31" w:rsidR="00020AC4" w:rsidRPr="00020AC4" w:rsidRDefault="00E2349B" w:rsidP="00E2349B">
      <w:r>
        <w:t>This list can be sorted by Warehouse or Bin. Alternatively, the user may search for any bin that they wish to use in order to narrow down their selection.</w:t>
      </w:r>
    </w:p>
    <w:p w14:paraId="71207646" w14:textId="6FCB0DF1" w:rsidR="00020AC4" w:rsidRDefault="00020AC4" w:rsidP="00020AC4">
      <w:pPr>
        <w:pStyle w:val="Heading4"/>
      </w:pPr>
      <w:r>
        <w:t>Units</w:t>
      </w:r>
    </w:p>
    <w:p w14:paraId="2B1D8669"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3FFC0873" w14:textId="2D2C478D" w:rsidR="00020AC4" w:rsidRDefault="00020AC4" w:rsidP="00020AC4">
      <w:pPr>
        <w:pStyle w:val="Heading4"/>
      </w:pPr>
      <w:r>
        <w:t>Unit per Pallet</w:t>
      </w:r>
    </w:p>
    <w:p w14:paraId="564E6B2A" w14:textId="5F1940C5" w:rsidR="003D77F7" w:rsidRPr="00EC1454" w:rsidRDefault="003D77F7" w:rsidP="003D77F7">
      <w:r>
        <w:t>Enter the number of units per pallet.</w:t>
      </w:r>
    </w:p>
    <w:p w14:paraId="42DCE8B6" w14:textId="1DDEBEC7" w:rsidR="00020AC4" w:rsidRDefault="00020AC4" w:rsidP="00020AC4">
      <w:pPr>
        <w:pStyle w:val="Heading4"/>
      </w:pPr>
      <w:r>
        <w:t>Partial</w:t>
      </w:r>
    </w:p>
    <w:p w14:paraId="6966D7F1" w14:textId="77777777" w:rsidR="00EE262A" w:rsidRPr="00EC1454" w:rsidRDefault="00EE262A" w:rsidP="00EE262A">
      <w:r>
        <w:t>Enter a partial quantity.</w:t>
      </w:r>
    </w:p>
    <w:p w14:paraId="2FD86C27" w14:textId="74D3D016" w:rsidR="00020AC4" w:rsidRDefault="00020AC4" w:rsidP="00020AC4">
      <w:pPr>
        <w:pStyle w:val="Heading4"/>
      </w:pPr>
      <w:r>
        <w:t>Cost / UOM</w:t>
      </w:r>
    </w:p>
    <w:p w14:paraId="7CE2C14B" w14:textId="44FBAE87" w:rsidR="00020AC4" w:rsidRPr="00020AC4" w:rsidRDefault="00E2349B" w:rsidP="00020AC4">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1CB9EC70" w14:textId="221E4A44" w:rsidR="00020AC4" w:rsidRDefault="00020AC4" w:rsidP="00020AC4">
      <w:pPr>
        <w:pStyle w:val="Heading4"/>
      </w:pPr>
      <w:r>
        <w:t>UOM</w:t>
      </w:r>
    </w:p>
    <w:p w14:paraId="4A2694FC"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52E5266"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4124D1FB" w14:textId="77777777" w:rsidTr="001D7C80">
        <w:trPr>
          <w:trHeight w:val="359"/>
        </w:trPr>
        <w:tc>
          <w:tcPr>
            <w:tcW w:w="540" w:type="dxa"/>
          </w:tcPr>
          <w:p w14:paraId="1D1BFE81" w14:textId="77777777" w:rsidR="001D7C80" w:rsidRDefault="001D7C80" w:rsidP="001D7C80">
            <w:r>
              <w:t>C</w:t>
            </w:r>
          </w:p>
        </w:tc>
        <w:tc>
          <w:tcPr>
            <w:tcW w:w="8810" w:type="dxa"/>
          </w:tcPr>
          <w:p w14:paraId="55FF6078" w14:textId="77777777" w:rsidR="001D7C80" w:rsidRDefault="001D7C80" w:rsidP="001D7C80">
            <w:r>
              <w:t>Per Hundred</w:t>
            </w:r>
          </w:p>
        </w:tc>
      </w:tr>
      <w:tr w:rsidR="001D7C80" w14:paraId="70B3DC05" w14:textId="77777777" w:rsidTr="001D7C80">
        <w:trPr>
          <w:trHeight w:val="350"/>
        </w:trPr>
        <w:tc>
          <w:tcPr>
            <w:tcW w:w="540" w:type="dxa"/>
          </w:tcPr>
          <w:p w14:paraId="3C9863B9" w14:textId="77777777" w:rsidR="001D7C80" w:rsidRDefault="001D7C80" w:rsidP="001D7C80">
            <w:r>
              <w:t>CS</w:t>
            </w:r>
          </w:p>
        </w:tc>
        <w:tc>
          <w:tcPr>
            <w:tcW w:w="8810" w:type="dxa"/>
          </w:tcPr>
          <w:p w14:paraId="3D368C5F" w14:textId="77777777" w:rsidR="001D7C80" w:rsidRDefault="001D7C80" w:rsidP="001D7C80">
            <w:r>
              <w:t>Per Case</w:t>
            </w:r>
          </w:p>
        </w:tc>
      </w:tr>
      <w:tr w:rsidR="001D7C80" w14:paraId="405FEAEF" w14:textId="77777777" w:rsidTr="001D7C80">
        <w:trPr>
          <w:trHeight w:val="350"/>
        </w:trPr>
        <w:tc>
          <w:tcPr>
            <w:tcW w:w="540" w:type="dxa"/>
          </w:tcPr>
          <w:p w14:paraId="3F0C9EE8" w14:textId="77777777" w:rsidR="001D7C80" w:rsidRDefault="001D7C80" w:rsidP="001D7C80">
            <w:r>
              <w:t>EA</w:t>
            </w:r>
          </w:p>
        </w:tc>
        <w:tc>
          <w:tcPr>
            <w:tcW w:w="8810" w:type="dxa"/>
          </w:tcPr>
          <w:p w14:paraId="6239041E" w14:textId="77777777" w:rsidR="001D7C80" w:rsidRDefault="001D7C80" w:rsidP="001D7C80">
            <w:r>
              <w:t>Per Each</w:t>
            </w:r>
          </w:p>
        </w:tc>
      </w:tr>
      <w:tr w:rsidR="001D7C80" w14:paraId="3CE92502" w14:textId="77777777" w:rsidTr="001D7C80">
        <w:trPr>
          <w:trHeight w:val="350"/>
        </w:trPr>
        <w:tc>
          <w:tcPr>
            <w:tcW w:w="540" w:type="dxa"/>
          </w:tcPr>
          <w:p w14:paraId="3AC4AC37" w14:textId="77777777" w:rsidR="001D7C80" w:rsidRDefault="001D7C80" w:rsidP="001D7C80">
            <w:r>
              <w:t>L</w:t>
            </w:r>
          </w:p>
        </w:tc>
        <w:tc>
          <w:tcPr>
            <w:tcW w:w="8810" w:type="dxa"/>
          </w:tcPr>
          <w:p w14:paraId="260F8835" w14:textId="77777777" w:rsidR="001D7C80" w:rsidRDefault="001D7C80" w:rsidP="001D7C80">
            <w:r>
              <w:t>Per Lot</w:t>
            </w:r>
          </w:p>
        </w:tc>
      </w:tr>
      <w:tr w:rsidR="001D7C80" w14:paraId="076314F4" w14:textId="77777777" w:rsidTr="001D7C80">
        <w:trPr>
          <w:trHeight w:val="350"/>
        </w:trPr>
        <w:tc>
          <w:tcPr>
            <w:tcW w:w="540" w:type="dxa"/>
          </w:tcPr>
          <w:p w14:paraId="573D89B4" w14:textId="77777777" w:rsidR="001D7C80" w:rsidRDefault="001D7C80" w:rsidP="001D7C80">
            <w:r>
              <w:t>M</w:t>
            </w:r>
          </w:p>
        </w:tc>
        <w:tc>
          <w:tcPr>
            <w:tcW w:w="8810" w:type="dxa"/>
          </w:tcPr>
          <w:p w14:paraId="6ED89F45" w14:textId="77777777" w:rsidR="001D7C80" w:rsidRDefault="001D7C80" w:rsidP="001D7C80">
            <w:r>
              <w:t>Per Thousand</w:t>
            </w:r>
          </w:p>
        </w:tc>
      </w:tr>
    </w:tbl>
    <w:p w14:paraId="3A3F36BE" w14:textId="6CFCC3D3" w:rsidR="00020AC4" w:rsidRDefault="00020AC4" w:rsidP="00020AC4">
      <w:pPr>
        <w:pStyle w:val="Heading4"/>
      </w:pPr>
      <w:r>
        <w:t>Total QTY</w:t>
      </w:r>
    </w:p>
    <w:p w14:paraId="5B951339" w14:textId="77777777" w:rsidR="00EE262A" w:rsidRPr="00EC1454" w:rsidRDefault="00EE262A" w:rsidP="00EE262A">
      <w:r>
        <w:t>The Total Quantity is automatically calculated by the system using the Units, Unit Count, and Units/Skid fields. This field is not directly modifiable by the user, but it will update if the user changes the information in any of the aforementioned fields.</w:t>
      </w:r>
    </w:p>
    <w:p w14:paraId="43BE89FB" w14:textId="41830F80" w:rsidR="00020AC4" w:rsidRDefault="00020AC4" w:rsidP="00020AC4">
      <w:pPr>
        <w:pStyle w:val="Heading4"/>
      </w:pPr>
      <w:r>
        <w:lastRenderedPageBreak/>
        <w:t>Freight Cost</w:t>
      </w:r>
    </w:p>
    <w:p w14:paraId="332D2A16" w14:textId="77777777" w:rsidR="00F2672B" w:rsidRPr="00EC1454" w:rsidRDefault="00F2672B" w:rsidP="00F2672B">
      <w:r>
        <w:t>Enter the total freight amount for the Bill of Lading.  If the weight per pallet or total Bill of Lading weight is entered in addition to the freight cost per hundred weight, the total freight cost is calculated.</w:t>
      </w:r>
    </w:p>
    <w:p w14:paraId="7FC03BA5" w14:textId="1A2E670C" w:rsidR="00020AC4" w:rsidRDefault="00020AC4" w:rsidP="00020AC4">
      <w:pPr>
        <w:pStyle w:val="Heading4"/>
      </w:pPr>
      <w:r>
        <w:t>Extended Cost</w:t>
      </w:r>
    </w:p>
    <w:p w14:paraId="059DADAE" w14:textId="77777777" w:rsidR="00F2672B" w:rsidRPr="00EC1454" w:rsidRDefault="00F2672B" w:rsidP="00F2672B">
      <w:r>
        <w:t>The cost for this Unit of Measure defaults from Raw Material, but may be modified by the user.</w:t>
      </w:r>
    </w:p>
    <w:p w14:paraId="0CBD2480" w14:textId="4182715E" w:rsidR="00020AC4" w:rsidRDefault="00020AC4" w:rsidP="00020AC4">
      <w:pPr>
        <w:pStyle w:val="Heading4"/>
      </w:pPr>
      <w:r>
        <w:t>FG Lot #</w:t>
      </w:r>
    </w:p>
    <w:p w14:paraId="00EF67AD" w14:textId="77777777" w:rsidR="00073572" w:rsidRPr="00D55DB3" w:rsidRDefault="00073572" w:rsidP="00073572">
      <w:r>
        <w:t>Enter the lot number for this Finished Good</w:t>
      </w:r>
    </w:p>
    <w:p w14:paraId="4F2E0A35" w14:textId="013E9CAD" w:rsidR="00020AC4" w:rsidRDefault="00020AC4" w:rsidP="00020AC4">
      <w:pPr>
        <w:pStyle w:val="Heading4"/>
      </w:pPr>
      <w:r>
        <w:t>Created By</w:t>
      </w:r>
    </w:p>
    <w:p w14:paraId="36C9F7E2" w14:textId="77777777" w:rsidR="003604C9" w:rsidRPr="00EC1454" w:rsidRDefault="003604C9" w:rsidP="003604C9">
      <w:r>
        <w:t>The username of the original user that created this receipt in the system.</w:t>
      </w:r>
    </w:p>
    <w:p w14:paraId="344A6693" w14:textId="4C5550E4" w:rsidR="00020AC4" w:rsidRDefault="00020AC4" w:rsidP="00020AC4">
      <w:pPr>
        <w:pStyle w:val="Heading4"/>
      </w:pPr>
      <w:r>
        <w:t>Last Update</w:t>
      </w:r>
    </w:p>
    <w:p w14:paraId="20D3FA75" w14:textId="77777777" w:rsidR="003604C9" w:rsidRPr="00EC1454" w:rsidRDefault="003604C9" w:rsidP="003604C9">
      <w:r>
        <w:t>The username of the last user to have updated this receipt in the system.</w:t>
      </w:r>
    </w:p>
    <w:p w14:paraId="254DEEA5" w14:textId="3C13E451" w:rsidR="00020AC4" w:rsidRDefault="00020AC4" w:rsidP="00020AC4">
      <w:pPr>
        <w:pStyle w:val="Heading4"/>
      </w:pPr>
      <w:r>
        <w:t>Total Weight</w:t>
      </w:r>
    </w:p>
    <w:p w14:paraId="47B6F4D2" w14:textId="4B674DB9" w:rsidR="003604C9" w:rsidRDefault="003604C9" w:rsidP="003604C9">
      <w:r>
        <w:t>The Total Weight is automatically calculated by the system using the Cost/UOM and UOM fields. This field is not directly modifiable by the user, but it will update if the user changes the information in either of the ‘Cost/UOM’ or ‘UOM’ fields.</w:t>
      </w:r>
    </w:p>
    <w:p w14:paraId="551DA2C0" w14:textId="7A614545" w:rsidR="00865E63" w:rsidRDefault="00865E63" w:rsidP="003604C9"/>
    <w:p w14:paraId="00AB614E" w14:textId="19AEE957" w:rsidR="00865E63" w:rsidRDefault="00865E63" w:rsidP="003604C9"/>
    <w:p w14:paraId="663A617B" w14:textId="2ADE0C64" w:rsidR="00865E63" w:rsidRDefault="00865E63" w:rsidP="003604C9"/>
    <w:p w14:paraId="238E19E4" w14:textId="50014CBE" w:rsidR="00865E63" w:rsidRDefault="00865E63" w:rsidP="003604C9"/>
    <w:p w14:paraId="5CE9FD3F" w14:textId="1EBEB4DA" w:rsidR="00865E63" w:rsidRDefault="00865E63" w:rsidP="003604C9"/>
    <w:p w14:paraId="152CC2F9" w14:textId="4918A9D8" w:rsidR="00865E63" w:rsidRDefault="00865E63" w:rsidP="003604C9"/>
    <w:p w14:paraId="5238AE77" w14:textId="7B8EC493" w:rsidR="00865E63" w:rsidRDefault="00865E63" w:rsidP="003604C9"/>
    <w:p w14:paraId="2F182CB2" w14:textId="77777777" w:rsidR="00865E63" w:rsidRPr="00EC1454" w:rsidRDefault="00865E63" w:rsidP="003604C9"/>
    <w:p w14:paraId="0FF2A751" w14:textId="11A4AE53" w:rsidR="00DF07FB" w:rsidRDefault="00DF07FB" w:rsidP="00DF07FB">
      <w:pPr>
        <w:pStyle w:val="Heading2"/>
      </w:pPr>
      <w:bookmarkStart w:id="149" w:name="_Toc46575015"/>
      <w:r>
        <w:lastRenderedPageBreak/>
        <w:t>Return Goods</w:t>
      </w:r>
      <w:bookmarkEnd w:id="149"/>
    </w:p>
    <w:p w14:paraId="75C06337" w14:textId="21BE13DE" w:rsidR="00DF07FB" w:rsidRDefault="00DF07FB" w:rsidP="00DF07FB">
      <w:r>
        <w:rPr>
          <w:noProof/>
        </w:rPr>
        <w:drawing>
          <wp:inline distT="0" distB="0" distL="0" distR="0" wp14:anchorId="271DD0A2" wp14:editId="3DD9AA52">
            <wp:extent cx="182880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28800" cy="2505075"/>
                    </a:xfrm>
                    <a:prstGeom prst="rect">
                      <a:avLst/>
                    </a:prstGeom>
                  </pic:spPr>
                </pic:pic>
              </a:graphicData>
            </a:graphic>
          </wp:inline>
        </w:drawing>
      </w:r>
    </w:p>
    <w:p w14:paraId="4D851889" w14:textId="56C1DF8D" w:rsidR="00C502D8" w:rsidRDefault="00C502D8" w:rsidP="00C502D8">
      <w:pPr>
        <w:pStyle w:val="Heading4"/>
      </w:pPr>
      <w:r>
        <w:t>Setup / Returns</w:t>
      </w:r>
    </w:p>
    <w:p w14:paraId="352DCE8E" w14:textId="6B7F6B1A" w:rsidR="003D6434" w:rsidRPr="008B2FC2" w:rsidRDefault="003D6434" w:rsidP="003D6434">
      <w:r>
        <w:t xml:space="preserve">Click the </w:t>
      </w:r>
      <w:r>
        <w:rPr>
          <w:b/>
          <w:bCs/>
          <w:i/>
          <w:iCs/>
          <w:u w:val="single"/>
        </w:rPr>
        <w:t>“Setup/Returns”</w:t>
      </w:r>
      <w:r>
        <w:t xml:space="preserve"> button to open the </w:t>
      </w:r>
      <w:r>
        <w:rPr>
          <w:i/>
          <w:iCs/>
        </w:rPr>
        <w:t>Setup Returns Sharp Shooter</w:t>
      </w:r>
      <w:r>
        <w:t xml:space="preserve"> screen.</w:t>
      </w:r>
    </w:p>
    <w:p w14:paraId="060B2E71" w14:textId="6EF163E9" w:rsidR="00C502D8" w:rsidRDefault="00C502D8" w:rsidP="00C502D8">
      <w:pPr>
        <w:pStyle w:val="Heading4"/>
      </w:pPr>
      <w:r>
        <w:t>Post Returns</w:t>
      </w:r>
    </w:p>
    <w:p w14:paraId="0D66743B" w14:textId="7E800F79" w:rsidR="003D6434" w:rsidRPr="008B2FC2" w:rsidRDefault="003D6434" w:rsidP="003D6434">
      <w:r>
        <w:t xml:space="preserve">Click the </w:t>
      </w:r>
      <w:r>
        <w:rPr>
          <w:b/>
          <w:bCs/>
          <w:i/>
          <w:iCs/>
          <w:u w:val="single"/>
        </w:rPr>
        <w:t>“Post Returns”</w:t>
      </w:r>
      <w:r>
        <w:t xml:space="preserve"> button to open the </w:t>
      </w:r>
      <w:r>
        <w:rPr>
          <w:i/>
          <w:iCs/>
        </w:rPr>
        <w:t>Post Returns Sharp Shooter</w:t>
      </w:r>
      <w:r>
        <w:t xml:space="preserve"> screen.</w:t>
      </w:r>
    </w:p>
    <w:p w14:paraId="76016363" w14:textId="23F214A6" w:rsidR="00C502D8" w:rsidRDefault="00C502D8" w:rsidP="00C502D8">
      <w:pPr>
        <w:pStyle w:val="Heading4"/>
      </w:pPr>
      <w:r>
        <w:t>CLOSE</w:t>
      </w:r>
    </w:p>
    <w:p w14:paraId="24BB2805" w14:textId="04A62548" w:rsidR="003D6434" w:rsidRDefault="003D6434" w:rsidP="003D6434">
      <w:r>
        <w:t xml:space="preserve">Click the </w:t>
      </w:r>
      <w:r>
        <w:rPr>
          <w:b/>
          <w:bCs/>
          <w:i/>
          <w:iCs/>
          <w:u w:val="single"/>
        </w:rPr>
        <w:t>“Close”</w:t>
      </w:r>
      <w:r>
        <w:t xml:space="preserve"> button to exit the Return Goods Sharp Shooter Menu.</w:t>
      </w:r>
    </w:p>
    <w:p w14:paraId="74F0EAE2" w14:textId="77777777" w:rsidR="00865E63" w:rsidRPr="008B2FC2" w:rsidRDefault="00865E63" w:rsidP="003D6434"/>
    <w:p w14:paraId="6B09857F" w14:textId="304878B3" w:rsidR="00DF07FB" w:rsidRDefault="00DF07FB" w:rsidP="00DF07FB">
      <w:pPr>
        <w:pStyle w:val="Heading3"/>
      </w:pPr>
      <w:bookmarkStart w:id="150" w:name="_Toc46575016"/>
      <w:r>
        <w:t>Setup / Returns</w:t>
      </w:r>
      <w:bookmarkEnd w:id="150"/>
    </w:p>
    <w:p w14:paraId="674B40F8" w14:textId="10273C5B" w:rsidR="00DF07FB" w:rsidRPr="00DF07FB" w:rsidRDefault="00DF07FB" w:rsidP="00DF07FB">
      <w:r>
        <w:rPr>
          <w:noProof/>
        </w:rPr>
        <w:drawing>
          <wp:inline distT="0" distB="0" distL="0" distR="0" wp14:anchorId="4C432F92" wp14:editId="6FB8527F">
            <wp:extent cx="5943600" cy="179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90065"/>
                    </a:xfrm>
                    <a:prstGeom prst="rect">
                      <a:avLst/>
                    </a:prstGeom>
                  </pic:spPr>
                </pic:pic>
              </a:graphicData>
            </a:graphic>
          </wp:inline>
        </w:drawing>
      </w:r>
    </w:p>
    <w:p w14:paraId="67534661" w14:textId="41837537" w:rsidR="00DF07FB" w:rsidRDefault="00C502D8" w:rsidP="00DF07FB">
      <w:pPr>
        <w:pStyle w:val="Heading4"/>
      </w:pPr>
      <w:r>
        <w:t>ADD</w:t>
      </w:r>
    </w:p>
    <w:p w14:paraId="7C51DDB3" w14:textId="42FBD327" w:rsidR="006A09E1" w:rsidRPr="00E64A2B" w:rsidRDefault="006A09E1" w:rsidP="006A09E1">
      <w:r>
        <w:t xml:space="preserve">Click the </w:t>
      </w:r>
      <w:r>
        <w:rPr>
          <w:b/>
          <w:bCs/>
          <w:i/>
          <w:iCs/>
          <w:u w:val="single"/>
        </w:rPr>
        <w:t>“Add”</w:t>
      </w:r>
      <w:r>
        <w:t xml:space="preserve"> button</w:t>
      </w:r>
      <w:r w:rsidRPr="00167C88">
        <w:t xml:space="preserve"> </w:t>
      </w:r>
      <w:r>
        <w:t xml:space="preserve">at the bottom of the screen to add a new </w:t>
      </w:r>
      <w:r w:rsidR="008B2FC2">
        <w:t>Finished Good Warehouse Return</w:t>
      </w:r>
      <w:r>
        <w:t>.</w:t>
      </w:r>
    </w:p>
    <w:p w14:paraId="00BFF127" w14:textId="0C3D126D" w:rsidR="00DF07FB" w:rsidRDefault="00C502D8" w:rsidP="00C502D8">
      <w:pPr>
        <w:pStyle w:val="Heading4"/>
      </w:pPr>
      <w:r>
        <w:t>EXIT</w:t>
      </w:r>
    </w:p>
    <w:p w14:paraId="00A68B55" w14:textId="7BEECA9F" w:rsidR="00981D78" w:rsidRDefault="00981D78" w:rsidP="00981D78">
      <w:r>
        <w:t xml:space="preserve">Click the </w:t>
      </w:r>
      <w:r>
        <w:rPr>
          <w:b/>
          <w:bCs/>
          <w:i/>
          <w:iCs/>
          <w:u w:val="single"/>
        </w:rPr>
        <w:t>“Exit Door Icon”</w:t>
      </w:r>
      <w:r>
        <w:t xml:space="preserve"> to exit the Finished Good Warehouse Returns popup screen.</w:t>
      </w:r>
    </w:p>
    <w:p w14:paraId="12E03E82" w14:textId="77777777" w:rsidR="00865E63" w:rsidRPr="00BC1FC0" w:rsidRDefault="00865E63" w:rsidP="00981D78"/>
    <w:p w14:paraId="71AA4F20" w14:textId="57686F52" w:rsidR="00C502D8" w:rsidRDefault="00C502D8" w:rsidP="00C502D8">
      <w:pPr>
        <w:pStyle w:val="Heading3"/>
      </w:pPr>
      <w:bookmarkStart w:id="151" w:name="_Toc46575017"/>
      <w:r>
        <w:lastRenderedPageBreak/>
        <w:t>Add Return</w:t>
      </w:r>
      <w:bookmarkEnd w:id="151"/>
    </w:p>
    <w:p w14:paraId="6C896AB9" w14:textId="77777777" w:rsidR="003728F8" w:rsidRDefault="003728F8" w:rsidP="003728F8">
      <w:pPr>
        <w:pStyle w:val="Heading4"/>
      </w:pPr>
      <w:r>
        <w:t>SAVE</w:t>
      </w:r>
    </w:p>
    <w:p w14:paraId="6ED03809" w14:textId="054C9018" w:rsidR="003728F8" w:rsidRDefault="003728F8" w:rsidP="003728F8">
      <w:r>
        <w:t xml:space="preserve">Click the </w:t>
      </w:r>
      <w:r>
        <w:rPr>
          <w:b/>
          <w:bCs/>
          <w:i/>
          <w:iCs/>
          <w:u w:val="single"/>
        </w:rPr>
        <w:t>“Save”</w:t>
      </w:r>
      <w:r>
        <w:t xml:space="preserve"> button to save all changes to the current Warehouse Return.</w:t>
      </w:r>
    </w:p>
    <w:p w14:paraId="5A59072D" w14:textId="77777777" w:rsidR="003728F8" w:rsidRDefault="003728F8" w:rsidP="003728F8">
      <w:pPr>
        <w:pStyle w:val="Heading4"/>
      </w:pPr>
      <w:r>
        <w:t>CANCEL</w:t>
      </w:r>
    </w:p>
    <w:p w14:paraId="24753D1D" w14:textId="5CF80B7F" w:rsidR="003728F8" w:rsidRPr="00DF6BEC" w:rsidRDefault="003728F8" w:rsidP="003728F8">
      <w:r>
        <w:t xml:space="preserve">Click the </w:t>
      </w:r>
      <w:r>
        <w:rPr>
          <w:b/>
          <w:bCs/>
          <w:i/>
          <w:iCs/>
          <w:u w:val="single"/>
        </w:rPr>
        <w:t>“Cancel”</w:t>
      </w:r>
      <w:r>
        <w:t xml:space="preserve"> button to cancel all changes to the Warehouse Return without saving.</w:t>
      </w:r>
    </w:p>
    <w:p w14:paraId="10C3D40C" w14:textId="51276981" w:rsidR="00C502D8" w:rsidRDefault="00C502D8" w:rsidP="00C502D8">
      <w:pPr>
        <w:pStyle w:val="Heading3"/>
      </w:pPr>
      <w:bookmarkStart w:id="152" w:name="_Toc46575018"/>
      <w:r>
        <w:t>Add Return Field Definitions</w:t>
      </w:r>
      <w:bookmarkEnd w:id="152"/>
    </w:p>
    <w:p w14:paraId="5A12355E" w14:textId="74DDB12A" w:rsidR="00C502D8" w:rsidRDefault="00C502D8" w:rsidP="00C502D8">
      <w:pPr>
        <w:pStyle w:val="Heading4"/>
      </w:pPr>
      <w:r>
        <w:t>Tag #</w:t>
      </w:r>
    </w:p>
    <w:p w14:paraId="33E980B8" w14:textId="77777777" w:rsidR="00E2351F" w:rsidRDefault="00E2351F" w:rsidP="00E2351F">
      <w:r>
        <w:t>Enter a unique tag number for this Finished Good receipt.</w:t>
      </w:r>
    </w:p>
    <w:p w14:paraId="1FFBE99D" w14:textId="77777777" w:rsidR="00E2351F" w:rsidRPr="00C34A3F" w:rsidRDefault="00E2351F" w:rsidP="00E2351F">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1E3DEC8D" w14:textId="77777777" w:rsidR="00E2351F" w:rsidRPr="006C36F1" w:rsidRDefault="00E2351F" w:rsidP="00E2351F">
      <w:r>
        <w:t xml:space="preserve">Alternatively, press the </w:t>
      </w:r>
      <w:r>
        <w:rPr>
          <w:b/>
          <w:bCs/>
          <w:i/>
          <w:iCs/>
          <w:u w:val="single"/>
        </w:rPr>
        <w:t>“F1”</w:t>
      </w:r>
      <w:r>
        <w:t xml:space="preserve"> key to choose a valid Number from a list of available Tag Numbers.</w:t>
      </w:r>
    </w:p>
    <w:p w14:paraId="07963257" w14:textId="46B2CA12" w:rsidR="00C502D8" w:rsidRDefault="00C502D8" w:rsidP="00C502D8">
      <w:pPr>
        <w:pStyle w:val="Heading4"/>
      </w:pPr>
      <w:r>
        <w:t>Warehouse</w:t>
      </w:r>
    </w:p>
    <w:p w14:paraId="7E5A2ED8"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53FEF379" w14:textId="64C40768" w:rsidR="00C502D8" w:rsidRPr="00C502D8" w:rsidRDefault="00FE45F9" w:rsidP="00FE45F9">
      <w:r>
        <w:t>This list can be sorted by Location or Description. Alternatively, the user may search for any warehouse that they wish to use in order to narrow down their selection.</w:t>
      </w:r>
    </w:p>
    <w:p w14:paraId="2815E942" w14:textId="76CF481D" w:rsidR="00C502D8" w:rsidRDefault="00C502D8" w:rsidP="00C502D8">
      <w:pPr>
        <w:pStyle w:val="Heading4"/>
      </w:pPr>
      <w:r>
        <w:t>Bin</w:t>
      </w:r>
    </w:p>
    <w:p w14:paraId="337E1028"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090E749A" w14:textId="063E998A" w:rsidR="00C502D8" w:rsidRPr="00C502D8" w:rsidRDefault="00E2349B" w:rsidP="00E2349B">
      <w:r>
        <w:t>This list can be sorted by Warehouse or Bin. Alternatively, the user may search for any bin that they wish to use in order to narrow down their selection.</w:t>
      </w:r>
    </w:p>
    <w:p w14:paraId="6BA23E8C" w14:textId="0A9BF95C" w:rsidR="00C502D8" w:rsidRDefault="00C502D8" w:rsidP="00C502D8">
      <w:pPr>
        <w:pStyle w:val="Heading4"/>
      </w:pPr>
      <w:r>
        <w:t>Units</w:t>
      </w:r>
    </w:p>
    <w:p w14:paraId="66E5453D"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0D173D0B" w14:textId="091E28B5" w:rsidR="00C502D8" w:rsidRDefault="00C502D8" w:rsidP="00C502D8">
      <w:pPr>
        <w:pStyle w:val="Heading4"/>
      </w:pPr>
      <w:r>
        <w:t>Units</w:t>
      </w:r>
      <w:r w:rsidR="00EE262A">
        <w:t xml:space="preserve"> /</w:t>
      </w:r>
      <w:r>
        <w:t xml:space="preserve"> Skid</w:t>
      </w:r>
    </w:p>
    <w:p w14:paraId="650C6007" w14:textId="77777777" w:rsidR="00EE262A" w:rsidRPr="00EC1454" w:rsidRDefault="00EE262A" w:rsidP="00EE262A">
      <w:r>
        <w:t>Enter the number of units per skid.</w:t>
      </w:r>
    </w:p>
    <w:p w14:paraId="4F8D8F49" w14:textId="30846286" w:rsidR="00C502D8" w:rsidRDefault="00C502D8" w:rsidP="00C502D8">
      <w:pPr>
        <w:pStyle w:val="Heading4"/>
      </w:pPr>
      <w:r>
        <w:t>Partial</w:t>
      </w:r>
    </w:p>
    <w:p w14:paraId="47F59AFF" w14:textId="77777777" w:rsidR="00EE262A" w:rsidRPr="00EC1454" w:rsidRDefault="00EE262A" w:rsidP="00EE262A">
      <w:r>
        <w:t>Enter a partial quantity.</w:t>
      </w:r>
    </w:p>
    <w:p w14:paraId="04BEB785" w14:textId="48C7E9BE" w:rsidR="00C502D8" w:rsidRDefault="00C502D8" w:rsidP="00C502D8">
      <w:pPr>
        <w:pStyle w:val="Heading4"/>
      </w:pPr>
      <w:r>
        <w:t>Qty</w:t>
      </w:r>
    </w:p>
    <w:p w14:paraId="385EF8D6" w14:textId="1CCA5983" w:rsidR="00C502D8" w:rsidRPr="00C502D8" w:rsidRDefault="00BC01F1" w:rsidP="00C502D8">
      <w:r>
        <w:t>This is the current quantity of this item. It will automatically transfer from the Item file as soon as the user enters or chooses a valid Tag number.</w:t>
      </w:r>
    </w:p>
    <w:p w14:paraId="23930E2F" w14:textId="2E7D0947" w:rsidR="00C502D8" w:rsidRDefault="00C502D8" w:rsidP="00C502D8">
      <w:pPr>
        <w:pStyle w:val="Heading4"/>
      </w:pPr>
      <w:r>
        <w:t>Counted Qty</w:t>
      </w:r>
    </w:p>
    <w:p w14:paraId="0DD9B2FA" w14:textId="56A6A5F5" w:rsidR="00C502D8" w:rsidRPr="00C502D8" w:rsidRDefault="00BC01F1" w:rsidP="00C502D8">
      <w:r>
        <w:t>The user may enter the quantity of this item that was physically counted.</w:t>
      </w:r>
    </w:p>
    <w:p w14:paraId="5B93E2A3" w14:textId="73B3CD8D" w:rsidR="00C502D8" w:rsidRDefault="00C502D8" w:rsidP="00C502D8">
      <w:pPr>
        <w:pStyle w:val="Heading4"/>
      </w:pPr>
      <w:r>
        <w:lastRenderedPageBreak/>
        <w:t>Job #</w:t>
      </w:r>
    </w:p>
    <w:p w14:paraId="61F06388"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5E274D72" w14:textId="77777777" w:rsidR="00EE262A" w:rsidRDefault="00EE262A" w:rsidP="00EE262A">
      <w:r>
        <w:t xml:space="preserve">For example, a repeat job number could be Job number 88888-01 where 88888 is the original job and the 01 is the first repeat for that item.  </w:t>
      </w:r>
    </w:p>
    <w:p w14:paraId="24D2F49E" w14:textId="77777777" w:rsidR="00EE262A" w:rsidRPr="00EC1454" w:rsidRDefault="00EE262A" w:rsidP="00EE262A">
      <w:r>
        <w:t>All costs including, standard (estimated) labor, material and overhead, work in process, actual costs and variances are maintained by job number.</w:t>
      </w:r>
    </w:p>
    <w:p w14:paraId="536A5E95" w14:textId="0DB51E64" w:rsidR="00C502D8" w:rsidRDefault="00C502D8" w:rsidP="00C502D8">
      <w:pPr>
        <w:pStyle w:val="Heading4"/>
      </w:pPr>
      <w:r>
        <w:t>Job #: 00</w:t>
      </w:r>
    </w:p>
    <w:p w14:paraId="1240E2A7" w14:textId="77777777" w:rsidR="00EE262A" w:rsidRPr="00EC1454" w:rsidRDefault="00EE262A" w:rsidP="00EE262A">
      <w:r>
        <w:t>Repeat jobs for an item will add a suffix to the original job number.</w:t>
      </w:r>
    </w:p>
    <w:p w14:paraId="32BB4C07" w14:textId="6B837D88" w:rsidR="00C502D8" w:rsidRDefault="00C502D8" w:rsidP="00C502D8">
      <w:pPr>
        <w:pStyle w:val="Heading4"/>
      </w:pPr>
      <w:r>
        <w:t>Item Number</w:t>
      </w:r>
    </w:p>
    <w:p w14:paraId="28AED5B3" w14:textId="77777777" w:rsidR="00073572" w:rsidRDefault="00073572" w:rsidP="00073572">
      <w:r>
        <w:t xml:space="preserve">Enter the Finished Good Item Number in this field. Alternatively, the Item Number field will automatically fill when the user selects their Tag Number. </w:t>
      </w:r>
    </w:p>
    <w:p w14:paraId="564904A6"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4A443F3A" w14:textId="77777777" w:rsidR="00073572" w:rsidRDefault="00073572" w:rsidP="00073572">
      <w:r>
        <w:t>This list can be sorted by Item Number or Item Name. Alternatively, the user may search for any item that they wish to use in order to narrow down their selection.</w:t>
      </w:r>
    </w:p>
    <w:p w14:paraId="373A75A1" w14:textId="77777777" w:rsidR="00073572" w:rsidRDefault="00073572" w:rsidP="00073572">
      <w:r>
        <w:t>Once an item is selected, this will automatically fill in several other fields with necessary information from the Item File.</w:t>
      </w:r>
    </w:p>
    <w:p w14:paraId="56607079" w14:textId="2B13D5B7" w:rsidR="00C502D8" w:rsidRDefault="00C502D8" w:rsidP="00C502D8">
      <w:pPr>
        <w:pStyle w:val="Heading4"/>
      </w:pPr>
      <w:r>
        <w:t>Item Name</w:t>
      </w:r>
    </w:p>
    <w:p w14:paraId="6D976FED"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4CC7BA2F" w14:textId="50995882" w:rsidR="00C502D8" w:rsidRDefault="00C502D8" w:rsidP="00C502D8">
      <w:pPr>
        <w:pStyle w:val="Heading4"/>
      </w:pPr>
      <w:r>
        <w:t>Cost</w:t>
      </w:r>
    </w:p>
    <w:p w14:paraId="25E56292" w14:textId="39DBC624" w:rsidR="00C502D8" w:rsidRPr="00C502D8" w:rsidRDefault="00E2349B" w:rsidP="00C502D8">
      <w:r w:rsidRPr="00E33CD4">
        <w:rPr>
          <w:rFonts w:cstheme="minorHAnsi"/>
        </w:rPr>
        <w:t xml:space="preserve">Enter the cost of the item. Three methods for determining the cost of an item exist; Standard Cost, Last Cost, and Average Cost. The company enters the costing method, that they want to use in the </w:t>
      </w:r>
      <w:r w:rsidRPr="003F7619">
        <w:rPr>
          <w:rFonts w:cstheme="minorHAnsi"/>
          <w:i/>
          <w:iCs/>
        </w:rPr>
        <w:t>F/G</w:t>
      </w:r>
      <w:r w:rsidRPr="00E33CD4">
        <w:rPr>
          <w:rFonts w:cstheme="minorHAnsi"/>
        </w:rPr>
        <w:t xml:space="preserve"> Control file.</w:t>
      </w:r>
    </w:p>
    <w:p w14:paraId="2DA0C325" w14:textId="6C0351BB" w:rsidR="00C502D8" w:rsidRDefault="00C502D8" w:rsidP="00C502D8">
      <w:pPr>
        <w:pStyle w:val="Heading4"/>
      </w:pPr>
      <w:r>
        <w:t>Cost UOM</w:t>
      </w:r>
    </w:p>
    <w:p w14:paraId="605768B3" w14:textId="77777777" w:rsidR="001D7C80" w:rsidRDefault="001D7C80" w:rsidP="001D7C80">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14588893" w14:textId="77777777" w:rsidR="001D7C80" w:rsidRDefault="001D7C80" w:rsidP="001D7C80">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1D7C80" w14:paraId="75955943" w14:textId="77777777" w:rsidTr="001D7C80">
        <w:trPr>
          <w:trHeight w:val="359"/>
        </w:trPr>
        <w:tc>
          <w:tcPr>
            <w:tcW w:w="540" w:type="dxa"/>
          </w:tcPr>
          <w:p w14:paraId="237C384F" w14:textId="77777777" w:rsidR="001D7C80" w:rsidRDefault="001D7C80" w:rsidP="001D7C80">
            <w:r>
              <w:t>C</w:t>
            </w:r>
          </w:p>
        </w:tc>
        <w:tc>
          <w:tcPr>
            <w:tcW w:w="8810" w:type="dxa"/>
          </w:tcPr>
          <w:p w14:paraId="6F88FE6C" w14:textId="77777777" w:rsidR="001D7C80" w:rsidRDefault="001D7C80" w:rsidP="001D7C80">
            <w:r>
              <w:t>Per Hundred</w:t>
            </w:r>
          </w:p>
        </w:tc>
      </w:tr>
      <w:tr w:rsidR="001D7C80" w14:paraId="075B8463" w14:textId="77777777" w:rsidTr="001D7C80">
        <w:trPr>
          <w:trHeight w:val="350"/>
        </w:trPr>
        <w:tc>
          <w:tcPr>
            <w:tcW w:w="540" w:type="dxa"/>
          </w:tcPr>
          <w:p w14:paraId="7D8E4C0F" w14:textId="77777777" w:rsidR="001D7C80" w:rsidRDefault="001D7C80" w:rsidP="001D7C80">
            <w:r>
              <w:t>CS</w:t>
            </w:r>
          </w:p>
        </w:tc>
        <w:tc>
          <w:tcPr>
            <w:tcW w:w="8810" w:type="dxa"/>
          </w:tcPr>
          <w:p w14:paraId="5708CADE" w14:textId="77777777" w:rsidR="001D7C80" w:rsidRDefault="001D7C80" w:rsidP="001D7C80">
            <w:r>
              <w:t>Per Case</w:t>
            </w:r>
          </w:p>
        </w:tc>
      </w:tr>
      <w:tr w:rsidR="001D7C80" w14:paraId="65DFB095" w14:textId="77777777" w:rsidTr="001D7C80">
        <w:trPr>
          <w:trHeight w:val="350"/>
        </w:trPr>
        <w:tc>
          <w:tcPr>
            <w:tcW w:w="540" w:type="dxa"/>
          </w:tcPr>
          <w:p w14:paraId="5CF2865B" w14:textId="77777777" w:rsidR="001D7C80" w:rsidRDefault="001D7C80" w:rsidP="001D7C80">
            <w:r>
              <w:t>EA</w:t>
            </w:r>
          </w:p>
        </w:tc>
        <w:tc>
          <w:tcPr>
            <w:tcW w:w="8810" w:type="dxa"/>
          </w:tcPr>
          <w:p w14:paraId="5F193A55" w14:textId="77777777" w:rsidR="001D7C80" w:rsidRDefault="001D7C80" w:rsidP="001D7C80">
            <w:r>
              <w:t>Per Each</w:t>
            </w:r>
          </w:p>
        </w:tc>
      </w:tr>
      <w:tr w:rsidR="001D7C80" w14:paraId="19502C7D" w14:textId="77777777" w:rsidTr="001D7C80">
        <w:trPr>
          <w:trHeight w:val="350"/>
        </w:trPr>
        <w:tc>
          <w:tcPr>
            <w:tcW w:w="540" w:type="dxa"/>
          </w:tcPr>
          <w:p w14:paraId="51863EF0" w14:textId="77777777" w:rsidR="001D7C80" w:rsidRDefault="001D7C80" w:rsidP="001D7C80">
            <w:r>
              <w:t>L</w:t>
            </w:r>
          </w:p>
        </w:tc>
        <w:tc>
          <w:tcPr>
            <w:tcW w:w="8810" w:type="dxa"/>
          </w:tcPr>
          <w:p w14:paraId="26294BDD" w14:textId="77777777" w:rsidR="001D7C80" w:rsidRDefault="001D7C80" w:rsidP="001D7C80">
            <w:r>
              <w:t>Per Lot</w:t>
            </w:r>
          </w:p>
        </w:tc>
      </w:tr>
      <w:tr w:rsidR="001D7C80" w14:paraId="1ADAD26F" w14:textId="77777777" w:rsidTr="001D7C80">
        <w:trPr>
          <w:trHeight w:val="350"/>
        </w:trPr>
        <w:tc>
          <w:tcPr>
            <w:tcW w:w="540" w:type="dxa"/>
          </w:tcPr>
          <w:p w14:paraId="33C76AAA" w14:textId="77777777" w:rsidR="001D7C80" w:rsidRDefault="001D7C80" w:rsidP="001D7C80">
            <w:r>
              <w:t>M</w:t>
            </w:r>
          </w:p>
        </w:tc>
        <w:tc>
          <w:tcPr>
            <w:tcW w:w="8810" w:type="dxa"/>
          </w:tcPr>
          <w:p w14:paraId="0453B887" w14:textId="77777777" w:rsidR="001D7C80" w:rsidRDefault="001D7C80" w:rsidP="001D7C80">
            <w:r>
              <w:t>Per Thousand</w:t>
            </w:r>
          </w:p>
        </w:tc>
      </w:tr>
    </w:tbl>
    <w:p w14:paraId="2487D1E2" w14:textId="77777777" w:rsidR="00865E63" w:rsidRPr="00865E63" w:rsidRDefault="00865E63" w:rsidP="00865E63"/>
    <w:p w14:paraId="0B6B2129" w14:textId="538E626E" w:rsidR="00C502D8" w:rsidRDefault="00C502D8" w:rsidP="00C502D8">
      <w:pPr>
        <w:pStyle w:val="Heading4"/>
      </w:pPr>
      <w:r>
        <w:lastRenderedPageBreak/>
        <w:t>Ext</w:t>
      </w:r>
      <w:r w:rsidR="00F2672B">
        <w:t>ended</w:t>
      </w:r>
      <w:r>
        <w:t xml:space="preserve"> Cost</w:t>
      </w:r>
    </w:p>
    <w:p w14:paraId="2DF5ABB6" w14:textId="77777777" w:rsidR="00F2672B" w:rsidRPr="00EC1454" w:rsidRDefault="00F2672B" w:rsidP="00F2672B">
      <w:r>
        <w:t>The cost for this Unit of Measure defaults from Raw Material, but may be modified by the user.</w:t>
      </w:r>
    </w:p>
    <w:p w14:paraId="27E3D6A5" w14:textId="346FCBE4" w:rsidR="00C502D8" w:rsidRDefault="00C502D8" w:rsidP="00C502D8">
      <w:pPr>
        <w:pStyle w:val="Heading4"/>
      </w:pPr>
      <w:r>
        <w:t>User Created</w:t>
      </w:r>
    </w:p>
    <w:p w14:paraId="175B9520" w14:textId="77777777" w:rsidR="003604C9" w:rsidRPr="00EC1454" w:rsidRDefault="003604C9" w:rsidP="003604C9">
      <w:r>
        <w:t>The username of the original user that created this receipt in the system.</w:t>
      </w:r>
    </w:p>
    <w:p w14:paraId="6AAE4CFC" w14:textId="209A9BBC" w:rsidR="00C502D8" w:rsidRDefault="00C502D8" w:rsidP="00C502D8">
      <w:pPr>
        <w:pStyle w:val="Heading4"/>
      </w:pPr>
      <w:r>
        <w:t>User Updated</w:t>
      </w:r>
    </w:p>
    <w:p w14:paraId="2BA57DEF" w14:textId="77777777" w:rsidR="003604C9" w:rsidRPr="00EC1454" w:rsidRDefault="003604C9" w:rsidP="003604C9">
      <w:r>
        <w:t>The username of the last user to have updated this receipt in the system.</w:t>
      </w:r>
    </w:p>
    <w:p w14:paraId="3BCC3F9B" w14:textId="6DBC4A6B" w:rsidR="00C502D8" w:rsidRDefault="00C502D8" w:rsidP="00C502D8">
      <w:pPr>
        <w:pStyle w:val="Heading4"/>
      </w:pPr>
      <w:r>
        <w:t>Count Date</w:t>
      </w:r>
    </w:p>
    <w:p w14:paraId="24AABCA8" w14:textId="65CFE88E" w:rsidR="008251D0" w:rsidRDefault="008251D0" w:rsidP="008251D0">
      <w:r w:rsidRPr="00E33CD4">
        <w:rPr>
          <w:rFonts w:cstheme="minorHAnsi"/>
        </w:rPr>
        <w:t xml:space="preserve">Enter the date that the item was </w:t>
      </w:r>
      <w:r>
        <w:rPr>
          <w:rFonts w:cstheme="minorHAnsi"/>
        </w:rPr>
        <w:t>counted</w:t>
      </w:r>
      <w:r w:rsidRPr="00E33CD4">
        <w:rPr>
          <w:rFonts w:cstheme="minorHAnsi"/>
        </w:rPr>
        <w:t>, defaults to system date.</w:t>
      </w:r>
      <w:r>
        <w:rPr>
          <w:rFonts w:cstheme="minorHAnsi"/>
        </w:rPr>
        <w:t xml:space="preserve"> This field automatically d</w:t>
      </w:r>
      <w:r>
        <w:t>efaults to today’s date, but may be modified by the user.</w:t>
      </w:r>
    </w:p>
    <w:p w14:paraId="25B0F1E8" w14:textId="18B1B79D" w:rsidR="00C502D8" w:rsidRDefault="00C502D8" w:rsidP="00C502D8">
      <w:pPr>
        <w:pStyle w:val="Heading4"/>
      </w:pPr>
      <w:r>
        <w:t>Count Time</w:t>
      </w:r>
    </w:p>
    <w:p w14:paraId="68EA7CCB" w14:textId="098B950F" w:rsidR="008251D0" w:rsidRDefault="008251D0" w:rsidP="008251D0">
      <w:r>
        <w:t>The time that the new count is made. This defaults to the system time, but can be modified by the user.</w:t>
      </w:r>
    </w:p>
    <w:p w14:paraId="4AE21EA4" w14:textId="5FBE4A46" w:rsidR="00865E63" w:rsidRDefault="00865E63" w:rsidP="008251D0"/>
    <w:p w14:paraId="22345153" w14:textId="607FD309" w:rsidR="00865E63" w:rsidRDefault="00865E63" w:rsidP="008251D0"/>
    <w:p w14:paraId="22CFE07B" w14:textId="140CFF63" w:rsidR="00865E63" w:rsidRDefault="00865E63" w:rsidP="008251D0"/>
    <w:p w14:paraId="51AE25EC" w14:textId="0DF11C9A" w:rsidR="00865E63" w:rsidRDefault="00865E63" w:rsidP="008251D0"/>
    <w:p w14:paraId="75E30B18" w14:textId="36051C87" w:rsidR="00865E63" w:rsidRDefault="00865E63" w:rsidP="008251D0"/>
    <w:p w14:paraId="7D242A40" w14:textId="48D272DA" w:rsidR="00865E63" w:rsidRDefault="00865E63" w:rsidP="008251D0"/>
    <w:p w14:paraId="4C8D03A4" w14:textId="6B121689" w:rsidR="00865E63" w:rsidRDefault="00865E63" w:rsidP="008251D0"/>
    <w:p w14:paraId="2FF76E98" w14:textId="282D0C18" w:rsidR="00865E63" w:rsidRDefault="00865E63" w:rsidP="008251D0"/>
    <w:p w14:paraId="6335B30F" w14:textId="091001FB" w:rsidR="00865E63" w:rsidRDefault="00865E63" w:rsidP="008251D0"/>
    <w:p w14:paraId="4628BA06" w14:textId="2B1F595C" w:rsidR="00865E63" w:rsidRDefault="00865E63" w:rsidP="008251D0"/>
    <w:p w14:paraId="6CB3E48D" w14:textId="77777777" w:rsidR="00865E63" w:rsidRPr="00DD43F8" w:rsidRDefault="00865E63" w:rsidP="008251D0"/>
    <w:p w14:paraId="5E930696" w14:textId="12A3DA33" w:rsidR="00DF07FB" w:rsidRDefault="00DF07FB" w:rsidP="00DF07FB">
      <w:pPr>
        <w:pStyle w:val="Heading2"/>
      </w:pPr>
      <w:bookmarkStart w:id="153" w:name="_Toc46575019"/>
      <w:r>
        <w:lastRenderedPageBreak/>
        <w:t>Post Goods</w:t>
      </w:r>
      <w:bookmarkEnd w:id="153"/>
    </w:p>
    <w:p w14:paraId="497082C8" w14:textId="24FA7814" w:rsidR="00DF07FB" w:rsidRDefault="00C502D8" w:rsidP="00DF07FB">
      <w:pPr>
        <w:pStyle w:val="Heading3"/>
      </w:pPr>
      <w:bookmarkStart w:id="154" w:name="_Toc46575020"/>
      <w:r>
        <w:t>Selection Parameters</w:t>
      </w:r>
      <w:bookmarkEnd w:id="154"/>
    </w:p>
    <w:p w14:paraId="37DD548F" w14:textId="6DCF87ED" w:rsidR="00C502D8" w:rsidRPr="00C502D8" w:rsidRDefault="00C502D8" w:rsidP="00C502D8">
      <w:r>
        <w:rPr>
          <w:noProof/>
        </w:rPr>
        <w:drawing>
          <wp:inline distT="0" distB="0" distL="0" distR="0" wp14:anchorId="43C9EC64" wp14:editId="0AA4C2BD">
            <wp:extent cx="4610100" cy="2152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0100" cy="2152650"/>
                    </a:xfrm>
                    <a:prstGeom prst="rect">
                      <a:avLst/>
                    </a:prstGeom>
                    <a:noFill/>
                    <a:ln>
                      <a:noFill/>
                    </a:ln>
                  </pic:spPr>
                </pic:pic>
              </a:graphicData>
            </a:graphic>
          </wp:inline>
        </w:drawing>
      </w:r>
    </w:p>
    <w:p w14:paraId="59A3BDC2" w14:textId="5889847B" w:rsidR="00C502D8" w:rsidRDefault="00C502D8" w:rsidP="00C502D8">
      <w:pPr>
        <w:pStyle w:val="Heading4"/>
      </w:pPr>
      <w:r>
        <w:t>Post Date</w:t>
      </w:r>
    </w:p>
    <w:p w14:paraId="2EAC48D0" w14:textId="50D6900E" w:rsidR="00C502D8" w:rsidRPr="00C502D8" w:rsidRDefault="00BC01F1" w:rsidP="00C502D8">
      <w:r>
        <w:t>Enter the post date of the Finished Items Goods file. This defaults as today’s date, but may be modified.</w:t>
      </w:r>
    </w:p>
    <w:p w14:paraId="79B3B24F" w14:textId="77DB9EB2" w:rsidR="00C502D8" w:rsidRDefault="00C502D8" w:rsidP="00C502D8">
      <w:pPr>
        <w:pStyle w:val="Heading4"/>
      </w:pPr>
      <w:r>
        <w:t>From Sequence # / To Sequence #</w:t>
      </w:r>
    </w:p>
    <w:p w14:paraId="0C934A41" w14:textId="0E882646" w:rsidR="006A09E1" w:rsidRPr="00E5397E" w:rsidRDefault="006A09E1" w:rsidP="006A09E1">
      <w:bookmarkStart w:id="155" w:name="_Hlk46501726"/>
      <w:r>
        <w:t>Enter the beginning and ending Sequence Number to Post Goods for.</w:t>
      </w:r>
    </w:p>
    <w:bookmarkEnd w:id="155"/>
    <w:p w14:paraId="7DCC840C" w14:textId="29AF592C" w:rsidR="00C502D8" w:rsidRDefault="00C502D8" w:rsidP="00C502D8">
      <w:pPr>
        <w:pStyle w:val="Heading4"/>
      </w:pPr>
      <w:r>
        <w:t>From Last Updated ID / To Last Updated ID</w:t>
      </w:r>
    </w:p>
    <w:p w14:paraId="06E46C80" w14:textId="2CD287AD" w:rsidR="006A09E1" w:rsidRPr="00E5397E" w:rsidRDefault="006A09E1" w:rsidP="006A09E1">
      <w:r>
        <w:t>Enter the beginning and ending Last Updated User ID to Post Goods for.</w:t>
      </w:r>
    </w:p>
    <w:p w14:paraId="29F2AA3C" w14:textId="55842E29" w:rsidR="00C502D8" w:rsidRDefault="00C502D8" w:rsidP="00C502D8">
      <w:pPr>
        <w:pStyle w:val="Heading4"/>
      </w:pPr>
      <w:r>
        <w:t>From Created ID / To Created ID</w:t>
      </w:r>
    </w:p>
    <w:p w14:paraId="1AECD0ED" w14:textId="6BE83861" w:rsidR="006A09E1" w:rsidRPr="00E5397E" w:rsidRDefault="006A09E1" w:rsidP="006A09E1">
      <w:r>
        <w:t>Enter the beginning and ending Created User ID to Post Goods for.</w:t>
      </w:r>
    </w:p>
    <w:p w14:paraId="5D798C99" w14:textId="093CD4F2" w:rsidR="00C502D8" w:rsidRDefault="00C502D8" w:rsidP="00C502D8">
      <w:pPr>
        <w:pStyle w:val="Heading4"/>
      </w:pPr>
      <w:r>
        <w:t>From Date / To Date</w:t>
      </w:r>
    </w:p>
    <w:p w14:paraId="27E10515" w14:textId="0E87B87B" w:rsidR="006A09E1" w:rsidRPr="00E5397E" w:rsidRDefault="006A09E1" w:rsidP="006A09E1">
      <w:r>
        <w:t>Enter the beginning and ending Date to Post Goods for.</w:t>
      </w:r>
    </w:p>
    <w:p w14:paraId="1B13AA64" w14:textId="1845C0F0" w:rsidR="00C502D8" w:rsidRDefault="00C502D8" w:rsidP="00C502D8">
      <w:pPr>
        <w:pStyle w:val="Heading4"/>
      </w:pPr>
      <w:r>
        <w:t>From Job # / To Job #</w:t>
      </w:r>
    </w:p>
    <w:p w14:paraId="02586006" w14:textId="7E22725B" w:rsidR="006A09E1" w:rsidRPr="00E5397E" w:rsidRDefault="006A09E1" w:rsidP="006A09E1">
      <w:r>
        <w:t>Enter the beginning and ending Job Number to Post Goods for.</w:t>
      </w:r>
    </w:p>
    <w:p w14:paraId="5C7C8BE1" w14:textId="067C206E" w:rsidR="00C502D8" w:rsidRDefault="00C502D8" w:rsidP="00C502D8">
      <w:pPr>
        <w:pStyle w:val="Heading4"/>
      </w:pPr>
      <w:r>
        <w:t>From FG Item # / To FG Item #</w:t>
      </w:r>
    </w:p>
    <w:p w14:paraId="6E7745BF" w14:textId="2596F6C4" w:rsidR="006A09E1" w:rsidRPr="00E5397E" w:rsidRDefault="006A09E1" w:rsidP="006A09E1">
      <w:r>
        <w:t>Enter the beginning and ending Finished Good Item Number to Post Goods for.</w:t>
      </w:r>
    </w:p>
    <w:p w14:paraId="310F1081" w14:textId="6282277B" w:rsidR="00C502D8" w:rsidRDefault="00C502D8" w:rsidP="00C502D8">
      <w:pPr>
        <w:pStyle w:val="Heading4"/>
      </w:pPr>
      <w:r>
        <w:t>From Warehouse / To Warehouse</w:t>
      </w:r>
    </w:p>
    <w:p w14:paraId="2A619567" w14:textId="0CB63FBD" w:rsidR="006A09E1" w:rsidRPr="00E5397E" w:rsidRDefault="006A09E1" w:rsidP="006A09E1">
      <w:r>
        <w:t>Enter the beginning and ending Warehouse to Post Goods for.</w:t>
      </w:r>
    </w:p>
    <w:p w14:paraId="54BDC899" w14:textId="0FC57498" w:rsidR="00C502D8" w:rsidRPr="00C502D8" w:rsidRDefault="00C502D8" w:rsidP="00C502D8">
      <w:pPr>
        <w:pStyle w:val="Heading4"/>
      </w:pPr>
      <w:proofErr w:type="spellStart"/>
      <w:r>
        <w:t>Recalc</w:t>
      </w:r>
      <w:proofErr w:type="spellEnd"/>
      <w:r>
        <w:t xml:space="preserve"> Cost from History? – Toggle Box</w:t>
      </w:r>
    </w:p>
    <w:p w14:paraId="7844A7ED" w14:textId="77777777" w:rsidR="00236443" w:rsidRDefault="00236443" w:rsidP="00236443">
      <w:r>
        <w:t>To recalculate the cost of the finished goods transaction from history, make sure that this toggle box is checked.</w:t>
      </w:r>
    </w:p>
    <w:p w14:paraId="11E75238" w14:textId="13EAC11D" w:rsidR="00C502D8" w:rsidRDefault="00C502D8" w:rsidP="00C502D8">
      <w:pPr>
        <w:pStyle w:val="Heading3"/>
      </w:pPr>
      <w:bookmarkStart w:id="156" w:name="_Toc46575021"/>
      <w:r>
        <w:lastRenderedPageBreak/>
        <w:t>Transaction Type</w:t>
      </w:r>
      <w:r w:rsidR="006A1D2C">
        <w:t xml:space="preserve"> and Sort Options</w:t>
      </w:r>
      <w:bookmarkEnd w:id="156"/>
    </w:p>
    <w:p w14:paraId="7A8CB1BA" w14:textId="59F16A2D" w:rsidR="00C502D8" w:rsidRPr="00C502D8" w:rsidRDefault="00C502D8" w:rsidP="00C502D8">
      <w:r>
        <w:rPr>
          <w:noProof/>
        </w:rPr>
        <w:drawing>
          <wp:inline distT="0" distB="0" distL="0" distR="0" wp14:anchorId="5B545B52" wp14:editId="79B02AEB">
            <wp:extent cx="1619250" cy="1476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9250" cy="1476375"/>
                    </a:xfrm>
                    <a:prstGeom prst="rect">
                      <a:avLst/>
                    </a:prstGeom>
                    <a:noFill/>
                    <a:ln>
                      <a:noFill/>
                    </a:ln>
                  </pic:spPr>
                </pic:pic>
              </a:graphicData>
            </a:graphic>
          </wp:inline>
        </w:drawing>
      </w:r>
      <w:r w:rsidR="006A1D2C">
        <w:rPr>
          <w:noProof/>
        </w:rPr>
        <w:drawing>
          <wp:inline distT="0" distB="0" distL="0" distR="0" wp14:anchorId="1D8328E0" wp14:editId="4BC3DBC3">
            <wp:extent cx="857250" cy="1466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0" cy="1466850"/>
                    </a:xfrm>
                    <a:prstGeom prst="rect">
                      <a:avLst/>
                    </a:prstGeom>
                    <a:noFill/>
                    <a:ln>
                      <a:noFill/>
                    </a:ln>
                  </pic:spPr>
                </pic:pic>
              </a:graphicData>
            </a:graphic>
          </wp:inline>
        </w:drawing>
      </w:r>
    </w:p>
    <w:p w14:paraId="63C3EF64" w14:textId="3F547CEA" w:rsidR="00C502D8" w:rsidRDefault="00C502D8" w:rsidP="00C502D8">
      <w:pPr>
        <w:pStyle w:val="Heading4"/>
      </w:pPr>
      <w:r>
        <w:t>Receipts – Toggle Box</w:t>
      </w:r>
    </w:p>
    <w:p w14:paraId="320D5C4D" w14:textId="77777777" w:rsidR="00236443" w:rsidRPr="00C52055" w:rsidRDefault="00236443" w:rsidP="00236443">
      <w:r>
        <w:t>To include Receipts in the edit list, make sure that the Receipts toggle box is checked.</w:t>
      </w:r>
    </w:p>
    <w:p w14:paraId="6EC3C710" w14:textId="34AE7A74" w:rsidR="00C502D8" w:rsidRDefault="00C502D8" w:rsidP="00C502D8">
      <w:pPr>
        <w:pStyle w:val="Heading4"/>
      </w:pPr>
      <w:r>
        <w:t>Shipments – Toggle Box</w:t>
      </w:r>
    </w:p>
    <w:p w14:paraId="2EFBEC4C" w14:textId="77777777" w:rsidR="00236443" w:rsidRPr="00C52055" w:rsidRDefault="00236443" w:rsidP="00236443">
      <w:r>
        <w:t>To include Shipments in the edit list, make sure that the Shipments toggle box is checked.</w:t>
      </w:r>
    </w:p>
    <w:p w14:paraId="67B894B1" w14:textId="24982C83" w:rsidR="00C502D8" w:rsidRDefault="00C502D8" w:rsidP="00C502D8">
      <w:pPr>
        <w:pStyle w:val="Heading4"/>
      </w:pPr>
      <w:r>
        <w:t>Transfers – Toggle Box</w:t>
      </w:r>
    </w:p>
    <w:p w14:paraId="23314577" w14:textId="77777777" w:rsidR="00236443" w:rsidRPr="00C52055" w:rsidRDefault="00236443" w:rsidP="00236443">
      <w:r>
        <w:t>To include Transfers in the edit list, make sure that the Transfers toggle box is checked.</w:t>
      </w:r>
    </w:p>
    <w:p w14:paraId="2F2D2916" w14:textId="2F4DD234" w:rsidR="00C502D8" w:rsidRDefault="00C502D8" w:rsidP="00C502D8">
      <w:pPr>
        <w:pStyle w:val="Heading4"/>
      </w:pPr>
      <w:r>
        <w:t>Adjustments – Toggle Box</w:t>
      </w:r>
    </w:p>
    <w:p w14:paraId="5F2FEF95" w14:textId="77777777" w:rsidR="00236443" w:rsidRPr="00C52055" w:rsidRDefault="00236443" w:rsidP="00236443">
      <w:r>
        <w:t>To include Adjustments in the edit list, make sure that the Adjustments toggle box is checked.</w:t>
      </w:r>
    </w:p>
    <w:p w14:paraId="728E0236" w14:textId="47C851BE" w:rsidR="00C502D8" w:rsidRDefault="00C502D8" w:rsidP="00C502D8">
      <w:pPr>
        <w:pStyle w:val="Heading4"/>
      </w:pPr>
      <w:r>
        <w:t>Credit Returns – Toggle Box</w:t>
      </w:r>
    </w:p>
    <w:p w14:paraId="44F34893" w14:textId="77777777" w:rsidR="00236443" w:rsidRPr="00C52055" w:rsidRDefault="00236443" w:rsidP="00236443">
      <w:r>
        <w:t>To include Credit Returns in the edit list, make sure that the Credit Returns toggle box is checked.</w:t>
      </w:r>
    </w:p>
    <w:p w14:paraId="4CF7CDEC" w14:textId="345BC2FF" w:rsidR="00C502D8" w:rsidRDefault="00C502D8" w:rsidP="00C502D8">
      <w:pPr>
        <w:pStyle w:val="Heading4"/>
      </w:pPr>
      <w:r>
        <w:t>Issue Farm Outs – Toggle Box</w:t>
      </w:r>
    </w:p>
    <w:p w14:paraId="6D192B99" w14:textId="6F7AE773" w:rsidR="00236443" w:rsidRDefault="00236443" w:rsidP="00236443">
      <w:r>
        <w:t>To include Farm Outs in the edit list, make sure that the Issue Farm Outs toggle box is checked.</w:t>
      </w:r>
    </w:p>
    <w:p w14:paraId="57A2E4D9" w14:textId="0F6E16CF" w:rsidR="00C502D8" w:rsidRDefault="00C502D8" w:rsidP="00C502D8">
      <w:pPr>
        <w:pStyle w:val="Heading4"/>
      </w:pPr>
      <w:r>
        <w:t>Item Code – Toggle Box</w:t>
      </w:r>
    </w:p>
    <w:p w14:paraId="3A7F1F9A" w14:textId="77777777" w:rsidR="00236443" w:rsidRDefault="00236443" w:rsidP="00236443">
      <w:r>
        <w:t>To Sort transactions by their item code, the user must enter int the starting and beginning Finished Good Item Numbers in the selection parameters above, then make sure that the Item Code toggle box is checked.</w:t>
      </w:r>
    </w:p>
    <w:p w14:paraId="664165F6" w14:textId="2F98CB85" w:rsidR="00C502D8" w:rsidRDefault="00C502D8" w:rsidP="00C502D8">
      <w:pPr>
        <w:pStyle w:val="Heading3"/>
      </w:pPr>
      <w:bookmarkStart w:id="157" w:name="_Toc46575022"/>
      <w:r>
        <w:t>Print Options</w:t>
      </w:r>
      <w:bookmarkEnd w:id="157"/>
    </w:p>
    <w:p w14:paraId="13C489EE" w14:textId="07DF6B46" w:rsidR="00C502D8" w:rsidRPr="00C502D8" w:rsidRDefault="00C502D8" w:rsidP="00C502D8">
      <w:r>
        <w:rPr>
          <w:noProof/>
        </w:rPr>
        <w:drawing>
          <wp:inline distT="0" distB="0" distL="0" distR="0" wp14:anchorId="12A74C0A" wp14:editId="32F54EDE">
            <wp:extent cx="2028825" cy="14668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28825" cy="1466850"/>
                    </a:xfrm>
                    <a:prstGeom prst="rect">
                      <a:avLst/>
                    </a:prstGeom>
                    <a:noFill/>
                    <a:ln>
                      <a:noFill/>
                    </a:ln>
                  </pic:spPr>
                </pic:pic>
              </a:graphicData>
            </a:graphic>
          </wp:inline>
        </w:drawing>
      </w:r>
    </w:p>
    <w:p w14:paraId="75F17E15" w14:textId="4D4FA0E2" w:rsidR="00C502D8" w:rsidRDefault="00C502D8" w:rsidP="00C502D8">
      <w:pPr>
        <w:pStyle w:val="Heading4"/>
      </w:pPr>
      <w:r>
        <w:t>Fields (Choice)</w:t>
      </w:r>
    </w:p>
    <w:p w14:paraId="0328848D" w14:textId="77777777" w:rsidR="00163312" w:rsidRDefault="00163312" w:rsidP="00163312">
      <w:r>
        <w:t>The user may choose the options that they wish to print using this list. All options where the desired option choice bubble is toggled will post to the Finished Goods file, and print on the subsequent report.</w:t>
      </w:r>
    </w:p>
    <w:p w14:paraId="4DDF1BFC" w14:textId="52360274" w:rsidR="00C502D8" w:rsidRDefault="00C502D8" w:rsidP="00C502D8">
      <w:pPr>
        <w:pStyle w:val="Heading4"/>
      </w:pPr>
      <w:r>
        <w:lastRenderedPageBreak/>
        <w:t>Print GL Account Numbers? – Toggle Box</w:t>
      </w:r>
    </w:p>
    <w:p w14:paraId="13C582B7" w14:textId="77777777" w:rsidR="00163312" w:rsidRDefault="00163312" w:rsidP="00163312">
      <w:r>
        <w:t>To print General Ledger account numbers on the report, make sure that this toggle box is checked.</w:t>
      </w:r>
    </w:p>
    <w:p w14:paraId="03416319" w14:textId="635E5BE4" w:rsidR="00C502D8" w:rsidRDefault="00C502D8" w:rsidP="00C502D8">
      <w:pPr>
        <w:pStyle w:val="Heading4"/>
      </w:pPr>
      <w:r>
        <w:t>Total Cost/Value – Toggle Box</w:t>
      </w:r>
    </w:p>
    <w:p w14:paraId="03183737" w14:textId="77777777" w:rsidR="00163312" w:rsidRDefault="00163312" w:rsidP="00163312">
      <w:r>
        <w:t>To print the total cost and value on the report, make sure that the Total Cost/Value toggle box is checked.</w:t>
      </w:r>
    </w:p>
    <w:p w14:paraId="7E8373AB" w14:textId="5BA76A72" w:rsidR="00C502D8" w:rsidRDefault="00C502D8" w:rsidP="00C502D8">
      <w:pPr>
        <w:pStyle w:val="Heading4"/>
      </w:pPr>
      <w:r>
        <w:t>Grand Total – Toggle Box</w:t>
      </w:r>
    </w:p>
    <w:p w14:paraId="1B7DB61C" w14:textId="77777777" w:rsidR="00163312" w:rsidRDefault="00163312" w:rsidP="00163312">
      <w:r>
        <w:t>To print the grand total on the report, make sure that the Grand Total toggle box is checked.</w:t>
      </w:r>
    </w:p>
    <w:p w14:paraId="16A92C2E" w14:textId="75EC366A" w:rsidR="00C502D8" w:rsidRDefault="00C502D8" w:rsidP="00C502D8">
      <w:pPr>
        <w:pStyle w:val="Heading3"/>
      </w:pPr>
      <w:bookmarkStart w:id="158" w:name="_Toc46575023"/>
      <w:r>
        <w:t>Output Destination</w:t>
      </w:r>
      <w:bookmarkEnd w:id="158"/>
    </w:p>
    <w:p w14:paraId="01F0813D" w14:textId="54FE45D4" w:rsidR="00C502D8" w:rsidRPr="00C502D8" w:rsidRDefault="00C502D8" w:rsidP="00C502D8">
      <w:r>
        <w:rPr>
          <w:noProof/>
        </w:rPr>
        <w:drawing>
          <wp:inline distT="0" distB="0" distL="0" distR="0" wp14:anchorId="6E021B96" wp14:editId="1BEC5825">
            <wp:extent cx="4610100" cy="1447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0100" cy="1447800"/>
                    </a:xfrm>
                    <a:prstGeom prst="rect">
                      <a:avLst/>
                    </a:prstGeom>
                    <a:noFill/>
                    <a:ln>
                      <a:noFill/>
                    </a:ln>
                  </pic:spPr>
                </pic:pic>
              </a:graphicData>
            </a:graphic>
          </wp:inline>
        </w:drawing>
      </w:r>
    </w:p>
    <w:p w14:paraId="4B3C8332" w14:textId="77777777" w:rsidR="00E57B18" w:rsidRDefault="00E57B18" w:rsidP="00E57B18">
      <w:pPr>
        <w:pStyle w:val="Heading4"/>
      </w:pPr>
      <w:r>
        <w:t>Destination Choice</w:t>
      </w:r>
    </w:p>
    <w:p w14:paraId="6B81F9A4" w14:textId="77777777" w:rsidR="00E57B18" w:rsidRPr="00144B20" w:rsidRDefault="00E57B18" w:rsidP="00E57B18">
      <w:r>
        <w:t>To choose the destination where the document should be printed, please make sure that desired output destination choice bubble is toggled.</w:t>
      </w:r>
    </w:p>
    <w:p w14:paraId="7452F8AB" w14:textId="77777777" w:rsidR="00E57B18" w:rsidRDefault="00E57B18" w:rsidP="00E57B18">
      <w:pPr>
        <w:pStyle w:val="Heading4"/>
      </w:pPr>
      <w:r>
        <w:t>Layout Choice</w:t>
      </w:r>
    </w:p>
    <w:p w14:paraId="2E1AAE22" w14:textId="77777777" w:rsidR="00E57B18" w:rsidRPr="00144B20" w:rsidRDefault="00E57B18" w:rsidP="00E57B18">
      <w:r>
        <w:t>To choose the preferred layout of Landscape vs. Portrait, please make sure the desired option choice bubbled is toggled.</w:t>
      </w:r>
    </w:p>
    <w:p w14:paraId="50972B7D" w14:textId="77777777" w:rsidR="00E57B18" w:rsidRDefault="00E57B18" w:rsidP="00E57B18">
      <w:pPr>
        <w:pStyle w:val="Heading4"/>
      </w:pPr>
      <w:r>
        <w:t>Lines Per Page</w:t>
      </w:r>
    </w:p>
    <w:p w14:paraId="526C2BC8" w14:textId="77777777" w:rsidR="00E57B18" w:rsidRPr="00144B20" w:rsidRDefault="00E57B18" w:rsidP="00E57B18">
      <w:r w:rsidRPr="00211A1F">
        <w:t>Lines per page on the report when printing.</w:t>
      </w:r>
    </w:p>
    <w:p w14:paraId="1AD87B8A" w14:textId="77777777" w:rsidR="00E57B18" w:rsidRDefault="00E57B18" w:rsidP="00E57B18">
      <w:pPr>
        <w:pStyle w:val="Heading4"/>
      </w:pPr>
      <w:r>
        <w:t>Font</w:t>
      </w:r>
    </w:p>
    <w:p w14:paraId="7E08157A" w14:textId="77777777" w:rsidR="00E57B18" w:rsidRPr="00144B20" w:rsidRDefault="00E57B18" w:rsidP="00E57B18">
      <w:r w:rsidRPr="00211A1F">
        <w:t xml:space="preserve">Enter the font number to use with this report </w:t>
      </w:r>
      <w:r>
        <w:t>(</w:t>
      </w:r>
      <w:r w:rsidRPr="00211A1F">
        <w:t>Font 11 is defa</w:t>
      </w:r>
      <w:r>
        <w:t>u</w:t>
      </w:r>
      <w:r w:rsidRPr="00211A1F">
        <w:t>lt</w:t>
      </w:r>
      <w:r>
        <w:t>)</w:t>
      </w:r>
      <w:r w:rsidRPr="00211A1F">
        <w:t>.</w:t>
      </w:r>
    </w:p>
    <w:p w14:paraId="172CD9F1" w14:textId="77777777" w:rsidR="00E57B18" w:rsidRDefault="00E57B18" w:rsidP="00E57B18">
      <w:pPr>
        <w:pStyle w:val="Heading4"/>
      </w:pPr>
      <w:r>
        <w:t>Show Parameters? – Toggle Box</w:t>
      </w:r>
    </w:p>
    <w:p w14:paraId="2EB1A654" w14:textId="77777777" w:rsidR="00E57B18" w:rsidRDefault="00E57B18" w:rsidP="00E57B18">
      <w:r>
        <w:t>To show parameters, make sure that the toggle box is ‘ticked’ with a checkmark.</w:t>
      </w:r>
    </w:p>
    <w:p w14:paraId="7046ABB2" w14:textId="77777777" w:rsidR="00E57B18" w:rsidRDefault="00E57B18" w:rsidP="00E57B18">
      <w:pPr>
        <w:pStyle w:val="Heading4"/>
      </w:pPr>
      <w:r>
        <w:t>Export to Excel? – Toggle Box</w:t>
      </w:r>
    </w:p>
    <w:p w14:paraId="6235BAEE" w14:textId="77777777" w:rsidR="00E57B18" w:rsidRPr="00CC767A" w:rsidRDefault="00E57B18" w:rsidP="00E57B18">
      <w:r>
        <w:t>To export the printed file to an excel document, make sure that the Export to Excel toggle box is checked.</w:t>
      </w:r>
    </w:p>
    <w:p w14:paraId="4251329F" w14:textId="77777777" w:rsidR="00E57B18" w:rsidRDefault="00E57B18" w:rsidP="00E57B18">
      <w:pPr>
        <w:pStyle w:val="Heading4"/>
      </w:pPr>
      <w:r>
        <w:t>Auto Run Excel? – Toggle Box</w:t>
      </w:r>
    </w:p>
    <w:p w14:paraId="400FE8C2" w14:textId="77777777" w:rsidR="00E57B18" w:rsidRPr="00CC767A" w:rsidRDefault="00E57B18" w:rsidP="00E57B18">
      <w:r>
        <w:t>To automatically open the new excel document, make sure that the Auto Run Excel toggle box is checked.</w:t>
      </w:r>
    </w:p>
    <w:p w14:paraId="3D614301" w14:textId="77777777" w:rsidR="00E57B18" w:rsidRDefault="00E57B18" w:rsidP="00E57B18">
      <w:pPr>
        <w:pStyle w:val="Heading4"/>
      </w:pPr>
      <w:r>
        <w:t>If Yes, File Name</w:t>
      </w:r>
    </w:p>
    <w:p w14:paraId="57543FC0" w14:textId="77777777" w:rsidR="00E57B18" w:rsidRDefault="00E57B18" w:rsidP="00E57B18">
      <w:r>
        <w:t>If exporting the file to Excel, enter the desired file name.</w:t>
      </w:r>
    </w:p>
    <w:p w14:paraId="0F2059C0" w14:textId="70BCFD36" w:rsidR="00DF07FB" w:rsidRDefault="00DF07FB" w:rsidP="00DF07FB">
      <w:pPr>
        <w:pStyle w:val="Heading2"/>
      </w:pPr>
      <w:bookmarkStart w:id="159" w:name="_Toc46575024"/>
      <w:r>
        <w:lastRenderedPageBreak/>
        <w:t>Consolidate Tags</w:t>
      </w:r>
      <w:bookmarkEnd w:id="159"/>
    </w:p>
    <w:p w14:paraId="1D4B06F7" w14:textId="1847CDFF" w:rsidR="00DF07FB" w:rsidRDefault="00DF07FB" w:rsidP="00DF07FB">
      <w:r>
        <w:rPr>
          <w:noProof/>
        </w:rPr>
        <w:drawing>
          <wp:inline distT="0" distB="0" distL="0" distR="0" wp14:anchorId="41A74241" wp14:editId="051FAA6C">
            <wp:extent cx="5943600" cy="4513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513580"/>
                    </a:xfrm>
                    <a:prstGeom prst="rect">
                      <a:avLst/>
                    </a:prstGeom>
                  </pic:spPr>
                </pic:pic>
              </a:graphicData>
            </a:graphic>
          </wp:inline>
        </w:drawing>
      </w:r>
    </w:p>
    <w:p w14:paraId="4478DD0A" w14:textId="1B289A22" w:rsidR="00517672" w:rsidRDefault="00517672" w:rsidP="00517672">
      <w:pPr>
        <w:pStyle w:val="Heading4"/>
      </w:pPr>
      <w:r>
        <w:t>UPDATE</w:t>
      </w:r>
    </w:p>
    <w:p w14:paraId="6738F25F" w14:textId="352F9F9D" w:rsidR="006A09E1" w:rsidRDefault="006A09E1" w:rsidP="006A09E1">
      <w:r>
        <w:t xml:space="preserve">To change the currently selected Finished Good Tag Consolidation, simply click the </w:t>
      </w:r>
      <w:r>
        <w:rPr>
          <w:b/>
          <w:bCs/>
          <w:i/>
          <w:iCs/>
          <w:u w:val="single"/>
        </w:rPr>
        <w:t>“Update</w:t>
      </w:r>
      <w:r>
        <w:t xml:space="preserve">” button at the bottom of the screen.  </w:t>
      </w:r>
    </w:p>
    <w:p w14:paraId="6BC49821" w14:textId="3305BA52" w:rsidR="00517672" w:rsidRDefault="00517672" w:rsidP="00517672">
      <w:pPr>
        <w:pStyle w:val="Heading4"/>
      </w:pPr>
      <w:r>
        <w:t>ADD</w:t>
      </w:r>
    </w:p>
    <w:p w14:paraId="74A27102" w14:textId="75553606" w:rsidR="006A09E1" w:rsidRPr="00E64A2B" w:rsidRDefault="006A09E1" w:rsidP="006A09E1">
      <w:r>
        <w:t xml:space="preserve">Click the </w:t>
      </w:r>
      <w:r>
        <w:rPr>
          <w:b/>
          <w:bCs/>
          <w:i/>
          <w:iCs/>
          <w:u w:val="single"/>
        </w:rPr>
        <w:t>“Add”</w:t>
      </w:r>
      <w:r>
        <w:t xml:space="preserve"> button</w:t>
      </w:r>
      <w:r w:rsidRPr="00167C88">
        <w:t xml:space="preserve"> </w:t>
      </w:r>
      <w:r>
        <w:t>at the bottom of the screen to add a new Finished Good Tag Consolidation.</w:t>
      </w:r>
    </w:p>
    <w:p w14:paraId="2B06B311" w14:textId="77777777" w:rsidR="006A09E1" w:rsidRDefault="006A09E1" w:rsidP="006A09E1">
      <w:pPr>
        <w:pStyle w:val="Heading4"/>
      </w:pPr>
      <w:r>
        <w:t>COPY</w:t>
      </w:r>
    </w:p>
    <w:p w14:paraId="3B10696B" w14:textId="50CCA409" w:rsidR="006A09E1" w:rsidRPr="00F132A9" w:rsidRDefault="006A09E1" w:rsidP="006A09E1">
      <w:r>
        <w:t xml:space="preserve">Click the </w:t>
      </w:r>
      <w:r>
        <w:rPr>
          <w:b/>
          <w:bCs/>
          <w:i/>
          <w:iCs/>
          <w:u w:val="single"/>
        </w:rPr>
        <w:t>“Copy”</w:t>
      </w:r>
      <w:r>
        <w:t xml:space="preserve"> button to copy information from the currently selected Finished Good Tag Consolidation.</w:t>
      </w:r>
    </w:p>
    <w:p w14:paraId="7FA90A54" w14:textId="77777777" w:rsidR="006A09E1" w:rsidRDefault="006A09E1" w:rsidP="006A09E1">
      <w:pPr>
        <w:pStyle w:val="Heading4"/>
      </w:pPr>
      <w:r>
        <w:t>DELETE</w:t>
      </w:r>
    </w:p>
    <w:p w14:paraId="12FE3E44" w14:textId="6F5DCE61" w:rsidR="006A09E1" w:rsidRDefault="006A09E1" w:rsidP="006A09E1">
      <w:r>
        <w:t xml:space="preserve">To delete the currently selected Finished Good Tag Consolidation,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E8AB40E" w14:textId="75471EAA" w:rsidR="00517672" w:rsidRDefault="00517672" w:rsidP="00517672">
      <w:pPr>
        <w:pStyle w:val="Heading4"/>
      </w:pPr>
      <w:r>
        <w:t>POST</w:t>
      </w:r>
    </w:p>
    <w:p w14:paraId="17BB11DE" w14:textId="336E1990" w:rsidR="00DD2939" w:rsidRPr="00340066" w:rsidRDefault="00DD2939" w:rsidP="00DD2939">
      <w:r w:rsidRPr="004B1BF3">
        <w:rPr>
          <w:rFonts w:cstheme="minorHAnsi"/>
        </w:rPr>
        <w:t xml:space="preserve">To post a </w:t>
      </w:r>
      <w:r>
        <w:rPr>
          <w:rFonts w:cstheme="minorHAnsi"/>
        </w:rPr>
        <w:t>tag consolidation</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71FE454" w14:textId="2AE05A10" w:rsidR="00DF07FB" w:rsidRDefault="00517672" w:rsidP="00DF07FB">
      <w:pPr>
        <w:pStyle w:val="Heading3"/>
      </w:pPr>
      <w:bookmarkStart w:id="160" w:name="_Toc46575025"/>
      <w:r>
        <w:lastRenderedPageBreak/>
        <w:t>Add Finished Good Tags</w:t>
      </w:r>
      <w:bookmarkEnd w:id="160"/>
    </w:p>
    <w:p w14:paraId="32DE01DF" w14:textId="77777777" w:rsidR="003728F8" w:rsidRDefault="003728F8" w:rsidP="003728F8">
      <w:pPr>
        <w:pStyle w:val="Heading4"/>
      </w:pPr>
      <w:r>
        <w:t>SAVE</w:t>
      </w:r>
    </w:p>
    <w:p w14:paraId="09FAA6BA" w14:textId="7F543FD4" w:rsidR="003728F8" w:rsidRDefault="003728F8" w:rsidP="003728F8">
      <w:r>
        <w:t xml:space="preserve">Click the </w:t>
      </w:r>
      <w:r>
        <w:rPr>
          <w:b/>
          <w:bCs/>
          <w:i/>
          <w:iCs/>
          <w:u w:val="single"/>
        </w:rPr>
        <w:t>“Save”</w:t>
      </w:r>
      <w:r>
        <w:t xml:space="preserve"> button to save all changes to the current Transfer.</w:t>
      </w:r>
    </w:p>
    <w:p w14:paraId="6FDAD175" w14:textId="77777777" w:rsidR="003728F8" w:rsidRDefault="003728F8" w:rsidP="003728F8">
      <w:pPr>
        <w:pStyle w:val="Heading4"/>
      </w:pPr>
      <w:r>
        <w:t>RESET</w:t>
      </w:r>
    </w:p>
    <w:p w14:paraId="38A275EF" w14:textId="77777777" w:rsidR="003728F8" w:rsidRPr="00096EBD" w:rsidRDefault="003728F8" w:rsidP="003728F8">
      <w:r>
        <w:t xml:space="preserve">Click the </w:t>
      </w:r>
      <w:r>
        <w:rPr>
          <w:b/>
          <w:bCs/>
          <w:i/>
          <w:iCs/>
          <w:u w:val="single"/>
        </w:rPr>
        <w:t>“Reset”</w:t>
      </w:r>
      <w:r>
        <w:t xml:space="preserve"> button to reset all fields to their original state.</w:t>
      </w:r>
    </w:p>
    <w:p w14:paraId="4B931230" w14:textId="77777777" w:rsidR="003728F8" w:rsidRDefault="003728F8" w:rsidP="003728F8">
      <w:pPr>
        <w:pStyle w:val="Heading4"/>
      </w:pPr>
      <w:r>
        <w:t>CANCEL</w:t>
      </w:r>
    </w:p>
    <w:p w14:paraId="642D9666" w14:textId="3EAF6D36" w:rsidR="003728F8" w:rsidRPr="00DF6BEC" w:rsidRDefault="003728F8" w:rsidP="003728F8">
      <w:r>
        <w:t xml:space="preserve">Click the </w:t>
      </w:r>
      <w:r>
        <w:rPr>
          <w:b/>
          <w:bCs/>
          <w:i/>
          <w:iCs/>
          <w:u w:val="single"/>
        </w:rPr>
        <w:t>“Cancel”</w:t>
      </w:r>
      <w:r>
        <w:t xml:space="preserve"> button to cancel all changes to the Transfer without saving.</w:t>
      </w:r>
    </w:p>
    <w:p w14:paraId="4131915D" w14:textId="4D8E41C8" w:rsidR="00517672" w:rsidRDefault="00517672" w:rsidP="00517672">
      <w:pPr>
        <w:pStyle w:val="Heading4"/>
      </w:pPr>
      <w:r>
        <w:t>POST</w:t>
      </w:r>
    </w:p>
    <w:p w14:paraId="7EA934DB" w14:textId="690AE435" w:rsidR="00DD2939" w:rsidRDefault="00DD2939" w:rsidP="00DD2939">
      <w:pPr>
        <w:rPr>
          <w:rFonts w:cstheme="minorHAnsi"/>
        </w:rPr>
      </w:pPr>
      <w:r w:rsidRPr="004B1BF3">
        <w:rPr>
          <w:rFonts w:cstheme="minorHAnsi"/>
        </w:rPr>
        <w:t xml:space="preserve">To post a </w:t>
      </w:r>
      <w:r>
        <w:rPr>
          <w:rFonts w:cstheme="minorHAnsi"/>
        </w:rPr>
        <w:t>tag consolidation</w:t>
      </w:r>
      <w:r w:rsidRPr="004B1BF3">
        <w:rPr>
          <w:rFonts w:cstheme="minorHAnsi"/>
        </w:rPr>
        <w:t xml:space="preserve">, highlight each item with a single click, and then press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 xml:space="preserve">button at the bottom of the screen.   Alternatively, the </w:t>
      </w:r>
      <w:r>
        <w:rPr>
          <w:rFonts w:cstheme="minorHAnsi"/>
        </w:rPr>
        <w:t>“</w:t>
      </w:r>
      <w:r w:rsidRPr="00622FCA">
        <w:rPr>
          <w:rFonts w:cstheme="minorHAnsi"/>
          <w:b/>
          <w:bCs/>
          <w:i/>
          <w:iCs/>
          <w:u w:val="single"/>
        </w:rPr>
        <w:t>POST</w:t>
      </w:r>
      <w:r>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61E1AD1A" w14:textId="77777777" w:rsidR="006A1D2C" w:rsidRPr="00340066" w:rsidRDefault="006A1D2C" w:rsidP="00DD2939"/>
    <w:p w14:paraId="216995F8" w14:textId="37312AB2" w:rsidR="00517672" w:rsidRDefault="00517672" w:rsidP="00517672">
      <w:pPr>
        <w:pStyle w:val="Heading3"/>
      </w:pPr>
      <w:bookmarkStart w:id="161" w:name="_Toc46575026"/>
      <w:r>
        <w:t>Add Finished Good Tags Field Definitions</w:t>
      </w:r>
      <w:bookmarkEnd w:id="161"/>
    </w:p>
    <w:p w14:paraId="7D114B31" w14:textId="18EAA089" w:rsidR="00517672" w:rsidRDefault="00517672" w:rsidP="00517672">
      <w:pPr>
        <w:pStyle w:val="Heading4"/>
      </w:pPr>
      <w:r>
        <w:t>From Tag</w:t>
      </w:r>
      <w:r w:rsidR="00BC01F1">
        <w:t xml:space="preserve"> / To Tag</w:t>
      </w:r>
    </w:p>
    <w:p w14:paraId="68AA8399" w14:textId="4DE9F7C4" w:rsidR="006A09E1" w:rsidRPr="00E5397E" w:rsidRDefault="006A09E1" w:rsidP="006A09E1">
      <w:r>
        <w:t>Enter the beginning and ending Tag Number to Add a Finished Good Tag for.</w:t>
      </w:r>
    </w:p>
    <w:p w14:paraId="44704536" w14:textId="4F622B12" w:rsidR="00517672" w:rsidRDefault="00517672" w:rsidP="00517672">
      <w:pPr>
        <w:pStyle w:val="Heading4"/>
      </w:pPr>
      <w:r>
        <w:t>From Warehouse</w:t>
      </w:r>
      <w:r w:rsidR="00BC01F1">
        <w:t xml:space="preserve"> / To Warehouse</w:t>
      </w:r>
    </w:p>
    <w:p w14:paraId="09B00425" w14:textId="614D8246" w:rsidR="006A09E1" w:rsidRPr="00E5397E" w:rsidRDefault="006A09E1" w:rsidP="006A09E1">
      <w:r>
        <w:t>Enter the beginning and ending Warehouse to Add a Finished Good Tag for.</w:t>
      </w:r>
    </w:p>
    <w:p w14:paraId="221C005C" w14:textId="748ED644" w:rsidR="00517672" w:rsidRDefault="00517672" w:rsidP="00517672">
      <w:pPr>
        <w:pStyle w:val="Heading4"/>
      </w:pPr>
      <w:r>
        <w:t>From Bin</w:t>
      </w:r>
      <w:r w:rsidR="00BC01F1">
        <w:t xml:space="preserve"> / To Bin</w:t>
      </w:r>
    </w:p>
    <w:p w14:paraId="190A1322" w14:textId="4E78109C" w:rsidR="006A09E1" w:rsidRPr="00E5397E" w:rsidRDefault="006A09E1" w:rsidP="006A09E1">
      <w:r>
        <w:t>Enter the beginning and ending Bin Number to Add a Finished Good Tag for.</w:t>
      </w:r>
    </w:p>
    <w:p w14:paraId="274697CC" w14:textId="599A3F1F" w:rsidR="00517672" w:rsidRDefault="00C502D8" w:rsidP="00517672">
      <w:pPr>
        <w:pStyle w:val="Heading4"/>
      </w:pPr>
      <w:r>
        <w:t>Units</w:t>
      </w:r>
    </w:p>
    <w:p w14:paraId="5C1ECA05"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4F125159" w14:textId="3C529504" w:rsidR="00517672" w:rsidRDefault="00C502D8" w:rsidP="00517672">
      <w:pPr>
        <w:pStyle w:val="Heading4"/>
      </w:pPr>
      <w:r>
        <w:t>Customer #</w:t>
      </w:r>
    </w:p>
    <w:p w14:paraId="53ED5236" w14:textId="77777777" w:rsidR="00BC01F1" w:rsidRDefault="00BC01F1" w:rsidP="00BC01F1">
      <w:r>
        <w:t>This field will automatically fill as soon as the user chooses a Bin location. However, it can be modified by the user.</w:t>
      </w:r>
    </w:p>
    <w:p w14:paraId="0CC7923C" w14:textId="6D9A1647" w:rsidR="00517672" w:rsidRDefault="00C502D8" w:rsidP="00517672">
      <w:pPr>
        <w:pStyle w:val="Heading4"/>
      </w:pPr>
      <w:r>
        <w:t>Job #</w:t>
      </w:r>
    </w:p>
    <w:p w14:paraId="67C8B532"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19DC3BFF" w14:textId="77777777" w:rsidR="00EE262A" w:rsidRDefault="00EE262A" w:rsidP="00EE262A">
      <w:r>
        <w:t xml:space="preserve">For example, a repeat job number could be Job number 88888-01 where 88888 is the original job and the 01 is the first repeat for that item.  </w:t>
      </w:r>
    </w:p>
    <w:p w14:paraId="30F670A4" w14:textId="77777777" w:rsidR="00EE262A" w:rsidRPr="00EC1454" w:rsidRDefault="00EE262A" w:rsidP="00EE262A">
      <w:r>
        <w:t>All costs including, standard (estimated) labor, material and overhead, work in process, actual costs and variances are maintained by job number.</w:t>
      </w:r>
    </w:p>
    <w:p w14:paraId="5F41C589" w14:textId="2DF293DF" w:rsidR="00517672" w:rsidRDefault="00C502D8" w:rsidP="00517672">
      <w:pPr>
        <w:pStyle w:val="Heading4"/>
      </w:pPr>
      <w:r>
        <w:t>Job #: 00</w:t>
      </w:r>
    </w:p>
    <w:p w14:paraId="62963E31" w14:textId="29BAB535" w:rsidR="00EE262A" w:rsidRDefault="00EE262A" w:rsidP="00EE262A">
      <w:r>
        <w:t>Repeat jobs for an item will add a suffix to the original job number.</w:t>
      </w:r>
    </w:p>
    <w:p w14:paraId="7AC68845" w14:textId="77777777" w:rsidR="006A1D2C" w:rsidRPr="00EC1454" w:rsidRDefault="006A1D2C" w:rsidP="00EE262A"/>
    <w:p w14:paraId="79440C61" w14:textId="2B78F0C3" w:rsidR="00517672" w:rsidRDefault="00C502D8" w:rsidP="00517672">
      <w:pPr>
        <w:pStyle w:val="Heading4"/>
      </w:pPr>
      <w:r>
        <w:lastRenderedPageBreak/>
        <w:t>Item Number</w:t>
      </w:r>
    </w:p>
    <w:p w14:paraId="2E4E7E76" w14:textId="77777777" w:rsidR="00073572" w:rsidRDefault="00073572" w:rsidP="00073572">
      <w:r>
        <w:t xml:space="preserve">Enter the Finished Good Item Number in this field. Alternatively, the Item Number field will automatically fill when the user selects their Tag Number. </w:t>
      </w:r>
    </w:p>
    <w:p w14:paraId="14564F02"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4E21C6E8" w14:textId="77777777" w:rsidR="00073572" w:rsidRDefault="00073572" w:rsidP="00073572">
      <w:r>
        <w:t>This list can be sorted by Item Number or Item Name. Alternatively, the user may search for any item that they wish to use in order to narrow down their selection.</w:t>
      </w:r>
    </w:p>
    <w:p w14:paraId="00D8A18E" w14:textId="77777777" w:rsidR="00073572" w:rsidRDefault="00073572" w:rsidP="00073572">
      <w:r>
        <w:t>Once an item is selected, this will automatically fill in several other fields with necessary information from the Item File.</w:t>
      </w:r>
    </w:p>
    <w:p w14:paraId="429BEFDB" w14:textId="32CFC3ED" w:rsidR="00517672" w:rsidRDefault="00C502D8" w:rsidP="00517672">
      <w:pPr>
        <w:pStyle w:val="Heading4"/>
      </w:pPr>
      <w:r>
        <w:t>Item Name</w:t>
      </w:r>
    </w:p>
    <w:p w14:paraId="5F786B6A"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734D7FE5" w14:textId="6FAD4117" w:rsidR="00517672" w:rsidRDefault="00C502D8" w:rsidP="00517672">
      <w:pPr>
        <w:pStyle w:val="Heading4"/>
      </w:pPr>
      <w:r>
        <w:t>User Created</w:t>
      </w:r>
    </w:p>
    <w:p w14:paraId="0DAFC48F" w14:textId="77777777" w:rsidR="003604C9" w:rsidRPr="00EC1454" w:rsidRDefault="003604C9" w:rsidP="003604C9">
      <w:r>
        <w:t>The username of the original user that created this receipt in the system.</w:t>
      </w:r>
    </w:p>
    <w:p w14:paraId="688B29B5" w14:textId="738646BD" w:rsidR="00C502D8" w:rsidRDefault="00C502D8" w:rsidP="00C502D8">
      <w:pPr>
        <w:pStyle w:val="Heading4"/>
      </w:pPr>
      <w:r>
        <w:t>User Updated</w:t>
      </w:r>
    </w:p>
    <w:p w14:paraId="49888C2D" w14:textId="77777777" w:rsidR="003604C9" w:rsidRPr="00EC1454" w:rsidRDefault="003604C9" w:rsidP="003604C9">
      <w:r>
        <w:t>The username of the last user to have updated this receipt in the system.</w:t>
      </w:r>
    </w:p>
    <w:p w14:paraId="3DCBEEA1" w14:textId="2752FFD4" w:rsidR="00C502D8" w:rsidRDefault="00C502D8" w:rsidP="00C502D8">
      <w:pPr>
        <w:pStyle w:val="Heading4"/>
      </w:pPr>
      <w:r>
        <w:t>Transfer Date</w:t>
      </w:r>
    </w:p>
    <w:p w14:paraId="446DCDF6" w14:textId="6A4E0ED8" w:rsidR="008251D0" w:rsidRDefault="008251D0" w:rsidP="008251D0">
      <w:r w:rsidRPr="00E33CD4">
        <w:rPr>
          <w:rFonts w:cstheme="minorHAnsi"/>
        </w:rPr>
        <w:t xml:space="preserve">Enter the date that the item was </w:t>
      </w:r>
      <w:r>
        <w:rPr>
          <w:rFonts w:cstheme="minorHAnsi"/>
        </w:rPr>
        <w:t>transferred</w:t>
      </w:r>
      <w:r w:rsidRPr="00E33CD4">
        <w:rPr>
          <w:rFonts w:cstheme="minorHAnsi"/>
        </w:rPr>
        <w:t>, defaults to system date.</w:t>
      </w:r>
      <w:r>
        <w:rPr>
          <w:rFonts w:cstheme="minorHAnsi"/>
        </w:rPr>
        <w:t xml:space="preserve"> This field automatically d</w:t>
      </w:r>
      <w:r>
        <w:t>efaults to today’s date, but may be modified by the user.</w:t>
      </w:r>
    </w:p>
    <w:p w14:paraId="538E6337" w14:textId="109716E9" w:rsidR="00C502D8" w:rsidRDefault="00C502D8" w:rsidP="00C502D8">
      <w:pPr>
        <w:pStyle w:val="Heading4"/>
      </w:pPr>
      <w:r>
        <w:t>Transfer Time</w:t>
      </w:r>
    </w:p>
    <w:p w14:paraId="7C499A91" w14:textId="49179D99" w:rsidR="008251D0" w:rsidRDefault="008251D0" w:rsidP="008251D0">
      <w:r>
        <w:t>The time that the new transfer is made. This defaults to the system time, but can be modified by the user.</w:t>
      </w:r>
    </w:p>
    <w:p w14:paraId="2A05D85D" w14:textId="3D4A4333" w:rsidR="006A1D2C" w:rsidRDefault="006A1D2C" w:rsidP="008251D0"/>
    <w:p w14:paraId="6500C614" w14:textId="198CED13" w:rsidR="006A1D2C" w:rsidRDefault="006A1D2C" w:rsidP="008251D0"/>
    <w:p w14:paraId="4E6FB32A" w14:textId="515BE3CE" w:rsidR="006A1D2C" w:rsidRDefault="006A1D2C" w:rsidP="008251D0"/>
    <w:p w14:paraId="4D3F25C9" w14:textId="69E5F736" w:rsidR="006A1D2C" w:rsidRDefault="006A1D2C" w:rsidP="008251D0"/>
    <w:p w14:paraId="3649C93B" w14:textId="07404FC0" w:rsidR="006A1D2C" w:rsidRDefault="006A1D2C" w:rsidP="008251D0"/>
    <w:p w14:paraId="49403AE9" w14:textId="1936D07A" w:rsidR="006A1D2C" w:rsidRDefault="006A1D2C" w:rsidP="008251D0"/>
    <w:p w14:paraId="66E8A45F" w14:textId="08DA1918" w:rsidR="006A1D2C" w:rsidRDefault="006A1D2C" w:rsidP="008251D0"/>
    <w:p w14:paraId="32017547" w14:textId="77777777" w:rsidR="006A1D2C" w:rsidRPr="00DD43F8" w:rsidRDefault="006A1D2C" w:rsidP="008251D0"/>
    <w:p w14:paraId="0666882A" w14:textId="3E3036AC" w:rsidR="00340066" w:rsidRDefault="00340066" w:rsidP="00340066">
      <w:pPr>
        <w:pStyle w:val="Heading1"/>
        <w:rPr>
          <w:b/>
          <w:bCs/>
        </w:rPr>
      </w:pPr>
      <w:bookmarkStart w:id="162" w:name="_Toc46575027"/>
      <w:r>
        <w:rPr>
          <w:b/>
          <w:bCs/>
        </w:rPr>
        <w:lastRenderedPageBreak/>
        <w:t>Bill of Lading Transaction [BB]</w:t>
      </w:r>
      <w:bookmarkEnd w:id="162"/>
    </w:p>
    <w:p w14:paraId="2682640A" w14:textId="003FA97B" w:rsidR="00340066" w:rsidRDefault="00DF07FB" w:rsidP="00340066">
      <w:pPr>
        <w:pStyle w:val="Heading2"/>
      </w:pPr>
      <w:bookmarkStart w:id="163" w:name="_Toc46575028"/>
      <w:r>
        <w:t>Overview</w:t>
      </w:r>
      <w:bookmarkEnd w:id="163"/>
    </w:p>
    <w:p w14:paraId="4CABBC4F" w14:textId="4C3D27FE" w:rsidR="009109AE" w:rsidRDefault="009109AE" w:rsidP="009109AE">
      <w:r w:rsidRPr="00FE45F9">
        <w:t xml:space="preserve">Finished Goods tag numbers may be scanned directly from Finished Goods onto the bill of lading file.  Once the tag numbers have been transferred, the list of bills of lading and tag numbers are shown in this file for updating, deletion and posting.  Issues may be posted one at a time or in a batch via the </w:t>
      </w:r>
      <w:r w:rsidR="00B27DF5">
        <w:t>“</w:t>
      </w:r>
      <w:r w:rsidRPr="00B27DF5">
        <w:rPr>
          <w:b/>
          <w:bCs/>
          <w:i/>
          <w:iCs/>
          <w:u w:val="single"/>
        </w:rPr>
        <w:t>POST</w:t>
      </w:r>
      <w:r w:rsidR="00B27DF5">
        <w:rPr>
          <w:b/>
          <w:bCs/>
          <w:i/>
          <w:iCs/>
          <w:u w:val="single"/>
        </w:rPr>
        <w:t>”</w:t>
      </w:r>
      <w:r w:rsidRPr="00FE45F9">
        <w:t xml:space="preserve"> button.  The list of issues may be sorted by receipt date, purchase order number, item number and warehouse by clicking the appropriate circle at the bottom of the screen.  To search alphabetically, click the appropriate sort option, enter in a continuous string of characters in the Auto Find box, then press </w:t>
      </w:r>
      <w:r w:rsidR="00B27DF5">
        <w:t>“</w:t>
      </w:r>
      <w:r w:rsidRPr="00B27DF5">
        <w:rPr>
          <w:b/>
          <w:bCs/>
          <w:i/>
          <w:iCs/>
          <w:u w:val="single"/>
        </w:rPr>
        <w:t>Enter</w:t>
      </w:r>
      <w:r w:rsidR="00B27DF5">
        <w:rPr>
          <w:b/>
          <w:bCs/>
          <w:i/>
          <w:iCs/>
          <w:u w:val="single"/>
        </w:rPr>
        <w:t>”</w:t>
      </w:r>
      <w:r w:rsidRPr="00FE45F9">
        <w:t>.</w:t>
      </w:r>
    </w:p>
    <w:p w14:paraId="61341D47" w14:textId="77777777" w:rsidR="006A1D2C" w:rsidRPr="00FE45F9" w:rsidRDefault="006A1D2C" w:rsidP="009109AE"/>
    <w:p w14:paraId="0F8C28C4" w14:textId="6027E3BF" w:rsidR="00B27DF5" w:rsidRDefault="00B27DF5" w:rsidP="00B27DF5">
      <w:pPr>
        <w:pStyle w:val="Heading3"/>
      </w:pPr>
      <w:bookmarkStart w:id="164" w:name="_Toc46575029"/>
      <w:r>
        <w:t>Main Menu</w:t>
      </w:r>
      <w:bookmarkEnd w:id="164"/>
    </w:p>
    <w:p w14:paraId="75590308" w14:textId="3AC36E23" w:rsidR="00B27DF5" w:rsidRPr="00B27DF5" w:rsidRDefault="00B27DF5" w:rsidP="00B27DF5">
      <w:r>
        <w:rPr>
          <w:noProof/>
        </w:rPr>
        <w:drawing>
          <wp:inline distT="0" distB="0" distL="0" distR="0" wp14:anchorId="76651B37" wp14:editId="1FD1F967">
            <wp:extent cx="1685925" cy="2028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85925" cy="2028825"/>
                    </a:xfrm>
                    <a:prstGeom prst="rect">
                      <a:avLst/>
                    </a:prstGeom>
                  </pic:spPr>
                </pic:pic>
              </a:graphicData>
            </a:graphic>
          </wp:inline>
        </w:drawing>
      </w:r>
    </w:p>
    <w:p w14:paraId="286D1E6C" w14:textId="349AE0AE" w:rsidR="00340066" w:rsidRDefault="00517672" w:rsidP="00340066">
      <w:pPr>
        <w:pStyle w:val="Heading4"/>
      </w:pPr>
      <w:r>
        <w:t>Create BOL</w:t>
      </w:r>
    </w:p>
    <w:p w14:paraId="11DE80B5" w14:textId="647E507B" w:rsidR="003D6434" w:rsidRPr="008B2FC2" w:rsidRDefault="003D6434" w:rsidP="003D6434">
      <w:r>
        <w:t xml:space="preserve">Click the </w:t>
      </w:r>
      <w:r>
        <w:rPr>
          <w:b/>
          <w:bCs/>
          <w:i/>
          <w:iCs/>
          <w:u w:val="single"/>
        </w:rPr>
        <w:t>“Create BOL”</w:t>
      </w:r>
      <w:r>
        <w:t xml:space="preserve"> button to open the </w:t>
      </w:r>
      <w:r>
        <w:rPr>
          <w:i/>
          <w:iCs/>
        </w:rPr>
        <w:t>Create BOL Sharp Shooter</w:t>
      </w:r>
      <w:r>
        <w:t xml:space="preserve"> screen.</w:t>
      </w:r>
    </w:p>
    <w:p w14:paraId="1D81812D" w14:textId="64313BC5" w:rsidR="00517672" w:rsidRDefault="00517672" w:rsidP="00517672">
      <w:pPr>
        <w:pStyle w:val="Heading4"/>
      </w:pPr>
      <w:r>
        <w:t>Update Release</w:t>
      </w:r>
    </w:p>
    <w:p w14:paraId="1FFC5B06" w14:textId="28DD24D1" w:rsidR="003D6434" w:rsidRPr="008B2FC2" w:rsidRDefault="003D6434" w:rsidP="003D6434">
      <w:r>
        <w:t xml:space="preserve">Click the </w:t>
      </w:r>
      <w:r>
        <w:rPr>
          <w:b/>
          <w:bCs/>
          <w:i/>
          <w:iCs/>
          <w:u w:val="single"/>
        </w:rPr>
        <w:t>“Update Release”</w:t>
      </w:r>
      <w:r>
        <w:t xml:space="preserve"> button to open the </w:t>
      </w:r>
      <w:r>
        <w:rPr>
          <w:i/>
          <w:iCs/>
        </w:rPr>
        <w:t>Update Release Sharp Shooter</w:t>
      </w:r>
      <w:r>
        <w:t xml:space="preserve"> screen.</w:t>
      </w:r>
    </w:p>
    <w:p w14:paraId="0C45502D" w14:textId="6D84015F" w:rsidR="00517672" w:rsidRDefault="00517672" w:rsidP="00517672">
      <w:pPr>
        <w:pStyle w:val="Heading4"/>
      </w:pPr>
      <w:r>
        <w:t xml:space="preserve">Print </w:t>
      </w:r>
      <w:r w:rsidR="003D6434">
        <w:t>Pick</w:t>
      </w:r>
      <w:r>
        <w:t xml:space="preserve"> Ticket</w:t>
      </w:r>
    </w:p>
    <w:p w14:paraId="2F3CC2A8" w14:textId="41E47924" w:rsidR="003D6434" w:rsidRPr="008B2FC2" w:rsidRDefault="003D6434" w:rsidP="003D6434">
      <w:r>
        <w:t xml:space="preserve">Click the </w:t>
      </w:r>
      <w:r>
        <w:rPr>
          <w:b/>
          <w:bCs/>
          <w:i/>
          <w:iCs/>
          <w:u w:val="single"/>
        </w:rPr>
        <w:t>“Print Pick Ticket”</w:t>
      </w:r>
      <w:r>
        <w:t xml:space="preserve"> button to open the </w:t>
      </w:r>
      <w:r>
        <w:rPr>
          <w:i/>
          <w:iCs/>
        </w:rPr>
        <w:t>Print Pick Ticket Sharp Shooter</w:t>
      </w:r>
      <w:r>
        <w:t xml:space="preserve"> screen.</w:t>
      </w:r>
    </w:p>
    <w:p w14:paraId="5A2183FF" w14:textId="579207F3" w:rsidR="00517672" w:rsidRDefault="00517672" w:rsidP="00517672">
      <w:pPr>
        <w:pStyle w:val="Heading4"/>
      </w:pPr>
      <w:r>
        <w:t>CLOSE</w:t>
      </w:r>
    </w:p>
    <w:p w14:paraId="725922C0" w14:textId="17157345" w:rsidR="003D6434" w:rsidRDefault="003D6434" w:rsidP="003D6434">
      <w:r>
        <w:t xml:space="preserve">Click the </w:t>
      </w:r>
      <w:r>
        <w:rPr>
          <w:b/>
          <w:bCs/>
          <w:i/>
          <w:iCs/>
          <w:u w:val="single"/>
        </w:rPr>
        <w:t>“Close”</w:t>
      </w:r>
      <w:r>
        <w:t xml:space="preserve"> button to exit the Bill of Lading Transactions Sharp Shooter Main Menu.</w:t>
      </w:r>
    </w:p>
    <w:p w14:paraId="2CF3E998" w14:textId="0EE67C68" w:rsidR="006A1D2C" w:rsidRDefault="006A1D2C" w:rsidP="003D6434"/>
    <w:p w14:paraId="3B3F5BB4" w14:textId="720E6753" w:rsidR="006A1D2C" w:rsidRDefault="006A1D2C" w:rsidP="003D6434"/>
    <w:p w14:paraId="2D9ED151" w14:textId="19FC0B1A" w:rsidR="006A1D2C" w:rsidRDefault="006A1D2C" w:rsidP="003D6434"/>
    <w:p w14:paraId="754295BF" w14:textId="77777777" w:rsidR="006A1D2C" w:rsidRPr="008B2FC2" w:rsidRDefault="006A1D2C" w:rsidP="003D6434"/>
    <w:p w14:paraId="2C333DA2" w14:textId="62EEF9FC" w:rsidR="00DF07FB" w:rsidRDefault="00DF07FB" w:rsidP="00DF07FB">
      <w:pPr>
        <w:pStyle w:val="Heading2"/>
      </w:pPr>
      <w:bookmarkStart w:id="165" w:name="_Toc46575030"/>
      <w:r>
        <w:lastRenderedPageBreak/>
        <w:t>Create BOL</w:t>
      </w:r>
      <w:bookmarkEnd w:id="165"/>
    </w:p>
    <w:p w14:paraId="04F93502" w14:textId="0F449349" w:rsidR="00DD2939" w:rsidRPr="00DD2939" w:rsidRDefault="00DD2939" w:rsidP="00DD2939">
      <w:pPr>
        <w:pStyle w:val="Heading3"/>
      </w:pPr>
      <w:bookmarkStart w:id="166" w:name="_Toc46575031"/>
      <w:r>
        <w:t>Overview</w:t>
      </w:r>
      <w:bookmarkEnd w:id="166"/>
    </w:p>
    <w:p w14:paraId="46D4ADAB" w14:textId="2F3A1972" w:rsidR="009668B5" w:rsidRPr="009668B5" w:rsidRDefault="009668B5" w:rsidP="009668B5">
      <w:r w:rsidRPr="004B1BF3">
        <w:rPr>
          <w:rFonts w:cstheme="minorHAnsi"/>
        </w:rPr>
        <w:t xml:space="preserve">Bar Coded Load Tags may be scanned as shipment records on a bill of lading by pressing the </w:t>
      </w:r>
      <w:r w:rsidR="00DD2939">
        <w:rPr>
          <w:rFonts w:cstheme="minorHAnsi"/>
        </w:rPr>
        <w:t>“</w:t>
      </w:r>
      <w:r w:rsidRPr="00DD2939">
        <w:rPr>
          <w:rFonts w:cstheme="minorHAnsi"/>
          <w:b/>
          <w:bCs/>
          <w:i/>
          <w:iCs/>
          <w:u w:val="single"/>
        </w:rPr>
        <w:t>Scan Bill of Lading</w:t>
      </w:r>
      <w:r w:rsidR="00DD2939">
        <w:rPr>
          <w:rFonts w:cstheme="minorHAnsi"/>
          <w:b/>
          <w:bCs/>
          <w:i/>
          <w:iCs/>
          <w:u w:val="single"/>
        </w:rPr>
        <w:t>”</w:t>
      </w:r>
      <w:r w:rsidRPr="004B1BF3">
        <w:rPr>
          <w:rFonts w:cstheme="minorHAnsi"/>
        </w:rPr>
        <w:t xml:space="preserve"> Button.  Once the user selects the bill of lading number, each tag number scanned will update the bill of lading lines file. The job number, item number, order number, warehouse, bin location and count will transfer directly to the bill of lading from the tag number.  Once the bill of lading is completed, the bill of lading should be printed and then posted.</w:t>
      </w:r>
    </w:p>
    <w:p w14:paraId="36BE729D" w14:textId="610A81DC" w:rsidR="00DF07FB" w:rsidRDefault="00DF07FB" w:rsidP="00DF07FB">
      <w:r>
        <w:rPr>
          <w:noProof/>
        </w:rPr>
        <w:drawing>
          <wp:inline distT="0" distB="0" distL="0" distR="0" wp14:anchorId="6D5CBDE6" wp14:editId="19EE0795">
            <wp:extent cx="5534025" cy="40481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34025" cy="4048125"/>
                    </a:xfrm>
                    <a:prstGeom prst="rect">
                      <a:avLst/>
                    </a:prstGeom>
                  </pic:spPr>
                </pic:pic>
              </a:graphicData>
            </a:graphic>
          </wp:inline>
        </w:drawing>
      </w:r>
    </w:p>
    <w:p w14:paraId="6B24AE3C" w14:textId="4C116FC7" w:rsidR="00517672" w:rsidRDefault="00517672" w:rsidP="00517672">
      <w:pPr>
        <w:pStyle w:val="Heading4"/>
      </w:pPr>
      <w:r>
        <w:t>ADD</w:t>
      </w:r>
    </w:p>
    <w:p w14:paraId="1ECDCC09" w14:textId="0F0C5D34" w:rsidR="00DD2939" w:rsidRDefault="00DD2939" w:rsidP="00DD2939">
      <w:r>
        <w:t xml:space="preserve">Click the </w:t>
      </w:r>
      <w:r>
        <w:rPr>
          <w:b/>
          <w:bCs/>
          <w:i/>
          <w:iCs/>
          <w:u w:val="single"/>
        </w:rPr>
        <w:t>“Add”</w:t>
      </w:r>
      <w:r>
        <w:t xml:space="preserve"> button</w:t>
      </w:r>
      <w:r w:rsidRPr="00167C88">
        <w:t xml:space="preserve"> </w:t>
      </w:r>
      <w:r>
        <w:t>at the bottom of the screen to add a new release scan.</w:t>
      </w:r>
    </w:p>
    <w:p w14:paraId="68604E8F" w14:textId="77777777" w:rsidR="006A1D2C" w:rsidRPr="00E64A2B" w:rsidRDefault="006A1D2C" w:rsidP="00DD2939"/>
    <w:p w14:paraId="118E47A5" w14:textId="76424166" w:rsidR="00517672" w:rsidRDefault="00517672" w:rsidP="00517672">
      <w:pPr>
        <w:pStyle w:val="Heading3"/>
      </w:pPr>
      <w:bookmarkStart w:id="167" w:name="_Toc46575032"/>
      <w:r>
        <w:t>Add BOL</w:t>
      </w:r>
      <w:bookmarkEnd w:id="167"/>
    </w:p>
    <w:p w14:paraId="6AFD970B" w14:textId="77777777" w:rsidR="003728F8" w:rsidRDefault="003728F8" w:rsidP="003728F8">
      <w:pPr>
        <w:pStyle w:val="Heading4"/>
      </w:pPr>
      <w:r>
        <w:t>SAVE</w:t>
      </w:r>
    </w:p>
    <w:p w14:paraId="1D986674" w14:textId="7818023B" w:rsidR="003728F8" w:rsidRDefault="003728F8" w:rsidP="003728F8">
      <w:r>
        <w:t xml:space="preserve">Click the </w:t>
      </w:r>
      <w:r>
        <w:rPr>
          <w:b/>
          <w:bCs/>
          <w:i/>
          <w:iCs/>
          <w:u w:val="single"/>
        </w:rPr>
        <w:t>“Save”</w:t>
      </w:r>
      <w:r>
        <w:t xml:space="preserve"> button to save all changes to the current Release Scan.</w:t>
      </w:r>
    </w:p>
    <w:p w14:paraId="33419524" w14:textId="77777777" w:rsidR="003728F8" w:rsidRDefault="003728F8" w:rsidP="003728F8">
      <w:pPr>
        <w:pStyle w:val="Heading4"/>
      </w:pPr>
      <w:r>
        <w:t>CANCEL</w:t>
      </w:r>
    </w:p>
    <w:p w14:paraId="760357BF" w14:textId="0EE823E8" w:rsidR="003728F8" w:rsidRDefault="003728F8" w:rsidP="003728F8">
      <w:r>
        <w:t xml:space="preserve">Click the </w:t>
      </w:r>
      <w:r>
        <w:rPr>
          <w:b/>
          <w:bCs/>
          <w:i/>
          <w:iCs/>
          <w:u w:val="single"/>
        </w:rPr>
        <w:t>“Cancel”</w:t>
      </w:r>
      <w:r>
        <w:t xml:space="preserve"> button to cancel all changes to the Release Scan without saving.</w:t>
      </w:r>
    </w:p>
    <w:p w14:paraId="7AB627DC" w14:textId="77777777" w:rsidR="006A1D2C" w:rsidRPr="00DF6BEC" w:rsidRDefault="006A1D2C" w:rsidP="003728F8"/>
    <w:p w14:paraId="5B8C80E0" w14:textId="78B685D3" w:rsidR="00517672" w:rsidRDefault="00517672" w:rsidP="00517672">
      <w:pPr>
        <w:pStyle w:val="Heading3"/>
      </w:pPr>
      <w:bookmarkStart w:id="168" w:name="_Toc46575033"/>
      <w:r>
        <w:lastRenderedPageBreak/>
        <w:t>Add BOL Field Definitions</w:t>
      </w:r>
      <w:bookmarkEnd w:id="168"/>
    </w:p>
    <w:p w14:paraId="34CBCDCF" w14:textId="0FD8E91A" w:rsidR="00517672" w:rsidRDefault="00517672" w:rsidP="00517672">
      <w:pPr>
        <w:pStyle w:val="Heading4"/>
      </w:pPr>
      <w:r>
        <w:t>Sequence #</w:t>
      </w:r>
    </w:p>
    <w:p w14:paraId="7F632DBA" w14:textId="77777777" w:rsidR="00981D78" w:rsidRDefault="00981D78" w:rsidP="00981D78">
      <w:r>
        <w:t>The Sequence Number is automatically given by the system. It is not modifiable by the user.</w:t>
      </w:r>
    </w:p>
    <w:p w14:paraId="09A33D71" w14:textId="53B9714B" w:rsidR="00517672" w:rsidRDefault="00517672" w:rsidP="00517672">
      <w:pPr>
        <w:pStyle w:val="Heading4"/>
      </w:pPr>
      <w:r>
        <w:t>Release #</w:t>
      </w:r>
    </w:p>
    <w:p w14:paraId="4BE00AE5" w14:textId="77777777" w:rsidR="00163312" w:rsidRPr="00692CA0" w:rsidRDefault="00163312" w:rsidP="00163312">
      <w:r>
        <w:t>Enter the release number to add to the Bill of Lading.  In change mode, the “</w:t>
      </w:r>
      <w:r w:rsidRPr="0025496F">
        <w:rPr>
          <w:b/>
          <w:bCs/>
          <w:i/>
          <w:iCs/>
          <w:u w:val="single"/>
        </w:rPr>
        <w:t>F1</w:t>
      </w:r>
      <w:r>
        <w:rPr>
          <w:b/>
          <w:bCs/>
          <w:i/>
          <w:iCs/>
          <w:u w:val="single"/>
        </w:rPr>
        <w:t>”</w:t>
      </w:r>
      <w:r>
        <w:t xml:space="preserve"> or the </w:t>
      </w:r>
      <w:r w:rsidRPr="0025496F">
        <w:rPr>
          <w:b/>
          <w:bCs/>
          <w:i/>
          <w:iCs/>
          <w:u w:val="single"/>
        </w:rPr>
        <w:t>“Page Up”</w:t>
      </w:r>
      <w:r>
        <w:t xml:space="preserve"> / </w:t>
      </w:r>
      <w:r w:rsidRPr="0025496F">
        <w:rPr>
          <w:b/>
          <w:bCs/>
          <w:i/>
          <w:iCs/>
          <w:u w:val="single"/>
        </w:rPr>
        <w:t>“Page Down”</w:t>
      </w:r>
      <w:r>
        <w:t xml:space="preserve"> keys will search for an existing release number.  Highlight the desired release number and press </w:t>
      </w:r>
      <w:r>
        <w:rPr>
          <w:b/>
          <w:bCs/>
          <w:i/>
          <w:iCs/>
          <w:u w:val="single"/>
        </w:rPr>
        <w:t>“Enter”</w:t>
      </w:r>
      <w:r w:rsidRPr="00EA5633">
        <w:t xml:space="preserve"> </w:t>
      </w:r>
      <w:r>
        <w:t>to add the release to the Bill of Lading.</w:t>
      </w:r>
    </w:p>
    <w:p w14:paraId="5678D737" w14:textId="7AB70C5C" w:rsidR="00517672" w:rsidRDefault="00517672" w:rsidP="00517672">
      <w:pPr>
        <w:pStyle w:val="Heading4"/>
      </w:pPr>
      <w:r>
        <w:t>Tag #</w:t>
      </w:r>
    </w:p>
    <w:p w14:paraId="5ED87470" w14:textId="19A2E992"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74E53789" w14:textId="5CE5F87E" w:rsidR="00517672" w:rsidRDefault="00517672" w:rsidP="00517672">
      <w:pPr>
        <w:pStyle w:val="Heading4"/>
      </w:pPr>
      <w:r>
        <w:t>Trailer</w:t>
      </w:r>
    </w:p>
    <w:p w14:paraId="63789023" w14:textId="77777777" w:rsidR="00163312" w:rsidRPr="00692CA0" w:rsidRDefault="00163312" w:rsidP="00163312">
      <w:r>
        <w:t>Enter the common carrier vehicle id or tag number.</w:t>
      </w:r>
    </w:p>
    <w:p w14:paraId="18908BD1" w14:textId="6D6B1051" w:rsidR="00517672" w:rsidRDefault="00517672" w:rsidP="00517672">
      <w:pPr>
        <w:pStyle w:val="Heading4"/>
      </w:pPr>
      <w:r>
        <w:t>Item #</w:t>
      </w:r>
    </w:p>
    <w:p w14:paraId="5D7DC945" w14:textId="77777777" w:rsidR="00073572" w:rsidRDefault="00073572" w:rsidP="00073572">
      <w:r>
        <w:t xml:space="preserve">Enter the Finished Good Item Number in this field. Alternatively, the Item Number field will automatically fill when the user selects their Tag Number. </w:t>
      </w:r>
    </w:p>
    <w:p w14:paraId="3D9F40B2"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2181C455" w14:textId="77777777" w:rsidR="00073572" w:rsidRDefault="00073572" w:rsidP="00073572">
      <w:r>
        <w:t>This list can be sorted by Item Number or Item Name. Alternatively, the user may search for any item that they wish to use in order to narrow down their selection.</w:t>
      </w:r>
    </w:p>
    <w:p w14:paraId="0A55B84A" w14:textId="77777777" w:rsidR="00073572" w:rsidRDefault="00073572" w:rsidP="00073572">
      <w:r>
        <w:t>Once an item is selected, this will automatically fill in several other fields with necessary information from the Item File.</w:t>
      </w:r>
    </w:p>
    <w:p w14:paraId="7C508CF1" w14:textId="0DC92DBF" w:rsidR="00517672" w:rsidRDefault="00517672" w:rsidP="00517672">
      <w:pPr>
        <w:pStyle w:val="Heading4"/>
      </w:pPr>
      <w:r>
        <w:t>Item Name</w:t>
      </w:r>
    </w:p>
    <w:p w14:paraId="295FE225"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393BE659" w14:textId="064AFD51" w:rsidR="00517672" w:rsidRDefault="00517672" w:rsidP="00517672">
      <w:pPr>
        <w:pStyle w:val="Heading4"/>
      </w:pPr>
      <w:r>
        <w:t>Order #</w:t>
      </w:r>
    </w:p>
    <w:p w14:paraId="05E4BC9C" w14:textId="1CE2335B" w:rsidR="00517672" w:rsidRPr="00517672" w:rsidRDefault="003D77F7" w:rsidP="00517672">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4A00B448" w14:textId="33245848" w:rsidR="00517672" w:rsidRDefault="00517672" w:rsidP="00517672">
      <w:pPr>
        <w:pStyle w:val="Heading4"/>
      </w:pPr>
      <w:r>
        <w:t>Warehouse</w:t>
      </w:r>
    </w:p>
    <w:p w14:paraId="2CB562DA"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145B910F" w14:textId="459E1B37" w:rsidR="00517672" w:rsidRPr="00517672" w:rsidRDefault="00FE45F9" w:rsidP="00FE45F9">
      <w:r>
        <w:t>This list can be sorted by Location or Description. Alternatively, the user may search for any warehouse that they wish to use in order to narrow down their selection.</w:t>
      </w:r>
    </w:p>
    <w:p w14:paraId="181100BB" w14:textId="17D8AA31" w:rsidR="00517672" w:rsidRDefault="00517672" w:rsidP="00517672">
      <w:pPr>
        <w:pStyle w:val="Heading4"/>
      </w:pPr>
      <w:r>
        <w:lastRenderedPageBreak/>
        <w:t>Bin</w:t>
      </w:r>
    </w:p>
    <w:p w14:paraId="180C76D6"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6E05E70D" w14:textId="3137A4DE" w:rsidR="00517672" w:rsidRPr="00517672" w:rsidRDefault="00E2349B" w:rsidP="00E2349B">
      <w:r>
        <w:t>This list can be sorted by Warehouse or Bin. Alternatively, the user may search for any bin that they wish to use in order to narrow down their selection.</w:t>
      </w:r>
    </w:p>
    <w:p w14:paraId="59EC960A" w14:textId="737DC1F9" w:rsidR="00517672" w:rsidRDefault="00517672" w:rsidP="00517672">
      <w:pPr>
        <w:pStyle w:val="Heading4"/>
      </w:pPr>
      <w:r>
        <w:t>Customer #</w:t>
      </w:r>
    </w:p>
    <w:p w14:paraId="5F173647" w14:textId="77777777" w:rsidR="00BC01F1" w:rsidRDefault="00BC01F1" w:rsidP="00BC01F1">
      <w:r>
        <w:t>This field will automatically fill as soon as the user chooses a Bin location. However, it can be modified by the user.</w:t>
      </w:r>
    </w:p>
    <w:p w14:paraId="6444F5BE" w14:textId="78C03B8D" w:rsidR="00517672" w:rsidRDefault="00517672" w:rsidP="00517672">
      <w:pPr>
        <w:pStyle w:val="Heading4"/>
      </w:pPr>
      <w:r>
        <w:t>Units</w:t>
      </w:r>
    </w:p>
    <w:p w14:paraId="42B8C42F"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0A5C2BB6" w14:textId="7E4D92BE" w:rsidR="00517672" w:rsidRDefault="00517672" w:rsidP="00517672">
      <w:pPr>
        <w:pStyle w:val="Heading4"/>
      </w:pPr>
      <w:r>
        <w:t>Unit per Pallet</w:t>
      </w:r>
    </w:p>
    <w:p w14:paraId="66D6B369" w14:textId="2A6EDD91" w:rsidR="003D77F7" w:rsidRPr="00EC1454" w:rsidRDefault="003D77F7" w:rsidP="003D77F7">
      <w:r>
        <w:t>Enter the number of units per pallet.</w:t>
      </w:r>
    </w:p>
    <w:p w14:paraId="0D058AE2" w14:textId="7B644121" w:rsidR="00517672" w:rsidRDefault="00517672" w:rsidP="00517672">
      <w:pPr>
        <w:pStyle w:val="Heading4"/>
      </w:pPr>
      <w:r>
        <w:t>Partial</w:t>
      </w:r>
    </w:p>
    <w:p w14:paraId="43373E75" w14:textId="77777777" w:rsidR="00EE262A" w:rsidRPr="00EC1454" w:rsidRDefault="00EE262A" w:rsidP="00EE262A">
      <w:r>
        <w:t>Enter a partial quantity.</w:t>
      </w:r>
    </w:p>
    <w:p w14:paraId="28ADC88F" w14:textId="4656ED42" w:rsidR="00517672" w:rsidRDefault="00517672" w:rsidP="00517672">
      <w:pPr>
        <w:pStyle w:val="Heading4"/>
      </w:pPr>
      <w:r>
        <w:t>Quantity</w:t>
      </w:r>
    </w:p>
    <w:p w14:paraId="7B3A0C0C" w14:textId="02C2A27B" w:rsidR="00BC01F1" w:rsidRDefault="00BC01F1" w:rsidP="00BC01F1">
      <w:pPr>
        <w:rPr>
          <w:rFonts w:cstheme="minorHAnsi"/>
        </w:rPr>
      </w:pPr>
      <w:r w:rsidRPr="002A586D">
        <w:rPr>
          <w:rFonts w:cstheme="minorHAnsi"/>
        </w:rPr>
        <w:t xml:space="preserve">Enter the quantity in this </w:t>
      </w:r>
      <w:r>
        <w:rPr>
          <w:rFonts w:cstheme="minorHAnsi"/>
        </w:rPr>
        <w:t>warehouse</w:t>
      </w:r>
      <w:r w:rsidRPr="002A586D">
        <w:rPr>
          <w:rFonts w:cstheme="minorHAnsi"/>
        </w:rPr>
        <w:t>, bin, and tag for the item with this job number.</w:t>
      </w:r>
    </w:p>
    <w:p w14:paraId="7FDFF6E9" w14:textId="30EF9A60" w:rsidR="006A1D2C" w:rsidRDefault="006A1D2C" w:rsidP="00BC01F1">
      <w:pPr>
        <w:rPr>
          <w:rFonts w:cstheme="minorHAnsi"/>
        </w:rPr>
      </w:pPr>
    </w:p>
    <w:p w14:paraId="73022DAA" w14:textId="77777777" w:rsidR="006A1D2C" w:rsidRDefault="006A1D2C" w:rsidP="00BC01F1">
      <w:pPr>
        <w:rPr>
          <w:rFonts w:cstheme="minorHAnsi"/>
        </w:rPr>
      </w:pPr>
    </w:p>
    <w:p w14:paraId="44D04A84" w14:textId="1A1C1181" w:rsidR="00DF07FB" w:rsidRDefault="009668B5" w:rsidP="00DF07FB">
      <w:pPr>
        <w:pStyle w:val="Heading3"/>
      </w:pPr>
      <w:bookmarkStart w:id="169" w:name="_Toc46575034"/>
      <w:r>
        <w:t>Print BOL</w:t>
      </w:r>
      <w:bookmarkEnd w:id="169"/>
    </w:p>
    <w:p w14:paraId="41D850D7" w14:textId="5C549B13" w:rsidR="009668B5" w:rsidRPr="009668B5" w:rsidRDefault="009668B5" w:rsidP="009668B5">
      <w:r w:rsidRPr="004B1BF3">
        <w:rPr>
          <w:rFonts w:cstheme="minorHAnsi"/>
        </w:rPr>
        <w:t xml:space="preserve">To Post a bill of lading, highlight each item with a single click, then press the </w:t>
      </w:r>
      <w:r w:rsidR="00B27DF5">
        <w:rPr>
          <w:rFonts w:cstheme="minorHAnsi"/>
        </w:rPr>
        <w:t>“</w:t>
      </w:r>
      <w:r w:rsidRPr="00B27DF5">
        <w:rPr>
          <w:rFonts w:cstheme="minorHAnsi"/>
          <w:b/>
          <w:bCs/>
          <w:i/>
          <w:iCs/>
          <w:u w:val="single"/>
        </w:rPr>
        <w:t>POST</w:t>
      </w:r>
      <w:r w:rsidR="00B27DF5">
        <w:rPr>
          <w:rFonts w:cstheme="minorHAnsi"/>
          <w:b/>
          <w:bCs/>
          <w:i/>
          <w:iCs/>
          <w:u w:val="single"/>
        </w:rPr>
        <w:t>”</w:t>
      </w:r>
      <w:r w:rsidRPr="004B1BF3">
        <w:rPr>
          <w:rFonts w:cstheme="minorHAnsi"/>
        </w:rPr>
        <w:t xml:space="preserve"> button at the bottom of the screen.   Alternatively, the </w:t>
      </w:r>
      <w:r w:rsidR="00B27DF5">
        <w:rPr>
          <w:rFonts w:cstheme="minorHAnsi"/>
        </w:rPr>
        <w:t>“</w:t>
      </w:r>
      <w:r w:rsidR="00B27DF5" w:rsidRPr="00B27DF5">
        <w:rPr>
          <w:rFonts w:cstheme="minorHAnsi"/>
          <w:b/>
          <w:bCs/>
          <w:i/>
          <w:iCs/>
          <w:u w:val="single"/>
        </w:rPr>
        <w:t>POST</w:t>
      </w:r>
      <w:r w:rsidR="00B27DF5">
        <w:rPr>
          <w:rFonts w:cstheme="minorHAnsi"/>
          <w:b/>
          <w:bCs/>
          <w:i/>
          <w:iCs/>
          <w:u w:val="single"/>
        </w:rPr>
        <w:t xml:space="preserve">” </w:t>
      </w:r>
      <w:r w:rsidRPr="004B1BF3">
        <w:rPr>
          <w:rFonts w:cstheme="minorHAnsi"/>
        </w:rPr>
        <w:t>button on the main menu may be used to post the entire batch of receipts, issues, transfers, adjustments and physical counts.</w:t>
      </w:r>
    </w:p>
    <w:p w14:paraId="14FB664A" w14:textId="433FBB97" w:rsidR="00DF07FB" w:rsidRDefault="00DF07FB" w:rsidP="00DF07FB">
      <w:pPr>
        <w:pStyle w:val="Heading2"/>
      </w:pPr>
      <w:bookmarkStart w:id="170" w:name="_Toc46575035"/>
      <w:r>
        <w:lastRenderedPageBreak/>
        <w:t>Update Release</w:t>
      </w:r>
      <w:bookmarkEnd w:id="170"/>
    </w:p>
    <w:p w14:paraId="7F0C5F6D" w14:textId="0FC74377" w:rsidR="00DF07FB" w:rsidRDefault="00DF07FB" w:rsidP="00DF07FB">
      <w:r>
        <w:rPr>
          <w:noProof/>
        </w:rPr>
        <w:drawing>
          <wp:inline distT="0" distB="0" distL="0" distR="0" wp14:anchorId="3238C120" wp14:editId="4655A864">
            <wp:extent cx="5543550" cy="3876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43550" cy="3876675"/>
                    </a:xfrm>
                    <a:prstGeom prst="rect">
                      <a:avLst/>
                    </a:prstGeom>
                  </pic:spPr>
                </pic:pic>
              </a:graphicData>
            </a:graphic>
          </wp:inline>
        </w:drawing>
      </w:r>
    </w:p>
    <w:p w14:paraId="6A73D8CF" w14:textId="0F453E65" w:rsidR="00517672" w:rsidRDefault="00517672" w:rsidP="00517672">
      <w:pPr>
        <w:pStyle w:val="Heading4"/>
      </w:pPr>
      <w:r>
        <w:t>ADD</w:t>
      </w:r>
    </w:p>
    <w:p w14:paraId="6AF6A680" w14:textId="1F40C764" w:rsidR="006A09E1" w:rsidRPr="00E64A2B" w:rsidRDefault="006A09E1" w:rsidP="006A09E1">
      <w:r>
        <w:t xml:space="preserve">Click the </w:t>
      </w:r>
      <w:r>
        <w:rPr>
          <w:b/>
          <w:bCs/>
          <w:i/>
          <w:iCs/>
          <w:u w:val="single"/>
        </w:rPr>
        <w:t>“Add”</w:t>
      </w:r>
      <w:r>
        <w:t xml:space="preserve"> button</w:t>
      </w:r>
      <w:r w:rsidRPr="00167C88">
        <w:t xml:space="preserve"> </w:t>
      </w:r>
      <w:r>
        <w:t>at the bottom of the screen to add a new Release Scan.</w:t>
      </w:r>
    </w:p>
    <w:p w14:paraId="1BB40020" w14:textId="697EE376" w:rsidR="00517672" w:rsidRDefault="00517672" w:rsidP="00517672">
      <w:pPr>
        <w:pStyle w:val="Heading4"/>
      </w:pPr>
      <w:r>
        <w:t>Release #</w:t>
      </w:r>
    </w:p>
    <w:p w14:paraId="43E91D01" w14:textId="7E39003B" w:rsidR="00517672" w:rsidRPr="00517672" w:rsidRDefault="00163312" w:rsidP="00517672">
      <w:r>
        <w:t>Enter a release number to search for.</w:t>
      </w:r>
    </w:p>
    <w:p w14:paraId="30F04615" w14:textId="148E4ABB" w:rsidR="00DF07FB" w:rsidRDefault="00DF07FB" w:rsidP="00DF07FB">
      <w:pPr>
        <w:pStyle w:val="Heading2"/>
      </w:pPr>
      <w:bookmarkStart w:id="171" w:name="_Toc46575036"/>
      <w:r>
        <w:lastRenderedPageBreak/>
        <w:t xml:space="preserve">Print </w:t>
      </w:r>
      <w:r w:rsidR="006A09E1">
        <w:t>Pick</w:t>
      </w:r>
      <w:r>
        <w:t xml:space="preserve"> Ticket</w:t>
      </w:r>
      <w:bookmarkEnd w:id="171"/>
    </w:p>
    <w:p w14:paraId="0CBD5485" w14:textId="6950F606" w:rsidR="00DF07FB" w:rsidRDefault="00541220" w:rsidP="00DF07FB">
      <w:pPr>
        <w:pStyle w:val="Heading3"/>
      </w:pPr>
      <w:bookmarkStart w:id="172" w:name="_Toc46575037"/>
      <w:r>
        <w:t>Selection Parameters</w:t>
      </w:r>
      <w:bookmarkEnd w:id="172"/>
    </w:p>
    <w:p w14:paraId="61FB2549" w14:textId="59C4EFA5" w:rsidR="00D405DD" w:rsidRPr="00D405DD" w:rsidRDefault="00D405DD" w:rsidP="00D405DD">
      <w:r>
        <w:rPr>
          <w:noProof/>
        </w:rPr>
        <w:drawing>
          <wp:inline distT="0" distB="0" distL="0" distR="0" wp14:anchorId="47DC0DE1" wp14:editId="3935A342">
            <wp:extent cx="4648200" cy="32766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48200" cy="3276600"/>
                    </a:xfrm>
                    <a:prstGeom prst="rect">
                      <a:avLst/>
                    </a:prstGeom>
                    <a:noFill/>
                    <a:ln>
                      <a:noFill/>
                    </a:ln>
                  </pic:spPr>
                </pic:pic>
              </a:graphicData>
            </a:graphic>
          </wp:inline>
        </w:drawing>
      </w:r>
    </w:p>
    <w:p w14:paraId="56603154" w14:textId="082F7F65" w:rsidR="00DF07FB" w:rsidRDefault="00A43A7A" w:rsidP="00DF07FB">
      <w:pPr>
        <w:pStyle w:val="Heading4"/>
      </w:pPr>
      <w:r>
        <w:t>Beginning Customer # / Ending Customer #</w:t>
      </w:r>
    </w:p>
    <w:p w14:paraId="707CBBEA" w14:textId="31CC3EFC" w:rsidR="006A09E1" w:rsidRPr="00E5397E" w:rsidRDefault="006A09E1" w:rsidP="006A09E1">
      <w:r>
        <w:t>Enter the beginning and ending Customer Number to Print a Pick Ticket  for.</w:t>
      </w:r>
    </w:p>
    <w:p w14:paraId="389E82BC" w14:textId="56C503FD" w:rsidR="00D405DD" w:rsidRDefault="00A43A7A" w:rsidP="00D405DD">
      <w:pPr>
        <w:pStyle w:val="Heading4"/>
      </w:pPr>
      <w:r>
        <w:t>Exclude Specific Customers – Toggle Box</w:t>
      </w:r>
    </w:p>
    <w:p w14:paraId="445B877B" w14:textId="77777777" w:rsidR="00163312" w:rsidRPr="00CC767A" w:rsidRDefault="00163312" w:rsidP="00163312">
      <w:bookmarkStart w:id="173" w:name="_Hlk42883346"/>
      <w:r>
        <w:t>To exclude specific customers from the selection, make sure that this toggle box is checked.</w:t>
      </w:r>
      <w:bookmarkEnd w:id="173"/>
    </w:p>
    <w:p w14:paraId="340A40E3" w14:textId="5727E146" w:rsidR="00D405DD" w:rsidRDefault="00A43A7A" w:rsidP="00D405DD">
      <w:pPr>
        <w:pStyle w:val="Heading4"/>
      </w:pPr>
      <w:r>
        <w:t>Beginning Release # / Ending Release #</w:t>
      </w:r>
    </w:p>
    <w:p w14:paraId="1DA03F10" w14:textId="6B4B2B14" w:rsidR="006A09E1" w:rsidRPr="00E5397E" w:rsidRDefault="006A09E1" w:rsidP="006A09E1">
      <w:r>
        <w:t>Enter the beginning and ending Release Number to Print a Pick Ticket for.</w:t>
      </w:r>
    </w:p>
    <w:p w14:paraId="08680F19" w14:textId="292D3E20" w:rsidR="00D405DD" w:rsidRDefault="00A43A7A" w:rsidP="00D405DD">
      <w:pPr>
        <w:pStyle w:val="Heading4"/>
      </w:pPr>
      <w:r>
        <w:t>Beginning Order # / Ending Order #</w:t>
      </w:r>
    </w:p>
    <w:p w14:paraId="3E73D1B8" w14:textId="743F5127" w:rsidR="006A09E1" w:rsidRPr="00E5397E" w:rsidRDefault="006A09E1" w:rsidP="006A09E1">
      <w:r>
        <w:t>Enter the beginning and ending Order Number to Print a Pick Ticket for.</w:t>
      </w:r>
    </w:p>
    <w:p w14:paraId="1B17E243" w14:textId="0B73EFDD" w:rsidR="00D405DD" w:rsidRDefault="00A43A7A" w:rsidP="00D405DD">
      <w:pPr>
        <w:pStyle w:val="Heading4"/>
      </w:pPr>
      <w:r>
        <w:t>Beginning Date / Ending Date</w:t>
      </w:r>
    </w:p>
    <w:p w14:paraId="22513D0D" w14:textId="491E5D7C" w:rsidR="006A09E1" w:rsidRPr="00E5397E" w:rsidRDefault="006A09E1" w:rsidP="006A09E1">
      <w:r>
        <w:t>Enter the beginning and ending Order Date to Print a Pick Ticket for.</w:t>
      </w:r>
    </w:p>
    <w:p w14:paraId="7E4FF64F" w14:textId="2FCCED50" w:rsidR="00D405DD" w:rsidRDefault="00A43A7A" w:rsidP="00D405DD">
      <w:pPr>
        <w:pStyle w:val="Heading4"/>
      </w:pPr>
      <w:r>
        <w:t>Beginning Delivery Zone / Ending Delivery Zone</w:t>
      </w:r>
    </w:p>
    <w:p w14:paraId="72F3448E" w14:textId="699666DA" w:rsidR="006A09E1" w:rsidRPr="00E5397E" w:rsidRDefault="006A09E1" w:rsidP="006A09E1">
      <w:r>
        <w:t>Enter the beginning and ending Delivery Zone to Print a Pick Ticket for.</w:t>
      </w:r>
    </w:p>
    <w:p w14:paraId="5CA929F6" w14:textId="4723563F" w:rsidR="00D405DD" w:rsidRDefault="00A43A7A" w:rsidP="00D405DD">
      <w:pPr>
        <w:pStyle w:val="Heading4"/>
      </w:pPr>
      <w:r>
        <w:t>Beginning Ship From Warehouse / Ending Ship From Warehouse</w:t>
      </w:r>
    </w:p>
    <w:p w14:paraId="0B810BA1" w14:textId="2A5137A8" w:rsidR="006A09E1" w:rsidRPr="00E5397E" w:rsidRDefault="006A09E1" w:rsidP="006A09E1">
      <w:r>
        <w:t>Enter the beginning and ending Ship-From Warehouse to Print a Pick Ticket for.</w:t>
      </w:r>
    </w:p>
    <w:p w14:paraId="60BBA68B" w14:textId="5E4BC44A" w:rsidR="00D405DD" w:rsidRDefault="00A43A7A" w:rsidP="00D405DD">
      <w:pPr>
        <w:pStyle w:val="Heading4"/>
      </w:pPr>
      <w:r>
        <w:t>Reprint Release Tickets? – Toggle Box</w:t>
      </w:r>
    </w:p>
    <w:p w14:paraId="4DD0C44C" w14:textId="77777777" w:rsidR="00163312" w:rsidRPr="00CC767A" w:rsidRDefault="00163312" w:rsidP="00163312">
      <w:r>
        <w:t>To reprint a release ticket, make sure that the Reprint Release Tickets toggle box is checked.</w:t>
      </w:r>
    </w:p>
    <w:p w14:paraId="19F11D15" w14:textId="3909F815" w:rsidR="00D405DD" w:rsidRDefault="00A43A7A" w:rsidP="00D405DD">
      <w:pPr>
        <w:pStyle w:val="Heading4"/>
      </w:pPr>
      <w:r>
        <w:t>Reprint Posted Release? – Toggle Box</w:t>
      </w:r>
    </w:p>
    <w:p w14:paraId="33A8A8DC" w14:textId="77777777" w:rsidR="00163312" w:rsidRPr="00CC767A" w:rsidRDefault="00163312" w:rsidP="00163312">
      <w:r>
        <w:t>To reprint a posted release, make sure that this toggle box is checked.</w:t>
      </w:r>
    </w:p>
    <w:p w14:paraId="51F56866" w14:textId="7B55780A" w:rsidR="00D405DD" w:rsidRDefault="00A43A7A" w:rsidP="00D405DD">
      <w:pPr>
        <w:pStyle w:val="Heading4"/>
      </w:pPr>
      <w:r>
        <w:lastRenderedPageBreak/>
        <w:t>Print Multiple Releases per Form? – Toggle Box</w:t>
      </w:r>
    </w:p>
    <w:p w14:paraId="30665521" w14:textId="77777777" w:rsidR="00163312" w:rsidRPr="00CC767A" w:rsidRDefault="00163312" w:rsidP="00163312">
      <w:r>
        <w:t>To print multiple releases, make sure that this toggle box is checked.</w:t>
      </w:r>
    </w:p>
    <w:p w14:paraId="4EB2EC9E" w14:textId="0E883849" w:rsidR="00D405DD" w:rsidRDefault="00A43A7A" w:rsidP="00D405DD">
      <w:pPr>
        <w:pStyle w:val="Heading4"/>
      </w:pPr>
      <w:r>
        <w:t>Print Bin Locations? – Toggle Box</w:t>
      </w:r>
    </w:p>
    <w:p w14:paraId="62CE1A77" w14:textId="77777777" w:rsidR="00163312" w:rsidRPr="00CC767A" w:rsidRDefault="00163312" w:rsidP="00163312">
      <w:r>
        <w:t>To print bin locations, make sure that the Print Bin Locations toggle box is checked.</w:t>
      </w:r>
    </w:p>
    <w:p w14:paraId="412C41E4" w14:textId="375B5667" w:rsidR="00D405DD" w:rsidRDefault="00A43A7A" w:rsidP="00D405DD">
      <w:pPr>
        <w:pStyle w:val="Heading4"/>
      </w:pPr>
      <w:r>
        <w:t>Sort by Delivery Zone? – Toggle Box</w:t>
      </w:r>
    </w:p>
    <w:p w14:paraId="037EA27D" w14:textId="77777777" w:rsidR="00163312" w:rsidRPr="00CC767A" w:rsidRDefault="00163312" w:rsidP="00163312">
      <w:r>
        <w:t>To sort selections by delivery zone, make sure that the Sort by Delivery Zone toggle box is checked.</w:t>
      </w:r>
    </w:p>
    <w:p w14:paraId="59E88F29" w14:textId="37C39100" w:rsidR="00D405DD" w:rsidRDefault="00A43A7A" w:rsidP="00D405DD">
      <w:pPr>
        <w:pStyle w:val="Heading4"/>
      </w:pPr>
      <w:r>
        <w:t>Print Delivery Zone? – Toggle Box</w:t>
      </w:r>
    </w:p>
    <w:p w14:paraId="127D59E6" w14:textId="77777777" w:rsidR="00163312" w:rsidRPr="00CC767A" w:rsidRDefault="00163312" w:rsidP="00163312">
      <w:r>
        <w:t>To print the delivery zone, make sure that the Print Delivery Zone toggle box is checked.</w:t>
      </w:r>
    </w:p>
    <w:p w14:paraId="49C8EEBC" w14:textId="3099586D" w:rsidR="00D405DD" w:rsidRDefault="00A43A7A" w:rsidP="00D405DD">
      <w:pPr>
        <w:pStyle w:val="Heading4"/>
      </w:pPr>
      <w:r>
        <w:t>Print Assembled Components? – Toggle Box</w:t>
      </w:r>
    </w:p>
    <w:p w14:paraId="2739BA81" w14:textId="77777777" w:rsidR="00163312" w:rsidRPr="00CC767A" w:rsidRDefault="00163312" w:rsidP="00163312">
      <w:r>
        <w:t>To print the assembled components, make sure that this toggle box is checked.</w:t>
      </w:r>
    </w:p>
    <w:p w14:paraId="3C7B9024" w14:textId="4D5544C9" w:rsidR="00D405DD" w:rsidRDefault="00A43A7A" w:rsidP="00D405DD">
      <w:pPr>
        <w:pStyle w:val="Heading4"/>
      </w:pPr>
      <w:r>
        <w:t>Print Customer Part #? – Toggle Box</w:t>
      </w:r>
    </w:p>
    <w:p w14:paraId="7A856FAB" w14:textId="77777777" w:rsidR="00163312" w:rsidRPr="00CC767A" w:rsidRDefault="00163312" w:rsidP="00163312">
      <w:r>
        <w:t>To print the customer part number, make sure that this toggle box is checked.</w:t>
      </w:r>
    </w:p>
    <w:p w14:paraId="6B5599DB" w14:textId="42475F84" w:rsidR="00D405DD" w:rsidRDefault="00A43A7A" w:rsidP="00D405DD">
      <w:pPr>
        <w:pStyle w:val="Heading4"/>
      </w:pPr>
      <w:r>
        <w:t>Print Pricing? – Toggle Box</w:t>
      </w:r>
    </w:p>
    <w:p w14:paraId="6A748916" w14:textId="77777777" w:rsidR="00163312" w:rsidRPr="00CC767A" w:rsidRDefault="00163312" w:rsidP="00163312">
      <w:r>
        <w:t>To print pricing, make sure that the Print Pricing toggle box is checked.</w:t>
      </w:r>
    </w:p>
    <w:p w14:paraId="4DFC4C29" w14:textId="69BF356D" w:rsidR="00D405DD" w:rsidRDefault="00A43A7A" w:rsidP="00D405DD">
      <w:pPr>
        <w:pStyle w:val="Heading4"/>
      </w:pPr>
      <w:r>
        <w:t>Sort Bin Locations – Toggle Box</w:t>
      </w:r>
    </w:p>
    <w:p w14:paraId="243C7280" w14:textId="77777777" w:rsidR="00163312" w:rsidRPr="00CC767A" w:rsidRDefault="00163312" w:rsidP="00163312">
      <w:r>
        <w:t>To sort bin locations, make sure that the Sort Bin Locations toggle box is checked.</w:t>
      </w:r>
    </w:p>
    <w:p w14:paraId="6302A66C" w14:textId="07C7D548" w:rsidR="00D405DD" w:rsidRDefault="00A43A7A" w:rsidP="00D405DD">
      <w:pPr>
        <w:pStyle w:val="Heading4"/>
      </w:pPr>
      <w:r>
        <w:t>Print Tags (Choice)</w:t>
      </w:r>
    </w:p>
    <w:p w14:paraId="496334E7" w14:textId="77777777" w:rsidR="00163312" w:rsidRPr="00CC767A" w:rsidRDefault="00163312" w:rsidP="00163312">
      <w:r>
        <w:t>To choose the preferred print option, please make sure the desired option choice bubble is toggled.</w:t>
      </w:r>
    </w:p>
    <w:p w14:paraId="77B75BCA" w14:textId="0122FED8" w:rsidR="00D405DD" w:rsidRDefault="00A43A7A" w:rsidP="00D405DD">
      <w:pPr>
        <w:pStyle w:val="Heading4"/>
      </w:pPr>
      <w:r>
        <w:t>From Warehouse / To Warehouse</w:t>
      </w:r>
    </w:p>
    <w:p w14:paraId="4450A82A" w14:textId="60B076B3" w:rsidR="006A09E1" w:rsidRPr="00E5397E" w:rsidRDefault="006A09E1" w:rsidP="006A09E1">
      <w:r>
        <w:t>Enter the beginning and ending Warehouse to Print a Pick Ticket for.</w:t>
      </w:r>
    </w:p>
    <w:p w14:paraId="50495D6D" w14:textId="1C948142" w:rsidR="00D405DD" w:rsidRDefault="00A43A7A" w:rsidP="00D405DD">
      <w:pPr>
        <w:pStyle w:val="Heading4"/>
      </w:pPr>
      <w:r>
        <w:t>From Bin / To Bin</w:t>
      </w:r>
    </w:p>
    <w:p w14:paraId="76BA4A0C" w14:textId="305FBA56" w:rsidR="006A09E1" w:rsidRDefault="006A09E1" w:rsidP="006A09E1">
      <w:r>
        <w:t>Enter the beginning and ending Bin Number to Print a Pick Ticket for.</w:t>
      </w:r>
    </w:p>
    <w:p w14:paraId="637C4BEF" w14:textId="052D067F" w:rsidR="006A1D2C" w:rsidRDefault="006A1D2C" w:rsidP="006A09E1"/>
    <w:p w14:paraId="2B5EFC59" w14:textId="7677C66E" w:rsidR="006A1D2C" w:rsidRDefault="006A1D2C" w:rsidP="006A09E1"/>
    <w:p w14:paraId="6C0464FE" w14:textId="56D03428" w:rsidR="006A1D2C" w:rsidRDefault="006A1D2C" w:rsidP="006A09E1"/>
    <w:p w14:paraId="0C6DBEB2" w14:textId="6C06D7BD" w:rsidR="006A1D2C" w:rsidRDefault="006A1D2C" w:rsidP="006A09E1"/>
    <w:p w14:paraId="5D8F65B2" w14:textId="77777777" w:rsidR="006A1D2C" w:rsidRPr="00E5397E" w:rsidRDefault="006A1D2C" w:rsidP="006A09E1"/>
    <w:p w14:paraId="209C3780" w14:textId="2097FB5A" w:rsidR="00541220" w:rsidRDefault="00541220" w:rsidP="00541220">
      <w:pPr>
        <w:pStyle w:val="Heading3"/>
      </w:pPr>
      <w:bookmarkStart w:id="174" w:name="_Toc46575038"/>
      <w:r>
        <w:lastRenderedPageBreak/>
        <w:t>Output Destination</w:t>
      </w:r>
      <w:bookmarkEnd w:id="174"/>
    </w:p>
    <w:p w14:paraId="01926C4A" w14:textId="3AE17739" w:rsidR="00D405DD" w:rsidRPr="00D405DD" w:rsidRDefault="00D405DD" w:rsidP="00D405DD">
      <w:r>
        <w:rPr>
          <w:noProof/>
        </w:rPr>
        <w:drawing>
          <wp:inline distT="0" distB="0" distL="0" distR="0" wp14:anchorId="6E7B7186" wp14:editId="446D945C">
            <wp:extent cx="4648200" cy="1485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p w14:paraId="36818027" w14:textId="77777777" w:rsidR="00E57B18" w:rsidRDefault="00E57B18" w:rsidP="00E57B18">
      <w:pPr>
        <w:pStyle w:val="Heading4"/>
      </w:pPr>
      <w:r>
        <w:t>Destination Choice</w:t>
      </w:r>
    </w:p>
    <w:p w14:paraId="211E19BC" w14:textId="77777777" w:rsidR="00E57B18" w:rsidRPr="00144B20" w:rsidRDefault="00E57B18" w:rsidP="00E57B18">
      <w:r>
        <w:t>To choose the destination where the document should be printed, please make sure that desired output destination choice bubble is toggled.</w:t>
      </w:r>
    </w:p>
    <w:p w14:paraId="1ACDF24D" w14:textId="77777777" w:rsidR="00E57B18" w:rsidRDefault="00E57B18" w:rsidP="00E57B18">
      <w:pPr>
        <w:pStyle w:val="Heading4"/>
      </w:pPr>
      <w:r>
        <w:t>Layout Choice</w:t>
      </w:r>
    </w:p>
    <w:p w14:paraId="69D545DE" w14:textId="77777777" w:rsidR="00E57B18" w:rsidRPr="00144B20" w:rsidRDefault="00E57B18" w:rsidP="00E57B18">
      <w:r>
        <w:t>To choose the preferred layout of Landscape vs. Portrait, please make sure the desired option choice bubbled is toggled.</w:t>
      </w:r>
    </w:p>
    <w:p w14:paraId="35E643F2" w14:textId="77777777" w:rsidR="00E57B18" w:rsidRDefault="00E57B18" w:rsidP="00E57B18">
      <w:pPr>
        <w:pStyle w:val="Heading4"/>
      </w:pPr>
      <w:r>
        <w:t>Lines Per Page</w:t>
      </w:r>
    </w:p>
    <w:p w14:paraId="5DC95CC6" w14:textId="77777777" w:rsidR="00E57B18" w:rsidRPr="00144B20" w:rsidRDefault="00E57B18" w:rsidP="00E57B18">
      <w:r w:rsidRPr="00211A1F">
        <w:t>Lines per page on the report when printing.</w:t>
      </w:r>
    </w:p>
    <w:p w14:paraId="10F90B2C" w14:textId="77777777" w:rsidR="00E57B18" w:rsidRDefault="00E57B18" w:rsidP="00E57B18">
      <w:pPr>
        <w:pStyle w:val="Heading4"/>
      </w:pPr>
      <w:r>
        <w:t>Font</w:t>
      </w:r>
    </w:p>
    <w:p w14:paraId="3D2E5866" w14:textId="5636183A" w:rsidR="00E57B18" w:rsidRPr="00144B20" w:rsidRDefault="00E57B18" w:rsidP="00E57B18">
      <w:r w:rsidRPr="00211A1F">
        <w:t xml:space="preserve">Enter the font number to use with this report </w:t>
      </w:r>
      <w:r>
        <w:t>(</w:t>
      </w:r>
      <w:r w:rsidRPr="00211A1F">
        <w:t xml:space="preserve">Font </w:t>
      </w:r>
      <w:r>
        <w:t>13</w:t>
      </w:r>
      <w:r w:rsidRPr="00211A1F">
        <w:t xml:space="preserve"> is defa</w:t>
      </w:r>
      <w:r>
        <w:t>u</w:t>
      </w:r>
      <w:r w:rsidRPr="00211A1F">
        <w:t>lt</w:t>
      </w:r>
      <w:r>
        <w:t>)</w:t>
      </w:r>
      <w:r w:rsidRPr="00211A1F">
        <w:t>.</w:t>
      </w:r>
    </w:p>
    <w:p w14:paraId="36020A7C" w14:textId="77777777" w:rsidR="00E57B18" w:rsidRDefault="00E57B18" w:rsidP="00E57B18">
      <w:pPr>
        <w:pStyle w:val="Heading4"/>
      </w:pPr>
      <w:r>
        <w:t>Show Parameters? – Toggle Box</w:t>
      </w:r>
    </w:p>
    <w:p w14:paraId="07591130" w14:textId="77777777" w:rsidR="00E57B18" w:rsidRDefault="00E57B18" w:rsidP="00E57B18">
      <w:r>
        <w:t>To show parameters, make sure that the toggle box is ‘ticked’ with a checkmark.</w:t>
      </w:r>
    </w:p>
    <w:p w14:paraId="7EF5259E" w14:textId="07AEAB40" w:rsidR="00E57B18" w:rsidRDefault="00E57B18" w:rsidP="00E57B18">
      <w:pPr>
        <w:pStyle w:val="Heading4"/>
      </w:pPr>
      <w:r>
        <w:t>Multiple Releases – Toggle Box</w:t>
      </w:r>
    </w:p>
    <w:p w14:paraId="0B3A9D6F" w14:textId="77777777" w:rsidR="00163312" w:rsidRPr="00465E9E" w:rsidRDefault="00163312" w:rsidP="00163312">
      <w:r>
        <w:t>To print multiple releases, make sure that the Multiple Releases toggle box is checked.</w:t>
      </w:r>
    </w:p>
    <w:p w14:paraId="17342250" w14:textId="289B87FC" w:rsidR="00340066" w:rsidRDefault="00340066" w:rsidP="00340066">
      <w:pPr>
        <w:pStyle w:val="Heading1"/>
        <w:rPr>
          <w:b/>
          <w:bCs/>
        </w:rPr>
      </w:pPr>
      <w:bookmarkStart w:id="175" w:name="_Toc46575039"/>
      <w:r>
        <w:rPr>
          <w:b/>
          <w:bCs/>
        </w:rPr>
        <w:lastRenderedPageBreak/>
        <w:t>Label Menu [BL]</w:t>
      </w:r>
      <w:bookmarkEnd w:id="175"/>
    </w:p>
    <w:p w14:paraId="46151B52" w14:textId="1C7AE300" w:rsidR="00340066" w:rsidRDefault="00E907D8" w:rsidP="00340066">
      <w:pPr>
        <w:pStyle w:val="Heading2"/>
      </w:pPr>
      <w:bookmarkStart w:id="176" w:name="_Toc46575040"/>
      <w:r>
        <w:t>Overview</w:t>
      </w:r>
      <w:bookmarkEnd w:id="176"/>
    </w:p>
    <w:p w14:paraId="31633258" w14:textId="0B9A4C26" w:rsidR="00E907D8" w:rsidRDefault="00E907D8" w:rsidP="00E907D8">
      <w:r>
        <w:rPr>
          <w:noProof/>
        </w:rPr>
        <w:drawing>
          <wp:inline distT="0" distB="0" distL="0" distR="0" wp14:anchorId="31C96BAA" wp14:editId="173433F3">
            <wp:extent cx="1790700" cy="2905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90700" cy="2905125"/>
                    </a:xfrm>
                    <a:prstGeom prst="rect">
                      <a:avLst/>
                    </a:prstGeom>
                  </pic:spPr>
                </pic:pic>
              </a:graphicData>
            </a:graphic>
          </wp:inline>
        </w:drawing>
      </w:r>
    </w:p>
    <w:p w14:paraId="71B45CBB" w14:textId="0D2B16C2" w:rsidR="00340066" w:rsidRDefault="00541220" w:rsidP="00340066">
      <w:pPr>
        <w:pStyle w:val="Heading4"/>
      </w:pPr>
      <w:r>
        <w:t>Make Finished Good Load Tags</w:t>
      </w:r>
    </w:p>
    <w:p w14:paraId="75082A66" w14:textId="677A323E" w:rsidR="003D6434" w:rsidRPr="008B2FC2" w:rsidRDefault="003D6434" w:rsidP="003D6434">
      <w:r>
        <w:t xml:space="preserve">Click the </w:t>
      </w:r>
      <w:r>
        <w:rPr>
          <w:b/>
          <w:bCs/>
          <w:i/>
          <w:iCs/>
          <w:u w:val="single"/>
        </w:rPr>
        <w:t>“Make FG Load Tags”</w:t>
      </w:r>
      <w:r>
        <w:t xml:space="preserve"> button to open the </w:t>
      </w:r>
      <w:r>
        <w:rPr>
          <w:i/>
          <w:iCs/>
        </w:rPr>
        <w:t>Create Finished Good Load Tags Sharp Shooter</w:t>
      </w:r>
      <w:r>
        <w:t xml:space="preserve"> screen.</w:t>
      </w:r>
    </w:p>
    <w:p w14:paraId="5C83B6D4" w14:textId="098E854B" w:rsidR="00541220" w:rsidRDefault="00541220" w:rsidP="00541220">
      <w:pPr>
        <w:pStyle w:val="Heading4"/>
      </w:pPr>
      <w:r>
        <w:t>Make Raw Material Tags</w:t>
      </w:r>
    </w:p>
    <w:p w14:paraId="554F8077" w14:textId="693E23B5" w:rsidR="003D6434" w:rsidRPr="008B2FC2" w:rsidRDefault="003D6434" w:rsidP="003D6434">
      <w:r>
        <w:t xml:space="preserve">Click the </w:t>
      </w:r>
      <w:r>
        <w:rPr>
          <w:b/>
          <w:bCs/>
          <w:i/>
          <w:iCs/>
          <w:u w:val="single"/>
        </w:rPr>
        <w:t xml:space="preserve">“Make Raw </w:t>
      </w:r>
      <w:proofErr w:type="spellStart"/>
      <w:r>
        <w:rPr>
          <w:b/>
          <w:bCs/>
          <w:i/>
          <w:iCs/>
          <w:u w:val="single"/>
        </w:rPr>
        <w:t>Mat’l</w:t>
      </w:r>
      <w:proofErr w:type="spellEnd"/>
      <w:r>
        <w:rPr>
          <w:b/>
          <w:bCs/>
          <w:i/>
          <w:iCs/>
          <w:u w:val="single"/>
        </w:rPr>
        <w:t xml:space="preserve"> Tags”</w:t>
      </w:r>
      <w:r>
        <w:t xml:space="preserve"> button to open the </w:t>
      </w:r>
      <w:r>
        <w:rPr>
          <w:i/>
          <w:iCs/>
        </w:rPr>
        <w:t>Create Raw Materials Load Tags Sharp Shooter</w:t>
      </w:r>
      <w:r>
        <w:t xml:space="preserve"> screen.</w:t>
      </w:r>
    </w:p>
    <w:p w14:paraId="4409B8CF" w14:textId="26D589B3" w:rsidR="00541220" w:rsidRDefault="00541220" w:rsidP="00541220">
      <w:pPr>
        <w:pStyle w:val="Heading4"/>
      </w:pPr>
      <w:r>
        <w:t>Scan Case Label</w:t>
      </w:r>
    </w:p>
    <w:p w14:paraId="66004758" w14:textId="3883ADB4" w:rsidR="003D6434" w:rsidRPr="008B2FC2" w:rsidRDefault="003D6434" w:rsidP="003D6434">
      <w:r>
        <w:t xml:space="preserve">Click the </w:t>
      </w:r>
      <w:r>
        <w:rPr>
          <w:b/>
          <w:bCs/>
          <w:i/>
          <w:iCs/>
          <w:u w:val="single"/>
        </w:rPr>
        <w:t>“Scan Case Label”</w:t>
      </w:r>
      <w:r>
        <w:t xml:space="preserve"> button to open the </w:t>
      </w:r>
      <w:r>
        <w:rPr>
          <w:i/>
          <w:iCs/>
        </w:rPr>
        <w:t>Case Label Sharp Shooter</w:t>
      </w:r>
      <w:r>
        <w:t xml:space="preserve"> screen.</w:t>
      </w:r>
    </w:p>
    <w:p w14:paraId="4403B637" w14:textId="0680F07B" w:rsidR="00541220" w:rsidRDefault="00541220" w:rsidP="00541220">
      <w:pPr>
        <w:pStyle w:val="Heading4"/>
      </w:pPr>
      <w:r>
        <w:t>File Maintenance</w:t>
      </w:r>
    </w:p>
    <w:p w14:paraId="33BDED4F" w14:textId="52C0288A" w:rsidR="003D6434" w:rsidRPr="008B2FC2" w:rsidRDefault="003D6434" w:rsidP="003D6434">
      <w:r>
        <w:t xml:space="preserve">Click the </w:t>
      </w:r>
      <w:r>
        <w:rPr>
          <w:b/>
          <w:bCs/>
          <w:i/>
          <w:iCs/>
          <w:u w:val="single"/>
        </w:rPr>
        <w:t xml:space="preserve">“File </w:t>
      </w:r>
      <w:r w:rsidR="006A1D2C">
        <w:rPr>
          <w:b/>
          <w:bCs/>
          <w:i/>
          <w:iCs/>
          <w:u w:val="single"/>
        </w:rPr>
        <w:t>Maintenance</w:t>
      </w:r>
      <w:r>
        <w:rPr>
          <w:b/>
          <w:bCs/>
          <w:i/>
          <w:iCs/>
          <w:u w:val="single"/>
        </w:rPr>
        <w:t>”</w:t>
      </w:r>
      <w:r>
        <w:t xml:space="preserve"> button to open the </w:t>
      </w:r>
      <w:r>
        <w:rPr>
          <w:i/>
          <w:iCs/>
        </w:rPr>
        <w:t>Tag Maintenance Selection Sharp Shooter</w:t>
      </w:r>
      <w:r>
        <w:t xml:space="preserve"> Menu screen.</w:t>
      </w:r>
    </w:p>
    <w:p w14:paraId="5D722DBA" w14:textId="56889A63" w:rsidR="00541220" w:rsidRDefault="00541220" w:rsidP="00541220">
      <w:pPr>
        <w:pStyle w:val="Heading4"/>
      </w:pPr>
      <w:r>
        <w:t>CLOSE</w:t>
      </w:r>
    </w:p>
    <w:p w14:paraId="2D516D5D" w14:textId="30E007CE" w:rsidR="003D6434" w:rsidRDefault="003D6434" w:rsidP="003D6434">
      <w:r>
        <w:t xml:space="preserve">Click the </w:t>
      </w:r>
      <w:r>
        <w:rPr>
          <w:b/>
          <w:bCs/>
          <w:i/>
          <w:iCs/>
          <w:u w:val="single"/>
        </w:rPr>
        <w:t>“Close”</w:t>
      </w:r>
      <w:r>
        <w:t xml:space="preserve"> button to exit the Label/Load Tags Sharp Shooter Main Menu.</w:t>
      </w:r>
    </w:p>
    <w:p w14:paraId="1D98433A" w14:textId="7557D64B" w:rsidR="006A1D2C" w:rsidRDefault="006A1D2C" w:rsidP="003D6434"/>
    <w:p w14:paraId="45C4ED5D" w14:textId="3D7C809E" w:rsidR="006A1D2C" w:rsidRDefault="006A1D2C" w:rsidP="003D6434"/>
    <w:p w14:paraId="6C5F036A" w14:textId="5CC5ED52" w:rsidR="006A1D2C" w:rsidRDefault="006A1D2C" w:rsidP="003D6434"/>
    <w:p w14:paraId="302E4492" w14:textId="48BE6850" w:rsidR="006A1D2C" w:rsidRDefault="006A1D2C" w:rsidP="003D6434"/>
    <w:p w14:paraId="4BB4A220" w14:textId="77777777" w:rsidR="006A1D2C" w:rsidRPr="008B2FC2" w:rsidRDefault="006A1D2C" w:rsidP="003D6434"/>
    <w:p w14:paraId="1C1EBF4C" w14:textId="682D05CA" w:rsidR="00E907D8" w:rsidRDefault="00E907D8" w:rsidP="00E907D8">
      <w:pPr>
        <w:pStyle w:val="Heading2"/>
      </w:pPr>
      <w:bookmarkStart w:id="177" w:name="_Toc46575041"/>
      <w:r>
        <w:lastRenderedPageBreak/>
        <w:t>Make Finished Good Load Tags</w:t>
      </w:r>
      <w:bookmarkEnd w:id="177"/>
    </w:p>
    <w:p w14:paraId="28DB6D66" w14:textId="6B73CF56" w:rsidR="00A418D4" w:rsidRDefault="00A418D4" w:rsidP="00A418D4">
      <w:pPr>
        <w:pStyle w:val="BodyText"/>
        <w:rPr>
          <w:rFonts w:asciiTheme="minorHAnsi" w:hAnsiTheme="minorHAnsi" w:cstheme="minorHAnsi"/>
          <w:sz w:val="22"/>
          <w:szCs w:val="22"/>
        </w:rPr>
      </w:pPr>
      <w:r w:rsidRPr="004B1BF3">
        <w:rPr>
          <w:rFonts w:asciiTheme="minorHAnsi" w:hAnsiTheme="minorHAnsi" w:cstheme="minorHAnsi"/>
          <w:sz w:val="22"/>
          <w:szCs w:val="22"/>
        </w:rPr>
        <w:t>Load tags may be created for purchased finished goods upon receipt, from production finishing or in the office.</w:t>
      </w:r>
      <w:r>
        <w:rPr>
          <w:rFonts w:asciiTheme="minorHAnsi" w:hAnsiTheme="minorHAnsi" w:cstheme="minorHAnsi"/>
          <w:sz w:val="22"/>
          <w:szCs w:val="22"/>
        </w:rPr>
        <w:t xml:space="preserve"> </w:t>
      </w:r>
      <w:r w:rsidRPr="004B1BF3">
        <w:rPr>
          <w:rFonts w:asciiTheme="minorHAnsi" w:hAnsiTheme="minorHAnsi" w:cstheme="minorHAnsi"/>
          <w:sz w:val="22"/>
          <w:szCs w:val="22"/>
        </w:rPr>
        <w:t>Load tags for Inventory that is stocked in corrugated cases may</w:t>
      </w:r>
      <w:r w:rsidR="00B27DF5">
        <w:rPr>
          <w:rFonts w:asciiTheme="minorHAnsi" w:hAnsiTheme="minorHAnsi" w:cstheme="minorHAnsi"/>
          <w:sz w:val="22"/>
          <w:szCs w:val="22"/>
        </w:rPr>
        <w:t xml:space="preserve"> be</w:t>
      </w:r>
      <w:r w:rsidRPr="004B1BF3">
        <w:rPr>
          <w:rFonts w:asciiTheme="minorHAnsi" w:hAnsiTheme="minorHAnsi" w:cstheme="minorHAnsi"/>
          <w:sz w:val="22"/>
          <w:szCs w:val="22"/>
        </w:rPr>
        <w:t xml:space="preserve"> created by scanning the bar code on the case label.  Alternatively, the job number may be scanned for a job card or the use may enter the order number, job number or item code.  </w:t>
      </w:r>
    </w:p>
    <w:p w14:paraId="0500AF62" w14:textId="77777777" w:rsidR="00A418D4" w:rsidRDefault="00A418D4" w:rsidP="00A418D4">
      <w:pPr>
        <w:pStyle w:val="BodyText"/>
        <w:rPr>
          <w:rFonts w:asciiTheme="minorHAnsi" w:hAnsiTheme="minorHAnsi" w:cstheme="minorHAnsi"/>
          <w:sz w:val="22"/>
          <w:szCs w:val="22"/>
        </w:rPr>
      </w:pPr>
    </w:p>
    <w:p w14:paraId="06550777" w14:textId="2E2A87DC" w:rsidR="00A418D4" w:rsidRDefault="00A418D4" w:rsidP="00A418D4">
      <w:pPr>
        <w:pStyle w:val="BodyText"/>
        <w:rPr>
          <w:rFonts w:asciiTheme="minorHAnsi" w:hAnsiTheme="minorHAnsi" w:cstheme="minorHAnsi"/>
          <w:sz w:val="22"/>
          <w:szCs w:val="22"/>
        </w:rPr>
      </w:pPr>
      <w:r w:rsidRPr="004B1BF3">
        <w:rPr>
          <w:rFonts w:asciiTheme="minorHAnsi" w:hAnsiTheme="minorHAnsi" w:cstheme="minorHAnsi"/>
          <w:sz w:val="22"/>
          <w:szCs w:val="22"/>
        </w:rPr>
        <w:t xml:space="preserve">Once entered, the program generates a worksheet so that the receiving clerk will type the number of tags, quantity per pallet, </w:t>
      </w:r>
      <w:r w:rsidR="00B27DF5" w:rsidRPr="004B1BF3">
        <w:rPr>
          <w:rFonts w:asciiTheme="minorHAnsi" w:hAnsiTheme="minorHAnsi" w:cstheme="minorHAnsi"/>
          <w:sz w:val="22"/>
          <w:szCs w:val="22"/>
        </w:rPr>
        <w:t>quantity</w:t>
      </w:r>
      <w:r w:rsidRPr="004B1BF3">
        <w:rPr>
          <w:rFonts w:asciiTheme="minorHAnsi" w:hAnsiTheme="minorHAnsi" w:cstheme="minorHAnsi"/>
          <w:sz w:val="22"/>
          <w:szCs w:val="22"/>
        </w:rPr>
        <w:t xml:space="preserve"> per case or bundle, </w:t>
      </w:r>
      <w:r w:rsidR="00B27DF5" w:rsidRPr="004B1BF3">
        <w:rPr>
          <w:rFonts w:asciiTheme="minorHAnsi" w:hAnsiTheme="minorHAnsi" w:cstheme="minorHAnsi"/>
          <w:sz w:val="22"/>
          <w:szCs w:val="22"/>
        </w:rPr>
        <w:t>units</w:t>
      </w:r>
      <w:r w:rsidRPr="004B1BF3">
        <w:rPr>
          <w:rFonts w:asciiTheme="minorHAnsi" w:hAnsiTheme="minorHAnsi" w:cstheme="minorHAnsi"/>
          <w:sz w:val="22"/>
          <w:szCs w:val="22"/>
        </w:rPr>
        <w:t xml:space="preserve"> per pallet and any partial unit quantity. Once the </w:t>
      </w:r>
      <w:r w:rsidR="00B27DF5">
        <w:rPr>
          <w:rFonts w:asciiTheme="minorHAnsi" w:hAnsiTheme="minorHAnsi" w:cstheme="minorHAnsi"/>
          <w:sz w:val="22"/>
          <w:szCs w:val="22"/>
        </w:rPr>
        <w:t>“</w:t>
      </w:r>
      <w:r w:rsidRPr="00B27DF5">
        <w:rPr>
          <w:rFonts w:asciiTheme="minorHAnsi" w:hAnsiTheme="minorHAnsi" w:cstheme="minorHAnsi"/>
          <w:b/>
          <w:bCs/>
          <w:i/>
          <w:iCs/>
          <w:sz w:val="22"/>
          <w:szCs w:val="22"/>
          <w:u w:val="single"/>
        </w:rPr>
        <w:t xml:space="preserve">CREATE </w:t>
      </w:r>
      <w:r w:rsidR="00B27DF5">
        <w:rPr>
          <w:rFonts w:asciiTheme="minorHAnsi" w:hAnsiTheme="minorHAnsi" w:cstheme="minorHAnsi"/>
          <w:b/>
          <w:bCs/>
          <w:i/>
          <w:iCs/>
          <w:sz w:val="22"/>
          <w:szCs w:val="22"/>
          <w:u w:val="single"/>
        </w:rPr>
        <w:t>T</w:t>
      </w:r>
      <w:r w:rsidRPr="00B27DF5">
        <w:rPr>
          <w:rFonts w:asciiTheme="minorHAnsi" w:hAnsiTheme="minorHAnsi" w:cstheme="minorHAnsi"/>
          <w:b/>
          <w:bCs/>
          <w:i/>
          <w:iCs/>
          <w:sz w:val="22"/>
          <w:szCs w:val="22"/>
          <w:u w:val="single"/>
        </w:rPr>
        <w:t>AGS</w:t>
      </w:r>
      <w:r w:rsidR="00B27DF5">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button is pressed, the load tags are create</w:t>
      </w:r>
      <w:r w:rsidR="00B27DF5">
        <w:rPr>
          <w:rFonts w:asciiTheme="minorHAnsi" w:hAnsiTheme="minorHAnsi" w:cstheme="minorHAnsi"/>
          <w:sz w:val="22"/>
          <w:szCs w:val="22"/>
        </w:rPr>
        <w:t>d and</w:t>
      </w:r>
      <w:r w:rsidRPr="004B1BF3">
        <w:rPr>
          <w:rFonts w:asciiTheme="minorHAnsi" w:hAnsiTheme="minorHAnsi" w:cstheme="minorHAnsi"/>
          <w:sz w:val="22"/>
          <w:szCs w:val="22"/>
        </w:rPr>
        <w:t xml:space="preserve"> printed</w:t>
      </w:r>
      <w:r w:rsidR="00B27DF5">
        <w:rPr>
          <w:rFonts w:asciiTheme="minorHAnsi" w:hAnsiTheme="minorHAnsi" w:cstheme="minorHAnsi"/>
          <w:sz w:val="22"/>
          <w:szCs w:val="22"/>
        </w:rPr>
        <w:t>,</w:t>
      </w:r>
      <w:r w:rsidRPr="004B1BF3">
        <w:rPr>
          <w:rFonts w:asciiTheme="minorHAnsi" w:hAnsiTheme="minorHAnsi" w:cstheme="minorHAnsi"/>
          <w:sz w:val="22"/>
          <w:szCs w:val="22"/>
        </w:rPr>
        <w:t xml:space="preserve"> and may simultaneously create Finished Goods receipts in the Advantzware </w:t>
      </w:r>
      <w:r w:rsidR="00B27DF5">
        <w:rPr>
          <w:rFonts w:asciiTheme="minorHAnsi" w:hAnsiTheme="minorHAnsi" w:cstheme="minorHAnsi"/>
          <w:sz w:val="22"/>
          <w:szCs w:val="22"/>
        </w:rPr>
        <w:t>system.</w:t>
      </w:r>
      <w:r w:rsidRPr="004B1BF3">
        <w:rPr>
          <w:rFonts w:asciiTheme="minorHAnsi" w:hAnsiTheme="minorHAnsi" w:cstheme="minorHAnsi"/>
          <w:sz w:val="22"/>
          <w:szCs w:val="22"/>
        </w:rPr>
        <w:t xml:space="preserve"> </w:t>
      </w:r>
      <w:r w:rsidR="00B27DF5">
        <w:rPr>
          <w:rFonts w:asciiTheme="minorHAnsi" w:hAnsiTheme="minorHAnsi" w:cstheme="minorHAnsi"/>
          <w:sz w:val="22"/>
          <w:szCs w:val="22"/>
        </w:rPr>
        <w:t>The r</w:t>
      </w:r>
      <w:r w:rsidRPr="004B1BF3">
        <w:rPr>
          <w:rFonts w:asciiTheme="minorHAnsi" w:hAnsiTheme="minorHAnsi" w:cstheme="minorHAnsi"/>
          <w:sz w:val="22"/>
          <w:szCs w:val="22"/>
        </w:rPr>
        <w:t xml:space="preserve">eceipts file is the </w:t>
      </w:r>
      <w:r w:rsidR="00B27DF5" w:rsidRPr="00B27DF5">
        <w:rPr>
          <w:rFonts w:asciiTheme="minorHAnsi" w:hAnsiTheme="minorHAnsi" w:cstheme="minorHAnsi"/>
          <w:b/>
          <w:bCs/>
          <w:i/>
          <w:iCs/>
          <w:sz w:val="22"/>
          <w:szCs w:val="22"/>
          <w:u w:val="single"/>
        </w:rPr>
        <w:t>“</w:t>
      </w:r>
      <w:r w:rsidRPr="00B27DF5">
        <w:rPr>
          <w:rFonts w:asciiTheme="minorHAnsi" w:hAnsiTheme="minorHAnsi" w:cstheme="minorHAnsi"/>
          <w:b/>
          <w:bCs/>
          <w:i/>
          <w:iCs/>
          <w:sz w:val="22"/>
          <w:szCs w:val="22"/>
          <w:u w:val="single"/>
        </w:rPr>
        <w:t>N</w:t>
      </w:r>
      <w:r w:rsidR="00B27DF5" w:rsidRPr="00B27DF5">
        <w:rPr>
          <w:rFonts w:asciiTheme="minorHAnsi" w:hAnsiTheme="minorHAnsi" w:cstheme="minorHAnsi"/>
          <w:b/>
          <w:bCs/>
          <w:i/>
          <w:iCs/>
          <w:sz w:val="22"/>
          <w:szCs w:val="22"/>
          <w:u w:val="single"/>
        </w:rPr>
        <w:t>”</w:t>
      </w:r>
      <w:r w:rsidRPr="00B27DF5">
        <w:rPr>
          <w:rFonts w:asciiTheme="minorHAnsi" w:hAnsiTheme="minorHAnsi" w:cstheme="minorHAnsi"/>
          <w:b/>
          <w:bCs/>
          <w:i/>
          <w:iCs/>
          <w:sz w:val="22"/>
          <w:szCs w:val="22"/>
          <w:u w:val="single"/>
        </w:rPr>
        <w:t>-</w:t>
      </w:r>
      <w:r w:rsidR="00B27DF5" w:rsidRPr="00B27DF5">
        <w:rPr>
          <w:rFonts w:asciiTheme="minorHAnsi" w:hAnsiTheme="minorHAnsi" w:cstheme="minorHAnsi"/>
          <w:b/>
          <w:bCs/>
          <w:i/>
          <w:iCs/>
          <w:sz w:val="22"/>
          <w:szCs w:val="22"/>
          <w:u w:val="single"/>
        </w:rPr>
        <w:t>“</w:t>
      </w:r>
      <w:r w:rsidRPr="00B27DF5">
        <w:rPr>
          <w:rFonts w:asciiTheme="minorHAnsi" w:hAnsiTheme="minorHAnsi" w:cstheme="minorHAnsi"/>
          <w:b/>
          <w:bCs/>
          <w:i/>
          <w:iCs/>
          <w:sz w:val="22"/>
          <w:szCs w:val="22"/>
          <w:u w:val="single"/>
        </w:rPr>
        <w:t>K</w:t>
      </w:r>
      <w:r w:rsidR="00B27DF5" w:rsidRPr="00B27DF5">
        <w:rPr>
          <w:rFonts w:asciiTheme="minorHAnsi" w:hAnsiTheme="minorHAnsi" w:cstheme="minorHAnsi"/>
          <w:b/>
          <w:bCs/>
          <w:i/>
          <w:iCs/>
          <w:sz w:val="22"/>
          <w:szCs w:val="22"/>
          <w:u w:val="single"/>
        </w:rPr>
        <w:t>”</w:t>
      </w:r>
      <w:r w:rsidRPr="00B27DF5">
        <w:rPr>
          <w:rFonts w:asciiTheme="minorHAnsi" w:hAnsiTheme="minorHAnsi" w:cstheme="minorHAnsi"/>
          <w:b/>
          <w:bCs/>
          <w:i/>
          <w:iCs/>
          <w:sz w:val="22"/>
          <w:szCs w:val="22"/>
          <w:u w:val="single"/>
        </w:rPr>
        <w:t>-</w:t>
      </w:r>
      <w:r w:rsidR="00B27DF5" w:rsidRPr="00B27DF5">
        <w:rPr>
          <w:rFonts w:asciiTheme="minorHAnsi" w:hAnsiTheme="minorHAnsi" w:cstheme="minorHAnsi"/>
          <w:b/>
          <w:bCs/>
          <w:i/>
          <w:iCs/>
          <w:sz w:val="22"/>
          <w:szCs w:val="22"/>
          <w:u w:val="single"/>
        </w:rPr>
        <w:t>“</w:t>
      </w:r>
      <w:r w:rsidRPr="00B27DF5">
        <w:rPr>
          <w:rFonts w:asciiTheme="minorHAnsi" w:hAnsiTheme="minorHAnsi" w:cstheme="minorHAnsi"/>
          <w:b/>
          <w:bCs/>
          <w:i/>
          <w:iCs/>
          <w:sz w:val="22"/>
          <w:szCs w:val="22"/>
          <w:u w:val="single"/>
        </w:rPr>
        <w:t>1</w:t>
      </w:r>
      <w:r w:rsidR="00B27DF5" w:rsidRPr="00B27DF5">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w:t>
      </w:r>
      <w:proofErr w:type="spellStart"/>
      <w:r w:rsidRPr="004B1BF3">
        <w:rPr>
          <w:rFonts w:asciiTheme="minorHAnsi" w:hAnsiTheme="minorHAnsi" w:cstheme="minorHAnsi"/>
          <w:sz w:val="22"/>
          <w:szCs w:val="22"/>
        </w:rPr>
        <w:t>FGReceipt</w:t>
      </w:r>
      <w:proofErr w:type="spellEnd"/>
      <w:r w:rsidRPr="004B1BF3">
        <w:rPr>
          <w:rFonts w:asciiTheme="minorHAnsi" w:hAnsiTheme="minorHAnsi" w:cstheme="minorHAnsi"/>
          <w:sz w:val="22"/>
          <w:szCs w:val="22"/>
        </w:rPr>
        <w:t xml:space="preserve">  parameter is set to LOADTAG.  The number of load tags per pallet may be defined for each customer or a default number per pallet may be set in the </w:t>
      </w:r>
      <w:r w:rsidR="00DD2707" w:rsidRPr="00DD2707">
        <w:rPr>
          <w:rFonts w:asciiTheme="minorHAnsi" w:hAnsiTheme="minorHAnsi" w:cstheme="minorHAnsi"/>
          <w:b/>
          <w:bCs/>
          <w:i/>
          <w:iCs/>
          <w:sz w:val="22"/>
          <w:szCs w:val="22"/>
          <w:u w:val="single"/>
        </w:rPr>
        <w:t>“</w:t>
      </w:r>
      <w:r w:rsidRPr="00DD2707">
        <w:rPr>
          <w:rFonts w:asciiTheme="minorHAnsi" w:hAnsiTheme="minorHAnsi" w:cstheme="minorHAnsi"/>
          <w:b/>
          <w:bCs/>
          <w:i/>
          <w:iCs/>
          <w:sz w:val="22"/>
          <w:szCs w:val="22"/>
          <w:u w:val="single"/>
        </w:rPr>
        <w:t>N</w:t>
      </w:r>
      <w:r w:rsidR="00DD2707" w:rsidRPr="00DD2707">
        <w:rPr>
          <w:rFonts w:asciiTheme="minorHAnsi" w:hAnsiTheme="minorHAnsi" w:cstheme="minorHAnsi"/>
          <w:b/>
          <w:bCs/>
          <w:i/>
          <w:iCs/>
          <w:sz w:val="22"/>
          <w:szCs w:val="22"/>
          <w:u w:val="single"/>
        </w:rPr>
        <w:t>”</w:t>
      </w:r>
      <w:r w:rsidRPr="00DD2707">
        <w:rPr>
          <w:rFonts w:asciiTheme="minorHAnsi" w:hAnsiTheme="minorHAnsi" w:cstheme="minorHAnsi"/>
          <w:b/>
          <w:bCs/>
          <w:i/>
          <w:iCs/>
          <w:sz w:val="22"/>
          <w:szCs w:val="22"/>
          <w:u w:val="single"/>
        </w:rPr>
        <w:t>-</w:t>
      </w:r>
      <w:r w:rsidR="00DD2707" w:rsidRPr="00DD2707">
        <w:rPr>
          <w:rFonts w:asciiTheme="minorHAnsi" w:hAnsiTheme="minorHAnsi" w:cstheme="minorHAnsi"/>
          <w:b/>
          <w:bCs/>
          <w:i/>
          <w:iCs/>
          <w:sz w:val="22"/>
          <w:szCs w:val="22"/>
          <w:u w:val="single"/>
        </w:rPr>
        <w:t>“</w:t>
      </w:r>
      <w:r w:rsidRPr="00DD2707">
        <w:rPr>
          <w:rFonts w:asciiTheme="minorHAnsi" w:hAnsiTheme="minorHAnsi" w:cstheme="minorHAnsi"/>
          <w:b/>
          <w:bCs/>
          <w:i/>
          <w:iCs/>
          <w:sz w:val="22"/>
          <w:szCs w:val="22"/>
          <w:u w:val="single"/>
        </w:rPr>
        <w:t>K</w:t>
      </w:r>
      <w:r w:rsidR="00DD2707" w:rsidRPr="00DD2707">
        <w:rPr>
          <w:rFonts w:asciiTheme="minorHAnsi" w:hAnsiTheme="minorHAnsi" w:cstheme="minorHAnsi"/>
          <w:b/>
          <w:bCs/>
          <w:i/>
          <w:iCs/>
          <w:sz w:val="22"/>
          <w:szCs w:val="22"/>
          <w:u w:val="single"/>
        </w:rPr>
        <w:t>”</w:t>
      </w:r>
      <w:r w:rsidRPr="00DD2707">
        <w:rPr>
          <w:rFonts w:asciiTheme="minorHAnsi" w:hAnsiTheme="minorHAnsi" w:cstheme="minorHAnsi"/>
          <w:b/>
          <w:bCs/>
          <w:i/>
          <w:iCs/>
          <w:sz w:val="22"/>
          <w:szCs w:val="22"/>
          <w:u w:val="single"/>
        </w:rPr>
        <w:t>-</w:t>
      </w:r>
      <w:r w:rsidR="00DD2707" w:rsidRPr="00DD2707">
        <w:rPr>
          <w:rFonts w:asciiTheme="minorHAnsi" w:hAnsiTheme="minorHAnsi" w:cstheme="minorHAnsi"/>
          <w:b/>
          <w:bCs/>
          <w:i/>
          <w:iCs/>
          <w:sz w:val="22"/>
          <w:szCs w:val="22"/>
          <w:u w:val="single"/>
        </w:rPr>
        <w:t>“</w:t>
      </w:r>
      <w:r w:rsidRPr="00DD2707">
        <w:rPr>
          <w:rFonts w:asciiTheme="minorHAnsi" w:hAnsiTheme="minorHAnsi" w:cstheme="minorHAnsi"/>
          <w:b/>
          <w:bCs/>
          <w:i/>
          <w:iCs/>
          <w:sz w:val="22"/>
          <w:szCs w:val="22"/>
          <w:u w:val="single"/>
        </w:rPr>
        <w:t>1</w:t>
      </w:r>
      <w:r w:rsidR="00DD2707" w:rsidRPr="00DD2707">
        <w:rPr>
          <w:rFonts w:asciiTheme="minorHAnsi" w:hAnsiTheme="minorHAnsi" w:cstheme="minorHAnsi"/>
          <w:b/>
          <w:bCs/>
          <w:i/>
          <w:iCs/>
          <w:sz w:val="22"/>
          <w:szCs w:val="22"/>
          <w:u w:val="single"/>
        </w:rPr>
        <w:t>”</w:t>
      </w:r>
      <w:r w:rsidRPr="004B1BF3">
        <w:rPr>
          <w:rFonts w:asciiTheme="minorHAnsi" w:hAnsiTheme="minorHAnsi" w:cstheme="minorHAnsi"/>
          <w:sz w:val="22"/>
          <w:szCs w:val="22"/>
        </w:rPr>
        <w:t xml:space="preserve"> LOADTAG parameter.  </w:t>
      </w:r>
    </w:p>
    <w:p w14:paraId="070C10F0" w14:textId="77777777" w:rsidR="00A418D4" w:rsidRDefault="00A418D4" w:rsidP="00A418D4">
      <w:pPr>
        <w:pStyle w:val="BodyText"/>
        <w:rPr>
          <w:rFonts w:asciiTheme="minorHAnsi" w:hAnsiTheme="minorHAnsi" w:cstheme="minorHAnsi"/>
          <w:sz w:val="22"/>
          <w:szCs w:val="22"/>
        </w:rPr>
      </w:pPr>
    </w:p>
    <w:p w14:paraId="224414B7" w14:textId="470F46D5" w:rsidR="00A418D4" w:rsidRDefault="00A418D4" w:rsidP="00A418D4">
      <w:pPr>
        <w:pStyle w:val="BodyText"/>
        <w:rPr>
          <w:rFonts w:asciiTheme="minorHAnsi" w:hAnsiTheme="minorHAnsi" w:cstheme="minorHAnsi"/>
          <w:sz w:val="22"/>
          <w:szCs w:val="22"/>
        </w:rPr>
      </w:pPr>
      <w:r w:rsidRPr="004B1BF3">
        <w:rPr>
          <w:rFonts w:asciiTheme="minorHAnsi" w:hAnsiTheme="minorHAnsi" w:cstheme="minorHAnsi"/>
          <w:sz w:val="22"/>
          <w:szCs w:val="22"/>
        </w:rPr>
        <w:t>Once the load tags are printed, they will be attached to each pallet. The load tag will show the purchase order number, item number, job number, unit count and a bar code load tag number, which is created by combining the</w:t>
      </w:r>
      <w:r w:rsidRPr="00A418D4">
        <w:rPr>
          <w:rFonts w:asciiTheme="minorHAnsi" w:hAnsiTheme="minorHAnsi" w:cstheme="minorHAnsi"/>
          <w:sz w:val="22"/>
          <w:szCs w:val="22"/>
        </w:rPr>
        <w:t xml:space="preserve"> purchase order number, line number, unit number and unit count for each pallet received.  Alternatively, a vendor supplied load tag may be scanned, which will create the warehouse receipt.  Receipts for Finished Goods without bar coded tags may be added via the </w:t>
      </w:r>
      <w:r w:rsidR="00DD2707">
        <w:rPr>
          <w:rFonts w:asciiTheme="minorHAnsi" w:hAnsiTheme="minorHAnsi" w:cstheme="minorHAnsi"/>
          <w:sz w:val="22"/>
          <w:szCs w:val="22"/>
        </w:rPr>
        <w:t>“</w:t>
      </w:r>
      <w:r w:rsidRPr="00DD2707">
        <w:rPr>
          <w:rFonts w:asciiTheme="minorHAnsi" w:hAnsiTheme="minorHAnsi" w:cstheme="minorHAnsi"/>
          <w:b/>
          <w:bCs/>
          <w:i/>
          <w:iCs/>
          <w:sz w:val="22"/>
          <w:szCs w:val="22"/>
          <w:u w:val="single"/>
        </w:rPr>
        <w:t>Enter/Modify Receipts</w:t>
      </w:r>
      <w:r w:rsidR="00DD2707">
        <w:rPr>
          <w:rFonts w:asciiTheme="minorHAnsi" w:hAnsiTheme="minorHAnsi" w:cstheme="minorHAnsi"/>
          <w:b/>
          <w:bCs/>
          <w:i/>
          <w:iCs/>
          <w:sz w:val="22"/>
          <w:szCs w:val="22"/>
          <w:u w:val="single"/>
        </w:rPr>
        <w:t>”</w:t>
      </w:r>
      <w:r w:rsidRPr="00A418D4">
        <w:rPr>
          <w:rFonts w:asciiTheme="minorHAnsi" w:hAnsiTheme="minorHAnsi" w:cstheme="minorHAnsi"/>
          <w:sz w:val="22"/>
          <w:szCs w:val="22"/>
        </w:rPr>
        <w:t xml:space="preserve"> button.</w:t>
      </w:r>
    </w:p>
    <w:p w14:paraId="301D2728" w14:textId="77777777" w:rsidR="006A1D2C" w:rsidRDefault="006A1D2C" w:rsidP="00A418D4">
      <w:pPr>
        <w:pStyle w:val="BodyText"/>
        <w:rPr>
          <w:rFonts w:asciiTheme="minorHAnsi" w:hAnsiTheme="minorHAnsi" w:cstheme="minorHAnsi"/>
          <w:sz w:val="22"/>
          <w:szCs w:val="22"/>
        </w:rPr>
      </w:pPr>
    </w:p>
    <w:p w14:paraId="59466061" w14:textId="77777777" w:rsidR="00A418D4" w:rsidRPr="00A418D4" w:rsidRDefault="00A418D4" w:rsidP="00A418D4">
      <w:pPr>
        <w:pStyle w:val="BodyText"/>
      </w:pPr>
    </w:p>
    <w:p w14:paraId="629D75E3" w14:textId="0BF64E02" w:rsidR="00E907D8" w:rsidRDefault="00C845CD" w:rsidP="00E907D8">
      <w:pPr>
        <w:pStyle w:val="Heading3"/>
      </w:pPr>
      <w:bookmarkStart w:id="178" w:name="_Toc46575042"/>
      <w:r>
        <w:t>Selection Parameters</w:t>
      </w:r>
      <w:bookmarkEnd w:id="178"/>
    </w:p>
    <w:p w14:paraId="031B50A9" w14:textId="1FE68EE2" w:rsidR="007C43AC" w:rsidRPr="007C43AC" w:rsidRDefault="007C43AC" w:rsidP="007C43AC">
      <w:r>
        <w:rPr>
          <w:noProof/>
        </w:rPr>
        <w:drawing>
          <wp:inline distT="0" distB="0" distL="0" distR="0" wp14:anchorId="4577ABFA" wp14:editId="033B9598">
            <wp:extent cx="4819650" cy="609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19650" cy="609600"/>
                    </a:xfrm>
                    <a:prstGeom prst="rect">
                      <a:avLst/>
                    </a:prstGeom>
                    <a:noFill/>
                    <a:ln>
                      <a:noFill/>
                    </a:ln>
                  </pic:spPr>
                </pic:pic>
              </a:graphicData>
            </a:graphic>
          </wp:inline>
        </w:drawing>
      </w:r>
    </w:p>
    <w:p w14:paraId="4DC076E8" w14:textId="03C3F81F" w:rsidR="00E907D8" w:rsidRDefault="007C43AC" w:rsidP="00E907D8">
      <w:pPr>
        <w:pStyle w:val="Heading4"/>
      </w:pPr>
      <w:r>
        <w:t>Receipt Type (Choice)</w:t>
      </w:r>
    </w:p>
    <w:p w14:paraId="1ECA0E24" w14:textId="77777777" w:rsidR="00F6443E" w:rsidRPr="00A51692" w:rsidRDefault="00F6443E" w:rsidP="00F6443E">
      <w:r>
        <w:t>To choose the preferred receipt method of Job/Order vs. Purchased Item, please make sure the desired option choice bubble is toggled.</w:t>
      </w:r>
    </w:p>
    <w:p w14:paraId="5ADDE9A6" w14:textId="4FECF543" w:rsidR="007C43AC" w:rsidRDefault="007C43AC" w:rsidP="007C43AC">
      <w:pPr>
        <w:pStyle w:val="Heading4"/>
      </w:pPr>
      <w:r>
        <w:t>Returns? – Toggle Box</w:t>
      </w:r>
    </w:p>
    <w:p w14:paraId="4B72BEA9" w14:textId="77777777" w:rsidR="00F6443E" w:rsidRPr="00A51692" w:rsidRDefault="00F6443E" w:rsidP="00F6443E">
      <w:r>
        <w:t>To create a load tag for a return, make sure that the Returns toggle box is checked.</w:t>
      </w:r>
    </w:p>
    <w:p w14:paraId="0E597494" w14:textId="6C112783" w:rsidR="007C43AC" w:rsidRDefault="007C43AC" w:rsidP="007C43AC">
      <w:pPr>
        <w:pStyle w:val="Heading4"/>
      </w:pPr>
      <w:r>
        <w:t>Reprint Tag? – Toggle Box</w:t>
      </w:r>
    </w:p>
    <w:p w14:paraId="3AECE248" w14:textId="5AEC8B0C" w:rsidR="00F6443E" w:rsidRDefault="00F6443E" w:rsidP="00F6443E">
      <w:r>
        <w:t>If this is a reprint of an existing tag, make sure that the Reprint Tag toggle box is checked.</w:t>
      </w:r>
    </w:p>
    <w:p w14:paraId="3F9F3502" w14:textId="77777777" w:rsidR="006A1D2C" w:rsidRDefault="006A1D2C" w:rsidP="00F6443E"/>
    <w:p w14:paraId="0F8C0A6A" w14:textId="22A518B4" w:rsidR="00C845CD" w:rsidRDefault="00C845CD" w:rsidP="00C845CD">
      <w:pPr>
        <w:pStyle w:val="Heading3"/>
      </w:pPr>
      <w:bookmarkStart w:id="179" w:name="_Toc46575043"/>
      <w:r>
        <w:lastRenderedPageBreak/>
        <w:t>Data Parameters</w:t>
      </w:r>
      <w:bookmarkEnd w:id="179"/>
    </w:p>
    <w:p w14:paraId="32B172CE" w14:textId="4964F776" w:rsidR="007C43AC" w:rsidRPr="007C43AC" w:rsidRDefault="007C43AC" w:rsidP="007C43AC">
      <w:r>
        <w:rPr>
          <w:noProof/>
        </w:rPr>
        <w:drawing>
          <wp:inline distT="0" distB="0" distL="0" distR="0" wp14:anchorId="37596A07" wp14:editId="504A31CA">
            <wp:extent cx="4819650" cy="1866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19650" cy="1866900"/>
                    </a:xfrm>
                    <a:prstGeom prst="rect">
                      <a:avLst/>
                    </a:prstGeom>
                    <a:noFill/>
                    <a:ln>
                      <a:noFill/>
                    </a:ln>
                  </pic:spPr>
                </pic:pic>
              </a:graphicData>
            </a:graphic>
          </wp:inline>
        </w:drawing>
      </w:r>
    </w:p>
    <w:p w14:paraId="0A7849E5" w14:textId="4E8E92CD" w:rsidR="00C845CD" w:rsidRDefault="00541220" w:rsidP="00C845CD">
      <w:pPr>
        <w:pStyle w:val="Heading4"/>
      </w:pPr>
      <w:r>
        <w:t>Enter Order(s) Separated by Comma</w:t>
      </w:r>
    </w:p>
    <w:p w14:paraId="4C4066AD" w14:textId="77777777" w:rsidR="00F6443E" w:rsidRPr="00A51692" w:rsidRDefault="00F6443E" w:rsidP="00F6443E">
      <w:r>
        <w:t>If the orders the user wishes to create load tags for are not sequential, the user may enter in the individual orders they wish to create load tags for. Each must be separated by a comma.</w:t>
      </w:r>
    </w:p>
    <w:p w14:paraId="61171739" w14:textId="5283D601" w:rsidR="00541220" w:rsidRDefault="00541220" w:rsidP="00541220">
      <w:pPr>
        <w:pStyle w:val="Heading4"/>
      </w:pPr>
      <w:r>
        <w:t>Enter Job(s) Separated by Comma</w:t>
      </w:r>
    </w:p>
    <w:p w14:paraId="67A98032" w14:textId="77777777" w:rsidR="00F6443E" w:rsidRPr="00A51692" w:rsidRDefault="00F6443E" w:rsidP="00F6443E">
      <w:r>
        <w:t>If the jobs the user wishes to create load tags for are not sequential, the user may enter in the individual orders they wish to create load tags for. Each must be separated by a comma.</w:t>
      </w:r>
    </w:p>
    <w:p w14:paraId="4DE2DA5F" w14:textId="2811C2C0" w:rsidR="00541220" w:rsidRDefault="00541220" w:rsidP="00541220">
      <w:pPr>
        <w:pStyle w:val="Heading4"/>
      </w:pPr>
      <w:r>
        <w:t>From Order # / To Order #</w:t>
      </w:r>
    </w:p>
    <w:p w14:paraId="39237AEC" w14:textId="77777777" w:rsidR="00F6443E" w:rsidRPr="008330AD" w:rsidRDefault="00F6443E" w:rsidP="00F6443E">
      <w:r>
        <w:t>Enter the starting and ending order number create load tags for.</w:t>
      </w:r>
    </w:p>
    <w:p w14:paraId="12E0413C" w14:textId="7483A47E" w:rsidR="00541220" w:rsidRDefault="00541220" w:rsidP="00541220">
      <w:pPr>
        <w:pStyle w:val="Heading4"/>
      </w:pPr>
      <w:r>
        <w:t>From Job # / To Job #</w:t>
      </w:r>
    </w:p>
    <w:p w14:paraId="07A4AE5A" w14:textId="77777777" w:rsidR="00F6443E" w:rsidRPr="00896598" w:rsidRDefault="00F6443E" w:rsidP="00F6443E">
      <w:r>
        <w:t>Enter the starting and ending job number create load tags for.</w:t>
      </w:r>
    </w:p>
    <w:p w14:paraId="403362A7" w14:textId="38E78635" w:rsidR="00541220" w:rsidRDefault="00541220" w:rsidP="00541220">
      <w:pPr>
        <w:pStyle w:val="Heading4"/>
      </w:pPr>
      <w:r>
        <w:t>From Job #: 00 / To Job #: 00</w:t>
      </w:r>
    </w:p>
    <w:p w14:paraId="40BFD99D" w14:textId="77777777" w:rsidR="00F6443E" w:rsidRPr="00896598" w:rsidRDefault="00F6443E" w:rsidP="00F6443E">
      <w:r>
        <w:t>Enter the sequential starting and ending number for the job to create load tags for.</w:t>
      </w:r>
    </w:p>
    <w:p w14:paraId="0E5C81EE" w14:textId="19E44885" w:rsidR="00541220" w:rsidRDefault="00541220" w:rsidP="00541220">
      <w:pPr>
        <w:pStyle w:val="Heading4"/>
      </w:pPr>
      <w:r>
        <w:t>From Item # / To Item #</w:t>
      </w:r>
    </w:p>
    <w:p w14:paraId="0969B57A" w14:textId="77777777" w:rsidR="00F6443E" w:rsidRPr="008330AD" w:rsidRDefault="00F6443E" w:rsidP="00F6443E">
      <w:r>
        <w:t>Enter the starting and ending item number create load tags for.</w:t>
      </w:r>
    </w:p>
    <w:p w14:paraId="0DF13219" w14:textId="72414F5D" w:rsidR="00541220" w:rsidRDefault="00541220" w:rsidP="00541220">
      <w:pPr>
        <w:pStyle w:val="Heading4"/>
      </w:pPr>
      <w:r>
        <w:t>Order/Job Status (Choice)</w:t>
      </w:r>
    </w:p>
    <w:p w14:paraId="2D032650" w14:textId="59C16BE9" w:rsidR="00F6443E" w:rsidRDefault="00F6443E" w:rsidP="00F6443E">
      <w:r>
        <w:t>The user can choose to create load tags for open orders, closed orders, or both open and closed orders. To choose the desired job status, please make sure that desired choice bubble is toggled.</w:t>
      </w:r>
    </w:p>
    <w:p w14:paraId="6C55AFD8" w14:textId="0AF8DE5A" w:rsidR="006A1D2C" w:rsidRDefault="006A1D2C" w:rsidP="00F6443E"/>
    <w:p w14:paraId="0876E4B6" w14:textId="6DEA91CB" w:rsidR="006A1D2C" w:rsidRDefault="006A1D2C" w:rsidP="00F6443E"/>
    <w:p w14:paraId="5AE8125A" w14:textId="77777777" w:rsidR="006A1D2C" w:rsidRDefault="006A1D2C" w:rsidP="00F6443E"/>
    <w:p w14:paraId="744E6999" w14:textId="44820939" w:rsidR="00C845CD" w:rsidRDefault="007C43AC" w:rsidP="00C845CD">
      <w:pPr>
        <w:pStyle w:val="Heading3"/>
      </w:pPr>
      <w:bookmarkStart w:id="180" w:name="_Toc46575044"/>
      <w:r>
        <w:lastRenderedPageBreak/>
        <w:t>Print Options</w:t>
      </w:r>
      <w:bookmarkEnd w:id="180"/>
    </w:p>
    <w:p w14:paraId="4BA8B7EF" w14:textId="66456903" w:rsidR="007C43AC" w:rsidRPr="007C43AC" w:rsidRDefault="007C43AC" w:rsidP="007C43AC">
      <w:r>
        <w:rPr>
          <w:noProof/>
        </w:rPr>
        <w:drawing>
          <wp:inline distT="0" distB="0" distL="0" distR="0" wp14:anchorId="73A33835" wp14:editId="43E2939B">
            <wp:extent cx="4819650" cy="12858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19650" cy="1285875"/>
                    </a:xfrm>
                    <a:prstGeom prst="rect">
                      <a:avLst/>
                    </a:prstGeom>
                    <a:noFill/>
                    <a:ln>
                      <a:noFill/>
                    </a:ln>
                  </pic:spPr>
                </pic:pic>
              </a:graphicData>
            </a:graphic>
          </wp:inline>
        </w:drawing>
      </w:r>
    </w:p>
    <w:p w14:paraId="7F3613FB" w14:textId="5F37EB9C" w:rsidR="00C845CD" w:rsidRDefault="00541220" w:rsidP="00C845CD">
      <w:pPr>
        <w:pStyle w:val="Heading4"/>
      </w:pPr>
      <w:r>
        <w:t>Print PO From? (Choice)</w:t>
      </w:r>
    </w:p>
    <w:p w14:paraId="734CDFCA" w14:textId="77777777" w:rsidR="00F6443E" w:rsidRPr="009F7EA6" w:rsidRDefault="00F6443E" w:rsidP="00F6443E">
      <w:r>
        <w:t>To choose the preferred PO layout, please make sure the desired option choice bubble is toggled.</w:t>
      </w:r>
    </w:p>
    <w:p w14:paraId="47633485" w14:textId="3B5CC4F5" w:rsidR="00541220" w:rsidRDefault="00541220" w:rsidP="00541220">
      <w:pPr>
        <w:pStyle w:val="Heading4"/>
      </w:pPr>
      <w:r>
        <w:t>Release From / Release To</w:t>
      </w:r>
    </w:p>
    <w:p w14:paraId="70FCB7F4" w14:textId="767CBBEB" w:rsidR="00541220" w:rsidRPr="00541220" w:rsidRDefault="00F6443E" w:rsidP="00541220">
      <w:r>
        <w:t>Enter the beginning and ending Release Date to make Finished Good load tags for.</w:t>
      </w:r>
    </w:p>
    <w:p w14:paraId="43E2B12D" w14:textId="2A29FA63" w:rsidR="00541220" w:rsidRDefault="00541220" w:rsidP="00541220">
      <w:pPr>
        <w:pStyle w:val="Heading4"/>
      </w:pPr>
      <w:r>
        <w:t>Ship-To From / Ship-To To</w:t>
      </w:r>
    </w:p>
    <w:p w14:paraId="4B7A0EE2" w14:textId="46C60902" w:rsidR="00F6443E" w:rsidRPr="00E5397E" w:rsidRDefault="00F6443E" w:rsidP="00F6443E">
      <w:r>
        <w:t>Enter the beginning and ending Ship-To Location to make Finished Good load tags for.</w:t>
      </w:r>
    </w:p>
    <w:p w14:paraId="6AB3E389" w14:textId="2BADB0B0" w:rsidR="00541220" w:rsidRDefault="00541220" w:rsidP="00541220">
      <w:pPr>
        <w:pStyle w:val="Heading4"/>
      </w:pPr>
      <w:r>
        <w:t>Print Set Components For (Choice)</w:t>
      </w:r>
    </w:p>
    <w:p w14:paraId="00BFC506" w14:textId="77777777" w:rsidR="00F6443E" w:rsidRPr="009F7EA6" w:rsidRDefault="00F6443E" w:rsidP="00F6443E">
      <w:r>
        <w:t>To choose the preferred component set of Assembled vs. Unassembled (Or Both), please make sure the desired option choice bubble is toggled.</w:t>
      </w:r>
    </w:p>
    <w:p w14:paraId="122CF6F5" w14:textId="1CA07D79" w:rsidR="00541220" w:rsidRDefault="00541220" w:rsidP="00541220">
      <w:pPr>
        <w:pStyle w:val="Heading4"/>
      </w:pPr>
      <w:r>
        <w:t>Select Components – Toggle Box</w:t>
      </w:r>
    </w:p>
    <w:p w14:paraId="54E9CB4E" w14:textId="77777777" w:rsidR="00F6443E" w:rsidRPr="009F7EA6" w:rsidRDefault="00F6443E" w:rsidP="00F6443E">
      <w:r>
        <w:t>To print only select components, make sure that the Select Components toggle box is checked.</w:t>
      </w:r>
    </w:p>
    <w:p w14:paraId="620AD5F7" w14:textId="45AF522A" w:rsidR="00541220" w:rsidRDefault="00541220" w:rsidP="00541220">
      <w:pPr>
        <w:pStyle w:val="Heading4"/>
      </w:pPr>
      <w:r>
        <w:t>Transfer Release Lot # – Toggle Box</w:t>
      </w:r>
    </w:p>
    <w:p w14:paraId="4021C7D2" w14:textId="77777777" w:rsidR="00F6443E" w:rsidRPr="009F7EA6" w:rsidRDefault="00F6443E" w:rsidP="00F6443E">
      <w:r>
        <w:t>To transfer a release lot #, make sure that the Transfer Release Number toggle box is checked.</w:t>
      </w:r>
    </w:p>
    <w:p w14:paraId="54BF5113" w14:textId="1C24AA39" w:rsidR="00541220" w:rsidRDefault="00541220" w:rsidP="00541220">
      <w:pPr>
        <w:pStyle w:val="Heading4"/>
      </w:pPr>
      <w:r>
        <w:t>Print Department Notes? – Toggle Box</w:t>
      </w:r>
    </w:p>
    <w:p w14:paraId="42D6D83B" w14:textId="77777777" w:rsidR="00F6443E" w:rsidRPr="009F7EA6" w:rsidRDefault="00F6443E" w:rsidP="00F6443E">
      <w:r>
        <w:t>To print department notes, make sure that the Print Department Notes toggle box is checked.</w:t>
      </w:r>
    </w:p>
    <w:p w14:paraId="4A9638C4" w14:textId="1B5BC4F4" w:rsidR="00541220" w:rsidRDefault="00541220" w:rsidP="00541220">
      <w:pPr>
        <w:pStyle w:val="Heading4"/>
      </w:pPr>
      <w:r>
        <w:t>Print Posted Release in BOL File? – Toggle Box</w:t>
      </w:r>
    </w:p>
    <w:p w14:paraId="615894B2" w14:textId="77777777" w:rsidR="00F6443E" w:rsidRPr="009F7EA6" w:rsidRDefault="00F6443E" w:rsidP="00F6443E">
      <w:r>
        <w:t>To print a posted release in the bill of lading file, make sure that this toggle box is checked.</w:t>
      </w:r>
    </w:p>
    <w:p w14:paraId="000CA281" w14:textId="441799D4" w:rsidR="00541220" w:rsidRDefault="00541220" w:rsidP="00541220">
      <w:pPr>
        <w:pStyle w:val="Heading4"/>
      </w:pPr>
      <w:r>
        <w:t>Print Ship ID? – Toggle Box</w:t>
      </w:r>
    </w:p>
    <w:p w14:paraId="65329A25" w14:textId="77777777" w:rsidR="00F6443E" w:rsidRPr="009F7EA6" w:rsidRDefault="00F6443E" w:rsidP="00F6443E">
      <w:r>
        <w:t>To print a ship ID, make sure that the Print Ship ID toggle box is checked.</w:t>
      </w:r>
    </w:p>
    <w:p w14:paraId="7FC2E688" w14:textId="21D7BB4E" w:rsidR="00541220" w:rsidRDefault="00541220" w:rsidP="00541220">
      <w:pPr>
        <w:pStyle w:val="Heading4"/>
      </w:pPr>
      <w:r>
        <w:t>Ship ID</w:t>
      </w:r>
    </w:p>
    <w:p w14:paraId="3EC8D7F9" w14:textId="77777777" w:rsidR="003D6434" w:rsidRPr="007B6C25" w:rsidRDefault="003D6434" w:rsidP="003D6434">
      <w:r>
        <w:t>Enter the Ship ID number for the customer.</w:t>
      </w:r>
    </w:p>
    <w:p w14:paraId="64F69B61" w14:textId="6F21FC1C" w:rsidR="00541220" w:rsidRDefault="00541220" w:rsidP="00541220">
      <w:pPr>
        <w:pStyle w:val="Heading4"/>
      </w:pPr>
      <w:r>
        <w:t>Include Overrun? – Toggle Box</w:t>
      </w:r>
    </w:p>
    <w:p w14:paraId="0861DA39" w14:textId="77777777" w:rsidR="00F6443E" w:rsidRPr="009F7EA6" w:rsidRDefault="00F6443E" w:rsidP="00F6443E">
      <w:r>
        <w:t>To include overruns, make sure that the Include Overrun toggle box is checked.</w:t>
      </w:r>
    </w:p>
    <w:p w14:paraId="04978355" w14:textId="59114B2D" w:rsidR="00541220" w:rsidRDefault="00541220" w:rsidP="00541220">
      <w:pPr>
        <w:pStyle w:val="Heading4"/>
      </w:pPr>
      <w:r>
        <w:t>Show LWD in 16ths? – Toggle Box</w:t>
      </w:r>
    </w:p>
    <w:p w14:paraId="1CDFC82C" w14:textId="77777777" w:rsidR="00F6443E" w:rsidRPr="00BA3490" w:rsidRDefault="00F6443E" w:rsidP="00F6443E">
      <w:r>
        <w:t>To show the LWD in 16ths, make sure that this toggle box is checked.</w:t>
      </w:r>
    </w:p>
    <w:p w14:paraId="78882FE2" w14:textId="1D9C9155" w:rsidR="00C845CD" w:rsidRDefault="007C43AC" w:rsidP="00C845CD">
      <w:pPr>
        <w:pStyle w:val="Heading3"/>
      </w:pPr>
      <w:bookmarkStart w:id="181" w:name="_Toc46575045"/>
      <w:r>
        <w:lastRenderedPageBreak/>
        <w:t>Output Options</w:t>
      </w:r>
      <w:bookmarkEnd w:id="181"/>
    </w:p>
    <w:p w14:paraId="1A803BC7" w14:textId="7ADF5C57" w:rsidR="007C43AC" w:rsidRPr="007C43AC" w:rsidRDefault="007C43AC" w:rsidP="007C43AC">
      <w:r>
        <w:rPr>
          <w:noProof/>
        </w:rPr>
        <w:drawing>
          <wp:inline distT="0" distB="0" distL="0" distR="0" wp14:anchorId="591B977F" wp14:editId="6CD3227F">
            <wp:extent cx="4819650" cy="971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19650" cy="971550"/>
                    </a:xfrm>
                    <a:prstGeom prst="rect">
                      <a:avLst/>
                    </a:prstGeom>
                    <a:noFill/>
                    <a:ln>
                      <a:noFill/>
                    </a:ln>
                  </pic:spPr>
                </pic:pic>
              </a:graphicData>
            </a:graphic>
          </wp:inline>
        </w:drawing>
      </w:r>
    </w:p>
    <w:p w14:paraId="6B5863B9" w14:textId="77777777" w:rsidR="00F6443E" w:rsidRDefault="00F6443E" w:rsidP="00F6443E">
      <w:pPr>
        <w:pStyle w:val="Heading4"/>
      </w:pPr>
      <w:r>
        <w:t>Auto Print Label? – Toggle Box</w:t>
      </w:r>
    </w:p>
    <w:p w14:paraId="38F6A792" w14:textId="77777777" w:rsidR="00F6443E" w:rsidRPr="009F7EA6" w:rsidRDefault="00F6443E" w:rsidP="00F6443E">
      <w:r>
        <w:t>To automatically print the label after creation, make sure that the Auto Print Label toggle box is checked.</w:t>
      </w:r>
    </w:p>
    <w:p w14:paraId="69874D26" w14:textId="77777777" w:rsidR="00F6443E" w:rsidRDefault="00F6443E" w:rsidP="00F6443E">
      <w:pPr>
        <w:pStyle w:val="Heading4"/>
      </w:pPr>
      <w:r>
        <w:t>Freeze Label File Choice? – Toggle Box</w:t>
      </w:r>
    </w:p>
    <w:p w14:paraId="06A7A517" w14:textId="77777777" w:rsidR="00F6443E" w:rsidRPr="009F7EA6" w:rsidRDefault="00F6443E" w:rsidP="00F6443E">
      <w:r>
        <w:t>To freeze the label file choice, make sure that this toggle box is checked.</w:t>
      </w:r>
    </w:p>
    <w:p w14:paraId="6875279D" w14:textId="77777777" w:rsidR="00F6443E" w:rsidRDefault="00F6443E" w:rsidP="00F6443E">
      <w:pPr>
        <w:pStyle w:val="Heading4"/>
      </w:pPr>
      <w:r>
        <w:t>Close? – Toggle Box</w:t>
      </w:r>
    </w:p>
    <w:p w14:paraId="717D9E14" w14:textId="77777777" w:rsidR="00F6443E" w:rsidRPr="009F7EA6" w:rsidRDefault="00F6443E" w:rsidP="00F6443E">
      <w:r>
        <w:t>To close this job after creating the load tag, make sure that the Close toggle box is checked.</w:t>
      </w:r>
    </w:p>
    <w:p w14:paraId="7B26629E" w14:textId="77777777" w:rsidR="00F6443E" w:rsidRDefault="00F6443E" w:rsidP="00F6443E">
      <w:pPr>
        <w:pStyle w:val="Heading4"/>
      </w:pPr>
      <w:r>
        <w:t>Preview? – Toggle Box</w:t>
      </w:r>
    </w:p>
    <w:p w14:paraId="0AA24342" w14:textId="77777777" w:rsidR="00F6443E" w:rsidRPr="009F7EA6" w:rsidRDefault="00F6443E" w:rsidP="00F6443E">
      <w:r>
        <w:t>To preview the load tag before printing, make sure that the Preview toggle box is checked.</w:t>
      </w:r>
    </w:p>
    <w:p w14:paraId="0DFAF832" w14:textId="77777777" w:rsidR="00F6443E" w:rsidRDefault="00F6443E" w:rsidP="00F6443E">
      <w:pPr>
        <w:pStyle w:val="Heading4"/>
      </w:pPr>
      <w:r>
        <w:t>Print Format</w:t>
      </w:r>
    </w:p>
    <w:p w14:paraId="701058FF" w14:textId="77777777" w:rsidR="00F6443E" w:rsidRPr="009F7EA6" w:rsidRDefault="00F6443E" w:rsidP="00F6443E">
      <w:r>
        <w:t>Enter a file name and extension code for the created load tag.</w:t>
      </w:r>
    </w:p>
    <w:p w14:paraId="3E332FBD" w14:textId="77777777" w:rsidR="00F6443E" w:rsidRDefault="00F6443E" w:rsidP="00F6443E">
      <w:pPr>
        <w:pStyle w:val="Heading4"/>
      </w:pPr>
      <w:r>
        <w:t>Ignore Customer Labels/Skid – Toggle Box</w:t>
      </w:r>
    </w:p>
    <w:p w14:paraId="4CBB3E4D" w14:textId="77777777" w:rsidR="00F6443E" w:rsidRPr="009F7EA6" w:rsidRDefault="00F6443E" w:rsidP="00F6443E">
      <w:r>
        <w:t>To ignore the customer labels, make sure that this toggle box is checked.</w:t>
      </w:r>
    </w:p>
    <w:p w14:paraId="4651E53E" w14:textId="77777777" w:rsidR="00F6443E" w:rsidRDefault="00F6443E" w:rsidP="00F6443E">
      <w:pPr>
        <w:pStyle w:val="Heading4"/>
      </w:pPr>
      <w:r>
        <w:t>Text File Path</w:t>
      </w:r>
    </w:p>
    <w:p w14:paraId="4ED44A1F" w14:textId="30876865" w:rsidR="00F6443E" w:rsidRDefault="00F6443E" w:rsidP="00F6443E">
      <w:r>
        <w:t>Enter the file path for a text file version of the created load tags for system reference.</w:t>
      </w:r>
    </w:p>
    <w:p w14:paraId="55BCB9D1" w14:textId="00DE8544" w:rsidR="006A1D2C" w:rsidRDefault="006A1D2C" w:rsidP="00F6443E"/>
    <w:p w14:paraId="73AB2BF6" w14:textId="430E3883" w:rsidR="006A1D2C" w:rsidRDefault="006A1D2C" w:rsidP="00F6443E"/>
    <w:p w14:paraId="139ADDEC" w14:textId="66C72922" w:rsidR="006A1D2C" w:rsidRDefault="006A1D2C" w:rsidP="00F6443E"/>
    <w:p w14:paraId="0181F52B" w14:textId="1E751448" w:rsidR="006A1D2C" w:rsidRDefault="006A1D2C" w:rsidP="00F6443E"/>
    <w:p w14:paraId="0C97C442" w14:textId="485F8ADC" w:rsidR="006A1D2C" w:rsidRDefault="006A1D2C" w:rsidP="00F6443E"/>
    <w:p w14:paraId="145F03F3" w14:textId="40950235" w:rsidR="006A1D2C" w:rsidRDefault="006A1D2C" w:rsidP="00F6443E"/>
    <w:p w14:paraId="2F827D9A" w14:textId="44AD40CB" w:rsidR="006A1D2C" w:rsidRDefault="006A1D2C" w:rsidP="00F6443E"/>
    <w:p w14:paraId="459B7E64" w14:textId="1897F424" w:rsidR="006A1D2C" w:rsidRDefault="006A1D2C" w:rsidP="00F6443E"/>
    <w:p w14:paraId="187DD49C" w14:textId="3FAB6B76" w:rsidR="006A1D2C" w:rsidRDefault="006A1D2C" w:rsidP="00F6443E"/>
    <w:p w14:paraId="2E466E14" w14:textId="4D184B5F" w:rsidR="006A1D2C" w:rsidRDefault="006A1D2C" w:rsidP="00F6443E"/>
    <w:p w14:paraId="38104ED5" w14:textId="77777777" w:rsidR="006A1D2C" w:rsidRDefault="006A1D2C" w:rsidP="00F6443E"/>
    <w:p w14:paraId="3A1242AD" w14:textId="5F8BCB9E" w:rsidR="00E907D8" w:rsidRDefault="00E907D8" w:rsidP="00E907D8">
      <w:pPr>
        <w:pStyle w:val="Heading2"/>
      </w:pPr>
      <w:bookmarkStart w:id="182" w:name="_Toc46575046"/>
      <w:r>
        <w:lastRenderedPageBreak/>
        <w:t>Make Raw Material Tags</w:t>
      </w:r>
      <w:bookmarkEnd w:id="182"/>
    </w:p>
    <w:p w14:paraId="110F4DF5" w14:textId="0AAC891E" w:rsidR="003604C9" w:rsidRPr="003604C9" w:rsidRDefault="003604C9" w:rsidP="003604C9">
      <w:pPr>
        <w:pStyle w:val="Heading3"/>
      </w:pPr>
      <w:bookmarkStart w:id="183" w:name="_Toc46575047"/>
      <w:r>
        <w:t>Overview</w:t>
      </w:r>
      <w:bookmarkEnd w:id="183"/>
    </w:p>
    <w:p w14:paraId="3B4D6B07" w14:textId="24D0D1D6" w:rsidR="00A418D4" w:rsidRPr="00547D92" w:rsidRDefault="00A418D4" w:rsidP="00A418D4">
      <w:pPr>
        <w:rPr>
          <w:rFonts w:cstheme="minorHAnsi"/>
        </w:rPr>
      </w:pPr>
      <w:r w:rsidRPr="00547D92">
        <w:rPr>
          <w:rFonts w:cstheme="minorHAnsi"/>
        </w:rPr>
        <w:t xml:space="preserve">Load tags may be created from purchasing when raw materials are received. The receiving clerk will create load tags for the number of incoming pallets by pressing the </w:t>
      </w:r>
      <w:r w:rsidR="00DD2707">
        <w:rPr>
          <w:rFonts w:cstheme="minorHAnsi"/>
        </w:rPr>
        <w:t>“</w:t>
      </w:r>
      <w:r w:rsidRPr="00DD2707">
        <w:rPr>
          <w:rFonts w:cstheme="minorHAnsi"/>
          <w:b/>
          <w:bCs/>
          <w:i/>
          <w:iCs/>
          <w:u w:val="single"/>
        </w:rPr>
        <w:t xml:space="preserve">PO </w:t>
      </w:r>
      <w:r w:rsidR="00DD2707">
        <w:rPr>
          <w:rFonts w:cstheme="minorHAnsi"/>
          <w:b/>
          <w:bCs/>
          <w:i/>
          <w:iCs/>
          <w:u w:val="single"/>
        </w:rPr>
        <w:t>L</w:t>
      </w:r>
      <w:r w:rsidRPr="00DD2707">
        <w:rPr>
          <w:rFonts w:cstheme="minorHAnsi"/>
          <w:b/>
          <w:bCs/>
          <w:i/>
          <w:iCs/>
          <w:u w:val="single"/>
        </w:rPr>
        <w:t xml:space="preserve">oad </w:t>
      </w:r>
      <w:r w:rsidR="00DD2707">
        <w:rPr>
          <w:rFonts w:cstheme="minorHAnsi"/>
          <w:b/>
          <w:bCs/>
          <w:i/>
          <w:iCs/>
          <w:u w:val="single"/>
        </w:rPr>
        <w:t>T</w:t>
      </w:r>
      <w:r w:rsidRPr="00DD2707">
        <w:rPr>
          <w:rFonts w:cstheme="minorHAnsi"/>
          <w:b/>
          <w:bCs/>
          <w:i/>
          <w:iCs/>
          <w:u w:val="single"/>
        </w:rPr>
        <w:t>ag</w:t>
      </w:r>
      <w:r w:rsidR="00DD2707">
        <w:rPr>
          <w:rFonts w:cstheme="minorHAnsi"/>
          <w:b/>
          <w:bCs/>
          <w:i/>
          <w:iCs/>
          <w:u w:val="single"/>
        </w:rPr>
        <w:t>”</w:t>
      </w:r>
      <w:r w:rsidRPr="00547D92">
        <w:rPr>
          <w:rFonts w:cstheme="minorHAnsi"/>
        </w:rPr>
        <w:t xml:space="preserve"> button.  Each tag created will simultaneously create raw materials receipts in the Enter/Edit Receipts file.   The top of the screen lists all the open purchase orders, whereas the bottom of the screen is a worksheet area for creating load tags for one or more items.</w:t>
      </w:r>
    </w:p>
    <w:p w14:paraId="34153929" w14:textId="77777777" w:rsidR="00C845CD" w:rsidRDefault="00A418D4" w:rsidP="00A418D4">
      <w:pPr>
        <w:rPr>
          <w:rFonts w:cstheme="minorHAnsi"/>
        </w:rPr>
      </w:pPr>
      <w:r w:rsidRPr="00547D92">
        <w:rPr>
          <w:rFonts w:cstheme="minorHAnsi"/>
        </w:rPr>
        <w:t xml:space="preserve">To create a load tag, select any item from the list of purchase orders by double clicking the item with the mouse.  As an alternative the buttons on the right of the screen will allow selection of one or more items to be moved to the load tag worksheet section of the screen.  Likewise, to remove items from the worksheet, double click the item or select the Remove all lines from Load tag or Delete selected lines from Load tag.  </w:t>
      </w:r>
    </w:p>
    <w:p w14:paraId="5A343CF3" w14:textId="77777777" w:rsidR="00C845CD" w:rsidRDefault="00A418D4" w:rsidP="00A418D4">
      <w:pPr>
        <w:rPr>
          <w:rFonts w:cstheme="minorHAnsi"/>
        </w:rPr>
      </w:pPr>
      <w:r w:rsidRPr="00547D92">
        <w:rPr>
          <w:rFonts w:cstheme="minorHAnsi"/>
        </w:rPr>
        <w:t xml:space="preserve">Once the item has been moved to the worksheet area, the number of tags, quantity per pallet and partial pallet quantity must be entered.  For roll stock material, the program will prompt for the count, which is the quantity express by the consumption unit of measure. </w:t>
      </w:r>
    </w:p>
    <w:p w14:paraId="0D9DE08F" w14:textId="2D3EB861" w:rsidR="00A418D4" w:rsidRPr="00547D92" w:rsidRDefault="00A418D4" w:rsidP="00A418D4">
      <w:pPr>
        <w:rPr>
          <w:rFonts w:cstheme="minorHAnsi"/>
        </w:rPr>
      </w:pPr>
      <w:r w:rsidRPr="00547D92">
        <w:rPr>
          <w:rFonts w:cstheme="minorHAnsi"/>
        </w:rPr>
        <w:t xml:space="preserve"> The roll stock unit of measure options are MSF, LB, TON and LF, which represent per thousand feet, pound, ton and lineal feet respectively.  Once the number of load tags and unit counts have been defined, the LOAD TAGS button is pressed to print the load tags. Each tag created will simultaneously create raw materials receipts in the Enter/Edit Receipts file.</w:t>
      </w:r>
    </w:p>
    <w:p w14:paraId="35FACBF8" w14:textId="236BF4B8" w:rsidR="00E907D8" w:rsidRDefault="00A418D4" w:rsidP="00E907D8">
      <w:pPr>
        <w:rPr>
          <w:rFonts w:cstheme="minorHAnsi"/>
        </w:rPr>
      </w:pPr>
      <w:r w:rsidRPr="00547D92">
        <w:rPr>
          <w:rFonts w:cstheme="minorHAnsi"/>
        </w:rPr>
        <w:t xml:space="preserve">Once the load tags are printed, they will be attached to each pallet. The load tag will show the purchase order number, item number, job number, unit count and a bar code load tag number, which is created by combining the purchase order number, line number, unit number and unit count for each pallet received.  Alternatively, a vendor supplied load tag may be scanned, which will create the warehouse receipt.  Receipts for materials without bar coded tags may be added via the </w:t>
      </w:r>
      <w:r w:rsidR="00DD2707">
        <w:rPr>
          <w:rFonts w:cstheme="minorHAnsi"/>
        </w:rPr>
        <w:t>“</w:t>
      </w:r>
      <w:r w:rsidRPr="00DD2707">
        <w:rPr>
          <w:rFonts w:cstheme="minorHAnsi"/>
          <w:b/>
          <w:bCs/>
          <w:i/>
          <w:iCs/>
          <w:u w:val="single"/>
        </w:rPr>
        <w:t>Enter/Modify Receipts</w:t>
      </w:r>
      <w:r w:rsidR="00DD2707">
        <w:rPr>
          <w:rFonts w:cstheme="minorHAnsi"/>
          <w:b/>
          <w:bCs/>
          <w:i/>
          <w:iCs/>
          <w:u w:val="single"/>
        </w:rPr>
        <w:t>”</w:t>
      </w:r>
      <w:r w:rsidRPr="00547D92">
        <w:rPr>
          <w:rFonts w:cstheme="minorHAnsi"/>
        </w:rPr>
        <w:t xml:space="preserve"> button.</w:t>
      </w:r>
    </w:p>
    <w:p w14:paraId="6994B7FE" w14:textId="62EAF546" w:rsidR="00E907D8" w:rsidRDefault="008C00E2" w:rsidP="00E907D8">
      <w:pPr>
        <w:pStyle w:val="Heading3"/>
      </w:pPr>
      <w:bookmarkStart w:id="184" w:name="_Toc46575048"/>
      <w:r>
        <w:t>Selection Parameters</w:t>
      </w:r>
      <w:bookmarkEnd w:id="184"/>
    </w:p>
    <w:p w14:paraId="6AD06F92" w14:textId="04C3E376" w:rsidR="008C00E2" w:rsidRPr="008C00E2" w:rsidRDefault="008C00E2" w:rsidP="008C00E2">
      <w:r>
        <w:rPr>
          <w:noProof/>
        </w:rPr>
        <w:drawing>
          <wp:inline distT="0" distB="0" distL="0" distR="0" wp14:anchorId="33A1BA78" wp14:editId="51C4C4EF">
            <wp:extent cx="4914900" cy="2838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0963809D" w14:textId="316F7529" w:rsidR="00E907D8" w:rsidRDefault="00C845CD" w:rsidP="00E907D8">
      <w:pPr>
        <w:pStyle w:val="Heading4"/>
      </w:pPr>
      <w:r>
        <w:lastRenderedPageBreak/>
        <w:t>Reprint Tag – Toggle Box</w:t>
      </w:r>
    </w:p>
    <w:p w14:paraId="2FAB5D62" w14:textId="77777777" w:rsidR="00F6443E" w:rsidRDefault="00F6443E" w:rsidP="00F6443E">
      <w:r>
        <w:t>If this is a reprint of an existing tag, make sure that the Reprint Tag toggle box is checked.</w:t>
      </w:r>
    </w:p>
    <w:p w14:paraId="5B49D80F" w14:textId="25C436B3" w:rsidR="00C845CD" w:rsidRDefault="00C845CD" w:rsidP="00C845CD">
      <w:pPr>
        <w:pStyle w:val="Heading4"/>
      </w:pPr>
      <w:r>
        <w:t>Enter PO’s Separated by Comma</w:t>
      </w:r>
    </w:p>
    <w:p w14:paraId="3B135729" w14:textId="6BEC76C6" w:rsidR="00F6443E" w:rsidRPr="00A51692" w:rsidRDefault="00F6443E" w:rsidP="00F6443E">
      <w:r>
        <w:t>If the purchase orders the user wishes to create load tags for are not sequential, the user may enter in the individual purchase orders they wish to create load tags for. Each must be separated by a comma.</w:t>
      </w:r>
    </w:p>
    <w:p w14:paraId="3AF29E54" w14:textId="237FF836" w:rsidR="00C845CD" w:rsidRDefault="00C845CD" w:rsidP="00C845CD">
      <w:pPr>
        <w:pStyle w:val="Heading4"/>
      </w:pPr>
      <w:r>
        <w:t>Enter Job(s) Separated by Comma</w:t>
      </w:r>
    </w:p>
    <w:p w14:paraId="273D5EFB" w14:textId="77777777" w:rsidR="00F6443E" w:rsidRPr="00A51692" w:rsidRDefault="00F6443E" w:rsidP="00F6443E">
      <w:r>
        <w:t>If the jobs the user wishes to create load tags for are not sequential, the user may enter in the individual orders they wish to create load tags for. Each must be separated by a comma.</w:t>
      </w:r>
    </w:p>
    <w:p w14:paraId="08B0BF0E" w14:textId="69A25DC4" w:rsidR="00C845CD" w:rsidRDefault="00C845CD" w:rsidP="00C845CD">
      <w:pPr>
        <w:pStyle w:val="Heading4"/>
      </w:pPr>
      <w:r>
        <w:t>From PO # / To PO #</w:t>
      </w:r>
    </w:p>
    <w:p w14:paraId="3273D8A6" w14:textId="4D7EA9B2" w:rsidR="00853F62" w:rsidRPr="00E5397E" w:rsidRDefault="00853F62" w:rsidP="00853F62">
      <w:r>
        <w:t xml:space="preserve">Enter the beginning and ending </w:t>
      </w:r>
      <w:r w:rsidR="001D7C80">
        <w:t xml:space="preserve">Purchase Order Number </w:t>
      </w:r>
      <w:r>
        <w:t xml:space="preserve">to </w:t>
      </w:r>
      <w:r w:rsidR="001D7C80">
        <w:t>make raw material tags</w:t>
      </w:r>
      <w:r>
        <w:t xml:space="preserve"> for.</w:t>
      </w:r>
    </w:p>
    <w:p w14:paraId="7F9E3AF2" w14:textId="75A7F07C" w:rsidR="00C845CD" w:rsidRDefault="00C845CD" w:rsidP="00C845CD">
      <w:pPr>
        <w:pStyle w:val="Heading4"/>
      </w:pPr>
      <w:r>
        <w:t>From Job # / To Job #</w:t>
      </w:r>
    </w:p>
    <w:p w14:paraId="1E9858DD" w14:textId="438CA883" w:rsidR="00853F62" w:rsidRPr="00E5397E" w:rsidRDefault="00853F62" w:rsidP="00853F62">
      <w:r>
        <w:t xml:space="preserve">Enter the beginning and ending </w:t>
      </w:r>
      <w:r w:rsidR="001D7C80">
        <w:t>Job Number</w:t>
      </w:r>
      <w:r>
        <w:t xml:space="preserve"> to </w:t>
      </w:r>
      <w:r w:rsidR="001D7C80">
        <w:t xml:space="preserve">make raw material tags </w:t>
      </w:r>
      <w:r>
        <w:t>for.</w:t>
      </w:r>
    </w:p>
    <w:p w14:paraId="74486553" w14:textId="11D8C416" w:rsidR="00C845CD" w:rsidRDefault="00C845CD" w:rsidP="00C845CD">
      <w:pPr>
        <w:pStyle w:val="Heading4"/>
      </w:pPr>
      <w:r>
        <w:t>From Job #: 00 / To Job #: 00</w:t>
      </w:r>
    </w:p>
    <w:p w14:paraId="349124A1" w14:textId="71E078E5" w:rsidR="00853F62" w:rsidRPr="00E5397E" w:rsidRDefault="00853F62" w:rsidP="00853F62">
      <w:r>
        <w:t xml:space="preserve">Enter the beginning and ending </w:t>
      </w:r>
      <w:r w:rsidR="001D7C80">
        <w:t>Subsequent Job Number</w:t>
      </w:r>
      <w:r>
        <w:t xml:space="preserve"> to </w:t>
      </w:r>
      <w:r w:rsidR="001D7C80">
        <w:t xml:space="preserve">make raw material tags </w:t>
      </w:r>
      <w:r>
        <w:t>for.</w:t>
      </w:r>
    </w:p>
    <w:p w14:paraId="18641478" w14:textId="1AD60FED" w:rsidR="00C845CD" w:rsidRDefault="00C845CD" w:rsidP="00C845CD">
      <w:pPr>
        <w:pStyle w:val="Heading4"/>
      </w:pPr>
      <w:r>
        <w:t>From RM Item # / To RM Item #</w:t>
      </w:r>
    </w:p>
    <w:p w14:paraId="29FE08C1" w14:textId="2068847D" w:rsidR="00853F62" w:rsidRPr="00E5397E" w:rsidRDefault="00853F62" w:rsidP="00853F62">
      <w:r>
        <w:t xml:space="preserve">Enter the beginning and ending </w:t>
      </w:r>
      <w:r w:rsidR="001D7C80">
        <w:t>Raw Material Item Number</w:t>
      </w:r>
      <w:r>
        <w:t xml:space="preserve"> to </w:t>
      </w:r>
      <w:r w:rsidR="001D7C80">
        <w:t xml:space="preserve">make raw material tags </w:t>
      </w:r>
      <w:r>
        <w:t>for.</w:t>
      </w:r>
    </w:p>
    <w:p w14:paraId="5272080C" w14:textId="749305EB" w:rsidR="00C845CD" w:rsidRDefault="00C845CD" w:rsidP="00C845CD">
      <w:pPr>
        <w:pStyle w:val="Heading4"/>
      </w:pPr>
      <w:r>
        <w:t>Auto Print Label? – Toggle Box</w:t>
      </w:r>
    </w:p>
    <w:p w14:paraId="0E858293" w14:textId="77777777" w:rsidR="00F6443E" w:rsidRPr="009F7EA6" w:rsidRDefault="00F6443E" w:rsidP="00F6443E">
      <w:r>
        <w:t>To automatically print the label after creation, make sure that the Auto Print Label toggle box is checked.</w:t>
      </w:r>
    </w:p>
    <w:p w14:paraId="7BABA6FF" w14:textId="70022BCE" w:rsidR="00C845CD" w:rsidRDefault="00C845CD" w:rsidP="00C845CD">
      <w:pPr>
        <w:pStyle w:val="Heading4"/>
      </w:pPr>
      <w:r>
        <w:t>Label Matrix Label File</w:t>
      </w:r>
    </w:p>
    <w:p w14:paraId="7E8EE4AD" w14:textId="77777777" w:rsidR="00163312" w:rsidRPr="006B243A" w:rsidRDefault="00163312" w:rsidP="00163312">
      <w:bookmarkStart w:id="185" w:name="_Hlk45360888"/>
      <w:r>
        <w:t xml:space="preserve">The user must enter the file path of the Label Matrix Label File they wish to use to create these case labels.  Alternatively, press the </w:t>
      </w:r>
      <w:r>
        <w:rPr>
          <w:b/>
          <w:bCs/>
          <w:i/>
          <w:iCs/>
          <w:u w:val="single"/>
        </w:rPr>
        <w:t>“F1”</w:t>
      </w:r>
      <w:r>
        <w:t xml:space="preserve"> key to use the Windows Explorer window to choose the proper file path.</w:t>
      </w:r>
    </w:p>
    <w:bookmarkEnd w:id="185"/>
    <w:p w14:paraId="03328165" w14:textId="1CFE3DCB" w:rsidR="00C845CD" w:rsidRDefault="00C845CD" w:rsidP="00C845CD">
      <w:pPr>
        <w:pStyle w:val="Heading4"/>
      </w:pPr>
      <w:r>
        <w:t>PO / Job Status (Choice)</w:t>
      </w:r>
    </w:p>
    <w:p w14:paraId="1BC0A2DF" w14:textId="77777777" w:rsidR="00F6443E" w:rsidRDefault="00F6443E" w:rsidP="00F6443E">
      <w:r>
        <w:t>The user can choose to create load tags for open orders, closed orders, or both open and closed orders. To choose the desired job status, please make sure that desired choice bubble is toggled.</w:t>
      </w:r>
    </w:p>
    <w:p w14:paraId="439AC3CD" w14:textId="0ADBE867" w:rsidR="00C845CD" w:rsidRDefault="00C845CD" w:rsidP="00C845CD">
      <w:pPr>
        <w:pStyle w:val="Heading4"/>
      </w:pPr>
      <w:r>
        <w:t>Show LWD in 16ths? – Toggle Box</w:t>
      </w:r>
    </w:p>
    <w:p w14:paraId="3DDBD0E6" w14:textId="77777777" w:rsidR="00F6443E" w:rsidRPr="00BA3490" w:rsidRDefault="00F6443E" w:rsidP="00F6443E">
      <w:r>
        <w:t>To show the LWD in 16ths, make sure that this toggle box is checked.</w:t>
      </w:r>
    </w:p>
    <w:p w14:paraId="2F1A2785" w14:textId="4B87526C" w:rsidR="00E907D8" w:rsidRDefault="00E907D8" w:rsidP="00E907D8">
      <w:pPr>
        <w:pStyle w:val="Heading2"/>
      </w:pPr>
      <w:bookmarkStart w:id="186" w:name="_Toc46575049"/>
      <w:r>
        <w:lastRenderedPageBreak/>
        <w:t>Scan Case Label</w:t>
      </w:r>
      <w:bookmarkEnd w:id="186"/>
    </w:p>
    <w:p w14:paraId="2171E535" w14:textId="3724C673" w:rsidR="00B27DF5" w:rsidRPr="00B27DF5" w:rsidRDefault="00B27DF5" w:rsidP="00B27DF5">
      <w:pPr>
        <w:pStyle w:val="Heading3"/>
      </w:pPr>
      <w:bookmarkStart w:id="187" w:name="_Toc46575050"/>
      <w:r>
        <w:t>Overview</w:t>
      </w:r>
      <w:bookmarkEnd w:id="187"/>
    </w:p>
    <w:p w14:paraId="6701FC30" w14:textId="01469CBF" w:rsidR="00E907D8" w:rsidRDefault="00E907D8" w:rsidP="00E907D8">
      <w:r>
        <w:rPr>
          <w:noProof/>
        </w:rPr>
        <w:drawing>
          <wp:inline distT="0" distB="0" distL="0" distR="0" wp14:anchorId="5ADFCBF4" wp14:editId="56A041FB">
            <wp:extent cx="5391150" cy="2276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91150" cy="2276475"/>
                    </a:xfrm>
                    <a:prstGeom prst="rect">
                      <a:avLst/>
                    </a:prstGeom>
                  </pic:spPr>
                </pic:pic>
              </a:graphicData>
            </a:graphic>
          </wp:inline>
        </w:drawing>
      </w:r>
    </w:p>
    <w:p w14:paraId="0CF7F07B" w14:textId="064750DC" w:rsidR="00B27DF5" w:rsidRDefault="00B27DF5" w:rsidP="00B27DF5">
      <w:pPr>
        <w:pStyle w:val="Heading4"/>
      </w:pPr>
      <w:r>
        <w:t>UPDATE</w:t>
      </w:r>
    </w:p>
    <w:p w14:paraId="1B11B12E" w14:textId="77777777" w:rsidR="00B27DF5" w:rsidRDefault="00B27DF5" w:rsidP="00B27DF5">
      <w:r>
        <w:t xml:space="preserve">To change the currently selected XXX, simply click the </w:t>
      </w:r>
      <w:r>
        <w:rPr>
          <w:b/>
          <w:bCs/>
          <w:i/>
          <w:iCs/>
          <w:u w:val="single"/>
        </w:rPr>
        <w:t>“Update</w:t>
      </w:r>
      <w:r>
        <w:t xml:space="preserve">” button at the bottom of the screen.  </w:t>
      </w:r>
    </w:p>
    <w:p w14:paraId="7F8C737F" w14:textId="01D393AD" w:rsidR="008C00E2" w:rsidRDefault="008C00E2" w:rsidP="008C00E2">
      <w:pPr>
        <w:pStyle w:val="Heading4"/>
      </w:pPr>
      <w:r>
        <w:t>ADD</w:t>
      </w:r>
    </w:p>
    <w:p w14:paraId="62BF3A82" w14:textId="737FAF1A" w:rsidR="006A09E1" w:rsidRPr="00E64A2B" w:rsidRDefault="006A09E1" w:rsidP="006A09E1">
      <w:r>
        <w:t xml:space="preserve">Click the </w:t>
      </w:r>
      <w:r>
        <w:rPr>
          <w:b/>
          <w:bCs/>
          <w:i/>
          <w:iCs/>
          <w:u w:val="single"/>
        </w:rPr>
        <w:t>“Add”</w:t>
      </w:r>
      <w:r>
        <w:t xml:space="preserve"> button</w:t>
      </w:r>
      <w:r w:rsidRPr="00167C88">
        <w:t xml:space="preserve"> </w:t>
      </w:r>
      <w:r>
        <w:t>at the bottom of the screen to add a new Case Label.</w:t>
      </w:r>
    </w:p>
    <w:p w14:paraId="36D5F841" w14:textId="48B47D46" w:rsidR="00B27DF5" w:rsidRDefault="00B27DF5" w:rsidP="008C00E2">
      <w:pPr>
        <w:pStyle w:val="Heading4"/>
      </w:pPr>
      <w:r>
        <w:t>DELETE</w:t>
      </w:r>
    </w:p>
    <w:p w14:paraId="0CB9AB04" w14:textId="77777777" w:rsidR="00B27DF5" w:rsidRDefault="00B27DF5" w:rsidP="00B27DF5">
      <w:r>
        <w:t xml:space="preserve">To delete the currently selected XXX,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2BC72D4" w14:textId="05665708" w:rsidR="00B27DF5" w:rsidRDefault="00B27DF5" w:rsidP="00B27DF5">
      <w:pPr>
        <w:pStyle w:val="Heading4"/>
      </w:pPr>
      <w:r>
        <w:t>POST</w:t>
      </w:r>
    </w:p>
    <w:p w14:paraId="04CD2D7F" w14:textId="1FC45F43" w:rsidR="00B27DF5" w:rsidRPr="009668B5" w:rsidRDefault="00B27DF5" w:rsidP="00B27DF5">
      <w:r w:rsidRPr="004B1BF3">
        <w:rPr>
          <w:rFonts w:cstheme="minorHAnsi"/>
        </w:rPr>
        <w:t xml:space="preserve">To Post a </w:t>
      </w:r>
      <w:r>
        <w:rPr>
          <w:rFonts w:cstheme="minorHAnsi"/>
        </w:rPr>
        <w:t>Case Label</w:t>
      </w:r>
      <w:r w:rsidRPr="004B1BF3">
        <w:rPr>
          <w:rFonts w:cstheme="minorHAnsi"/>
        </w:rPr>
        <w:t xml:space="preserve"> record or batch, highlight each item with a single click, then press the </w:t>
      </w:r>
      <w:r>
        <w:rPr>
          <w:rFonts w:cstheme="minorHAnsi"/>
        </w:rPr>
        <w:t>“</w:t>
      </w:r>
      <w:r w:rsidRPr="00FE45F9">
        <w:rPr>
          <w:rFonts w:cstheme="minorHAnsi"/>
          <w:b/>
          <w:bCs/>
          <w:i/>
          <w:iCs/>
          <w:u w:val="single"/>
        </w:rPr>
        <w:t>POST</w:t>
      </w:r>
      <w:r>
        <w:rPr>
          <w:rFonts w:cstheme="minorHAnsi"/>
          <w:b/>
          <w:bCs/>
          <w:i/>
          <w:iCs/>
          <w:u w:val="single"/>
        </w:rPr>
        <w:t>”</w:t>
      </w:r>
      <w:r w:rsidRPr="004B1BF3">
        <w:rPr>
          <w:rFonts w:cstheme="minorHAnsi"/>
        </w:rPr>
        <w:t xml:space="preserve"> button at the bottom of the screen.   Alternatively, the </w:t>
      </w:r>
      <w:r>
        <w:rPr>
          <w:rFonts w:cstheme="minorHAnsi"/>
        </w:rPr>
        <w:t>“</w:t>
      </w:r>
      <w:r w:rsidRPr="00FE45F9">
        <w:rPr>
          <w:rFonts w:cstheme="minorHAnsi"/>
          <w:b/>
          <w:bCs/>
          <w:i/>
          <w:iCs/>
          <w:u w:val="single"/>
        </w:rPr>
        <w:t>POST</w:t>
      </w:r>
      <w:r>
        <w:rPr>
          <w:rFonts w:cstheme="minorHAnsi"/>
          <w:b/>
          <w:bCs/>
          <w:i/>
          <w:iCs/>
          <w:u w:val="single"/>
        </w:rPr>
        <w:t xml:space="preserve">” </w:t>
      </w:r>
      <w:r w:rsidRPr="004B1BF3">
        <w:rPr>
          <w:rFonts w:cstheme="minorHAnsi"/>
        </w:rPr>
        <w:t xml:space="preserve">button on the main menu may be used to post the entire batch of receipts, issues, transfers, adjustments and physic </w:t>
      </w:r>
      <w:proofErr w:type="spellStart"/>
      <w:r w:rsidRPr="004B1BF3">
        <w:rPr>
          <w:rFonts w:cstheme="minorHAnsi"/>
        </w:rPr>
        <w:t>al</w:t>
      </w:r>
      <w:proofErr w:type="spellEnd"/>
      <w:r w:rsidRPr="004B1BF3">
        <w:rPr>
          <w:rFonts w:cstheme="minorHAnsi"/>
        </w:rPr>
        <w:t xml:space="preserve"> counts.</w:t>
      </w:r>
    </w:p>
    <w:p w14:paraId="2CD50A66" w14:textId="21578D57" w:rsidR="008C00E2" w:rsidRDefault="008C00E2" w:rsidP="008C00E2">
      <w:pPr>
        <w:pStyle w:val="Heading4"/>
      </w:pPr>
      <w:r>
        <w:t>EXIT</w:t>
      </w:r>
    </w:p>
    <w:p w14:paraId="2323FCE3" w14:textId="124D0F5A" w:rsidR="00981D78" w:rsidRDefault="00981D78" w:rsidP="00981D78">
      <w:r>
        <w:t xml:space="preserve">Click the </w:t>
      </w:r>
      <w:r>
        <w:rPr>
          <w:b/>
          <w:bCs/>
          <w:i/>
          <w:iCs/>
          <w:u w:val="single"/>
        </w:rPr>
        <w:t>“Exit Door Icon”</w:t>
      </w:r>
      <w:r>
        <w:t xml:space="preserve"> to exit the Scan Labels popup screen.</w:t>
      </w:r>
    </w:p>
    <w:p w14:paraId="3152B382" w14:textId="77777777" w:rsidR="006A1D2C" w:rsidRPr="00BC1FC0" w:rsidRDefault="006A1D2C" w:rsidP="00981D78"/>
    <w:p w14:paraId="196AD796" w14:textId="496501CA" w:rsidR="00E907D8" w:rsidRDefault="008C00E2" w:rsidP="00E907D8">
      <w:pPr>
        <w:pStyle w:val="Heading3"/>
      </w:pPr>
      <w:bookmarkStart w:id="188" w:name="_Toc46575051"/>
      <w:r>
        <w:t>Add Case Label</w:t>
      </w:r>
      <w:bookmarkEnd w:id="188"/>
    </w:p>
    <w:p w14:paraId="16F0DA21" w14:textId="77777777" w:rsidR="003728F8" w:rsidRDefault="003728F8" w:rsidP="003728F8">
      <w:pPr>
        <w:pStyle w:val="Heading4"/>
      </w:pPr>
      <w:r>
        <w:t>SAVE</w:t>
      </w:r>
    </w:p>
    <w:p w14:paraId="30ECED0B" w14:textId="53284F00" w:rsidR="003728F8" w:rsidRDefault="003728F8" w:rsidP="003728F8">
      <w:r>
        <w:t xml:space="preserve">Click the </w:t>
      </w:r>
      <w:r>
        <w:rPr>
          <w:b/>
          <w:bCs/>
          <w:i/>
          <w:iCs/>
          <w:u w:val="single"/>
        </w:rPr>
        <w:t>“Save”</w:t>
      </w:r>
      <w:r>
        <w:t xml:space="preserve"> button to save all changes to the current Case Label.</w:t>
      </w:r>
    </w:p>
    <w:p w14:paraId="3411A352" w14:textId="77777777" w:rsidR="003728F8" w:rsidRDefault="003728F8" w:rsidP="003728F8">
      <w:pPr>
        <w:pStyle w:val="Heading4"/>
      </w:pPr>
      <w:r>
        <w:t>CANCEL</w:t>
      </w:r>
    </w:p>
    <w:p w14:paraId="23B3621F" w14:textId="3DDDBFDA" w:rsidR="003728F8" w:rsidRPr="00DF6BEC" w:rsidRDefault="003728F8" w:rsidP="003728F8">
      <w:r>
        <w:t xml:space="preserve">Click the </w:t>
      </w:r>
      <w:r>
        <w:rPr>
          <w:b/>
          <w:bCs/>
          <w:i/>
          <w:iCs/>
          <w:u w:val="single"/>
        </w:rPr>
        <w:t>“Cancel”</w:t>
      </w:r>
      <w:r>
        <w:t xml:space="preserve"> button to cancel all changes to the Case Label without saving.</w:t>
      </w:r>
    </w:p>
    <w:p w14:paraId="598159FF" w14:textId="70189135" w:rsidR="008C00E2" w:rsidRDefault="008C00E2" w:rsidP="008C00E2">
      <w:pPr>
        <w:pStyle w:val="Heading4"/>
      </w:pPr>
      <w:r>
        <w:t>Tag #</w:t>
      </w:r>
    </w:p>
    <w:p w14:paraId="595F2E8D"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526680C0" w14:textId="5E3395BC" w:rsidR="008C00E2" w:rsidRDefault="008C00E2" w:rsidP="008C00E2">
      <w:pPr>
        <w:pStyle w:val="Heading4"/>
      </w:pPr>
      <w:r>
        <w:lastRenderedPageBreak/>
        <w:t>Item #</w:t>
      </w:r>
    </w:p>
    <w:p w14:paraId="068EEAD2" w14:textId="77777777" w:rsidR="00073572" w:rsidRDefault="00073572" w:rsidP="00073572">
      <w:r>
        <w:t xml:space="preserve">Enter the Finished Good Item Number in this field. Alternatively, the Item Number field will automatically fill when the user selects their Tag Number. </w:t>
      </w:r>
    </w:p>
    <w:p w14:paraId="33D32DEA"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4795499E" w14:textId="77777777" w:rsidR="00073572" w:rsidRDefault="00073572" w:rsidP="00073572">
      <w:r>
        <w:t>This list can be sorted by Item Number or Item Name. Alternatively, the user may search for any item that they wish to use in order to narrow down their selection.</w:t>
      </w:r>
    </w:p>
    <w:p w14:paraId="4536038C" w14:textId="77777777" w:rsidR="00073572" w:rsidRDefault="00073572" w:rsidP="00073572">
      <w:r>
        <w:t>Once an item is selected, this will automatically fill in several other fields with necessary information from the Item File.</w:t>
      </w:r>
    </w:p>
    <w:p w14:paraId="41661BEB" w14:textId="4A800BCB" w:rsidR="008C00E2" w:rsidRDefault="008C00E2" w:rsidP="008C00E2">
      <w:pPr>
        <w:pStyle w:val="Heading4"/>
      </w:pPr>
      <w:r>
        <w:t>Job Number</w:t>
      </w:r>
    </w:p>
    <w:p w14:paraId="4DC031AC"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613E6800" w14:textId="77777777" w:rsidR="00EE262A" w:rsidRDefault="00EE262A" w:rsidP="00EE262A">
      <w:r>
        <w:t xml:space="preserve">For example, a repeat job number could be Job number 88888-01 where 88888 is the original job and the 01 is the first repeat for that item.  </w:t>
      </w:r>
    </w:p>
    <w:p w14:paraId="3228C402" w14:textId="77777777" w:rsidR="00EE262A" w:rsidRPr="00EC1454" w:rsidRDefault="00EE262A" w:rsidP="00EE262A">
      <w:r>
        <w:t>All costs including, standard (estimated) labor, material and overhead, work in process, actual costs and variances are maintained by job number.</w:t>
      </w:r>
    </w:p>
    <w:p w14:paraId="0549DBDE" w14:textId="246761A5" w:rsidR="008C00E2" w:rsidRDefault="008C00E2" w:rsidP="008C00E2">
      <w:pPr>
        <w:pStyle w:val="Heading4"/>
      </w:pPr>
      <w:r>
        <w:t>Run #</w:t>
      </w:r>
    </w:p>
    <w:p w14:paraId="2D19C2D8" w14:textId="0D7BDD70" w:rsidR="003728F8" w:rsidRPr="003728F8" w:rsidRDefault="003D6434" w:rsidP="003728F8">
      <w:r>
        <w:t>This is the run number for this Case Label.</w:t>
      </w:r>
    </w:p>
    <w:p w14:paraId="7D8490C9" w14:textId="5054B262" w:rsidR="008C00E2" w:rsidRDefault="008C00E2" w:rsidP="008C00E2">
      <w:pPr>
        <w:pStyle w:val="Heading4"/>
      </w:pPr>
      <w:r>
        <w:t>Warehouse</w:t>
      </w:r>
    </w:p>
    <w:p w14:paraId="12B9E470"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5C4C323E" w14:textId="007D5C3B" w:rsidR="003728F8" w:rsidRPr="003728F8" w:rsidRDefault="00FE45F9" w:rsidP="00FE45F9">
      <w:r>
        <w:t>This list can be sorted by Location or Description. Alternatively, the user may search for any warehouse that they wish to use in order to narrow down their selection.</w:t>
      </w:r>
    </w:p>
    <w:p w14:paraId="61B3779D" w14:textId="723049CA" w:rsidR="008C00E2" w:rsidRDefault="008C00E2" w:rsidP="008C00E2">
      <w:pPr>
        <w:pStyle w:val="Heading4"/>
      </w:pPr>
      <w:r>
        <w:t>Bin</w:t>
      </w:r>
    </w:p>
    <w:p w14:paraId="18C0C62D"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418BBF59" w14:textId="367F7315" w:rsidR="003728F8" w:rsidRPr="003728F8" w:rsidRDefault="00E2349B" w:rsidP="00E2349B">
      <w:r>
        <w:t>This list can be sorted by Warehouse or Bin. Alternatively, the user may search for any bin that they wish to use in order to narrow down their selection.</w:t>
      </w:r>
    </w:p>
    <w:p w14:paraId="1E8DB10D" w14:textId="293881A4" w:rsidR="008C00E2" w:rsidRDefault="008C00E2" w:rsidP="008C00E2">
      <w:pPr>
        <w:pStyle w:val="Heading4"/>
      </w:pPr>
      <w:bookmarkStart w:id="189" w:name="_Hlk46568507"/>
      <w:r>
        <w:t>Case / Bundles-Pallet</w:t>
      </w:r>
    </w:p>
    <w:p w14:paraId="405E50A5" w14:textId="77777777" w:rsidR="003D6434" w:rsidRPr="00DE739A" w:rsidRDefault="003D6434" w:rsidP="003D6434">
      <w:r w:rsidRPr="0048481C">
        <w:t>Enter the quantity of cases per pallet. On number of cases are computed, the number of cases per pallet are calculated number of cases per pallet.</w:t>
      </w:r>
    </w:p>
    <w:bookmarkEnd w:id="189"/>
    <w:p w14:paraId="3CCE1418" w14:textId="555ECC01" w:rsidR="008C00E2" w:rsidRDefault="008C00E2" w:rsidP="008C00E2">
      <w:pPr>
        <w:pStyle w:val="Heading4"/>
      </w:pPr>
      <w:r>
        <w:t>Pallet Count</w:t>
      </w:r>
    </w:p>
    <w:p w14:paraId="30C52C17" w14:textId="5A04C132" w:rsidR="003728F8" w:rsidRPr="003728F8" w:rsidRDefault="001976EC" w:rsidP="003728F8">
      <w:r>
        <w:t>This is the total number of pallets reserved for this warehouse location. This field can be compared to the total amount of pallets on hand inventory for that warehouse location to determine how much space is available for future inventory.</w:t>
      </w:r>
    </w:p>
    <w:p w14:paraId="48E5A46D" w14:textId="17392D26" w:rsidR="008C00E2" w:rsidRDefault="008C00E2" w:rsidP="008C00E2">
      <w:pPr>
        <w:pStyle w:val="Heading4"/>
      </w:pPr>
      <w:r>
        <w:lastRenderedPageBreak/>
        <w:t>Qty / Case</w:t>
      </w:r>
    </w:p>
    <w:p w14:paraId="0785C687" w14:textId="0A54C65B" w:rsidR="003728F8" w:rsidRPr="003728F8" w:rsidRDefault="003D6434" w:rsidP="003728F8">
      <w:r>
        <w:t>The quantity of items per case.</w:t>
      </w:r>
    </w:p>
    <w:p w14:paraId="2CE1BCEB" w14:textId="321DD39A" w:rsidR="008C00E2" w:rsidRDefault="008C00E2" w:rsidP="008C00E2">
      <w:pPr>
        <w:pStyle w:val="Heading4"/>
      </w:pPr>
      <w:r>
        <w:t>Total Cases</w:t>
      </w:r>
    </w:p>
    <w:p w14:paraId="3D4B9B61" w14:textId="135F2C89" w:rsidR="003728F8" w:rsidRPr="003728F8" w:rsidRDefault="003D6434" w:rsidP="003728F8">
      <w:r>
        <w:t>This is the total number of cases for this label.</w:t>
      </w:r>
    </w:p>
    <w:p w14:paraId="6B195C9C" w14:textId="1894A950" w:rsidR="008C00E2" w:rsidRDefault="008C00E2" w:rsidP="008C00E2">
      <w:pPr>
        <w:pStyle w:val="Heading4"/>
      </w:pPr>
      <w:r>
        <w:t>Qty</w:t>
      </w:r>
    </w:p>
    <w:p w14:paraId="1A302A12" w14:textId="77BFDA02" w:rsidR="003728F8" w:rsidRPr="003728F8" w:rsidRDefault="003D6434" w:rsidP="003728F8">
      <w:r>
        <w:t>The total quantity of items.</w:t>
      </w:r>
    </w:p>
    <w:p w14:paraId="4702B353" w14:textId="44CABD5F" w:rsidR="008C00E2" w:rsidRDefault="008C00E2" w:rsidP="008C00E2">
      <w:pPr>
        <w:pStyle w:val="Heading4"/>
      </w:pPr>
      <w:r>
        <w:t>Partial</w:t>
      </w:r>
    </w:p>
    <w:p w14:paraId="097D907E" w14:textId="77777777" w:rsidR="00EE262A" w:rsidRPr="00EC1454" w:rsidRDefault="00EE262A" w:rsidP="00EE262A">
      <w:r>
        <w:t>Enter a partial quantity.</w:t>
      </w:r>
    </w:p>
    <w:p w14:paraId="4DA64B4C" w14:textId="2A5D4EDB" w:rsidR="008C00E2" w:rsidRDefault="008C00E2" w:rsidP="008C00E2">
      <w:pPr>
        <w:pStyle w:val="Heading4"/>
      </w:pPr>
      <w:r>
        <w:t>Receipt Date</w:t>
      </w:r>
    </w:p>
    <w:p w14:paraId="61857FB5" w14:textId="388517AA" w:rsidR="008251D0" w:rsidRDefault="008251D0" w:rsidP="008251D0">
      <w:r w:rsidRPr="00E33CD4">
        <w:rPr>
          <w:rFonts w:cstheme="minorHAnsi"/>
        </w:rPr>
        <w:t>Enter the date that the item was received, defaults to system date.</w:t>
      </w:r>
      <w:r>
        <w:rPr>
          <w:rFonts w:cstheme="minorHAnsi"/>
        </w:rPr>
        <w:t xml:space="preserve"> This field automatically d</w:t>
      </w:r>
      <w:r>
        <w:t>efaults to today’s date, but may be modified by the user.</w:t>
      </w:r>
    </w:p>
    <w:p w14:paraId="64E9A00F" w14:textId="736B6553" w:rsidR="006A1D2C" w:rsidRDefault="006A1D2C" w:rsidP="008251D0"/>
    <w:p w14:paraId="7A1B12E4" w14:textId="0CCC36F9" w:rsidR="006A1D2C" w:rsidRDefault="006A1D2C" w:rsidP="008251D0"/>
    <w:p w14:paraId="1165B2F2" w14:textId="2C543B4C" w:rsidR="006A1D2C" w:rsidRDefault="006A1D2C" w:rsidP="008251D0"/>
    <w:p w14:paraId="770E07D6" w14:textId="77777777" w:rsidR="006A1D2C" w:rsidRDefault="006A1D2C" w:rsidP="008251D0"/>
    <w:p w14:paraId="6F7FF0C3" w14:textId="5234B7F2" w:rsidR="00E907D8" w:rsidRDefault="00E907D8" w:rsidP="00E907D8">
      <w:pPr>
        <w:pStyle w:val="Heading2"/>
      </w:pPr>
      <w:bookmarkStart w:id="190" w:name="_Toc46575052"/>
      <w:r>
        <w:t>File Maintenance</w:t>
      </w:r>
      <w:bookmarkEnd w:id="190"/>
    </w:p>
    <w:p w14:paraId="1A445291" w14:textId="13C04EB0" w:rsidR="00E907D8" w:rsidRDefault="00E907D8" w:rsidP="00E907D8">
      <w:pPr>
        <w:pStyle w:val="Heading3"/>
      </w:pPr>
      <w:bookmarkStart w:id="191" w:name="_Toc46575053"/>
      <w:r>
        <w:t>Overview</w:t>
      </w:r>
      <w:bookmarkEnd w:id="191"/>
    </w:p>
    <w:p w14:paraId="3619C2C7" w14:textId="7AD78FEE" w:rsidR="00E907D8" w:rsidRPr="00E907D8" w:rsidRDefault="00E907D8" w:rsidP="00E907D8">
      <w:r>
        <w:rPr>
          <w:noProof/>
        </w:rPr>
        <w:drawing>
          <wp:inline distT="0" distB="0" distL="0" distR="0" wp14:anchorId="3AB98B9B" wp14:editId="7B2D93BE">
            <wp:extent cx="2209800" cy="15716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09800" cy="1571625"/>
                    </a:xfrm>
                    <a:prstGeom prst="rect">
                      <a:avLst/>
                    </a:prstGeom>
                  </pic:spPr>
                </pic:pic>
              </a:graphicData>
            </a:graphic>
          </wp:inline>
        </w:drawing>
      </w:r>
    </w:p>
    <w:p w14:paraId="4A20438A" w14:textId="2E451A48" w:rsidR="00E907D8" w:rsidRDefault="008C00E2" w:rsidP="00E907D8">
      <w:pPr>
        <w:pStyle w:val="Heading4"/>
      </w:pPr>
      <w:r>
        <w:t>FINISHED GOODS</w:t>
      </w:r>
    </w:p>
    <w:p w14:paraId="45E43B40" w14:textId="6238C9CD" w:rsidR="00B27DF5" w:rsidRPr="008B2FC2" w:rsidRDefault="00B27DF5" w:rsidP="00B27DF5">
      <w:r>
        <w:t xml:space="preserve">Click the </w:t>
      </w:r>
      <w:r>
        <w:rPr>
          <w:b/>
          <w:bCs/>
          <w:i/>
          <w:iCs/>
          <w:u w:val="single"/>
        </w:rPr>
        <w:t>“Finished Goods”</w:t>
      </w:r>
      <w:r>
        <w:t xml:space="preserve"> button to open the </w:t>
      </w:r>
      <w:r>
        <w:rPr>
          <w:i/>
          <w:iCs/>
        </w:rPr>
        <w:t>Finished Good Tag Maintenance Sharp Shooter</w:t>
      </w:r>
      <w:r>
        <w:t xml:space="preserve"> screen.</w:t>
      </w:r>
    </w:p>
    <w:p w14:paraId="189C1400" w14:textId="32B9EBFF" w:rsidR="008C00E2" w:rsidRDefault="008C00E2" w:rsidP="008C00E2">
      <w:pPr>
        <w:pStyle w:val="Heading4"/>
      </w:pPr>
      <w:r>
        <w:t>RAW MATERIALS</w:t>
      </w:r>
    </w:p>
    <w:p w14:paraId="104996FD" w14:textId="72246B10" w:rsidR="00B27DF5" w:rsidRPr="008B2FC2" w:rsidRDefault="00B27DF5" w:rsidP="00B27DF5">
      <w:r>
        <w:t xml:space="preserve">Click the </w:t>
      </w:r>
      <w:r>
        <w:rPr>
          <w:b/>
          <w:bCs/>
          <w:i/>
          <w:iCs/>
          <w:u w:val="single"/>
        </w:rPr>
        <w:t>“Raw Materials”</w:t>
      </w:r>
      <w:r>
        <w:t xml:space="preserve"> button to open the </w:t>
      </w:r>
      <w:r>
        <w:rPr>
          <w:i/>
          <w:iCs/>
        </w:rPr>
        <w:t>Raw Material tag Maintenance Sharp Shooter</w:t>
      </w:r>
      <w:r>
        <w:t xml:space="preserve"> screen.</w:t>
      </w:r>
    </w:p>
    <w:p w14:paraId="36B807BC" w14:textId="5570E86B" w:rsidR="008C00E2" w:rsidRDefault="008C00E2" w:rsidP="008C00E2">
      <w:pPr>
        <w:pStyle w:val="Heading4"/>
      </w:pPr>
      <w:r>
        <w:t>CASE LABEL</w:t>
      </w:r>
    </w:p>
    <w:p w14:paraId="60F5D0F2" w14:textId="63CDCB7C" w:rsidR="00B27DF5" w:rsidRPr="008B2FC2" w:rsidRDefault="00B27DF5" w:rsidP="00B27DF5">
      <w:r>
        <w:t xml:space="preserve">Click the </w:t>
      </w:r>
      <w:r>
        <w:rPr>
          <w:b/>
          <w:bCs/>
          <w:i/>
          <w:iCs/>
          <w:u w:val="single"/>
        </w:rPr>
        <w:t>“Case Label”</w:t>
      </w:r>
      <w:r>
        <w:t xml:space="preserve"> button to open the </w:t>
      </w:r>
      <w:r>
        <w:rPr>
          <w:i/>
          <w:iCs/>
        </w:rPr>
        <w:t>Case Label Maintenance Sharp Shooter</w:t>
      </w:r>
      <w:r>
        <w:t xml:space="preserve"> screen.</w:t>
      </w:r>
    </w:p>
    <w:p w14:paraId="137C3D5A" w14:textId="1F4E1CC2" w:rsidR="00E907D8" w:rsidRDefault="00E907D8" w:rsidP="00E907D8">
      <w:pPr>
        <w:pStyle w:val="Heading3"/>
      </w:pPr>
      <w:bookmarkStart w:id="192" w:name="_Toc46575054"/>
      <w:r>
        <w:lastRenderedPageBreak/>
        <w:t>Finished Goods: Browse Load Tag</w:t>
      </w:r>
      <w:bookmarkEnd w:id="192"/>
    </w:p>
    <w:p w14:paraId="7FE29FA0" w14:textId="163384F7" w:rsidR="00E907D8" w:rsidRPr="00E907D8" w:rsidRDefault="00E907D8" w:rsidP="00E907D8">
      <w:r>
        <w:rPr>
          <w:noProof/>
        </w:rPr>
        <w:drawing>
          <wp:inline distT="0" distB="0" distL="0" distR="0" wp14:anchorId="5180A6EF" wp14:editId="736907B0">
            <wp:extent cx="5943600" cy="45256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4525645"/>
                    </a:xfrm>
                    <a:prstGeom prst="rect">
                      <a:avLst/>
                    </a:prstGeom>
                  </pic:spPr>
                </pic:pic>
              </a:graphicData>
            </a:graphic>
          </wp:inline>
        </w:drawing>
      </w:r>
    </w:p>
    <w:p w14:paraId="1401D2DC" w14:textId="77777777" w:rsidR="008C00E2" w:rsidRDefault="008C00E2" w:rsidP="008C00E2">
      <w:pPr>
        <w:pStyle w:val="Heading4"/>
      </w:pPr>
      <w:r>
        <w:t>Tag # / Vendor Tag #</w:t>
      </w:r>
    </w:p>
    <w:p w14:paraId="3389BE66"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7C062D50" w14:textId="77777777" w:rsidR="008C00E2" w:rsidRDefault="008C00E2" w:rsidP="008C00E2">
      <w:pPr>
        <w:pStyle w:val="Heading4"/>
      </w:pPr>
      <w:r>
        <w:t>Warehouse</w:t>
      </w:r>
    </w:p>
    <w:p w14:paraId="5CDD1887" w14:textId="77777777" w:rsidR="00FE45F9" w:rsidRDefault="00FE45F9" w:rsidP="00FE45F9">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140546D5" w14:textId="2902E59C" w:rsidR="008C00E2" w:rsidRPr="008C00E2" w:rsidRDefault="00FE45F9" w:rsidP="00FE45F9">
      <w:r>
        <w:t>This list can be sorted by Location or Description. Alternatively, the user may search for any warehouse that they wish to use in order to narrow down their selection.</w:t>
      </w:r>
    </w:p>
    <w:p w14:paraId="297B1B18" w14:textId="77777777" w:rsidR="008C00E2" w:rsidRDefault="008C00E2" w:rsidP="008C00E2">
      <w:pPr>
        <w:pStyle w:val="Heading4"/>
      </w:pPr>
      <w:r>
        <w:t>Bin</w:t>
      </w:r>
    </w:p>
    <w:p w14:paraId="13DB0441"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72CB26A8" w14:textId="543EE876" w:rsidR="008C00E2" w:rsidRPr="008C00E2" w:rsidRDefault="00E2349B" w:rsidP="00E2349B">
      <w:r>
        <w:t>This list can be sorted by Warehouse or Bin. Alternatively, the user may search for any bin that they wish to use in order to narrow down their selection.</w:t>
      </w:r>
    </w:p>
    <w:p w14:paraId="7696EB0C" w14:textId="77777777" w:rsidR="008C00E2" w:rsidRDefault="008C00E2" w:rsidP="008C00E2">
      <w:pPr>
        <w:pStyle w:val="Heading4"/>
      </w:pPr>
      <w:r>
        <w:lastRenderedPageBreak/>
        <w:t>Job #</w:t>
      </w:r>
    </w:p>
    <w:p w14:paraId="18DB22BB"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29D02E03" w14:textId="77777777" w:rsidR="00EE262A" w:rsidRDefault="00EE262A" w:rsidP="00EE262A">
      <w:r>
        <w:t xml:space="preserve">For example, a repeat job number could be Job number 88888-01 where 88888 is the original job and the 01 is the first repeat for that item.  </w:t>
      </w:r>
    </w:p>
    <w:p w14:paraId="3281E6E8" w14:textId="77777777" w:rsidR="00EE262A" w:rsidRPr="00EC1454" w:rsidRDefault="00EE262A" w:rsidP="00EE262A">
      <w:r>
        <w:t>All costs including, standard (estimated) labor, material and overhead, work in process, actual costs and variances are maintained by job number.</w:t>
      </w:r>
    </w:p>
    <w:p w14:paraId="7C38A28B" w14:textId="77777777" w:rsidR="008C00E2" w:rsidRDefault="008C00E2" w:rsidP="008C00E2">
      <w:pPr>
        <w:pStyle w:val="Heading4"/>
      </w:pPr>
      <w:r>
        <w:t>Job #: 00</w:t>
      </w:r>
    </w:p>
    <w:p w14:paraId="745E4872" w14:textId="77777777" w:rsidR="00EE262A" w:rsidRPr="00EC1454" w:rsidRDefault="00EE262A" w:rsidP="00EE262A">
      <w:r>
        <w:t>Repeat jobs for an item will add a suffix to the original job number.</w:t>
      </w:r>
    </w:p>
    <w:p w14:paraId="30099139" w14:textId="77777777" w:rsidR="008C00E2" w:rsidRDefault="008C00E2" w:rsidP="008C00E2">
      <w:pPr>
        <w:pStyle w:val="Heading4"/>
      </w:pPr>
      <w:r>
        <w:t>PO #</w:t>
      </w:r>
    </w:p>
    <w:p w14:paraId="59CB2CB5"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627F0061" w14:textId="77777777" w:rsidR="00E8704C" w:rsidRDefault="00E8704C" w:rsidP="00E8704C">
      <w:r>
        <w:t>This list can be sorted by PO Number, Vendor Item, or Item Number. Alternatively, the user may search for a PO #, Vendor Item, or Item # that they wish to use in order to narrow down their selection.</w:t>
      </w:r>
    </w:p>
    <w:p w14:paraId="14F01DCD" w14:textId="77777777" w:rsidR="008C00E2" w:rsidRDefault="008C00E2" w:rsidP="008C00E2">
      <w:pPr>
        <w:pStyle w:val="Heading4"/>
      </w:pPr>
      <w:r>
        <w:t>Order #</w:t>
      </w:r>
    </w:p>
    <w:p w14:paraId="5AB4097A" w14:textId="4B6C38DF" w:rsidR="008C00E2" w:rsidRPr="008C00E2" w:rsidRDefault="003D77F7" w:rsidP="008C00E2">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47DC7C84" w14:textId="77777777" w:rsidR="008C00E2" w:rsidRDefault="008C00E2" w:rsidP="008C00E2">
      <w:pPr>
        <w:pStyle w:val="Heading4"/>
      </w:pPr>
      <w:r>
        <w:t>Item #</w:t>
      </w:r>
    </w:p>
    <w:p w14:paraId="1460F75E" w14:textId="77777777" w:rsidR="00073572" w:rsidRDefault="00073572" w:rsidP="00073572">
      <w:r>
        <w:t xml:space="preserve">Enter the Finished Good Item Number in this field. Alternatively, the Item Number field will automatically fill when the user selects their Tag Number. </w:t>
      </w:r>
    </w:p>
    <w:p w14:paraId="66FE9CE6"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50D615E5" w14:textId="77777777" w:rsidR="00073572" w:rsidRDefault="00073572" w:rsidP="00073572">
      <w:r>
        <w:t>This list can be sorted by Item Number or Item Name. Alternatively, the user may search for any item that they wish to use in order to narrow down their selection.</w:t>
      </w:r>
    </w:p>
    <w:p w14:paraId="4012D313" w14:textId="77777777" w:rsidR="00073572" w:rsidRDefault="00073572" w:rsidP="00073572">
      <w:r>
        <w:t>Once an item is selected, this will automatically fill in several other fields with necessary information from the Item File.</w:t>
      </w:r>
    </w:p>
    <w:p w14:paraId="0305B3E9" w14:textId="77777777" w:rsidR="008C00E2" w:rsidRDefault="008C00E2" w:rsidP="008C00E2">
      <w:pPr>
        <w:pStyle w:val="Heading4"/>
      </w:pPr>
      <w:r>
        <w:t>Item Name/Description</w:t>
      </w:r>
    </w:p>
    <w:p w14:paraId="394E012F"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594D2F88" w14:textId="3758324D" w:rsidR="00E907D8" w:rsidRDefault="00E907D8" w:rsidP="00E907D8">
      <w:pPr>
        <w:pStyle w:val="Heading3"/>
      </w:pPr>
      <w:bookmarkStart w:id="193" w:name="_Toc46575055"/>
      <w:r>
        <w:lastRenderedPageBreak/>
        <w:t>Finished Goods: View Load Tag</w:t>
      </w:r>
      <w:bookmarkEnd w:id="193"/>
    </w:p>
    <w:p w14:paraId="012562EE" w14:textId="4B9C1E35" w:rsidR="00E907D8" w:rsidRPr="00E907D8" w:rsidRDefault="00E907D8" w:rsidP="00E907D8">
      <w:r>
        <w:rPr>
          <w:noProof/>
        </w:rPr>
        <w:drawing>
          <wp:inline distT="0" distB="0" distL="0" distR="0" wp14:anchorId="3F3FA627" wp14:editId="1179082C">
            <wp:extent cx="5943600" cy="4299045"/>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6350" cy="4301034"/>
                    </a:xfrm>
                    <a:prstGeom prst="rect">
                      <a:avLst/>
                    </a:prstGeom>
                  </pic:spPr>
                </pic:pic>
              </a:graphicData>
            </a:graphic>
          </wp:inline>
        </w:drawing>
      </w:r>
    </w:p>
    <w:p w14:paraId="49FDF84D" w14:textId="4444CEFC" w:rsidR="008C00E2" w:rsidRDefault="008C00E2" w:rsidP="008C00E2">
      <w:pPr>
        <w:pStyle w:val="Heading4"/>
      </w:pPr>
      <w:r>
        <w:t>UPDATE</w:t>
      </w:r>
    </w:p>
    <w:p w14:paraId="5AF54CA2" w14:textId="59E5A6AF" w:rsidR="006A09E1" w:rsidRDefault="006A09E1" w:rsidP="006A09E1">
      <w:r>
        <w:t xml:space="preserve">To change the currently selected Finished Good Load Tag, simply click the </w:t>
      </w:r>
      <w:r>
        <w:rPr>
          <w:b/>
          <w:bCs/>
          <w:i/>
          <w:iCs/>
          <w:u w:val="single"/>
        </w:rPr>
        <w:t>“Update</w:t>
      </w:r>
      <w:r>
        <w:t xml:space="preserve">” button at the bottom of the screen.  </w:t>
      </w:r>
    </w:p>
    <w:p w14:paraId="2F2B8DF2" w14:textId="7ECF276D" w:rsidR="008C00E2" w:rsidRDefault="008C00E2" w:rsidP="008C00E2">
      <w:pPr>
        <w:pStyle w:val="Heading4"/>
      </w:pPr>
      <w:r>
        <w:t>ADD</w:t>
      </w:r>
    </w:p>
    <w:p w14:paraId="1ADFE832" w14:textId="2F8D7752" w:rsidR="006A09E1" w:rsidRPr="00E64A2B" w:rsidRDefault="006A09E1" w:rsidP="006A09E1">
      <w:r>
        <w:t xml:space="preserve">Click the </w:t>
      </w:r>
      <w:r>
        <w:rPr>
          <w:b/>
          <w:bCs/>
          <w:i/>
          <w:iCs/>
          <w:u w:val="single"/>
        </w:rPr>
        <w:t>“Add”</w:t>
      </w:r>
      <w:r>
        <w:t xml:space="preserve"> button</w:t>
      </w:r>
      <w:r w:rsidRPr="00167C88">
        <w:t xml:space="preserve"> </w:t>
      </w:r>
      <w:r>
        <w:t>at the bottom of the screen to add a new Finished Good Load Tag.</w:t>
      </w:r>
    </w:p>
    <w:p w14:paraId="1D2DEC7E" w14:textId="77777777" w:rsidR="006A09E1" w:rsidRDefault="006A09E1" w:rsidP="006A09E1">
      <w:pPr>
        <w:pStyle w:val="Heading4"/>
      </w:pPr>
      <w:r>
        <w:t>DELETE</w:t>
      </w:r>
    </w:p>
    <w:p w14:paraId="05D6608A" w14:textId="68632B49" w:rsidR="006A09E1" w:rsidRDefault="006A09E1" w:rsidP="006A09E1">
      <w:r>
        <w:t xml:space="preserve">To delete the currently selected Finished Good Load Tag,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C423B8B" w14:textId="77777777" w:rsidR="006A09E1" w:rsidRDefault="006A09E1" w:rsidP="006A09E1">
      <w:pPr>
        <w:pStyle w:val="Heading4"/>
      </w:pPr>
      <w:r>
        <w:t>NEXT</w:t>
      </w:r>
    </w:p>
    <w:p w14:paraId="63F2F9D1" w14:textId="46D33C7C" w:rsidR="006A09E1" w:rsidRDefault="006A09E1" w:rsidP="006A09E1">
      <w:r>
        <w:t xml:space="preserve">Press </w:t>
      </w:r>
      <w:r w:rsidRPr="00B86B9F">
        <w:rPr>
          <w:b/>
          <w:bCs/>
          <w:i/>
          <w:iCs/>
          <w:u w:val="single"/>
        </w:rPr>
        <w:t>"N"</w:t>
      </w:r>
      <w:r>
        <w:t xml:space="preserve"> (Next) to find next Finished Good Load Tag to view or modify. Alternatively, press the </w:t>
      </w:r>
      <w:r>
        <w:rPr>
          <w:b/>
          <w:bCs/>
          <w:i/>
          <w:iCs/>
          <w:u w:val="single"/>
        </w:rPr>
        <w:t>“Right Arrow”</w:t>
      </w:r>
      <w:r>
        <w:t xml:space="preserve"> on the screen.</w:t>
      </w:r>
    </w:p>
    <w:p w14:paraId="7B66BB36" w14:textId="77777777" w:rsidR="006A09E1" w:rsidRDefault="006A09E1" w:rsidP="006A09E1">
      <w:pPr>
        <w:pStyle w:val="Heading4"/>
      </w:pPr>
      <w:r>
        <w:t>PREVIOUS</w:t>
      </w:r>
    </w:p>
    <w:p w14:paraId="2F290339" w14:textId="448756D9" w:rsidR="006A09E1" w:rsidRDefault="006A09E1" w:rsidP="006A09E1">
      <w:r>
        <w:t xml:space="preserve">Press </w:t>
      </w:r>
      <w:r w:rsidRPr="00B86B9F">
        <w:rPr>
          <w:b/>
          <w:bCs/>
          <w:i/>
          <w:iCs/>
          <w:u w:val="single"/>
        </w:rPr>
        <w:t>"P"</w:t>
      </w:r>
      <w:r>
        <w:t xml:space="preserve"> (Previous) to find previous Finished Good Load Tag to view or modify.</w:t>
      </w:r>
      <w:r w:rsidRPr="00EA7FC0">
        <w:t xml:space="preserve"> </w:t>
      </w:r>
      <w:r>
        <w:t xml:space="preserve">Alternatively, press the </w:t>
      </w:r>
      <w:r>
        <w:rPr>
          <w:b/>
          <w:bCs/>
          <w:i/>
          <w:iCs/>
          <w:u w:val="single"/>
        </w:rPr>
        <w:t>“Left Arrow”</w:t>
      </w:r>
      <w:r>
        <w:t xml:space="preserve"> on the screen.</w:t>
      </w:r>
    </w:p>
    <w:p w14:paraId="5F9593ED" w14:textId="5C2C3AD0" w:rsidR="008C00E2" w:rsidRDefault="008C00E2" w:rsidP="008C00E2">
      <w:pPr>
        <w:pStyle w:val="Heading4"/>
      </w:pPr>
      <w:r>
        <w:t>PRINT</w:t>
      </w:r>
    </w:p>
    <w:p w14:paraId="46CEA92A" w14:textId="7F114CA7" w:rsidR="00E907D8" w:rsidRPr="00B27DF5" w:rsidRDefault="00B27DF5" w:rsidP="00E907D8">
      <w:r>
        <w:t xml:space="preserve">Click the </w:t>
      </w:r>
      <w:r>
        <w:rPr>
          <w:b/>
          <w:bCs/>
          <w:i/>
          <w:iCs/>
          <w:u w:val="single"/>
        </w:rPr>
        <w:t>“Print”</w:t>
      </w:r>
      <w:r>
        <w:t xml:space="preserve"> button to print the currently selected Load Tag.</w:t>
      </w:r>
    </w:p>
    <w:p w14:paraId="1F15D380" w14:textId="46DAB2FA" w:rsidR="00E907D8" w:rsidRDefault="00E907D8" w:rsidP="00E907D8">
      <w:pPr>
        <w:pStyle w:val="Heading3"/>
      </w:pPr>
      <w:bookmarkStart w:id="194" w:name="_Toc46575056"/>
      <w:r>
        <w:lastRenderedPageBreak/>
        <w:t>Finished Goods: Add/Update Load Tag</w:t>
      </w:r>
      <w:bookmarkEnd w:id="194"/>
    </w:p>
    <w:p w14:paraId="35D3F2C9" w14:textId="165079EB" w:rsidR="00E907D8" w:rsidRDefault="00E907D8" w:rsidP="00E907D8">
      <w:r>
        <w:rPr>
          <w:noProof/>
        </w:rPr>
        <w:drawing>
          <wp:inline distT="0" distB="0" distL="0" distR="0" wp14:anchorId="28A63552" wp14:editId="63E057E8">
            <wp:extent cx="5943600" cy="447548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475480"/>
                    </a:xfrm>
                    <a:prstGeom prst="rect">
                      <a:avLst/>
                    </a:prstGeom>
                  </pic:spPr>
                </pic:pic>
              </a:graphicData>
            </a:graphic>
          </wp:inline>
        </w:drawing>
      </w:r>
    </w:p>
    <w:p w14:paraId="7F15DBF8" w14:textId="77777777" w:rsidR="003728F8" w:rsidRDefault="003728F8" w:rsidP="003728F8">
      <w:pPr>
        <w:pStyle w:val="Heading4"/>
      </w:pPr>
      <w:r>
        <w:t>SAVE</w:t>
      </w:r>
    </w:p>
    <w:p w14:paraId="04A4A7C4" w14:textId="7E416F46" w:rsidR="003728F8" w:rsidRDefault="003728F8" w:rsidP="003728F8">
      <w:r>
        <w:t xml:space="preserve">Click the </w:t>
      </w:r>
      <w:r>
        <w:rPr>
          <w:b/>
          <w:bCs/>
          <w:i/>
          <w:iCs/>
          <w:u w:val="single"/>
        </w:rPr>
        <w:t>“Save”</w:t>
      </w:r>
      <w:r>
        <w:t xml:space="preserve"> button to save all changes to the current Load Tag.</w:t>
      </w:r>
    </w:p>
    <w:p w14:paraId="3BC4C89E" w14:textId="77777777" w:rsidR="003728F8" w:rsidRDefault="003728F8" w:rsidP="003728F8">
      <w:pPr>
        <w:pStyle w:val="Heading4"/>
      </w:pPr>
      <w:r>
        <w:t>RESET</w:t>
      </w:r>
    </w:p>
    <w:p w14:paraId="07513B01" w14:textId="77777777" w:rsidR="003728F8" w:rsidRPr="00096EBD" w:rsidRDefault="003728F8" w:rsidP="003728F8">
      <w:r>
        <w:t xml:space="preserve">Click the </w:t>
      </w:r>
      <w:r>
        <w:rPr>
          <w:b/>
          <w:bCs/>
          <w:i/>
          <w:iCs/>
          <w:u w:val="single"/>
        </w:rPr>
        <w:t>“Reset”</w:t>
      </w:r>
      <w:r>
        <w:t xml:space="preserve"> button to reset all fields to their original state.</w:t>
      </w:r>
    </w:p>
    <w:p w14:paraId="52515487" w14:textId="77777777" w:rsidR="003728F8" w:rsidRDefault="003728F8" w:rsidP="003728F8">
      <w:pPr>
        <w:pStyle w:val="Heading4"/>
      </w:pPr>
      <w:r>
        <w:t>CANCEL</w:t>
      </w:r>
    </w:p>
    <w:p w14:paraId="15249D9B" w14:textId="6B3B2A64" w:rsidR="003728F8" w:rsidRDefault="003728F8" w:rsidP="003728F8">
      <w:r>
        <w:t xml:space="preserve">Click the </w:t>
      </w:r>
      <w:r>
        <w:rPr>
          <w:b/>
          <w:bCs/>
          <w:i/>
          <w:iCs/>
          <w:u w:val="single"/>
        </w:rPr>
        <w:t>“Cancel”</w:t>
      </w:r>
      <w:r>
        <w:t xml:space="preserve"> button to cancel all changes to the Load Tag without saving.</w:t>
      </w:r>
    </w:p>
    <w:p w14:paraId="57D63730" w14:textId="501005D4" w:rsidR="006A1D2C" w:rsidRDefault="006A1D2C" w:rsidP="003728F8"/>
    <w:p w14:paraId="11BC643E" w14:textId="5C8AF373" w:rsidR="006A1D2C" w:rsidRDefault="006A1D2C" w:rsidP="003728F8"/>
    <w:p w14:paraId="59AA574C" w14:textId="02EC3C72" w:rsidR="006A1D2C" w:rsidRDefault="006A1D2C" w:rsidP="003728F8"/>
    <w:p w14:paraId="3BD7823C" w14:textId="23D9B9DD" w:rsidR="006A1D2C" w:rsidRDefault="006A1D2C" w:rsidP="003728F8"/>
    <w:p w14:paraId="72BC1A64" w14:textId="77777777" w:rsidR="006A1D2C" w:rsidRPr="00DF6BEC" w:rsidRDefault="006A1D2C" w:rsidP="003728F8"/>
    <w:p w14:paraId="2D5C57BF" w14:textId="7E9FC9BE" w:rsidR="008C00E2" w:rsidRDefault="008C00E2" w:rsidP="008C00E2">
      <w:pPr>
        <w:pStyle w:val="Heading3"/>
      </w:pPr>
      <w:bookmarkStart w:id="195" w:name="_Toc46575057"/>
      <w:r>
        <w:lastRenderedPageBreak/>
        <w:t>Finished Goods: Add/Update Load Tag Field Definitions</w:t>
      </w:r>
      <w:bookmarkEnd w:id="195"/>
    </w:p>
    <w:p w14:paraId="530B814C" w14:textId="77777777" w:rsidR="008C00E2" w:rsidRDefault="008C00E2" w:rsidP="008C00E2">
      <w:pPr>
        <w:pStyle w:val="Heading4"/>
      </w:pPr>
      <w:r>
        <w:t>Tag #</w:t>
      </w:r>
    </w:p>
    <w:p w14:paraId="465A2D77"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7E986FED" w14:textId="77777777" w:rsidR="008C00E2" w:rsidRDefault="008C00E2" w:rsidP="008C00E2">
      <w:pPr>
        <w:pStyle w:val="Heading4"/>
      </w:pPr>
      <w:bookmarkStart w:id="196" w:name="_Hlk46571042"/>
      <w:r>
        <w:t>Status</w:t>
      </w:r>
    </w:p>
    <w:p w14:paraId="390ADB32" w14:textId="06347B41" w:rsidR="008C00E2" w:rsidRDefault="00063E90" w:rsidP="008C00E2">
      <w:r>
        <w:t>The user may choose the current status of this Load Tag from the drop-down list of available options.</w:t>
      </w:r>
    </w:p>
    <w:p w14:paraId="26692F60" w14:textId="06EB0731" w:rsidR="00063E90" w:rsidRDefault="00063E90" w:rsidP="008C00E2">
      <w:r>
        <w:t>Valid Status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2297"/>
        <w:gridCol w:w="2297"/>
        <w:gridCol w:w="2297"/>
      </w:tblGrid>
      <w:tr w:rsidR="00063E90" w14:paraId="39684A8D" w14:textId="77777777" w:rsidTr="00063E90">
        <w:trPr>
          <w:trHeight w:val="467"/>
        </w:trPr>
        <w:tc>
          <w:tcPr>
            <w:tcW w:w="2459" w:type="dxa"/>
          </w:tcPr>
          <w:p w14:paraId="2A943CCB" w14:textId="001EA3B4" w:rsidR="00063E90" w:rsidRDefault="00063E90" w:rsidP="008C00E2">
            <w:r>
              <w:t>Bill of Lading</w:t>
            </w:r>
          </w:p>
        </w:tc>
        <w:tc>
          <w:tcPr>
            <w:tcW w:w="2297" w:type="dxa"/>
          </w:tcPr>
          <w:p w14:paraId="13ED08BF" w14:textId="36F87ABB" w:rsidR="00063E90" w:rsidRDefault="00063E90" w:rsidP="008C00E2">
            <w:r>
              <w:t>Completed</w:t>
            </w:r>
          </w:p>
        </w:tc>
        <w:tc>
          <w:tcPr>
            <w:tcW w:w="2297" w:type="dxa"/>
          </w:tcPr>
          <w:p w14:paraId="6F732D18" w14:textId="15D6646F" w:rsidR="00063E90" w:rsidRDefault="00063E90" w:rsidP="008C00E2">
            <w:r>
              <w:t>Deleted</w:t>
            </w:r>
          </w:p>
        </w:tc>
        <w:tc>
          <w:tcPr>
            <w:tcW w:w="2297" w:type="dxa"/>
          </w:tcPr>
          <w:p w14:paraId="0775486E" w14:textId="19E0A2CD" w:rsidR="00063E90" w:rsidRDefault="00063E90" w:rsidP="008C00E2">
            <w:r>
              <w:t>Invoiced</w:t>
            </w:r>
          </w:p>
        </w:tc>
      </w:tr>
      <w:tr w:rsidR="00063E90" w14:paraId="2BA3ED8A" w14:textId="77777777" w:rsidTr="00063E90">
        <w:trPr>
          <w:trHeight w:val="440"/>
        </w:trPr>
        <w:tc>
          <w:tcPr>
            <w:tcW w:w="2459" w:type="dxa"/>
          </w:tcPr>
          <w:p w14:paraId="7100CB9A" w14:textId="46D0A6EA" w:rsidR="00063E90" w:rsidRDefault="00063E90" w:rsidP="008C00E2">
            <w:r>
              <w:t>Issued</w:t>
            </w:r>
          </w:p>
        </w:tc>
        <w:tc>
          <w:tcPr>
            <w:tcW w:w="2297" w:type="dxa"/>
          </w:tcPr>
          <w:p w14:paraId="468FBE9E" w14:textId="1B64588F" w:rsidR="00063E90" w:rsidRDefault="00063E90" w:rsidP="008C00E2">
            <w:r>
              <w:t>On-Hand</w:t>
            </w:r>
          </w:p>
        </w:tc>
        <w:tc>
          <w:tcPr>
            <w:tcW w:w="2297" w:type="dxa"/>
          </w:tcPr>
          <w:p w14:paraId="00B9FBBA" w14:textId="72C4B9C5" w:rsidR="00063E90" w:rsidRDefault="00063E90" w:rsidP="008C00E2">
            <w:r>
              <w:t>Printed</w:t>
            </w:r>
          </w:p>
        </w:tc>
        <w:tc>
          <w:tcPr>
            <w:tcW w:w="2297" w:type="dxa"/>
          </w:tcPr>
          <w:p w14:paraId="13908DFD" w14:textId="6513B8CA" w:rsidR="00063E90" w:rsidRDefault="00063E90" w:rsidP="008C00E2">
            <w:r>
              <w:t>Received</w:t>
            </w:r>
          </w:p>
        </w:tc>
      </w:tr>
      <w:tr w:rsidR="00063E90" w14:paraId="38E3A06D" w14:textId="77777777" w:rsidTr="00063E90">
        <w:trPr>
          <w:trHeight w:val="530"/>
        </w:trPr>
        <w:tc>
          <w:tcPr>
            <w:tcW w:w="2459" w:type="dxa"/>
          </w:tcPr>
          <w:p w14:paraId="2E9E2043" w14:textId="518D8648" w:rsidR="00063E90" w:rsidRDefault="00063E90" w:rsidP="008C00E2">
            <w:r>
              <w:t>Transferred</w:t>
            </w:r>
          </w:p>
        </w:tc>
        <w:tc>
          <w:tcPr>
            <w:tcW w:w="2297" w:type="dxa"/>
          </w:tcPr>
          <w:p w14:paraId="0348877B" w14:textId="77777777" w:rsidR="00063E90" w:rsidRDefault="00063E90" w:rsidP="008C00E2"/>
        </w:tc>
        <w:tc>
          <w:tcPr>
            <w:tcW w:w="2297" w:type="dxa"/>
          </w:tcPr>
          <w:p w14:paraId="108224B2" w14:textId="77777777" w:rsidR="00063E90" w:rsidRDefault="00063E90" w:rsidP="008C00E2"/>
        </w:tc>
        <w:tc>
          <w:tcPr>
            <w:tcW w:w="2297" w:type="dxa"/>
          </w:tcPr>
          <w:p w14:paraId="6BC67E2E" w14:textId="77777777" w:rsidR="00063E90" w:rsidRDefault="00063E90" w:rsidP="008C00E2"/>
        </w:tc>
      </w:tr>
    </w:tbl>
    <w:bookmarkEnd w:id="196"/>
    <w:p w14:paraId="7087EFFE" w14:textId="77777777" w:rsidR="008C00E2" w:rsidRDefault="008C00E2" w:rsidP="008C00E2">
      <w:pPr>
        <w:pStyle w:val="Heading4"/>
      </w:pPr>
      <w:r>
        <w:t>Item #</w:t>
      </w:r>
    </w:p>
    <w:p w14:paraId="342EEAD3" w14:textId="77777777" w:rsidR="00073572" w:rsidRDefault="00073572" w:rsidP="00073572">
      <w:r>
        <w:t xml:space="preserve">Enter the Finished Good Item Number in this field. Alternatively, the Item Number field will automatically fill when the user selects their Tag Number. </w:t>
      </w:r>
    </w:p>
    <w:p w14:paraId="06F3777F" w14:textId="77777777" w:rsidR="00073572" w:rsidRDefault="00073572" w:rsidP="00073572">
      <w:r>
        <w:t xml:space="preserve">The user can also press the </w:t>
      </w:r>
      <w:r>
        <w:rPr>
          <w:b/>
          <w:bCs/>
          <w:i/>
          <w:iCs/>
          <w:u w:val="single"/>
        </w:rPr>
        <w:t>“F1”</w:t>
      </w:r>
      <w:r>
        <w:t xml:space="preserve"> key to search through all available Finished Goods items.</w:t>
      </w:r>
    </w:p>
    <w:p w14:paraId="453C0A9E" w14:textId="77777777" w:rsidR="00073572" w:rsidRDefault="00073572" w:rsidP="00073572">
      <w:r>
        <w:t>This list can be sorted by Item Number or Item Name. Alternatively, the user may search for any item that they wish to use in order to narrow down their selection.</w:t>
      </w:r>
    </w:p>
    <w:p w14:paraId="2B70342E" w14:textId="77777777" w:rsidR="00073572" w:rsidRDefault="00073572" w:rsidP="00073572">
      <w:r>
        <w:t>Once an item is selected, this will automatically fill in several other fields with necessary information from the Item File.</w:t>
      </w:r>
    </w:p>
    <w:p w14:paraId="15D54CB1" w14:textId="77777777" w:rsidR="008C00E2" w:rsidRDefault="008C00E2" w:rsidP="008C00E2">
      <w:pPr>
        <w:pStyle w:val="Heading4"/>
      </w:pPr>
      <w:r>
        <w:t>Item Name/Description</w:t>
      </w:r>
    </w:p>
    <w:p w14:paraId="7D58585E" w14:textId="77777777" w:rsidR="00073572" w:rsidRPr="00D55DB3" w:rsidRDefault="00073572" w:rsidP="00073572">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1DCB1594" w14:textId="77777777" w:rsidR="008C00E2" w:rsidRDefault="008C00E2" w:rsidP="008C00E2">
      <w:pPr>
        <w:pStyle w:val="Heading4"/>
      </w:pPr>
      <w:r>
        <w:t>Order #</w:t>
      </w:r>
    </w:p>
    <w:p w14:paraId="13078A1D" w14:textId="6F3E8234" w:rsidR="008C00E2" w:rsidRPr="0000257C" w:rsidRDefault="003D77F7" w:rsidP="008C00E2">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234A289E" w14:textId="77777777" w:rsidR="008C00E2" w:rsidRDefault="008C00E2" w:rsidP="008C00E2">
      <w:pPr>
        <w:pStyle w:val="Heading4"/>
      </w:pPr>
      <w:r>
        <w:t>PO #</w:t>
      </w:r>
    </w:p>
    <w:p w14:paraId="6D9E43A8" w14:textId="77777777" w:rsidR="00E8704C" w:rsidRPr="00EC1454" w:rsidRDefault="00E8704C" w:rsidP="00E8704C">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6B96734C" w14:textId="77777777" w:rsidR="00E8704C" w:rsidRDefault="00E8704C" w:rsidP="00E8704C">
      <w:r>
        <w:t>This list can be sorted by PO Number, Vendor Item, or Item Number. Alternatively, the user may search for a PO #, Vendor Item, or Item # that they wish to use in order to narrow down their selection.</w:t>
      </w:r>
    </w:p>
    <w:p w14:paraId="2E7A1C1A" w14:textId="77777777" w:rsidR="008C00E2" w:rsidRDefault="008C00E2" w:rsidP="008C00E2">
      <w:pPr>
        <w:pStyle w:val="Heading4"/>
      </w:pPr>
      <w:r>
        <w:lastRenderedPageBreak/>
        <w:t>Warehouse</w:t>
      </w:r>
    </w:p>
    <w:p w14:paraId="5EEF101B" w14:textId="77777777" w:rsidR="00E2349B" w:rsidRDefault="00E2349B" w:rsidP="00E2349B">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1D94EB23" w14:textId="1449C7C9" w:rsidR="008C00E2" w:rsidRPr="0000257C" w:rsidRDefault="00E2349B" w:rsidP="00E2349B">
      <w:r>
        <w:t>This list can be sorted by Location or Description. Alternatively, the user may search for any warehouse that they wish to use in order to narrow down their selection.</w:t>
      </w:r>
    </w:p>
    <w:p w14:paraId="750D6172" w14:textId="77777777" w:rsidR="008C00E2" w:rsidRDefault="008C00E2" w:rsidP="008C00E2">
      <w:pPr>
        <w:pStyle w:val="Heading4"/>
      </w:pPr>
      <w:r>
        <w:t>Bin</w:t>
      </w:r>
    </w:p>
    <w:p w14:paraId="6767B993"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1D605A69" w14:textId="11472588" w:rsidR="008C00E2" w:rsidRPr="0000257C" w:rsidRDefault="00E2349B" w:rsidP="00E2349B">
      <w:r>
        <w:t>This list can be sorted by Warehouse or Bin. Alternatively, the user may search for any bin that they wish to use in order to narrow down their selection.</w:t>
      </w:r>
    </w:p>
    <w:p w14:paraId="14793BB3" w14:textId="77777777" w:rsidR="008C00E2" w:rsidRDefault="008C00E2" w:rsidP="008C00E2">
      <w:pPr>
        <w:pStyle w:val="Heading4"/>
      </w:pPr>
      <w:r>
        <w:t>Job Number</w:t>
      </w:r>
    </w:p>
    <w:p w14:paraId="25AE0E6A"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216BD100" w14:textId="77777777" w:rsidR="00EE262A" w:rsidRDefault="00EE262A" w:rsidP="00EE262A">
      <w:r>
        <w:t xml:space="preserve">For example, a repeat job number could be Job number 88888-01 where 88888 is the original job and the 01 is the first repeat for that item.  </w:t>
      </w:r>
    </w:p>
    <w:p w14:paraId="403DB455" w14:textId="77777777" w:rsidR="00EE262A" w:rsidRPr="00EC1454" w:rsidRDefault="00EE262A" w:rsidP="00EE262A">
      <w:r>
        <w:t>All costs including, standard (estimated) labor, material and overhead, work in process, actual costs and variances are maintained by job number.</w:t>
      </w:r>
    </w:p>
    <w:p w14:paraId="6F1B47A9" w14:textId="77777777" w:rsidR="008C00E2" w:rsidRDefault="008C00E2" w:rsidP="008C00E2">
      <w:pPr>
        <w:pStyle w:val="Heading4"/>
      </w:pPr>
      <w:r>
        <w:t>Job #: 00</w:t>
      </w:r>
    </w:p>
    <w:p w14:paraId="76F45915" w14:textId="77777777" w:rsidR="00EE262A" w:rsidRPr="00EC1454" w:rsidRDefault="00EE262A" w:rsidP="00EE262A">
      <w:r>
        <w:t>Repeat jobs for an item will add a suffix to the original job number.</w:t>
      </w:r>
    </w:p>
    <w:p w14:paraId="12C8B688" w14:textId="77777777" w:rsidR="008C00E2" w:rsidRDefault="008C00E2" w:rsidP="008C00E2">
      <w:pPr>
        <w:pStyle w:val="Heading4"/>
      </w:pPr>
      <w:r>
        <w:t>Create User</w:t>
      </w:r>
    </w:p>
    <w:p w14:paraId="181500BE" w14:textId="77777777" w:rsidR="003604C9" w:rsidRPr="00EC1454" w:rsidRDefault="003604C9" w:rsidP="003604C9">
      <w:r>
        <w:t>The username of the original user that created this receipt in the system.</w:t>
      </w:r>
    </w:p>
    <w:p w14:paraId="1598EB5D" w14:textId="77777777" w:rsidR="008C00E2" w:rsidRDefault="008C00E2" w:rsidP="008C00E2">
      <w:pPr>
        <w:pStyle w:val="Heading4"/>
      </w:pPr>
      <w:r>
        <w:t>Unit Count</w:t>
      </w:r>
    </w:p>
    <w:p w14:paraId="0B0DEB78" w14:textId="77777777" w:rsidR="00EE262A" w:rsidRPr="00EC1454" w:rsidRDefault="00EE262A" w:rsidP="00EE262A">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1AF52E71" w14:textId="77777777" w:rsidR="008C00E2" w:rsidRDefault="008C00E2" w:rsidP="008C00E2">
      <w:pPr>
        <w:pStyle w:val="Heading4"/>
      </w:pPr>
      <w:r>
        <w:t>Units Per Pallet</w:t>
      </w:r>
    </w:p>
    <w:p w14:paraId="7A36C59C" w14:textId="1646BF79" w:rsidR="003D77F7" w:rsidRPr="00EC1454" w:rsidRDefault="003D77F7" w:rsidP="003D77F7">
      <w:r>
        <w:t>Enter the number of units per pallet.</w:t>
      </w:r>
    </w:p>
    <w:p w14:paraId="5B147CF4" w14:textId="77777777" w:rsidR="008C00E2" w:rsidRDefault="008C00E2" w:rsidP="008C00E2">
      <w:pPr>
        <w:pStyle w:val="Heading4"/>
      </w:pPr>
      <w:bookmarkStart w:id="197" w:name="_Hlk46569377"/>
      <w:r>
        <w:t>Qty Per Pallet / Tag #</w:t>
      </w:r>
    </w:p>
    <w:bookmarkEnd w:id="197"/>
    <w:p w14:paraId="3D3EE361" w14:textId="77777777" w:rsidR="00063E90" w:rsidRPr="0000257C" w:rsidRDefault="00063E90" w:rsidP="00063E90">
      <w:r>
        <w:t>Enter the quantity of individual units for this pallet or tag number.</w:t>
      </w:r>
    </w:p>
    <w:p w14:paraId="7B8F3A66" w14:textId="77777777" w:rsidR="008C00E2" w:rsidRDefault="008C00E2" w:rsidP="008C00E2">
      <w:pPr>
        <w:pStyle w:val="Heading4"/>
      </w:pPr>
      <w:r>
        <w:t>Partial Qty</w:t>
      </w:r>
    </w:p>
    <w:p w14:paraId="1A7C4369" w14:textId="77777777" w:rsidR="00EE262A" w:rsidRPr="00EC1454" w:rsidRDefault="00EE262A" w:rsidP="00EE262A">
      <w:r>
        <w:t>Enter a partial quantity.</w:t>
      </w:r>
    </w:p>
    <w:p w14:paraId="2F31BC73" w14:textId="77777777" w:rsidR="008C00E2" w:rsidRDefault="008C00E2" w:rsidP="008C00E2">
      <w:pPr>
        <w:pStyle w:val="Heading4"/>
      </w:pPr>
      <w:bookmarkStart w:id="198" w:name="_Hlk46569383"/>
      <w:r>
        <w:t>Total Units O/H</w:t>
      </w:r>
    </w:p>
    <w:p w14:paraId="448E8A7D" w14:textId="77777777" w:rsidR="00063E90" w:rsidRPr="0000257C" w:rsidRDefault="00063E90" w:rsidP="00063E90">
      <w:r>
        <w:t>Enter the total number of units on hand.</w:t>
      </w:r>
    </w:p>
    <w:p w14:paraId="71FB0AC1" w14:textId="77777777" w:rsidR="008C00E2" w:rsidRDefault="008C00E2" w:rsidP="008C00E2">
      <w:pPr>
        <w:pStyle w:val="Heading4"/>
      </w:pPr>
      <w:r>
        <w:t>Unit Weight</w:t>
      </w:r>
    </w:p>
    <w:p w14:paraId="4A49AA94" w14:textId="77777777" w:rsidR="00063E90" w:rsidRPr="0000257C" w:rsidRDefault="00063E90" w:rsidP="00063E90">
      <w:r>
        <w:t>Enter the weight of an individual unit that is to be placed upon the pallet.</w:t>
      </w:r>
    </w:p>
    <w:p w14:paraId="7B827A7C" w14:textId="77777777" w:rsidR="008C00E2" w:rsidRDefault="008C00E2" w:rsidP="008C00E2">
      <w:pPr>
        <w:pStyle w:val="Heading4"/>
      </w:pPr>
      <w:r>
        <w:lastRenderedPageBreak/>
        <w:t>Loaded Pallet Weight</w:t>
      </w:r>
    </w:p>
    <w:p w14:paraId="6F1365A7" w14:textId="77777777" w:rsidR="00063E90" w:rsidRPr="0000257C" w:rsidRDefault="00063E90" w:rsidP="00063E90">
      <w:r>
        <w:t>This is the total weight of the pallet once it has been loaded, including the initial weight of the empty pallet.</w:t>
      </w:r>
    </w:p>
    <w:p w14:paraId="77E10333" w14:textId="77777777" w:rsidR="008C00E2" w:rsidRDefault="008C00E2" w:rsidP="008C00E2">
      <w:pPr>
        <w:pStyle w:val="Heading4"/>
      </w:pPr>
      <w:r>
        <w:t>Weight of Wood Pallet</w:t>
      </w:r>
    </w:p>
    <w:bookmarkEnd w:id="198"/>
    <w:p w14:paraId="5A4FB73E" w14:textId="77777777" w:rsidR="00063E90" w:rsidRPr="0000257C" w:rsidRDefault="00063E90" w:rsidP="00063E90">
      <w:r>
        <w:t>Enter the initial weight of the wooden pallet before any items have been placed upon it.</w:t>
      </w:r>
    </w:p>
    <w:p w14:paraId="7D6CEC0E" w14:textId="77777777" w:rsidR="008C00E2" w:rsidRDefault="008C00E2" w:rsidP="008C00E2">
      <w:pPr>
        <w:pStyle w:val="Heading4"/>
      </w:pPr>
      <w:r>
        <w:t>FG Lot #</w:t>
      </w:r>
    </w:p>
    <w:p w14:paraId="572752D9" w14:textId="77777777" w:rsidR="00073572" w:rsidRPr="00D55DB3" w:rsidRDefault="00073572" w:rsidP="00073572">
      <w:r>
        <w:t>Enter the lot number for this Finished Good</w:t>
      </w:r>
    </w:p>
    <w:p w14:paraId="5FBF2B9F" w14:textId="77777777" w:rsidR="00063E90" w:rsidRDefault="00063E90" w:rsidP="00063E90">
      <w:pPr>
        <w:pStyle w:val="Heading4"/>
      </w:pPr>
      <w:bookmarkStart w:id="199" w:name="_Hlk46569388"/>
      <w:r>
        <w:t>Vendor Tag #</w:t>
      </w:r>
    </w:p>
    <w:p w14:paraId="43F9500C" w14:textId="77777777" w:rsidR="00063E90" w:rsidRDefault="00063E90" w:rsidP="00063E90">
      <w:r>
        <w:t>Enter a unique tag number for this Finished Good receipt.</w:t>
      </w:r>
    </w:p>
    <w:p w14:paraId="4E80BBAB" w14:textId="77777777" w:rsidR="00063E90" w:rsidRPr="00C34A3F" w:rsidRDefault="00063E90" w:rsidP="00063E90">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3BAC6AC2" w14:textId="77777777" w:rsidR="00063E90" w:rsidRPr="006C36F1" w:rsidRDefault="00063E90" w:rsidP="00063E90">
      <w:r>
        <w:t xml:space="preserve">Alternatively, press the </w:t>
      </w:r>
      <w:r>
        <w:rPr>
          <w:b/>
          <w:bCs/>
          <w:i/>
          <w:iCs/>
          <w:u w:val="single"/>
        </w:rPr>
        <w:t>“F1”</w:t>
      </w:r>
      <w:r>
        <w:t xml:space="preserve"> key to choose a valid Number from a list of available Tag Numbers.</w:t>
      </w:r>
    </w:p>
    <w:p w14:paraId="7262E07A" w14:textId="77777777" w:rsidR="008C00E2" w:rsidRDefault="008C00E2" w:rsidP="008C00E2">
      <w:pPr>
        <w:pStyle w:val="Heading4"/>
      </w:pPr>
      <w:r>
        <w:t>Crew #</w:t>
      </w:r>
    </w:p>
    <w:p w14:paraId="7F252A63" w14:textId="77777777" w:rsidR="00063E90" w:rsidRPr="0000257C" w:rsidRDefault="00063E90" w:rsidP="00063E90">
      <w:r w:rsidRPr="00E2351F">
        <w:t>The crew size will default from the machine file.</w:t>
      </w:r>
      <w:r>
        <w:t xml:space="preserve"> However, it may be modified by the user.</w:t>
      </w:r>
    </w:p>
    <w:p w14:paraId="09EAC5F3" w14:textId="77777777" w:rsidR="008C00E2" w:rsidRDefault="008C00E2" w:rsidP="008C00E2">
      <w:pPr>
        <w:pStyle w:val="Heading4"/>
      </w:pPr>
      <w:bookmarkStart w:id="200" w:name="_Hlk46571050"/>
      <w:r>
        <w:t>Completed Status</w:t>
      </w:r>
    </w:p>
    <w:p w14:paraId="1CA058E4" w14:textId="3C046A9F" w:rsidR="008C00E2" w:rsidRPr="008C00E2" w:rsidRDefault="00063E90" w:rsidP="008C00E2">
      <w:r>
        <w:t xml:space="preserve">The user may choose the completion status for this load tag in this field. The user may enter either </w:t>
      </w:r>
      <w:r w:rsidRPr="00063E90">
        <w:rPr>
          <w:b/>
          <w:bCs/>
          <w:i/>
          <w:iCs/>
          <w:u w:val="single"/>
        </w:rPr>
        <w:t>“Yes”</w:t>
      </w:r>
      <w:r>
        <w:t xml:space="preserve"> or </w:t>
      </w:r>
      <w:r w:rsidRPr="00063E90">
        <w:rPr>
          <w:b/>
          <w:bCs/>
          <w:i/>
          <w:iCs/>
          <w:u w:val="single"/>
        </w:rPr>
        <w:t>“No”</w:t>
      </w:r>
      <w:r>
        <w:t>, any other entries are invalid.</w:t>
      </w:r>
    </w:p>
    <w:p w14:paraId="6A115B8B" w14:textId="79537BE9" w:rsidR="00E907D8" w:rsidRDefault="00E907D8" w:rsidP="00E907D8">
      <w:pPr>
        <w:pStyle w:val="Heading3"/>
      </w:pPr>
      <w:bookmarkStart w:id="201" w:name="_Toc46575058"/>
      <w:bookmarkEnd w:id="199"/>
      <w:bookmarkEnd w:id="200"/>
      <w:r>
        <w:lastRenderedPageBreak/>
        <w:t>Raw Materials: Browse Load Tag</w:t>
      </w:r>
      <w:bookmarkEnd w:id="201"/>
    </w:p>
    <w:p w14:paraId="4DA2B516" w14:textId="2BF7C50B" w:rsidR="00E907D8" w:rsidRPr="00E907D8" w:rsidRDefault="00E907D8" w:rsidP="00E907D8">
      <w:r>
        <w:rPr>
          <w:noProof/>
        </w:rPr>
        <w:drawing>
          <wp:inline distT="0" distB="0" distL="0" distR="0" wp14:anchorId="5B4EF184" wp14:editId="26D21CC9">
            <wp:extent cx="5943600" cy="45110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4511040"/>
                    </a:xfrm>
                    <a:prstGeom prst="rect">
                      <a:avLst/>
                    </a:prstGeom>
                  </pic:spPr>
                </pic:pic>
              </a:graphicData>
            </a:graphic>
          </wp:inline>
        </w:drawing>
      </w:r>
    </w:p>
    <w:p w14:paraId="27D9220B" w14:textId="665F750E" w:rsidR="008C00E2" w:rsidRDefault="008C00E2" w:rsidP="008C00E2">
      <w:pPr>
        <w:pStyle w:val="Heading4"/>
      </w:pPr>
      <w:r>
        <w:t>Tag # / Vendor Tag #</w:t>
      </w:r>
    </w:p>
    <w:p w14:paraId="0C8F02FA"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4FFBC9BA" w14:textId="4E598BB3" w:rsidR="008C00E2" w:rsidRDefault="008C00E2" w:rsidP="008C00E2">
      <w:pPr>
        <w:pStyle w:val="Heading4"/>
      </w:pPr>
      <w:r>
        <w:t>Warehouse</w:t>
      </w:r>
    </w:p>
    <w:p w14:paraId="6F7D48FC" w14:textId="77777777" w:rsidR="00E2349B" w:rsidRDefault="00E2349B" w:rsidP="00E2349B">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5C5124AC" w14:textId="3465DC64" w:rsidR="008C00E2" w:rsidRPr="008C00E2" w:rsidRDefault="00E2349B" w:rsidP="00E2349B">
      <w:r>
        <w:t>This list can be sorted by Location or Description. Alternatively, the user may search for any warehouse that they wish to use in order to narrow down their selection.</w:t>
      </w:r>
    </w:p>
    <w:p w14:paraId="0976B439" w14:textId="2FF8C1BD" w:rsidR="008C00E2" w:rsidRDefault="008C00E2" w:rsidP="008C00E2">
      <w:pPr>
        <w:pStyle w:val="Heading4"/>
      </w:pPr>
      <w:r>
        <w:t>Bin</w:t>
      </w:r>
    </w:p>
    <w:p w14:paraId="571096A2"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752D2EAC" w14:textId="326FA343" w:rsidR="008C00E2" w:rsidRPr="008C00E2" w:rsidRDefault="00E2349B" w:rsidP="00E2349B">
      <w:r>
        <w:t>This list can be sorted by Warehouse or Bin. Alternatively, the user may search for any bin that they wish to use in order to narrow down their selection.</w:t>
      </w:r>
    </w:p>
    <w:p w14:paraId="29ECA568" w14:textId="61647378" w:rsidR="008C00E2" w:rsidRDefault="008C00E2" w:rsidP="008C00E2">
      <w:pPr>
        <w:pStyle w:val="Heading4"/>
      </w:pPr>
      <w:r>
        <w:lastRenderedPageBreak/>
        <w:t>Job #</w:t>
      </w:r>
    </w:p>
    <w:p w14:paraId="65AEAD84" w14:textId="0CCC8F25" w:rsidR="008C00E2" w:rsidRPr="00E2351F" w:rsidRDefault="00E2351F" w:rsidP="008C00E2">
      <w:r>
        <w:t xml:space="preserve">Enter a job number to search for. Alternatively, press the </w:t>
      </w:r>
      <w:r>
        <w:rPr>
          <w:b/>
          <w:bCs/>
          <w:i/>
          <w:iCs/>
          <w:u w:val="single"/>
        </w:rPr>
        <w:t>“F1”</w:t>
      </w:r>
      <w:r>
        <w:t xml:space="preserve"> key to choose a number from a list of available Job Numbers.</w:t>
      </w:r>
    </w:p>
    <w:p w14:paraId="7692512F" w14:textId="79438282" w:rsidR="008C00E2" w:rsidRDefault="008C00E2" w:rsidP="008C00E2">
      <w:pPr>
        <w:pStyle w:val="Heading4"/>
      </w:pPr>
      <w:r>
        <w:t>Job #: 00</w:t>
      </w:r>
    </w:p>
    <w:p w14:paraId="2DF2A219" w14:textId="41B46BBE" w:rsidR="008C00E2" w:rsidRPr="008C00E2" w:rsidRDefault="00E2351F" w:rsidP="008C00E2">
      <w:r>
        <w:t>Enter a subsequent job number to search for.</w:t>
      </w:r>
    </w:p>
    <w:p w14:paraId="66416013" w14:textId="50417013" w:rsidR="008C00E2" w:rsidRDefault="008C00E2" w:rsidP="008C00E2">
      <w:pPr>
        <w:pStyle w:val="Heading4"/>
      </w:pPr>
      <w:r>
        <w:t>PO #</w:t>
      </w:r>
    </w:p>
    <w:p w14:paraId="4C287155" w14:textId="7BF006AC" w:rsidR="00E2351F" w:rsidRPr="00E2351F" w:rsidRDefault="00E2351F" w:rsidP="00E2351F">
      <w:r>
        <w:t xml:space="preserve">Enter a purchase order number to search for. Alternatively, press the </w:t>
      </w:r>
      <w:r>
        <w:rPr>
          <w:b/>
          <w:bCs/>
          <w:i/>
          <w:iCs/>
          <w:u w:val="single"/>
        </w:rPr>
        <w:t>“F1”</w:t>
      </w:r>
      <w:r>
        <w:t xml:space="preserve"> key to choose a number from a list of available Job Numbers.</w:t>
      </w:r>
    </w:p>
    <w:p w14:paraId="750F973C" w14:textId="26B04C54" w:rsidR="008C00E2" w:rsidRDefault="008C00E2" w:rsidP="008C00E2">
      <w:pPr>
        <w:pStyle w:val="Heading4"/>
      </w:pPr>
      <w:r>
        <w:t>Order #</w:t>
      </w:r>
    </w:p>
    <w:p w14:paraId="546CF294" w14:textId="116F0717" w:rsidR="008C00E2" w:rsidRPr="008C00E2" w:rsidRDefault="003D77F7" w:rsidP="008C00E2">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7229CCEF" w14:textId="72A2FD37" w:rsidR="008C00E2" w:rsidRDefault="008C00E2" w:rsidP="008C00E2">
      <w:pPr>
        <w:pStyle w:val="Heading4"/>
      </w:pPr>
      <w:r>
        <w:t>Item #</w:t>
      </w:r>
    </w:p>
    <w:p w14:paraId="58A4F788" w14:textId="071E489C" w:rsidR="00073572" w:rsidRDefault="00E2351F" w:rsidP="00073572">
      <w:r>
        <w:t xml:space="preserve">Enter an item number to search for. Alternatively, press the </w:t>
      </w:r>
      <w:r>
        <w:rPr>
          <w:b/>
          <w:bCs/>
          <w:i/>
          <w:iCs/>
          <w:u w:val="single"/>
        </w:rPr>
        <w:t>“F1”</w:t>
      </w:r>
      <w:r>
        <w:t xml:space="preserve"> key to choose a number from a list of available Job Numbers.</w:t>
      </w:r>
    </w:p>
    <w:p w14:paraId="48A7DBA5" w14:textId="40DFD79D" w:rsidR="008C00E2" w:rsidRDefault="008C00E2" w:rsidP="008C00E2">
      <w:pPr>
        <w:pStyle w:val="Heading4"/>
      </w:pPr>
      <w:r>
        <w:t>Item Name/Description</w:t>
      </w:r>
    </w:p>
    <w:p w14:paraId="5F7D8750" w14:textId="01F00B01" w:rsidR="00073572" w:rsidRPr="00D55DB3" w:rsidRDefault="00E2351F" w:rsidP="00073572">
      <w:r>
        <w:t>The item name/description will automatically transfer from the Raw Material file as soon a the user enters or chooses a valid item number.</w:t>
      </w:r>
    </w:p>
    <w:p w14:paraId="24501625" w14:textId="7C23EE47" w:rsidR="00E907D8" w:rsidRDefault="00E907D8" w:rsidP="00E907D8">
      <w:pPr>
        <w:pStyle w:val="Heading3"/>
      </w:pPr>
      <w:bookmarkStart w:id="202" w:name="_Toc46575059"/>
      <w:r>
        <w:lastRenderedPageBreak/>
        <w:t>Raw Materials: View RM Load Tag</w:t>
      </w:r>
      <w:bookmarkEnd w:id="202"/>
    </w:p>
    <w:p w14:paraId="2F6E526C" w14:textId="23446638" w:rsidR="00E907D8" w:rsidRPr="00E907D8" w:rsidRDefault="00E907D8" w:rsidP="00E907D8">
      <w:r>
        <w:rPr>
          <w:noProof/>
        </w:rPr>
        <w:drawing>
          <wp:inline distT="0" distB="0" distL="0" distR="0" wp14:anchorId="1212399B" wp14:editId="06BAD6DA">
            <wp:extent cx="5943600" cy="4285397"/>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6726" cy="4287651"/>
                    </a:xfrm>
                    <a:prstGeom prst="rect">
                      <a:avLst/>
                    </a:prstGeom>
                  </pic:spPr>
                </pic:pic>
              </a:graphicData>
            </a:graphic>
          </wp:inline>
        </w:drawing>
      </w:r>
    </w:p>
    <w:p w14:paraId="365CCFED" w14:textId="44B1B244" w:rsidR="00E907D8" w:rsidRDefault="008C00E2" w:rsidP="00E907D8">
      <w:pPr>
        <w:pStyle w:val="Heading4"/>
      </w:pPr>
      <w:r>
        <w:t>UPDATE</w:t>
      </w:r>
    </w:p>
    <w:p w14:paraId="271A1C56" w14:textId="7216C7A4" w:rsidR="006A09E1" w:rsidRDefault="006A09E1" w:rsidP="006A09E1">
      <w:r>
        <w:t xml:space="preserve">To change the currently selected Raw Material Load Tag, simply click the </w:t>
      </w:r>
      <w:r>
        <w:rPr>
          <w:b/>
          <w:bCs/>
          <w:i/>
          <w:iCs/>
          <w:u w:val="single"/>
        </w:rPr>
        <w:t>“Update</w:t>
      </w:r>
      <w:r>
        <w:t xml:space="preserve">” button at the bottom of the screen.  </w:t>
      </w:r>
    </w:p>
    <w:p w14:paraId="07475DFB" w14:textId="4EB70740" w:rsidR="008C00E2" w:rsidRDefault="008C00E2" w:rsidP="008C00E2">
      <w:pPr>
        <w:pStyle w:val="Heading4"/>
      </w:pPr>
      <w:r>
        <w:t>ADD</w:t>
      </w:r>
    </w:p>
    <w:p w14:paraId="76B82611" w14:textId="35505E94" w:rsidR="006A09E1" w:rsidRPr="00E64A2B" w:rsidRDefault="006A09E1" w:rsidP="006A09E1">
      <w:bookmarkStart w:id="203" w:name="_Hlk43823304"/>
      <w:bookmarkStart w:id="204" w:name="_Hlk43555257"/>
      <w:bookmarkStart w:id="205" w:name="_Hlk43555975"/>
      <w:bookmarkStart w:id="206" w:name="_Hlk44151351"/>
      <w:r>
        <w:t xml:space="preserve">Click the </w:t>
      </w:r>
      <w:r>
        <w:rPr>
          <w:b/>
          <w:bCs/>
          <w:i/>
          <w:iCs/>
          <w:u w:val="single"/>
        </w:rPr>
        <w:t>“Add”</w:t>
      </w:r>
      <w:r>
        <w:t xml:space="preserve"> button</w:t>
      </w:r>
      <w:r w:rsidRPr="00167C88">
        <w:t xml:space="preserve"> </w:t>
      </w:r>
      <w:r>
        <w:t>at the bottom of the screen to add a new Raw Material Load Tag.</w:t>
      </w:r>
    </w:p>
    <w:p w14:paraId="4773A815" w14:textId="77777777" w:rsidR="006A09E1" w:rsidRDefault="006A09E1" w:rsidP="006A09E1">
      <w:pPr>
        <w:pStyle w:val="Heading4"/>
      </w:pPr>
      <w:r>
        <w:t>COPY</w:t>
      </w:r>
    </w:p>
    <w:p w14:paraId="3B04181A" w14:textId="7CAC8D62" w:rsidR="006A09E1" w:rsidRPr="00F132A9" w:rsidRDefault="006A09E1" w:rsidP="006A09E1">
      <w:r>
        <w:t xml:space="preserve">Click the </w:t>
      </w:r>
      <w:r>
        <w:rPr>
          <w:b/>
          <w:bCs/>
          <w:i/>
          <w:iCs/>
          <w:u w:val="single"/>
        </w:rPr>
        <w:t>“Copy”</w:t>
      </w:r>
      <w:r>
        <w:t xml:space="preserve"> button to copy information from the currently selected Raw Material Load Tag.</w:t>
      </w:r>
    </w:p>
    <w:bookmarkEnd w:id="203"/>
    <w:p w14:paraId="271D7B8F" w14:textId="77777777" w:rsidR="006A09E1" w:rsidRDefault="006A09E1" w:rsidP="006A09E1">
      <w:pPr>
        <w:pStyle w:val="Heading4"/>
      </w:pPr>
      <w:r>
        <w:t>DELETE</w:t>
      </w:r>
    </w:p>
    <w:p w14:paraId="3119D5D2" w14:textId="0A9CDA74" w:rsidR="006A09E1" w:rsidRDefault="006A09E1" w:rsidP="006A09E1">
      <w:r>
        <w:t xml:space="preserve">To delete the currently selected Raw Material Load Tag, simply press the </w:t>
      </w:r>
      <w:r w:rsidRPr="00B86B9F">
        <w:rPr>
          <w:b/>
          <w:bCs/>
          <w:i/>
          <w:iCs/>
          <w:u w:val="single"/>
        </w:rPr>
        <w:t>"D"</w:t>
      </w:r>
      <w:r>
        <w:t xml:space="preserve"> key.  Alternatively, click the </w:t>
      </w:r>
      <w:r>
        <w:rPr>
          <w:b/>
          <w:bCs/>
          <w:i/>
          <w:iCs/>
          <w:u w:val="single"/>
        </w:rPr>
        <w:t>“Delete”</w:t>
      </w:r>
      <w:r>
        <w:t xml:space="preserve"> button at the bottom of the screen.</w:t>
      </w:r>
    </w:p>
    <w:bookmarkEnd w:id="204"/>
    <w:bookmarkEnd w:id="205"/>
    <w:p w14:paraId="472CADF5" w14:textId="77777777" w:rsidR="006A09E1" w:rsidRDefault="006A09E1" w:rsidP="006A09E1">
      <w:pPr>
        <w:pStyle w:val="Heading4"/>
      </w:pPr>
      <w:r>
        <w:t>NEXT</w:t>
      </w:r>
    </w:p>
    <w:p w14:paraId="181A7396" w14:textId="2FBABEA1" w:rsidR="006A09E1" w:rsidRDefault="006A09E1" w:rsidP="006A09E1">
      <w:r>
        <w:t xml:space="preserve">Press </w:t>
      </w:r>
      <w:r w:rsidRPr="00B86B9F">
        <w:rPr>
          <w:b/>
          <w:bCs/>
          <w:i/>
          <w:iCs/>
          <w:u w:val="single"/>
        </w:rPr>
        <w:t>"N"</w:t>
      </w:r>
      <w:r>
        <w:t xml:space="preserve"> (Next) to find next Raw Material Load Tag to view or modify. Alternatively, press the </w:t>
      </w:r>
      <w:r>
        <w:rPr>
          <w:b/>
          <w:bCs/>
          <w:i/>
          <w:iCs/>
          <w:u w:val="single"/>
        </w:rPr>
        <w:t>“Right Arrow”</w:t>
      </w:r>
      <w:r>
        <w:t xml:space="preserve"> on the screen.</w:t>
      </w:r>
    </w:p>
    <w:p w14:paraId="49D10454" w14:textId="77777777" w:rsidR="006A09E1" w:rsidRDefault="006A09E1" w:rsidP="006A09E1">
      <w:pPr>
        <w:pStyle w:val="Heading4"/>
      </w:pPr>
      <w:r>
        <w:t>PREVIOUS</w:t>
      </w:r>
    </w:p>
    <w:p w14:paraId="729FE540" w14:textId="42D943BE" w:rsidR="006A09E1" w:rsidRDefault="006A09E1" w:rsidP="006A09E1">
      <w:r>
        <w:t xml:space="preserve">Press </w:t>
      </w:r>
      <w:r w:rsidRPr="00B86B9F">
        <w:rPr>
          <w:b/>
          <w:bCs/>
          <w:i/>
          <w:iCs/>
          <w:u w:val="single"/>
        </w:rPr>
        <w:t>"P"</w:t>
      </w:r>
      <w:r>
        <w:t xml:space="preserve"> (Previous) to find previous Raw Material Load Tag to view or modify.</w:t>
      </w:r>
      <w:r w:rsidRPr="00EA7FC0">
        <w:t xml:space="preserve"> </w:t>
      </w:r>
      <w:r>
        <w:t xml:space="preserve">Alternatively, press the </w:t>
      </w:r>
      <w:r>
        <w:rPr>
          <w:b/>
          <w:bCs/>
          <w:i/>
          <w:iCs/>
          <w:u w:val="single"/>
        </w:rPr>
        <w:t>“Left Arrow”</w:t>
      </w:r>
      <w:r>
        <w:t xml:space="preserve"> on the screen.</w:t>
      </w:r>
    </w:p>
    <w:p w14:paraId="4F2AEE62" w14:textId="55EE885D" w:rsidR="00E907D8" w:rsidRDefault="00E907D8" w:rsidP="00E907D8">
      <w:pPr>
        <w:pStyle w:val="Heading3"/>
      </w:pPr>
      <w:bookmarkStart w:id="207" w:name="_Toc46575060"/>
      <w:bookmarkEnd w:id="206"/>
      <w:r>
        <w:lastRenderedPageBreak/>
        <w:t>Raw Materials: Add/Update RM Load Tag</w:t>
      </w:r>
      <w:bookmarkEnd w:id="207"/>
    </w:p>
    <w:p w14:paraId="3D080A75" w14:textId="63812E6A" w:rsidR="00E907D8" w:rsidRPr="00E907D8" w:rsidRDefault="00E907D8" w:rsidP="00E907D8">
      <w:r>
        <w:rPr>
          <w:noProof/>
        </w:rPr>
        <w:drawing>
          <wp:inline distT="0" distB="0" distL="0" distR="0" wp14:anchorId="6DDE8BAC" wp14:editId="55A40AEC">
            <wp:extent cx="5943600" cy="45434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4543425"/>
                    </a:xfrm>
                    <a:prstGeom prst="rect">
                      <a:avLst/>
                    </a:prstGeom>
                  </pic:spPr>
                </pic:pic>
              </a:graphicData>
            </a:graphic>
          </wp:inline>
        </w:drawing>
      </w:r>
    </w:p>
    <w:p w14:paraId="7023BDC3" w14:textId="77777777" w:rsidR="003728F8" w:rsidRDefault="003728F8" w:rsidP="003728F8">
      <w:pPr>
        <w:pStyle w:val="Heading4"/>
      </w:pPr>
      <w:r>
        <w:t>SAVE</w:t>
      </w:r>
    </w:p>
    <w:p w14:paraId="2633C6C5" w14:textId="03405BB7" w:rsidR="003728F8" w:rsidRDefault="003728F8" w:rsidP="003728F8">
      <w:r>
        <w:t xml:space="preserve">Click the </w:t>
      </w:r>
      <w:r>
        <w:rPr>
          <w:b/>
          <w:bCs/>
          <w:i/>
          <w:iCs/>
          <w:u w:val="single"/>
        </w:rPr>
        <w:t>“Save”</w:t>
      </w:r>
      <w:r>
        <w:t xml:space="preserve"> button to save all changes to the current Raw Material Tag.</w:t>
      </w:r>
    </w:p>
    <w:p w14:paraId="2B5D40D2" w14:textId="77777777" w:rsidR="003728F8" w:rsidRDefault="003728F8" w:rsidP="003728F8">
      <w:pPr>
        <w:pStyle w:val="Heading4"/>
      </w:pPr>
      <w:r>
        <w:t>RESET</w:t>
      </w:r>
    </w:p>
    <w:p w14:paraId="338C762E" w14:textId="77777777" w:rsidR="003728F8" w:rsidRPr="00096EBD" w:rsidRDefault="003728F8" w:rsidP="003728F8">
      <w:r>
        <w:t xml:space="preserve">Click the </w:t>
      </w:r>
      <w:r>
        <w:rPr>
          <w:b/>
          <w:bCs/>
          <w:i/>
          <w:iCs/>
          <w:u w:val="single"/>
        </w:rPr>
        <w:t>“Reset”</w:t>
      </w:r>
      <w:r>
        <w:t xml:space="preserve"> button to reset all fields to their original state.</w:t>
      </w:r>
    </w:p>
    <w:p w14:paraId="2E9E9DE6" w14:textId="77777777" w:rsidR="003728F8" w:rsidRDefault="003728F8" w:rsidP="003728F8">
      <w:pPr>
        <w:pStyle w:val="Heading4"/>
      </w:pPr>
      <w:r>
        <w:t>CANCEL</w:t>
      </w:r>
    </w:p>
    <w:p w14:paraId="161C5C92" w14:textId="48D10FC8" w:rsidR="003728F8" w:rsidRDefault="003728F8" w:rsidP="003728F8">
      <w:r>
        <w:t xml:space="preserve">Click the </w:t>
      </w:r>
      <w:r>
        <w:rPr>
          <w:b/>
          <w:bCs/>
          <w:i/>
          <w:iCs/>
          <w:u w:val="single"/>
        </w:rPr>
        <w:t>“Cancel”</w:t>
      </w:r>
      <w:r>
        <w:t xml:space="preserve"> button to cancel all changes to the Raw Material Tag without saving.</w:t>
      </w:r>
    </w:p>
    <w:p w14:paraId="17575A67" w14:textId="4D0537A7" w:rsidR="006A1D2C" w:rsidRDefault="006A1D2C" w:rsidP="003728F8"/>
    <w:p w14:paraId="5C34DC54" w14:textId="1720875F" w:rsidR="006A1D2C" w:rsidRDefault="006A1D2C" w:rsidP="003728F8"/>
    <w:p w14:paraId="55F612E3" w14:textId="06AFBB3A" w:rsidR="006A1D2C" w:rsidRDefault="006A1D2C" w:rsidP="003728F8"/>
    <w:p w14:paraId="1EAE60F6" w14:textId="5B9A51A1" w:rsidR="006A1D2C" w:rsidRDefault="006A1D2C" w:rsidP="003728F8"/>
    <w:p w14:paraId="4A3A6F0B" w14:textId="57FB2520" w:rsidR="006A1D2C" w:rsidRDefault="006A1D2C" w:rsidP="003728F8"/>
    <w:p w14:paraId="58CC1D48" w14:textId="77777777" w:rsidR="006A1D2C" w:rsidRPr="00DF6BEC" w:rsidRDefault="006A1D2C" w:rsidP="003728F8"/>
    <w:p w14:paraId="70F852EE" w14:textId="2F58168E" w:rsidR="0000257C" w:rsidRDefault="0000257C" w:rsidP="0000257C">
      <w:pPr>
        <w:pStyle w:val="Heading3"/>
      </w:pPr>
      <w:bookmarkStart w:id="208" w:name="_Toc46575061"/>
      <w:r>
        <w:lastRenderedPageBreak/>
        <w:t>Raw Materials: Add/Update RM Load Tag Field Definitions</w:t>
      </w:r>
      <w:bookmarkEnd w:id="208"/>
    </w:p>
    <w:p w14:paraId="221C78A2" w14:textId="77777777" w:rsidR="0000257C" w:rsidRDefault="0000257C" w:rsidP="0000257C">
      <w:pPr>
        <w:pStyle w:val="Heading4"/>
      </w:pPr>
      <w:r>
        <w:t>Tag #</w:t>
      </w:r>
    </w:p>
    <w:p w14:paraId="6571F501"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4CACEE9F" w14:textId="77777777" w:rsidR="0000257C" w:rsidRDefault="0000257C" w:rsidP="0000257C">
      <w:pPr>
        <w:pStyle w:val="Heading4"/>
      </w:pPr>
      <w:r>
        <w:t>Status</w:t>
      </w:r>
    </w:p>
    <w:p w14:paraId="1638D00F" w14:textId="77777777" w:rsidR="00063E90" w:rsidRDefault="00063E90" w:rsidP="00063E90">
      <w:pPr>
        <w:pStyle w:val="Heading4"/>
      </w:pPr>
      <w:bookmarkStart w:id="209" w:name="_Hlk46569397"/>
      <w:r>
        <w:t>Status</w:t>
      </w:r>
    </w:p>
    <w:p w14:paraId="1C929429" w14:textId="77777777" w:rsidR="00063E90" w:rsidRDefault="00063E90" w:rsidP="00063E90">
      <w:r>
        <w:t>The user may choose the current status of this Load Tag from the drop-down list of available options.</w:t>
      </w:r>
    </w:p>
    <w:p w14:paraId="3E4AB206" w14:textId="77777777" w:rsidR="00063E90" w:rsidRDefault="00063E90" w:rsidP="00063E90">
      <w:r>
        <w:t>Valid Status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2297"/>
        <w:gridCol w:w="2297"/>
        <w:gridCol w:w="2297"/>
      </w:tblGrid>
      <w:tr w:rsidR="00063E90" w14:paraId="764804EA" w14:textId="77777777" w:rsidTr="00865E63">
        <w:trPr>
          <w:trHeight w:val="467"/>
        </w:trPr>
        <w:tc>
          <w:tcPr>
            <w:tcW w:w="2459" w:type="dxa"/>
          </w:tcPr>
          <w:p w14:paraId="529C74CF" w14:textId="77777777" w:rsidR="00063E90" w:rsidRDefault="00063E90" w:rsidP="00865E63">
            <w:r>
              <w:t>Bill of Lading</w:t>
            </w:r>
          </w:p>
        </w:tc>
        <w:tc>
          <w:tcPr>
            <w:tcW w:w="2297" w:type="dxa"/>
          </w:tcPr>
          <w:p w14:paraId="573A00DD" w14:textId="77777777" w:rsidR="00063E90" w:rsidRDefault="00063E90" w:rsidP="00865E63">
            <w:r>
              <w:t>Completed</w:t>
            </w:r>
          </w:p>
        </w:tc>
        <w:tc>
          <w:tcPr>
            <w:tcW w:w="2297" w:type="dxa"/>
          </w:tcPr>
          <w:p w14:paraId="67400C0E" w14:textId="77777777" w:rsidR="00063E90" w:rsidRDefault="00063E90" w:rsidP="00865E63">
            <w:r>
              <w:t>Deleted</w:t>
            </w:r>
          </w:p>
        </w:tc>
        <w:tc>
          <w:tcPr>
            <w:tcW w:w="2297" w:type="dxa"/>
          </w:tcPr>
          <w:p w14:paraId="1F1B52E6" w14:textId="77777777" w:rsidR="00063E90" w:rsidRDefault="00063E90" w:rsidP="00865E63">
            <w:r>
              <w:t>Invoiced</w:t>
            </w:r>
          </w:p>
        </w:tc>
      </w:tr>
      <w:tr w:rsidR="00063E90" w14:paraId="44A3B60F" w14:textId="77777777" w:rsidTr="00865E63">
        <w:trPr>
          <w:trHeight w:val="440"/>
        </w:trPr>
        <w:tc>
          <w:tcPr>
            <w:tcW w:w="2459" w:type="dxa"/>
          </w:tcPr>
          <w:p w14:paraId="43F16A29" w14:textId="77777777" w:rsidR="00063E90" w:rsidRDefault="00063E90" w:rsidP="00865E63">
            <w:r>
              <w:t>Issued</w:t>
            </w:r>
          </w:p>
        </w:tc>
        <w:tc>
          <w:tcPr>
            <w:tcW w:w="2297" w:type="dxa"/>
          </w:tcPr>
          <w:p w14:paraId="1F828921" w14:textId="77777777" w:rsidR="00063E90" w:rsidRDefault="00063E90" w:rsidP="00865E63">
            <w:r>
              <w:t>On-Hand</w:t>
            </w:r>
          </w:p>
        </w:tc>
        <w:tc>
          <w:tcPr>
            <w:tcW w:w="2297" w:type="dxa"/>
          </w:tcPr>
          <w:p w14:paraId="6DD36F7B" w14:textId="77777777" w:rsidR="00063E90" w:rsidRDefault="00063E90" w:rsidP="00865E63">
            <w:r>
              <w:t>Printed</w:t>
            </w:r>
          </w:p>
        </w:tc>
        <w:tc>
          <w:tcPr>
            <w:tcW w:w="2297" w:type="dxa"/>
          </w:tcPr>
          <w:p w14:paraId="6368C03C" w14:textId="77777777" w:rsidR="00063E90" w:rsidRDefault="00063E90" w:rsidP="00865E63">
            <w:r>
              <w:t>Received</w:t>
            </w:r>
          </w:p>
        </w:tc>
      </w:tr>
      <w:tr w:rsidR="00063E90" w14:paraId="522326EC" w14:textId="77777777" w:rsidTr="00865E63">
        <w:trPr>
          <w:trHeight w:val="530"/>
        </w:trPr>
        <w:tc>
          <w:tcPr>
            <w:tcW w:w="2459" w:type="dxa"/>
          </w:tcPr>
          <w:p w14:paraId="578C2561" w14:textId="77777777" w:rsidR="00063E90" w:rsidRDefault="00063E90" w:rsidP="00865E63">
            <w:r>
              <w:t>Transferred</w:t>
            </w:r>
          </w:p>
        </w:tc>
        <w:tc>
          <w:tcPr>
            <w:tcW w:w="2297" w:type="dxa"/>
          </w:tcPr>
          <w:p w14:paraId="3682E277" w14:textId="77777777" w:rsidR="00063E90" w:rsidRDefault="00063E90" w:rsidP="00865E63"/>
        </w:tc>
        <w:tc>
          <w:tcPr>
            <w:tcW w:w="2297" w:type="dxa"/>
          </w:tcPr>
          <w:p w14:paraId="5636BC1B" w14:textId="77777777" w:rsidR="00063E90" w:rsidRDefault="00063E90" w:rsidP="00865E63"/>
        </w:tc>
        <w:tc>
          <w:tcPr>
            <w:tcW w:w="2297" w:type="dxa"/>
          </w:tcPr>
          <w:p w14:paraId="0CDB3F96" w14:textId="77777777" w:rsidR="00063E90" w:rsidRDefault="00063E90" w:rsidP="00865E63"/>
        </w:tc>
      </w:tr>
    </w:tbl>
    <w:p w14:paraId="13E5709D" w14:textId="77777777" w:rsidR="00063E90" w:rsidRDefault="00063E90" w:rsidP="00063E90">
      <w:pPr>
        <w:pStyle w:val="Heading4"/>
      </w:pPr>
      <w:r>
        <w:t>Item #</w:t>
      </w:r>
    </w:p>
    <w:p w14:paraId="641DE09E" w14:textId="77777777" w:rsidR="00063E90" w:rsidRPr="00601A42" w:rsidRDefault="00063E90" w:rsidP="00063E90">
      <w:r w:rsidRPr="00F15696">
        <w:t xml:space="preserve">Enter the </w:t>
      </w:r>
      <w:r>
        <w:t>RM</w:t>
      </w:r>
      <w:r w:rsidRPr="00F15696">
        <w:t xml:space="preserve">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w:t>
      </w:r>
    </w:p>
    <w:bookmarkEnd w:id="209"/>
    <w:p w14:paraId="4512530C" w14:textId="77777777" w:rsidR="00063E90" w:rsidRDefault="00063E90" w:rsidP="00063E90">
      <w:pPr>
        <w:pStyle w:val="Heading4"/>
      </w:pPr>
      <w:r>
        <w:t>Item Name/Description</w:t>
      </w:r>
    </w:p>
    <w:p w14:paraId="6B08DE34" w14:textId="77777777" w:rsidR="00063E90" w:rsidRPr="00D55DB3" w:rsidRDefault="00063E90" w:rsidP="00063E90">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6E36DC26" w14:textId="77777777" w:rsidR="0000257C" w:rsidRDefault="0000257C" w:rsidP="0000257C">
      <w:pPr>
        <w:pStyle w:val="Heading4"/>
      </w:pPr>
      <w:r>
        <w:t>Order #</w:t>
      </w:r>
    </w:p>
    <w:p w14:paraId="49A885A8" w14:textId="1D89BFB8" w:rsidR="0000257C" w:rsidRPr="0000257C" w:rsidRDefault="003D77F7" w:rsidP="0000257C">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5895C4A1" w14:textId="77777777" w:rsidR="00063E90" w:rsidRDefault="00063E90" w:rsidP="00063E90">
      <w:pPr>
        <w:pStyle w:val="Heading4"/>
      </w:pPr>
      <w:r>
        <w:t>PO #</w:t>
      </w:r>
    </w:p>
    <w:p w14:paraId="04A54AA7" w14:textId="77777777" w:rsidR="00063E90" w:rsidRPr="006C36F1" w:rsidRDefault="00063E90" w:rsidP="00063E90">
      <w:r>
        <w:t xml:space="preserve">Enter a valid purchase order number. Alternatively, press the </w:t>
      </w:r>
      <w:r>
        <w:rPr>
          <w:b/>
          <w:bCs/>
          <w:i/>
          <w:iCs/>
          <w:u w:val="single"/>
        </w:rPr>
        <w:t>“F1”</w:t>
      </w:r>
      <w:r>
        <w:t xml:space="preserve"> key to choose a number from a list of valid purchase orders.</w:t>
      </w:r>
    </w:p>
    <w:p w14:paraId="023AE387" w14:textId="77777777" w:rsidR="0000257C" w:rsidRDefault="0000257C" w:rsidP="0000257C">
      <w:pPr>
        <w:pStyle w:val="Heading4"/>
      </w:pPr>
      <w:r>
        <w:t>Warehouse</w:t>
      </w:r>
    </w:p>
    <w:p w14:paraId="04097091" w14:textId="77777777" w:rsidR="00E2349B" w:rsidRDefault="00E2349B" w:rsidP="00E2349B">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283751D0" w14:textId="79303035" w:rsidR="0000257C" w:rsidRPr="0000257C" w:rsidRDefault="00E2349B" w:rsidP="00E2349B">
      <w:r>
        <w:t>This list can be sorted by Location or Description. Alternatively, the user may search for any warehouse that they wish to use in order to narrow down their selection.</w:t>
      </w:r>
    </w:p>
    <w:p w14:paraId="6D4A7300" w14:textId="77777777" w:rsidR="0000257C" w:rsidRDefault="0000257C" w:rsidP="0000257C">
      <w:pPr>
        <w:pStyle w:val="Heading4"/>
      </w:pPr>
      <w:r>
        <w:lastRenderedPageBreak/>
        <w:t>Bin</w:t>
      </w:r>
    </w:p>
    <w:p w14:paraId="73EC0AD2"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5C2AC10F" w14:textId="4168019E" w:rsidR="0000257C" w:rsidRPr="0000257C" w:rsidRDefault="00E2349B" w:rsidP="00E2349B">
      <w:r>
        <w:t>This list can be sorted by Warehouse or Bin. Alternatively, the user may search for any bin that they wish to use in order to narrow down their selection.</w:t>
      </w:r>
    </w:p>
    <w:p w14:paraId="042F2C87" w14:textId="77777777" w:rsidR="00063E90" w:rsidRDefault="00063E90" w:rsidP="00063E90">
      <w:pPr>
        <w:pStyle w:val="Heading4"/>
      </w:pPr>
      <w:r>
        <w:t>Job #</w:t>
      </w:r>
    </w:p>
    <w:p w14:paraId="20CBE221" w14:textId="77777777" w:rsidR="00063E90" w:rsidRDefault="00063E90" w:rsidP="00063E90">
      <w:r>
        <w:t xml:space="preserve">The job number defaults to the estimate number, but may be modified.  The Job Factory Ticket will print by job number.  Repeat jobs for an item will add a suffix to the original job number.  </w:t>
      </w:r>
    </w:p>
    <w:p w14:paraId="48AED079" w14:textId="77777777" w:rsidR="00063E90" w:rsidRDefault="00063E90" w:rsidP="00063E90">
      <w:r>
        <w:t xml:space="preserve">For example, a repeat job number could be Job number 88888-01 where 88888 is the original job and the 01 is the first repeat for that item.  </w:t>
      </w:r>
    </w:p>
    <w:p w14:paraId="75808C8B" w14:textId="77777777" w:rsidR="00063E90" w:rsidRPr="00601A42" w:rsidRDefault="00063E90" w:rsidP="00063E90">
      <w:r>
        <w:t>All costs including, standard (estimated) labor, material and overhead, work in process, actual costs and variances are maintained by job number.</w:t>
      </w:r>
    </w:p>
    <w:p w14:paraId="5F9CA17D" w14:textId="77777777" w:rsidR="00063E90" w:rsidRDefault="00063E90" w:rsidP="00063E90">
      <w:pPr>
        <w:pStyle w:val="Heading4"/>
      </w:pPr>
      <w:r>
        <w:t>Job #: 00</w:t>
      </w:r>
    </w:p>
    <w:p w14:paraId="16EC0EF5" w14:textId="77777777" w:rsidR="00063E90" w:rsidRPr="00EC1454" w:rsidRDefault="00063E90" w:rsidP="00063E90">
      <w:r>
        <w:t>Repeat jobs for an item will add a suffix to the original job number.</w:t>
      </w:r>
    </w:p>
    <w:p w14:paraId="7AFAED21" w14:textId="77777777" w:rsidR="0000257C" w:rsidRDefault="0000257C" w:rsidP="0000257C">
      <w:pPr>
        <w:pStyle w:val="Heading4"/>
      </w:pPr>
      <w:r>
        <w:t>Create User</w:t>
      </w:r>
    </w:p>
    <w:p w14:paraId="303C39F9" w14:textId="77777777" w:rsidR="003604C9" w:rsidRPr="00EC1454" w:rsidRDefault="003604C9" w:rsidP="003604C9">
      <w:r>
        <w:t>The username of the original user that created this receipt in the system.</w:t>
      </w:r>
    </w:p>
    <w:p w14:paraId="3B79E008" w14:textId="77777777" w:rsidR="0000257C" w:rsidRDefault="0000257C" w:rsidP="0000257C">
      <w:pPr>
        <w:pStyle w:val="Heading4"/>
      </w:pPr>
      <w:r>
        <w:t>Unit Count</w:t>
      </w:r>
    </w:p>
    <w:p w14:paraId="4D9464E1" w14:textId="48BAF45F" w:rsidR="0000257C" w:rsidRPr="0000257C" w:rsidRDefault="00E2351F" w:rsidP="0000257C">
      <w:r w:rsidRPr="00E2351F">
        <w:t>Enter the quantity of cases</w:t>
      </w:r>
      <w:r>
        <w:t>.</w:t>
      </w:r>
    </w:p>
    <w:p w14:paraId="50EEDAA3" w14:textId="77777777" w:rsidR="0000257C" w:rsidRDefault="0000257C" w:rsidP="0000257C">
      <w:pPr>
        <w:pStyle w:val="Heading4"/>
      </w:pPr>
      <w:r>
        <w:t>Units Per Pallet</w:t>
      </w:r>
    </w:p>
    <w:p w14:paraId="06A3DBA7" w14:textId="7B75BCE8" w:rsidR="001976EC" w:rsidRPr="00EC1454" w:rsidRDefault="001976EC" w:rsidP="001976EC">
      <w:r>
        <w:t>Enter the number of units per pallet.</w:t>
      </w:r>
    </w:p>
    <w:p w14:paraId="0A28AE0B" w14:textId="77777777" w:rsidR="0000257C" w:rsidRDefault="0000257C" w:rsidP="0000257C">
      <w:pPr>
        <w:pStyle w:val="Heading4"/>
      </w:pPr>
      <w:bookmarkStart w:id="210" w:name="_Hlk46569448"/>
      <w:r>
        <w:t>Qty Per Pallet / Tag #</w:t>
      </w:r>
    </w:p>
    <w:bookmarkEnd w:id="210"/>
    <w:p w14:paraId="16C4D096" w14:textId="77777777" w:rsidR="00063E90" w:rsidRPr="0000257C" w:rsidRDefault="00063E90" w:rsidP="00063E90">
      <w:r>
        <w:t>Enter the quantity of individual units for this pallet or tag number.</w:t>
      </w:r>
    </w:p>
    <w:p w14:paraId="66845485" w14:textId="77777777" w:rsidR="0000257C" w:rsidRDefault="0000257C" w:rsidP="0000257C">
      <w:pPr>
        <w:pStyle w:val="Heading4"/>
      </w:pPr>
      <w:r>
        <w:t>Partial Qty</w:t>
      </w:r>
    </w:p>
    <w:p w14:paraId="7DAB7091" w14:textId="5FACBFB0" w:rsidR="0000257C" w:rsidRPr="0000257C" w:rsidRDefault="00E2351F" w:rsidP="0000257C">
      <w:r w:rsidRPr="00E2351F">
        <w:t>Enter either a partial quantity</w:t>
      </w:r>
      <w:r>
        <w:t>.</w:t>
      </w:r>
    </w:p>
    <w:p w14:paraId="350A6D5A" w14:textId="77777777" w:rsidR="0000257C" w:rsidRDefault="0000257C" w:rsidP="0000257C">
      <w:pPr>
        <w:pStyle w:val="Heading4"/>
      </w:pPr>
      <w:bookmarkStart w:id="211" w:name="_Hlk46569451"/>
      <w:r>
        <w:t>Total Units O/H</w:t>
      </w:r>
    </w:p>
    <w:p w14:paraId="3897027A" w14:textId="77777777" w:rsidR="00063E90" w:rsidRPr="0000257C" w:rsidRDefault="00063E90" w:rsidP="00063E90">
      <w:r>
        <w:t>Enter the total number of units on hand.</w:t>
      </w:r>
    </w:p>
    <w:p w14:paraId="05DD3AEE" w14:textId="77777777" w:rsidR="0000257C" w:rsidRDefault="0000257C" w:rsidP="0000257C">
      <w:pPr>
        <w:pStyle w:val="Heading4"/>
      </w:pPr>
      <w:r>
        <w:t>Unit Weight</w:t>
      </w:r>
    </w:p>
    <w:p w14:paraId="756E085D" w14:textId="77777777" w:rsidR="00063E90" w:rsidRPr="0000257C" w:rsidRDefault="00063E90" w:rsidP="00063E90">
      <w:r>
        <w:t>Enter the weight of an individual unit that is to be placed upon the pallet.</w:t>
      </w:r>
    </w:p>
    <w:p w14:paraId="5E379A4E" w14:textId="77777777" w:rsidR="0000257C" w:rsidRDefault="0000257C" w:rsidP="0000257C">
      <w:pPr>
        <w:pStyle w:val="Heading4"/>
      </w:pPr>
      <w:r>
        <w:t>Loaded Pallet Weight</w:t>
      </w:r>
    </w:p>
    <w:p w14:paraId="535EB637" w14:textId="77777777" w:rsidR="00063E90" w:rsidRPr="0000257C" w:rsidRDefault="00063E90" w:rsidP="00063E90">
      <w:r>
        <w:t>This is the total weight of the pallet once it has been loaded, including the initial weight of the empty pallet.</w:t>
      </w:r>
    </w:p>
    <w:p w14:paraId="07D8ADB9" w14:textId="77777777" w:rsidR="0000257C" w:rsidRDefault="0000257C" w:rsidP="0000257C">
      <w:pPr>
        <w:pStyle w:val="Heading4"/>
      </w:pPr>
      <w:r>
        <w:t>Weight of Wood Pallet</w:t>
      </w:r>
    </w:p>
    <w:bookmarkEnd w:id="211"/>
    <w:p w14:paraId="42903141" w14:textId="77777777" w:rsidR="00063E90" w:rsidRPr="0000257C" w:rsidRDefault="00063E90" w:rsidP="00063E90">
      <w:r>
        <w:t>Enter the initial weight of the wooden pallet before any items have been placed upon it.</w:t>
      </w:r>
    </w:p>
    <w:p w14:paraId="2FC4F912" w14:textId="77777777" w:rsidR="0000257C" w:rsidRDefault="0000257C" w:rsidP="0000257C">
      <w:pPr>
        <w:pStyle w:val="Heading4"/>
      </w:pPr>
      <w:r>
        <w:t>FG Lot #</w:t>
      </w:r>
    </w:p>
    <w:p w14:paraId="03E32C42" w14:textId="77777777" w:rsidR="00073572" w:rsidRPr="00D55DB3" w:rsidRDefault="00073572" w:rsidP="00073572">
      <w:r>
        <w:t>Enter the lot number for this Finished Good</w:t>
      </w:r>
    </w:p>
    <w:p w14:paraId="71B2872B" w14:textId="77777777" w:rsidR="0000257C" w:rsidRDefault="0000257C" w:rsidP="0000257C">
      <w:pPr>
        <w:pStyle w:val="Heading4"/>
      </w:pPr>
      <w:r>
        <w:lastRenderedPageBreak/>
        <w:t>Vendor Tag #</w:t>
      </w:r>
    </w:p>
    <w:p w14:paraId="5FD10C71"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1DEB12A5" w14:textId="77777777" w:rsidR="0000257C" w:rsidRDefault="0000257C" w:rsidP="0000257C">
      <w:pPr>
        <w:pStyle w:val="Heading4"/>
      </w:pPr>
      <w:r>
        <w:t>Crew #</w:t>
      </w:r>
    </w:p>
    <w:p w14:paraId="5E371038" w14:textId="598F8B62" w:rsidR="0000257C" w:rsidRPr="0000257C" w:rsidRDefault="00E2351F" w:rsidP="0000257C">
      <w:bookmarkStart w:id="212" w:name="_Hlk46569696"/>
      <w:r w:rsidRPr="00E2351F">
        <w:t>The crew size will default from the machine file.</w:t>
      </w:r>
      <w:r>
        <w:t xml:space="preserve"> However, it may be modified by the user.</w:t>
      </w:r>
    </w:p>
    <w:bookmarkEnd w:id="212"/>
    <w:p w14:paraId="01760ABD" w14:textId="77777777" w:rsidR="0000257C" w:rsidRDefault="0000257C" w:rsidP="0000257C">
      <w:pPr>
        <w:pStyle w:val="Heading4"/>
      </w:pPr>
      <w:r>
        <w:t>Completed Status</w:t>
      </w:r>
    </w:p>
    <w:p w14:paraId="3BDF705C" w14:textId="47EC2660" w:rsidR="00063E90" w:rsidRDefault="00063E90" w:rsidP="00063E90">
      <w:r>
        <w:t xml:space="preserve">The user may choose the completion status for this load tag in this field. The user may enter either </w:t>
      </w:r>
      <w:r w:rsidRPr="00063E90">
        <w:rPr>
          <w:b/>
          <w:bCs/>
          <w:i/>
          <w:iCs/>
          <w:u w:val="single"/>
        </w:rPr>
        <w:t>“Yes”</w:t>
      </w:r>
      <w:r>
        <w:t xml:space="preserve"> or </w:t>
      </w:r>
      <w:r w:rsidRPr="00063E90">
        <w:rPr>
          <w:b/>
          <w:bCs/>
          <w:i/>
          <w:iCs/>
          <w:u w:val="single"/>
        </w:rPr>
        <w:t>“No”</w:t>
      </w:r>
      <w:r>
        <w:t>, any other entries are invalid.</w:t>
      </w:r>
    </w:p>
    <w:p w14:paraId="4989156E" w14:textId="16AF362C" w:rsidR="006A1D2C" w:rsidRDefault="006A1D2C" w:rsidP="00063E90"/>
    <w:p w14:paraId="5ABDFCDE" w14:textId="77777777" w:rsidR="006A1D2C" w:rsidRPr="008C00E2" w:rsidRDefault="006A1D2C" w:rsidP="00063E90"/>
    <w:p w14:paraId="66C6E9FD" w14:textId="7D290111" w:rsidR="00E907D8" w:rsidRDefault="00E907D8" w:rsidP="00E907D8">
      <w:pPr>
        <w:pStyle w:val="Heading3"/>
      </w:pPr>
      <w:bookmarkStart w:id="213" w:name="_Toc46575062"/>
      <w:r>
        <w:t>Case Label: Browse Load Tag</w:t>
      </w:r>
      <w:bookmarkEnd w:id="213"/>
    </w:p>
    <w:p w14:paraId="77984C24" w14:textId="59EF08F1" w:rsidR="00E907D8" w:rsidRPr="00E907D8" w:rsidRDefault="00E907D8" w:rsidP="00E907D8">
      <w:r>
        <w:rPr>
          <w:noProof/>
        </w:rPr>
        <w:drawing>
          <wp:inline distT="0" distB="0" distL="0" distR="0" wp14:anchorId="4236DE7E" wp14:editId="32AB174F">
            <wp:extent cx="5943600" cy="449326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4493260"/>
                    </a:xfrm>
                    <a:prstGeom prst="rect">
                      <a:avLst/>
                    </a:prstGeom>
                  </pic:spPr>
                </pic:pic>
              </a:graphicData>
            </a:graphic>
          </wp:inline>
        </w:drawing>
      </w:r>
    </w:p>
    <w:p w14:paraId="780B7EED" w14:textId="0C48ED42" w:rsidR="00E907D8" w:rsidRDefault="0000257C" w:rsidP="00E907D8">
      <w:pPr>
        <w:pStyle w:val="Heading4"/>
      </w:pPr>
      <w:r>
        <w:t>VIEW CASE LAB</w:t>
      </w:r>
    </w:p>
    <w:p w14:paraId="5C05C639" w14:textId="2ADDF671" w:rsidR="00D54293" w:rsidRPr="00F84105" w:rsidRDefault="00D54293" w:rsidP="00D54293">
      <w:r>
        <w:t xml:space="preserve">Once the user has highlighted their desired Case Label to view detailed information for, they may click on the </w:t>
      </w:r>
      <w:r>
        <w:rPr>
          <w:b/>
          <w:bCs/>
          <w:i/>
          <w:iCs/>
          <w:u w:val="single"/>
        </w:rPr>
        <w:t>“View Case Lab”</w:t>
      </w:r>
      <w:r>
        <w:t xml:space="preserve"> tab at the top of the screen. This tab allows the user to view detailed information, as well as update and add Case Labels.</w:t>
      </w:r>
    </w:p>
    <w:p w14:paraId="7E9CBD3A" w14:textId="48C8072E" w:rsidR="00E907D8" w:rsidRDefault="00E907D8" w:rsidP="00E907D8">
      <w:pPr>
        <w:pStyle w:val="Heading3"/>
      </w:pPr>
      <w:bookmarkStart w:id="214" w:name="_Toc46575063"/>
      <w:r>
        <w:lastRenderedPageBreak/>
        <w:t>Case Label: View Case Label</w:t>
      </w:r>
      <w:bookmarkEnd w:id="214"/>
    </w:p>
    <w:p w14:paraId="5E1452DA" w14:textId="799BFF0A" w:rsidR="00E907D8" w:rsidRPr="00E907D8" w:rsidRDefault="00E907D8" w:rsidP="00E907D8">
      <w:r>
        <w:rPr>
          <w:noProof/>
        </w:rPr>
        <w:drawing>
          <wp:inline distT="0" distB="0" distL="0" distR="0" wp14:anchorId="70941C50" wp14:editId="112BD398">
            <wp:extent cx="5943600" cy="439458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5790" cy="4396199"/>
                    </a:xfrm>
                    <a:prstGeom prst="rect">
                      <a:avLst/>
                    </a:prstGeom>
                  </pic:spPr>
                </pic:pic>
              </a:graphicData>
            </a:graphic>
          </wp:inline>
        </w:drawing>
      </w:r>
    </w:p>
    <w:p w14:paraId="4CBB6DE8" w14:textId="69173944" w:rsidR="00E907D8" w:rsidRDefault="0000257C" w:rsidP="00E907D8">
      <w:pPr>
        <w:pStyle w:val="Heading4"/>
      </w:pPr>
      <w:r>
        <w:t>UPDATE</w:t>
      </w:r>
    </w:p>
    <w:p w14:paraId="18DA2A9E" w14:textId="1541DBD2" w:rsidR="00F6443E" w:rsidRDefault="00F6443E" w:rsidP="00F6443E">
      <w:r>
        <w:t xml:space="preserve">To change the currently selected Case Label, simply click the </w:t>
      </w:r>
      <w:r>
        <w:rPr>
          <w:b/>
          <w:bCs/>
          <w:i/>
          <w:iCs/>
          <w:u w:val="single"/>
        </w:rPr>
        <w:t>“Update</w:t>
      </w:r>
      <w:r>
        <w:t xml:space="preserve">” button at the bottom of the screen.  </w:t>
      </w:r>
    </w:p>
    <w:p w14:paraId="10F43A32" w14:textId="189D6DC8" w:rsidR="0000257C" w:rsidRDefault="0000257C" w:rsidP="0000257C">
      <w:pPr>
        <w:pStyle w:val="Heading4"/>
      </w:pPr>
      <w:r>
        <w:t>ADD</w:t>
      </w:r>
    </w:p>
    <w:p w14:paraId="172E5B56" w14:textId="6C34528C" w:rsidR="00F6443E" w:rsidRPr="00E64A2B" w:rsidRDefault="00F6443E" w:rsidP="00F6443E">
      <w:r>
        <w:t xml:space="preserve">Click the </w:t>
      </w:r>
      <w:r>
        <w:rPr>
          <w:b/>
          <w:bCs/>
          <w:i/>
          <w:iCs/>
          <w:u w:val="single"/>
        </w:rPr>
        <w:t>“Add”</w:t>
      </w:r>
      <w:r>
        <w:t xml:space="preserve"> button</w:t>
      </w:r>
      <w:r w:rsidRPr="00167C88">
        <w:t xml:space="preserve"> </w:t>
      </w:r>
      <w:r>
        <w:t>at the bottom of the screen to add a new Case Label.</w:t>
      </w:r>
    </w:p>
    <w:p w14:paraId="04694119" w14:textId="62D26263" w:rsidR="0000257C" w:rsidRDefault="0000257C" w:rsidP="0000257C">
      <w:pPr>
        <w:pStyle w:val="Heading4"/>
      </w:pPr>
      <w:r>
        <w:t>COPY</w:t>
      </w:r>
    </w:p>
    <w:p w14:paraId="104303E5" w14:textId="314C99DA" w:rsidR="00F6443E" w:rsidRPr="00F132A9" w:rsidRDefault="00F6443E" w:rsidP="00F6443E">
      <w:bookmarkStart w:id="215" w:name="_Hlk44249921"/>
      <w:r>
        <w:t xml:space="preserve">Click the </w:t>
      </w:r>
      <w:r>
        <w:rPr>
          <w:b/>
          <w:bCs/>
          <w:i/>
          <w:iCs/>
          <w:u w:val="single"/>
        </w:rPr>
        <w:t>“Copy”</w:t>
      </w:r>
      <w:r>
        <w:t xml:space="preserve"> button to copy information from the currently selected Case Label.</w:t>
      </w:r>
    </w:p>
    <w:bookmarkEnd w:id="215"/>
    <w:p w14:paraId="54F300A5" w14:textId="1C84B9E7" w:rsidR="0000257C" w:rsidRDefault="0000257C" w:rsidP="0000257C">
      <w:pPr>
        <w:pStyle w:val="Heading4"/>
      </w:pPr>
      <w:r>
        <w:t>DELETE</w:t>
      </w:r>
    </w:p>
    <w:p w14:paraId="209F662A" w14:textId="5DB21A3E" w:rsidR="00F6443E" w:rsidRDefault="00F6443E" w:rsidP="00F6443E">
      <w:bookmarkStart w:id="216" w:name="_Hlk43554768"/>
      <w:r>
        <w:t xml:space="preserve">To delete the currently selected Case Label,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AA7E300" w14:textId="77777777" w:rsidR="00F6443E" w:rsidRDefault="00F6443E" w:rsidP="00F6443E">
      <w:pPr>
        <w:pStyle w:val="Heading4"/>
      </w:pPr>
      <w:bookmarkStart w:id="217" w:name="_Hlk42700524"/>
      <w:bookmarkStart w:id="218" w:name="_Hlk43140819"/>
      <w:bookmarkStart w:id="219" w:name="_Hlk43555402"/>
      <w:bookmarkEnd w:id="216"/>
      <w:r>
        <w:t>NEXT</w:t>
      </w:r>
    </w:p>
    <w:p w14:paraId="45BC6EF6" w14:textId="43B209AC" w:rsidR="00F6443E" w:rsidRDefault="00F6443E" w:rsidP="00F6443E">
      <w:r>
        <w:t xml:space="preserve">Press </w:t>
      </w:r>
      <w:r w:rsidRPr="00B86B9F">
        <w:rPr>
          <w:b/>
          <w:bCs/>
          <w:i/>
          <w:iCs/>
          <w:u w:val="single"/>
        </w:rPr>
        <w:t>"N"</w:t>
      </w:r>
      <w:r>
        <w:t xml:space="preserve"> (Next) to find next Case Label to view or modify. Alternatively, press the </w:t>
      </w:r>
      <w:r>
        <w:rPr>
          <w:b/>
          <w:bCs/>
          <w:i/>
          <w:iCs/>
          <w:u w:val="single"/>
        </w:rPr>
        <w:t>“Right Arrow”</w:t>
      </w:r>
      <w:r>
        <w:t xml:space="preserve"> on the screen.</w:t>
      </w:r>
    </w:p>
    <w:p w14:paraId="68F9A5C9" w14:textId="77777777" w:rsidR="00F6443E" w:rsidRDefault="00F6443E" w:rsidP="00F6443E">
      <w:pPr>
        <w:pStyle w:val="Heading4"/>
      </w:pPr>
      <w:r>
        <w:t>PREVIOUS</w:t>
      </w:r>
    </w:p>
    <w:p w14:paraId="4C5A08BB" w14:textId="2A00CB64" w:rsidR="00F6443E" w:rsidRDefault="00F6443E" w:rsidP="00F6443E">
      <w:r>
        <w:t xml:space="preserve">Press </w:t>
      </w:r>
      <w:r w:rsidRPr="00B86B9F">
        <w:rPr>
          <w:b/>
          <w:bCs/>
          <w:i/>
          <w:iCs/>
          <w:u w:val="single"/>
        </w:rPr>
        <w:t>"P"</w:t>
      </w:r>
      <w:r>
        <w:t xml:space="preserve"> (Previous) to find previous Case Label to view or modify.</w:t>
      </w:r>
      <w:r w:rsidRPr="00EA7FC0">
        <w:t xml:space="preserve"> </w:t>
      </w:r>
      <w:r>
        <w:t xml:space="preserve">Alternatively, press the </w:t>
      </w:r>
      <w:r>
        <w:rPr>
          <w:b/>
          <w:bCs/>
          <w:i/>
          <w:iCs/>
          <w:u w:val="single"/>
        </w:rPr>
        <w:t>“Left Arrow”</w:t>
      </w:r>
      <w:r>
        <w:t xml:space="preserve"> on the screen.</w:t>
      </w:r>
      <w:bookmarkEnd w:id="217"/>
    </w:p>
    <w:p w14:paraId="7C48AAE4" w14:textId="27796C0B" w:rsidR="00E907D8" w:rsidRDefault="00E907D8" w:rsidP="00E907D8">
      <w:pPr>
        <w:pStyle w:val="Heading3"/>
      </w:pPr>
      <w:bookmarkStart w:id="220" w:name="_Toc46575064"/>
      <w:bookmarkEnd w:id="218"/>
      <w:bookmarkEnd w:id="219"/>
      <w:r>
        <w:lastRenderedPageBreak/>
        <w:t>Case Label: Add/Update Case Label</w:t>
      </w:r>
      <w:bookmarkEnd w:id="220"/>
    </w:p>
    <w:p w14:paraId="0AD0E252" w14:textId="06EE9420" w:rsidR="00E907D8" w:rsidRPr="00E907D8" w:rsidRDefault="00E907D8" w:rsidP="00E907D8">
      <w:r>
        <w:rPr>
          <w:noProof/>
        </w:rPr>
        <w:drawing>
          <wp:inline distT="0" distB="0" distL="0" distR="0" wp14:anchorId="09B54893" wp14:editId="2DED34F7">
            <wp:extent cx="5943600" cy="3916908"/>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51719" cy="3922258"/>
                    </a:xfrm>
                    <a:prstGeom prst="rect">
                      <a:avLst/>
                    </a:prstGeom>
                  </pic:spPr>
                </pic:pic>
              </a:graphicData>
            </a:graphic>
          </wp:inline>
        </w:drawing>
      </w:r>
    </w:p>
    <w:p w14:paraId="1C73AB8F" w14:textId="77777777" w:rsidR="003728F8" w:rsidRDefault="003728F8" w:rsidP="003728F8">
      <w:pPr>
        <w:pStyle w:val="Heading4"/>
      </w:pPr>
      <w:r>
        <w:t>SAVE</w:t>
      </w:r>
    </w:p>
    <w:p w14:paraId="1C895EB3" w14:textId="0C2B6B53" w:rsidR="003728F8" w:rsidRDefault="003728F8" w:rsidP="003728F8">
      <w:r>
        <w:t xml:space="preserve">Click the </w:t>
      </w:r>
      <w:r>
        <w:rPr>
          <w:b/>
          <w:bCs/>
          <w:i/>
          <w:iCs/>
          <w:u w:val="single"/>
        </w:rPr>
        <w:t>“Save”</w:t>
      </w:r>
      <w:r>
        <w:t xml:space="preserve"> button to save all changes to the current Case Label.</w:t>
      </w:r>
    </w:p>
    <w:p w14:paraId="5D02B305" w14:textId="77777777" w:rsidR="003728F8" w:rsidRDefault="003728F8" w:rsidP="003728F8">
      <w:pPr>
        <w:pStyle w:val="Heading4"/>
      </w:pPr>
      <w:r>
        <w:t>RESET</w:t>
      </w:r>
    </w:p>
    <w:p w14:paraId="4B9AB749" w14:textId="77777777" w:rsidR="003728F8" w:rsidRPr="00096EBD" w:rsidRDefault="003728F8" w:rsidP="003728F8">
      <w:r>
        <w:t xml:space="preserve">Click the </w:t>
      </w:r>
      <w:r>
        <w:rPr>
          <w:b/>
          <w:bCs/>
          <w:i/>
          <w:iCs/>
          <w:u w:val="single"/>
        </w:rPr>
        <w:t>“Reset”</w:t>
      </w:r>
      <w:r>
        <w:t xml:space="preserve"> button to reset all fields to their original state.</w:t>
      </w:r>
    </w:p>
    <w:p w14:paraId="097637A6" w14:textId="77777777" w:rsidR="003728F8" w:rsidRDefault="003728F8" w:rsidP="003728F8">
      <w:pPr>
        <w:pStyle w:val="Heading4"/>
      </w:pPr>
      <w:r>
        <w:t>CANCEL</w:t>
      </w:r>
    </w:p>
    <w:p w14:paraId="1741A3C3" w14:textId="4C62520D" w:rsidR="003728F8" w:rsidRPr="00DF6BEC" w:rsidRDefault="003728F8" w:rsidP="003728F8">
      <w:r>
        <w:t xml:space="preserve">Click the </w:t>
      </w:r>
      <w:r>
        <w:rPr>
          <w:b/>
          <w:bCs/>
          <w:i/>
          <w:iCs/>
          <w:u w:val="single"/>
        </w:rPr>
        <w:t>“Cancel”</w:t>
      </w:r>
      <w:r>
        <w:t xml:space="preserve"> button to cancel all changes to the Case Label without saving.</w:t>
      </w:r>
    </w:p>
    <w:p w14:paraId="013A7C57" w14:textId="6ACA31B0" w:rsidR="0000257C" w:rsidRDefault="0000257C" w:rsidP="0000257C">
      <w:pPr>
        <w:pStyle w:val="Heading3"/>
      </w:pPr>
      <w:bookmarkStart w:id="221" w:name="_Toc46575065"/>
      <w:r>
        <w:t>Case Label: Add/Update Case Label Field Definitions</w:t>
      </w:r>
      <w:bookmarkEnd w:id="221"/>
    </w:p>
    <w:p w14:paraId="5A11FB35" w14:textId="36FCC2BB" w:rsidR="0000257C" w:rsidRDefault="0000257C" w:rsidP="0000257C">
      <w:pPr>
        <w:pStyle w:val="Heading4"/>
      </w:pPr>
      <w:r>
        <w:t>Tag #</w:t>
      </w:r>
    </w:p>
    <w:p w14:paraId="71D72629" w14:textId="77777777" w:rsidR="00E2351F" w:rsidRPr="006C36F1" w:rsidRDefault="00E2351F" w:rsidP="00E2351F">
      <w:r>
        <w:t xml:space="preserve">Enter a Tag Number to search for. Alternatively, press the </w:t>
      </w:r>
      <w:r>
        <w:rPr>
          <w:b/>
          <w:bCs/>
          <w:i/>
          <w:iCs/>
          <w:u w:val="single"/>
        </w:rPr>
        <w:t>“F1”</w:t>
      </w:r>
      <w:r>
        <w:t xml:space="preserve"> key to choose a valid Number from a list of available Tag Numbers.</w:t>
      </w:r>
    </w:p>
    <w:p w14:paraId="7EDF1091" w14:textId="0D5EEE8A" w:rsidR="0000257C" w:rsidRDefault="0000257C" w:rsidP="0000257C">
      <w:pPr>
        <w:pStyle w:val="Heading4"/>
      </w:pPr>
      <w:r>
        <w:t>Status</w:t>
      </w:r>
    </w:p>
    <w:p w14:paraId="45CF75D8" w14:textId="77777777" w:rsidR="00063E90" w:rsidRDefault="00063E90" w:rsidP="00063E90">
      <w:r>
        <w:t>The user may choose the current status of this Load Tag from the drop-down list of available options.</w:t>
      </w:r>
    </w:p>
    <w:p w14:paraId="42E8CAC4" w14:textId="77777777" w:rsidR="00063E90" w:rsidRDefault="00063E90" w:rsidP="00063E90">
      <w:r>
        <w:t>Valid Status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2297"/>
        <w:gridCol w:w="2297"/>
        <w:gridCol w:w="2297"/>
      </w:tblGrid>
      <w:tr w:rsidR="00063E90" w14:paraId="7B37401F" w14:textId="77777777" w:rsidTr="00865E63">
        <w:trPr>
          <w:trHeight w:val="467"/>
        </w:trPr>
        <w:tc>
          <w:tcPr>
            <w:tcW w:w="2459" w:type="dxa"/>
          </w:tcPr>
          <w:p w14:paraId="77B79F3C" w14:textId="77777777" w:rsidR="00063E90" w:rsidRDefault="00063E90" w:rsidP="00865E63">
            <w:r>
              <w:t>Bill of Lading</w:t>
            </w:r>
          </w:p>
        </w:tc>
        <w:tc>
          <w:tcPr>
            <w:tcW w:w="2297" w:type="dxa"/>
          </w:tcPr>
          <w:p w14:paraId="5A64BF6D" w14:textId="77777777" w:rsidR="00063E90" w:rsidRDefault="00063E90" w:rsidP="00865E63">
            <w:r>
              <w:t>Completed</w:t>
            </w:r>
          </w:p>
        </w:tc>
        <w:tc>
          <w:tcPr>
            <w:tcW w:w="2297" w:type="dxa"/>
          </w:tcPr>
          <w:p w14:paraId="66109189" w14:textId="77777777" w:rsidR="00063E90" w:rsidRDefault="00063E90" w:rsidP="00865E63">
            <w:r>
              <w:t>Deleted</w:t>
            </w:r>
          </w:p>
        </w:tc>
        <w:tc>
          <w:tcPr>
            <w:tcW w:w="2297" w:type="dxa"/>
          </w:tcPr>
          <w:p w14:paraId="24AC25EA" w14:textId="77777777" w:rsidR="00063E90" w:rsidRDefault="00063E90" w:rsidP="00865E63">
            <w:r>
              <w:t>Invoiced</w:t>
            </w:r>
          </w:p>
        </w:tc>
      </w:tr>
      <w:tr w:rsidR="00063E90" w14:paraId="79C0A583" w14:textId="77777777" w:rsidTr="00865E63">
        <w:trPr>
          <w:trHeight w:val="440"/>
        </w:trPr>
        <w:tc>
          <w:tcPr>
            <w:tcW w:w="2459" w:type="dxa"/>
          </w:tcPr>
          <w:p w14:paraId="11A3D55C" w14:textId="77777777" w:rsidR="00063E90" w:rsidRDefault="00063E90" w:rsidP="00865E63">
            <w:r>
              <w:t>Issued</w:t>
            </w:r>
          </w:p>
        </w:tc>
        <w:tc>
          <w:tcPr>
            <w:tcW w:w="2297" w:type="dxa"/>
          </w:tcPr>
          <w:p w14:paraId="553CD3B5" w14:textId="77777777" w:rsidR="00063E90" w:rsidRDefault="00063E90" w:rsidP="00865E63">
            <w:r>
              <w:t>On-Hand</w:t>
            </w:r>
          </w:p>
        </w:tc>
        <w:tc>
          <w:tcPr>
            <w:tcW w:w="2297" w:type="dxa"/>
          </w:tcPr>
          <w:p w14:paraId="1992A3D1" w14:textId="77777777" w:rsidR="00063E90" w:rsidRDefault="00063E90" w:rsidP="00865E63">
            <w:r>
              <w:t>Printed</w:t>
            </w:r>
          </w:p>
        </w:tc>
        <w:tc>
          <w:tcPr>
            <w:tcW w:w="2297" w:type="dxa"/>
          </w:tcPr>
          <w:p w14:paraId="29A35355" w14:textId="77777777" w:rsidR="00063E90" w:rsidRDefault="00063E90" w:rsidP="00865E63">
            <w:r>
              <w:t>Received</w:t>
            </w:r>
          </w:p>
        </w:tc>
      </w:tr>
      <w:tr w:rsidR="00063E90" w14:paraId="63BB07A9" w14:textId="77777777" w:rsidTr="00865E63">
        <w:trPr>
          <w:trHeight w:val="530"/>
        </w:trPr>
        <w:tc>
          <w:tcPr>
            <w:tcW w:w="2459" w:type="dxa"/>
          </w:tcPr>
          <w:p w14:paraId="6E9A9749" w14:textId="77777777" w:rsidR="00063E90" w:rsidRDefault="00063E90" w:rsidP="00865E63">
            <w:r>
              <w:t>Transferred</w:t>
            </w:r>
          </w:p>
        </w:tc>
        <w:tc>
          <w:tcPr>
            <w:tcW w:w="2297" w:type="dxa"/>
          </w:tcPr>
          <w:p w14:paraId="3BAABFBC" w14:textId="77777777" w:rsidR="00063E90" w:rsidRDefault="00063E90" w:rsidP="00865E63"/>
        </w:tc>
        <w:tc>
          <w:tcPr>
            <w:tcW w:w="2297" w:type="dxa"/>
          </w:tcPr>
          <w:p w14:paraId="208A5EA6" w14:textId="77777777" w:rsidR="00063E90" w:rsidRDefault="00063E90" w:rsidP="00865E63"/>
        </w:tc>
        <w:tc>
          <w:tcPr>
            <w:tcW w:w="2297" w:type="dxa"/>
          </w:tcPr>
          <w:p w14:paraId="775DC77D" w14:textId="77777777" w:rsidR="00063E90" w:rsidRDefault="00063E90" w:rsidP="00865E63"/>
        </w:tc>
      </w:tr>
    </w:tbl>
    <w:p w14:paraId="4E8B9598" w14:textId="130300AC" w:rsidR="0000257C" w:rsidRDefault="0000257C" w:rsidP="0000257C">
      <w:pPr>
        <w:pStyle w:val="Heading4"/>
      </w:pPr>
      <w:r>
        <w:lastRenderedPageBreak/>
        <w:t>Item #</w:t>
      </w:r>
    </w:p>
    <w:p w14:paraId="49EFDB88" w14:textId="77777777" w:rsidR="00E2349B" w:rsidRDefault="00E2349B" w:rsidP="00E2349B">
      <w:r>
        <w:t xml:space="preserve">Enter the Finished Good Item Number in this field. Alternatively, the Item Number field will automatically fill when the user selects their Tag Number. </w:t>
      </w:r>
    </w:p>
    <w:p w14:paraId="11C5C54E" w14:textId="77777777" w:rsidR="00E2349B" w:rsidRDefault="00E2349B" w:rsidP="00E2349B">
      <w:r>
        <w:t xml:space="preserve">The user can also press the </w:t>
      </w:r>
      <w:r>
        <w:rPr>
          <w:b/>
          <w:bCs/>
          <w:i/>
          <w:iCs/>
          <w:u w:val="single"/>
        </w:rPr>
        <w:t>“F1”</w:t>
      </w:r>
      <w:r>
        <w:t xml:space="preserve"> key to search through all available Finished Goods items.</w:t>
      </w:r>
    </w:p>
    <w:p w14:paraId="6B2EED17" w14:textId="77777777" w:rsidR="00E2349B" w:rsidRDefault="00E2349B" w:rsidP="00E2349B">
      <w:r>
        <w:t>This list can be sorted by Item Number or Item Name. Alternatively, the user may search for any item that they wish to use in order to narrow down their selection.</w:t>
      </w:r>
    </w:p>
    <w:p w14:paraId="753D8BA4" w14:textId="024A8E8F" w:rsidR="0000257C" w:rsidRPr="0000257C" w:rsidRDefault="00E2349B" w:rsidP="00E2349B">
      <w:r>
        <w:t>Once an item is selected, this will automatically fill in several other fields with necessary information from the Item File.</w:t>
      </w:r>
    </w:p>
    <w:p w14:paraId="5BF6B911" w14:textId="55230584" w:rsidR="0000257C" w:rsidRDefault="0000257C" w:rsidP="0000257C">
      <w:pPr>
        <w:pStyle w:val="Heading4"/>
      </w:pPr>
      <w:r>
        <w:t>Item Name/Description</w:t>
      </w:r>
    </w:p>
    <w:p w14:paraId="717DB7A4" w14:textId="77777777" w:rsidR="00E2349B" w:rsidRPr="00D55DB3" w:rsidRDefault="00E2349B" w:rsidP="00E2349B">
      <w:r w:rsidRPr="00B445BA">
        <w:rPr>
          <w:rFonts w:ascii="Calibri" w:hAnsi="Calibri" w:cs="Calibri"/>
        </w:rPr>
        <w:t>This description name transfers from the estimate for custom boxes, however it must be entered for stock boxes. This line transfers to the job ticket, purchase order, and numerous other reports. The system also uses the Item Name for alpha-Alphanumeric searches.</w:t>
      </w:r>
      <w:r>
        <w:t xml:space="preserve"> This field will automatically populate once the user has selected or entered the item number, and cannot be modified further.</w:t>
      </w:r>
    </w:p>
    <w:p w14:paraId="23269AA4" w14:textId="3FCA7D00" w:rsidR="0000257C" w:rsidRDefault="0000257C" w:rsidP="0000257C">
      <w:pPr>
        <w:pStyle w:val="Heading4"/>
      </w:pPr>
      <w:r>
        <w:t>Order #</w:t>
      </w:r>
    </w:p>
    <w:p w14:paraId="562A3966" w14:textId="19C3F848" w:rsidR="0000257C" w:rsidRPr="0000257C" w:rsidRDefault="003D77F7" w:rsidP="0000257C">
      <w:r w:rsidRPr="00C53979">
        <w:t xml:space="preserve">Enter order number or you may use the </w:t>
      </w:r>
      <w:r>
        <w:rPr>
          <w:b/>
          <w:bCs/>
          <w:i/>
          <w:iCs/>
          <w:u w:val="single"/>
        </w:rPr>
        <w:t>“F1”</w:t>
      </w:r>
      <w:r>
        <w:t xml:space="preserve"> key</w:t>
      </w:r>
      <w:r w:rsidRPr="00C53979">
        <w:t xml:space="preserve"> look-up. A partial description may be typed into any field or data may be entered into multiple fields followed by pressing the </w:t>
      </w:r>
      <w:r>
        <w:rPr>
          <w:b/>
          <w:bCs/>
          <w:i/>
          <w:iCs/>
          <w:u w:val="single"/>
        </w:rPr>
        <w:t>“Go”</w:t>
      </w:r>
      <w:r w:rsidRPr="00C53979">
        <w:t xml:space="preserve"> button to sort the fields by the criteria that was entered. Once the data is presented on the screen, the YELLOW column heading may be clicked to sort that specific column in ascending or descending order.</w:t>
      </w:r>
    </w:p>
    <w:p w14:paraId="1B075AC6" w14:textId="2CE8D413" w:rsidR="0000257C" w:rsidRDefault="0000257C" w:rsidP="0000257C">
      <w:pPr>
        <w:pStyle w:val="Heading4"/>
      </w:pPr>
      <w:r>
        <w:t>PO #</w:t>
      </w:r>
    </w:p>
    <w:p w14:paraId="68A06E82" w14:textId="77777777" w:rsidR="00073572" w:rsidRPr="00EC1454" w:rsidRDefault="00073572" w:rsidP="00073572">
      <w:r w:rsidRPr="00E33CD4">
        <w:rPr>
          <w:rFonts w:cstheme="minorHAnsi"/>
        </w:rPr>
        <w:t xml:space="preserve">This field is for the Order Number of Purchased Finished Goods only.  The number entered must be a valid PO# from the </w:t>
      </w:r>
      <w:smartTag w:uri="urn:schemas-microsoft-com:office:smarttags" w:element="stockticker">
        <w:r w:rsidRPr="00E33CD4">
          <w:rPr>
            <w:rFonts w:cstheme="minorHAnsi"/>
          </w:rPr>
          <w:t>ASI</w:t>
        </w:r>
      </w:smartTag>
      <w:r w:rsidRPr="00E33CD4">
        <w:rPr>
          <w:rFonts w:cstheme="minorHAnsi"/>
        </w:rPr>
        <w:t xml:space="preserve"> Purchasing Module.</w:t>
      </w:r>
      <w:r>
        <w:rPr>
          <w:rFonts w:cstheme="minorHAnsi"/>
        </w:rPr>
        <w:t xml:space="preserve"> </w:t>
      </w:r>
      <w:r>
        <w:t xml:space="preserve">The user may enter a PO Number, or press the </w:t>
      </w:r>
      <w:r>
        <w:rPr>
          <w:b/>
          <w:bCs/>
          <w:i/>
          <w:iCs/>
          <w:u w:val="single"/>
        </w:rPr>
        <w:t>“F1”</w:t>
      </w:r>
      <w:r>
        <w:t xml:space="preserve"> key to select the PO # from a list of all available Purchase Orders.</w:t>
      </w:r>
    </w:p>
    <w:p w14:paraId="6DBC59C0" w14:textId="77777777" w:rsidR="00073572" w:rsidRDefault="00073572" w:rsidP="00073572">
      <w:r>
        <w:t>This list can be sorted by PO Number, Vendor Item, or Item Number. Alternatively, the user may search for a PO #, Vendor Item, or Item # that they wish to use in order to narrow down their selection.</w:t>
      </w:r>
    </w:p>
    <w:p w14:paraId="04322591" w14:textId="14DE0841" w:rsidR="0000257C" w:rsidRDefault="0000257C" w:rsidP="0000257C">
      <w:pPr>
        <w:pStyle w:val="Heading4"/>
      </w:pPr>
      <w:r>
        <w:t>Warehouse</w:t>
      </w:r>
    </w:p>
    <w:p w14:paraId="14ABAB1A" w14:textId="77777777" w:rsidR="00E2349B" w:rsidRDefault="00E2349B" w:rsidP="00E2349B">
      <w:r w:rsidRPr="00B445BA">
        <w:rPr>
          <w:rFonts w:ascii="Calibri" w:hAnsi="Calibri" w:cs="Calibri"/>
        </w:rPr>
        <w:t>This is the primary warehouse location for this item.  The bin file will provide inventory control by warehouse, bin location and tag number.</w:t>
      </w:r>
      <w:r>
        <w:rPr>
          <w:rFonts w:ascii="Calibri" w:hAnsi="Calibri" w:cs="Calibri"/>
        </w:rPr>
        <w:t xml:space="preserve"> </w:t>
      </w:r>
      <w:r w:rsidRPr="00B445BA">
        <w:rPr>
          <w:rFonts w:ascii="Calibri" w:hAnsi="Calibri" w:cs="Calibri"/>
        </w:rPr>
        <w:t>Enter the Primary Warehouse (loc).</w:t>
      </w:r>
      <w:r>
        <w:t xml:space="preserve"> Alternatively, the user may press the </w:t>
      </w:r>
      <w:r>
        <w:rPr>
          <w:b/>
          <w:bCs/>
          <w:i/>
          <w:iCs/>
          <w:u w:val="single"/>
        </w:rPr>
        <w:t>“F1”</w:t>
      </w:r>
      <w:r>
        <w:t xml:space="preserve"> key to select a warehouse from a list of available warehouses.</w:t>
      </w:r>
    </w:p>
    <w:p w14:paraId="24EF60E2" w14:textId="18CFC75C" w:rsidR="0000257C" w:rsidRPr="0000257C" w:rsidRDefault="00E2349B" w:rsidP="00E2349B">
      <w:r>
        <w:t>This list can be sorted by Location or Description. Alternatively, the user may search for any warehouse that they wish to use in order to narrow down their selection.</w:t>
      </w:r>
    </w:p>
    <w:p w14:paraId="12D7D1AB" w14:textId="0E648B95" w:rsidR="0000257C" w:rsidRDefault="0000257C" w:rsidP="0000257C">
      <w:pPr>
        <w:pStyle w:val="Heading4"/>
      </w:pPr>
      <w:r>
        <w:t>Bin</w:t>
      </w:r>
    </w:p>
    <w:p w14:paraId="0926AE51" w14:textId="77777777" w:rsidR="00E2349B" w:rsidRDefault="00E2349B" w:rsidP="00E2349B">
      <w:r w:rsidRPr="00B445BA">
        <w:rPr>
          <w:rFonts w:ascii="Calibri" w:hAnsi="Calibri" w:cs="Calibri"/>
        </w:rPr>
        <w:t>The bin location shows the location within the warehouse such as the aisle, bin location or floor location.</w:t>
      </w:r>
      <w:r>
        <w:t xml:space="preserve"> Alternatively, the user may press the </w:t>
      </w:r>
      <w:r>
        <w:rPr>
          <w:b/>
          <w:bCs/>
          <w:i/>
          <w:iCs/>
          <w:u w:val="single"/>
        </w:rPr>
        <w:t>“F1”</w:t>
      </w:r>
      <w:r>
        <w:t xml:space="preserve"> key to select the warehouse bin location information.</w:t>
      </w:r>
    </w:p>
    <w:p w14:paraId="424B7F90" w14:textId="2BFA154C" w:rsidR="0000257C" w:rsidRPr="0000257C" w:rsidRDefault="00E2349B" w:rsidP="00E2349B">
      <w:r>
        <w:t>This list can be sorted by Warehouse or Bin. Alternatively, the user may search for any bin that they wish to use in order to narrow down their selection.</w:t>
      </w:r>
    </w:p>
    <w:p w14:paraId="7C93441D" w14:textId="65698623" w:rsidR="0000257C" w:rsidRDefault="0000257C" w:rsidP="0000257C">
      <w:pPr>
        <w:pStyle w:val="Heading4"/>
      </w:pPr>
      <w:r>
        <w:lastRenderedPageBreak/>
        <w:t>Job Number</w:t>
      </w:r>
    </w:p>
    <w:p w14:paraId="4335BD55" w14:textId="77777777" w:rsidR="00EE262A" w:rsidRDefault="00EE262A" w:rsidP="00EE262A">
      <w:r>
        <w:t xml:space="preserve">The job number defaults to the estimate number, but may be modified.  The Job Factory Ticket will print by job number.  Repeat jobs for an item will add a suffix to the original job number.  </w:t>
      </w:r>
    </w:p>
    <w:p w14:paraId="7FAD354D" w14:textId="77777777" w:rsidR="00EE262A" w:rsidRDefault="00EE262A" w:rsidP="00EE262A">
      <w:r>
        <w:t xml:space="preserve">For example, a repeat job number could be Job number 88888-01 where 88888 is the original job and the 01 is the first repeat for that item.  </w:t>
      </w:r>
    </w:p>
    <w:p w14:paraId="32E2B97E" w14:textId="77777777" w:rsidR="00EE262A" w:rsidRPr="00EC1454" w:rsidRDefault="00EE262A" w:rsidP="00EE262A">
      <w:r>
        <w:t>All costs including, standard (estimated) labor, material and overhead, work in process, actual costs and variances are maintained by job number.</w:t>
      </w:r>
    </w:p>
    <w:p w14:paraId="38A9192D" w14:textId="228B8192" w:rsidR="0000257C" w:rsidRDefault="0000257C" w:rsidP="0000257C">
      <w:pPr>
        <w:pStyle w:val="Heading4"/>
      </w:pPr>
      <w:r>
        <w:t>Job #: 00</w:t>
      </w:r>
    </w:p>
    <w:p w14:paraId="4311A0BF" w14:textId="77777777" w:rsidR="00073572" w:rsidRPr="00EC1454" w:rsidRDefault="00073572" w:rsidP="00073572">
      <w:r>
        <w:t>Repeat jobs for an item will add a suffix to the original job number.</w:t>
      </w:r>
    </w:p>
    <w:p w14:paraId="54A59FFD" w14:textId="6300B56A" w:rsidR="0000257C" w:rsidRDefault="0000257C" w:rsidP="0000257C">
      <w:pPr>
        <w:pStyle w:val="Heading4"/>
      </w:pPr>
      <w:r>
        <w:t>Create User</w:t>
      </w:r>
    </w:p>
    <w:p w14:paraId="36EA1CA2" w14:textId="77777777" w:rsidR="003604C9" w:rsidRPr="00EC1454" w:rsidRDefault="003604C9" w:rsidP="003604C9">
      <w:r>
        <w:t>The username of the original user that created this receipt in the system.</w:t>
      </w:r>
    </w:p>
    <w:p w14:paraId="70F78ED7" w14:textId="080E4990" w:rsidR="0000257C" w:rsidRDefault="0000257C" w:rsidP="0000257C">
      <w:pPr>
        <w:pStyle w:val="Heading4"/>
      </w:pPr>
      <w:r>
        <w:t>Unit Count</w:t>
      </w:r>
    </w:p>
    <w:p w14:paraId="6B96068D" w14:textId="77777777" w:rsidR="00073572" w:rsidRPr="00EC1454" w:rsidRDefault="00073572" w:rsidP="00073572">
      <w:r w:rsidRPr="00E33CD4">
        <w:rPr>
          <w:rFonts w:cstheme="minorHAnsi"/>
        </w:rPr>
        <w:t xml:space="preserve">Enter the number of </w:t>
      </w:r>
      <w:r>
        <w:rPr>
          <w:rFonts w:cstheme="minorHAnsi"/>
        </w:rPr>
        <w:t>units</w:t>
      </w:r>
      <w:r w:rsidRPr="00E33CD4">
        <w:rPr>
          <w:rFonts w:cstheme="minorHAnsi"/>
        </w:rPr>
        <w:t xml:space="preserve"> received of the item into this bin in this warehouse.</w:t>
      </w:r>
    </w:p>
    <w:p w14:paraId="642FB774" w14:textId="648FC42E" w:rsidR="0000257C" w:rsidRDefault="0000257C" w:rsidP="0000257C">
      <w:pPr>
        <w:pStyle w:val="Heading4"/>
      </w:pPr>
      <w:r>
        <w:t>Units Per Pallet</w:t>
      </w:r>
    </w:p>
    <w:p w14:paraId="6EDD1188" w14:textId="199EC29A" w:rsidR="001976EC" w:rsidRPr="00EC1454" w:rsidRDefault="001976EC" w:rsidP="001976EC">
      <w:r>
        <w:t>Enter the number of units per pallet.</w:t>
      </w:r>
    </w:p>
    <w:p w14:paraId="159DC5F8" w14:textId="37BD12DD" w:rsidR="0000257C" w:rsidRDefault="0000257C" w:rsidP="0000257C">
      <w:pPr>
        <w:pStyle w:val="Heading4"/>
      </w:pPr>
      <w:bookmarkStart w:id="222" w:name="_Hlk46569478"/>
      <w:r>
        <w:t>Qty Per Pallet / Tag #</w:t>
      </w:r>
    </w:p>
    <w:bookmarkEnd w:id="222"/>
    <w:p w14:paraId="3FB9362C" w14:textId="77777777" w:rsidR="00063E90" w:rsidRPr="0000257C" w:rsidRDefault="00063E90" w:rsidP="00063E90">
      <w:r>
        <w:t>Enter the quantity of individual units for this pallet or tag number.</w:t>
      </w:r>
    </w:p>
    <w:p w14:paraId="60C072FD" w14:textId="15C4D220" w:rsidR="0000257C" w:rsidRDefault="0000257C" w:rsidP="0000257C">
      <w:pPr>
        <w:pStyle w:val="Heading4"/>
      </w:pPr>
      <w:r>
        <w:t>Partial Qty</w:t>
      </w:r>
    </w:p>
    <w:p w14:paraId="06610E8F" w14:textId="77777777" w:rsidR="00EE262A" w:rsidRPr="00EC1454" w:rsidRDefault="00EE262A" w:rsidP="00EE262A">
      <w:r>
        <w:t>Enter a partial quantity.</w:t>
      </w:r>
    </w:p>
    <w:p w14:paraId="52084114" w14:textId="21D80E14" w:rsidR="0000257C" w:rsidRDefault="0000257C" w:rsidP="0000257C">
      <w:pPr>
        <w:pStyle w:val="Heading4"/>
      </w:pPr>
      <w:bookmarkStart w:id="223" w:name="_Hlk46569482"/>
      <w:r>
        <w:t>Total Units O/H</w:t>
      </w:r>
    </w:p>
    <w:p w14:paraId="2FEEBCA8" w14:textId="77777777" w:rsidR="00063E90" w:rsidRPr="0000257C" w:rsidRDefault="00063E90" w:rsidP="00063E90">
      <w:r>
        <w:t>Enter the total number of units on hand.</w:t>
      </w:r>
    </w:p>
    <w:p w14:paraId="21B58F0F" w14:textId="4F8C014B" w:rsidR="0000257C" w:rsidRDefault="0000257C" w:rsidP="0000257C">
      <w:pPr>
        <w:pStyle w:val="Heading4"/>
      </w:pPr>
      <w:r>
        <w:t>Unit Weight</w:t>
      </w:r>
    </w:p>
    <w:p w14:paraId="44368FD1" w14:textId="77777777" w:rsidR="00063E90" w:rsidRPr="0000257C" w:rsidRDefault="00063E90" w:rsidP="00063E90">
      <w:r>
        <w:t>Enter the weight of an individual unit that is to be placed upon the pallet.</w:t>
      </w:r>
    </w:p>
    <w:p w14:paraId="4D3DF06A" w14:textId="169F44C5" w:rsidR="0000257C" w:rsidRDefault="0000257C" w:rsidP="0000257C">
      <w:pPr>
        <w:pStyle w:val="Heading4"/>
      </w:pPr>
      <w:r>
        <w:t>Loaded Pallet Weight</w:t>
      </w:r>
    </w:p>
    <w:p w14:paraId="6A11A94C" w14:textId="77777777" w:rsidR="00063E90" w:rsidRPr="0000257C" w:rsidRDefault="00063E90" w:rsidP="00063E90">
      <w:r>
        <w:t>This is the total weight of the pallet once it has been loaded, including the initial weight of the empty pallet.</w:t>
      </w:r>
    </w:p>
    <w:p w14:paraId="5C3CF4AA" w14:textId="555D2B2A" w:rsidR="0000257C" w:rsidRDefault="0000257C" w:rsidP="0000257C">
      <w:pPr>
        <w:pStyle w:val="Heading4"/>
      </w:pPr>
      <w:r>
        <w:t>Weight of Wood Pallet</w:t>
      </w:r>
    </w:p>
    <w:bookmarkEnd w:id="223"/>
    <w:p w14:paraId="5E096206" w14:textId="77777777" w:rsidR="00063E90" w:rsidRPr="0000257C" w:rsidRDefault="00063E90" w:rsidP="00063E90">
      <w:r>
        <w:t>Enter the initial weight of the wooden pallet before any items have been placed upon it.</w:t>
      </w:r>
    </w:p>
    <w:p w14:paraId="2982F5A7" w14:textId="2B774F9E" w:rsidR="0000257C" w:rsidRDefault="0000257C" w:rsidP="0000257C">
      <w:pPr>
        <w:pStyle w:val="Heading4"/>
      </w:pPr>
      <w:r>
        <w:t>FG Lot #</w:t>
      </w:r>
    </w:p>
    <w:p w14:paraId="4630978B" w14:textId="0015BAFB" w:rsidR="00073572" w:rsidRDefault="00073572" w:rsidP="00073572">
      <w:r>
        <w:t>Enter the lot number for this Finished Good</w:t>
      </w:r>
    </w:p>
    <w:p w14:paraId="5CB2DB17" w14:textId="58FA34E2" w:rsidR="006A1D2C" w:rsidRDefault="006A1D2C" w:rsidP="00073572"/>
    <w:p w14:paraId="11CBA981" w14:textId="4D3286D0" w:rsidR="006A1D2C" w:rsidRDefault="006A1D2C" w:rsidP="00073572"/>
    <w:p w14:paraId="266AC84F" w14:textId="77777777" w:rsidR="006A1D2C" w:rsidRPr="00D55DB3" w:rsidRDefault="006A1D2C" w:rsidP="00073572"/>
    <w:p w14:paraId="55B36B86" w14:textId="77777777" w:rsidR="00063E90" w:rsidRDefault="00063E90" w:rsidP="00063E90">
      <w:pPr>
        <w:pStyle w:val="Heading4"/>
      </w:pPr>
      <w:r>
        <w:lastRenderedPageBreak/>
        <w:t>Vendor Tag #</w:t>
      </w:r>
    </w:p>
    <w:p w14:paraId="5F30E259" w14:textId="77777777" w:rsidR="00063E90" w:rsidRDefault="00063E90" w:rsidP="00063E90">
      <w:r>
        <w:t>When the Tag Number is scanned, this transfers to the PO#, PO Line# and Qty Fields.  The Unit of Measure imports from the raw materials consumption unit of measure.</w:t>
      </w:r>
    </w:p>
    <w:p w14:paraId="71685508" w14:textId="77777777" w:rsidR="00063E90" w:rsidRDefault="00063E90" w:rsidP="00063E90">
      <w:r>
        <w:t>The RM Bar Code Tag format will be 999999 999 99999 99999 without any spaces.</w:t>
      </w:r>
    </w:p>
    <w:p w14:paraId="4A9318E7" w14:textId="77777777" w:rsidR="00063E90" w:rsidRDefault="00063E90" w:rsidP="00063E90">
      <w:pPr>
        <w:pStyle w:val="ListParagraph"/>
        <w:numPr>
          <w:ilvl w:val="0"/>
          <w:numId w:val="4"/>
        </w:numPr>
      </w:pPr>
      <w:r>
        <w:t>The first 6 digits represent the ASI PO#.</w:t>
      </w:r>
    </w:p>
    <w:p w14:paraId="082F3FA5" w14:textId="77777777" w:rsidR="00063E90" w:rsidRDefault="00063E90" w:rsidP="00063E90">
      <w:pPr>
        <w:pStyle w:val="ListParagraph"/>
        <w:numPr>
          <w:ilvl w:val="0"/>
          <w:numId w:val="4"/>
        </w:numPr>
      </w:pPr>
      <w:r>
        <w:t>The next 3 digits represent the ASI PO Line#.</w:t>
      </w:r>
    </w:p>
    <w:p w14:paraId="17A95BBC" w14:textId="77777777" w:rsidR="00063E90" w:rsidRDefault="00063E90" w:rsidP="00063E90">
      <w:pPr>
        <w:pStyle w:val="ListParagraph"/>
        <w:numPr>
          <w:ilvl w:val="0"/>
          <w:numId w:val="4"/>
        </w:numPr>
      </w:pPr>
      <w:r>
        <w:t>The last 5 digits represent the quantity on the roll or pallet.</w:t>
      </w:r>
    </w:p>
    <w:p w14:paraId="5730F703" w14:textId="77777777" w:rsidR="00063E90" w:rsidRDefault="00063E90" w:rsidP="00063E90">
      <w:pPr>
        <w:pStyle w:val="ListParagraph"/>
        <w:numPr>
          <w:ilvl w:val="0"/>
          <w:numId w:val="4"/>
        </w:numPr>
      </w:pPr>
      <w:r>
        <w:t>The last 5 digits represent the unique tag number.</w:t>
      </w:r>
    </w:p>
    <w:p w14:paraId="0C812561" w14:textId="77777777" w:rsidR="00063E90" w:rsidRPr="00C34A3F" w:rsidRDefault="00063E90" w:rsidP="00063E90">
      <w:r>
        <w:t>A Warning Message should appear if the Tag Number already exists. This must be a unique number, otherwise the issue program will not know this tag number to select. The system now allows the user to enter the PO#, Line #, Qty, and then it duplicates the vendor tag #.</w:t>
      </w:r>
    </w:p>
    <w:p w14:paraId="5183B44F" w14:textId="77777777" w:rsidR="00063E90" w:rsidRPr="006C36F1" w:rsidRDefault="00063E90" w:rsidP="00063E90">
      <w:r>
        <w:t xml:space="preserve">Alternatively, press the </w:t>
      </w:r>
      <w:r>
        <w:rPr>
          <w:b/>
          <w:bCs/>
          <w:i/>
          <w:iCs/>
          <w:u w:val="single"/>
        </w:rPr>
        <w:t>“F1”</w:t>
      </w:r>
      <w:r>
        <w:t xml:space="preserve"> key to choose a valid Number from a list of available Tag Numbers.</w:t>
      </w:r>
    </w:p>
    <w:p w14:paraId="44A90BC6" w14:textId="77777777" w:rsidR="00063E90" w:rsidRPr="00EF60A5" w:rsidRDefault="00063E90" w:rsidP="00063E90"/>
    <w:p w14:paraId="6F524A35" w14:textId="77777777" w:rsidR="00236443" w:rsidRDefault="00236443" w:rsidP="00236443">
      <w:pPr>
        <w:pStyle w:val="Heading4"/>
      </w:pPr>
      <w:r>
        <w:t>Crew #</w:t>
      </w:r>
    </w:p>
    <w:p w14:paraId="42F5CD63" w14:textId="77777777" w:rsidR="00236443" w:rsidRPr="0000257C" w:rsidRDefault="00236443" w:rsidP="00236443">
      <w:r w:rsidRPr="00E2351F">
        <w:t>The crew size will default from the machine file.</w:t>
      </w:r>
      <w:r>
        <w:t xml:space="preserve"> However, it may be modified by the user.</w:t>
      </w:r>
    </w:p>
    <w:p w14:paraId="60867451" w14:textId="63F5AD28" w:rsidR="0000257C" w:rsidRDefault="0000257C" w:rsidP="0000257C">
      <w:pPr>
        <w:pStyle w:val="Heading4"/>
      </w:pPr>
      <w:r>
        <w:t>Completed Status</w:t>
      </w:r>
    </w:p>
    <w:p w14:paraId="094A546D" w14:textId="69934401" w:rsidR="00063E90" w:rsidRDefault="00063E90" w:rsidP="00063E90">
      <w:r>
        <w:t xml:space="preserve">The user may choose the completion status for this load tag in this field. The user may enter either </w:t>
      </w:r>
      <w:r w:rsidRPr="00063E90">
        <w:rPr>
          <w:b/>
          <w:bCs/>
          <w:i/>
          <w:iCs/>
          <w:u w:val="single"/>
        </w:rPr>
        <w:t>“Yes”</w:t>
      </w:r>
      <w:r>
        <w:t xml:space="preserve"> or </w:t>
      </w:r>
      <w:r w:rsidRPr="00063E90">
        <w:rPr>
          <w:b/>
          <w:bCs/>
          <w:i/>
          <w:iCs/>
          <w:u w:val="single"/>
        </w:rPr>
        <w:t>“No”</w:t>
      </w:r>
      <w:r>
        <w:t>, any other entries are invalid.</w:t>
      </w:r>
    </w:p>
    <w:p w14:paraId="51A4DB3D" w14:textId="3C7B9D2F" w:rsidR="006A1D2C" w:rsidRDefault="006A1D2C" w:rsidP="00063E90"/>
    <w:p w14:paraId="6D49EEBC" w14:textId="6EA60345" w:rsidR="006A1D2C" w:rsidRDefault="006A1D2C" w:rsidP="00063E90"/>
    <w:p w14:paraId="71D85BAF" w14:textId="00C7E26D" w:rsidR="006A1D2C" w:rsidRDefault="006A1D2C" w:rsidP="00063E90"/>
    <w:p w14:paraId="0F462E9E" w14:textId="383D3E59" w:rsidR="006A1D2C" w:rsidRDefault="006A1D2C" w:rsidP="00063E90"/>
    <w:p w14:paraId="208DA34B" w14:textId="26693770" w:rsidR="006A1D2C" w:rsidRDefault="006A1D2C" w:rsidP="00063E90"/>
    <w:p w14:paraId="2D809B81" w14:textId="05FA51C4" w:rsidR="006A1D2C" w:rsidRDefault="006A1D2C" w:rsidP="00063E90"/>
    <w:p w14:paraId="6F1F83F2" w14:textId="3DF5656D" w:rsidR="006A1D2C" w:rsidRDefault="006A1D2C" w:rsidP="00063E90"/>
    <w:p w14:paraId="0A40EBAE" w14:textId="63D01C47" w:rsidR="006A1D2C" w:rsidRDefault="006A1D2C" w:rsidP="00063E90"/>
    <w:p w14:paraId="41D9AB5B" w14:textId="77777777" w:rsidR="006A1D2C" w:rsidRPr="008C00E2" w:rsidRDefault="006A1D2C" w:rsidP="00063E90"/>
    <w:p w14:paraId="3FDA99CE" w14:textId="5CADF51F" w:rsidR="00340066" w:rsidRDefault="00340066" w:rsidP="00340066">
      <w:pPr>
        <w:pStyle w:val="Heading1"/>
        <w:rPr>
          <w:b/>
          <w:bCs/>
        </w:rPr>
      </w:pPr>
      <w:bookmarkStart w:id="224" w:name="_Toc46575066"/>
      <w:r>
        <w:rPr>
          <w:b/>
          <w:bCs/>
        </w:rPr>
        <w:lastRenderedPageBreak/>
        <w:t>Reports for Sharp Shooter Report [BR]</w:t>
      </w:r>
      <w:bookmarkEnd w:id="224"/>
    </w:p>
    <w:p w14:paraId="404B5252" w14:textId="33FC03ED" w:rsidR="00340066" w:rsidRDefault="00340066" w:rsidP="00340066">
      <w:pPr>
        <w:pStyle w:val="Heading2"/>
      </w:pPr>
      <w:bookmarkStart w:id="225" w:name="_Toc46575067"/>
      <w:r>
        <w:t>Production Report [BR1]</w:t>
      </w:r>
      <w:bookmarkEnd w:id="225"/>
    </w:p>
    <w:p w14:paraId="24A1EF81" w14:textId="6E340EBB" w:rsidR="00340066" w:rsidRDefault="006C36F1" w:rsidP="00340066">
      <w:pPr>
        <w:pStyle w:val="Heading3"/>
      </w:pPr>
      <w:bookmarkStart w:id="226" w:name="_Toc46575068"/>
      <w:r>
        <w:t>Selection Parameters</w:t>
      </w:r>
      <w:bookmarkEnd w:id="226"/>
    </w:p>
    <w:p w14:paraId="5E261E75" w14:textId="64F2E4A0" w:rsidR="006C36F1" w:rsidRPr="006C36F1" w:rsidRDefault="006C36F1" w:rsidP="006C36F1">
      <w:r>
        <w:rPr>
          <w:noProof/>
        </w:rPr>
        <w:drawing>
          <wp:inline distT="0" distB="0" distL="0" distR="0" wp14:anchorId="18B1D085" wp14:editId="4010F0CE">
            <wp:extent cx="45053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5325" cy="1390650"/>
                    </a:xfrm>
                    <a:prstGeom prst="rect">
                      <a:avLst/>
                    </a:prstGeom>
                    <a:noFill/>
                    <a:ln>
                      <a:noFill/>
                    </a:ln>
                  </pic:spPr>
                </pic:pic>
              </a:graphicData>
            </a:graphic>
          </wp:inline>
        </w:drawing>
      </w:r>
    </w:p>
    <w:p w14:paraId="736DE7ED" w14:textId="1DDE07A1" w:rsidR="00340066" w:rsidRDefault="006C36F1" w:rsidP="00340066">
      <w:pPr>
        <w:pStyle w:val="Heading4"/>
      </w:pPr>
      <w:r>
        <w:t>Beginning FG Item / Ending FG Item</w:t>
      </w:r>
    </w:p>
    <w:p w14:paraId="4471DAFF" w14:textId="2C10C795" w:rsidR="00853F62" w:rsidRPr="00E5397E" w:rsidRDefault="00853F62" w:rsidP="00853F62">
      <w:bookmarkStart w:id="227" w:name="_Hlk45269922"/>
      <w:r>
        <w:t>Enter the beginning and ending Finished Good Item Number to run the Sharp Shooter report for.</w:t>
      </w:r>
    </w:p>
    <w:bookmarkEnd w:id="227"/>
    <w:p w14:paraId="0DC8AB7E" w14:textId="60A6C5ED" w:rsidR="006C36F1" w:rsidRDefault="006C36F1" w:rsidP="006C36F1">
      <w:pPr>
        <w:pStyle w:val="Heading4"/>
      </w:pPr>
      <w:r>
        <w:t>Beginning Job # / Ending Job #</w:t>
      </w:r>
    </w:p>
    <w:p w14:paraId="6E318D30" w14:textId="4F7CFA9E" w:rsidR="00853F62" w:rsidRPr="00E5397E" w:rsidRDefault="00853F62" w:rsidP="00853F62">
      <w:r>
        <w:t>Enter the beginning and ending Job Number to run the Sharp Shooter report for.</w:t>
      </w:r>
    </w:p>
    <w:p w14:paraId="6667B0A7" w14:textId="292421C0" w:rsidR="006C36F1" w:rsidRDefault="006C36F1" w:rsidP="006C36F1">
      <w:pPr>
        <w:pStyle w:val="Heading4"/>
      </w:pPr>
      <w:r>
        <w:t>Beginning Job #: 00 / Ending Job #: 00</w:t>
      </w:r>
    </w:p>
    <w:p w14:paraId="1D786169" w14:textId="34C61CD4" w:rsidR="00853F62" w:rsidRPr="00E5397E" w:rsidRDefault="00853F62" w:rsidP="00853F62">
      <w:r>
        <w:t>Enter the beginning and ending Subsequent Job Number to run the Sharp Shooter report for.</w:t>
      </w:r>
    </w:p>
    <w:p w14:paraId="32F0D321" w14:textId="27C5B9AE" w:rsidR="006C36F1" w:rsidRDefault="006C36F1" w:rsidP="006C36F1">
      <w:pPr>
        <w:pStyle w:val="Heading4"/>
      </w:pPr>
      <w:r>
        <w:t>Beginning Date / Ending Date</w:t>
      </w:r>
    </w:p>
    <w:p w14:paraId="16405DF4" w14:textId="6055506D" w:rsidR="00853F62" w:rsidRDefault="00853F62" w:rsidP="00853F62">
      <w:r>
        <w:t>Enter the beginning and ending Job Date to run the Sharp Shooter report for.</w:t>
      </w:r>
    </w:p>
    <w:p w14:paraId="43FB5371" w14:textId="6D8C9EEC" w:rsidR="006A1D2C" w:rsidRDefault="006A1D2C" w:rsidP="00853F62"/>
    <w:p w14:paraId="46B9C8A8" w14:textId="44061FD8" w:rsidR="006A1D2C" w:rsidRDefault="006A1D2C" w:rsidP="00853F62"/>
    <w:p w14:paraId="3A00764A" w14:textId="51A95E8F" w:rsidR="006A1D2C" w:rsidRDefault="006A1D2C" w:rsidP="00853F62"/>
    <w:p w14:paraId="699D6578" w14:textId="6B6D6A09" w:rsidR="006A1D2C" w:rsidRDefault="006A1D2C" w:rsidP="00853F62"/>
    <w:p w14:paraId="5F89D4A7" w14:textId="4BEF8A83" w:rsidR="006A1D2C" w:rsidRDefault="006A1D2C" w:rsidP="00853F62"/>
    <w:p w14:paraId="3FA19CE8" w14:textId="29E70D55" w:rsidR="006A1D2C" w:rsidRDefault="006A1D2C" w:rsidP="00853F62"/>
    <w:p w14:paraId="1FF733EC" w14:textId="39594EF8" w:rsidR="006A1D2C" w:rsidRDefault="006A1D2C" w:rsidP="00853F62"/>
    <w:p w14:paraId="32374E05" w14:textId="571BE507" w:rsidR="006A1D2C" w:rsidRDefault="006A1D2C" w:rsidP="00853F62"/>
    <w:p w14:paraId="642E2026" w14:textId="77777777" w:rsidR="006A1D2C" w:rsidRPr="00E5397E" w:rsidRDefault="006A1D2C" w:rsidP="00853F62"/>
    <w:p w14:paraId="336C3571" w14:textId="2E658EAB" w:rsidR="006C36F1" w:rsidRDefault="006C36F1" w:rsidP="006C36F1">
      <w:pPr>
        <w:pStyle w:val="Heading3"/>
      </w:pPr>
      <w:bookmarkStart w:id="228" w:name="_Toc46575069"/>
      <w:r>
        <w:lastRenderedPageBreak/>
        <w:t>Output Destination</w:t>
      </w:r>
      <w:bookmarkEnd w:id="228"/>
    </w:p>
    <w:p w14:paraId="2DE70B97" w14:textId="42483D22" w:rsidR="006C36F1" w:rsidRDefault="006C36F1" w:rsidP="006C36F1">
      <w:r>
        <w:rPr>
          <w:noProof/>
        </w:rPr>
        <w:drawing>
          <wp:inline distT="0" distB="0" distL="0" distR="0" wp14:anchorId="0E3C1A62" wp14:editId="70196D7C">
            <wp:extent cx="4419600" cy="1619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19600" cy="1619250"/>
                    </a:xfrm>
                    <a:prstGeom prst="rect">
                      <a:avLst/>
                    </a:prstGeom>
                    <a:noFill/>
                    <a:ln>
                      <a:noFill/>
                    </a:ln>
                  </pic:spPr>
                </pic:pic>
              </a:graphicData>
            </a:graphic>
          </wp:inline>
        </w:drawing>
      </w:r>
    </w:p>
    <w:p w14:paraId="40D54DAC" w14:textId="77777777" w:rsidR="00853F62" w:rsidRDefault="00853F62" w:rsidP="00853F62">
      <w:pPr>
        <w:pStyle w:val="Heading4"/>
      </w:pPr>
      <w:r>
        <w:t>Destination Choice</w:t>
      </w:r>
    </w:p>
    <w:p w14:paraId="52118E4F" w14:textId="77777777" w:rsidR="00853F62" w:rsidRPr="00144B20" w:rsidRDefault="00853F62" w:rsidP="00853F62">
      <w:r>
        <w:t>To choose the destination where the document should be printed, please make sure that desired output destination choice bubble is toggled.</w:t>
      </w:r>
    </w:p>
    <w:p w14:paraId="068D49D7" w14:textId="77777777" w:rsidR="00853F62" w:rsidRDefault="00853F62" w:rsidP="00853F62">
      <w:pPr>
        <w:pStyle w:val="Heading4"/>
      </w:pPr>
      <w:r>
        <w:t>Layout Choice</w:t>
      </w:r>
    </w:p>
    <w:p w14:paraId="7556681D" w14:textId="77777777" w:rsidR="00853F62" w:rsidRPr="00144B20" w:rsidRDefault="00853F62" w:rsidP="00853F62">
      <w:r>
        <w:t>To choose the preferred layout of Landscape vs. Portrait, please make sure the desired option choice bubbled is toggled.</w:t>
      </w:r>
    </w:p>
    <w:p w14:paraId="0EE5046B" w14:textId="77777777" w:rsidR="00853F62" w:rsidRDefault="00853F62" w:rsidP="00853F62">
      <w:pPr>
        <w:pStyle w:val="Heading4"/>
      </w:pPr>
      <w:r>
        <w:t>Lines Per Page</w:t>
      </w:r>
    </w:p>
    <w:p w14:paraId="02E7354C" w14:textId="77777777" w:rsidR="00853F62" w:rsidRPr="00144B20" w:rsidRDefault="00853F62" w:rsidP="00853F62">
      <w:r w:rsidRPr="00211A1F">
        <w:t>Lines per page on the report when printing.</w:t>
      </w:r>
    </w:p>
    <w:p w14:paraId="7AF44F77" w14:textId="77777777" w:rsidR="00853F62" w:rsidRDefault="00853F62" w:rsidP="00853F62">
      <w:pPr>
        <w:pStyle w:val="Heading4"/>
      </w:pPr>
      <w:r>
        <w:t>Font</w:t>
      </w:r>
    </w:p>
    <w:p w14:paraId="0999848B" w14:textId="77777777" w:rsidR="00853F62" w:rsidRPr="00144B20" w:rsidRDefault="00853F62" w:rsidP="00853F62">
      <w:r w:rsidRPr="00211A1F">
        <w:t xml:space="preserve">Enter the font number to use with this report </w:t>
      </w:r>
      <w:r>
        <w:t>(</w:t>
      </w:r>
      <w:r w:rsidRPr="00211A1F">
        <w:t>Font 11 is defa</w:t>
      </w:r>
      <w:r>
        <w:t>u</w:t>
      </w:r>
      <w:r w:rsidRPr="00211A1F">
        <w:t>lt</w:t>
      </w:r>
      <w:r>
        <w:t>)</w:t>
      </w:r>
      <w:r w:rsidRPr="00211A1F">
        <w:t>.</w:t>
      </w:r>
    </w:p>
    <w:p w14:paraId="617E79B9" w14:textId="77777777" w:rsidR="00853F62" w:rsidRDefault="00853F62" w:rsidP="00853F62">
      <w:pPr>
        <w:pStyle w:val="Heading4"/>
      </w:pPr>
      <w:r>
        <w:t>Show Parameters? – Toggle Box</w:t>
      </w:r>
    </w:p>
    <w:p w14:paraId="4C109502" w14:textId="77777777" w:rsidR="00853F62" w:rsidRDefault="00853F62" w:rsidP="00853F62">
      <w:r>
        <w:t>To show parameters, make sure that the toggle box is ‘ticked’ with a checkmark.</w:t>
      </w:r>
    </w:p>
    <w:p w14:paraId="33314FA9" w14:textId="77777777" w:rsidR="00853F62" w:rsidRDefault="00853F62" w:rsidP="00853F62">
      <w:pPr>
        <w:pStyle w:val="Heading4"/>
      </w:pPr>
      <w:r>
        <w:t>Export to Excel? – Toggle Box</w:t>
      </w:r>
    </w:p>
    <w:p w14:paraId="05C9C962" w14:textId="77777777" w:rsidR="00853F62" w:rsidRPr="00CC767A" w:rsidRDefault="00853F62" w:rsidP="00853F62">
      <w:r>
        <w:t>To export the printed file to an excel document, make sure that the Export to Excel toggle box is checked.</w:t>
      </w:r>
    </w:p>
    <w:p w14:paraId="293F76EA" w14:textId="77777777" w:rsidR="00853F62" w:rsidRDefault="00853F62" w:rsidP="00853F62">
      <w:pPr>
        <w:pStyle w:val="Heading4"/>
      </w:pPr>
      <w:r>
        <w:t>Auto Run Excel? – Toggle Box</w:t>
      </w:r>
    </w:p>
    <w:p w14:paraId="02C1BF56" w14:textId="77777777" w:rsidR="00853F62" w:rsidRPr="00CC767A" w:rsidRDefault="00853F62" w:rsidP="00853F62">
      <w:r>
        <w:t>To automatically open the new excel document, make sure that the Auto Run Excel toggle box is checked.</w:t>
      </w:r>
    </w:p>
    <w:p w14:paraId="5DD5EEED" w14:textId="77777777" w:rsidR="00853F62" w:rsidRDefault="00853F62" w:rsidP="00853F62">
      <w:pPr>
        <w:pStyle w:val="Heading4"/>
      </w:pPr>
      <w:r>
        <w:t>If Yes, File Name</w:t>
      </w:r>
    </w:p>
    <w:p w14:paraId="685E1139" w14:textId="2A760D37" w:rsidR="006C36F1" w:rsidRPr="006C36F1" w:rsidRDefault="00853F62" w:rsidP="006C36F1">
      <w:r>
        <w:t>If exporting the file to Excel, enter the desired file name.</w:t>
      </w:r>
    </w:p>
    <w:p w14:paraId="717DDE1A" w14:textId="4DF116B8" w:rsidR="00340066" w:rsidRDefault="00340066" w:rsidP="00340066">
      <w:pPr>
        <w:pStyle w:val="Heading1"/>
        <w:rPr>
          <w:b/>
          <w:bCs/>
        </w:rPr>
      </w:pPr>
      <w:bookmarkStart w:id="229" w:name="_Toc46575070"/>
      <w:r>
        <w:rPr>
          <w:b/>
          <w:bCs/>
        </w:rPr>
        <w:lastRenderedPageBreak/>
        <w:t>Sharp Shooter Inquiry [BQ]</w:t>
      </w:r>
      <w:bookmarkEnd w:id="229"/>
    </w:p>
    <w:p w14:paraId="04BE8B80" w14:textId="3E875228" w:rsidR="00340066" w:rsidRDefault="00340066" w:rsidP="00340066">
      <w:pPr>
        <w:pStyle w:val="Heading2"/>
      </w:pPr>
      <w:bookmarkStart w:id="230" w:name="_Toc46575071"/>
      <w:r>
        <w:t>Job Attachments [BQ1]</w:t>
      </w:r>
      <w:bookmarkEnd w:id="230"/>
    </w:p>
    <w:p w14:paraId="6867A178" w14:textId="5B3094CC" w:rsidR="00E907D8" w:rsidRPr="00E907D8" w:rsidRDefault="00E907D8" w:rsidP="00E907D8">
      <w:r>
        <w:rPr>
          <w:noProof/>
        </w:rPr>
        <w:drawing>
          <wp:inline distT="0" distB="0" distL="0" distR="0" wp14:anchorId="71C946B9" wp14:editId="029304AC">
            <wp:extent cx="5943600" cy="46697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4669790"/>
                    </a:xfrm>
                    <a:prstGeom prst="rect">
                      <a:avLst/>
                    </a:prstGeom>
                  </pic:spPr>
                </pic:pic>
              </a:graphicData>
            </a:graphic>
          </wp:inline>
        </w:drawing>
      </w:r>
    </w:p>
    <w:p w14:paraId="4ED9CC4C" w14:textId="1BC54B90" w:rsidR="00340066" w:rsidRDefault="006C36F1" w:rsidP="00340066">
      <w:pPr>
        <w:pStyle w:val="Heading4"/>
      </w:pPr>
      <w:r>
        <w:t>EXIT</w:t>
      </w:r>
    </w:p>
    <w:p w14:paraId="20AAC3FA" w14:textId="5C31E18B" w:rsidR="00981D78" w:rsidRPr="00BC1FC0" w:rsidRDefault="00981D78" w:rsidP="00981D78">
      <w:bookmarkStart w:id="231" w:name="_Hlk42856909"/>
      <w:r>
        <w:t xml:space="preserve">Click the </w:t>
      </w:r>
      <w:r>
        <w:rPr>
          <w:b/>
          <w:bCs/>
          <w:i/>
          <w:iCs/>
          <w:u w:val="single"/>
        </w:rPr>
        <w:t>“Exit Door Icon”</w:t>
      </w:r>
      <w:r>
        <w:t xml:space="preserve"> to exit the Job Attachments popup screen.</w:t>
      </w:r>
    </w:p>
    <w:bookmarkEnd w:id="231"/>
    <w:p w14:paraId="4F968BFC" w14:textId="7C695745" w:rsidR="006C36F1" w:rsidRDefault="006C36F1" w:rsidP="006C36F1">
      <w:pPr>
        <w:pStyle w:val="Heading4"/>
      </w:pPr>
      <w:r>
        <w:t>SEARCH</w:t>
      </w:r>
    </w:p>
    <w:p w14:paraId="7045F0C4" w14:textId="2E851E84" w:rsidR="00E57B18" w:rsidRPr="00F6443E" w:rsidRDefault="00F6443E" w:rsidP="00E57B18">
      <w:r>
        <w:t xml:space="preserve">Click the </w:t>
      </w:r>
      <w:r>
        <w:rPr>
          <w:b/>
          <w:bCs/>
          <w:i/>
          <w:iCs/>
          <w:u w:val="single"/>
        </w:rPr>
        <w:t>“Magnifying Glass Icon”</w:t>
      </w:r>
      <w:r>
        <w:t xml:space="preserve"> button in order to initiate a system search based on the user-given parameters.</w:t>
      </w:r>
    </w:p>
    <w:p w14:paraId="5D852EAB" w14:textId="46329566" w:rsidR="006C36F1" w:rsidRDefault="006C36F1" w:rsidP="006C36F1">
      <w:pPr>
        <w:pStyle w:val="Heading4"/>
      </w:pPr>
      <w:r>
        <w:t>Load Tag</w:t>
      </w:r>
    </w:p>
    <w:p w14:paraId="1D9A502F" w14:textId="6C9067B1" w:rsidR="00E57B18" w:rsidRPr="00E57B18" w:rsidRDefault="00F6443E" w:rsidP="00E57B18">
      <w:r>
        <w:t>Enter a load tag number to search for.</w:t>
      </w:r>
    </w:p>
    <w:p w14:paraId="595C3414" w14:textId="4402E4A7" w:rsidR="006C36F1" w:rsidRDefault="006C36F1" w:rsidP="006C36F1">
      <w:pPr>
        <w:pStyle w:val="Heading4"/>
      </w:pPr>
      <w:r>
        <w:t>Job #</w:t>
      </w:r>
    </w:p>
    <w:p w14:paraId="3E0AC2BE" w14:textId="1283088E" w:rsidR="00E57B18" w:rsidRPr="00E57B18" w:rsidRDefault="00F6443E" w:rsidP="00E57B18">
      <w:r>
        <w:t>Enter a job number to search for.</w:t>
      </w:r>
    </w:p>
    <w:p w14:paraId="4146DAED" w14:textId="51231BD1" w:rsidR="006C36F1" w:rsidRDefault="006C36F1" w:rsidP="006C36F1">
      <w:pPr>
        <w:pStyle w:val="Heading4"/>
      </w:pPr>
      <w:r>
        <w:t>Job #: 00</w:t>
      </w:r>
    </w:p>
    <w:p w14:paraId="49237CF7" w14:textId="6279FC4D" w:rsidR="00340066" w:rsidRDefault="00F6443E" w:rsidP="00340066">
      <w:r>
        <w:t>Enter a subsequent job number to search for.</w:t>
      </w:r>
    </w:p>
    <w:sectPr w:rsidR="00340066" w:rsidSect="00011C26">
      <w:headerReference w:type="default" r:id="rId132"/>
      <w:footerReference w:type="default" r:id="rId133"/>
      <w:headerReference w:type="first" r:id="rId134"/>
      <w:footerReference w:type="first" r:id="rId1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4DE66" w14:textId="77777777" w:rsidR="00AE464F" w:rsidRDefault="00AE464F" w:rsidP="0029375E">
      <w:pPr>
        <w:spacing w:after="0" w:line="240" w:lineRule="auto"/>
      </w:pPr>
      <w:r>
        <w:separator/>
      </w:r>
    </w:p>
  </w:endnote>
  <w:endnote w:type="continuationSeparator" w:id="0">
    <w:p w14:paraId="0BC60F60" w14:textId="77777777" w:rsidR="00AE464F" w:rsidRDefault="00AE464F"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AC0CBE" w:rsidRDefault="00AC0CBE">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AC0CBE" w:rsidRPr="00982A89" w:rsidRDefault="00AC0CBE"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6485642"/>
      <w:docPartObj>
        <w:docPartGallery w:val="Page Numbers (Bottom of Page)"/>
        <w:docPartUnique/>
      </w:docPartObj>
    </w:sdtPr>
    <w:sdtEndPr>
      <w:rPr>
        <w:noProof/>
      </w:rPr>
    </w:sdtEndPr>
    <w:sdtContent>
      <w:p w14:paraId="0901C21C" w14:textId="77777777" w:rsidR="00AC0CBE" w:rsidRDefault="00AC0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AC0CBE" w:rsidRDefault="00AC0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25063" w14:textId="77777777" w:rsidR="00AE464F" w:rsidRDefault="00AE464F" w:rsidP="0029375E">
      <w:pPr>
        <w:spacing w:after="0" w:line="240" w:lineRule="auto"/>
      </w:pPr>
      <w:r>
        <w:separator/>
      </w:r>
    </w:p>
  </w:footnote>
  <w:footnote w:type="continuationSeparator" w:id="0">
    <w:p w14:paraId="68CF59EA" w14:textId="77777777" w:rsidR="00AE464F" w:rsidRDefault="00AE464F"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D955F" w14:textId="77777777" w:rsidR="00AC0CBE" w:rsidRDefault="00AC0CBE"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6E307" w14:textId="77777777" w:rsidR="00AC0CBE" w:rsidRDefault="00AC0CBE"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AC0CBE" w:rsidRDefault="00AC0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C61A8"/>
    <w:multiLevelType w:val="hybridMultilevel"/>
    <w:tmpl w:val="4F642F3A"/>
    <w:lvl w:ilvl="0" w:tplc="9B42D55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7236CC"/>
    <w:multiLevelType w:val="hybridMultilevel"/>
    <w:tmpl w:val="2C06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2AE3B43"/>
    <w:multiLevelType w:val="hybridMultilevel"/>
    <w:tmpl w:val="E262761E"/>
    <w:lvl w:ilvl="0" w:tplc="AF82B316">
      <w:numFmt w:val="bullet"/>
      <w:lvlText w:val="-"/>
      <w:lvlJc w:val="left"/>
      <w:pPr>
        <w:tabs>
          <w:tab w:val="num" w:pos="720"/>
        </w:tabs>
        <w:ind w:left="720" w:hanging="360"/>
      </w:pPr>
      <w:rPr>
        <w:rFonts w:ascii="Times New Roman" w:eastAsia="Times New Roman" w:hAnsi="Times New Roman" w:cs="Times New Roman"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257C"/>
    <w:rsid w:val="000059B8"/>
    <w:rsid w:val="00011C26"/>
    <w:rsid w:val="000168CD"/>
    <w:rsid w:val="00020AC4"/>
    <w:rsid w:val="000232EB"/>
    <w:rsid w:val="00063E90"/>
    <w:rsid w:val="00071857"/>
    <w:rsid w:val="00073572"/>
    <w:rsid w:val="00077850"/>
    <w:rsid w:val="000A7F0F"/>
    <w:rsid w:val="000C0DFB"/>
    <w:rsid w:val="00163312"/>
    <w:rsid w:val="0016557A"/>
    <w:rsid w:val="0019137C"/>
    <w:rsid w:val="001976EC"/>
    <w:rsid w:val="001A71C1"/>
    <w:rsid w:val="001C4B37"/>
    <w:rsid w:val="001C50E1"/>
    <w:rsid w:val="001D7C80"/>
    <w:rsid w:val="001F2ABA"/>
    <w:rsid w:val="00223B97"/>
    <w:rsid w:val="00236443"/>
    <w:rsid w:val="00275EAB"/>
    <w:rsid w:val="0029375E"/>
    <w:rsid w:val="002C55C7"/>
    <w:rsid w:val="002E5DC7"/>
    <w:rsid w:val="002F4F7D"/>
    <w:rsid w:val="00316F74"/>
    <w:rsid w:val="00340066"/>
    <w:rsid w:val="003604C9"/>
    <w:rsid w:val="003728F8"/>
    <w:rsid w:val="00374BC6"/>
    <w:rsid w:val="003753EA"/>
    <w:rsid w:val="003A7FEF"/>
    <w:rsid w:val="003D6434"/>
    <w:rsid w:val="003D77F7"/>
    <w:rsid w:val="003E1D78"/>
    <w:rsid w:val="0046719E"/>
    <w:rsid w:val="004777D3"/>
    <w:rsid w:val="00491309"/>
    <w:rsid w:val="004B7376"/>
    <w:rsid w:val="00510227"/>
    <w:rsid w:val="00511778"/>
    <w:rsid w:val="00517672"/>
    <w:rsid w:val="005249FB"/>
    <w:rsid w:val="00541220"/>
    <w:rsid w:val="005976F0"/>
    <w:rsid w:val="005A437E"/>
    <w:rsid w:val="005D1E82"/>
    <w:rsid w:val="005E6D84"/>
    <w:rsid w:val="00601A42"/>
    <w:rsid w:val="00602145"/>
    <w:rsid w:val="00622FCA"/>
    <w:rsid w:val="0068423C"/>
    <w:rsid w:val="006A09E1"/>
    <w:rsid w:val="006A1D2C"/>
    <w:rsid w:val="006A726B"/>
    <w:rsid w:val="006C36F1"/>
    <w:rsid w:val="00746B11"/>
    <w:rsid w:val="007661A8"/>
    <w:rsid w:val="007B0BAE"/>
    <w:rsid w:val="007C43AC"/>
    <w:rsid w:val="007D0A97"/>
    <w:rsid w:val="008040BE"/>
    <w:rsid w:val="00812317"/>
    <w:rsid w:val="008251D0"/>
    <w:rsid w:val="00853F62"/>
    <w:rsid w:val="00865E63"/>
    <w:rsid w:val="0087443B"/>
    <w:rsid w:val="00882524"/>
    <w:rsid w:val="008A5B48"/>
    <w:rsid w:val="008B2FC2"/>
    <w:rsid w:val="008B789E"/>
    <w:rsid w:val="008C00E2"/>
    <w:rsid w:val="008D0EE3"/>
    <w:rsid w:val="008D7C5A"/>
    <w:rsid w:val="009109AE"/>
    <w:rsid w:val="00936ACC"/>
    <w:rsid w:val="009371FB"/>
    <w:rsid w:val="009512CB"/>
    <w:rsid w:val="00951E99"/>
    <w:rsid w:val="009668B5"/>
    <w:rsid w:val="00981D78"/>
    <w:rsid w:val="00982A89"/>
    <w:rsid w:val="009A089D"/>
    <w:rsid w:val="009A4F7B"/>
    <w:rsid w:val="009C695B"/>
    <w:rsid w:val="009E402B"/>
    <w:rsid w:val="00A2136D"/>
    <w:rsid w:val="00A2256C"/>
    <w:rsid w:val="00A273B2"/>
    <w:rsid w:val="00A355F2"/>
    <w:rsid w:val="00A418D4"/>
    <w:rsid w:val="00A43A7A"/>
    <w:rsid w:val="00AB43B5"/>
    <w:rsid w:val="00AC0CBE"/>
    <w:rsid w:val="00AC5AB4"/>
    <w:rsid w:val="00AD391E"/>
    <w:rsid w:val="00AE464F"/>
    <w:rsid w:val="00B0522E"/>
    <w:rsid w:val="00B13DA7"/>
    <w:rsid w:val="00B15177"/>
    <w:rsid w:val="00B27DF5"/>
    <w:rsid w:val="00B37DC1"/>
    <w:rsid w:val="00BC01F1"/>
    <w:rsid w:val="00BD794F"/>
    <w:rsid w:val="00C05688"/>
    <w:rsid w:val="00C34A3F"/>
    <w:rsid w:val="00C40F7D"/>
    <w:rsid w:val="00C502D8"/>
    <w:rsid w:val="00C51D99"/>
    <w:rsid w:val="00C536D0"/>
    <w:rsid w:val="00C845CD"/>
    <w:rsid w:val="00CC1C30"/>
    <w:rsid w:val="00CD3918"/>
    <w:rsid w:val="00D06F93"/>
    <w:rsid w:val="00D14BBA"/>
    <w:rsid w:val="00D405DD"/>
    <w:rsid w:val="00D46004"/>
    <w:rsid w:val="00D54293"/>
    <w:rsid w:val="00DD2707"/>
    <w:rsid w:val="00DD2939"/>
    <w:rsid w:val="00DE559A"/>
    <w:rsid w:val="00DF07FB"/>
    <w:rsid w:val="00E20A20"/>
    <w:rsid w:val="00E2349B"/>
    <w:rsid w:val="00E2351F"/>
    <w:rsid w:val="00E26A88"/>
    <w:rsid w:val="00E34299"/>
    <w:rsid w:val="00E57B18"/>
    <w:rsid w:val="00E60A0D"/>
    <w:rsid w:val="00E8704C"/>
    <w:rsid w:val="00E907D8"/>
    <w:rsid w:val="00E954E6"/>
    <w:rsid w:val="00EE1EC3"/>
    <w:rsid w:val="00EE262A"/>
    <w:rsid w:val="00F050D6"/>
    <w:rsid w:val="00F11D6B"/>
    <w:rsid w:val="00F2672B"/>
    <w:rsid w:val="00F42E9B"/>
    <w:rsid w:val="00F55866"/>
    <w:rsid w:val="00F6443E"/>
    <w:rsid w:val="00F83A2C"/>
    <w:rsid w:val="00F860D1"/>
    <w:rsid w:val="00F93F04"/>
    <w:rsid w:val="00FA374D"/>
    <w:rsid w:val="00FC6115"/>
    <w:rsid w:val="00FE4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ersonName"/>
  <w:shapeDefaults>
    <o:shapedefaults v:ext="edit" spidmax="4097"/>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168CD"/>
    <w:pPr>
      <w:spacing w:after="0" w:line="240" w:lineRule="auto"/>
      <w:jc w:val="both"/>
    </w:pPr>
    <w:rPr>
      <w:rFonts w:ascii="Arial" w:eastAsia="Times New Roman" w:hAnsi="Arial" w:cs="Times New Roman"/>
      <w:sz w:val="18"/>
      <w:szCs w:val="20"/>
    </w:rPr>
  </w:style>
  <w:style w:type="character" w:customStyle="1" w:styleId="BodyTextChar">
    <w:name w:val="Body Text Char"/>
    <w:basedOn w:val="DefaultParagraphFont"/>
    <w:link w:val="BodyText"/>
    <w:rsid w:val="000168CD"/>
    <w:rPr>
      <w:rFonts w:ascii="Arial" w:eastAsia="Times New Roman" w:hAnsi="Arial" w:cs="Times New Roman"/>
      <w:sz w:val="18"/>
      <w:szCs w:val="20"/>
    </w:rPr>
  </w:style>
  <w:style w:type="paragraph" w:styleId="BalloonText">
    <w:name w:val="Balloon Text"/>
    <w:basedOn w:val="Normal"/>
    <w:link w:val="BalloonTextChar"/>
    <w:uiPriority w:val="99"/>
    <w:semiHidden/>
    <w:unhideWhenUsed/>
    <w:rsid w:val="00853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F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oleObject" Target="embeddings/oleObject5.bin"/><Relationship Id="rId42" Type="http://schemas.openxmlformats.org/officeDocument/2006/relationships/image" Target="media/image16.png"/><Relationship Id="rId63" Type="http://schemas.openxmlformats.org/officeDocument/2006/relationships/oleObject" Target="embeddings/oleObject19.bin"/><Relationship Id="rId84" Type="http://schemas.openxmlformats.org/officeDocument/2006/relationships/image" Target="media/image45.png"/><Relationship Id="rId16" Type="http://schemas.openxmlformats.org/officeDocument/2006/relationships/image" Target="media/image3.png"/><Relationship Id="rId107" Type="http://schemas.openxmlformats.org/officeDocument/2006/relationships/image" Target="media/image68.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39.png"/><Relationship Id="rId79" Type="http://schemas.openxmlformats.org/officeDocument/2006/relationships/oleObject" Target="embeddings/oleObject27.bin"/><Relationship Id="rId102" Type="http://schemas.openxmlformats.org/officeDocument/2006/relationships/image" Target="media/image63.png"/><Relationship Id="rId123" Type="http://schemas.openxmlformats.org/officeDocument/2006/relationships/image" Target="media/image84.png"/><Relationship Id="rId128" Type="http://schemas.openxmlformats.org/officeDocument/2006/relationships/image" Target="media/image89.png"/><Relationship Id="rId5" Type="http://schemas.openxmlformats.org/officeDocument/2006/relationships/customXml" Target="../customXml/item5.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png"/><Relationship Id="rId64" Type="http://schemas.openxmlformats.org/officeDocument/2006/relationships/image" Target="media/image34.png"/><Relationship Id="rId69" Type="http://schemas.openxmlformats.org/officeDocument/2006/relationships/oleObject" Target="embeddings/oleObject22.bin"/><Relationship Id="rId113" Type="http://schemas.openxmlformats.org/officeDocument/2006/relationships/image" Target="media/image74.png"/><Relationship Id="rId118" Type="http://schemas.openxmlformats.org/officeDocument/2006/relationships/image" Target="media/image79.png"/><Relationship Id="rId134" Type="http://schemas.openxmlformats.org/officeDocument/2006/relationships/header" Target="header2.xml"/><Relationship Id="rId80" Type="http://schemas.openxmlformats.org/officeDocument/2006/relationships/image" Target="media/image42.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image" Target="media/image25.png"/><Relationship Id="rId70" Type="http://schemas.openxmlformats.org/officeDocument/2006/relationships/image" Target="media/image37.png"/><Relationship Id="rId75" Type="http://schemas.openxmlformats.org/officeDocument/2006/relationships/oleObject" Target="embeddings/oleObject25.bin"/><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oleObject" Target="embeddings/oleObject20.bin"/><Relationship Id="rId81" Type="http://schemas.openxmlformats.org/officeDocument/2006/relationships/oleObject" Target="embeddings/oleObject28.bin"/><Relationship Id="rId86" Type="http://schemas.openxmlformats.org/officeDocument/2006/relationships/image" Target="media/image47.png"/><Relationship Id="rId130" Type="http://schemas.openxmlformats.org/officeDocument/2006/relationships/image" Target="media/image91.png"/><Relationship Id="rId135"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7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0.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81.png"/><Relationship Id="rId125" Type="http://schemas.openxmlformats.org/officeDocument/2006/relationships/image" Target="media/image86.png"/><Relationship Id="rId7" Type="http://schemas.openxmlformats.org/officeDocument/2006/relationships/styles" Target="styles.xml"/><Relationship Id="rId71" Type="http://schemas.openxmlformats.org/officeDocument/2006/relationships/oleObject" Target="embeddings/oleObject23.bin"/><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5.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image" Target="media/image43.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oleObject" Target="embeddings/oleObject26.bin"/><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7.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3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2.png"/><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oleObject" Target="embeddings/oleObject21.bin"/><Relationship Id="rId116" Type="http://schemas.openxmlformats.org/officeDocument/2006/relationships/image" Target="media/image77.png"/><Relationship Id="rId13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67.png"/><Relationship Id="rId127" Type="http://schemas.openxmlformats.org/officeDocument/2006/relationships/image" Target="media/image8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oleObject" Target="embeddings/oleObject24.bin"/><Relationship Id="rId78" Type="http://schemas.openxmlformats.org/officeDocument/2006/relationships/image" Target="media/image41.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oleObject" Target="embeddings/oleObject18.bin"/><Relationship Id="rId68" Type="http://schemas.openxmlformats.org/officeDocument/2006/relationships/image" Target="media/image36.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325D3C-5183-43A5-91F5-F7CB02681F27}">
  <ds:schemaRefs>
    <ds:schemaRef ds:uri="http://schemas.openxmlformats.org/officeDocument/2006/bibliography"/>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2599</TotalTime>
  <Pages>137</Pages>
  <Words>27928</Words>
  <Characters>159196</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186751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15</cp:revision>
  <cp:lastPrinted>2020-07-24T18:09:00Z</cp:lastPrinted>
  <dcterms:created xsi:type="dcterms:W3CDTF">2020-07-23T19:28:00Z</dcterms:created>
  <dcterms:modified xsi:type="dcterms:W3CDTF">2021-08-18T20:56:00Z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