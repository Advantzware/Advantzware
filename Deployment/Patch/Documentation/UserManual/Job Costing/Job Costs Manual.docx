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10151E5C"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C32C08">
        <w:rPr>
          <w:color w:val="0672A9" w:themeColor="accent1"/>
          <w:sz w:val="72"/>
          <w:szCs w:val="72"/>
        </w:rPr>
        <w:t>Job Costing</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D72760" w:rsidRDefault="00D72760">
                                  <w:pPr>
                                    <w:pStyle w:val="NoSpacing"/>
                                    <w:rPr>
                                      <w:color w:val="FFFFFF" w:themeColor="background1"/>
                                      <w:sz w:val="32"/>
                                      <w:szCs w:val="32"/>
                                    </w:rPr>
                                  </w:pPr>
                                </w:p>
                                <w:p w14:paraId="5A2CB510" w14:textId="2DE42ACC" w:rsidR="00D72760" w:rsidRDefault="00D72760">
                                  <w:pPr>
                                    <w:pStyle w:val="NoSpacing"/>
                                    <w:rPr>
                                      <w:caps/>
                                      <w:color w:val="FFFFFF" w:themeColor="background1"/>
                                    </w:rPr>
                                  </w:pPr>
                                  <w:r>
                                    <w:rPr>
                                      <w:caps/>
                                      <w:color w:val="FFFFFF" w:themeColor="background1"/>
                                    </w:rPr>
                                    <w:t xml:space="preserve">| JUNE-20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D72760" w:rsidRDefault="00D72760">
                            <w:pPr>
                              <w:pStyle w:val="NoSpacing"/>
                              <w:rPr>
                                <w:color w:val="FFFFFF" w:themeColor="background1"/>
                                <w:sz w:val="32"/>
                                <w:szCs w:val="32"/>
                              </w:rPr>
                            </w:pPr>
                          </w:p>
                          <w:p w14:paraId="5A2CB510" w14:textId="2DE42ACC" w:rsidR="00D72760" w:rsidRDefault="00D72760">
                            <w:pPr>
                              <w:pStyle w:val="NoSpacing"/>
                              <w:rPr>
                                <w:caps/>
                                <w:color w:val="FFFFFF" w:themeColor="background1"/>
                              </w:rPr>
                            </w:pPr>
                            <w:r>
                              <w:rPr>
                                <w:caps/>
                                <w:color w:val="FFFFFF" w:themeColor="background1"/>
                              </w:rPr>
                              <w:t xml:space="preserve">| JUNE-20 | </w:t>
                            </w:r>
                          </w:p>
                        </w:txbxContent>
                      </v:textbox>
                    </v:rect>
                    <w10:wrap anchorx="page" anchory="page"/>
                  </v:group>
                </w:pict>
              </mc:Fallback>
            </mc:AlternateContent>
          </w:r>
          <w:r w:rsidR="0016557A">
            <w:br w:type="page"/>
          </w:r>
        </w:p>
        <w:p w14:paraId="1D930813" w14:textId="77777777" w:rsidR="000C253C" w:rsidRPr="002E5DC7" w:rsidRDefault="000C253C" w:rsidP="000C253C">
          <w:pPr>
            <w:rPr>
              <w:b/>
              <w:bCs/>
              <w:color w:val="F68A29" w:themeColor="accent2"/>
              <w:sz w:val="36"/>
              <w:szCs w:val="36"/>
            </w:rPr>
          </w:pPr>
          <w:r w:rsidRPr="002E5DC7">
            <w:rPr>
              <w:b/>
              <w:bCs/>
              <w:color w:val="F68A29" w:themeColor="accent2"/>
              <w:sz w:val="36"/>
              <w:szCs w:val="36"/>
            </w:rPr>
            <w:lastRenderedPageBreak/>
            <w:t>Document Overview</w:t>
          </w:r>
        </w:p>
        <w:p w14:paraId="2CA986F6" w14:textId="77777777" w:rsidR="000C253C" w:rsidRPr="00B13DA7" w:rsidRDefault="000C253C" w:rsidP="000C253C">
          <w:pPr>
            <w:rPr>
              <w:b/>
              <w:bCs/>
              <w:color w:val="0672A9" w:themeColor="accent1"/>
              <w:sz w:val="26"/>
              <w:szCs w:val="26"/>
            </w:rPr>
          </w:pPr>
          <w:r w:rsidRPr="00B13DA7">
            <w:rPr>
              <w:b/>
              <w:bCs/>
              <w:color w:val="0672A9" w:themeColor="accent1"/>
              <w:sz w:val="26"/>
              <w:szCs w:val="26"/>
            </w:rPr>
            <w:t>Documentation Goals</w:t>
          </w:r>
        </w:p>
        <w:p w14:paraId="7EAB5ED5" w14:textId="77777777" w:rsidR="000C253C" w:rsidRDefault="000C253C" w:rsidP="000C253C">
          <w:r>
            <w:t xml:space="preserve">This documentation is intended to provide instruction for </w:t>
          </w:r>
          <w:r>
            <w:rPr>
              <w:b/>
              <w:bCs/>
              <w:i/>
              <w:iCs/>
            </w:rPr>
            <w:t>Job Costing</w:t>
          </w:r>
          <w:r w:rsidRPr="00B15177">
            <w:rPr>
              <w:i/>
              <w:iCs/>
            </w:rPr>
            <w:t>.</w:t>
          </w:r>
          <w:r>
            <w:t xml:space="preserve">  </w:t>
          </w:r>
        </w:p>
        <w:p w14:paraId="0F621EEC" w14:textId="77777777" w:rsidR="000C253C" w:rsidRPr="00B13DA7" w:rsidRDefault="000C253C" w:rsidP="000C253C">
          <w:pPr>
            <w:rPr>
              <w:b/>
              <w:bCs/>
              <w:color w:val="0672A9" w:themeColor="accent1"/>
              <w:sz w:val="26"/>
              <w:szCs w:val="26"/>
            </w:rPr>
          </w:pPr>
          <w:r w:rsidRPr="00B13DA7">
            <w:rPr>
              <w:b/>
              <w:bCs/>
              <w:color w:val="0672A9" w:themeColor="accent1"/>
              <w:sz w:val="26"/>
              <w:szCs w:val="26"/>
            </w:rPr>
            <w:t>Documentation Disclaimers</w:t>
          </w:r>
        </w:p>
        <w:p w14:paraId="4248FBDB" w14:textId="77777777" w:rsidR="000C253C" w:rsidRDefault="000C253C" w:rsidP="000C253C">
          <w:pPr>
            <w:pStyle w:val="ListParagraph"/>
            <w:numPr>
              <w:ilvl w:val="0"/>
              <w:numId w:val="3"/>
            </w:numPr>
          </w:pPr>
          <w:r>
            <w:t>Teach a user how to utilize the Job Costing feature.</w:t>
          </w:r>
        </w:p>
        <w:p w14:paraId="04F2DC46" w14:textId="77777777" w:rsidR="000C253C" w:rsidRDefault="000C253C" w:rsidP="000C253C">
          <w:pPr>
            <w:pStyle w:val="ListParagraph"/>
            <w:numPr>
              <w:ilvl w:val="0"/>
              <w:numId w:val="3"/>
            </w:numPr>
          </w:pPr>
          <w:r>
            <w:t>Provide instructions for implementing the Job Cost feature, editing debits and credits throughout a job, inquiring about specific jobs, and running report and analysis for specific jobs.</w:t>
          </w:r>
        </w:p>
        <w:p w14:paraId="73F9297E" w14:textId="77777777" w:rsidR="000C253C" w:rsidRDefault="000C253C" w:rsidP="000C253C">
          <w:pPr>
            <w:pStyle w:val="ListParagraph"/>
            <w:numPr>
              <w:ilvl w:val="0"/>
              <w:numId w:val="3"/>
            </w:numPr>
          </w:pPr>
          <w:r>
            <w:t>Provide detailed document examples of how the Job Costing features work within the program.</w:t>
          </w:r>
        </w:p>
        <w:p w14:paraId="5899AE9A" w14:textId="77777777" w:rsidR="0016557A" w:rsidRDefault="0016557A"/>
        <w:p w14:paraId="1ACC309A" w14:textId="77777777" w:rsidR="0016557A" w:rsidRDefault="0016557A">
          <w:r>
            <w:br w:type="page"/>
          </w:r>
        </w:p>
        <w:p w14:paraId="26713194" w14:textId="77777777" w:rsidR="009A089D" w:rsidRDefault="00563955"/>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54411F3E" w14:textId="75D38543" w:rsidR="00A722C5"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3912640" w:history="1">
            <w:r w:rsidR="00A722C5" w:rsidRPr="00204C03">
              <w:rPr>
                <w:rStyle w:val="Hyperlink"/>
                <w:b/>
                <w:bCs/>
                <w:noProof/>
              </w:rPr>
              <w:t>Overview of Advantz</w:t>
            </w:r>
            <w:bookmarkStart w:id="0" w:name="_GoBack"/>
            <w:bookmarkEnd w:id="0"/>
            <w:r w:rsidR="00A722C5" w:rsidRPr="00204C03">
              <w:rPr>
                <w:rStyle w:val="Hyperlink"/>
                <w:b/>
                <w:bCs/>
                <w:noProof/>
              </w:rPr>
              <w:t>ware Specific Keys and Icons</w:t>
            </w:r>
            <w:r w:rsidR="00A722C5">
              <w:rPr>
                <w:noProof/>
                <w:webHidden/>
              </w:rPr>
              <w:tab/>
            </w:r>
            <w:r w:rsidR="00A722C5">
              <w:rPr>
                <w:noProof/>
                <w:webHidden/>
              </w:rPr>
              <w:fldChar w:fldCharType="begin"/>
            </w:r>
            <w:r w:rsidR="00A722C5">
              <w:rPr>
                <w:noProof/>
                <w:webHidden/>
              </w:rPr>
              <w:instrText xml:space="preserve"> PAGEREF _Toc43912640 \h </w:instrText>
            </w:r>
            <w:r w:rsidR="00A722C5">
              <w:rPr>
                <w:noProof/>
                <w:webHidden/>
              </w:rPr>
            </w:r>
            <w:r w:rsidR="00A722C5">
              <w:rPr>
                <w:noProof/>
                <w:webHidden/>
              </w:rPr>
              <w:fldChar w:fldCharType="separate"/>
            </w:r>
            <w:r w:rsidR="00C95EC2">
              <w:rPr>
                <w:noProof/>
                <w:webHidden/>
              </w:rPr>
              <w:t>5</w:t>
            </w:r>
            <w:r w:rsidR="00A722C5">
              <w:rPr>
                <w:noProof/>
                <w:webHidden/>
              </w:rPr>
              <w:fldChar w:fldCharType="end"/>
            </w:r>
          </w:hyperlink>
        </w:p>
        <w:p w14:paraId="61587B37" w14:textId="1E1B2B84" w:rsidR="00A722C5" w:rsidRDefault="00563955">
          <w:pPr>
            <w:pStyle w:val="TOC2"/>
            <w:tabs>
              <w:tab w:val="right" w:leader="dot" w:pos="9350"/>
            </w:tabs>
            <w:rPr>
              <w:rFonts w:cstheme="minorBidi"/>
              <w:noProof/>
            </w:rPr>
          </w:pPr>
          <w:hyperlink w:anchor="_Toc43912641" w:history="1">
            <w:r w:rsidR="00A722C5" w:rsidRPr="00204C03">
              <w:rPr>
                <w:rStyle w:val="Hyperlink"/>
                <w:noProof/>
              </w:rPr>
              <w:t>Function Keys</w:t>
            </w:r>
            <w:r w:rsidR="00A722C5">
              <w:rPr>
                <w:noProof/>
                <w:webHidden/>
              </w:rPr>
              <w:tab/>
            </w:r>
            <w:r w:rsidR="00A722C5">
              <w:rPr>
                <w:noProof/>
                <w:webHidden/>
              </w:rPr>
              <w:fldChar w:fldCharType="begin"/>
            </w:r>
            <w:r w:rsidR="00A722C5">
              <w:rPr>
                <w:noProof/>
                <w:webHidden/>
              </w:rPr>
              <w:instrText xml:space="preserve"> PAGEREF _Toc43912641 \h </w:instrText>
            </w:r>
            <w:r w:rsidR="00A722C5">
              <w:rPr>
                <w:noProof/>
                <w:webHidden/>
              </w:rPr>
            </w:r>
            <w:r w:rsidR="00A722C5">
              <w:rPr>
                <w:noProof/>
                <w:webHidden/>
              </w:rPr>
              <w:fldChar w:fldCharType="separate"/>
            </w:r>
            <w:r w:rsidR="00C95EC2">
              <w:rPr>
                <w:noProof/>
                <w:webHidden/>
              </w:rPr>
              <w:t>5</w:t>
            </w:r>
            <w:r w:rsidR="00A722C5">
              <w:rPr>
                <w:noProof/>
                <w:webHidden/>
              </w:rPr>
              <w:fldChar w:fldCharType="end"/>
            </w:r>
          </w:hyperlink>
        </w:p>
        <w:p w14:paraId="1A7BEA30" w14:textId="489D23C7" w:rsidR="00A722C5" w:rsidRDefault="00563955">
          <w:pPr>
            <w:pStyle w:val="TOC2"/>
            <w:tabs>
              <w:tab w:val="right" w:leader="dot" w:pos="9350"/>
            </w:tabs>
            <w:rPr>
              <w:rFonts w:cstheme="minorBidi"/>
              <w:noProof/>
            </w:rPr>
          </w:pPr>
          <w:hyperlink w:anchor="_Toc43912642" w:history="1">
            <w:r w:rsidR="00A722C5" w:rsidRPr="00204C03">
              <w:rPr>
                <w:rStyle w:val="Hyperlink"/>
                <w:noProof/>
              </w:rPr>
              <w:t>Advanced Software Standard Function Keys</w:t>
            </w:r>
            <w:r w:rsidR="00A722C5">
              <w:rPr>
                <w:noProof/>
                <w:webHidden/>
              </w:rPr>
              <w:tab/>
            </w:r>
            <w:r w:rsidR="00A722C5">
              <w:rPr>
                <w:noProof/>
                <w:webHidden/>
              </w:rPr>
              <w:fldChar w:fldCharType="begin"/>
            </w:r>
            <w:r w:rsidR="00A722C5">
              <w:rPr>
                <w:noProof/>
                <w:webHidden/>
              </w:rPr>
              <w:instrText xml:space="preserve"> PAGEREF _Toc43912642 \h </w:instrText>
            </w:r>
            <w:r w:rsidR="00A722C5">
              <w:rPr>
                <w:noProof/>
                <w:webHidden/>
              </w:rPr>
            </w:r>
            <w:r w:rsidR="00A722C5">
              <w:rPr>
                <w:noProof/>
                <w:webHidden/>
              </w:rPr>
              <w:fldChar w:fldCharType="separate"/>
            </w:r>
            <w:r w:rsidR="00C95EC2">
              <w:rPr>
                <w:noProof/>
                <w:webHidden/>
              </w:rPr>
              <w:t>6</w:t>
            </w:r>
            <w:r w:rsidR="00A722C5">
              <w:rPr>
                <w:noProof/>
                <w:webHidden/>
              </w:rPr>
              <w:fldChar w:fldCharType="end"/>
            </w:r>
          </w:hyperlink>
        </w:p>
        <w:p w14:paraId="1ED3FAEC" w14:textId="5988BA30" w:rsidR="00A722C5" w:rsidRDefault="00563955">
          <w:pPr>
            <w:pStyle w:val="TOC2"/>
            <w:tabs>
              <w:tab w:val="right" w:leader="dot" w:pos="9350"/>
            </w:tabs>
            <w:rPr>
              <w:rFonts w:cstheme="minorBidi"/>
              <w:noProof/>
            </w:rPr>
          </w:pPr>
          <w:hyperlink w:anchor="_Toc43912643" w:history="1">
            <w:r w:rsidR="00A722C5" w:rsidRPr="00204C03">
              <w:rPr>
                <w:rStyle w:val="Hyperlink"/>
                <w:noProof/>
              </w:rPr>
              <w:t>Program Icons</w:t>
            </w:r>
            <w:r w:rsidR="00A722C5">
              <w:rPr>
                <w:noProof/>
                <w:webHidden/>
              </w:rPr>
              <w:tab/>
            </w:r>
            <w:r w:rsidR="00A722C5">
              <w:rPr>
                <w:noProof/>
                <w:webHidden/>
              </w:rPr>
              <w:fldChar w:fldCharType="begin"/>
            </w:r>
            <w:r w:rsidR="00A722C5">
              <w:rPr>
                <w:noProof/>
                <w:webHidden/>
              </w:rPr>
              <w:instrText xml:space="preserve"> PAGEREF _Toc43912643 \h </w:instrText>
            </w:r>
            <w:r w:rsidR="00A722C5">
              <w:rPr>
                <w:noProof/>
                <w:webHidden/>
              </w:rPr>
            </w:r>
            <w:r w:rsidR="00A722C5">
              <w:rPr>
                <w:noProof/>
                <w:webHidden/>
              </w:rPr>
              <w:fldChar w:fldCharType="separate"/>
            </w:r>
            <w:r w:rsidR="00C95EC2">
              <w:rPr>
                <w:noProof/>
                <w:webHidden/>
              </w:rPr>
              <w:t>7</w:t>
            </w:r>
            <w:r w:rsidR="00A722C5">
              <w:rPr>
                <w:noProof/>
                <w:webHidden/>
              </w:rPr>
              <w:fldChar w:fldCharType="end"/>
            </w:r>
          </w:hyperlink>
        </w:p>
        <w:p w14:paraId="454DEE26" w14:textId="7F3EFBC4" w:rsidR="00A722C5" w:rsidRDefault="00563955">
          <w:pPr>
            <w:pStyle w:val="TOC1"/>
            <w:tabs>
              <w:tab w:val="right" w:leader="dot" w:pos="9350"/>
            </w:tabs>
            <w:rPr>
              <w:rFonts w:cstheme="minorBidi"/>
              <w:noProof/>
            </w:rPr>
          </w:pPr>
          <w:hyperlink w:anchor="_Toc43912644" w:history="1">
            <w:r w:rsidR="00A722C5" w:rsidRPr="00204C03">
              <w:rPr>
                <w:rStyle w:val="Hyperlink"/>
                <w:b/>
                <w:bCs/>
                <w:noProof/>
              </w:rPr>
              <w:t>Job Cost Overview</w:t>
            </w:r>
            <w:r w:rsidR="00A722C5">
              <w:rPr>
                <w:noProof/>
                <w:webHidden/>
              </w:rPr>
              <w:tab/>
            </w:r>
            <w:r w:rsidR="00A722C5">
              <w:rPr>
                <w:noProof/>
                <w:webHidden/>
              </w:rPr>
              <w:fldChar w:fldCharType="begin"/>
            </w:r>
            <w:r w:rsidR="00A722C5">
              <w:rPr>
                <w:noProof/>
                <w:webHidden/>
              </w:rPr>
              <w:instrText xml:space="preserve"> PAGEREF _Toc43912644 \h </w:instrText>
            </w:r>
            <w:r w:rsidR="00A722C5">
              <w:rPr>
                <w:noProof/>
                <w:webHidden/>
              </w:rPr>
            </w:r>
            <w:r w:rsidR="00A722C5">
              <w:rPr>
                <w:noProof/>
                <w:webHidden/>
              </w:rPr>
              <w:fldChar w:fldCharType="separate"/>
            </w:r>
            <w:r w:rsidR="00C95EC2">
              <w:rPr>
                <w:noProof/>
                <w:webHidden/>
              </w:rPr>
              <w:t>8</w:t>
            </w:r>
            <w:r w:rsidR="00A722C5">
              <w:rPr>
                <w:noProof/>
                <w:webHidden/>
              </w:rPr>
              <w:fldChar w:fldCharType="end"/>
            </w:r>
          </w:hyperlink>
        </w:p>
        <w:p w14:paraId="59B60D68" w14:textId="2B3FE3E4" w:rsidR="00A722C5" w:rsidRDefault="00563955">
          <w:pPr>
            <w:pStyle w:val="TOC1"/>
            <w:tabs>
              <w:tab w:val="right" w:leader="dot" w:pos="9350"/>
            </w:tabs>
            <w:rPr>
              <w:rFonts w:cstheme="minorBidi"/>
              <w:noProof/>
            </w:rPr>
          </w:pPr>
          <w:hyperlink w:anchor="_Toc43912645" w:history="1">
            <w:r w:rsidR="00A722C5" w:rsidRPr="00204C03">
              <w:rPr>
                <w:rStyle w:val="Hyperlink"/>
                <w:b/>
                <w:bCs/>
                <w:noProof/>
              </w:rPr>
              <w:t>Update/Enter Jobs [JU]</w:t>
            </w:r>
            <w:r w:rsidR="00A722C5">
              <w:rPr>
                <w:noProof/>
                <w:webHidden/>
              </w:rPr>
              <w:tab/>
            </w:r>
            <w:r w:rsidR="00A722C5">
              <w:rPr>
                <w:noProof/>
                <w:webHidden/>
              </w:rPr>
              <w:fldChar w:fldCharType="begin"/>
            </w:r>
            <w:r w:rsidR="00A722C5">
              <w:rPr>
                <w:noProof/>
                <w:webHidden/>
              </w:rPr>
              <w:instrText xml:space="preserve"> PAGEREF _Toc43912645 \h </w:instrText>
            </w:r>
            <w:r w:rsidR="00A722C5">
              <w:rPr>
                <w:noProof/>
                <w:webHidden/>
              </w:rPr>
            </w:r>
            <w:r w:rsidR="00A722C5">
              <w:rPr>
                <w:noProof/>
                <w:webHidden/>
              </w:rPr>
              <w:fldChar w:fldCharType="separate"/>
            </w:r>
            <w:r w:rsidR="00C95EC2">
              <w:rPr>
                <w:noProof/>
                <w:webHidden/>
              </w:rPr>
              <w:t>8</w:t>
            </w:r>
            <w:r w:rsidR="00A722C5">
              <w:rPr>
                <w:noProof/>
                <w:webHidden/>
              </w:rPr>
              <w:fldChar w:fldCharType="end"/>
            </w:r>
          </w:hyperlink>
        </w:p>
        <w:p w14:paraId="382D344F" w14:textId="528F9161" w:rsidR="00A722C5" w:rsidRDefault="00563955">
          <w:pPr>
            <w:pStyle w:val="TOC2"/>
            <w:tabs>
              <w:tab w:val="right" w:leader="dot" w:pos="9350"/>
            </w:tabs>
            <w:rPr>
              <w:rFonts w:cstheme="minorBidi"/>
              <w:noProof/>
            </w:rPr>
          </w:pPr>
          <w:hyperlink w:anchor="_Toc43912646" w:history="1">
            <w:r w:rsidR="00A722C5" w:rsidRPr="00204C03">
              <w:rPr>
                <w:rStyle w:val="Hyperlink"/>
                <w:noProof/>
              </w:rPr>
              <w:t>Update/Enter Jobs [JU1]</w:t>
            </w:r>
            <w:r w:rsidR="00A722C5">
              <w:rPr>
                <w:noProof/>
                <w:webHidden/>
              </w:rPr>
              <w:tab/>
            </w:r>
            <w:r w:rsidR="00A722C5">
              <w:rPr>
                <w:noProof/>
                <w:webHidden/>
              </w:rPr>
              <w:fldChar w:fldCharType="begin"/>
            </w:r>
            <w:r w:rsidR="00A722C5">
              <w:rPr>
                <w:noProof/>
                <w:webHidden/>
              </w:rPr>
              <w:instrText xml:space="preserve"> PAGEREF _Toc43912646 \h </w:instrText>
            </w:r>
            <w:r w:rsidR="00A722C5">
              <w:rPr>
                <w:noProof/>
                <w:webHidden/>
              </w:rPr>
            </w:r>
            <w:r w:rsidR="00A722C5">
              <w:rPr>
                <w:noProof/>
                <w:webHidden/>
              </w:rPr>
              <w:fldChar w:fldCharType="separate"/>
            </w:r>
            <w:r w:rsidR="00C95EC2">
              <w:rPr>
                <w:noProof/>
                <w:webHidden/>
              </w:rPr>
              <w:t>8</w:t>
            </w:r>
            <w:r w:rsidR="00A722C5">
              <w:rPr>
                <w:noProof/>
                <w:webHidden/>
              </w:rPr>
              <w:fldChar w:fldCharType="end"/>
            </w:r>
          </w:hyperlink>
        </w:p>
        <w:p w14:paraId="28591E57" w14:textId="78C12AAE" w:rsidR="00A722C5" w:rsidRDefault="00563955">
          <w:pPr>
            <w:pStyle w:val="TOC3"/>
            <w:tabs>
              <w:tab w:val="right" w:leader="dot" w:pos="9350"/>
            </w:tabs>
            <w:rPr>
              <w:rFonts w:cstheme="minorBidi"/>
              <w:noProof/>
            </w:rPr>
          </w:pPr>
          <w:hyperlink w:anchor="_Toc43912649" w:history="1">
            <w:r w:rsidR="00A722C5" w:rsidRPr="00204C03">
              <w:rPr>
                <w:rStyle w:val="Hyperlink"/>
                <w:noProof/>
              </w:rPr>
              <w:t>View Job</w:t>
            </w:r>
            <w:r w:rsidR="00A722C5">
              <w:rPr>
                <w:noProof/>
                <w:webHidden/>
              </w:rPr>
              <w:tab/>
            </w:r>
            <w:r w:rsidR="00A722C5">
              <w:rPr>
                <w:noProof/>
                <w:webHidden/>
              </w:rPr>
              <w:fldChar w:fldCharType="begin"/>
            </w:r>
            <w:r w:rsidR="00A722C5">
              <w:rPr>
                <w:noProof/>
                <w:webHidden/>
              </w:rPr>
              <w:instrText xml:space="preserve"> PAGEREF _Toc43912649 \h </w:instrText>
            </w:r>
            <w:r w:rsidR="00A722C5">
              <w:rPr>
                <w:noProof/>
                <w:webHidden/>
              </w:rPr>
            </w:r>
            <w:r w:rsidR="00A722C5">
              <w:rPr>
                <w:noProof/>
                <w:webHidden/>
              </w:rPr>
              <w:fldChar w:fldCharType="separate"/>
            </w:r>
            <w:r w:rsidR="00C95EC2">
              <w:rPr>
                <w:noProof/>
                <w:webHidden/>
              </w:rPr>
              <w:t>10</w:t>
            </w:r>
            <w:r w:rsidR="00A722C5">
              <w:rPr>
                <w:noProof/>
                <w:webHidden/>
              </w:rPr>
              <w:fldChar w:fldCharType="end"/>
            </w:r>
          </w:hyperlink>
        </w:p>
        <w:p w14:paraId="2262199C" w14:textId="34C14C42" w:rsidR="00A722C5" w:rsidRDefault="00563955">
          <w:pPr>
            <w:pStyle w:val="TOC3"/>
            <w:tabs>
              <w:tab w:val="right" w:leader="dot" w:pos="9350"/>
            </w:tabs>
            <w:rPr>
              <w:rFonts w:cstheme="minorBidi"/>
              <w:noProof/>
            </w:rPr>
          </w:pPr>
          <w:hyperlink w:anchor="_Toc43912651" w:history="1">
            <w:r w:rsidR="00A722C5" w:rsidRPr="00204C03">
              <w:rPr>
                <w:rStyle w:val="Hyperlink"/>
                <w:noProof/>
              </w:rPr>
              <w:t>Update Job Items</w:t>
            </w:r>
            <w:r w:rsidR="00A722C5">
              <w:rPr>
                <w:noProof/>
                <w:webHidden/>
              </w:rPr>
              <w:tab/>
            </w:r>
            <w:r w:rsidR="00A722C5">
              <w:rPr>
                <w:noProof/>
                <w:webHidden/>
              </w:rPr>
              <w:fldChar w:fldCharType="begin"/>
            </w:r>
            <w:r w:rsidR="00A722C5">
              <w:rPr>
                <w:noProof/>
                <w:webHidden/>
              </w:rPr>
              <w:instrText xml:space="preserve"> PAGEREF _Toc43912651 \h </w:instrText>
            </w:r>
            <w:r w:rsidR="00A722C5">
              <w:rPr>
                <w:noProof/>
                <w:webHidden/>
              </w:rPr>
            </w:r>
            <w:r w:rsidR="00A722C5">
              <w:rPr>
                <w:noProof/>
                <w:webHidden/>
              </w:rPr>
              <w:fldChar w:fldCharType="separate"/>
            </w:r>
            <w:r w:rsidR="00C95EC2">
              <w:rPr>
                <w:noProof/>
                <w:webHidden/>
              </w:rPr>
              <w:t>14</w:t>
            </w:r>
            <w:r w:rsidR="00A722C5">
              <w:rPr>
                <w:noProof/>
                <w:webHidden/>
              </w:rPr>
              <w:fldChar w:fldCharType="end"/>
            </w:r>
          </w:hyperlink>
        </w:p>
        <w:p w14:paraId="722754A9" w14:textId="0AC2B512" w:rsidR="00A722C5" w:rsidRDefault="00563955">
          <w:pPr>
            <w:pStyle w:val="TOC3"/>
            <w:tabs>
              <w:tab w:val="right" w:leader="dot" w:pos="9350"/>
            </w:tabs>
            <w:rPr>
              <w:rFonts w:cstheme="minorBidi"/>
              <w:noProof/>
            </w:rPr>
          </w:pPr>
          <w:hyperlink w:anchor="_Toc43912654" w:history="1">
            <w:r w:rsidR="00A722C5" w:rsidRPr="00204C03">
              <w:rPr>
                <w:rStyle w:val="Hyperlink"/>
                <w:noProof/>
              </w:rPr>
              <w:t>Add/Update Materials</w:t>
            </w:r>
            <w:r w:rsidR="00A722C5">
              <w:rPr>
                <w:noProof/>
                <w:webHidden/>
              </w:rPr>
              <w:tab/>
            </w:r>
            <w:r w:rsidR="00A722C5">
              <w:rPr>
                <w:noProof/>
                <w:webHidden/>
              </w:rPr>
              <w:fldChar w:fldCharType="begin"/>
            </w:r>
            <w:r w:rsidR="00A722C5">
              <w:rPr>
                <w:noProof/>
                <w:webHidden/>
              </w:rPr>
              <w:instrText xml:space="preserve"> PAGEREF _Toc43912654 \h </w:instrText>
            </w:r>
            <w:r w:rsidR="00A722C5">
              <w:rPr>
                <w:noProof/>
                <w:webHidden/>
              </w:rPr>
            </w:r>
            <w:r w:rsidR="00A722C5">
              <w:rPr>
                <w:noProof/>
                <w:webHidden/>
              </w:rPr>
              <w:fldChar w:fldCharType="separate"/>
            </w:r>
            <w:r w:rsidR="00C95EC2">
              <w:rPr>
                <w:noProof/>
                <w:webHidden/>
              </w:rPr>
              <w:t>17</w:t>
            </w:r>
            <w:r w:rsidR="00A722C5">
              <w:rPr>
                <w:noProof/>
                <w:webHidden/>
              </w:rPr>
              <w:fldChar w:fldCharType="end"/>
            </w:r>
          </w:hyperlink>
        </w:p>
        <w:p w14:paraId="7CABCCBE" w14:textId="300FB471" w:rsidR="00A722C5" w:rsidRDefault="00563955">
          <w:pPr>
            <w:pStyle w:val="TOC3"/>
            <w:tabs>
              <w:tab w:val="right" w:leader="dot" w:pos="9350"/>
            </w:tabs>
            <w:rPr>
              <w:rFonts w:cstheme="minorBidi"/>
              <w:noProof/>
            </w:rPr>
          </w:pPr>
          <w:hyperlink w:anchor="_Toc43912656" w:history="1">
            <w:r w:rsidR="00A722C5" w:rsidRPr="00204C03">
              <w:rPr>
                <w:rStyle w:val="Hyperlink"/>
                <w:noProof/>
              </w:rPr>
              <w:t>Routings Overview</w:t>
            </w:r>
            <w:r w:rsidR="00A722C5">
              <w:rPr>
                <w:noProof/>
                <w:webHidden/>
              </w:rPr>
              <w:tab/>
            </w:r>
            <w:r w:rsidR="00A722C5">
              <w:rPr>
                <w:noProof/>
                <w:webHidden/>
              </w:rPr>
              <w:fldChar w:fldCharType="begin"/>
            </w:r>
            <w:r w:rsidR="00A722C5">
              <w:rPr>
                <w:noProof/>
                <w:webHidden/>
              </w:rPr>
              <w:instrText xml:space="preserve"> PAGEREF _Toc43912656 \h </w:instrText>
            </w:r>
            <w:r w:rsidR="00A722C5">
              <w:rPr>
                <w:noProof/>
                <w:webHidden/>
              </w:rPr>
            </w:r>
            <w:r w:rsidR="00A722C5">
              <w:rPr>
                <w:noProof/>
                <w:webHidden/>
              </w:rPr>
              <w:fldChar w:fldCharType="separate"/>
            </w:r>
            <w:r w:rsidR="00C95EC2">
              <w:rPr>
                <w:noProof/>
                <w:webHidden/>
              </w:rPr>
              <w:t>20</w:t>
            </w:r>
            <w:r w:rsidR="00A722C5">
              <w:rPr>
                <w:noProof/>
                <w:webHidden/>
              </w:rPr>
              <w:fldChar w:fldCharType="end"/>
            </w:r>
          </w:hyperlink>
        </w:p>
        <w:p w14:paraId="0F9E2CBF" w14:textId="634411F2" w:rsidR="00A722C5" w:rsidRDefault="00563955">
          <w:pPr>
            <w:pStyle w:val="TOC3"/>
            <w:tabs>
              <w:tab w:val="right" w:leader="dot" w:pos="9350"/>
            </w:tabs>
            <w:rPr>
              <w:rFonts w:cstheme="minorBidi"/>
              <w:noProof/>
            </w:rPr>
          </w:pPr>
          <w:hyperlink w:anchor="_Toc43912658" w:history="1">
            <w:r w:rsidR="00A722C5" w:rsidRPr="00204C03">
              <w:rPr>
                <w:rStyle w:val="Hyperlink"/>
                <w:noProof/>
              </w:rPr>
              <w:t>Routings Schedule</w:t>
            </w:r>
            <w:r w:rsidR="00A722C5">
              <w:rPr>
                <w:noProof/>
                <w:webHidden/>
              </w:rPr>
              <w:tab/>
            </w:r>
            <w:r w:rsidR="00A722C5">
              <w:rPr>
                <w:noProof/>
                <w:webHidden/>
              </w:rPr>
              <w:fldChar w:fldCharType="begin"/>
            </w:r>
            <w:r w:rsidR="00A722C5">
              <w:rPr>
                <w:noProof/>
                <w:webHidden/>
              </w:rPr>
              <w:instrText xml:space="preserve"> PAGEREF _Toc43912658 \h </w:instrText>
            </w:r>
            <w:r w:rsidR="00A722C5">
              <w:rPr>
                <w:noProof/>
                <w:webHidden/>
              </w:rPr>
            </w:r>
            <w:r w:rsidR="00A722C5">
              <w:rPr>
                <w:noProof/>
                <w:webHidden/>
              </w:rPr>
              <w:fldChar w:fldCharType="separate"/>
            </w:r>
            <w:r w:rsidR="00C95EC2">
              <w:rPr>
                <w:noProof/>
                <w:webHidden/>
              </w:rPr>
              <w:t>22</w:t>
            </w:r>
            <w:r w:rsidR="00A722C5">
              <w:rPr>
                <w:noProof/>
                <w:webHidden/>
              </w:rPr>
              <w:fldChar w:fldCharType="end"/>
            </w:r>
          </w:hyperlink>
        </w:p>
        <w:p w14:paraId="42275395" w14:textId="27BD5295" w:rsidR="00A722C5" w:rsidRDefault="00563955">
          <w:pPr>
            <w:pStyle w:val="TOC3"/>
            <w:tabs>
              <w:tab w:val="right" w:leader="dot" w:pos="9350"/>
            </w:tabs>
            <w:rPr>
              <w:rFonts w:cstheme="minorBidi"/>
              <w:noProof/>
            </w:rPr>
          </w:pPr>
          <w:hyperlink w:anchor="_Toc43912659" w:history="1">
            <w:r w:rsidR="00A722C5" w:rsidRPr="00204C03">
              <w:rPr>
                <w:rStyle w:val="Hyperlink"/>
                <w:noProof/>
              </w:rPr>
              <w:t>Add/Update Routings</w:t>
            </w:r>
            <w:r w:rsidR="00A722C5">
              <w:rPr>
                <w:noProof/>
                <w:webHidden/>
              </w:rPr>
              <w:tab/>
            </w:r>
            <w:r w:rsidR="00A722C5">
              <w:rPr>
                <w:noProof/>
                <w:webHidden/>
              </w:rPr>
              <w:fldChar w:fldCharType="begin"/>
            </w:r>
            <w:r w:rsidR="00A722C5">
              <w:rPr>
                <w:noProof/>
                <w:webHidden/>
              </w:rPr>
              <w:instrText xml:space="preserve"> PAGEREF _Toc43912659 \h </w:instrText>
            </w:r>
            <w:r w:rsidR="00A722C5">
              <w:rPr>
                <w:noProof/>
                <w:webHidden/>
              </w:rPr>
            </w:r>
            <w:r w:rsidR="00A722C5">
              <w:rPr>
                <w:noProof/>
                <w:webHidden/>
              </w:rPr>
              <w:fldChar w:fldCharType="separate"/>
            </w:r>
            <w:r w:rsidR="00C95EC2">
              <w:rPr>
                <w:noProof/>
                <w:webHidden/>
              </w:rPr>
              <w:t>24</w:t>
            </w:r>
            <w:r w:rsidR="00A722C5">
              <w:rPr>
                <w:noProof/>
                <w:webHidden/>
              </w:rPr>
              <w:fldChar w:fldCharType="end"/>
            </w:r>
          </w:hyperlink>
        </w:p>
        <w:p w14:paraId="1721B082" w14:textId="1E190D53" w:rsidR="00A722C5" w:rsidRDefault="00563955">
          <w:pPr>
            <w:pStyle w:val="TOC3"/>
            <w:tabs>
              <w:tab w:val="right" w:leader="dot" w:pos="9350"/>
            </w:tabs>
            <w:rPr>
              <w:rFonts w:cstheme="minorBidi"/>
              <w:noProof/>
            </w:rPr>
          </w:pPr>
          <w:hyperlink w:anchor="_Toc43912661" w:history="1">
            <w:r w:rsidR="00A722C5" w:rsidRPr="00204C03">
              <w:rPr>
                <w:rStyle w:val="Hyperlink"/>
                <w:noProof/>
              </w:rPr>
              <w:t>Preps Overview</w:t>
            </w:r>
            <w:r w:rsidR="00A722C5">
              <w:rPr>
                <w:noProof/>
                <w:webHidden/>
              </w:rPr>
              <w:tab/>
            </w:r>
            <w:r w:rsidR="00A722C5">
              <w:rPr>
                <w:noProof/>
                <w:webHidden/>
              </w:rPr>
              <w:fldChar w:fldCharType="begin"/>
            </w:r>
            <w:r w:rsidR="00A722C5">
              <w:rPr>
                <w:noProof/>
                <w:webHidden/>
              </w:rPr>
              <w:instrText xml:space="preserve"> PAGEREF _Toc43912661 \h </w:instrText>
            </w:r>
            <w:r w:rsidR="00A722C5">
              <w:rPr>
                <w:noProof/>
                <w:webHidden/>
              </w:rPr>
            </w:r>
            <w:r w:rsidR="00A722C5">
              <w:rPr>
                <w:noProof/>
                <w:webHidden/>
              </w:rPr>
              <w:fldChar w:fldCharType="separate"/>
            </w:r>
            <w:r w:rsidR="00C95EC2">
              <w:rPr>
                <w:noProof/>
                <w:webHidden/>
              </w:rPr>
              <w:t>27</w:t>
            </w:r>
            <w:r w:rsidR="00A722C5">
              <w:rPr>
                <w:noProof/>
                <w:webHidden/>
              </w:rPr>
              <w:fldChar w:fldCharType="end"/>
            </w:r>
          </w:hyperlink>
        </w:p>
        <w:p w14:paraId="16DB9C60" w14:textId="123EA8EB" w:rsidR="00A722C5" w:rsidRDefault="00563955">
          <w:pPr>
            <w:pStyle w:val="TOC3"/>
            <w:tabs>
              <w:tab w:val="right" w:leader="dot" w:pos="9350"/>
            </w:tabs>
            <w:rPr>
              <w:rFonts w:cstheme="minorBidi"/>
              <w:noProof/>
            </w:rPr>
          </w:pPr>
          <w:hyperlink w:anchor="_Toc43912663" w:history="1">
            <w:r w:rsidR="00A722C5" w:rsidRPr="00204C03">
              <w:rPr>
                <w:rStyle w:val="Hyperlink"/>
                <w:noProof/>
              </w:rPr>
              <w:t>Add Prep</w:t>
            </w:r>
            <w:r w:rsidR="00A722C5">
              <w:rPr>
                <w:noProof/>
                <w:webHidden/>
              </w:rPr>
              <w:tab/>
            </w:r>
            <w:r w:rsidR="00A722C5">
              <w:rPr>
                <w:noProof/>
                <w:webHidden/>
              </w:rPr>
              <w:fldChar w:fldCharType="begin"/>
            </w:r>
            <w:r w:rsidR="00A722C5">
              <w:rPr>
                <w:noProof/>
                <w:webHidden/>
              </w:rPr>
              <w:instrText xml:space="preserve"> PAGEREF _Toc43912663 \h </w:instrText>
            </w:r>
            <w:r w:rsidR="00A722C5">
              <w:rPr>
                <w:noProof/>
                <w:webHidden/>
              </w:rPr>
            </w:r>
            <w:r w:rsidR="00A722C5">
              <w:rPr>
                <w:noProof/>
                <w:webHidden/>
              </w:rPr>
              <w:fldChar w:fldCharType="separate"/>
            </w:r>
            <w:r w:rsidR="00C95EC2">
              <w:rPr>
                <w:noProof/>
                <w:webHidden/>
              </w:rPr>
              <w:t>28</w:t>
            </w:r>
            <w:r w:rsidR="00A722C5">
              <w:rPr>
                <w:noProof/>
                <w:webHidden/>
              </w:rPr>
              <w:fldChar w:fldCharType="end"/>
            </w:r>
          </w:hyperlink>
        </w:p>
        <w:p w14:paraId="70A9AC8F" w14:textId="7B3A189E" w:rsidR="00A722C5" w:rsidRDefault="00563955">
          <w:pPr>
            <w:pStyle w:val="TOC3"/>
            <w:tabs>
              <w:tab w:val="right" w:leader="dot" w:pos="9350"/>
            </w:tabs>
            <w:rPr>
              <w:rFonts w:cstheme="minorBidi"/>
              <w:noProof/>
            </w:rPr>
          </w:pPr>
          <w:hyperlink w:anchor="_Toc43912665" w:history="1">
            <w:r w:rsidR="00A722C5" w:rsidRPr="00204C03">
              <w:rPr>
                <w:rStyle w:val="Hyperlink"/>
                <w:noProof/>
              </w:rPr>
              <w:t>Estimate Screen</w:t>
            </w:r>
            <w:r w:rsidR="00A722C5">
              <w:rPr>
                <w:noProof/>
                <w:webHidden/>
              </w:rPr>
              <w:tab/>
            </w:r>
            <w:r w:rsidR="00A722C5">
              <w:rPr>
                <w:noProof/>
                <w:webHidden/>
              </w:rPr>
              <w:fldChar w:fldCharType="begin"/>
            </w:r>
            <w:r w:rsidR="00A722C5">
              <w:rPr>
                <w:noProof/>
                <w:webHidden/>
              </w:rPr>
              <w:instrText xml:space="preserve"> PAGEREF _Toc43912665 \h </w:instrText>
            </w:r>
            <w:r w:rsidR="00A722C5">
              <w:rPr>
                <w:noProof/>
                <w:webHidden/>
              </w:rPr>
            </w:r>
            <w:r w:rsidR="00A722C5">
              <w:rPr>
                <w:noProof/>
                <w:webHidden/>
              </w:rPr>
              <w:fldChar w:fldCharType="separate"/>
            </w:r>
            <w:r w:rsidR="00C95EC2">
              <w:rPr>
                <w:noProof/>
                <w:webHidden/>
              </w:rPr>
              <w:t>30</w:t>
            </w:r>
            <w:r w:rsidR="00A722C5">
              <w:rPr>
                <w:noProof/>
                <w:webHidden/>
              </w:rPr>
              <w:fldChar w:fldCharType="end"/>
            </w:r>
          </w:hyperlink>
        </w:p>
        <w:p w14:paraId="384DDEFE" w14:textId="4A75FF02" w:rsidR="00A722C5" w:rsidRDefault="00563955">
          <w:pPr>
            <w:pStyle w:val="TOC3"/>
            <w:tabs>
              <w:tab w:val="right" w:leader="dot" w:pos="9350"/>
            </w:tabs>
            <w:rPr>
              <w:rFonts w:cstheme="minorBidi"/>
              <w:noProof/>
            </w:rPr>
          </w:pPr>
          <w:hyperlink w:anchor="_Toc43912666" w:history="1">
            <w:r w:rsidR="00A722C5" w:rsidRPr="00204C03">
              <w:rPr>
                <w:rStyle w:val="Hyperlink"/>
                <w:noProof/>
              </w:rPr>
              <w:t>FG Item</w:t>
            </w:r>
            <w:r w:rsidR="00A722C5">
              <w:rPr>
                <w:noProof/>
                <w:webHidden/>
              </w:rPr>
              <w:tab/>
            </w:r>
            <w:r w:rsidR="00A722C5">
              <w:rPr>
                <w:noProof/>
                <w:webHidden/>
              </w:rPr>
              <w:fldChar w:fldCharType="begin"/>
            </w:r>
            <w:r w:rsidR="00A722C5">
              <w:rPr>
                <w:noProof/>
                <w:webHidden/>
              </w:rPr>
              <w:instrText xml:space="preserve"> PAGEREF _Toc43912666 \h </w:instrText>
            </w:r>
            <w:r w:rsidR="00A722C5">
              <w:rPr>
                <w:noProof/>
                <w:webHidden/>
              </w:rPr>
            </w:r>
            <w:r w:rsidR="00A722C5">
              <w:rPr>
                <w:noProof/>
                <w:webHidden/>
              </w:rPr>
              <w:fldChar w:fldCharType="separate"/>
            </w:r>
            <w:r w:rsidR="00C95EC2">
              <w:rPr>
                <w:noProof/>
                <w:webHidden/>
              </w:rPr>
              <w:t>30</w:t>
            </w:r>
            <w:r w:rsidR="00A722C5">
              <w:rPr>
                <w:noProof/>
                <w:webHidden/>
              </w:rPr>
              <w:fldChar w:fldCharType="end"/>
            </w:r>
          </w:hyperlink>
        </w:p>
        <w:p w14:paraId="1E707631" w14:textId="2E24BC1B" w:rsidR="00A722C5" w:rsidRDefault="00563955">
          <w:pPr>
            <w:pStyle w:val="TOC2"/>
            <w:tabs>
              <w:tab w:val="right" w:leader="dot" w:pos="9350"/>
            </w:tabs>
            <w:rPr>
              <w:rFonts w:cstheme="minorBidi"/>
              <w:noProof/>
            </w:rPr>
          </w:pPr>
          <w:hyperlink w:anchor="_Toc43912667" w:history="1">
            <w:r w:rsidR="00A722C5" w:rsidRPr="00204C03">
              <w:rPr>
                <w:rStyle w:val="Hyperlink"/>
                <w:noProof/>
              </w:rPr>
              <w:t>Approve Jobs [JU2]</w:t>
            </w:r>
            <w:r w:rsidR="00A722C5">
              <w:rPr>
                <w:noProof/>
                <w:webHidden/>
              </w:rPr>
              <w:tab/>
            </w:r>
            <w:r w:rsidR="00A722C5">
              <w:rPr>
                <w:noProof/>
                <w:webHidden/>
              </w:rPr>
              <w:fldChar w:fldCharType="begin"/>
            </w:r>
            <w:r w:rsidR="00A722C5">
              <w:rPr>
                <w:noProof/>
                <w:webHidden/>
              </w:rPr>
              <w:instrText xml:space="preserve"> PAGEREF _Toc43912667 \h </w:instrText>
            </w:r>
            <w:r w:rsidR="00A722C5">
              <w:rPr>
                <w:noProof/>
                <w:webHidden/>
              </w:rPr>
            </w:r>
            <w:r w:rsidR="00A722C5">
              <w:rPr>
                <w:noProof/>
                <w:webHidden/>
              </w:rPr>
              <w:fldChar w:fldCharType="separate"/>
            </w:r>
            <w:r w:rsidR="00C95EC2">
              <w:rPr>
                <w:noProof/>
                <w:webHidden/>
              </w:rPr>
              <w:t>30</w:t>
            </w:r>
            <w:r w:rsidR="00A722C5">
              <w:rPr>
                <w:noProof/>
                <w:webHidden/>
              </w:rPr>
              <w:fldChar w:fldCharType="end"/>
            </w:r>
          </w:hyperlink>
        </w:p>
        <w:p w14:paraId="0DB94E03" w14:textId="34D6C606" w:rsidR="00A722C5" w:rsidRDefault="00563955">
          <w:pPr>
            <w:pStyle w:val="TOC3"/>
            <w:tabs>
              <w:tab w:val="right" w:leader="dot" w:pos="9350"/>
            </w:tabs>
            <w:rPr>
              <w:rFonts w:cstheme="minorBidi"/>
              <w:noProof/>
            </w:rPr>
          </w:pPr>
          <w:hyperlink w:anchor="_Toc43912670" w:history="1">
            <w:r w:rsidR="00A722C5" w:rsidRPr="00204C03">
              <w:rPr>
                <w:rStyle w:val="Hyperlink"/>
                <w:noProof/>
              </w:rPr>
              <w:t>View Jobs</w:t>
            </w:r>
            <w:r w:rsidR="00A722C5">
              <w:rPr>
                <w:noProof/>
                <w:webHidden/>
              </w:rPr>
              <w:tab/>
            </w:r>
            <w:r w:rsidR="00A722C5">
              <w:rPr>
                <w:noProof/>
                <w:webHidden/>
              </w:rPr>
              <w:fldChar w:fldCharType="begin"/>
            </w:r>
            <w:r w:rsidR="00A722C5">
              <w:rPr>
                <w:noProof/>
                <w:webHidden/>
              </w:rPr>
              <w:instrText xml:space="preserve"> PAGEREF _Toc43912670 \h </w:instrText>
            </w:r>
            <w:r w:rsidR="00A722C5">
              <w:rPr>
                <w:noProof/>
                <w:webHidden/>
              </w:rPr>
            </w:r>
            <w:r w:rsidR="00A722C5">
              <w:rPr>
                <w:noProof/>
                <w:webHidden/>
              </w:rPr>
              <w:fldChar w:fldCharType="separate"/>
            </w:r>
            <w:r w:rsidR="00C95EC2">
              <w:rPr>
                <w:noProof/>
                <w:webHidden/>
              </w:rPr>
              <w:t>32</w:t>
            </w:r>
            <w:r w:rsidR="00A722C5">
              <w:rPr>
                <w:noProof/>
                <w:webHidden/>
              </w:rPr>
              <w:fldChar w:fldCharType="end"/>
            </w:r>
          </w:hyperlink>
        </w:p>
        <w:p w14:paraId="18F28BB4" w14:textId="187151E3" w:rsidR="00A722C5" w:rsidRDefault="00563955">
          <w:pPr>
            <w:pStyle w:val="TOC3"/>
            <w:tabs>
              <w:tab w:val="right" w:leader="dot" w:pos="9350"/>
            </w:tabs>
            <w:rPr>
              <w:rFonts w:cstheme="minorBidi"/>
              <w:noProof/>
            </w:rPr>
          </w:pPr>
          <w:hyperlink w:anchor="_Toc43912671" w:history="1">
            <w:r w:rsidR="00A722C5" w:rsidRPr="00204C03">
              <w:rPr>
                <w:rStyle w:val="Hyperlink"/>
                <w:noProof/>
              </w:rPr>
              <w:t>Material</w:t>
            </w:r>
            <w:r w:rsidR="00A722C5">
              <w:rPr>
                <w:noProof/>
                <w:webHidden/>
              </w:rPr>
              <w:tab/>
            </w:r>
            <w:r w:rsidR="00A722C5">
              <w:rPr>
                <w:noProof/>
                <w:webHidden/>
              </w:rPr>
              <w:fldChar w:fldCharType="begin"/>
            </w:r>
            <w:r w:rsidR="00A722C5">
              <w:rPr>
                <w:noProof/>
                <w:webHidden/>
              </w:rPr>
              <w:instrText xml:space="preserve"> PAGEREF _Toc43912671 \h </w:instrText>
            </w:r>
            <w:r w:rsidR="00A722C5">
              <w:rPr>
                <w:noProof/>
                <w:webHidden/>
              </w:rPr>
            </w:r>
            <w:r w:rsidR="00A722C5">
              <w:rPr>
                <w:noProof/>
                <w:webHidden/>
              </w:rPr>
              <w:fldChar w:fldCharType="separate"/>
            </w:r>
            <w:r w:rsidR="00C95EC2">
              <w:rPr>
                <w:noProof/>
                <w:webHidden/>
              </w:rPr>
              <w:t>32</w:t>
            </w:r>
            <w:r w:rsidR="00A722C5">
              <w:rPr>
                <w:noProof/>
                <w:webHidden/>
              </w:rPr>
              <w:fldChar w:fldCharType="end"/>
            </w:r>
          </w:hyperlink>
        </w:p>
        <w:p w14:paraId="2BE63E3A" w14:textId="31A8F089" w:rsidR="00A722C5" w:rsidRDefault="00563955">
          <w:pPr>
            <w:pStyle w:val="TOC3"/>
            <w:tabs>
              <w:tab w:val="right" w:leader="dot" w:pos="9350"/>
            </w:tabs>
            <w:rPr>
              <w:rFonts w:cstheme="minorBidi"/>
              <w:noProof/>
            </w:rPr>
          </w:pPr>
          <w:hyperlink w:anchor="_Toc43912672" w:history="1">
            <w:r w:rsidR="00A722C5" w:rsidRPr="00204C03">
              <w:rPr>
                <w:rStyle w:val="Hyperlink"/>
                <w:noProof/>
              </w:rPr>
              <w:t>Machine Hours</w:t>
            </w:r>
            <w:r w:rsidR="00A722C5">
              <w:rPr>
                <w:noProof/>
                <w:webHidden/>
              </w:rPr>
              <w:tab/>
            </w:r>
            <w:r w:rsidR="00A722C5">
              <w:rPr>
                <w:noProof/>
                <w:webHidden/>
              </w:rPr>
              <w:fldChar w:fldCharType="begin"/>
            </w:r>
            <w:r w:rsidR="00A722C5">
              <w:rPr>
                <w:noProof/>
                <w:webHidden/>
              </w:rPr>
              <w:instrText xml:space="preserve"> PAGEREF _Toc43912672 \h </w:instrText>
            </w:r>
            <w:r w:rsidR="00A722C5">
              <w:rPr>
                <w:noProof/>
                <w:webHidden/>
              </w:rPr>
            </w:r>
            <w:r w:rsidR="00A722C5">
              <w:rPr>
                <w:noProof/>
                <w:webHidden/>
              </w:rPr>
              <w:fldChar w:fldCharType="separate"/>
            </w:r>
            <w:r w:rsidR="00C95EC2">
              <w:rPr>
                <w:noProof/>
                <w:webHidden/>
              </w:rPr>
              <w:t>33</w:t>
            </w:r>
            <w:r w:rsidR="00A722C5">
              <w:rPr>
                <w:noProof/>
                <w:webHidden/>
              </w:rPr>
              <w:fldChar w:fldCharType="end"/>
            </w:r>
          </w:hyperlink>
        </w:p>
        <w:p w14:paraId="3AEDF5A3" w14:textId="03931A69" w:rsidR="00A722C5" w:rsidRDefault="00563955">
          <w:pPr>
            <w:pStyle w:val="TOC3"/>
            <w:tabs>
              <w:tab w:val="right" w:leader="dot" w:pos="9350"/>
            </w:tabs>
            <w:rPr>
              <w:rFonts w:cstheme="minorBidi"/>
              <w:noProof/>
            </w:rPr>
          </w:pPr>
          <w:hyperlink w:anchor="_Toc43912673" w:history="1">
            <w:r w:rsidR="00A722C5" w:rsidRPr="00204C03">
              <w:rPr>
                <w:rStyle w:val="Hyperlink"/>
                <w:noProof/>
              </w:rPr>
              <w:t>Machine Qtys</w:t>
            </w:r>
            <w:r w:rsidR="00A722C5">
              <w:rPr>
                <w:noProof/>
                <w:webHidden/>
              </w:rPr>
              <w:tab/>
            </w:r>
            <w:r w:rsidR="00A722C5">
              <w:rPr>
                <w:noProof/>
                <w:webHidden/>
              </w:rPr>
              <w:fldChar w:fldCharType="begin"/>
            </w:r>
            <w:r w:rsidR="00A722C5">
              <w:rPr>
                <w:noProof/>
                <w:webHidden/>
              </w:rPr>
              <w:instrText xml:space="preserve"> PAGEREF _Toc43912673 \h </w:instrText>
            </w:r>
            <w:r w:rsidR="00A722C5">
              <w:rPr>
                <w:noProof/>
                <w:webHidden/>
              </w:rPr>
            </w:r>
            <w:r w:rsidR="00A722C5">
              <w:rPr>
                <w:noProof/>
                <w:webHidden/>
              </w:rPr>
              <w:fldChar w:fldCharType="separate"/>
            </w:r>
            <w:r w:rsidR="00C95EC2">
              <w:rPr>
                <w:noProof/>
                <w:webHidden/>
              </w:rPr>
              <w:t>33</w:t>
            </w:r>
            <w:r w:rsidR="00A722C5">
              <w:rPr>
                <w:noProof/>
                <w:webHidden/>
              </w:rPr>
              <w:fldChar w:fldCharType="end"/>
            </w:r>
          </w:hyperlink>
        </w:p>
        <w:p w14:paraId="55F53B64" w14:textId="54765EFC" w:rsidR="00A722C5" w:rsidRDefault="00563955">
          <w:pPr>
            <w:pStyle w:val="TOC3"/>
            <w:tabs>
              <w:tab w:val="right" w:leader="dot" w:pos="9350"/>
            </w:tabs>
            <w:rPr>
              <w:rFonts w:cstheme="minorBidi"/>
              <w:noProof/>
            </w:rPr>
          </w:pPr>
          <w:hyperlink w:anchor="_Toc43912674" w:history="1">
            <w:r w:rsidR="00A722C5" w:rsidRPr="00204C03">
              <w:rPr>
                <w:rStyle w:val="Hyperlink"/>
                <w:noProof/>
              </w:rPr>
              <w:t>Waste</w:t>
            </w:r>
            <w:r w:rsidR="00A722C5">
              <w:rPr>
                <w:noProof/>
                <w:webHidden/>
              </w:rPr>
              <w:tab/>
            </w:r>
            <w:r w:rsidR="00A722C5">
              <w:rPr>
                <w:noProof/>
                <w:webHidden/>
              </w:rPr>
              <w:fldChar w:fldCharType="begin"/>
            </w:r>
            <w:r w:rsidR="00A722C5">
              <w:rPr>
                <w:noProof/>
                <w:webHidden/>
              </w:rPr>
              <w:instrText xml:space="preserve"> PAGEREF _Toc43912674 \h </w:instrText>
            </w:r>
            <w:r w:rsidR="00A722C5">
              <w:rPr>
                <w:noProof/>
                <w:webHidden/>
              </w:rPr>
            </w:r>
            <w:r w:rsidR="00A722C5">
              <w:rPr>
                <w:noProof/>
                <w:webHidden/>
              </w:rPr>
              <w:fldChar w:fldCharType="separate"/>
            </w:r>
            <w:r w:rsidR="00C95EC2">
              <w:rPr>
                <w:noProof/>
                <w:webHidden/>
              </w:rPr>
              <w:t>34</w:t>
            </w:r>
            <w:r w:rsidR="00A722C5">
              <w:rPr>
                <w:noProof/>
                <w:webHidden/>
              </w:rPr>
              <w:fldChar w:fldCharType="end"/>
            </w:r>
          </w:hyperlink>
        </w:p>
        <w:p w14:paraId="3BF4489D" w14:textId="17E269AC" w:rsidR="00A722C5" w:rsidRDefault="00563955">
          <w:pPr>
            <w:pStyle w:val="TOC3"/>
            <w:tabs>
              <w:tab w:val="right" w:leader="dot" w:pos="9350"/>
            </w:tabs>
            <w:rPr>
              <w:rFonts w:cstheme="minorBidi"/>
              <w:noProof/>
            </w:rPr>
          </w:pPr>
          <w:hyperlink w:anchor="_Toc43912675" w:history="1">
            <w:r w:rsidR="00A722C5" w:rsidRPr="00204C03">
              <w:rPr>
                <w:rStyle w:val="Hyperlink"/>
                <w:noProof/>
              </w:rPr>
              <w:t>Machine Costs</w:t>
            </w:r>
            <w:r w:rsidR="00A722C5">
              <w:rPr>
                <w:noProof/>
                <w:webHidden/>
              </w:rPr>
              <w:tab/>
            </w:r>
            <w:r w:rsidR="00A722C5">
              <w:rPr>
                <w:noProof/>
                <w:webHidden/>
              </w:rPr>
              <w:fldChar w:fldCharType="begin"/>
            </w:r>
            <w:r w:rsidR="00A722C5">
              <w:rPr>
                <w:noProof/>
                <w:webHidden/>
              </w:rPr>
              <w:instrText xml:space="preserve"> PAGEREF _Toc43912675 \h </w:instrText>
            </w:r>
            <w:r w:rsidR="00A722C5">
              <w:rPr>
                <w:noProof/>
                <w:webHidden/>
              </w:rPr>
            </w:r>
            <w:r w:rsidR="00A722C5">
              <w:rPr>
                <w:noProof/>
                <w:webHidden/>
              </w:rPr>
              <w:fldChar w:fldCharType="separate"/>
            </w:r>
            <w:r w:rsidR="00C95EC2">
              <w:rPr>
                <w:noProof/>
                <w:webHidden/>
              </w:rPr>
              <w:t>34</w:t>
            </w:r>
            <w:r w:rsidR="00A722C5">
              <w:rPr>
                <w:noProof/>
                <w:webHidden/>
              </w:rPr>
              <w:fldChar w:fldCharType="end"/>
            </w:r>
          </w:hyperlink>
        </w:p>
        <w:p w14:paraId="25928E59" w14:textId="5CF7AE4D" w:rsidR="00A722C5" w:rsidRDefault="00563955">
          <w:pPr>
            <w:pStyle w:val="TOC3"/>
            <w:tabs>
              <w:tab w:val="right" w:leader="dot" w:pos="9350"/>
            </w:tabs>
            <w:rPr>
              <w:rFonts w:cstheme="minorBidi"/>
              <w:noProof/>
            </w:rPr>
          </w:pPr>
          <w:hyperlink w:anchor="_Toc43912676" w:history="1">
            <w:r w:rsidR="00A722C5" w:rsidRPr="00204C03">
              <w:rPr>
                <w:rStyle w:val="Hyperlink"/>
                <w:noProof/>
              </w:rPr>
              <w:t>D.L.</w:t>
            </w:r>
            <w:r w:rsidR="00A722C5">
              <w:rPr>
                <w:noProof/>
                <w:webHidden/>
              </w:rPr>
              <w:tab/>
            </w:r>
            <w:r w:rsidR="00A722C5">
              <w:rPr>
                <w:noProof/>
                <w:webHidden/>
              </w:rPr>
              <w:fldChar w:fldCharType="begin"/>
            </w:r>
            <w:r w:rsidR="00A722C5">
              <w:rPr>
                <w:noProof/>
                <w:webHidden/>
              </w:rPr>
              <w:instrText xml:space="preserve"> PAGEREF _Toc43912676 \h </w:instrText>
            </w:r>
            <w:r w:rsidR="00A722C5">
              <w:rPr>
                <w:noProof/>
                <w:webHidden/>
              </w:rPr>
            </w:r>
            <w:r w:rsidR="00A722C5">
              <w:rPr>
                <w:noProof/>
                <w:webHidden/>
              </w:rPr>
              <w:fldChar w:fldCharType="separate"/>
            </w:r>
            <w:r w:rsidR="00C95EC2">
              <w:rPr>
                <w:noProof/>
                <w:webHidden/>
              </w:rPr>
              <w:t>35</w:t>
            </w:r>
            <w:r w:rsidR="00A722C5">
              <w:rPr>
                <w:noProof/>
                <w:webHidden/>
              </w:rPr>
              <w:fldChar w:fldCharType="end"/>
            </w:r>
          </w:hyperlink>
        </w:p>
        <w:p w14:paraId="026BA19C" w14:textId="6288C540" w:rsidR="00A722C5" w:rsidRDefault="00563955">
          <w:pPr>
            <w:pStyle w:val="TOC3"/>
            <w:tabs>
              <w:tab w:val="right" w:leader="dot" w:pos="9350"/>
            </w:tabs>
            <w:rPr>
              <w:rFonts w:cstheme="minorBidi"/>
              <w:noProof/>
            </w:rPr>
          </w:pPr>
          <w:hyperlink w:anchor="_Toc43912677" w:history="1">
            <w:r w:rsidR="00A722C5" w:rsidRPr="00204C03">
              <w:rPr>
                <w:rStyle w:val="Hyperlink"/>
                <w:noProof/>
              </w:rPr>
              <w:t>Variable Overhead</w:t>
            </w:r>
            <w:r w:rsidR="00A722C5">
              <w:rPr>
                <w:noProof/>
                <w:webHidden/>
              </w:rPr>
              <w:tab/>
            </w:r>
            <w:r w:rsidR="00A722C5">
              <w:rPr>
                <w:noProof/>
                <w:webHidden/>
              </w:rPr>
              <w:fldChar w:fldCharType="begin"/>
            </w:r>
            <w:r w:rsidR="00A722C5">
              <w:rPr>
                <w:noProof/>
                <w:webHidden/>
              </w:rPr>
              <w:instrText xml:space="preserve"> PAGEREF _Toc43912677 \h </w:instrText>
            </w:r>
            <w:r w:rsidR="00A722C5">
              <w:rPr>
                <w:noProof/>
                <w:webHidden/>
              </w:rPr>
            </w:r>
            <w:r w:rsidR="00A722C5">
              <w:rPr>
                <w:noProof/>
                <w:webHidden/>
              </w:rPr>
              <w:fldChar w:fldCharType="separate"/>
            </w:r>
            <w:r w:rsidR="00C95EC2">
              <w:rPr>
                <w:noProof/>
                <w:webHidden/>
              </w:rPr>
              <w:t>35</w:t>
            </w:r>
            <w:r w:rsidR="00A722C5">
              <w:rPr>
                <w:noProof/>
                <w:webHidden/>
              </w:rPr>
              <w:fldChar w:fldCharType="end"/>
            </w:r>
          </w:hyperlink>
        </w:p>
        <w:p w14:paraId="762396C4" w14:textId="698E8332" w:rsidR="00A722C5" w:rsidRDefault="00563955">
          <w:pPr>
            <w:pStyle w:val="TOC3"/>
            <w:tabs>
              <w:tab w:val="right" w:leader="dot" w:pos="9350"/>
            </w:tabs>
            <w:rPr>
              <w:rFonts w:cstheme="minorBidi"/>
              <w:noProof/>
            </w:rPr>
          </w:pPr>
          <w:hyperlink w:anchor="_Toc43912678" w:history="1">
            <w:r w:rsidR="00A722C5" w:rsidRPr="00204C03">
              <w:rPr>
                <w:rStyle w:val="Hyperlink"/>
                <w:noProof/>
              </w:rPr>
              <w:t>Fixed Overhead</w:t>
            </w:r>
            <w:r w:rsidR="00A722C5">
              <w:rPr>
                <w:noProof/>
                <w:webHidden/>
              </w:rPr>
              <w:tab/>
            </w:r>
            <w:r w:rsidR="00A722C5">
              <w:rPr>
                <w:noProof/>
                <w:webHidden/>
              </w:rPr>
              <w:fldChar w:fldCharType="begin"/>
            </w:r>
            <w:r w:rsidR="00A722C5">
              <w:rPr>
                <w:noProof/>
                <w:webHidden/>
              </w:rPr>
              <w:instrText xml:space="preserve"> PAGEREF _Toc43912678 \h </w:instrText>
            </w:r>
            <w:r w:rsidR="00A722C5">
              <w:rPr>
                <w:noProof/>
                <w:webHidden/>
              </w:rPr>
            </w:r>
            <w:r w:rsidR="00A722C5">
              <w:rPr>
                <w:noProof/>
                <w:webHidden/>
              </w:rPr>
              <w:fldChar w:fldCharType="separate"/>
            </w:r>
            <w:r w:rsidR="00C95EC2">
              <w:rPr>
                <w:noProof/>
                <w:webHidden/>
              </w:rPr>
              <w:t>36</w:t>
            </w:r>
            <w:r w:rsidR="00A722C5">
              <w:rPr>
                <w:noProof/>
                <w:webHidden/>
              </w:rPr>
              <w:fldChar w:fldCharType="end"/>
            </w:r>
          </w:hyperlink>
        </w:p>
        <w:p w14:paraId="4E5BC6C7" w14:textId="4B3950F5" w:rsidR="00A722C5" w:rsidRDefault="00563955">
          <w:pPr>
            <w:pStyle w:val="TOC2"/>
            <w:tabs>
              <w:tab w:val="right" w:leader="dot" w:pos="9350"/>
            </w:tabs>
            <w:rPr>
              <w:rFonts w:cstheme="minorBidi"/>
              <w:noProof/>
            </w:rPr>
          </w:pPr>
          <w:hyperlink w:anchor="_Toc43912679" w:history="1">
            <w:r w:rsidR="00A722C5" w:rsidRPr="00204C03">
              <w:rPr>
                <w:rStyle w:val="Hyperlink"/>
                <w:noProof/>
              </w:rPr>
              <w:t>CorrTrim Downloading Program [JU5]</w:t>
            </w:r>
            <w:r w:rsidR="00A722C5">
              <w:rPr>
                <w:noProof/>
                <w:webHidden/>
              </w:rPr>
              <w:tab/>
            </w:r>
            <w:r w:rsidR="00A722C5">
              <w:rPr>
                <w:noProof/>
                <w:webHidden/>
              </w:rPr>
              <w:fldChar w:fldCharType="begin"/>
            </w:r>
            <w:r w:rsidR="00A722C5">
              <w:rPr>
                <w:noProof/>
                <w:webHidden/>
              </w:rPr>
              <w:instrText xml:space="preserve"> PAGEREF _Toc43912679 \h </w:instrText>
            </w:r>
            <w:r w:rsidR="00A722C5">
              <w:rPr>
                <w:noProof/>
                <w:webHidden/>
              </w:rPr>
            </w:r>
            <w:r w:rsidR="00A722C5">
              <w:rPr>
                <w:noProof/>
                <w:webHidden/>
              </w:rPr>
              <w:fldChar w:fldCharType="separate"/>
            </w:r>
            <w:r w:rsidR="00C95EC2">
              <w:rPr>
                <w:noProof/>
                <w:webHidden/>
              </w:rPr>
              <w:t>36</w:t>
            </w:r>
            <w:r w:rsidR="00A722C5">
              <w:rPr>
                <w:noProof/>
                <w:webHidden/>
              </w:rPr>
              <w:fldChar w:fldCharType="end"/>
            </w:r>
          </w:hyperlink>
        </w:p>
        <w:p w14:paraId="31E5AE83" w14:textId="6A64EDE8" w:rsidR="00A722C5" w:rsidRDefault="00563955">
          <w:pPr>
            <w:pStyle w:val="TOC2"/>
            <w:tabs>
              <w:tab w:val="right" w:leader="dot" w:pos="9350"/>
            </w:tabs>
            <w:rPr>
              <w:rFonts w:cstheme="minorBidi"/>
              <w:noProof/>
            </w:rPr>
          </w:pPr>
          <w:hyperlink w:anchor="_Toc43912680" w:history="1">
            <w:r w:rsidR="00A722C5" w:rsidRPr="00204C03">
              <w:rPr>
                <w:rStyle w:val="Hyperlink"/>
                <w:noProof/>
              </w:rPr>
              <w:t>CorrTrim Downloading Inquiry [JU6]</w:t>
            </w:r>
            <w:r w:rsidR="00A722C5">
              <w:rPr>
                <w:noProof/>
                <w:webHidden/>
              </w:rPr>
              <w:tab/>
            </w:r>
            <w:r w:rsidR="00A722C5">
              <w:rPr>
                <w:noProof/>
                <w:webHidden/>
              </w:rPr>
              <w:fldChar w:fldCharType="begin"/>
            </w:r>
            <w:r w:rsidR="00A722C5">
              <w:rPr>
                <w:noProof/>
                <w:webHidden/>
              </w:rPr>
              <w:instrText xml:space="preserve"> PAGEREF _Toc43912680 \h </w:instrText>
            </w:r>
            <w:r w:rsidR="00A722C5">
              <w:rPr>
                <w:noProof/>
                <w:webHidden/>
              </w:rPr>
            </w:r>
            <w:r w:rsidR="00A722C5">
              <w:rPr>
                <w:noProof/>
                <w:webHidden/>
              </w:rPr>
              <w:fldChar w:fldCharType="separate"/>
            </w:r>
            <w:r w:rsidR="00C95EC2">
              <w:rPr>
                <w:noProof/>
                <w:webHidden/>
              </w:rPr>
              <w:t>37</w:t>
            </w:r>
            <w:r w:rsidR="00A722C5">
              <w:rPr>
                <w:noProof/>
                <w:webHidden/>
              </w:rPr>
              <w:fldChar w:fldCharType="end"/>
            </w:r>
          </w:hyperlink>
        </w:p>
        <w:p w14:paraId="5A142DD4" w14:textId="4302E6CF" w:rsidR="00A722C5" w:rsidRDefault="00563955">
          <w:pPr>
            <w:pStyle w:val="TOC2"/>
            <w:tabs>
              <w:tab w:val="right" w:leader="dot" w:pos="9350"/>
            </w:tabs>
            <w:rPr>
              <w:rFonts w:cstheme="minorBidi"/>
              <w:noProof/>
            </w:rPr>
          </w:pPr>
          <w:hyperlink w:anchor="_Toc43912682" w:history="1">
            <w:r w:rsidR="00A722C5" w:rsidRPr="00204C03">
              <w:rPr>
                <w:rStyle w:val="Hyperlink"/>
                <w:noProof/>
              </w:rPr>
              <w:t>CorrTrim Uploading Program [JU7]</w:t>
            </w:r>
            <w:r w:rsidR="00A722C5">
              <w:rPr>
                <w:noProof/>
                <w:webHidden/>
              </w:rPr>
              <w:tab/>
            </w:r>
            <w:r w:rsidR="00A722C5">
              <w:rPr>
                <w:noProof/>
                <w:webHidden/>
              </w:rPr>
              <w:fldChar w:fldCharType="begin"/>
            </w:r>
            <w:r w:rsidR="00A722C5">
              <w:rPr>
                <w:noProof/>
                <w:webHidden/>
              </w:rPr>
              <w:instrText xml:space="preserve"> PAGEREF _Toc43912682 \h </w:instrText>
            </w:r>
            <w:r w:rsidR="00A722C5">
              <w:rPr>
                <w:noProof/>
                <w:webHidden/>
              </w:rPr>
            </w:r>
            <w:r w:rsidR="00A722C5">
              <w:rPr>
                <w:noProof/>
                <w:webHidden/>
              </w:rPr>
              <w:fldChar w:fldCharType="separate"/>
            </w:r>
            <w:r w:rsidR="00C95EC2">
              <w:rPr>
                <w:noProof/>
                <w:webHidden/>
              </w:rPr>
              <w:t>37</w:t>
            </w:r>
            <w:r w:rsidR="00A722C5">
              <w:rPr>
                <w:noProof/>
                <w:webHidden/>
              </w:rPr>
              <w:fldChar w:fldCharType="end"/>
            </w:r>
          </w:hyperlink>
        </w:p>
        <w:p w14:paraId="532F056A" w14:textId="1AC0905B" w:rsidR="00A722C5" w:rsidRDefault="00563955">
          <w:pPr>
            <w:pStyle w:val="TOC2"/>
            <w:tabs>
              <w:tab w:val="right" w:leader="dot" w:pos="9350"/>
            </w:tabs>
            <w:rPr>
              <w:rFonts w:cstheme="minorBidi"/>
              <w:noProof/>
            </w:rPr>
          </w:pPr>
          <w:hyperlink w:anchor="_Toc43912683" w:history="1">
            <w:r w:rsidR="00A722C5" w:rsidRPr="00204C03">
              <w:rPr>
                <w:rStyle w:val="Hyperlink"/>
                <w:noProof/>
              </w:rPr>
              <w:t>CorrTrim Uploading History Inquiry [JU8]</w:t>
            </w:r>
            <w:r w:rsidR="00A722C5">
              <w:rPr>
                <w:noProof/>
                <w:webHidden/>
              </w:rPr>
              <w:tab/>
            </w:r>
            <w:r w:rsidR="00A722C5">
              <w:rPr>
                <w:noProof/>
                <w:webHidden/>
              </w:rPr>
              <w:fldChar w:fldCharType="begin"/>
            </w:r>
            <w:r w:rsidR="00A722C5">
              <w:rPr>
                <w:noProof/>
                <w:webHidden/>
              </w:rPr>
              <w:instrText xml:space="preserve"> PAGEREF _Toc43912683 \h </w:instrText>
            </w:r>
            <w:r w:rsidR="00A722C5">
              <w:rPr>
                <w:noProof/>
                <w:webHidden/>
              </w:rPr>
            </w:r>
            <w:r w:rsidR="00A722C5">
              <w:rPr>
                <w:noProof/>
                <w:webHidden/>
              </w:rPr>
              <w:fldChar w:fldCharType="separate"/>
            </w:r>
            <w:r w:rsidR="00C95EC2">
              <w:rPr>
                <w:noProof/>
                <w:webHidden/>
              </w:rPr>
              <w:t>38</w:t>
            </w:r>
            <w:r w:rsidR="00A722C5">
              <w:rPr>
                <w:noProof/>
                <w:webHidden/>
              </w:rPr>
              <w:fldChar w:fldCharType="end"/>
            </w:r>
          </w:hyperlink>
        </w:p>
        <w:p w14:paraId="7DDFB508" w14:textId="2D446D89" w:rsidR="00A722C5" w:rsidRDefault="00563955">
          <w:pPr>
            <w:pStyle w:val="TOC1"/>
            <w:tabs>
              <w:tab w:val="right" w:leader="dot" w:pos="9350"/>
            </w:tabs>
            <w:rPr>
              <w:rFonts w:cstheme="minorBidi"/>
              <w:noProof/>
            </w:rPr>
          </w:pPr>
          <w:hyperlink w:anchor="_Toc43912685" w:history="1">
            <w:r w:rsidR="00A722C5" w:rsidRPr="00204C03">
              <w:rPr>
                <w:rStyle w:val="Hyperlink"/>
                <w:b/>
                <w:bCs/>
                <w:noProof/>
              </w:rPr>
              <w:t>Close/Reopen Jobs [JC]</w:t>
            </w:r>
            <w:r w:rsidR="00A722C5">
              <w:rPr>
                <w:noProof/>
                <w:webHidden/>
              </w:rPr>
              <w:tab/>
            </w:r>
            <w:r w:rsidR="00A722C5">
              <w:rPr>
                <w:noProof/>
                <w:webHidden/>
              </w:rPr>
              <w:fldChar w:fldCharType="begin"/>
            </w:r>
            <w:r w:rsidR="00A722C5">
              <w:rPr>
                <w:noProof/>
                <w:webHidden/>
              </w:rPr>
              <w:instrText xml:space="preserve"> PAGEREF _Toc43912685 \h </w:instrText>
            </w:r>
            <w:r w:rsidR="00A722C5">
              <w:rPr>
                <w:noProof/>
                <w:webHidden/>
              </w:rPr>
            </w:r>
            <w:r w:rsidR="00A722C5">
              <w:rPr>
                <w:noProof/>
                <w:webHidden/>
              </w:rPr>
              <w:fldChar w:fldCharType="separate"/>
            </w:r>
            <w:r w:rsidR="00C95EC2">
              <w:rPr>
                <w:noProof/>
                <w:webHidden/>
              </w:rPr>
              <w:t>39</w:t>
            </w:r>
            <w:r w:rsidR="00A722C5">
              <w:rPr>
                <w:noProof/>
                <w:webHidden/>
              </w:rPr>
              <w:fldChar w:fldCharType="end"/>
            </w:r>
          </w:hyperlink>
        </w:p>
        <w:p w14:paraId="0A30DF95" w14:textId="5E90F678" w:rsidR="00A722C5" w:rsidRDefault="00563955">
          <w:pPr>
            <w:pStyle w:val="TOC2"/>
            <w:tabs>
              <w:tab w:val="right" w:leader="dot" w:pos="9350"/>
            </w:tabs>
            <w:rPr>
              <w:rFonts w:cstheme="minorBidi"/>
              <w:noProof/>
            </w:rPr>
          </w:pPr>
          <w:hyperlink w:anchor="_Toc43912686" w:history="1">
            <w:r w:rsidR="00A722C5" w:rsidRPr="00204C03">
              <w:rPr>
                <w:rStyle w:val="Hyperlink"/>
                <w:noProof/>
              </w:rPr>
              <w:t>Overview</w:t>
            </w:r>
            <w:r w:rsidR="00A722C5">
              <w:rPr>
                <w:noProof/>
                <w:webHidden/>
              </w:rPr>
              <w:tab/>
            </w:r>
            <w:r w:rsidR="00A722C5">
              <w:rPr>
                <w:noProof/>
                <w:webHidden/>
              </w:rPr>
              <w:fldChar w:fldCharType="begin"/>
            </w:r>
            <w:r w:rsidR="00A722C5">
              <w:rPr>
                <w:noProof/>
                <w:webHidden/>
              </w:rPr>
              <w:instrText xml:space="preserve"> PAGEREF _Toc43912686 \h </w:instrText>
            </w:r>
            <w:r w:rsidR="00A722C5">
              <w:rPr>
                <w:noProof/>
                <w:webHidden/>
              </w:rPr>
            </w:r>
            <w:r w:rsidR="00A722C5">
              <w:rPr>
                <w:noProof/>
                <w:webHidden/>
              </w:rPr>
              <w:fldChar w:fldCharType="separate"/>
            </w:r>
            <w:r w:rsidR="00C95EC2">
              <w:rPr>
                <w:noProof/>
                <w:webHidden/>
              </w:rPr>
              <w:t>39</w:t>
            </w:r>
            <w:r w:rsidR="00A722C5">
              <w:rPr>
                <w:noProof/>
                <w:webHidden/>
              </w:rPr>
              <w:fldChar w:fldCharType="end"/>
            </w:r>
          </w:hyperlink>
        </w:p>
        <w:p w14:paraId="0FFE0B5B" w14:textId="420642AE" w:rsidR="00A722C5" w:rsidRDefault="00563955">
          <w:pPr>
            <w:pStyle w:val="TOC2"/>
            <w:tabs>
              <w:tab w:val="right" w:leader="dot" w:pos="9350"/>
            </w:tabs>
            <w:rPr>
              <w:rFonts w:cstheme="minorBidi"/>
              <w:noProof/>
            </w:rPr>
          </w:pPr>
          <w:hyperlink w:anchor="_Toc43912687" w:history="1">
            <w:r w:rsidR="00A722C5" w:rsidRPr="00204C03">
              <w:rPr>
                <w:rStyle w:val="Hyperlink"/>
                <w:noProof/>
              </w:rPr>
              <w:t>Browse Jobs</w:t>
            </w:r>
            <w:r w:rsidR="00A722C5">
              <w:rPr>
                <w:noProof/>
                <w:webHidden/>
              </w:rPr>
              <w:tab/>
            </w:r>
            <w:r w:rsidR="00A722C5">
              <w:rPr>
                <w:noProof/>
                <w:webHidden/>
              </w:rPr>
              <w:fldChar w:fldCharType="begin"/>
            </w:r>
            <w:r w:rsidR="00A722C5">
              <w:rPr>
                <w:noProof/>
                <w:webHidden/>
              </w:rPr>
              <w:instrText xml:space="preserve"> PAGEREF _Toc43912687 \h </w:instrText>
            </w:r>
            <w:r w:rsidR="00A722C5">
              <w:rPr>
                <w:noProof/>
                <w:webHidden/>
              </w:rPr>
            </w:r>
            <w:r w:rsidR="00A722C5">
              <w:rPr>
                <w:noProof/>
                <w:webHidden/>
              </w:rPr>
              <w:fldChar w:fldCharType="separate"/>
            </w:r>
            <w:r w:rsidR="00C95EC2">
              <w:rPr>
                <w:noProof/>
                <w:webHidden/>
              </w:rPr>
              <w:t>39</w:t>
            </w:r>
            <w:r w:rsidR="00A722C5">
              <w:rPr>
                <w:noProof/>
                <w:webHidden/>
              </w:rPr>
              <w:fldChar w:fldCharType="end"/>
            </w:r>
          </w:hyperlink>
        </w:p>
        <w:p w14:paraId="3184727B" w14:textId="609CCCC0" w:rsidR="00A722C5" w:rsidRDefault="00563955">
          <w:pPr>
            <w:pStyle w:val="TOC2"/>
            <w:tabs>
              <w:tab w:val="right" w:leader="dot" w:pos="9350"/>
            </w:tabs>
            <w:rPr>
              <w:rFonts w:cstheme="minorBidi"/>
              <w:noProof/>
            </w:rPr>
          </w:pPr>
          <w:hyperlink w:anchor="_Toc43912689" w:history="1">
            <w:r w:rsidR="00A722C5" w:rsidRPr="00204C03">
              <w:rPr>
                <w:rStyle w:val="Hyperlink"/>
                <w:noProof/>
              </w:rPr>
              <w:t>View Jobs</w:t>
            </w:r>
            <w:r w:rsidR="00A722C5">
              <w:rPr>
                <w:noProof/>
                <w:webHidden/>
              </w:rPr>
              <w:tab/>
            </w:r>
            <w:r w:rsidR="00A722C5">
              <w:rPr>
                <w:noProof/>
                <w:webHidden/>
              </w:rPr>
              <w:fldChar w:fldCharType="begin"/>
            </w:r>
            <w:r w:rsidR="00A722C5">
              <w:rPr>
                <w:noProof/>
                <w:webHidden/>
              </w:rPr>
              <w:instrText xml:space="preserve"> PAGEREF _Toc43912689 \h </w:instrText>
            </w:r>
            <w:r w:rsidR="00A722C5">
              <w:rPr>
                <w:noProof/>
                <w:webHidden/>
              </w:rPr>
            </w:r>
            <w:r w:rsidR="00A722C5">
              <w:rPr>
                <w:noProof/>
                <w:webHidden/>
              </w:rPr>
              <w:fldChar w:fldCharType="separate"/>
            </w:r>
            <w:r w:rsidR="00C95EC2">
              <w:rPr>
                <w:noProof/>
                <w:webHidden/>
              </w:rPr>
              <w:t>41</w:t>
            </w:r>
            <w:r w:rsidR="00A722C5">
              <w:rPr>
                <w:noProof/>
                <w:webHidden/>
              </w:rPr>
              <w:fldChar w:fldCharType="end"/>
            </w:r>
          </w:hyperlink>
        </w:p>
        <w:p w14:paraId="4128AAA8" w14:textId="2DC030E9" w:rsidR="00A722C5" w:rsidRDefault="00563955">
          <w:pPr>
            <w:pStyle w:val="TOC1"/>
            <w:tabs>
              <w:tab w:val="right" w:leader="dot" w:pos="9350"/>
            </w:tabs>
            <w:rPr>
              <w:rFonts w:cstheme="minorBidi"/>
              <w:noProof/>
            </w:rPr>
          </w:pPr>
          <w:hyperlink w:anchor="_Toc43912690" w:history="1">
            <w:r w:rsidR="00A722C5" w:rsidRPr="00204C03">
              <w:rPr>
                <w:rStyle w:val="Hyperlink"/>
                <w:b/>
                <w:bCs/>
                <w:noProof/>
              </w:rPr>
              <w:t>Query Jobs [JQ]</w:t>
            </w:r>
            <w:r w:rsidR="00A722C5">
              <w:rPr>
                <w:noProof/>
                <w:webHidden/>
              </w:rPr>
              <w:tab/>
            </w:r>
            <w:r w:rsidR="00A722C5">
              <w:rPr>
                <w:noProof/>
                <w:webHidden/>
              </w:rPr>
              <w:fldChar w:fldCharType="begin"/>
            </w:r>
            <w:r w:rsidR="00A722C5">
              <w:rPr>
                <w:noProof/>
                <w:webHidden/>
              </w:rPr>
              <w:instrText xml:space="preserve"> PAGEREF _Toc43912690 \h </w:instrText>
            </w:r>
            <w:r w:rsidR="00A722C5">
              <w:rPr>
                <w:noProof/>
                <w:webHidden/>
              </w:rPr>
            </w:r>
            <w:r w:rsidR="00A722C5">
              <w:rPr>
                <w:noProof/>
                <w:webHidden/>
              </w:rPr>
              <w:fldChar w:fldCharType="separate"/>
            </w:r>
            <w:r w:rsidR="00C95EC2">
              <w:rPr>
                <w:noProof/>
                <w:webHidden/>
              </w:rPr>
              <w:t>42</w:t>
            </w:r>
            <w:r w:rsidR="00A722C5">
              <w:rPr>
                <w:noProof/>
                <w:webHidden/>
              </w:rPr>
              <w:fldChar w:fldCharType="end"/>
            </w:r>
          </w:hyperlink>
        </w:p>
        <w:p w14:paraId="5027BDEE" w14:textId="5E41C74A" w:rsidR="00A722C5" w:rsidRDefault="00563955">
          <w:pPr>
            <w:pStyle w:val="TOC2"/>
            <w:tabs>
              <w:tab w:val="right" w:leader="dot" w:pos="9350"/>
            </w:tabs>
            <w:rPr>
              <w:rFonts w:cstheme="minorBidi"/>
              <w:noProof/>
            </w:rPr>
          </w:pPr>
          <w:hyperlink w:anchor="_Toc43912691" w:history="1">
            <w:r w:rsidR="00A722C5" w:rsidRPr="00204C03">
              <w:rPr>
                <w:rStyle w:val="Hyperlink"/>
                <w:noProof/>
              </w:rPr>
              <w:t>Job Variance [JQ1]</w:t>
            </w:r>
            <w:r w:rsidR="00A722C5">
              <w:rPr>
                <w:noProof/>
                <w:webHidden/>
              </w:rPr>
              <w:tab/>
            </w:r>
            <w:r w:rsidR="00A722C5">
              <w:rPr>
                <w:noProof/>
                <w:webHidden/>
              </w:rPr>
              <w:fldChar w:fldCharType="begin"/>
            </w:r>
            <w:r w:rsidR="00A722C5">
              <w:rPr>
                <w:noProof/>
                <w:webHidden/>
              </w:rPr>
              <w:instrText xml:space="preserve"> PAGEREF _Toc43912691 \h </w:instrText>
            </w:r>
            <w:r w:rsidR="00A722C5">
              <w:rPr>
                <w:noProof/>
                <w:webHidden/>
              </w:rPr>
            </w:r>
            <w:r w:rsidR="00A722C5">
              <w:rPr>
                <w:noProof/>
                <w:webHidden/>
              </w:rPr>
              <w:fldChar w:fldCharType="separate"/>
            </w:r>
            <w:r w:rsidR="00C95EC2">
              <w:rPr>
                <w:noProof/>
                <w:webHidden/>
              </w:rPr>
              <w:t>42</w:t>
            </w:r>
            <w:r w:rsidR="00A722C5">
              <w:rPr>
                <w:noProof/>
                <w:webHidden/>
              </w:rPr>
              <w:fldChar w:fldCharType="end"/>
            </w:r>
          </w:hyperlink>
        </w:p>
        <w:p w14:paraId="799682EC" w14:textId="159BD666" w:rsidR="00A722C5" w:rsidRDefault="00563955">
          <w:pPr>
            <w:pStyle w:val="TOC3"/>
            <w:tabs>
              <w:tab w:val="right" w:leader="dot" w:pos="9350"/>
            </w:tabs>
            <w:rPr>
              <w:rFonts w:cstheme="minorBidi"/>
              <w:noProof/>
            </w:rPr>
          </w:pPr>
          <w:hyperlink w:anchor="_Toc43912693" w:history="1">
            <w:r w:rsidR="00A722C5" w:rsidRPr="00204C03">
              <w:rPr>
                <w:rStyle w:val="Hyperlink"/>
                <w:noProof/>
              </w:rPr>
              <w:t>View Jobs</w:t>
            </w:r>
            <w:r w:rsidR="00A722C5">
              <w:rPr>
                <w:noProof/>
                <w:webHidden/>
              </w:rPr>
              <w:tab/>
            </w:r>
            <w:r w:rsidR="00A722C5">
              <w:rPr>
                <w:noProof/>
                <w:webHidden/>
              </w:rPr>
              <w:fldChar w:fldCharType="begin"/>
            </w:r>
            <w:r w:rsidR="00A722C5">
              <w:rPr>
                <w:noProof/>
                <w:webHidden/>
              </w:rPr>
              <w:instrText xml:space="preserve"> PAGEREF _Toc43912693 \h </w:instrText>
            </w:r>
            <w:r w:rsidR="00A722C5">
              <w:rPr>
                <w:noProof/>
                <w:webHidden/>
              </w:rPr>
            </w:r>
            <w:r w:rsidR="00A722C5">
              <w:rPr>
                <w:noProof/>
                <w:webHidden/>
              </w:rPr>
              <w:fldChar w:fldCharType="separate"/>
            </w:r>
            <w:r w:rsidR="00C95EC2">
              <w:rPr>
                <w:noProof/>
                <w:webHidden/>
              </w:rPr>
              <w:t>44</w:t>
            </w:r>
            <w:r w:rsidR="00A722C5">
              <w:rPr>
                <w:noProof/>
                <w:webHidden/>
              </w:rPr>
              <w:fldChar w:fldCharType="end"/>
            </w:r>
          </w:hyperlink>
        </w:p>
        <w:p w14:paraId="1E29A25B" w14:textId="52B55DF2" w:rsidR="00A722C5" w:rsidRDefault="00563955">
          <w:pPr>
            <w:pStyle w:val="TOC3"/>
            <w:tabs>
              <w:tab w:val="right" w:leader="dot" w:pos="9350"/>
            </w:tabs>
            <w:rPr>
              <w:rFonts w:cstheme="minorBidi"/>
              <w:noProof/>
            </w:rPr>
          </w:pPr>
          <w:hyperlink w:anchor="_Toc43912694" w:history="1">
            <w:r w:rsidR="00A722C5" w:rsidRPr="00204C03">
              <w:rPr>
                <w:rStyle w:val="Hyperlink"/>
                <w:noProof/>
              </w:rPr>
              <w:t>Material</w:t>
            </w:r>
            <w:r w:rsidR="00A722C5">
              <w:rPr>
                <w:noProof/>
                <w:webHidden/>
              </w:rPr>
              <w:tab/>
            </w:r>
            <w:r w:rsidR="00A722C5">
              <w:rPr>
                <w:noProof/>
                <w:webHidden/>
              </w:rPr>
              <w:fldChar w:fldCharType="begin"/>
            </w:r>
            <w:r w:rsidR="00A722C5">
              <w:rPr>
                <w:noProof/>
                <w:webHidden/>
              </w:rPr>
              <w:instrText xml:space="preserve"> PAGEREF _Toc43912694 \h </w:instrText>
            </w:r>
            <w:r w:rsidR="00A722C5">
              <w:rPr>
                <w:noProof/>
                <w:webHidden/>
              </w:rPr>
            </w:r>
            <w:r w:rsidR="00A722C5">
              <w:rPr>
                <w:noProof/>
                <w:webHidden/>
              </w:rPr>
              <w:fldChar w:fldCharType="separate"/>
            </w:r>
            <w:r w:rsidR="00C95EC2">
              <w:rPr>
                <w:noProof/>
                <w:webHidden/>
              </w:rPr>
              <w:t>45</w:t>
            </w:r>
            <w:r w:rsidR="00A722C5">
              <w:rPr>
                <w:noProof/>
                <w:webHidden/>
              </w:rPr>
              <w:fldChar w:fldCharType="end"/>
            </w:r>
          </w:hyperlink>
        </w:p>
        <w:p w14:paraId="3E463209" w14:textId="1C184FC8" w:rsidR="00A722C5" w:rsidRDefault="00563955">
          <w:pPr>
            <w:pStyle w:val="TOC3"/>
            <w:tabs>
              <w:tab w:val="right" w:leader="dot" w:pos="9350"/>
            </w:tabs>
            <w:rPr>
              <w:rFonts w:cstheme="minorBidi"/>
              <w:noProof/>
            </w:rPr>
          </w:pPr>
          <w:hyperlink w:anchor="_Toc43912695" w:history="1">
            <w:r w:rsidR="00A722C5" w:rsidRPr="00204C03">
              <w:rPr>
                <w:rStyle w:val="Hyperlink"/>
                <w:noProof/>
              </w:rPr>
              <w:t>Machine Hours</w:t>
            </w:r>
            <w:r w:rsidR="00A722C5">
              <w:rPr>
                <w:noProof/>
                <w:webHidden/>
              </w:rPr>
              <w:tab/>
            </w:r>
            <w:r w:rsidR="00A722C5">
              <w:rPr>
                <w:noProof/>
                <w:webHidden/>
              </w:rPr>
              <w:fldChar w:fldCharType="begin"/>
            </w:r>
            <w:r w:rsidR="00A722C5">
              <w:rPr>
                <w:noProof/>
                <w:webHidden/>
              </w:rPr>
              <w:instrText xml:space="preserve"> PAGEREF _Toc43912695 \h </w:instrText>
            </w:r>
            <w:r w:rsidR="00A722C5">
              <w:rPr>
                <w:noProof/>
                <w:webHidden/>
              </w:rPr>
            </w:r>
            <w:r w:rsidR="00A722C5">
              <w:rPr>
                <w:noProof/>
                <w:webHidden/>
              </w:rPr>
              <w:fldChar w:fldCharType="separate"/>
            </w:r>
            <w:r w:rsidR="00C95EC2">
              <w:rPr>
                <w:noProof/>
                <w:webHidden/>
              </w:rPr>
              <w:t>45</w:t>
            </w:r>
            <w:r w:rsidR="00A722C5">
              <w:rPr>
                <w:noProof/>
                <w:webHidden/>
              </w:rPr>
              <w:fldChar w:fldCharType="end"/>
            </w:r>
          </w:hyperlink>
        </w:p>
        <w:p w14:paraId="25FA46DB" w14:textId="3DD59DB3" w:rsidR="00A722C5" w:rsidRDefault="00563955">
          <w:pPr>
            <w:pStyle w:val="TOC3"/>
            <w:tabs>
              <w:tab w:val="right" w:leader="dot" w:pos="9350"/>
            </w:tabs>
            <w:rPr>
              <w:rFonts w:cstheme="minorBidi"/>
              <w:noProof/>
            </w:rPr>
          </w:pPr>
          <w:hyperlink w:anchor="_Toc43912696" w:history="1">
            <w:r w:rsidR="00A722C5" w:rsidRPr="00204C03">
              <w:rPr>
                <w:rStyle w:val="Hyperlink"/>
                <w:noProof/>
              </w:rPr>
              <w:t>Machine Qtys</w:t>
            </w:r>
            <w:r w:rsidR="00A722C5">
              <w:rPr>
                <w:noProof/>
                <w:webHidden/>
              </w:rPr>
              <w:tab/>
            </w:r>
            <w:r w:rsidR="00A722C5">
              <w:rPr>
                <w:noProof/>
                <w:webHidden/>
              </w:rPr>
              <w:fldChar w:fldCharType="begin"/>
            </w:r>
            <w:r w:rsidR="00A722C5">
              <w:rPr>
                <w:noProof/>
                <w:webHidden/>
              </w:rPr>
              <w:instrText xml:space="preserve"> PAGEREF _Toc43912696 \h </w:instrText>
            </w:r>
            <w:r w:rsidR="00A722C5">
              <w:rPr>
                <w:noProof/>
                <w:webHidden/>
              </w:rPr>
            </w:r>
            <w:r w:rsidR="00A722C5">
              <w:rPr>
                <w:noProof/>
                <w:webHidden/>
              </w:rPr>
              <w:fldChar w:fldCharType="separate"/>
            </w:r>
            <w:r w:rsidR="00C95EC2">
              <w:rPr>
                <w:noProof/>
                <w:webHidden/>
              </w:rPr>
              <w:t>46</w:t>
            </w:r>
            <w:r w:rsidR="00A722C5">
              <w:rPr>
                <w:noProof/>
                <w:webHidden/>
              </w:rPr>
              <w:fldChar w:fldCharType="end"/>
            </w:r>
          </w:hyperlink>
        </w:p>
        <w:p w14:paraId="0D7D1342" w14:textId="416E9580" w:rsidR="00A722C5" w:rsidRDefault="00563955">
          <w:pPr>
            <w:pStyle w:val="TOC3"/>
            <w:tabs>
              <w:tab w:val="right" w:leader="dot" w:pos="9350"/>
            </w:tabs>
            <w:rPr>
              <w:rFonts w:cstheme="minorBidi"/>
              <w:noProof/>
            </w:rPr>
          </w:pPr>
          <w:hyperlink w:anchor="_Toc43912697" w:history="1">
            <w:r w:rsidR="00A722C5" w:rsidRPr="00204C03">
              <w:rPr>
                <w:rStyle w:val="Hyperlink"/>
                <w:noProof/>
              </w:rPr>
              <w:t>Waste</w:t>
            </w:r>
            <w:r w:rsidR="00A722C5">
              <w:rPr>
                <w:noProof/>
                <w:webHidden/>
              </w:rPr>
              <w:tab/>
            </w:r>
            <w:r w:rsidR="00A722C5">
              <w:rPr>
                <w:noProof/>
                <w:webHidden/>
              </w:rPr>
              <w:fldChar w:fldCharType="begin"/>
            </w:r>
            <w:r w:rsidR="00A722C5">
              <w:rPr>
                <w:noProof/>
                <w:webHidden/>
              </w:rPr>
              <w:instrText xml:space="preserve"> PAGEREF _Toc43912697 \h </w:instrText>
            </w:r>
            <w:r w:rsidR="00A722C5">
              <w:rPr>
                <w:noProof/>
                <w:webHidden/>
              </w:rPr>
            </w:r>
            <w:r w:rsidR="00A722C5">
              <w:rPr>
                <w:noProof/>
                <w:webHidden/>
              </w:rPr>
              <w:fldChar w:fldCharType="separate"/>
            </w:r>
            <w:r w:rsidR="00C95EC2">
              <w:rPr>
                <w:noProof/>
                <w:webHidden/>
              </w:rPr>
              <w:t>46</w:t>
            </w:r>
            <w:r w:rsidR="00A722C5">
              <w:rPr>
                <w:noProof/>
                <w:webHidden/>
              </w:rPr>
              <w:fldChar w:fldCharType="end"/>
            </w:r>
          </w:hyperlink>
        </w:p>
        <w:p w14:paraId="12587A56" w14:textId="057564C7" w:rsidR="00A722C5" w:rsidRDefault="00563955">
          <w:pPr>
            <w:pStyle w:val="TOC3"/>
            <w:tabs>
              <w:tab w:val="right" w:leader="dot" w:pos="9350"/>
            </w:tabs>
            <w:rPr>
              <w:rFonts w:cstheme="minorBidi"/>
              <w:noProof/>
            </w:rPr>
          </w:pPr>
          <w:hyperlink w:anchor="_Toc43912698" w:history="1">
            <w:r w:rsidR="00A722C5" w:rsidRPr="00204C03">
              <w:rPr>
                <w:rStyle w:val="Hyperlink"/>
                <w:noProof/>
              </w:rPr>
              <w:t>Machine Costs</w:t>
            </w:r>
            <w:r w:rsidR="00A722C5">
              <w:rPr>
                <w:noProof/>
                <w:webHidden/>
              </w:rPr>
              <w:tab/>
            </w:r>
            <w:r w:rsidR="00A722C5">
              <w:rPr>
                <w:noProof/>
                <w:webHidden/>
              </w:rPr>
              <w:fldChar w:fldCharType="begin"/>
            </w:r>
            <w:r w:rsidR="00A722C5">
              <w:rPr>
                <w:noProof/>
                <w:webHidden/>
              </w:rPr>
              <w:instrText xml:space="preserve"> PAGEREF _Toc43912698 \h </w:instrText>
            </w:r>
            <w:r w:rsidR="00A722C5">
              <w:rPr>
                <w:noProof/>
                <w:webHidden/>
              </w:rPr>
            </w:r>
            <w:r w:rsidR="00A722C5">
              <w:rPr>
                <w:noProof/>
                <w:webHidden/>
              </w:rPr>
              <w:fldChar w:fldCharType="separate"/>
            </w:r>
            <w:r w:rsidR="00C95EC2">
              <w:rPr>
                <w:noProof/>
                <w:webHidden/>
              </w:rPr>
              <w:t>47</w:t>
            </w:r>
            <w:r w:rsidR="00A722C5">
              <w:rPr>
                <w:noProof/>
                <w:webHidden/>
              </w:rPr>
              <w:fldChar w:fldCharType="end"/>
            </w:r>
          </w:hyperlink>
        </w:p>
        <w:p w14:paraId="6759E0EC" w14:textId="6DCA6A76" w:rsidR="00A722C5" w:rsidRDefault="00563955">
          <w:pPr>
            <w:pStyle w:val="TOC3"/>
            <w:tabs>
              <w:tab w:val="right" w:leader="dot" w:pos="9350"/>
            </w:tabs>
            <w:rPr>
              <w:rFonts w:cstheme="minorBidi"/>
              <w:noProof/>
            </w:rPr>
          </w:pPr>
          <w:hyperlink w:anchor="_Toc43912699" w:history="1">
            <w:r w:rsidR="00A722C5" w:rsidRPr="00204C03">
              <w:rPr>
                <w:rStyle w:val="Hyperlink"/>
                <w:noProof/>
              </w:rPr>
              <w:t>D.L.</w:t>
            </w:r>
            <w:r w:rsidR="00A722C5">
              <w:rPr>
                <w:noProof/>
                <w:webHidden/>
              </w:rPr>
              <w:tab/>
            </w:r>
            <w:r w:rsidR="00A722C5">
              <w:rPr>
                <w:noProof/>
                <w:webHidden/>
              </w:rPr>
              <w:fldChar w:fldCharType="begin"/>
            </w:r>
            <w:r w:rsidR="00A722C5">
              <w:rPr>
                <w:noProof/>
                <w:webHidden/>
              </w:rPr>
              <w:instrText xml:space="preserve"> PAGEREF _Toc43912699 \h </w:instrText>
            </w:r>
            <w:r w:rsidR="00A722C5">
              <w:rPr>
                <w:noProof/>
                <w:webHidden/>
              </w:rPr>
            </w:r>
            <w:r w:rsidR="00A722C5">
              <w:rPr>
                <w:noProof/>
                <w:webHidden/>
              </w:rPr>
              <w:fldChar w:fldCharType="separate"/>
            </w:r>
            <w:r w:rsidR="00C95EC2">
              <w:rPr>
                <w:noProof/>
                <w:webHidden/>
              </w:rPr>
              <w:t>47</w:t>
            </w:r>
            <w:r w:rsidR="00A722C5">
              <w:rPr>
                <w:noProof/>
                <w:webHidden/>
              </w:rPr>
              <w:fldChar w:fldCharType="end"/>
            </w:r>
          </w:hyperlink>
        </w:p>
        <w:p w14:paraId="7E16B9F6" w14:textId="1F7AE571" w:rsidR="00A722C5" w:rsidRDefault="00563955">
          <w:pPr>
            <w:pStyle w:val="TOC3"/>
            <w:tabs>
              <w:tab w:val="right" w:leader="dot" w:pos="9350"/>
            </w:tabs>
            <w:rPr>
              <w:rFonts w:cstheme="minorBidi"/>
              <w:noProof/>
            </w:rPr>
          </w:pPr>
          <w:hyperlink w:anchor="_Toc43912700" w:history="1">
            <w:r w:rsidR="00A722C5" w:rsidRPr="00204C03">
              <w:rPr>
                <w:rStyle w:val="Hyperlink"/>
                <w:noProof/>
              </w:rPr>
              <w:t>Variable Overhead</w:t>
            </w:r>
            <w:r w:rsidR="00A722C5">
              <w:rPr>
                <w:noProof/>
                <w:webHidden/>
              </w:rPr>
              <w:tab/>
            </w:r>
            <w:r w:rsidR="00A722C5">
              <w:rPr>
                <w:noProof/>
                <w:webHidden/>
              </w:rPr>
              <w:fldChar w:fldCharType="begin"/>
            </w:r>
            <w:r w:rsidR="00A722C5">
              <w:rPr>
                <w:noProof/>
                <w:webHidden/>
              </w:rPr>
              <w:instrText xml:space="preserve"> PAGEREF _Toc43912700 \h </w:instrText>
            </w:r>
            <w:r w:rsidR="00A722C5">
              <w:rPr>
                <w:noProof/>
                <w:webHidden/>
              </w:rPr>
            </w:r>
            <w:r w:rsidR="00A722C5">
              <w:rPr>
                <w:noProof/>
                <w:webHidden/>
              </w:rPr>
              <w:fldChar w:fldCharType="separate"/>
            </w:r>
            <w:r w:rsidR="00C95EC2">
              <w:rPr>
                <w:noProof/>
                <w:webHidden/>
              </w:rPr>
              <w:t>48</w:t>
            </w:r>
            <w:r w:rsidR="00A722C5">
              <w:rPr>
                <w:noProof/>
                <w:webHidden/>
              </w:rPr>
              <w:fldChar w:fldCharType="end"/>
            </w:r>
          </w:hyperlink>
        </w:p>
        <w:p w14:paraId="48E918B7" w14:textId="7AAF7DA9" w:rsidR="00A722C5" w:rsidRDefault="00563955">
          <w:pPr>
            <w:pStyle w:val="TOC3"/>
            <w:tabs>
              <w:tab w:val="right" w:leader="dot" w:pos="9350"/>
            </w:tabs>
            <w:rPr>
              <w:rFonts w:cstheme="minorBidi"/>
              <w:noProof/>
            </w:rPr>
          </w:pPr>
          <w:hyperlink w:anchor="_Toc43912701" w:history="1">
            <w:r w:rsidR="00A722C5" w:rsidRPr="00204C03">
              <w:rPr>
                <w:rStyle w:val="Hyperlink"/>
                <w:noProof/>
              </w:rPr>
              <w:t>Fixed Overhead</w:t>
            </w:r>
            <w:r w:rsidR="00A722C5">
              <w:rPr>
                <w:noProof/>
                <w:webHidden/>
              </w:rPr>
              <w:tab/>
            </w:r>
            <w:r w:rsidR="00A722C5">
              <w:rPr>
                <w:noProof/>
                <w:webHidden/>
              </w:rPr>
              <w:fldChar w:fldCharType="begin"/>
            </w:r>
            <w:r w:rsidR="00A722C5">
              <w:rPr>
                <w:noProof/>
                <w:webHidden/>
              </w:rPr>
              <w:instrText xml:space="preserve"> PAGEREF _Toc43912701 \h </w:instrText>
            </w:r>
            <w:r w:rsidR="00A722C5">
              <w:rPr>
                <w:noProof/>
                <w:webHidden/>
              </w:rPr>
            </w:r>
            <w:r w:rsidR="00A722C5">
              <w:rPr>
                <w:noProof/>
                <w:webHidden/>
              </w:rPr>
              <w:fldChar w:fldCharType="separate"/>
            </w:r>
            <w:r w:rsidR="00C95EC2">
              <w:rPr>
                <w:noProof/>
                <w:webHidden/>
              </w:rPr>
              <w:t>48</w:t>
            </w:r>
            <w:r w:rsidR="00A722C5">
              <w:rPr>
                <w:noProof/>
                <w:webHidden/>
              </w:rPr>
              <w:fldChar w:fldCharType="end"/>
            </w:r>
          </w:hyperlink>
        </w:p>
        <w:p w14:paraId="3165F22F" w14:textId="709ED499" w:rsidR="00A722C5" w:rsidRDefault="00563955">
          <w:pPr>
            <w:pStyle w:val="TOC3"/>
            <w:tabs>
              <w:tab w:val="right" w:leader="dot" w:pos="9350"/>
            </w:tabs>
            <w:rPr>
              <w:rFonts w:cstheme="minorBidi"/>
              <w:noProof/>
            </w:rPr>
          </w:pPr>
          <w:hyperlink w:anchor="_Toc43912702" w:history="1">
            <w:r w:rsidR="00A722C5" w:rsidRPr="00204C03">
              <w:rPr>
                <w:rStyle w:val="Hyperlink"/>
                <w:noProof/>
              </w:rPr>
              <w:t>Miscellaneous</w:t>
            </w:r>
            <w:r w:rsidR="00A722C5">
              <w:rPr>
                <w:noProof/>
                <w:webHidden/>
              </w:rPr>
              <w:tab/>
            </w:r>
            <w:r w:rsidR="00A722C5">
              <w:rPr>
                <w:noProof/>
                <w:webHidden/>
              </w:rPr>
              <w:fldChar w:fldCharType="begin"/>
            </w:r>
            <w:r w:rsidR="00A722C5">
              <w:rPr>
                <w:noProof/>
                <w:webHidden/>
              </w:rPr>
              <w:instrText xml:space="preserve"> PAGEREF _Toc43912702 \h </w:instrText>
            </w:r>
            <w:r w:rsidR="00A722C5">
              <w:rPr>
                <w:noProof/>
                <w:webHidden/>
              </w:rPr>
            </w:r>
            <w:r w:rsidR="00A722C5">
              <w:rPr>
                <w:noProof/>
                <w:webHidden/>
              </w:rPr>
              <w:fldChar w:fldCharType="separate"/>
            </w:r>
            <w:r w:rsidR="00C95EC2">
              <w:rPr>
                <w:noProof/>
                <w:webHidden/>
              </w:rPr>
              <w:t>49</w:t>
            </w:r>
            <w:r w:rsidR="00A722C5">
              <w:rPr>
                <w:noProof/>
                <w:webHidden/>
              </w:rPr>
              <w:fldChar w:fldCharType="end"/>
            </w:r>
          </w:hyperlink>
        </w:p>
        <w:p w14:paraId="2F08B66A" w14:textId="76D64DD5" w:rsidR="00A722C5" w:rsidRDefault="00563955">
          <w:pPr>
            <w:pStyle w:val="TOC3"/>
            <w:tabs>
              <w:tab w:val="right" w:leader="dot" w:pos="9350"/>
            </w:tabs>
            <w:rPr>
              <w:rFonts w:cstheme="minorBidi"/>
              <w:noProof/>
            </w:rPr>
          </w:pPr>
          <w:hyperlink w:anchor="_Toc43912703" w:history="1">
            <w:r w:rsidR="00A722C5" w:rsidRPr="00204C03">
              <w:rPr>
                <w:rStyle w:val="Hyperlink"/>
                <w:noProof/>
              </w:rPr>
              <w:t>Add Miscellaneous</w:t>
            </w:r>
            <w:r w:rsidR="00A722C5">
              <w:rPr>
                <w:noProof/>
                <w:webHidden/>
              </w:rPr>
              <w:tab/>
            </w:r>
            <w:r w:rsidR="00A722C5">
              <w:rPr>
                <w:noProof/>
                <w:webHidden/>
              </w:rPr>
              <w:fldChar w:fldCharType="begin"/>
            </w:r>
            <w:r w:rsidR="00A722C5">
              <w:rPr>
                <w:noProof/>
                <w:webHidden/>
              </w:rPr>
              <w:instrText xml:space="preserve"> PAGEREF _Toc43912703 \h </w:instrText>
            </w:r>
            <w:r w:rsidR="00A722C5">
              <w:rPr>
                <w:noProof/>
                <w:webHidden/>
              </w:rPr>
            </w:r>
            <w:r w:rsidR="00A722C5">
              <w:rPr>
                <w:noProof/>
                <w:webHidden/>
              </w:rPr>
              <w:fldChar w:fldCharType="separate"/>
            </w:r>
            <w:r w:rsidR="00C95EC2">
              <w:rPr>
                <w:noProof/>
                <w:webHidden/>
              </w:rPr>
              <w:t>50</w:t>
            </w:r>
            <w:r w:rsidR="00A722C5">
              <w:rPr>
                <w:noProof/>
                <w:webHidden/>
              </w:rPr>
              <w:fldChar w:fldCharType="end"/>
            </w:r>
          </w:hyperlink>
        </w:p>
        <w:p w14:paraId="5B26825A" w14:textId="0F25D41D" w:rsidR="00A722C5" w:rsidRDefault="00563955">
          <w:pPr>
            <w:pStyle w:val="TOC1"/>
            <w:tabs>
              <w:tab w:val="right" w:leader="dot" w:pos="9350"/>
            </w:tabs>
            <w:rPr>
              <w:rFonts w:cstheme="minorBidi"/>
              <w:noProof/>
            </w:rPr>
          </w:pPr>
          <w:hyperlink w:anchor="_Toc43912705" w:history="1">
            <w:r w:rsidR="00A722C5" w:rsidRPr="00204C03">
              <w:rPr>
                <w:rStyle w:val="Hyperlink"/>
                <w:b/>
                <w:bCs/>
                <w:noProof/>
              </w:rPr>
              <w:t>Reports for Job Costing [JR]</w:t>
            </w:r>
            <w:r w:rsidR="00A722C5">
              <w:rPr>
                <w:noProof/>
                <w:webHidden/>
              </w:rPr>
              <w:tab/>
            </w:r>
            <w:r w:rsidR="00A722C5">
              <w:rPr>
                <w:noProof/>
                <w:webHidden/>
              </w:rPr>
              <w:fldChar w:fldCharType="begin"/>
            </w:r>
            <w:r w:rsidR="00A722C5">
              <w:rPr>
                <w:noProof/>
                <w:webHidden/>
              </w:rPr>
              <w:instrText xml:space="preserve"> PAGEREF _Toc43912705 \h </w:instrText>
            </w:r>
            <w:r w:rsidR="00A722C5">
              <w:rPr>
                <w:noProof/>
                <w:webHidden/>
              </w:rPr>
            </w:r>
            <w:r w:rsidR="00A722C5">
              <w:rPr>
                <w:noProof/>
                <w:webHidden/>
              </w:rPr>
              <w:fldChar w:fldCharType="separate"/>
            </w:r>
            <w:r w:rsidR="00C95EC2">
              <w:rPr>
                <w:noProof/>
                <w:webHidden/>
              </w:rPr>
              <w:t>52</w:t>
            </w:r>
            <w:r w:rsidR="00A722C5">
              <w:rPr>
                <w:noProof/>
                <w:webHidden/>
              </w:rPr>
              <w:fldChar w:fldCharType="end"/>
            </w:r>
          </w:hyperlink>
        </w:p>
        <w:p w14:paraId="6F63A403" w14:textId="01EE1C13" w:rsidR="00A722C5" w:rsidRDefault="00563955">
          <w:pPr>
            <w:pStyle w:val="TOC2"/>
            <w:tabs>
              <w:tab w:val="right" w:leader="dot" w:pos="9350"/>
            </w:tabs>
            <w:rPr>
              <w:rFonts w:cstheme="minorBidi"/>
              <w:noProof/>
            </w:rPr>
          </w:pPr>
          <w:hyperlink w:anchor="_Toc43912706" w:history="1">
            <w:r w:rsidR="00A722C5" w:rsidRPr="00204C03">
              <w:rPr>
                <w:rStyle w:val="Hyperlink"/>
                <w:noProof/>
              </w:rPr>
              <w:t>W.I.P. Job Audit Trail [JR1]</w:t>
            </w:r>
            <w:r w:rsidR="00A722C5">
              <w:rPr>
                <w:noProof/>
                <w:webHidden/>
              </w:rPr>
              <w:tab/>
            </w:r>
            <w:r w:rsidR="00A722C5">
              <w:rPr>
                <w:noProof/>
                <w:webHidden/>
              </w:rPr>
              <w:fldChar w:fldCharType="begin"/>
            </w:r>
            <w:r w:rsidR="00A722C5">
              <w:rPr>
                <w:noProof/>
                <w:webHidden/>
              </w:rPr>
              <w:instrText xml:space="preserve"> PAGEREF _Toc43912706 \h </w:instrText>
            </w:r>
            <w:r w:rsidR="00A722C5">
              <w:rPr>
                <w:noProof/>
                <w:webHidden/>
              </w:rPr>
            </w:r>
            <w:r w:rsidR="00A722C5">
              <w:rPr>
                <w:noProof/>
                <w:webHidden/>
              </w:rPr>
              <w:fldChar w:fldCharType="separate"/>
            </w:r>
            <w:r w:rsidR="00C95EC2">
              <w:rPr>
                <w:noProof/>
                <w:webHidden/>
              </w:rPr>
              <w:t>52</w:t>
            </w:r>
            <w:r w:rsidR="00A722C5">
              <w:rPr>
                <w:noProof/>
                <w:webHidden/>
              </w:rPr>
              <w:fldChar w:fldCharType="end"/>
            </w:r>
          </w:hyperlink>
        </w:p>
        <w:p w14:paraId="654BFD44" w14:textId="3344F719" w:rsidR="00A722C5" w:rsidRDefault="00563955">
          <w:pPr>
            <w:pStyle w:val="TOC2"/>
            <w:tabs>
              <w:tab w:val="right" w:leader="dot" w:pos="9350"/>
            </w:tabs>
            <w:rPr>
              <w:rFonts w:cstheme="minorBidi"/>
              <w:noProof/>
            </w:rPr>
          </w:pPr>
          <w:hyperlink w:anchor="_Toc43912710" w:history="1">
            <w:r w:rsidR="00A722C5" w:rsidRPr="00204C03">
              <w:rPr>
                <w:rStyle w:val="Hyperlink"/>
                <w:noProof/>
              </w:rPr>
              <w:t>W.I.P. Daily Summary [JR2]</w:t>
            </w:r>
            <w:r w:rsidR="00A722C5">
              <w:rPr>
                <w:noProof/>
                <w:webHidden/>
              </w:rPr>
              <w:tab/>
            </w:r>
            <w:r w:rsidR="00A722C5">
              <w:rPr>
                <w:noProof/>
                <w:webHidden/>
              </w:rPr>
              <w:fldChar w:fldCharType="begin"/>
            </w:r>
            <w:r w:rsidR="00A722C5">
              <w:rPr>
                <w:noProof/>
                <w:webHidden/>
              </w:rPr>
              <w:instrText xml:space="preserve"> PAGEREF _Toc43912710 \h </w:instrText>
            </w:r>
            <w:r w:rsidR="00A722C5">
              <w:rPr>
                <w:noProof/>
                <w:webHidden/>
              </w:rPr>
            </w:r>
            <w:r w:rsidR="00A722C5">
              <w:rPr>
                <w:noProof/>
                <w:webHidden/>
              </w:rPr>
              <w:fldChar w:fldCharType="separate"/>
            </w:r>
            <w:r w:rsidR="00C95EC2">
              <w:rPr>
                <w:noProof/>
                <w:webHidden/>
              </w:rPr>
              <w:t>55</w:t>
            </w:r>
            <w:r w:rsidR="00A722C5">
              <w:rPr>
                <w:noProof/>
                <w:webHidden/>
              </w:rPr>
              <w:fldChar w:fldCharType="end"/>
            </w:r>
          </w:hyperlink>
        </w:p>
        <w:p w14:paraId="08C02655" w14:textId="038B05D1" w:rsidR="00A722C5" w:rsidRDefault="00563955">
          <w:pPr>
            <w:pStyle w:val="TOC2"/>
            <w:tabs>
              <w:tab w:val="right" w:leader="dot" w:pos="9350"/>
            </w:tabs>
            <w:rPr>
              <w:rFonts w:cstheme="minorBidi"/>
              <w:noProof/>
            </w:rPr>
          </w:pPr>
          <w:hyperlink w:anchor="_Toc43912714" w:history="1">
            <w:r w:rsidR="00A722C5" w:rsidRPr="00204C03">
              <w:rPr>
                <w:rStyle w:val="Hyperlink"/>
                <w:noProof/>
              </w:rPr>
              <w:t>Job Summary [JR3]</w:t>
            </w:r>
            <w:r w:rsidR="00A722C5">
              <w:rPr>
                <w:noProof/>
                <w:webHidden/>
              </w:rPr>
              <w:tab/>
            </w:r>
            <w:r w:rsidR="00A722C5">
              <w:rPr>
                <w:noProof/>
                <w:webHidden/>
              </w:rPr>
              <w:fldChar w:fldCharType="begin"/>
            </w:r>
            <w:r w:rsidR="00A722C5">
              <w:rPr>
                <w:noProof/>
                <w:webHidden/>
              </w:rPr>
              <w:instrText xml:space="preserve"> PAGEREF _Toc43912714 \h </w:instrText>
            </w:r>
            <w:r w:rsidR="00A722C5">
              <w:rPr>
                <w:noProof/>
                <w:webHidden/>
              </w:rPr>
            </w:r>
            <w:r w:rsidR="00A722C5">
              <w:rPr>
                <w:noProof/>
                <w:webHidden/>
              </w:rPr>
              <w:fldChar w:fldCharType="separate"/>
            </w:r>
            <w:r w:rsidR="00C95EC2">
              <w:rPr>
                <w:noProof/>
                <w:webHidden/>
              </w:rPr>
              <w:t>57</w:t>
            </w:r>
            <w:r w:rsidR="00A722C5">
              <w:rPr>
                <w:noProof/>
                <w:webHidden/>
              </w:rPr>
              <w:fldChar w:fldCharType="end"/>
            </w:r>
          </w:hyperlink>
        </w:p>
        <w:p w14:paraId="14E3B3E9" w14:textId="02F90BDB" w:rsidR="00A722C5" w:rsidRDefault="00563955">
          <w:pPr>
            <w:pStyle w:val="TOC2"/>
            <w:tabs>
              <w:tab w:val="right" w:leader="dot" w:pos="9350"/>
            </w:tabs>
            <w:rPr>
              <w:rFonts w:cstheme="minorBidi"/>
              <w:noProof/>
            </w:rPr>
          </w:pPr>
          <w:hyperlink w:anchor="_Toc43912719" w:history="1">
            <w:r w:rsidR="00A722C5" w:rsidRPr="00204C03">
              <w:rPr>
                <w:rStyle w:val="Hyperlink"/>
                <w:noProof/>
              </w:rPr>
              <w:t>Waste Analysis by Job [JR4]</w:t>
            </w:r>
            <w:r w:rsidR="00A722C5">
              <w:rPr>
                <w:noProof/>
                <w:webHidden/>
              </w:rPr>
              <w:tab/>
            </w:r>
            <w:r w:rsidR="00A722C5">
              <w:rPr>
                <w:noProof/>
                <w:webHidden/>
              </w:rPr>
              <w:fldChar w:fldCharType="begin"/>
            </w:r>
            <w:r w:rsidR="00A722C5">
              <w:rPr>
                <w:noProof/>
                <w:webHidden/>
              </w:rPr>
              <w:instrText xml:space="preserve"> PAGEREF _Toc43912719 \h </w:instrText>
            </w:r>
            <w:r w:rsidR="00A722C5">
              <w:rPr>
                <w:noProof/>
                <w:webHidden/>
              </w:rPr>
            </w:r>
            <w:r w:rsidR="00A722C5">
              <w:rPr>
                <w:noProof/>
                <w:webHidden/>
              </w:rPr>
              <w:fldChar w:fldCharType="separate"/>
            </w:r>
            <w:r w:rsidR="00C95EC2">
              <w:rPr>
                <w:noProof/>
                <w:webHidden/>
              </w:rPr>
              <w:t>61</w:t>
            </w:r>
            <w:r w:rsidR="00A722C5">
              <w:rPr>
                <w:noProof/>
                <w:webHidden/>
              </w:rPr>
              <w:fldChar w:fldCharType="end"/>
            </w:r>
          </w:hyperlink>
        </w:p>
        <w:p w14:paraId="0515CF3D" w14:textId="2FC33072" w:rsidR="00A722C5" w:rsidRDefault="00563955">
          <w:pPr>
            <w:pStyle w:val="TOC2"/>
            <w:tabs>
              <w:tab w:val="right" w:leader="dot" w:pos="9350"/>
            </w:tabs>
            <w:rPr>
              <w:rFonts w:cstheme="minorBidi"/>
              <w:noProof/>
            </w:rPr>
          </w:pPr>
          <w:hyperlink w:anchor="_Toc43912723" w:history="1">
            <w:r w:rsidR="00A722C5" w:rsidRPr="00204C03">
              <w:rPr>
                <w:rStyle w:val="Hyperlink"/>
                <w:noProof/>
              </w:rPr>
              <w:t>Closed Job Analysis [JR5]</w:t>
            </w:r>
            <w:r w:rsidR="00A722C5">
              <w:rPr>
                <w:noProof/>
                <w:webHidden/>
              </w:rPr>
              <w:tab/>
            </w:r>
            <w:r w:rsidR="00A722C5">
              <w:rPr>
                <w:noProof/>
                <w:webHidden/>
              </w:rPr>
              <w:fldChar w:fldCharType="begin"/>
            </w:r>
            <w:r w:rsidR="00A722C5">
              <w:rPr>
                <w:noProof/>
                <w:webHidden/>
              </w:rPr>
              <w:instrText xml:space="preserve"> PAGEREF _Toc43912723 \h </w:instrText>
            </w:r>
            <w:r w:rsidR="00A722C5">
              <w:rPr>
                <w:noProof/>
                <w:webHidden/>
              </w:rPr>
            </w:r>
            <w:r w:rsidR="00A722C5">
              <w:rPr>
                <w:noProof/>
                <w:webHidden/>
              </w:rPr>
              <w:fldChar w:fldCharType="separate"/>
            </w:r>
            <w:r w:rsidR="00C95EC2">
              <w:rPr>
                <w:noProof/>
                <w:webHidden/>
              </w:rPr>
              <w:t>64</w:t>
            </w:r>
            <w:r w:rsidR="00A722C5">
              <w:rPr>
                <w:noProof/>
                <w:webHidden/>
              </w:rPr>
              <w:fldChar w:fldCharType="end"/>
            </w:r>
          </w:hyperlink>
        </w:p>
        <w:p w14:paraId="38FC0B2E" w14:textId="04DF58BF" w:rsidR="00A722C5" w:rsidRDefault="00563955">
          <w:pPr>
            <w:pStyle w:val="TOC2"/>
            <w:tabs>
              <w:tab w:val="right" w:leader="dot" w:pos="9350"/>
            </w:tabs>
            <w:rPr>
              <w:rFonts w:cstheme="minorBidi"/>
              <w:noProof/>
            </w:rPr>
          </w:pPr>
          <w:hyperlink w:anchor="_Toc43912727" w:history="1">
            <w:r w:rsidR="00A722C5" w:rsidRPr="00204C03">
              <w:rPr>
                <w:rStyle w:val="Hyperlink"/>
                <w:noProof/>
              </w:rPr>
              <w:t>Machine Cost by Job [JR7]</w:t>
            </w:r>
            <w:r w:rsidR="00A722C5">
              <w:rPr>
                <w:noProof/>
                <w:webHidden/>
              </w:rPr>
              <w:tab/>
            </w:r>
            <w:r w:rsidR="00A722C5">
              <w:rPr>
                <w:noProof/>
                <w:webHidden/>
              </w:rPr>
              <w:fldChar w:fldCharType="begin"/>
            </w:r>
            <w:r w:rsidR="00A722C5">
              <w:rPr>
                <w:noProof/>
                <w:webHidden/>
              </w:rPr>
              <w:instrText xml:space="preserve"> PAGEREF _Toc43912727 \h </w:instrText>
            </w:r>
            <w:r w:rsidR="00A722C5">
              <w:rPr>
                <w:noProof/>
                <w:webHidden/>
              </w:rPr>
            </w:r>
            <w:r w:rsidR="00A722C5">
              <w:rPr>
                <w:noProof/>
                <w:webHidden/>
              </w:rPr>
              <w:fldChar w:fldCharType="separate"/>
            </w:r>
            <w:r w:rsidR="00C95EC2">
              <w:rPr>
                <w:noProof/>
                <w:webHidden/>
              </w:rPr>
              <w:t>67</w:t>
            </w:r>
            <w:r w:rsidR="00A722C5">
              <w:rPr>
                <w:noProof/>
                <w:webHidden/>
              </w:rPr>
              <w:fldChar w:fldCharType="end"/>
            </w:r>
          </w:hyperlink>
        </w:p>
        <w:p w14:paraId="7E34BB00" w14:textId="7C462F6F" w:rsidR="00A722C5" w:rsidRDefault="00563955">
          <w:pPr>
            <w:pStyle w:val="TOC2"/>
            <w:tabs>
              <w:tab w:val="right" w:leader="dot" w:pos="9350"/>
            </w:tabs>
            <w:rPr>
              <w:rFonts w:cstheme="minorBidi"/>
              <w:noProof/>
            </w:rPr>
          </w:pPr>
          <w:hyperlink w:anchor="_Toc43912731" w:history="1">
            <w:r w:rsidR="00A722C5" w:rsidRPr="00204C03">
              <w:rPr>
                <w:rStyle w:val="Hyperlink"/>
                <w:noProof/>
              </w:rPr>
              <w:t>Board Reconciliation [JR8]</w:t>
            </w:r>
            <w:r w:rsidR="00A722C5">
              <w:rPr>
                <w:noProof/>
                <w:webHidden/>
              </w:rPr>
              <w:tab/>
            </w:r>
            <w:r w:rsidR="00A722C5">
              <w:rPr>
                <w:noProof/>
                <w:webHidden/>
              </w:rPr>
              <w:fldChar w:fldCharType="begin"/>
            </w:r>
            <w:r w:rsidR="00A722C5">
              <w:rPr>
                <w:noProof/>
                <w:webHidden/>
              </w:rPr>
              <w:instrText xml:space="preserve"> PAGEREF _Toc43912731 \h </w:instrText>
            </w:r>
            <w:r w:rsidR="00A722C5">
              <w:rPr>
                <w:noProof/>
                <w:webHidden/>
              </w:rPr>
            </w:r>
            <w:r w:rsidR="00A722C5">
              <w:rPr>
                <w:noProof/>
                <w:webHidden/>
              </w:rPr>
              <w:fldChar w:fldCharType="separate"/>
            </w:r>
            <w:r w:rsidR="00C95EC2">
              <w:rPr>
                <w:noProof/>
                <w:webHidden/>
              </w:rPr>
              <w:t>70</w:t>
            </w:r>
            <w:r w:rsidR="00A722C5">
              <w:rPr>
                <w:noProof/>
                <w:webHidden/>
              </w:rPr>
              <w:fldChar w:fldCharType="end"/>
            </w:r>
          </w:hyperlink>
        </w:p>
        <w:p w14:paraId="14A06FE3" w14:textId="7D38C3EE" w:rsidR="00A722C5" w:rsidRDefault="00563955">
          <w:pPr>
            <w:pStyle w:val="TOC2"/>
            <w:tabs>
              <w:tab w:val="right" w:leader="dot" w:pos="9350"/>
            </w:tabs>
            <w:rPr>
              <w:rFonts w:cstheme="minorBidi"/>
              <w:noProof/>
            </w:rPr>
          </w:pPr>
          <w:hyperlink w:anchor="_Toc43912735" w:history="1">
            <w:r w:rsidR="00A722C5" w:rsidRPr="00204C03">
              <w:rPr>
                <w:rStyle w:val="Hyperlink"/>
                <w:noProof/>
              </w:rPr>
              <w:t>Job/Vendor Analysis [JR9]</w:t>
            </w:r>
            <w:r w:rsidR="00A722C5">
              <w:rPr>
                <w:noProof/>
                <w:webHidden/>
              </w:rPr>
              <w:tab/>
            </w:r>
            <w:r w:rsidR="00A722C5">
              <w:rPr>
                <w:noProof/>
                <w:webHidden/>
              </w:rPr>
              <w:fldChar w:fldCharType="begin"/>
            </w:r>
            <w:r w:rsidR="00A722C5">
              <w:rPr>
                <w:noProof/>
                <w:webHidden/>
              </w:rPr>
              <w:instrText xml:space="preserve"> PAGEREF _Toc43912735 \h </w:instrText>
            </w:r>
            <w:r w:rsidR="00A722C5">
              <w:rPr>
                <w:noProof/>
                <w:webHidden/>
              </w:rPr>
            </w:r>
            <w:r w:rsidR="00A722C5">
              <w:rPr>
                <w:noProof/>
                <w:webHidden/>
              </w:rPr>
              <w:fldChar w:fldCharType="separate"/>
            </w:r>
            <w:r w:rsidR="00C95EC2">
              <w:rPr>
                <w:noProof/>
                <w:webHidden/>
              </w:rPr>
              <w:t>73</w:t>
            </w:r>
            <w:r w:rsidR="00A722C5">
              <w:rPr>
                <w:noProof/>
                <w:webHidden/>
              </w:rPr>
              <w:fldChar w:fldCharType="end"/>
            </w:r>
          </w:hyperlink>
        </w:p>
        <w:p w14:paraId="059A3172" w14:textId="394BD222" w:rsidR="00A722C5" w:rsidRDefault="00563955">
          <w:pPr>
            <w:pStyle w:val="TOC2"/>
            <w:tabs>
              <w:tab w:val="right" w:leader="dot" w:pos="9350"/>
            </w:tabs>
            <w:rPr>
              <w:rFonts w:cstheme="minorBidi"/>
              <w:noProof/>
            </w:rPr>
          </w:pPr>
          <w:hyperlink w:anchor="_Toc43912739" w:history="1">
            <w:r w:rsidR="00A722C5" w:rsidRPr="00204C03">
              <w:rPr>
                <w:rStyle w:val="Hyperlink"/>
                <w:noProof/>
              </w:rPr>
              <w:t>Job Backlog by Machine [JR)]</w:t>
            </w:r>
            <w:r w:rsidR="00A722C5">
              <w:rPr>
                <w:noProof/>
                <w:webHidden/>
              </w:rPr>
              <w:tab/>
            </w:r>
            <w:r w:rsidR="00A722C5">
              <w:rPr>
                <w:noProof/>
                <w:webHidden/>
              </w:rPr>
              <w:fldChar w:fldCharType="begin"/>
            </w:r>
            <w:r w:rsidR="00A722C5">
              <w:rPr>
                <w:noProof/>
                <w:webHidden/>
              </w:rPr>
              <w:instrText xml:space="preserve"> PAGEREF _Toc43912739 \h </w:instrText>
            </w:r>
            <w:r w:rsidR="00A722C5">
              <w:rPr>
                <w:noProof/>
                <w:webHidden/>
              </w:rPr>
            </w:r>
            <w:r w:rsidR="00A722C5">
              <w:rPr>
                <w:noProof/>
                <w:webHidden/>
              </w:rPr>
              <w:fldChar w:fldCharType="separate"/>
            </w:r>
            <w:r w:rsidR="00C95EC2">
              <w:rPr>
                <w:noProof/>
                <w:webHidden/>
              </w:rPr>
              <w:t>75</w:t>
            </w:r>
            <w:r w:rsidR="00A722C5">
              <w:rPr>
                <w:noProof/>
                <w:webHidden/>
              </w:rPr>
              <w:fldChar w:fldCharType="end"/>
            </w:r>
          </w:hyperlink>
        </w:p>
        <w:p w14:paraId="18B4208A" w14:textId="2606BFD9" w:rsidR="00A722C5" w:rsidRDefault="00563955">
          <w:pPr>
            <w:pStyle w:val="TOC2"/>
            <w:tabs>
              <w:tab w:val="right" w:leader="dot" w:pos="9350"/>
            </w:tabs>
            <w:rPr>
              <w:rFonts w:cstheme="minorBidi"/>
              <w:noProof/>
            </w:rPr>
          </w:pPr>
          <w:hyperlink w:anchor="_Toc43912743" w:history="1">
            <w:r w:rsidR="00A722C5" w:rsidRPr="00204C03">
              <w:rPr>
                <w:rStyle w:val="Hyperlink"/>
                <w:noProof/>
              </w:rPr>
              <w:t>Job Backlog by MSF/Kicks [JR!]</w:t>
            </w:r>
            <w:r w:rsidR="00A722C5">
              <w:rPr>
                <w:noProof/>
                <w:webHidden/>
              </w:rPr>
              <w:tab/>
            </w:r>
            <w:r w:rsidR="00A722C5">
              <w:rPr>
                <w:noProof/>
                <w:webHidden/>
              </w:rPr>
              <w:fldChar w:fldCharType="begin"/>
            </w:r>
            <w:r w:rsidR="00A722C5">
              <w:rPr>
                <w:noProof/>
                <w:webHidden/>
              </w:rPr>
              <w:instrText xml:space="preserve"> PAGEREF _Toc43912743 \h </w:instrText>
            </w:r>
            <w:r w:rsidR="00A722C5">
              <w:rPr>
                <w:noProof/>
                <w:webHidden/>
              </w:rPr>
            </w:r>
            <w:r w:rsidR="00A722C5">
              <w:rPr>
                <w:noProof/>
                <w:webHidden/>
              </w:rPr>
              <w:fldChar w:fldCharType="separate"/>
            </w:r>
            <w:r w:rsidR="00C95EC2">
              <w:rPr>
                <w:noProof/>
                <w:webHidden/>
              </w:rPr>
              <w:t>78</w:t>
            </w:r>
            <w:r w:rsidR="00A722C5">
              <w:rPr>
                <w:noProof/>
                <w:webHidden/>
              </w:rPr>
              <w:fldChar w:fldCharType="end"/>
            </w:r>
          </w:hyperlink>
        </w:p>
        <w:p w14:paraId="121E7657" w14:textId="69624D6F" w:rsidR="00A722C5" w:rsidRDefault="00563955">
          <w:pPr>
            <w:pStyle w:val="TOC2"/>
            <w:tabs>
              <w:tab w:val="right" w:leader="dot" w:pos="9350"/>
            </w:tabs>
            <w:rPr>
              <w:rFonts w:cstheme="minorBidi"/>
              <w:noProof/>
            </w:rPr>
          </w:pPr>
          <w:hyperlink w:anchor="_Toc43912747" w:history="1">
            <w:r w:rsidR="00A722C5" w:rsidRPr="00204C03">
              <w:rPr>
                <w:rStyle w:val="Hyperlink"/>
                <w:noProof/>
              </w:rPr>
              <w:t>WIP by Product Category [JR@]</w:t>
            </w:r>
            <w:r w:rsidR="00A722C5">
              <w:rPr>
                <w:noProof/>
                <w:webHidden/>
              </w:rPr>
              <w:tab/>
            </w:r>
            <w:r w:rsidR="00A722C5">
              <w:rPr>
                <w:noProof/>
                <w:webHidden/>
              </w:rPr>
              <w:fldChar w:fldCharType="begin"/>
            </w:r>
            <w:r w:rsidR="00A722C5">
              <w:rPr>
                <w:noProof/>
                <w:webHidden/>
              </w:rPr>
              <w:instrText xml:space="preserve"> PAGEREF _Toc43912747 \h </w:instrText>
            </w:r>
            <w:r w:rsidR="00A722C5">
              <w:rPr>
                <w:noProof/>
                <w:webHidden/>
              </w:rPr>
            </w:r>
            <w:r w:rsidR="00A722C5">
              <w:rPr>
                <w:noProof/>
                <w:webHidden/>
              </w:rPr>
              <w:fldChar w:fldCharType="separate"/>
            </w:r>
            <w:r w:rsidR="00C95EC2">
              <w:rPr>
                <w:noProof/>
                <w:webHidden/>
              </w:rPr>
              <w:t>81</w:t>
            </w:r>
            <w:r w:rsidR="00A722C5">
              <w:rPr>
                <w:noProof/>
                <w:webHidden/>
              </w:rPr>
              <w:fldChar w:fldCharType="end"/>
            </w:r>
          </w:hyperlink>
        </w:p>
        <w:p w14:paraId="22FBF263" w14:textId="371B8DFD" w:rsidR="00A722C5" w:rsidRDefault="00563955">
          <w:pPr>
            <w:pStyle w:val="TOC2"/>
            <w:tabs>
              <w:tab w:val="right" w:leader="dot" w:pos="9350"/>
            </w:tabs>
            <w:rPr>
              <w:rFonts w:cstheme="minorBidi"/>
              <w:noProof/>
            </w:rPr>
          </w:pPr>
          <w:hyperlink w:anchor="_Toc43912751" w:history="1">
            <w:r w:rsidR="00A722C5" w:rsidRPr="00204C03">
              <w:rPr>
                <w:rStyle w:val="Hyperlink"/>
                <w:noProof/>
              </w:rPr>
              <w:t>MSF by Job [JR#]</w:t>
            </w:r>
            <w:r w:rsidR="00A722C5">
              <w:rPr>
                <w:noProof/>
                <w:webHidden/>
              </w:rPr>
              <w:tab/>
            </w:r>
            <w:r w:rsidR="00A722C5">
              <w:rPr>
                <w:noProof/>
                <w:webHidden/>
              </w:rPr>
              <w:fldChar w:fldCharType="begin"/>
            </w:r>
            <w:r w:rsidR="00A722C5">
              <w:rPr>
                <w:noProof/>
                <w:webHidden/>
              </w:rPr>
              <w:instrText xml:space="preserve"> PAGEREF _Toc43912751 \h </w:instrText>
            </w:r>
            <w:r w:rsidR="00A722C5">
              <w:rPr>
                <w:noProof/>
                <w:webHidden/>
              </w:rPr>
            </w:r>
            <w:r w:rsidR="00A722C5">
              <w:rPr>
                <w:noProof/>
                <w:webHidden/>
              </w:rPr>
              <w:fldChar w:fldCharType="separate"/>
            </w:r>
            <w:r w:rsidR="00C95EC2">
              <w:rPr>
                <w:noProof/>
                <w:webHidden/>
              </w:rPr>
              <w:t>84</w:t>
            </w:r>
            <w:r w:rsidR="00A722C5">
              <w:rPr>
                <w:noProof/>
                <w:webHidden/>
              </w:rPr>
              <w:fldChar w:fldCharType="end"/>
            </w:r>
          </w:hyperlink>
        </w:p>
        <w:p w14:paraId="402C2610" w14:textId="1705FFA4" w:rsidR="00A722C5" w:rsidRDefault="00563955">
          <w:pPr>
            <w:pStyle w:val="TOC2"/>
            <w:tabs>
              <w:tab w:val="right" w:leader="dot" w:pos="9350"/>
            </w:tabs>
            <w:rPr>
              <w:rFonts w:cstheme="minorBidi"/>
              <w:noProof/>
            </w:rPr>
          </w:pPr>
          <w:hyperlink w:anchor="_Toc43912755" w:history="1">
            <w:r w:rsidR="00A722C5" w:rsidRPr="00204C03">
              <w:rPr>
                <w:rStyle w:val="Hyperlink"/>
                <w:noProof/>
              </w:rPr>
              <w:t>Job/Est/PO Audit [JR$]</w:t>
            </w:r>
            <w:r w:rsidR="00A722C5">
              <w:rPr>
                <w:noProof/>
                <w:webHidden/>
              </w:rPr>
              <w:tab/>
            </w:r>
            <w:r w:rsidR="00A722C5">
              <w:rPr>
                <w:noProof/>
                <w:webHidden/>
              </w:rPr>
              <w:fldChar w:fldCharType="begin"/>
            </w:r>
            <w:r w:rsidR="00A722C5">
              <w:rPr>
                <w:noProof/>
                <w:webHidden/>
              </w:rPr>
              <w:instrText xml:space="preserve"> PAGEREF _Toc43912755 \h </w:instrText>
            </w:r>
            <w:r w:rsidR="00A722C5">
              <w:rPr>
                <w:noProof/>
                <w:webHidden/>
              </w:rPr>
            </w:r>
            <w:r w:rsidR="00A722C5">
              <w:rPr>
                <w:noProof/>
                <w:webHidden/>
              </w:rPr>
              <w:fldChar w:fldCharType="separate"/>
            </w:r>
            <w:r w:rsidR="00C95EC2">
              <w:rPr>
                <w:noProof/>
                <w:webHidden/>
              </w:rPr>
              <w:t>86</w:t>
            </w:r>
            <w:r w:rsidR="00A722C5">
              <w:rPr>
                <w:noProof/>
                <w:webHidden/>
              </w:rPr>
              <w:fldChar w:fldCharType="end"/>
            </w:r>
          </w:hyperlink>
        </w:p>
        <w:p w14:paraId="30D00BCF" w14:textId="16E492E7" w:rsidR="00A722C5" w:rsidRDefault="00563955">
          <w:pPr>
            <w:pStyle w:val="TOC1"/>
            <w:tabs>
              <w:tab w:val="right" w:leader="dot" w:pos="9350"/>
            </w:tabs>
            <w:rPr>
              <w:rFonts w:cstheme="minorBidi"/>
              <w:noProof/>
            </w:rPr>
          </w:pPr>
          <w:hyperlink w:anchor="_Toc43912759" w:history="1">
            <w:r w:rsidR="00A722C5" w:rsidRPr="00204C03">
              <w:rPr>
                <w:rStyle w:val="Hyperlink"/>
                <w:b/>
                <w:bCs/>
                <w:noProof/>
              </w:rPr>
              <w:t>Lists More Reports [JL]</w:t>
            </w:r>
            <w:r w:rsidR="00A722C5">
              <w:rPr>
                <w:noProof/>
                <w:webHidden/>
              </w:rPr>
              <w:tab/>
            </w:r>
            <w:r w:rsidR="00A722C5">
              <w:rPr>
                <w:noProof/>
                <w:webHidden/>
              </w:rPr>
              <w:fldChar w:fldCharType="begin"/>
            </w:r>
            <w:r w:rsidR="00A722C5">
              <w:rPr>
                <w:noProof/>
                <w:webHidden/>
              </w:rPr>
              <w:instrText xml:space="preserve"> PAGEREF _Toc43912759 \h </w:instrText>
            </w:r>
            <w:r w:rsidR="00A722C5">
              <w:rPr>
                <w:noProof/>
                <w:webHidden/>
              </w:rPr>
            </w:r>
            <w:r w:rsidR="00A722C5">
              <w:rPr>
                <w:noProof/>
                <w:webHidden/>
              </w:rPr>
              <w:fldChar w:fldCharType="separate"/>
            </w:r>
            <w:r w:rsidR="00C95EC2">
              <w:rPr>
                <w:noProof/>
                <w:webHidden/>
              </w:rPr>
              <w:t>88</w:t>
            </w:r>
            <w:r w:rsidR="00A722C5">
              <w:rPr>
                <w:noProof/>
                <w:webHidden/>
              </w:rPr>
              <w:fldChar w:fldCharType="end"/>
            </w:r>
          </w:hyperlink>
        </w:p>
        <w:p w14:paraId="3861C11E" w14:textId="03185A4C" w:rsidR="00A722C5" w:rsidRDefault="00563955">
          <w:pPr>
            <w:pStyle w:val="TOC2"/>
            <w:tabs>
              <w:tab w:val="right" w:leader="dot" w:pos="9350"/>
            </w:tabs>
            <w:rPr>
              <w:rFonts w:cstheme="minorBidi"/>
              <w:noProof/>
            </w:rPr>
          </w:pPr>
          <w:hyperlink w:anchor="_Toc43912760" w:history="1">
            <w:r w:rsidR="00A722C5" w:rsidRPr="00204C03">
              <w:rPr>
                <w:rStyle w:val="Hyperlink"/>
                <w:noProof/>
              </w:rPr>
              <w:t>Jobs Due Tracking [JL1]</w:t>
            </w:r>
            <w:r w:rsidR="00A722C5">
              <w:rPr>
                <w:noProof/>
                <w:webHidden/>
              </w:rPr>
              <w:tab/>
            </w:r>
            <w:r w:rsidR="00A722C5">
              <w:rPr>
                <w:noProof/>
                <w:webHidden/>
              </w:rPr>
              <w:fldChar w:fldCharType="begin"/>
            </w:r>
            <w:r w:rsidR="00A722C5">
              <w:rPr>
                <w:noProof/>
                <w:webHidden/>
              </w:rPr>
              <w:instrText xml:space="preserve"> PAGEREF _Toc43912760 \h </w:instrText>
            </w:r>
            <w:r w:rsidR="00A722C5">
              <w:rPr>
                <w:noProof/>
                <w:webHidden/>
              </w:rPr>
            </w:r>
            <w:r w:rsidR="00A722C5">
              <w:rPr>
                <w:noProof/>
                <w:webHidden/>
              </w:rPr>
              <w:fldChar w:fldCharType="separate"/>
            </w:r>
            <w:r w:rsidR="00C95EC2">
              <w:rPr>
                <w:noProof/>
                <w:webHidden/>
              </w:rPr>
              <w:t>88</w:t>
            </w:r>
            <w:r w:rsidR="00A722C5">
              <w:rPr>
                <w:noProof/>
                <w:webHidden/>
              </w:rPr>
              <w:fldChar w:fldCharType="end"/>
            </w:r>
          </w:hyperlink>
        </w:p>
        <w:p w14:paraId="404BDE94" w14:textId="2A6579A8" w:rsidR="00A722C5" w:rsidRDefault="00563955">
          <w:pPr>
            <w:pStyle w:val="TOC2"/>
            <w:tabs>
              <w:tab w:val="right" w:leader="dot" w:pos="9350"/>
            </w:tabs>
            <w:rPr>
              <w:rFonts w:cstheme="minorBidi"/>
              <w:noProof/>
            </w:rPr>
          </w:pPr>
          <w:hyperlink w:anchor="_Toc43912764" w:history="1">
            <w:r w:rsidR="00A722C5" w:rsidRPr="00204C03">
              <w:rPr>
                <w:rStyle w:val="Hyperlink"/>
                <w:noProof/>
              </w:rPr>
              <w:t>Open Jobs Backlog Report [JL2]</w:t>
            </w:r>
            <w:r w:rsidR="00A722C5">
              <w:rPr>
                <w:noProof/>
                <w:webHidden/>
              </w:rPr>
              <w:tab/>
            </w:r>
            <w:r w:rsidR="00A722C5">
              <w:rPr>
                <w:noProof/>
                <w:webHidden/>
              </w:rPr>
              <w:fldChar w:fldCharType="begin"/>
            </w:r>
            <w:r w:rsidR="00A722C5">
              <w:rPr>
                <w:noProof/>
                <w:webHidden/>
              </w:rPr>
              <w:instrText xml:space="preserve"> PAGEREF _Toc43912764 \h </w:instrText>
            </w:r>
            <w:r w:rsidR="00A722C5">
              <w:rPr>
                <w:noProof/>
                <w:webHidden/>
              </w:rPr>
            </w:r>
            <w:r w:rsidR="00A722C5">
              <w:rPr>
                <w:noProof/>
                <w:webHidden/>
              </w:rPr>
              <w:fldChar w:fldCharType="separate"/>
            </w:r>
            <w:r w:rsidR="00C95EC2">
              <w:rPr>
                <w:noProof/>
                <w:webHidden/>
              </w:rPr>
              <w:t>91</w:t>
            </w:r>
            <w:r w:rsidR="00A722C5">
              <w:rPr>
                <w:noProof/>
                <w:webHidden/>
              </w:rPr>
              <w:fldChar w:fldCharType="end"/>
            </w:r>
          </w:hyperlink>
        </w:p>
        <w:p w14:paraId="2F99097E" w14:textId="5DEF8BA3" w:rsidR="00A722C5" w:rsidRDefault="00563955">
          <w:pPr>
            <w:pStyle w:val="TOC2"/>
            <w:tabs>
              <w:tab w:val="right" w:leader="dot" w:pos="9350"/>
            </w:tabs>
            <w:rPr>
              <w:rFonts w:cstheme="minorBidi"/>
              <w:noProof/>
            </w:rPr>
          </w:pPr>
          <w:hyperlink w:anchor="_Toc43912768" w:history="1">
            <w:r w:rsidR="00A722C5" w:rsidRPr="00204C03">
              <w:rPr>
                <w:rStyle w:val="Hyperlink"/>
                <w:noProof/>
              </w:rPr>
              <w:t>Total Weight and Sales by 1st Machine [JL3]</w:t>
            </w:r>
            <w:r w:rsidR="00A722C5">
              <w:rPr>
                <w:noProof/>
                <w:webHidden/>
              </w:rPr>
              <w:tab/>
            </w:r>
            <w:r w:rsidR="00A722C5">
              <w:rPr>
                <w:noProof/>
                <w:webHidden/>
              </w:rPr>
              <w:fldChar w:fldCharType="begin"/>
            </w:r>
            <w:r w:rsidR="00A722C5">
              <w:rPr>
                <w:noProof/>
                <w:webHidden/>
              </w:rPr>
              <w:instrText xml:space="preserve"> PAGEREF _Toc43912768 \h </w:instrText>
            </w:r>
            <w:r w:rsidR="00A722C5">
              <w:rPr>
                <w:noProof/>
                <w:webHidden/>
              </w:rPr>
            </w:r>
            <w:r w:rsidR="00A722C5">
              <w:rPr>
                <w:noProof/>
                <w:webHidden/>
              </w:rPr>
              <w:fldChar w:fldCharType="separate"/>
            </w:r>
            <w:r w:rsidR="00C95EC2">
              <w:rPr>
                <w:noProof/>
                <w:webHidden/>
              </w:rPr>
              <w:t>93</w:t>
            </w:r>
            <w:r w:rsidR="00A722C5">
              <w:rPr>
                <w:noProof/>
                <w:webHidden/>
              </w:rPr>
              <w:fldChar w:fldCharType="end"/>
            </w:r>
          </w:hyperlink>
        </w:p>
        <w:p w14:paraId="1BE90E48" w14:textId="0F5E6746" w:rsidR="00A722C5" w:rsidRDefault="00563955">
          <w:pPr>
            <w:pStyle w:val="TOC2"/>
            <w:tabs>
              <w:tab w:val="right" w:leader="dot" w:pos="9350"/>
            </w:tabs>
            <w:rPr>
              <w:rFonts w:cstheme="minorBidi"/>
              <w:noProof/>
            </w:rPr>
          </w:pPr>
          <w:hyperlink w:anchor="_Toc43912772" w:history="1">
            <w:r w:rsidR="00A722C5" w:rsidRPr="00204C03">
              <w:rPr>
                <w:rStyle w:val="Hyperlink"/>
                <w:noProof/>
              </w:rPr>
              <w:t>Machines MSF Produced by Job [JL4]</w:t>
            </w:r>
            <w:r w:rsidR="00A722C5">
              <w:rPr>
                <w:noProof/>
                <w:webHidden/>
              </w:rPr>
              <w:tab/>
            </w:r>
            <w:r w:rsidR="00A722C5">
              <w:rPr>
                <w:noProof/>
                <w:webHidden/>
              </w:rPr>
              <w:fldChar w:fldCharType="begin"/>
            </w:r>
            <w:r w:rsidR="00A722C5">
              <w:rPr>
                <w:noProof/>
                <w:webHidden/>
              </w:rPr>
              <w:instrText xml:space="preserve"> PAGEREF _Toc43912772 \h </w:instrText>
            </w:r>
            <w:r w:rsidR="00A722C5">
              <w:rPr>
                <w:noProof/>
                <w:webHidden/>
              </w:rPr>
            </w:r>
            <w:r w:rsidR="00A722C5">
              <w:rPr>
                <w:noProof/>
                <w:webHidden/>
              </w:rPr>
              <w:fldChar w:fldCharType="separate"/>
            </w:r>
            <w:r w:rsidR="00C95EC2">
              <w:rPr>
                <w:noProof/>
                <w:webHidden/>
              </w:rPr>
              <w:t>95</w:t>
            </w:r>
            <w:r w:rsidR="00A722C5">
              <w:rPr>
                <w:noProof/>
                <w:webHidden/>
              </w:rPr>
              <w:fldChar w:fldCharType="end"/>
            </w:r>
          </w:hyperlink>
        </w:p>
        <w:p w14:paraId="54EA87BC" w14:textId="11E7D9F1" w:rsidR="00A722C5" w:rsidRDefault="00563955">
          <w:pPr>
            <w:pStyle w:val="TOC2"/>
            <w:tabs>
              <w:tab w:val="right" w:leader="dot" w:pos="9350"/>
            </w:tabs>
            <w:rPr>
              <w:rFonts w:cstheme="minorBidi"/>
              <w:noProof/>
            </w:rPr>
          </w:pPr>
          <w:hyperlink w:anchor="_Toc43912776" w:history="1">
            <w:r w:rsidR="00A722C5" w:rsidRPr="00204C03">
              <w:rPr>
                <w:rStyle w:val="Hyperlink"/>
                <w:noProof/>
              </w:rPr>
              <w:t>Prep Charge Report [JL5]</w:t>
            </w:r>
            <w:r w:rsidR="00A722C5">
              <w:rPr>
                <w:noProof/>
                <w:webHidden/>
              </w:rPr>
              <w:tab/>
            </w:r>
            <w:r w:rsidR="00A722C5">
              <w:rPr>
                <w:noProof/>
                <w:webHidden/>
              </w:rPr>
              <w:fldChar w:fldCharType="begin"/>
            </w:r>
            <w:r w:rsidR="00A722C5">
              <w:rPr>
                <w:noProof/>
                <w:webHidden/>
              </w:rPr>
              <w:instrText xml:space="preserve"> PAGEREF _Toc43912776 \h </w:instrText>
            </w:r>
            <w:r w:rsidR="00A722C5">
              <w:rPr>
                <w:noProof/>
                <w:webHidden/>
              </w:rPr>
            </w:r>
            <w:r w:rsidR="00A722C5">
              <w:rPr>
                <w:noProof/>
                <w:webHidden/>
              </w:rPr>
              <w:fldChar w:fldCharType="separate"/>
            </w:r>
            <w:r w:rsidR="00C95EC2">
              <w:rPr>
                <w:noProof/>
                <w:webHidden/>
              </w:rPr>
              <w:t>98</w:t>
            </w:r>
            <w:r w:rsidR="00A722C5">
              <w:rPr>
                <w:noProof/>
                <w:webHidden/>
              </w:rPr>
              <w:fldChar w:fldCharType="end"/>
            </w:r>
          </w:hyperlink>
        </w:p>
        <w:p w14:paraId="56B11AC7" w14:textId="459F3E03" w:rsidR="00A722C5" w:rsidRDefault="00563955">
          <w:pPr>
            <w:pStyle w:val="TOC2"/>
            <w:tabs>
              <w:tab w:val="right" w:leader="dot" w:pos="9350"/>
            </w:tabs>
            <w:rPr>
              <w:rFonts w:cstheme="minorBidi"/>
              <w:noProof/>
            </w:rPr>
          </w:pPr>
          <w:hyperlink w:anchor="_Toc43912780" w:history="1">
            <w:r w:rsidR="00A722C5" w:rsidRPr="00204C03">
              <w:rPr>
                <w:rStyle w:val="Hyperlink"/>
                <w:noProof/>
              </w:rPr>
              <w:t>Job Actual Cost Detail [JL6]</w:t>
            </w:r>
            <w:r w:rsidR="00A722C5">
              <w:rPr>
                <w:noProof/>
                <w:webHidden/>
              </w:rPr>
              <w:tab/>
            </w:r>
            <w:r w:rsidR="00A722C5">
              <w:rPr>
                <w:noProof/>
                <w:webHidden/>
              </w:rPr>
              <w:fldChar w:fldCharType="begin"/>
            </w:r>
            <w:r w:rsidR="00A722C5">
              <w:rPr>
                <w:noProof/>
                <w:webHidden/>
              </w:rPr>
              <w:instrText xml:space="preserve"> PAGEREF _Toc43912780 \h </w:instrText>
            </w:r>
            <w:r w:rsidR="00A722C5">
              <w:rPr>
                <w:noProof/>
                <w:webHidden/>
              </w:rPr>
            </w:r>
            <w:r w:rsidR="00A722C5">
              <w:rPr>
                <w:noProof/>
                <w:webHidden/>
              </w:rPr>
              <w:fldChar w:fldCharType="separate"/>
            </w:r>
            <w:r w:rsidR="00C95EC2">
              <w:rPr>
                <w:noProof/>
                <w:webHidden/>
              </w:rPr>
              <w:t>101</w:t>
            </w:r>
            <w:r w:rsidR="00A722C5">
              <w:rPr>
                <w:noProof/>
                <w:webHidden/>
              </w:rPr>
              <w:fldChar w:fldCharType="end"/>
            </w:r>
          </w:hyperlink>
        </w:p>
        <w:p w14:paraId="5A2CE0A4" w14:textId="29F4EC91" w:rsidR="00A722C5" w:rsidRDefault="00563955">
          <w:pPr>
            <w:pStyle w:val="TOC2"/>
            <w:tabs>
              <w:tab w:val="right" w:leader="dot" w:pos="9350"/>
            </w:tabs>
            <w:rPr>
              <w:rFonts w:cstheme="minorBidi"/>
              <w:noProof/>
            </w:rPr>
          </w:pPr>
          <w:hyperlink w:anchor="_Toc43912784" w:history="1">
            <w:r w:rsidR="00A722C5" w:rsidRPr="00204C03">
              <w:rPr>
                <w:rStyle w:val="Hyperlink"/>
                <w:noProof/>
              </w:rPr>
              <w:t>WIP Value of Sheeted Inventory [JL7]</w:t>
            </w:r>
            <w:r w:rsidR="00A722C5">
              <w:rPr>
                <w:noProof/>
                <w:webHidden/>
              </w:rPr>
              <w:tab/>
            </w:r>
            <w:r w:rsidR="00A722C5">
              <w:rPr>
                <w:noProof/>
                <w:webHidden/>
              </w:rPr>
              <w:fldChar w:fldCharType="begin"/>
            </w:r>
            <w:r w:rsidR="00A722C5">
              <w:rPr>
                <w:noProof/>
                <w:webHidden/>
              </w:rPr>
              <w:instrText xml:space="preserve"> PAGEREF _Toc43912784 \h </w:instrText>
            </w:r>
            <w:r w:rsidR="00A722C5">
              <w:rPr>
                <w:noProof/>
                <w:webHidden/>
              </w:rPr>
            </w:r>
            <w:r w:rsidR="00A722C5">
              <w:rPr>
                <w:noProof/>
                <w:webHidden/>
              </w:rPr>
              <w:fldChar w:fldCharType="separate"/>
            </w:r>
            <w:r w:rsidR="00C95EC2">
              <w:rPr>
                <w:noProof/>
                <w:webHidden/>
              </w:rPr>
              <w:t>103</w:t>
            </w:r>
            <w:r w:rsidR="00A722C5">
              <w:rPr>
                <w:noProof/>
                <w:webHidden/>
              </w:rPr>
              <w:fldChar w:fldCharType="end"/>
            </w:r>
          </w:hyperlink>
        </w:p>
        <w:p w14:paraId="6762BCCF" w14:textId="4A50239A" w:rsidR="00A722C5" w:rsidRDefault="00563955">
          <w:pPr>
            <w:pStyle w:val="TOC2"/>
            <w:tabs>
              <w:tab w:val="right" w:leader="dot" w:pos="9350"/>
            </w:tabs>
            <w:rPr>
              <w:rFonts w:cstheme="minorBidi"/>
              <w:noProof/>
            </w:rPr>
          </w:pPr>
          <w:hyperlink w:anchor="_Toc43912788" w:history="1">
            <w:r w:rsidR="00A722C5" w:rsidRPr="00204C03">
              <w:rPr>
                <w:rStyle w:val="Hyperlink"/>
                <w:noProof/>
              </w:rPr>
              <w:t>Estimated Job Cost Detail [JL8]</w:t>
            </w:r>
            <w:r w:rsidR="00A722C5">
              <w:rPr>
                <w:noProof/>
                <w:webHidden/>
              </w:rPr>
              <w:tab/>
            </w:r>
            <w:r w:rsidR="00A722C5">
              <w:rPr>
                <w:noProof/>
                <w:webHidden/>
              </w:rPr>
              <w:fldChar w:fldCharType="begin"/>
            </w:r>
            <w:r w:rsidR="00A722C5">
              <w:rPr>
                <w:noProof/>
                <w:webHidden/>
              </w:rPr>
              <w:instrText xml:space="preserve"> PAGEREF _Toc43912788 \h </w:instrText>
            </w:r>
            <w:r w:rsidR="00A722C5">
              <w:rPr>
                <w:noProof/>
                <w:webHidden/>
              </w:rPr>
            </w:r>
            <w:r w:rsidR="00A722C5">
              <w:rPr>
                <w:noProof/>
                <w:webHidden/>
              </w:rPr>
              <w:fldChar w:fldCharType="separate"/>
            </w:r>
            <w:r w:rsidR="00C95EC2">
              <w:rPr>
                <w:noProof/>
                <w:webHidden/>
              </w:rPr>
              <w:t>105</w:t>
            </w:r>
            <w:r w:rsidR="00A722C5">
              <w:rPr>
                <w:noProof/>
                <w:webHidden/>
              </w:rPr>
              <w:fldChar w:fldCharType="end"/>
            </w:r>
          </w:hyperlink>
        </w:p>
        <w:p w14:paraId="0C0209BB" w14:textId="72F9C828" w:rsidR="00A722C5" w:rsidRDefault="00563955">
          <w:pPr>
            <w:pStyle w:val="TOC2"/>
            <w:tabs>
              <w:tab w:val="right" w:leader="dot" w:pos="9350"/>
            </w:tabs>
            <w:rPr>
              <w:rFonts w:cstheme="minorBidi"/>
              <w:noProof/>
            </w:rPr>
          </w:pPr>
          <w:hyperlink w:anchor="_Toc43912792" w:history="1">
            <w:r w:rsidR="00A722C5" w:rsidRPr="00204C03">
              <w:rPr>
                <w:rStyle w:val="Hyperlink"/>
                <w:noProof/>
              </w:rPr>
              <w:t>Print FG Labels [JL9]</w:t>
            </w:r>
            <w:r w:rsidR="00A722C5">
              <w:rPr>
                <w:noProof/>
                <w:webHidden/>
              </w:rPr>
              <w:tab/>
            </w:r>
            <w:r w:rsidR="00A722C5">
              <w:rPr>
                <w:noProof/>
                <w:webHidden/>
              </w:rPr>
              <w:fldChar w:fldCharType="begin"/>
            </w:r>
            <w:r w:rsidR="00A722C5">
              <w:rPr>
                <w:noProof/>
                <w:webHidden/>
              </w:rPr>
              <w:instrText xml:space="preserve"> PAGEREF _Toc43912792 \h </w:instrText>
            </w:r>
            <w:r w:rsidR="00A722C5">
              <w:rPr>
                <w:noProof/>
                <w:webHidden/>
              </w:rPr>
            </w:r>
            <w:r w:rsidR="00A722C5">
              <w:rPr>
                <w:noProof/>
                <w:webHidden/>
              </w:rPr>
              <w:fldChar w:fldCharType="separate"/>
            </w:r>
            <w:r w:rsidR="00C95EC2">
              <w:rPr>
                <w:noProof/>
                <w:webHidden/>
              </w:rPr>
              <w:t>108</w:t>
            </w:r>
            <w:r w:rsidR="00A722C5">
              <w:rPr>
                <w:noProof/>
                <w:webHidden/>
              </w:rPr>
              <w:fldChar w:fldCharType="end"/>
            </w:r>
          </w:hyperlink>
        </w:p>
        <w:p w14:paraId="29A7534D" w14:textId="71E9147C" w:rsidR="00A722C5" w:rsidRDefault="00563955">
          <w:pPr>
            <w:pStyle w:val="TOC1"/>
            <w:tabs>
              <w:tab w:val="right" w:leader="dot" w:pos="9350"/>
            </w:tabs>
            <w:rPr>
              <w:rFonts w:cstheme="minorBidi"/>
              <w:noProof/>
            </w:rPr>
          </w:pPr>
          <w:hyperlink w:anchor="_Toc43912794" w:history="1">
            <w:r w:rsidR="00A722C5" w:rsidRPr="00204C03">
              <w:rPr>
                <w:rStyle w:val="Hyperlink"/>
                <w:b/>
                <w:bCs/>
                <w:noProof/>
              </w:rPr>
              <w:t>File Maintenance for Jobs [JF]</w:t>
            </w:r>
            <w:r w:rsidR="00A722C5">
              <w:rPr>
                <w:noProof/>
                <w:webHidden/>
              </w:rPr>
              <w:tab/>
            </w:r>
            <w:r w:rsidR="00A722C5">
              <w:rPr>
                <w:noProof/>
                <w:webHidden/>
              </w:rPr>
              <w:fldChar w:fldCharType="begin"/>
            </w:r>
            <w:r w:rsidR="00A722C5">
              <w:rPr>
                <w:noProof/>
                <w:webHidden/>
              </w:rPr>
              <w:instrText xml:space="preserve"> PAGEREF _Toc43912794 \h </w:instrText>
            </w:r>
            <w:r w:rsidR="00A722C5">
              <w:rPr>
                <w:noProof/>
                <w:webHidden/>
              </w:rPr>
            </w:r>
            <w:r w:rsidR="00A722C5">
              <w:rPr>
                <w:noProof/>
                <w:webHidden/>
              </w:rPr>
              <w:fldChar w:fldCharType="separate"/>
            </w:r>
            <w:r w:rsidR="00C95EC2">
              <w:rPr>
                <w:noProof/>
                <w:webHidden/>
              </w:rPr>
              <w:t>109</w:t>
            </w:r>
            <w:r w:rsidR="00A722C5">
              <w:rPr>
                <w:noProof/>
                <w:webHidden/>
              </w:rPr>
              <w:fldChar w:fldCharType="end"/>
            </w:r>
          </w:hyperlink>
        </w:p>
        <w:p w14:paraId="133379E2" w14:textId="5AE33CF9" w:rsidR="00A722C5" w:rsidRDefault="00563955">
          <w:pPr>
            <w:pStyle w:val="TOC2"/>
            <w:tabs>
              <w:tab w:val="right" w:leader="dot" w:pos="9350"/>
            </w:tabs>
            <w:rPr>
              <w:rFonts w:cstheme="minorBidi"/>
              <w:noProof/>
            </w:rPr>
          </w:pPr>
          <w:hyperlink w:anchor="_Toc43912795" w:history="1">
            <w:r w:rsidR="00A722C5" w:rsidRPr="00204C03">
              <w:rPr>
                <w:rStyle w:val="Hyperlink"/>
                <w:noProof/>
              </w:rPr>
              <w:t>Machine Charge Codes [JF1]</w:t>
            </w:r>
            <w:r w:rsidR="00A722C5">
              <w:rPr>
                <w:noProof/>
                <w:webHidden/>
              </w:rPr>
              <w:tab/>
            </w:r>
            <w:r w:rsidR="00A722C5">
              <w:rPr>
                <w:noProof/>
                <w:webHidden/>
              </w:rPr>
              <w:fldChar w:fldCharType="begin"/>
            </w:r>
            <w:r w:rsidR="00A722C5">
              <w:rPr>
                <w:noProof/>
                <w:webHidden/>
              </w:rPr>
              <w:instrText xml:space="preserve"> PAGEREF _Toc43912795 \h </w:instrText>
            </w:r>
            <w:r w:rsidR="00A722C5">
              <w:rPr>
                <w:noProof/>
                <w:webHidden/>
              </w:rPr>
            </w:r>
            <w:r w:rsidR="00A722C5">
              <w:rPr>
                <w:noProof/>
                <w:webHidden/>
              </w:rPr>
              <w:fldChar w:fldCharType="separate"/>
            </w:r>
            <w:r w:rsidR="00C95EC2">
              <w:rPr>
                <w:noProof/>
                <w:webHidden/>
              </w:rPr>
              <w:t>109</w:t>
            </w:r>
            <w:r w:rsidR="00A722C5">
              <w:rPr>
                <w:noProof/>
                <w:webHidden/>
              </w:rPr>
              <w:fldChar w:fldCharType="end"/>
            </w:r>
          </w:hyperlink>
        </w:p>
        <w:p w14:paraId="38D77C76" w14:textId="6C01C712" w:rsidR="00A722C5" w:rsidRDefault="00563955">
          <w:pPr>
            <w:pStyle w:val="TOC3"/>
            <w:tabs>
              <w:tab w:val="right" w:leader="dot" w:pos="9350"/>
            </w:tabs>
            <w:rPr>
              <w:rFonts w:cstheme="minorBidi"/>
              <w:noProof/>
            </w:rPr>
          </w:pPr>
          <w:hyperlink w:anchor="_Toc43912796" w:history="1">
            <w:r w:rsidR="00A722C5" w:rsidRPr="00204C03">
              <w:rPr>
                <w:rStyle w:val="Hyperlink"/>
                <w:noProof/>
              </w:rPr>
              <w:t>Overview</w:t>
            </w:r>
            <w:r w:rsidR="00A722C5">
              <w:rPr>
                <w:noProof/>
                <w:webHidden/>
              </w:rPr>
              <w:tab/>
            </w:r>
            <w:r w:rsidR="00A722C5">
              <w:rPr>
                <w:noProof/>
                <w:webHidden/>
              </w:rPr>
              <w:fldChar w:fldCharType="begin"/>
            </w:r>
            <w:r w:rsidR="00A722C5">
              <w:rPr>
                <w:noProof/>
                <w:webHidden/>
              </w:rPr>
              <w:instrText xml:space="preserve"> PAGEREF _Toc43912796 \h </w:instrText>
            </w:r>
            <w:r w:rsidR="00A722C5">
              <w:rPr>
                <w:noProof/>
                <w:webHidden/>
              </w:rPr>
            </w:r>
            <w:r w:rsidR="00A722C5">
              <w:rPr>
                <w:noProof/>
                <w:webHidden/>
              </w:rPr>
              <w:fldChar w:fldCharType="separate"/>
            </w:r>
            <w:r w:rsidR="00C95EC2">
              <w:rPr>
                <w:noProof/>
                <w:webHidden/>
              </w:rPr>
              <w:t>109</w:t>
            </w:r>
            <w:r w:rsidR="00A722C5">
              <w:rPr>
                <w:noProof/>
                <w:webHidden/>
              </w:rPr>
              <w:fldChar w:fldCharType="end"/>
            </w:r>
          </w:hyperlink>
        </w:p>
        <w:p w14:paraId="7244311D" w14:textId="0B532668" w:rsidR="00A722C5" w:rsidRDefault="00563955">
          <w:pPr>
            <w:pStyle w:val="TOC3"/>
            <w:tabs>
              <w:tab w:val="right" w:leader="dot" w:pos="9350"/>
            </w:tabs>
            <w:rPr>
              <w:rFonts w:cstheme="minorBidi"/>
              <w:noProof/>
            </w:rPr>
          </w:pPr>
          <w:hyperlink w:anchor="_Toc43912799" w:history="1">
            <w:r w:rsidR="00A722C5" w:rsidRPr="00204C03">
              <w:rPr>
                <w:rStyle w:val="Hyperlink"/>
                <w:noProof/>
              </w:rPr>
              <w:t>Add/Update Code</w:t>
            </w:r>
            <w:r w:rsidR="00A722C5">
              <w:rPr>
                <w:noProof/>
                <w:webHidden/>
              </w:rPr>
              <w:tab/>
            </w:r>
            <w:r w:rsidR="00A722C5">
              <w:rPr>
                <w:noProof/>
                <w:webHidden/>
              </w:rPr>
              <w:fldChar w:fldCharType="begin"/>
            </w:r>
            <w:r w:rsidR="00A722C5">
              <w:rPr>
                <w:noProof/>
                <w:webHidden/>
              </w:rPr>
              <w:instrText xml:space="preserve"> PAGEREF _Toc43912799 \h </w:instrText>
            </w:r>
            <w:r w:rsidR="00A722C5">
              <w:rPr>
                <w:noProof/>
                <w:webHidden/>
              </w:rPr>
            </w:r>
            <w:r w:rsidR="00A722C5">
              <w:rPr>
                <w:noProof/>
                <w:webHidden/>
              </w:rPr>
              <w:fldChar w:fldCharType="separate"/>
            </w:r>
            <w:r w:rsidR="00C95EC2">
              <w:rPr>
                <w:noProof/>
                <w:webHidden/>
              </w:rPr>
              <w:t>112</w:t>
            </w:r>
            <w:r w:rsidR="00A722C5">
              <w:rPr>
                <w:noProof/>
                <w:webHidden/>
              </w:rPr>
              <w:fldChar w:fldCharType="end"/>
            </w:r>
          </w:hyperlink>
        </w:p>
        <w:p w14:paraId="2262F3A7" w14:textId="463B74BA" w:rsidR="00A722C5" w:rsidRDefault="00563955">
          <w:pPr>
            <w:pStyle w:val="TOC2"/>
            <w:tabs>
              <w:tab w:val="right" w:leader="dot" w:pos="9350"/>
            </w:tabs>
            <w:rPr>
              <w:rFonts w:cstheme="minorBidi"/>
              <w:noProof/>
            </w:rPr>
          </w:pPr>
          <w:hyperlink w:anchor="_Toc43912801" w:history="1">
            <w:r w:rsidR="00A722C5" w:rsidRPr="00204C03">
              <w:rPr>
                <w:rStyle w:val="Hyperlink"/>
                <w:noProof/>
              </w:rPr>
              <w:t>Job Cost Control [JF2]</w:t>
            </w:r>
            <w:r w:rsidR="00A722C5">
              <w:rPr>
                <w:noProof/>
                <w:webHidden/>
              </w:rPr>
              <w:tab/>
            </w:r>
            <w:r w:rsidR="00A722C5">
              <w:rPr>
                <w:noProof/>
                <w:webHidden/>
              </w:rPr>
              <w:fldChar w:fldCharType="begin"/>
            </w:r>
            <w:r w:rsidR="00A722C5">
              <w:rPr>
                <w:noProof/>
                <w:webHidden/>
              </w:rPr>
              <w:instrText xml:space="preserve"> PAGEREF _Toc43912801 \h </w:instrText>
            </w:r>
            <w:r w:rsidR="00A722C5">
              <w:rPr>
                <w:noProof/>
                <w:webHidden/>
              </w:rPr>
            </w:r>
            <w:r w:rsidR="00A722C5">
              <w:rPr>
                <w:noProof/>
                <w:webHidden/>
              </w:rPr>
              <w:fldChar w:fldCharType="separate"/>
            </w:r>
            <w:r w:rsidR="00C95EC2">
              <w:rPr>
                <w:noProof/>
                <w:webHidden/>
              </w:rPr>
              <w:t>113</w:t>
            </w:r>
            <w:r w:rsidR="00A722C5">
              <w:rPr>
                <w:noProof/>
                <w:webHidden/>
              </w:rPr>
              <w:fldChar w:fldCharType="end"/>
            </w:r>
          </w:hyperlink>
        </w:p>
        <w:p w14:paraId="492A17D9" w14:textId="61F46382" w:rsidR="00A722C5" w:rsidRDefault="00563955">
          <w:pPr>
            <w:pStyle w:val="TOC3"/>
            <w:tabs>
              <w:tab w:val="right" w:leader="dot" w:pos="9350"/>
            </w:tabs>
            <w:rPr>
              <w:rFonts w:cstheme="minorBidi"/>
              <w:noProof/>
            </w:rPr>
          </w:pPr>
          <w:hyperlink w:anchor="_Toc43912802" w:history="1">
            <w:r w:rsidR="00A722C5" w:rsidRPr="00204C03">
              <w:rPr>
                <w:rStyle w:val="Hyperlink"/>
                <w:noProof/>
              </w:rPr>
              <w:t>Overview</w:t>
            </w:r>
            <w:r w:rsidR="00A722C5">
              <w:rPr>
                <w:noProof/>
                <w:webHidden/>
              </w:rPr>
              <w:tab/>
            </w:r>
            <w:r w:rsidR="00A722C5">
              <w:rPr>
                <w:noProof/>
                <w:webHidden/>
              </w:rPr>
              <w:fldChar w:fldCharType="begin"/>
            </w:r>
            <w:r w:rsidR="00A722C5">
              <w:rPr>
                <w:noProof/>
                <w:webHidden/>
              </w:rPr>
              <w:instrText xml:space="preserve"> PAGEREF _Toc43912802 \h </w:instrText>
            </w:r>
            <w:r w:rsidR="00A722C5">
              <w:rPr>
                <w:noProof/>
                <w:webHidden/>
              </w:rPr>
            </w:r>
            <w:r w:rsidR="00A722C5">
              <w:rPr>
                <w:noProof/>
                <w:webHidden/>
              </w:rPr>
              <w:fldChar w:fldCharType="separate"/>
            </w:r>
            <w:r w:rsidR="00C95EC2">
              <w:rPr>
                <w:noProof/>
                <w:webHidden/>
              </w:rPr>
              <w:t>113</w:t>
            </w:r>
            <w:r w:rsidR="00A722C5">
              <w:rPr>
                <w:noProof/>
                <w:webHidden/>
              </w:rPr>
              <w:fldChar w:fldCharType="end"/>
            </w:r>
          </w:hyperlink>
        </w:p>
        <w:p w14:paraId="6EE1B2ED" w14:textId="27CE00A2" w:rsidR="00A722C5" w:rsidRDefault="00563955">
          <w:pPr>
            <w:pStyle w:val="TOC3"/>
            <w:tabs>
              <w:tab w:val="right" w:leader="dot" w:pos="9350"/>
            </w:tabs>
            <w:rPr>
              <w:rFonts w:cstheme="minorBidi"/>
              <w:noProof/>
            </w:rPr>
          </w:pPr>
          <w:hyperlink w:anchor="_Toc43912803" w:history="1">
            <w:r w:rsidR="00A722C5" w:rsidRPr="00204C03">
              <w:rPr>
                <w:rStyle w:val="Hyperlink"/>
                <w:noProof/>
              </w:rPr>
              <w:t>Update Job Cost Control</w:t>
            </w:r>
            <w:r w:rsidR="00A722C5">
              <w:rPr>
                <w:noProof/>
                <w:webHidden/>
              </w:rPr>
              <w:tab/>
            </w:r>
            <w:r w:rsidR="00A722C5">
              <w:rPr>
                <w:noProof/>
                <w:webHidden/>
              </w:rPr>
              <w:fldChar w:fldCharType="begin"/>
            </w:r>
            <w:r w:rsidR="00A722C5">
              <w:rPr>
                <w:noProof/>
                <w:webHidden/>
              </w:rPr>
              <w:instrText xml:space="preserve"> PAGEREF _Toc43912803 \h </w:instrText>
            </w:r>
            <w:r w:rsidR="00A722C5">
              <w:rPr>
                <w:noProof/>
                <w:webHidden/>
              </w:rPr>
            </w:r>
            <w:r w:rsidR="00A722C5">
              <w:rPr>
                <w:noProof/>
                <w:webHidden/>
              </w:rPr>
              <w:fldChar w:fldCharType="separate"/>
            </w:r>
            <w:r w:rsidR="00C95EC2">
              <w:rPr>
                <w:noProof/>
                <w:webHidden/>
              </w:rPr>
              <w:t>114</w:t>
            </w:r>
            <w:r w:rsidR="00A722C5">
              <w:rPr>
                <w:noProof/>
                <w:webHidden/>
              </w:rPr>
              <w:fldChar w:fldCharType="end"/>
            </w:r>
          </w:hyperlink>
        </w:p>
        <w:p w14:paraId="29B616C3" w14:textId="50B0FC27" w:rsidR="00A722C5" w:rsidRDefault="00563955">
          <w:pPr>
            <w:pStyle w:val="TOC2"/>
            <w:tabs>
              <w:tab w:val="right" w:leader="dot" w:pos="9350"/>
            </w:tabs>
            <w:rPr>
              <w:rFonts w:cstheme="minorBidi"/>
              <w:noProof/>
            </w:rPr>
          </w:pPr>
          <w:hyperlink w:anchor="_Toc43912805" w:history="1">
            <w:r w:rsidR="00A722C5" w:rsidRPr="00204C03">
              <w:rPr>
                <w:rStyle w:val="Hyperlink"/>
                <w:noProof/>
              </w:rPr>
              <w:t>Product Line GL Accounts [JF3]</w:t>
            </w:r>
            <w:r w:rsidR="00A722C5">
              <w:rPr>
                <w:noProof/>
                <w:webHidden/>
              </w:rPr>
              <w:tab/>
            </w:r>
            <w:r w:rsidR="00A722C5">
              <w:rPr>
                <w:noProof/>
                <w:webHidden/>
              </w:rPr>
              <w:fldChar w:fldCharType="begin"/>
            </w:r>
            <w:r w:rsidR="00A722C5">
              <w:rPr>
                <w:noProof/>
                <w:webHidden/>
              </w:rPr>
              <w:instrText xml:space="preserve"> PAGEREF _Toc43912805 \h </w:instrText>
            </w:r>
            <w:r w:rsidR="00A722C5">
              <w:rPr>
                <w:noProof/>
                <w:webHidden/>
              </w:rPr>
            </w:r>
            <w:r w:rsidR="00A722C5">
              <w:rPr>
                <w:noProof/>
                <w:webHidden/>
              </w:rPr>
              <w:fldChar w:fldCharType="separate"/>
            </w:r>
            <w:r w:rsidR="00C95EC2">
              <w:rPr>
                <w:noProof/>
                <w:webHidden/>
              </w:rPr>
              <w:t>115</w:t>
            </w:r>
            <w:r w:rsidR="00A722C5">
              <w:rPr>
                <w:noProof/>
                <w:webHidden/>
              </w:rPr>
              <w:fldChar w:fldCharType="end"/>
            </w:r>
          </w:hyperlink>
        </w:p>
        <w:p w14:paraId="499409B6" w14:textId="173C9DF8" w:rsidR="00A722C5" w:rsidRDefault="00563955">
          <w:pPr>
            <w:pStyle w:val="TOC3"/>
            <w:tabs>
              <w:tab w:val="right" w:leader="dot" w:pos="9350"/>
            </w:tabs>
            <w:rPr>
              <w:rFonts w:cstheme="minorBidi"/>
              <w:noProof/>
            </w:rPr>
          </w:pPr>
          <w:hyperlink w:anchor="_Toc43912806" w:history="1">
            <w:r w:rsidR="00A722C5" w:rsidRPr="00204C03">
              <w:rPr>
                <w:rStyle w:val="Hyperlink"/>
                <w:noProof/>
              </w:rPr>
              <w:t>Overview</w:t>
            </w:r>
            <w:r w:rsidR="00A722C5">
              <w:rPr>
                <w:noProof/>
                <w:webHidden/>
              </w:rPr>
              <w:tab/>
            </w:r>
            <w:r w:rsidR="00A722C5">
              <w:rPr>
                <w:noProof/>
                <w:webHidden/>
              </w:rPr>
              <w:fldChar w:fldCharType="begin"/>
            </w:r>
            <w:r w:rsidR="00A722C5">
              <w:rPr>
                <w:noProof/>
                <w:webHidden/>
              </w:rPr>
              <w:instrText xml:space="preserve"> PAGEREF _Toc43912806 \h </w:instrText>
            </w:r>
            <w:r w:rsidR="00A722C5">
              <w:rPr>
                <w:noProof/>
                <w:webHidden/>
              </w:rPr>
            </w:r>
            <w:r w:rsidR="00A722C5">
              <w:rPr>
                <w:noProof/>
                <w:webHidden/>
              </w:rPr>
              <w:fldChar w:fldCharType="separate"/>
            </w:r>
            <w:r w:rsidR="00C95EC2">
              <w:rPr>
                <w:noProof/>
                <w:webHidden/>
              </w:rPr>
              <w:t>115</w:t>
            </w:r>
            <w:r w:rsidR="00A722C5">
              <w:rPr>
                <w:noProof/>
                <w:webHidden/>
              </w:rPr>
              <w:fldChar w:fldCharType="end"/>
            </w:r>
          </w:hyperlink>
        </w:p>
        <w:p w14:paraId="27CA5C25" w14:textId="0D4B000C" w:rsidR="00A722C5" w:rsidRDefault="00563955">
          <w:pPr>
            <w:pStyle w:val="TOC3"/>
            <w:tabs>
              <w:tab w:val="right" w:leader="dot" w:pos="9350"/>
            </w:tabs>
            <w:rPr>
              <w:rFonts w:cstheme="minorBidi"/>
              <w:noProof/>
            </w:rPr>
          </w:pPr>
          <w:hyperlink w:anchor="_Toc43912809" w:history="1">
            <w:r w:rsidR="00A722C5" w:rsidRPr="00204C03">
              <w:rPr>
                <w:rStyle w:val="Hyperlink"/>
                <w:noProof/>
              </w:rPr>
              <w:t>Add/Update Product Line</w:t>
            </w:r>
            <w:r w:rsidR="00A722C5">
              <w:rPr>
                <w:noProof/>
                <w:webHidden/>
              </w:rPr>
              <w:tab/>
            </w:r>
            <w:r w:rsidR="00A722C5">
              <w:rPr>
                <w:noProof/>
                <w:webHidden/>
              </w:rPr>
              <w:fldChar w:fldCharType="begin"/>
            </w:r>
            <w:r w:rsidR="00A722C5">
              <w:rPr>
                <w:noProof/>
                <w:webHidden/>
              </w:rPr>
              <w:instrText xml:space="preserve"> PAGEREF _Toc43912809 \h </w:instrText>
            </w:r>
            <w:r w:rsidR="00A722C5">
              <w:rPr>
                <w:noProof/>
                <w:webHidden/>
              </w:rPr>
            </w:r>
            <w:r w:rsidR="00A722C5">
              <w:rPr>
                <w:noProof/>
                <w:webHidden/>
              </w:rPr>
              <w:fldChar w:fldCharType="separate"/>
            </w:r>
            <w:r w:rsidR="00C95EC2">
              <w:rPr>
                <w:noProof/>
                <w:webHidden/>
              </w:rPr>
              <w:t>117</w:t>
            </w:r>
            <w:r w:rsidR="00A722C5">
              <w:rPr>
                <w:noProof/>
                <w:webHidden/>
              </w:rPr>
              <w:fldChar w:fldCharType="end"/>
            </w:r>
          </w:hyperlink>
        </w:p>
        <w:p w14:paraId="44B23AE0" w14:textId="410F2784" w:rsidR="00A722C5" w:rsidRDefault="00563955">
          <w:pPr>
            <w:pStyle w:val="TOC3"/>
            <w:tabs>
              <w:tab w:val="right" w:leader="dot" w:pos="9350"/>
            </w:tabs>
            <w:rPr>
              <w:rFonts w:cstheme="minorBidi"/>
              <w:noProof/>
            </w:rPr>
          </w:pPr>
          <w:hyperlink w:anchor="_Toc43912812" w:history="1">
            <w:r w:rsidR="00A722C5" w:rsidRPr="00204C03">
              <w:rPr>
                <w:rStyle w:val="Hyperlink"/>
                <w:noProof/>
              </w:rPr>
              <w:t>Add/Update Categories</w:t>
            </w:r>
            <w:r w:rsidR="00A722C5">
              <w:rPr>
                <w:noProof/>
                <w:webHidden/>
              </w:rPr>
              <w:tab/>
            </w:r>
            <w:r w:rsidR="00A722C5">
              <w:rPr>
                <w:noProof/>
                <w:webHidden/>
              </w:rPr>
              <w:fldChar w:fldCharType="begin"/>
            </w:r>
            <w:r w:rsidR="00A722C5">
              <w:rPr>
                <w:noProof/>
                <w:webHidden/>
              </w:rPr>
              <w:instrText xml:space="preserve"> PAGEREF _Toc43912812 \h </w:instrText>
            </w:r>
            <w:r w:rsidR="00A722C5">
              <w:rPr>
                <w:noProof/>
                <w:webHidden/>
              </w:rPr>
            </w:r>
            <w:r w:rsidR="00A722C5">
              <w:rPr>
                <w:noProof/>
                <w:webHidden/>
              </w:rPr>
              <w:fldChar w:fldCharType="separate"/>
            </w:r>
            <w:r w:rsidR="00C95EC2">
              <w:rPr>
                <w:noProof/>
                <w:webHidden/>
              </w:rPr>
              <w:t>121</w:t>
            </w:r>
            <w:r w:rsidR="00A722C5">
              <w:rPr>
                <w:noProof/>
                <w:webHidden/>
              </w:rPr>
              <w:fldChar w:fldCharType="end"/>
            </w:r>
          </w:hyperlink>
        </w:p>
        <w:p w14:paraId="04896BD6" w14:textId="1684BE69" w:rsidR="00A722C5" w:rsidRDefault="00563955">
          <w:pPr>
            <w:pStyle w:val="TOC2"/>
            <w:tabs>
              <w:tab w:val="right" w:leader="dot" w:pos="9350"/>
            </w:tabs>
            <w:rPr>
              <w:rFonts w:cstheme="minorBidi"/>
              <w:noProof/>
            </w:rPr>
          </w:pPr>
          <w:hyperlink w:anchor="_Toc43912813" w:history="1">
            <w:r w:rsidR="00A722C5" w:rsidRPr="00204C03">
              <w:rPr>
                <w:rStyle w:val="Hyperlink"/>
                <w:noProof/>
              </w:rPr>
              <w:t>Job Hold Reasons [JF6]</w:t>
            </w:r>
            <w:r w:rsidR="00A722C5">
              <w:rPr>
                <w:noProof/>
                <w:webHidden/>
              </w:rPr>
              <w:tab/>
            </w:r>
            <w:r w:rsidR="00A722C5">
              <w:rPr>
                <w:noProof/>
                <w:webHidden/>
              </w:rPr>
              <w:fldChar w:fldCharType="begin"/>
            </w:r>
            <w:r w:rsidR="00A722C5">
              <w:rPr>
                <w:noProof/>
                <w:webHidden/>
              </w:rPr>
              <w:instrText xml:space="preserve"> PAGEREF _Toc43912813 \h </w:instrText>
            </w:r>
            <w:r w:rsidR="00A722C5">
              <w:rPr>
                <w:noProof/>
                <w:webHidden/>
              </w:rPr>
            </w:r>
            <w:r w:rsidR="00A722C5">
              <w:rPr>
                <w:noProof/>
                <w:webHidden/>
              </w:rPr>
              <w:fldChar w:fldCharType="separate"/>
            </w:r>
            <w:r w:rsidR="00C95EC2">
              <w:rPr>
                <w:noProof/>
                <w:webHidden/>
              </w:rPr>
              <w:t>122</w:t>
            </w:r>
            <w:r w:rsidR="00A722C5">
              <w:rPr>
                <w:noProof/>
                <w:webHidden/>
              </w:rPr>
              <w:fldChar w:fldCharType="end"/>
            </w:r>
          </w:hyperlink>
        </w:p>
        <w:p w14:paraId="21DBF6A2" w14:textId="4E8F8768" w:rsidR="00A722C5" w:rsidRDefault="00563955">
          <w:pPr>
            <w:pStyle w:val="TOC3"/>
            <w:tabs>
              <w:tab w:val="right" w:leader="dot" w:pos="9350"/>
            </w:tabs>
            <w:rPr>
              <w:rFonts w:cstheme="minorBidi"/>
              <w:noProof/>
            </w:rPr>
          </w:pPr>
          <w:hyperlink w:anchor="_Toc43912816" w:history="1">
            <w:r w:rsidR="00A722C5" w:rsidRPr="00204C03">
              <w:rPr>
                <w:rStyle w:val="Hyperlink"/>
                <w:noProof/>
              </w:rPr>
              <w:t>Add/Update Reasons</w:t>
            </w:r>
            <w:r w:rsidR="00A722C5">
              <w:rPr>
                <w:noProof/>
                <w:webHidden/>
              </w:rPr>
              <w:tab/>
            </w:r>
            <w:r w:rsidR="00A722C5">
              <w:rPr>
                <w:noProof/>
                <w:webHidden/>
              </w:rPr>
              <w:fldChar w:fldCharType="begin"/>
            </w:r>
            <w:r w:rsidR="00A722C5">
              <w:rPr>
                <w:noProof/>
                <w:webHidden/>
              </w:rPr>
              <w:instrText xml:space="preserve"> PAGEREF _Toc43912816 \h </w:instrText>
            </w:r>
            <w:r w:rsidR="00A722C5">
              <w:rPr>
                <w:noProof/>
                <w:webHidden/>
              </w:rPr>
            </w:r>
            <w:r w:rsidR="00A722C5">
              <w:rPr>
                <w:noProof/>
                <w:webHidden/>
              </w:rPr>
              <w:fldChar w:fldCharType="separate"/>
            </w:r>
            <w:r w:rsidR="00C95EC2">
              <w:rPr>
                <w:noProof/>
                <w:webHidden/>
              </w:rPr>
              <w:t>124</w:t>
            </w:r>
            <w:r w:rsidR="00A722C5">
              <w:rPr>
                <w:noProof/>
                <w:webHidden/>
              </w:rPr>
              <w:fldChar w:fldCharType="end"/>
            </w:r>
          </w:hyperlink>
        </w:p>
        <w:p w14:paraId="2124F108" w14:textId="22BD53B6"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0C298889" w14:textId="47DE665C" w:rsidR="00AD391E" w:rsidRDefault="00AD391E" w:rsidP="00AD391E">
      <w:pPr>
        <w:pStyle w:val="Heading1"/>
        <w:rPr>
          <w:b/>
          <w:bCs/>
        </w:rPr>
      </w:pPr>
      <w:bookmarkStart w:id="1" w:name="_Toc40457410"/>
      <w:bookmarkStart w:id="2" w:name="_Toc40616425"/>
      <w:bookmarkStart w:id="3" w:name="_Toc41726117"/>
      <w:bookmarkStart w:id="4" w:name="_Toc43912640"/>
      <w:bookmarkStart w:id="5" w:name="_Hlk40535800"/>
      <w:r>
        <w:rPr>
          <w:b/>
          <w:bCs/>
        </w:rPr>
        <w:lastRenderedPageBreak/>
        <w:t>Overview of Advantzware Specific Keys</w:t>
      </w:r>
      <w:bookmarkEnd w:id="1"/>
      <w:bookmarkEnd w:id="2"/>
      <w:bookmarkEnd w:id="3"/>
      <w:r w:rsidR="00602145">
        <w:rPr>
          <w:b/>
          <w:bCs/>
        </w:rPr>
        <w:t xml:space="preserve"> and Icons</w:t>
      </w:r>
      <w:bookmarkEnd w:id="4"/>
    </w:p>
    <w:p w14:paraId="3067B574" w14:textId="3A09B8FB" w:rsidR="00AD391E" w:rsidRDefault="00AD391E" w:rsidP="00AD391E">
      <w:pPr>
        <w:pStyle w:val="Heading2"/>
      </w:pPr>
      <w:bookmarkStart w:id="6" w:name="_Toc40457411"/>
      <w:bookmarkStart w:id="7" w:name="_Toc40616426"/>
      <w:bookmarkStart w:id="8" w:name="_Toc41726118"/>
      <w:bookmarkStart w:id="9" w:name="_Toc43912641"/>
      <w:r>
        <w:t>Function Keys</w:t>
      </w:r>
      <w:bookmarkEnd w:id="6"/>
      <w:bookmarkEnd w:id="7"/>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F876E9">
        <w:trPr>
          <w:trHeight w:val="620"/>
        </w:trPr>
        <w:tc>
          <w:tcPr>
            <w:tcW w:w="1615" w:type="dxa"/>
          </w:tcPr>
          <w:bookmarkEnd w:id="5"/>
          <w:p w14:paraId="15A8FA23" w14:textId="77777777" w:rsidR="00AD391E" w:rsidRDefault="00AD391E" w:rsidP="00F876E9">
            <w:r>
              <w:t>BRWS</w:t>
            </w:r>
          </w:p>
        </w:tc>
        <w:tc>
          <w:tcPr>
            <w:tcW w:w="7735" w:type="dxa"/>
          </w:tcPr>
          <w:p w14:paraId="0E90BFC6" w14:textId="77777777" w:rsidR="00AD391E" w:rsidRDefault="00AD391E" w:rsidP="00F876E9">
            <w:r>
              <w:t>The browser, which is a list of records in this file. This is functionally equivalent to the Find option of our standard package.</w:t>
            </w:r>
          </w:p>
        </w:tc>
      </w:tr>
      <w:tr w:rsidR="00AD391E" w14:paraId="73028EEE" w14:textId="77777777" w:rsidTr="00F876E9">
        <w:trPr>
          <w:trHeight w:val="620"/>
        </w:trPr>
        <w:tc>
          <w:tcPr>
            <w:tcW w:w="1615" w:type="dxa"/>
          </w:tcPr>
          <w:p w14:paraId="11AB5CCD" w14:textId="77777777" w:rsidR="00AD391E" w:rsidRDefault="00AD391E" w:rsidP="00F876E9">
            <w:r>
              <w:t>VIEW</w:t>
            </w:r>
          </w:p>
        </w:tc>
        <w:tc>
          <w:tcPr>
            <w:tcW w:w="7735" w:type="dxa"/>
          </w:tcPr>
          <w:p w14:paraId="7613DC97" w14:textId="77777777" w:rsidR="00AD391E" w:rsidRDefault="00AD391E" w:rsidP="00F876E9">
            <w:r>
              <w:t>View record provides the ability to ADD, CHANGE, DELETE, and UPDATE an individual record.</w:t>
            </w:r>
          </w:p>
        </w:tc>
      </w:tr>
      <w:tr w:rsidR="00AD391E" w14:paraId="5D4169D5" w14:textId="77777777" w:rsidTr="00F876E9">
        <w:trPr>
          <w:trHeight w:val="530"/>
        </w:trPr>
        <w:tc>
          <w:tcPr>
            <w:tcW w:w="1615" w:type="dxa"/>
          </w:tcPr>
          <w:p w14:paraId="443226E3" w14:textId="77777777" w:rsidR="00AD391E" w:rsidRDefault="00AD391E" w:rsidP="00F876E9">
            <w:r>
              <w:t>SORT BY</w:t>
            </w:r>
          </w:p>
        </w:tc>
        <w:tc>
          <w:tcPr>
            <w:tcW w:w="7735" w:type="dxa"/>
          </w:tcPr>
          <w:p w14:paraId="530AB7FE" w14:textId="77777777" w:rsidR="00AD391E" w:rsidRDefault="00AD391E" w:rsidP="00F876E9">
            <w:r>
              <w:t>The selections at the bottom of the browser, which will sort the list alphabetic order.</w:t>
            </w:r>
          </w:p>
        </w:tc>
      </w:tr>
      <w:tr w:rsidR="00AD391E" w14:paraId="422199F1" w14:textId="77777777" w:rsidTr="00F876E9">
        <w:tc>
          <w:tcPr>
            <w:tcW w:w="1615" w:type="dxa"/>
          </w:tcPr>
          <w:p w14:paraId="3185F310" w14:textId="77777777" w:rsidR="00AD391E" w:rsidRDefault="00AD391E" w:rsidP="00F876E9"/>
        </w:tc>
        <w:tc>
          <w:tcPr>
            <w:tcW w:w="7735" w:type="dxa"/>
          </w:tcPr>
          <w:p w14:paraId="7ACA68C0" w14:textId="77777777" w:rsidR="00AD391E" w:rsidRDefault="00AD391E" w:rsidP="00F876E9"/>
        </w:tc>
      </w:tr>
      <w:tr w:rsidR="00AD391E" w14:paraId="45D02BB3" w14:textId="77777777" w:rsidTr="00F876E9">
        <w:trPr>
          <w:trHeight w:val="332"/>
        </w:trPr>
        <w:tc>
          <w:tcPr>
            <w:tcW w:w="1615" w:type="dxa"/>
          </w:tcPr>
          <w:p w14:paraId="1E1B86B3" w14:textId="77777777" w:rsidR="00AD391E" w:rsidRDefault="00AD391E" w:rsidP="00F876E9">
            <w:r w:rsidRPr="00FC0728">
              <w:rPr>
                <w:u w:val="single"/>
              </w:rPr>
              <w:t>U</w:t>
            </w:r>
            <w:r>
              <w:t>pdate</w:t>
            </w:r>
          </w:p>
        </w:tc>
        <w:tc>
          <w:tcPr>
            <w:tcW w:w="7735" w:type="dxa"/>
          </w:tcPr>
          <w:p w14:paraId="210B33D5" w14:textId="77777777" w:rsidR="00AD391E" w:rsidRDefault="00AD391E" w:rsidP="00F876E9">
            <w:r>
              <w:t>Update the current record.</w:t>
            </w:r>
          </w:p>
        </w:tc>
      </w:tr>
      <w:tr w:rsidR="00AD391E" w14:paraId="499280B1" w14:textId="77777777" w:rsidTr="00F876E9">
        <w:trPr>
          <w:trHeight w:val="350"/>
        </w:trPr>
        <w:tc>
          <w:tcPr>
            <w:tcW w:w="1615" w:type="dxa"/>
          </w:tcPr>
          <w:p w14:paraId="5E294A24" w14:textId="77777777" w:rsidR="00AD391E" w:rsidRDefault="00AD391E" w:rsidP="00F876E9">
            <w:r w:rsidRPr="00FC0728">
              <w:rPr>
                <w:u w:val="single"/>
              </w:rPr>
              <w:t>R</w:t>
            </w:r>
            <w:r>
              <w:t>eset</w:t>
            </w:r>
          </w:p>
        </w:tc>
        <w:tc>
          <w:tcPr>
            <w:tcW w:w="7735" w:type="dxa"/>
          </w:tcPr>
          <w:p w14:paraId="710E384B" w14:textId="77777777" w:rsidR="00AD391E" w:rsidRDefault="00AD391E" w:rsidP="00F876E9">
            <w:r>
              <w:t>Reset the current record.</w:t>
            </w:r>
          </w:p>
        </w:tc>
      </w:tr>
      <w:tr w:rsidR="00AD391E" w14:paraId="278F0A77" w14:textId="77777777" w:rsidTr="00F876E9">
        <w:trPr>
          <w:trHeight w:val="350"/>
        </w:trPr>
        <w:tc>
          <w:tcPr>
            <w:tcW w:w="1615" w:type="dxa"/>
          </w:tcPr>
          <w:p w14:paraId="145FF26D" w14:textId="77777777" w:rsidR="00AD391E" w:rsidRDefault="00AD391E" w:rsidP="00F876E9">
            <w:r w:rsidRPr="00FC0728">
              <w:rPr>
                <w:u w:val="single"/>
              </w:rPr>
              <w:t>A</w:t>
            </w:r>
            <w:r>
              <w:t>dd</w:t>
            </w:r>
          </w:p>
        </w:tc>
        <w:tc>
          <w:tcPr>
            <w:tcW w:w="7735" w:type="dxa"/>
          </w:tcPr>
          <w:p w14:paraId="3FE3F732" w14:textId="77777777" w:rsidR="00AD391E" w:rsidRDefault="00AD391E" w:rsidP="00F876E9">
            <w:r>
              <w:t>Add a record.</w:t>
            </w:r>
          </w:p>
        </w:tc>
      </w:tr>
      <w:tr w:rsidR="00AD391E" w14:paraId="20A8AB82" w14:textId="77777777" w:rsidTr="00F876E9">
        <w:trPr>
          <w:trHeight w:val="350"/>
        </w:trPr>
        <w:tc>
          <w:tcPr>
            <w:tcW w:w="1615" w:type="dxa"/>
          </w:tcPr>
          <w:p w14:paraId="35912DC7" w14:textId="77777777" w:rsidR="00AD391E" w:rsidRPr="00FC0728" w:rsidRDefault="00AD391E" w:rsidP="00F876E9">
            <w:r w:rsidRPr="00FC0728">
              <w:rPr>
                <w:u w:val="single"/>
              </w:rPr>
              <w:t>C</w:t>
            </w:r>
            <w:r w:rsidRPr="00FC0728">
              <w:t>opy</w:t>
            </w:r>
          </w:p>
        </w:tc>
        <w:tc>
          <w:tcPr>
            <w:tcW w:w="7735" w:type="dxa"/>
          </w:tcPr>
          <w:p w14:paraId="1D960E20" w14:textId="77777777" w:rsidR="00AD391E" w:rsidRDefault="00AD391E" w:rsidP="00F876E9">
            <w:r>
              <w:t>This will copy the existing record.</w:t>
            </w:r>
          </w:p>
        </w:tc>
      </w:tr>
      <w:tr w:rsidR="00AD391E" w14:paraId="248421BD" w14:textId="77777777" w:rsidTr="00F876E9">
        <w:trPr>
          <w:trHeight w:val="350"/>
        </w:trPr>
        <w:tc>
          <w:tcPr>
            <w:tcW w:w="1615" w:type="dxa"/>
          </w:tcPr>
          <w:p w14:paraId="01C85174" w14:textId="77777777" w:rsidR="00AD391E" w:rsidRDefault="00AD391E" w:rsidP="00F876E9">
            <w:r w:rsidRPr="00FC0728">
              <w:rPr>
                <w:u w:val="single"/>
              </w:rPr>
              <w:t>D</w:t>
            </w:r>
            <w:r w:rsidRPr="00FC0728">
              <w:t>elete</w:t>
            </w:r>
          </w:p>
        </w:tc>
        <w:tc>
          <w:tcPr>
            <w:tcW w:w="7735" w:type="dxa"/>
          </w:tcPr>
          <w:p w14:paraId="7CE97D98" w14:textId="77777777" w:rsidR="00AD391E" w:rsidRDefault="00AD391E" w:rsidP="00F876E9">
            <w:r>
              <w:t>Delete the current record displayed on the screen.</w:t>
            </w:r>
          </w:p>
        </w:tc>
      </w:tr>
      <w:tr w:rsidR="00AD391E" w14:paraId="039E2268" w14:textId="77777777" w:rsidTr="00F876E9">
        <w:trPr>
          <w:trHeight w:val="350"/>
        </w:trPr>
        <w:tc>
          <w:tcPr>
            <w:tcW w:w="1615" w:type="dxa"/>
          </w:tcPr>
          <w:p w14:paraId="7C0F2141" w14:textId="77777777" w:rsidR="00AD391E" w:rsidRDefault="00AD391E" w:rsidP="00F876E9">
            <w:r>
              <w:t>Can</w:t>
            </w:r>
            <w:r w:rsidRPr="00FC0728">
              <w:rPr>
                <w:u w:val="single"/>
              </w:rPr>
              <w:t>c</w:t>
            </w:r>
            <w:r>
              <w:t>el</w:t>
            </w:r>
          </w:p>
        </w:tc>
        <w:tc>
          <w:tcPr>
            <w:tcW w:w="7735" w:type="dxa"/>
          </w:tcPr>
          <w:p w14:paraId="6B7BB365" w14:textId="77777777" w:rsidR="00AD391E" w:rsidRDefault="00AD391E" w:rsidP="00F876E9">
            <w:r>
              <w:t>Cancel the information that was entered.</w:t>
            </w:r>
          </w:p>
        </w:tc>
      </w:tr>
      <w:tr w:rsidR="00AD391E" w14:paraId="61350AAF" w14:textId="77777777" w:rsidTr="00F876E9">
        <w:tc>
          <w:tcPr>
            <w:tcW w:w="1615" w:type="dxa"/>
          </w:tcPr>
          <w:p w14:paraId="649A94DE" w14:textId="77777777" w:rsidR="00AD391E" w:rsidRDefault="00AD391E" w:rsidP="00F876E9">
            <w:r>
              <w:t>Save</w:t>
            </w:r>
          </w:p>
        </w:tc>
        <w:tc>
          <w:tcPr>
            <w:tcW w:w="7735" w:type="dxa"/>
          </w:tcPr>
          <w:p w14:paraId="194E057B" w14:textId="77777777" w:rsidR="00AD391E" w:rsidRDefault="00AD391E" w:rsidP="00F876E9">
            <w:r>
              <w:t>Save the record.</w:t>
            </w:r>
          </w:p>
        </w:tc>
      </w:tr>
      <w:tr w:rsidR="00AD391E" w14:paraId="7C936311" w14:textId="77777777" w:rsidTr="00F876E9">
        <w:tc>
          <w:tcPr>
            <w:tcW w:w="1615" w:type="dxa"/>
          </w:tcPr>
          <w:p w14:paraId="4AE7D4F5" w14:textId="77777777" w:rsidR="00AD391E" w:rsidRDefault="00AD391E" w:rsidP="00F876E9"/>
        </w:tc>
        <w:tc>
          <w:tcPr>
            <w:tcW w:w="7735" w:type="dxa"/>
          </w:tcPr>
          <w:p w14:paraId="3AE19EBC" w14:textId="77777777" w:rsidR="00AD391E" w:rsidRDefault="00AD391E" w:rsidP="00F876E9"/>
        </w:tc>
      </w:tr>
      <w:tr w:rsidR="00AD391E" w14:paraId="2753A79F" w14:textId="77777777" w:rsidTr="00F876E9">
        <w:trPr>
          <w:trHeight w:val="512"/>
        </w:trPr>
        <w:tc>
          <w:tcPr>
            <w:tcW w:w="1615" w:type="dxa"/>
          </w:tcPr>
          <w:p w14:paraId="3D4C7C09" w14:textId="77777777" w:rsidR="00AD391E" w:rsidRDefault="00AD391E" w:rsidP="00F876E9">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0.25pt" o:ole="">
                  <v:imagedata r:id="rId12" o:title=""/>
                </v:shape>
                <o:OLEObject Type="Embed" ProgID="PBrush" ShapeID="_x0000_i1025" DrawAspect="Content" ObjectID="_1659960194" r:id="rId13"/>
              </w:object>
            </w:r>
          </w:p>
        </w:tc>
        <w:tc>
          <w:tcPr>
            <w:tcW w:w="7735" w:type="dxa"/>
          </w:tcPr>
          <w:p w14:paraId="3A3F3EA9" w14:textId="77777777" w:rsidR="00AD391E" w:rsidRDefault="00AD391E" w:rsidP="00F876E9">
            <w:r>
              <w:t>Takes the user to the first current record.</w:t>
            </w:r>
          </w:p>
        </w:tc>
      </w:tr>
      <w:tr w:rsidR="00AD391E" w14:paraId="0A160C59" w14:textId="77777777" w:rsidTr="00F876E9">
        <w:trPr>
          <w:trHeight w:val="530"/>
        </w:trPr>
        <w:tc>
          <w:tcPr>
            <w:tcW w:w="1615" w:type="dxa"/>
          </w:tcPr>
          <w:p w14:paraId="4F524A83" w14:textId="77777777" w:rsidR="00AD391E" w:rsidRDefault="00AD391E" w:rsidP="00F876E9">
            <w:r>
              <w:object w:dxaOrig="540" w:dyaOrig="420" w14:anchorId="61E3A24A">
                <v:shape id="_x0000_i1026" type="#_x0000_t75" style="width:27pt;height:20.25pt" o:ole="">
                  <v:imagedata r:id="rId14" o:title=""/>
                </v:shape>
                <o:OLEObject Type="Embed" ProgID="PBrush" ShapeID="_x0000_i1026" DrawAspect="Content" ObjectID="_1659960195" r:id="rId15"/>
              </w:object>
            </w:r>
          </w:p>
        </w:tc>
        <w:tc>
          <w:tcPr>
            <w:tcW w:w="7735" w:type="dxa"/>
          </w:tcPr>
          <w:p w14:paraId="230175EF" w14:textId="77777777" w:rsidR="00AD391E" w:rsidRDefault="00AD391E" w:rsidP="00F876E9">
            <w:r>
              <w:t>Moves backward one record.</w:t>
            </w:r>
          </w:p>
        </w:tc>
      </w:tr>
      <w:tr w:rsidR="00AD391E" w14:paraId="6D3BF129" w14:textId="77777777" w:rsidTr="00F876E9">
        <w:trPr>
          <w:trHeight w:val="530"/>
        </w:trPr>
        <w:tc>
          <w:tcPr>
            <w:tcW w:w="1615" w:type="dxa"/>
          </w:tcPr>
          <w:p w14:paraId="0AE4607E" w14:textId="77777777" w:rsidR="00AD391E" w:rsidRDefault="00AD391E" w:rsidP="00F876E9">
            <w:r>
              <w:object w:dxaOrig="540" w:dyaOrig="420" w14:anchorId="74D5CF4A">
                <v:shape id="_x0000_i1027" type="#_x0000_t75" style="width:27pt;height:20.25pt" o:ole="">
                  <v:imagedata r:id="rId16" o:title=""/>
                </v:shape>
                <o:OLEObject Type="Embed" ProgID="PBrush" ShapeID="_x0000_i1027" DrawAspect="Content" ObjectID="_1659960196" r:id="rId17"/>
              </w:object>
            </w:r>
          </w:p>
        </w:tc>
        <w:tc>
          <w:tcPr>
            <w:tcW w:w="7735" w:type="dxa"/>
          </w:tcPr>
          <w:p w14:paraId="7656710D" w14:textId="77777777" w:rsidR="00AD391E" w:rsidRDefault="00AD391E" w:rsidP="00F876E9">
            <w:r>
              <w:t>Moves forward one record.</w:t>
            </w:r>
          </w:p>
        </w:tc>
      </w:tr>
      <w:tr w:rsidR="00AD391E" w14:paraId="37775EF0" w14:textId="77777777" w:rsidTr="00F876E9">
        <w:tc>
          <w:tcPr>
            <w:tcW w:w="1615" w:type="dxa"/>
          </w:tcPr>
          <w:p w14:paraId="2F9FB266" w14:textId="77777777" w:rsidR="00AD391E" w:rsidRDefault="00AD391E" w:rsidP="00F876E9">
            <w:r>
              <w:object w:dxaOrig="540" w:dyaOrig="420" w14:anchorId="497E44FD">
                <v:shape id="_x0000_i1028" type="#_x0000_t75" style="width:27pt;height:20.25pt" o:ole="">
                  <v:imagedata r:id="rId18" o:title=""/>
                </v:shape>
                <o:OLEObject Type="Embed" ProgID="PBrush" ShapeID="_x0000_i1028" DrawAspect="Content" ObjectID="_1659960197" r:id="rId19"/>
              </w:object>
            </w:r>
          </w:p>
        </w:tc>
        <w:tc>
          <w:tcPr>
            <w:tcW w:w="7735" w:type="dxa"/>
          </w:tcPr>
          <w:p w14:paraId="1C8BBA50" w14:textId="77777777" w:rsidR="00AD391E" w:rsidRDefault="00AD391E" w:rsidP="00F876E9">
            <w:r>
              <w:t>Takes the user to the last current record.</w:t>
            </w:r>
          </w:p>
        </w:tc>
      </w:tr>
      <w:tr w:rsidR="00AD391E" w14:paraId="49361525" w14:textId="77777777" w:rsidTr="00F876E9">
        <w:tc>
          <w:tcPr>
            <w:tcW w:w="1615" w:type="dxa"/>
          </w:tcPr>
          <w:p w14:paraId="7981E8C9" w14:textId="77777777" w:rsidR="00AD391E" w:rsidRDefault="00AD391E" w:rsidP="00F876E9"/>
        </w:tc>
        <w:tc>
          <w:tcPr>
            <w:tcW w:w="7735" w:type="dxa"/>
          </w:tcPr>
          <w:p w14:paraId="07CC71CA" w14:textId="77777777" w:rsidR="00AD391E" w:rsidRDefault="00AD391E" w:rsidP="00F876E9"/>
        </w:tc>
      </w:tr>
      <w:tr w:rsidR="00AD391E" w14:paraId="3DF32243" w14:textId="77777777" w:rsidTr="00F876E9">
        <w:trPr>
          <w:trHeight w:val="368"/>
        </w:trPr>
        <w:tc>
          <w:tcPr>
            <w:tcW w:w="1615" w:type="dxa"/>
          </w:tcPr>
          <w:p w14:paraId="3AD60036" w14:textId="77777777" w:rsidR="00AD391E" w:rsidRDefault="00AD391E" w:rsidP="00F876E9">
            <w:r>
              <w:t>F1</w:t>
            </w:r>
          </w:p>
        </w:tc>
        <w:tc>
          <w:tcPr>
            <w:tcW w:w="7735" w:type="dxa"/>
          </w:tcPr>
          <w:p w14:paraId="3ED2F44E" w14:textId="77777777" w:rsidR="00AD391E" w:rsidRDefault="00AD391E" w:rsidP="00F876E9">
            <w:r>
              <w:t>Miscellaneous Fields</w:t>
            </w:r>
          </w:p>
        </w:tc>
      </w:tr>
      <w:tr w:rsidR="00AD391E" w14:paraId="26B17A3E" w14:textId="77777777" w:rsidTr="00F876E9">
        <w:trPr>
          <w:trHeight w:val="350"/>
        </w:trPr>
        <w:tc>
          <w:tcPr>
            <w:tcW w:w="1615" w:type="dxa"/>
          </w:tcPr>
          <w:p w14:paraId="33763A95" w14:textId="77777777" w:rsidR="00AD391E" w:rsidRDefault="00AD391E" w:rsidP="00F876E9">
            <w:r>
              <w:t>F3</w:t>
            </w:r>
          </w:p>
        </w:tc>
        <w:tc>
          <w:tcPr>
            <w:tcW w:w="7735" w:type="dxa"/>
          </w:tcPr>
          <w:p w14:paraId="59B24297" w14:textId="77777777" w:rsidR="00AD391E" w:rsidRDefault="00AD391E" w:rsidP="00F876E9">
            <w:r>
              <w:t>Search</w:t>
            </w:r>
          </w:p>
        </w:tc>
      </w:tr>
      <w:tr w:rsidR="00AD391E" w14:paraId="3594C216" w14:textId="77777777" w:rsidTr="00F876E9">
        <w:trPr>
          <w:trHeight w:val="350"/>
        </w:trPr>
        <w:tc>
          <w:tcPr>
            <w:tcW w:w="1615" w:type="dxa"/>
          </w:tcPr>
          <w:p w14:paraId="01AB58C5" w14:textId="77777777" w:rsidR="00AD391E" w:rsidRDefault="00AD391E" w:rsidP="00F876E9">
            <w:r>
              <w:t>F3</w:t>
            </w:r>
          </w:p>
        </w:tc>
        <w:tc>
          <w:tcPr>
            <w:tcW w:w="7735" w:type="dxa"/>
          </w:tcPr>
          <w:p w14:paraId="2579328B" w14:textId="77777777" w:rsidR="00AD391E" w:rsidRDefault="00AD391E" w:rsidP="00F876E9">
            <w:r>
              <w:t>List</w:t>
            </w:r>
          </w:p>
        </w:tc>
      </w:tr>
      <w:tr w:rsidR="00AD391E" w14:paraId="6CE2957D" w14:textId="77777777" w:rsidTr="00F876E9">
        <w:trPr>
          <w:trHeight w:val="350"/>
        </w:trPr>
        <w:tc>
          <w:tcPr>
            <w:tcW w:w="1615" w:type="dxa"/>
          </w:tcPr>
          <w:p w14:paraId="26E68A54" w14:textId="77777777" w:rsidR="00AD391E" w:rsidRDefault="00AD391E" w:rsidP="00F876E9">
            <w:r>
              <w:t>F4</w:t>
            </w:r>
          </w:p>
        </w:tc>
        <w:tc>
          <w:tcPr>
            <w:tcW w:w="7735" w:type="dxa"/>
          </w:tcPr>
          <w:p w14:paraId="7555852A" w14:textId="77777777" w:rsidR="00AD391E" w:rsidRDefault="00AD391E" w:rsidP="00F876E9">
            <w:r>
              <w:t>Notes</w:t>
            </w:r>
          </w:p>
        </w:tc>
      </w:tr>
      <w:tr w:rsidR="00AD391E" w14:paraId="27EF0AB4" w14:textId="77777777" w:rsidTr="00F876E9">
        <w:trPr>
          <w:trHeight w:val="350"/>
        </w:trPr>
        <w:tc>
          <w:tcPr>
            <w:tcW w:w="1615" w:type="dxa"/>
          </w:tcPr>
          <w:p w14:paraId="4B8DD8B7" w14:textId="77777777" w:rsidR="00AD391E" w:rsidRDefault="00AD391E" w:rsidP="00F876E9">
            <w:r>
              <w:t>F6</w:t>
            </w:r>
          </w:p>
        </w:tc>
        <w:tc>
          <w:tcPr>
            <w:tcW w:w="7735" w:type="dxa"/>
          </w:tcPr>
          <w:p w14:paraId="1BBFCB82" w14:textId="77777777" w:rsidR="00AD391E" w:rsidRDefault="00AD391E" w:rsidP="00F876E9">
            <w:r>
              <w:t>Browse</w:t>
            </w:r>
          </w:p>
        </w:tc>
      </w:tr>
      <w:tr w:rsidR="00AD391E" w14:paraId="1F45BE97" w14:textId="77777777" w:rsidTr="00F876E9">
        <w:trPr>
          <w:trHeight w:val="350"/>
        </w:trPr>
        <w:tc>
          <w:tcPr>
            <w:tcW w:w="1615" w:type="dxa"/>
          </w:tcPr>
          <w:p w14:paraId="187A5204" w14:textId="77777777" w:rsidR="00AD391E" w:rsidRDefault="00AD391E" w:rsidP="00F876E9">
            <w:r>
              <w:t>F7</w:t>
            </w:r>
          </w:p>
        </w:tc>
        <w:tc>
          <w:tcPr>
            <w:tcW w:w="7735" w:type="dxa"/>
          </w:tcPr>
          <w:p w14:paraId="27A926E4" w14:textId="77777777" w:rsidR="00AD391E" w:rsidRDefault="00AD391E" w:rsidP="00F876E9">
            <w:r>
              <w:t>Viewer</w:t>
            </w:r>
          </w:p>
        </w:tc>
      </w:tr>
      <w:tr w:rsidR="00AD391E" w14:paraId="322CFA9A" w14:textId="77777777" w:rsidTr="00F876E9">
        <w:tc>
          <w:tcPr>
            <w:tcW w:w="1615" w:type="dxa"/>
          </w:tcPr>
          <w:p w14:paraId="51AD5E74" w14:textId="77777777" w:rsidR="00AD391E" w:rsidRDefault="00AD391E" w:rsidP="00F876E9">
            <w:r>
              <w:t>F12</w:t>
            </w:r>
          </w:p>
        </w:tc>
        <w:tc>
          <w:tcPr>
            <w:tcW w:w="7735" w:type="dxa"/>
          </w:tcPr>
          <w:p w14:paraId="030D5971" w14:textId="77777777" w:rsidR="00AD391E" w:rsidRDefault="00AD391E" w:rsidP="00F876E9">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0" w:name="_Toc40616427"/>
      <w:bookmarkStart w:id="11" w:name="_Toc41726119"/>
      <w:bookmarkStart w:id="12" w:name="_Toc43912642"/>
      <w:r>
        <w:lastRenderedPageBreak/>
        <w:t>Advanced Software Standard Function Keys</w:t>
      </w:r>
      <w:bookmarkEnd w:id="10"/>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F876E9">
        <w:trPr>
          <w:trHeight w:val="368"/>
        </w:trPr>
        <w:tc>
          <w:tcPr>
            <w:tcW w:w="1795" w:type="dxa"/>
          </w:tcPr>
          <w:p w14:paraId="072C40DC" w14:textId="77777777" w:rsidR="00AD391E" w:rsidRDefault="00AD391E" w:rsidP="00F876E9">
            <w:r>
              <w:t>Next</w:t>
            </w:r>
          </w:p>
        </w:tc>
        <w:tc>
          <w:tcPr>
            <w:tcW w:w="7555" w:type="dxa"/>
          </w:tcPr>
          <w:p w14:paraId="47C0DBBD" w14:textId="77777777" w:rsidR="00AD391E" w:rsidRDefault="00AD391E" w:rsidP="00F876E9">
            <w:r>
              <w:t>Shows the next sequential record.</w:t>
            </w:r>
          </w:p>
        </w:tc>
      </w:tr>
      <w:tr w:rsidR="00AD391E" w14:paraId="19FAB2DB" w14:textId="77777777" w:rsidTr="00F876E9">
        <w:trPr>
          <w:trHeight w:val="350"/>
        </w:trPr>
        <w:tc>
          <w:tcPr>
            <w:tcW w:w="1795" w:type="dxa"/>
          </w:tcPr>
          <w:p w14:paraId="31B53AD0" w14:textId="77777777" w:rsidR="00AD391E" w:rsidRDefault="00AD391E" w:rsidP="00F876E9">
            <w:r>
              <w:t>Prev</w:t>
            </w:r>
          </w:p>
        </w:tc>
        <w:tc>
          <w:tcPr>
            <w:tcW w:w="7555" w:type="dxa"/>
          </w:tcPr>
          <w:p w14:paraId="109E0A38" w14:textId="77777777" w:rsidR="00AD391E" w:rsidRDefault="00AD391E" w:rsidP="00F876E9">
            <w:r>
              <w:t>Shows the previous record.</w:t>
            </w:r>
          </w:p>
        </w:tc>
      </w:tr>
      <w:tr w:rsidR="00AD391E" w14:paraId="069BC9D9" w14:textId="77777777" w:rsidTr="00F876E9">
        <w:trPr>
          <w:trHeight w:val="350"/>
        </w:trPr>
        <w:tc>
          <w:tcPr>
            <w:tcW w:w="1795" w:type="dxa"/>
          </w:tcPr>
          <w:p w14:paraId="41AC2AFD" w14:textId="77777777" w:rsidR="00AD391E" w:rsidRDefault="00AD391E" w:rsidP="00F876E9">
            <w:r>
              <w:t>Add</w:t>
            </w:r>
          </w:p>
        </w:tc>
        <w:tc>
          <w:tcPr>
            <w:tcW w:w="7555" w:type="dxa"/>
          </w:tcPr>
          <w:p w14:paraId="04FA04EE" w14:textId="77777777" w:rsidR="00AD391E" w:rsidRDefault="00AD391E" w:rsidP="00F876E9">
            <w:r>
              <w:t>Add a record.</w:t>
            </w:r>
          </w:p>
        </w:tc>
      </w:tr>
      <w:tr w:rsidR="00AD391E" w14:paraId="17D9FF64" w14:textId="77777777" w:rsidTr="00F876E9">
        <w:trPr>
          <w:trHeight w:val="350"/>
        </w:trPr>
        <w:tc>
          <w:tcPr>
            <w:tcW w:w="1795" w:type="dxa"/>
          </w:tcPr>
          <w:p w14:paraId="219B43D4" w14:textId="77777777" w:rsidR="00AD391E" w:rsidRDefault="00AD391E" w:rsidP="00F876E9">
            <w:r>
              <w:t>Change</w:t>
            </w:r>
          </w:p>
        </w:tc>
        <w:tc>
          <w:tcPr>
            <w:tcW w:w="7555" w:type="dxa"/>
          </w:tcPr>
          <w:p w14:paraId="5C85E61E" w14:textId="77777777" w:rsidR="00AD391E" w:rsidRDefault="00AD391E" w:rsidP="00F876E9">
            <w:r>
              <w:t>Change the current record displayed on the screen.</w:t>
            </w:r>
          </w:p>
        </w:tc>
      </w:tr>
      <w:tr w:rsidR="00AD391E" w14:paraId="508C7800" w14:textId="77777777" w:rsidTr="00F876E9">
        <w:trPr>
          <w:trHeight w:val="350"/>
        </w:trPr>
        <w:tc>
          <w:tcPr>
            <w:tcW w:w="1795" w:type="dxa"/>
          </w:tcPr>
          <w:p w14:paraId="212767C9" w14:textId="77777777" w:rsidR="00AD391E" w:rsidRDefault="00AD391E" w:rsidP="00F876E9">
            <w:r>
              <w:t>Delete</w:t>
            </w:r>
          </w:p>
        </w:tc>
        <w:tc>
          <w:tcPr>
            <w:tcW w:w="7555" w:type="dxa"/>
          </w:tcPr>
          <w:p w14:paraId="7FC5564B" w14:textId="77777777" w:rsidR="00AD391E" w:rsidRDefault="00AD391E" w:rsidP="00F876E9">
            <w:r>
              <w:t>Delete the current record displayed on the screen.</w:t>
            </w:r>
          </w:p>
        </w:tc>
      </w:tr>
      <w:tr w:rsidR="00AD391E" w14:paraId="23B67D69" w14:textId="77777777" w:rsidTr="00F876E9">
        <w:trPr>
          <w:trHeight w:val="350"/>
        </w:trPr>
        <w:tc>
          <w:tcPr>
            <w:tcW w:w="1795" w:type="dxa"/>
          </w:tcPr>
          <w:p w14:paraId="37E48279" w14:textId="77777777" w:rsidR="00AD391E" w:rsidRDefault="00AD391E" w:rsidP="00F876E9">
            <w:r>
              <w:t>Find</w:t>
            </w:r>
          </w:p>
        </w:tc>
        <w:tc>
          <w:tcPr>
            <w:tcW w:w="7555" w:type="dxa"/>
          </w:tcPr>
          <w:p w14:paraId="546E3A11" w14:textId="77777777" w:rsidR="00AD391E" w:rsidRDefault="00AD391E" w:rsidP="00F876E9">
            <w:r>
              <w:t>Find a record by searching by description.</w:t>
            </w:r>
          </w:p>
        </w:tc>
      </w:tr>
      <w:tr w:rsidR="00AD391E" w14:paraId="1F434248" w14:textId="77777777" w:rsidTr="00F876E9">
        <w:trPr>
          <w:trHeight w:val="350"/>
        </w:trPr>
        <w:tc>
          <w:tcPr>
            <w:tcW w:w="1795" w:type="dxa"/>
          </w:tcPr>
          <w:p w14:paraId="2AF5F9D1" w14:textId="77777777" w:rsidR="00AD391E" w:rsidRDefault="00AD391E" w:rsidP="00F876E9">
            <w:r>
              <w:t>“1”, “2”</w:t>
            </w:r>
          </w:p>
        </w:tc>
        <w:tc>
          <w:tcPr>
            <w:tcW w:w="7555" w:type="dxa"/>
          </w:tcPr>
          <w:p w14:paraId="397D8425" w14:textId="77777777" w:rsidR="00AD391E" w:rsidRDefault="00AD391E" w:rsidP="00F876E9">
            <w:r>
              <w:t>Number 1 or 2 to go the first or second page of this record.</w:t>
            </w:r>
          </w:p>
        </w:tc>
      </w:tr>
      <w:tr w:rsidR="00AD391E" w14:paraId="12120BE9" w14:textId="77777777" w:rsidTr="00F876E9">
        <w:trPr>
          <w:trHeight w:val="350"/>
        </w:trPr>
        <w:tc>
          <w:tcPr>
            <w:tcW w:w="1795" w:type="dxa"/>
          </w:tcPr>
          <w:p w14:paraId="72527887" w14:textId="77777777" w:rsidR="00AD391E" w:rsidRDefault="00AD391E" w:rsidP="00F876E9">
            <w:r>
              <w:t>Esc</w:t>
            </w:r>
          </w:p>
        </w:tc>
        <w:tc>
          <w:tcPr>
            <w:tcW w:w="7555" w:type="dxa"/>
          </w:tcPr>
          <w:p w14:paraId="60E6D1F8" w14:textId="77777777" w:rsidR="00AD391E" w:rsidRDefault="00AD391E" w:rsidP="00F876E9">
            <w:r>
              <w:t>Escape from the current transaction without updating.</w:t>
            </w:r>
          </w:p>
        </w:tc>
      </w:tr>
      <w:tr w:rsidR="00AD391E" w14:paraId="210F7144" w14:textId="77777777" w:rsidTr="00F876E9">
        <w:trPr>
          <w:trHeight w:val="350"/>
        </w:trPr>
        <w:tc>
          <w:tcPr>
            <w:tcW w:w="1795" w:type="dxa"/>
          </w:tcPr>
          <w:p w14:paraId="595FA3F0" w14:textId="77777777" w:rsidR="00AD391E" w:rsidRDefault="00AD391E" w:rsidP="00F876E9">
            <w:r>
              <w:t>Q</w:t>
            </w:r>
          </w:p>
        </w:tc>
        <w:tc>
          <w:tcPr>
            <w:tcW w:w="7555" w:type="dxa"/>
          </w:tcPr>
          <w:p w14:paraId="4521142A" w14:textId="77777777" w:rsidR="00AD391E" w:rsidRDefault="00AD391E" w:rsidP="00F876E9">
            <w:r>
              <w:t>Quit from the current transaction without updating.</w:t>
            </w:r>
          </w:p>
        </w:tc>
      </w:tr>
      <w:tr w:rsidR="00AD391E" w14:paraId="38AEF731" w14:textId="77777777" w:rsidTr="00F876E9">
        <w:trPr>
          <w:trHeight w:val="350"/>
        </w:trPr>
        <w:tc>
          <w:tcPr>
            <w:tcW w:w="1795" w:type="dxa"/>
          </w:tcPr>
          <w:p w14:paraId="687907A8" w14:textId="77777777" w:rsidR="00AD391E" w:rsidRDefault="00AD391E" w:rsidP="00F876E9">
            <w:r>
              <w:t>F1</w:t>
            </w:r>
          </w:p>
        </w:tc>
        <w:tc>
          <w:tcPr>
            <w:tcW w:w="7555" w:type="dxa"/>
          </w:tcPr>
          <w:p w14:paraId="06279C97" w14:textId="77777777" w:rsidR="00AD391E" w:rsidRDefault="00AD391E" w:rsidP="00F876E9">
            <w:r>
              <w:t>Save</w:t>
            </w:r>
          </w:p>
        </w:tc>
      </w:tr>
      <w:tr w:rsidR="00AD391E" w14:paraId="598B6C86" w14:textId="77777777" w:rsidTr="00F876E9">
        <w:trPr>
          <w:trHeight w:val="620"/>
        </w:trPr>
        <w:tc>
          <w:tcPr>
            <w:tcW w:w="1795" w:type="dxa"/>
          </w:tcPr>
          <w:p w14:paraId="2B4DDE55" w14:textId="77777777" w:rsidR="00AD391E" w:rsidRDefault="00AD391E" w:rsidP="00F876E9">
            <w:r>
              <w:t>F3</w:t>
            </w:r>
          </w:p>
        </w:tc>
        <w:tc>
          <w:tcPr>
            <w:tcW w:w="7555" w:type="dxa"/>
          </w:tcPr>
          <w:p w14:paraId="655719F3" w14:textId="77777777" w:rsidR="00AD391E" w:rsidRDefault="00AD391E" w:rsidP="00F876E9">
            <w:r>
              <w:t>Help information is available on every data field.  Simply place the cursor on a field and press F3 to display documentation regarding this particular field.</w:t>
            </w:r>
          </w:p>
        </w:tc>
      </w:tr>
      <w:tr w:rsidR="00AD391E" w14:paraId="25748DB4" w14:textId="77777777" w:rsidTr="00F876E9">
        <w:trPr>
          <w:trHeight w:val="620"/>
        </w:trPr>
        <w:tc>
          <w:tcPr>
            <w:tcW w:w="1795" w:type="dxa"/>
          </w:tcPr>
          <w:p w14:paraId="54CF2413" w14:textId="77777777" w:rsidR="00AD391E" w:rsidRDefault="00AD391E" w:rsidP="00F876E9">
            <w:r>
              <w:t>F3</w:t>
            </w:r>
          </w:p>
        </w:tc>
        <w:tc>
          <w:tcPr>
            <w:tcW w:w="7555" w:type="dxa"/>
          </w:tcPr>
          <w:p w14:paraId="29A7CD1D" w14:textId="77777777" w:rsidR="00AD391E" w:rsidRDefault="00AD391E" w:rsidP="00F876E9">
            <w:r>
              <w:t>To insert additional data in a data field without erasing the information currently displayed.</w:t>
            </w:r>
          </w:p>
        </w:tc>
      </w:tr>
      <w:tr w:rsidR="00AD391E" w14:paraId="5D6B842E" w14:textId="77777777" w:rsidTr="00F876E9">
        <w:trPr>
          <w:trHeight w:val="350"/>
        </w:trPr>
        <w:tc>
          <w:tcPr>
            <w:tcW w:w="1795" w:type="dxa"/>
          </w:tcPr>
          <w:p w14:paraId="036D06C4" w14:textId="77777777" w:rsidR="00AD391E" w:rsidRDefault="00AD391E" w:rsidP="00F876E9">
            <w:r>
              <w:t>F4</w:t>
            </w:r>
          </w:p>
        </w:tc>
        <w:tc>
          <w:tcPr>
            <w:tcW w:w="7555" w:type="dxa"/>
          </w:tcPr>
          <w:p w14:paraId="08A92E8D" w14:textId="77777777" w:rsidR="00AD391E" w:rsidRDefault="00AD391E" w:rsidP="00F876E9">
            <w:r>
              <w:t>Notes – General</w:t>
            </w:r>
          </w:p>
        </w:tc>
      </w:tr>
      <w:tr w:rsidR="00AD391E" w14:paraId="443C8775" w14:textId="77777777" w:rsidTr="00F876E9">
        <w:trPr>
          <w:trHeight w:val="1430"/>
        </w:trPr>
        <w:tc>
          <w:tcPr>
            <w:tcW w:w="1795" w:type="dxa"/>
          </w:tcPr>
          <w:p w14:paraId="00BAB1F4" w14:textId="77777777" w:rsidR="00AD391E" w:rsidRDefault="00AD391E" w:rsidP="00F876E9">
            <w:r>
              <w:t>F1</w:t>
            </w:r>
          </w:p>
        </w:tc>
        <w:tc>
          <w:tcPr>
            <w:tcW w:w="7555" w:type="dxa"/>
          </w:tcPr>
          <w:p w14:paraId="15499DEF" w14:textId="77777777" w:rsidR="00AD391E" w:rsidRDefault="00AD391E" w:rsidP="00F876E9">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F876E9">
        <w:trPr>
          <w:trHeight w:val="350"/>
        </w:trPr>
        <w:tc>
          <w:tcPr>
            <w:tcW w:w="1795" w:type="dxa"/>
          </w:tcPr>
          <w:p w14:paraId="61256A3B" w14:textId="77777777" w:rsidR="00AD391E" w:rsidRDefault="00AD391E" w:rsidP="00F876E9">
            <w:r>
              <w:t>F7</w:t>
            </w:r>
          </w:p>
        </w:tc>
        <w:tc>
          <w:tcPr>
            <w:tcW w:w="7555" w:type="dxa"/>
          </w:tcPr>
          <w:p w14:paraId="73694FF8" w14:textId="77777777" w:rsidR="00AD391E" w:rsidRDefault="00AD391E" w:rsidP="00F876E9">
            <w:r>
              <w:t>Delete</w:t>
            </w:r>
          </w:p>
        </w:tc>
      </w:tr>
      <w:tr w:rsidR="00AD391E" w14:paraId="2180F510" w14:textId="77777777" w:rsidTr="00F876E9">
        <w:trPr>
          <w:trHeight w:val="350"/>
        </w:trPr>
        <w:tc>
          <w:tcPr>
            <w:tcW w:w="1795" w:type="dxa"/>
          </w:tcPr>
          <w:p w14:paraId="38DAE909" w14:textId="77777777" w:rsidR="00AD391E" w:rsidRDefault="00AD391E" w:rsidP="00F876E9">
            <w:r>
              <w:t>F8</w:t>
            </w:r>
          </w:p>
        </w:tc>
        <w:tc>
          <w:tcPr>
            <w:tcW w:w="7555" w:type="dxa"/>
          </w:tcPr>
          <w:p w14:paraId="412AC97F" w14:textId="77777777" w:rsidR="00AD391E" w:rsidRDefault="00AD391E" w:rsidP="00F876E9">
            <w:r>
              <w:t>Notes – File Specific</w:t>
            </w:r>
          </w:p>
        </w:tc>
      </w:tr>
      <w:tr w:rsidR="00AD391E" w14:paraId="363DF4AE" w14:textId="77777777" w:rsidTr="00F876E9">
        <w:trPr>
          <w:trHeight w:val="350"/>
        </w:trPr>
        <w:tc>
          <w:tcPr>
            <w:tcW w:w="1795" w:type="dxa"/>
          </w:tcPr>
          <w:p w14:paraId="6B463E2D" w14:textId="77777777" w:rsidR="00AD391E" w:rsidRDefault="00AD391E" w:rsidP="00F876E9">
            <w:r>
              <w:t>Enter</w:t>
            </w:r>
          </w:p>
        </w:tc>
        <w:tc>
          <w:tcPr>
            <w:tcW w:w="7555" w:type="dxa"/>
          </w:tcPr>
          <w:p w14:paraId="00CC3C9D" w14:textId="77777777" w:rsidR="00AD391E" w:rsidRDefault="00AD391E" w:rsidP="00F876E9">
            <w:r>
              <w:t>Advances the cursor to the next field</w:t>
            </w:r>
          </w:p>
        </w:tc>
      </w:tr>
      <w:tr w:rsidR="00AD391E" w14:paraId="4D37F01E" w14:textId="77777777" w:rsidTr="00F876E9">
        <w:trPr>
          <w:trHeight w:val="350"/>
        </w:trPr>
        <w:tc>
          <w:tcPr>
            <w:tcW w:w="1795" w:type="dxa"/>
          </w:tcPr>
          <w:p w14:paraId="01E0800C" w14:textId="77777777" w:rsidR="00AD391E" w:rsidRDefault="00AD391E" w:rsidP="00F876E9">
            <w:r>
              <w:t>Page Up</w:t>
            </w:r>
          </w:p>
        </w:tc>
        <w:tc>
          <w:tcPr>
            <w:tcW w:w="7555" w:type="dxa"/>
          </w:tcPr>
          <w:p w14:paraId="1C9CFA38" w14:textId="77777777" w:rsidR="00AD391E" w:rsidRDefault="00AD391E" w:rsidP="00F876E9">
            <w:r>
              <w:t>Will skim forward through each record in a data file in sequential order</w:t>
            </w:r>
          </w:p>
        </w:tc>
      </w:tr>
      <w:tr w:rsidR="00AD391E" w14:paraId="6A822A2A" w14:textId="77777777" w:rsidTr="00F876E9">
        <w:trPr>
          <w:trHeight w:val="350"/>
        </w:trPr>
        <w:tc>
          <w:tcPr>
            <w:tcW w:w="1795" w:type="dxa"/>
          </w:tcPr>
          <w:p w14:paraId="76037B19" w14:textId="77777777" w:rsidR="00AD391E" w:rsidRDefault="00AD391E" w:rsidP="00F876E9">
            <w:r>
              <w:t>Page Down</w:t>
            </w:r>
          </w:p>
        </w:tc>
        <w:tc>
          <w:tcPr>
            <w:tcW w:w="7555" w:type="dxa"/>
          </w:tcPr>
          <w:p w14:paraId="7E9663DE" w14:textId="77777777" w:rsidR="00AD391E" w:rsidRDefault="00AD391E" w:rsidP="00F876E9">
            <w:r>
              <w:t>Will skim backward through each record in a data file in sequential order</w:t>
            </w:r>
          </w:p>
        </w:tc>
      </w:tr>
      <w:tr w:rsidR="00AD391E" w14:paraId="12D728AC" w14:textId="77777777" w:rsidTr="00F876E9">
        <w:trPr>
          <w:trHeight w:val="350"/>
        </w:trPr>
        <w:tc>
          <w:tcPr>
            <w:tcW w:w="1795" w:type="dxa"/>
          </w:tcPr>
          <w:p w14:paraId="1E988A77" w14:textId="77777777" w:rsidR="00AD391E" w:rsidRDefault="00AD391E" w:rsidP="00F876E9"/>
          <w:p w14:paraId="5D04BEB6" w14:textId="77777777" w:rsidR="00AD391E" w:rsidRDefault="00AD391E" w:rsidP="00F876E9"/>
          <w:p w14:paraId="1A1530E6" w14:textId="77777777" w:rsidR="00AD391E" w:rsidRDefault="00AD391E" w:rsidP="00F876E9"/>
          <w:p w14:paraId="3A01A6CB" w14:textId="77777777" w:rsidR="00AD391E" w:rsidRDefault="00AD391E" w:rsidP="00F876E9"/>
          <w:p w14:paraId="6C689F46" w14:textId="77777777" w:rsidR="00AD391E" w:rsidRDefault="00AD391E" w:rsidP="00F876E9"/>
          <w:p w14:paraId="04B31EFE" w14:textId="77777777" w:rsidR="00AD391E" w:rsidRDefault="00AD391E" w:rsidP="00F876E9"/>
          <w:p w14:paraId="66B8B2BD" w14:textId="77777777" w:rsidR="00AD391E" w:rsidRDefault="00AD391E" w:rsidP="00F876E9"/>
          <w:p w14:paraId="56ADECE7" w14:textId="77777777" w:rsidR="00AD391E" w:rsidRDefault="00AD391E" w:rsidP="00F876E9"/>
          <w:p w14:paraId="69663780" w14:textId="77777777" w:rsidR="00AD391E" w:rsidRDefault="00AD391E" w:rsidP="00F876E9"/>
          <w:p w14:paraId="116C24AF" w14:textId="77777777" w:rsidR="00AD391E" w:rsidRDefault="00AD391E" w:rsidP="00F876E9"/>
          <w:p w14:paraId="7CC818B9" w14:textId="77777777" w:rsidR="00AD391E" w:rsidRDefault="00AD391E" w:rsidP="00F876E9"/>
          <w:p w14:paraId="790F773F" w14:textId="77777777" w:rsidR="00AD391E" w:rsidRDefault="00AD391E" w:rsidP="00F876E9"/>
          <w:p w14:paraId="23697888" w14:textId="5CB07899" w:rsidR="00602145" w:rsidRDefault="00602145" w:rsidP="00F876E9"/>
        </w:tc>
        <w:tc>
          <w:tcPr>
            <w:tcW w:w="7555" w:type="dxa"/>
          </w:tcPr>
          <w:p w14:paraId="2041AEAF" w14:textId="77777777" w:rsidR="00AD391E" w:rsidRDefault="00AD391E" w:rsidP="00F876E9"/>
        </w:tc>
      </w:tr>
    </w:tbl>
    <w:p w14:paraId="2C4A9974" w14:textId="1CC74ECC" w:rsidR="00602145" w:rsidRDefault="00602145" w:rsidP="00602145">
      <w:pPr>
        <w:pStyle w:val="Heading2"/>
      </w:pPr>
      <w:bookmarkStart w:id="13" w:name="_Toc43912643"/>
      <w:r>
        <w:lastRenderedPageBreak/>
        <w:t>Program Icons</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F876E9">
            <w:r>
              <w:object w:dxaOrig="555" w:dyaOrig="600" w14:anchorId="254690D7">
                <v:shape id="_x0000_i1029" type="#_x0000_t75" style="width:27.75pt;height:30pt" o:ole="">
                  <v:imagedata r:id="rId20" o:title=""/>
                </v:shape>
                <o:OLEObject Type="Embed" ProgID="PBrush" ShapeID="_x0000_i1029" DrawAspect="Content" ObjectID="_1659960198" r:id="rId21"/>
              </w:object>
            </w:r>
          </w:p>
        </w:tc>
        <w:tc>
          <w:tcPr>
            <w:tcW w:w="3411" w:type="dxa"/>
          </w:tcPr>
          <w:p w14:paraId="02BDCAEA" w14:textId="48A47D26" w:rsidR="00602145" w:rsidRDefault="00A273B2" w:rsidP="00F876E9">
            <w:r>
              <w:t>Job Notes</w:t>
            </w:r>
          </w:p>
        </w:tc>
        <w:tc>
          <w:tcPr>
            <w:tcW w:w="4770" w:type="dxa"/>
          </w:tcPr>
          <w:p w14:paraId="0826D4D2" w14:textId="0589627D" w:rsidR="00602145" w:rsidRDefault="00602145" w:rsidP="00F876E9"/>
        </w:tc>
      </w:tr>
      <w:tr w:rsidR="00602145" w14:paraId="302C4A96" w14:textId="54BF317D" w:rsidTr="00077850">
        <w:trPr>
          <w:trHeight w:val="720"/>
        </w:trPr>
        <w:tc>
          <w:tcPr>
            <w:tcW w:w="1179" w:type="dxa"/>
          </w:tcPr>
          <w:p w14:paraId="0D2D3AEF" w14:textId="2B48035A" w:rsidR="00602145" w:rsidRDefault="00A273B2" w:rsidP="00F876E9">
            <w:r>
              <w:object w:dxaOrig="555" w:dyaOrig="600" w14:anchorId="17A4E092">
                <v:shape id="_x0000_i1030" type="#_x0000_t75" style="width:27.75pt;height:30pt" o:ole="">
                  <v:imagedata r:id="rId22" o:title=""/>
                </v:shape>
                <o:OLEObject Type="Embed" ProgID="PBrush" ShapeID="_x0000_i1030" DrawAspect="Content" ObjectID="_1659960199" r:id="rId23"/>
              </w:object>
            </w:r>
          </w:p>
        </w:tc>
        <w:tc>
          <w:tcPr>
            <w:tcW w:w="3411" w:type="dxa"/>
          </w:tcPr>
          <w:p w14:paraId="1B3A8C7D" w14:textId="218C7DF7" w:rsidR="00602145" w:rsidRDefault="00602145" w:rsidP="00F876E9">
            <w:r>
              <w:t>Customer Attachments</w:t>
            </w:r>
          </w:p>
        </w:tc>
        <w:tc>
          <w:tcPr>
            <w:tcW w:w="4770" w:type="dxa"/>
          </w:tcPr>
          <w:p w14:paraId="45DA60E7" w14:textId="5FBDE5D2" w:rsidR="00602145" w:rsidRDefault="00602145" w:rsidP="00F876E9">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F876E9">
            <w:r>
              <w:object w:dxaOrig="555" w:dyaOrig="600" w14:anchorId="73C92AA7">
                <v:shape id="_x0000_i1031" type="#_x0000_t75" style="width:27.75pt;height:30pt" o:ole="">
                  <v:imagedata r:id="rId24" o:title=""/>
                </v:shape>
                <o:OLEObject Type="Embed" ProgID="PBrush" ShapeID="_x0000_i1031" DrawAspect="Content" ObjectID="_1659960200" r:id="rId25"/>
              </w:object>
            </w:r>
          </w:p>
        </w:tc>
        <w:tc>
          <w:tcPr>
            <w:tcW w:w="3411" w:type="dxa"/>
          </w:tcPr>
          <w:p w14:paraId="7128488A" w14:textId="18FF1E36" w:rsidR="00602145" w:rsidRDefault="00A273B2" w:rsidP="00F876E9">
            <w:r>
              <w:t>Change Move/Set Column Mode</w:t>
            </w:r>
          </w:p>
        </w:tc>
        <w:tc>
          <w:tcPr>
            <w:tcW w:w="4770" w:type="dxa"/>
          </w:tcPr>
          <w:p w14:paraId="35A17F18" w14:textId="77777777" w:rsidR="00602145" w:rsidRDefault="00602145" w:rsidP="00F876E9"/>
        </w:tc>
      </w:tr>
      <w:tr w:rsidR="00602145" w14:paraId="3C9AC7CC" w14:textId="0F958334" w:rsidTr="00077850">
        <w:trPr>
          <w:trHeight w:val="720"/>
        </w:trPr>
        <w:tc>
          <w:tcPr>
            <w:tcW w:w="1179" w:type="dxa"/>
          </w:tcPr>
          <w:p w14:paraId="41FB698C" w14:textId="19B47258" w:rsidR="00602145" w:rsidRDefault="00A273B2" w:rsidP="00F876E9">
            <w:r>
              <w:object w:dxaOrig="555" w:dyaOrig="600" w14:anchorId="32559EA8">
                <v:shape id="_x0000_i1032" type="#_x0000_t75" style="width:27.75pt;height:30pt" o:ole="">
                  <v:imagedata r:id="rId26" o:title=""/>
                </v:shape>
                <o:OLEObject Type="Embed" ProgID="PBrush" ShapeID="_x0000_i1032" DrawAspect="Content" ObjectID="_1659960201" r:id="rId27"/>
              </w:object>
            </w:r>
          </w:p>
        </w:tc>
        <w:tc>
          <w:tcPr>
            <w:tcW w:w="3411" w:type="dxa"/>
          </w:tcPr>
          <w:p w14:paraId="650CF187" w14:textId="6774B65F" w:rsidR="00602145" w:rsidRDefault="00602145" w:rsidP="00F876E9">
            <w:r>
              <w:t>Print</w:t>
            </w:r>
            <w:r w:rsidR="00A273B2">
              <w:t xml:space="preserve"> Acknowledgement</w:t>
            </w:r>
          </w:p>
        </w:tc>
        <w:tc>
          <w:tcPr>
            <w:tcW w:w="4770" w:type="dxa"/>
          </w:tcPr>
          <w:p w14:paraId="75D7204E" w14:textId="77777777" w:rsidR="00602145" w:rsidRDefault="00602145" w:rsidP="00F876E9"/>
        </w:tc>
      </w:tr>
      <w:tr w:rsidR="00602145" w14:paraId="4B91F864" w14:textId="77777777" w:rsidTr="00077850">
        <w:trPr>
          <w:trHeight w:val="720"/>
        </w:trPr>
        <w:tc>
          <w:tcPr>
            <w:tcW w:w="1179" w:type="dxa"/>
          </w:tcPr>
          <w:p w14:paraId="1E10B692" w14:textId="0AE3999D" w:rsidR="00602145" w:rsidRDefault="00A273B2" w:rsidP="00F876E9">
            <w:r>
              <w:object w:dxaOrig="555" w:dyaOrig="600" w14:anchorId="2A61F43D">
                <v:shape id="_x0000_i1033" type="#_x0000_t75" style="width:27.75pt;height:30pt" o:ole="">
                  <v:imagedata r:id="rId28" o:title=""/>
                </v:shape>
                <o:OLEObject Type="Embed" ProgID="PBrush" ShapeID="_x0000_i1033" DrawAspect="Content" ObjectID="_1659960202" r:id="rId29"/>
              </w:object>
            </w:r>
          </w:p>
        </w:tc>
        <w:tc>
          <w:tcPr>
            <w:tcW w:w="3411" w:type="dxa"/>
          </w:tcPr>
          <w:p w14:paraId="0238CE05" w14:textId="75258C60" w:rsidR="00602145" w:rsidRDefault="00A273B2" w:rsidP="00F876E9">
            <w:r>
              <w:t>Export to Excel</w:t>
            </w:r>
          </w:p>
        </w:tc>
        <w:tc>
          <w:tcPr>
            <w:tcW w:w="4770" w:type="dxa"/>
          </w:tcPr>
          <w:p w14:paraId="58443429" w14:textId="77777777" w:rsidR="00602145" w:rsidRDefault="00602145" w:rsidP="00F876E9"/>
        </w:tc>
      </w:tr>
      <w:tr w:rsidR="00602145" w14:paraId="4A3F5E12" w14:textId="77777777" w:rsidTr="00077850">
        <w:trPr>
          <w:trHeight w:val="720"/>
        </w:trPr>
        <w:tc>
          <w:tcPr>
            <w:tcW w:w="1179" w:type="dxa"/>
          </w:tcPr>
          <w:p w14:paraId="39F2E999" w14:textId="4445EEDC" w:rsidR="00602145" w:rsidRDefault="00A273B2" w:rsidP="00F876E9">
            <w:r>
              <w:object w:dxaOrig="555" w:dyaOrig="600" w14:anchorId="2FD2C7C0">
                <v:shape id="_x0000_i1034" type="#_x0000_t75" style="width:27.75pt;height:30pt" o:ole="">
                  <v:imagedata r:id="rId30" o:title=""/>
                </v:shape>
                <o:OLEObject Type="Embed" ProgID="PBrush" ShapeID="_x0000_i1034" DrawAspect="Content" ObjectID="_1659960203" r:id="rId31"/>
              </w:object>
            </w:r>
          </w:p>
        </w:tc>
        <w:tc>
          <w:tcPr>
            <w:tcW w:w="3411" w:type="dxa"/>
          </w:tcPr>
          <w:p w14:paraId="36F8612F" w14:textId="144BB747" w:rsidR="00602145" w:rsidRDefault="00A273B2" w:rsidP="00F876E9">
            <w:r>
              <w:t>Add</w:t>
            </w:r>
          </w:p>
        </w:tc>
        <w:tc>
          <w:tcPr>
            <w:tcW w:w="4770" w:type="dxa"/>
          </w:tcPr>
          <w:p w14:paraId="71B5104D" w14:textId="77777777" w:rsidR="00602145" w:rsidRDefault="00602145" w:rsidP="00F876E9"/>
        </w:tc>
      </w:tr>
      <w:tr w:rsidR="00602145" w14:paraId="2B72D7A5" w14:textId="77777777" w:rsidTr="00077850">
        <w:trPr>
          <w:trHeight w:val="720"/>
        </w:trPr>
        <w:tc>
          <w:tcPr>
            <w:tcW w:w="1179" w:type="dxa"/>
          </w:tcPr>
          <w:p w14:paraId="7C08BB5E" w14:textId="03C00518" w:rsidR="00602145" w:rsidRDefault="00077850" w:rsidP="00F876E9">
            <w:r>
              <w:object w:dxaOrig="555" w:dyaOrig="600" w14:anchorId="14C5CFC2">
                <v:shape id="_x0000_i1035" type="#_x0000_t75" style="width:27.75pt;height:30pt" o:ole="">
                  <v:imagedata r:id="rId32" o:title=""/>
                </v:shape>
                <o:OLEObject Type="Embed" ProgID="PBrush" ShapeID="_x0000_i1035" DrawAspect="Content" ObjectID="_1659960204" r:id="rId33"/>
              </w:object>
            </w:r>
          </w:p>
        </w:tc>
        <w:tc>
          <w:tcPr>
            <w:tcW w:w="3411" w:type="dxa"/>
          </w:tcPr>
          <w:p w14:paraId="7608F563" w14:textId="40E22455" w:rsidR="00602145" w:rsidRDefault="00A273B2" w:rsidP="00F876E9">
            <w:r>
              <w:t>Attachments</w:t>
            </w:r>
          </w:p>
        </w:tc>
        <w:tc>
          <w:tcPr>
            <w:tcW w:w="4770" w:type="dxa"/>
          </w:tcPr>
          <w:p w14:paraId="50BADB10" w14:textId="54CE42F0" w:rsidR="00602145" w:rsidRDefault="00A273B2" w:rsidP="00F876E9">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F876E9">
            <w:r>
              <w:object w:dxaOrig="555" w:dyaOrig="600" w14:anchorId="5072B79B">
                <v:shape id="_x0000_i1036" type="#_x0000_t75" style="width:27.75pt;height:30pt" o:ole="">
                  <v:imagedata r:id="rId34" o:title=""/>
                </v:shape>
                <o:OLEObject Type="Embed" ProgID="PBrush" ShapeID="_x0000_i1036" DrawAspect="Content" ObjectID="_1659960205" r:id="rId35"/>
              </w:object>
            </w:r>
          </w:p>
        </w:tc>
        <w:tc>
          <w:tcPr>
            <w:tcW w:w="3411" w:type="dxa"/>
          </w:tcPr>
          <w:p w14:paraId="5824BBE0" w14:textId="3623A231" w:rsidR="00602145" w:rsidRDefault="00A273B2" w:rsidP="00F876E9">
            <w:r>
              <w:t>Notes</w:t>
            </w:r>
          </w:p>
        </w:tc>
        <w:tc>
          <w:tcPr>
            <w:tcW w:w="4770" w:type="dxa"/>
          </w:tcPr>
          <w:p w14:paraId="14485546" w14:textId="77777777" w:rsidR="00602145" w:rsidRDefault="00602145" w:rsidP="00F876E9"/>
        </w:tc>
      </w:tr>
      <w:tr w:rsidR="00602145" w14:paraId="19A6EAEA" w14:textId="77777777" w:rsidTr="00077850">
        <w:trPr>
          <w:trHeight w:val="720"/>
        </w:trPr>
        <w:tc>
          <w:tcPr>
            <w:tcW w:w="1179" w:type="dxa"/>
          </w:tcPr>
          <w:p w14:paraId="08BA59DD" w14:textId="72923A86" w:rsidR="00602145" w:rsidRDefault="00077850" w:rsidP="00F876E9">
            <w:r>
              <w:object w:dxaOrig="555" w:dyaOrig="600" w14:anchorId="7EA3F245">
                <v:shape id="_x0000_i1037" type="#_x0000_t75" style="width:27.75pt;height:30pt" o:ole="">
                  <v:imagedata r:id="rId36" o:title=""/>
                </v:shape>
                <o:OLEObject Type="Embed" ProgID="PBrush" ShapeID="_x0000_i1037" DrawAspect="Content" ObjectID="_1659960206" r:id="rId37"/>
              </w:object>
            </w:r>
          </w:p>
        </w:tc>
        <w:tc>
          <w:tcPr>
            <w:tcW w:w="3411" w:type="dxa"/>
          </w:tcPr>
          <w:p w14:paraId="7016257C" w14:textId="4D412016" w:rsidR="00602145" w:rsidRDefault="00A273B2" w:rsidP="00F876E9">
            <w:r>
              <w:t>Spec Notes</w:t>
            </w:r>
          </w:p>
        </w:tc>
        <w:tc>
          <w:tcPr>
            <w:tcW w:w="4770" w:type="dxa"/>
          </w:tcPr>
          <w:p w14:paraId="1CA8FAB6" w14:textId="535B03A3" w:rsidR="00602145" w:rsidRDefault="00A273B2" w:rsidP="00F876E9">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F876E9">
            <w:r>
              <w:object w:dxaOrig="555" w:dyaOrig="600" w14:anchorId="5B8024D3">
                <v:shape id="_x0000_i1038" type="#_x0000_t75" style="width:27.75pt;height:30pt" o:ole="">
                  <v:imagedata r:id="rId38" o:title=""/>
                </v:shape>
                <o:OLEObject Type="Embed" ProgID="PBrush" ShapeID="_x0000_i1038" DrawAspect="Content" ObjectID="_1659960207" r:id="rId39"/>
              </w:object>
            </w:r>
          </w:p>
        </w:tc>
        <w:tc>
          <w:tcPr>
            <w:tcW w:w="3411" w:type="dxa"/>
          </w:tcPr>
          <w:p w14:paraId="0B7A8585" w14:textId="11BF14E3" w:rsidR="00602145" w:rsidRDefault="00A273B2" w:rsidP="00F876E9">
            <w:r>
              <w:t>Utility Application</w:t>
            </w:r>
          </w:p>
        </w:tc>
        <w:tc>
          <w:tcPr>
            <w:tcW w:w="4770" w:type="dxa"/>
          </w:tcPr>
          <w:p w14:paraId="7660EA52" w14:textId="77777777" w:rsidR="00602145" w:rsidRDefault="00602145" w:rsidP="00F876E9"/>
        </w:tc>
      </w:tr>
      <w:tr w:rsidR="00602145" w14:paraId="34D3009B" w14:textId="77777777" w:rsidTr="00077850">
        <w:trPr>
          <w:trHeight w:val="720"/>
        </w:trPr>
        <w:tc>
          <w:tcPr>
            <w:tcW w:w="1179" w:type="dxa"/>
          </w:tcPr>
          <w:p w14:paraId="4A934FB1" w14:textId="182F9AE0" w:rsidR="00602145" w:rsidRDefault="00077850" w:rsidP="00F876E9">
            <w:r>
              <w:object w:dxaOrig="555" w:dyaOrig="600" w14:anchorId="02A89382">
                <v:shape id="_x0000_i1039" type="#_x0000_t75" style="width:27.75pt;height:30pt" o:ole="">
                  <v:imagedata r:id="rId40" o:title=""/>
                </v:shape>
                <o:OLEObject Type="Embed" ProgID="PBrush" ShapeID="_x0000_i1039" DrawAspect="Content" ObjectID="_1659960208" r:id="rId41"/>
              </w:object>
            </w:r>
          </w:p>
        </w:tc>
        <w:tc>
          <w:tcPr>
            <w:tcW w:w="3411" w:type="dxa"/>
          </w:tcPr>
          <w:p w14:paraId="10650A9A" w14:textId="61ED324C" w:rsidR="00602145" w:rsidRDefault="00A273B2" w:rsidP="00F876E9">
            <w:r>
              <w:t>Help</w:t>
            </w:r>
          </w:p>
        </w:tc>
        <w:tc>
          <w:tcPr>
            <w:tcW w:w="4770" w:type="dxa"/>
          </w:tcPr>
          <w:p w14:paraId="0F546C7F" w14:textId="77777777" w:rsidR="00602145" w:rsidRDefault="00602145" w:rsidP="00F876E9"/>
        </w:tc>
      </w:tr>
      <w:tr w:rsidR="00602145" w14:paraId="37B59527" w14:textId="77777777" w:rsidTr="00077850">
        <w:trPr>
          <w:trHeight w:val="720"/>
        </w:trPr>
        <w:tc>
          <w:tcPr>
            <w:tcW w:w="1179" w:type="dxa"/>
          </w:tcPr>
          <w:p w14:paraId="1DCB0431" w14:textId="1DDB8F08" w:rsidR="00602145" w:rsidRDefault="00077850" w:rsidP="00F876E9">
            <w:r>
              <w:object w:dxaOrig="555" w:dyaOrig="600" w14:anchorId="3E715BCD">
                <v:shape id="_x0000_i1040" type="#_x0000_t75" style="width:27.75pt;height:30pt" o:ole="">
                  <v:imagedata r:id="rId42" o:title=""/>
                </v:shape>
                <o:OLEObject Type="Embed" ProgID="PBrush" ShapeID="_x0000_i1040" DrawAspect="Content" ObjectID="_1659960209" r:id="rId43"/>
              </w:object>
            </w:r>
          </w:p>
        </w:tc>
        <w:tc>
          <w:tcPr>
            <w:tcW w:w="3411" w:type="dxa"/>
          </w:tcPr>
          <w:p w14:paraId="106C8307" w14:textId="4DEE55E9" w:rsidR="00602145" w:rsidRDefault="00A273B2" w:rsidP="00F876E9">
            <w:r>
              <w:t>UDF Viewer</w:t>
            </w:r>
          </w:p>
        </w:tc>
        <w:tc>
          <w:tcPr>
            <w:tcW w:w="4770" w:type="dxa"/>
          </w:tcPr>
          <w:p w14:paraId="2DEB5200" w14:textId="77777777" w:rsidR="00602145" w:rsidRDefault="00602145" w:rsidP="00F876E9"/>
        </w:tc>
      </w:tr>
      <w:tr w:rsidR="00602145" w14:paraId="2BC5ADE7" w14:textId="77777777" w:rsidTr="00077850">
        <w:trPr>
          <w:trHeight w:val="720"/>
        </w:trPr>
        <w:tc>
          <w:tcPr>
            <w:tcW w:w="1179" w:type="dxa"/>
          </w:tcPr>
          <w:p w14:paraId="4C27DA20" w14:textId="7BFECDAA" w:rsidR="00602145" w:rsidRDefault="00077850" w:rsidP="00F876E9">
            <w:r>
              <w:object w:dxaOrig="555" w:dyaOrig="600" w14:anchorId="3899B699">
                <v:shape id="_x0000_i1041" type="#_x0000_t75" style="width:27.75pt;height:30pt" o:ole="">
                  <v:imagedata r:id="rId44" o:title=""/>
                </v:shape>
                <o:OLEObject Type="Embed" ProgID="PBrush" ShapeID="_x0000_i1041" DrawAspect="Content" ObjectID="_1659960210" r:id="rId45"/>
              </w:object>
            </w:r>
          </w:p>
        </w:tc>
        <w:tc>
          <w:tcPr>
            <w:tcW w:w="3411" w:type="dxa"/>
          </w:tcPr>
          <w:p w14:paraId="2FE7D91D" w14:textId="4D8E0103" w:rsidR="00602145" w:rsidRDefault="00A273B2" w:rsidP="00F876E9">
            <w:r>
              <w:t>Commissions</w:t>
            </w:r>
          </w:p>
        </w:tc>
        <w:tc>
          <w:tcPr>
            <w:tcW w:w="4770" w:type="dxa"/>
          </w:tcPr>
          <w:p w14:paraId="6C80FF0E" w14:textId="77777777" w:rsidR="00602145" w:rsidRDefault="00602145" w:rsidP="00F876E9"/>
        </w:tc>
      </w:tr>
      <w:tr w:rsidR="00602145" w14:paraId="146F9678" w14:textId="77777777" w:rsidTr="00A273B2">
        <w:tc>
          <w:tcPr>
            <w:tcW w:w="1179" w:type="dxa"/>
          </w:tcPr>
          <w:p w14:paraId="59AD4D75" w14:textId="7956402A" w:rsidR="00602145" w:rsidRDefault="00077850" w:rsidP="00F876E9">
            <w:r>
              <w:object w:dxaOrig="555" w:dyaOrig="600" w14:anchorId="3892F88E">
                <v:shape id="_x0000_i1042" type="#_x0000_t75" style="width:27.75pt;height:30pt" o:ole="">
                  <v:imagedata r:id="rId46" o:title=""/>
                </v:shape>
                <o:OLEObject Type="Embed" ProgID="PBrush" ShapeID="_x0000_i1042" DrawAspect="Content" ObjectID="_1659960211" r:id="rId47"/>
              </w:object>
            </w:r>
          </w:p>
        </w:tc>
        <w:tc>
          <w:tcPr>
            <w:tcW w:w="3411" w:type="dxa"/>
          </w:tcPr>
          <w:p w14:paraId="688179D6" w14:textId="38F862CF" w:rsidR="00602145" w:rsidRDefault="00A273B2" w:rsidP="00F876E9">
            <w:r>
              <w:t>Exit</w:t>
            </w:r>
          </w:p>
        </w:tc>
        <w:tc>
          <w:tcPr>
            <w:tcW w:w="4770" w:type="dxa"/>
          </w:tcPr>
          <w:p w14:paraId="4A2BFC01" w14:textId="77777777" w:rsidR="00602145" w:rsidRDefault="00602145" w:rsidP="00F876E9"/>
        </w:tc>
      </w:tr>
      <w:tr w:rsidR="00602145" w14:paraId="3D61F2B4" w14:textId="77777777" w:rsidTr="00A273B2">
        <w:tc>
          <w:tcPr>
            <w:tcW w:w="1179" w:type="dxa"/>
          </w:tcPr>
          <w:p w14:paraId="17EC46D9" w14:textId="77777777" w:rsidR="00602145" w:rsidRDefault="00602145" w:rsidP="00F876E9"/>
        </w:tc>
        <w:tc>
          <w:tcPr>
            <w:tcW w:w="3411" w:type="dxa"/>
          </w:tcPr>
          <w:p w14:paraId="5E66B0B9" w14:textId="77777777" w:rsidR="00602145" w:rsidRDefault="00602145" w:rsidP="00F876E9"/>
        </w:tc>
        <w:tc>
          <w:tcPr>
            <w:tcW w:w="4770" w:type="dxa"/>
          </w:tcPr>
          <w:p w14:paraId="24968466" w14:textId="77777777" w:rsidR="00602145" w:rsidRDefault="00602145" w:rsidP="00F876E9"/>
        </w:tc>
      </w:tr>
      <w:tr w:rsidR="00602145" w14:paraId="7A4E8B3E" w14:textId="77777777" w:rsidTr="00A273B2">
        <w:tc>
          <w:tcPr>
            <w:tcW w:w="1179" w:type="dxa"/>
          </w:tcPr>
          <w:p w14:paraId="71A8BF53" w14:textId="77777777" w:rsidR="00602145" w:rsidRDefault="00602145" w:rsidP="00F876E9"/>
        </w:tc>
        <w:tc>
          <w:tcPr>
            <w:tcW w:w="3411" w:type="dxa"/>
          </w:tcPr>
          <w:p w14:paraId="71C0CE7B" w14:textId="77777777" w:rsidR="00602145" w:rsidRDefault="00602145" w:rsidP="00F876E9"/>
        </w:tc>
        <w:tc>
          <w:tcPr>
            <w:tcW w:w="4770" w:type="dxa"/>
          </w:tcPr>
          <w:p w14:paraId="0CBE444A" w14:textId="77777777" w:rsidR="00602145" w:rsidRDefault="00602145" w:rsidP="00F876E9"/>
        </w:tc>
      </w:tr>
    </w:tbl>
    <w:p w14:paraId="271B4846" w14:textId="2EE32C7D" w:rsidR="00602145" w:rsidRDefault="00602145" w:rsidP="00602145"/>
    <w:p w14:paraId="5C2E76B9" w14:textId="7D8D83B3" w:rsidR="00077850" w:rsidRDefault="00077850" w:rsidP="00602145"/>
    <w:p w14:paraId="39026AD4" w14:textId="77777777" w:rsidR="00077850" w:rsidRPr="00602145" w:rsidRDefault="00077850" w:rsidP="00602145"/>
    <w:p w14:paraId="4B6DBEE2" w14:textId="358F4E46" w:rsidR="000C253C" w:rsidRDefault="000C253C" w:rsidP="00077850">
      <w:pPr>
        <w:pStyle w:val="Heading1"/>
        <w:rPr>
          <w:b/>
          <w:bCs/>
        </w:rPr>
      </w:pPr>
      <w:bookmarkStart w:id="14" w:name="_Toc43912644"/>
      <w:r>
        <w:rPr>
          <w:b/>
          <w:bCs/>
        </w:rPr>
        <w:lastRenderedPageBreak/>
        <w:t>Job Cost Overview</w:t>
      </w:r>
      <w:bookmarkEnd w:id="14"/>
    </w:p>
    <w:p w14:paraId="63892E05" w14:textId="77777777" w:rsidR="00742886" w:rsidRDefault="00742886" w:rsidP="00742886">
      <w:pPr>
        <w:rPr>
          <w:rFonts w:cstheme="minorHAnsi"/>
        </w:rPr>
      </w:pPr>
      <w:r w:rsidRPr="003A09FF">
        <w:rPr>
          <w:rFonts w:cstheme="minorHAnsi"/>
        </w:rPr>
        <w:t>Job Costing is designed to give you the ability to create cost of goods sold for the preparation of financial statements.  You gain several benefits using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42886" w14:paraId="346926D7" w14:textId="77777777" w:rsidTr="00AD2E35">
        <w:trPr>
          <w:trHeight w:val="422"/>
        </w:trPr>
        <w:tc>
          <w:tcPr>
            <w:tcW w:w="9350" w:type="dxa"/>
          </w:tcPr>
          <w:p w14:paraId="20B755F4" w14:textId="77777777" w:rsidR="00742886" w:rsidRDefault="00742886" w:rsidP="00742886">
            <w:pPr>
              <w:pStyle w:val="ListParagraph"/>
              <w:numPr>
                <w:ilvl w:val="0"/>
                <w:numId w:val="4"/>
              </w:numPr>
              <w:ind w:left="144" w:hanging="144"/>
            </w:pPr>
            <w:r>
              <w:t>Physical Inventory need not be taken at the end of any accounting period to obtain a proper cut off.</w:t>
            </w:r>
          </w:p>
        </w:tc>
      </w:tr>
      <w:tr w:rsidR="00742886" w14:paraId="4C7F5AEA" w14:textId="77777777" w:rsidTr="00AD2E35">
        <w:trPr>
          <w:trHeight w:val="620"/>
        </w:trPr>
        <w:tc>
          <w:tcPr>
            <w:tcW w:w="9350" w:type="dxa"/>
          </w:tcPr>
          <w:p w14:paraId="4103DE99" w14:textId="77777777" w:rsidR="00742886" w:rsidRDefault="00742886" w:rsidP="00742886">
            <w:pPr>
              <w:pStyle w:val="ListParagraph"/>
              <w:numPr>
                <w:ilvl w:val="0"/>
                <w:numId w:val="4"/>
              </w:numPr>
              <w:ind w:left="144" w:hanging="144"/>
            </w:pPr>
            <w:r w:rsidRPr="00081CCF">
              <w:rPr>
                <w:rFonts w:cstheme="minorHAnsi"/>
              </w:rPr>
              <w:t>An income statement can be easily designed to evaluate the accuracy of your cost estimating system.</w:t>
            </w:r>
          </w:p>
        </w:tc>
      </w:tr>
      <w:tr w:rsidR="00742886" w14:paraId="534E07AD" w14:textId="77777777" w:rsidTr="00AD2E35">
        <w:trPr>
          <w:trHeight w:val="350"/>
        </w:trPr>
        <w:tc>
          <w:tcPr>
            <w:tcW w:w="9350" w:type="dxa"/>
          </w:tcPr>
          <w:p w14:paraId="4CCF99D9" w14:textId="77777777" w:rsidR="00742886" w:rsidRDefault="00742886" w:rsidP="00742886">
            <w:pPr>
              <w:pStyle w:val="ListParagraph"/>
              <w:numPr>
                <w:ilvl w:val="0"/>
                <w:numId w:val="4"/>
              </w:numPr>
              <w:ind w:left="144" w:hanging="144"/>
            </w:pPr>
            <w:r w:rsidRPr="00081CCF">
              <w:rPr>
                <w:rFonts w:cstheme="minorHAnsi"/>
              </w:rPr>
              <w:t>Profitability can be determined for individual jobs and entire product lines.</w:t>
            </w:r>
          </w:p>
        </w:tc>
      </w:tr>
      <w:tr w:rsidR="00742886" w14:paraId="77B34BBA" w14:textId="77777777" w:rsidTr="00AD2E35">
        <w:trPr>
          <w:trHeight w:val="350"/>
        </w:trPr>
        <w:tc>
          <w:tcPr>
            <w:tcW w:w="9350" w:type="dxa"/>
          </w:tcPr>
          <w:p w14:paraId="73895CA0" w14:textId="77777777" w:rsidR="00742886" w:rsidRDefault="00742886" w:rsidP="00742886">
            <w:pPr>
              <w:pStyle w:val="ListParagraph"/>
              <w:numPr>
                <w:ilvl w:val="0"/>
                <w:numId w:val="4"/>
              </w:numPr>
              <w:ind w:left="144" w:hanging="144"/>
            </w:pPr>
            <w:r w:rsidRPr="00081CCF">
              <w:rPr>
                <w:rFonts w:cstheme="minorHAnsi"/>
              </w:rPr>
              <w:t>Productivity and utilization can be measured by machine, department and the entire plant.</w:t>
            </w:r>
          </w:p>
        </w:tc>
      </w:tr>
    </w:tbl>
    <w:p w14:paraId="31815244" w14:textId="11502A26" w:rsidR="00077850" w:rsidRDefault="007E4D72" w:rsidP="00077850">
      <w:pPr>
        <w:pStyle w:val="Heading1"/>
        <w:rPr>
          <w:b/>
          <w:bCs/>
        </w:rPr>
      </w:pPr>
      <w:bookmarkStart w:id="15" w:name="_Toc43912645"/>
      <w:r>
        <w:rPr>
          <w:b/>
          <w:bCs/>
        </w:rPr>
        <w:t>Update/Enter Jobs [JU]</w:t>
      </w:r>
      <w:bookmarkEnd w:id="15"/>
    </w:p>
    <w:p w14:paraId="4EC6BD24" w14:textId="62E0B0C8" w:rsidR="00B15177" w:rsidRDefault="007E4D72" w:rsidP="00602145">
      <w:pPr>
        <w:pStyle w:val="Heading2"/>
      </w:pPr>
      <w:bookmarkStart w:id="16" w:name="_Toc43912646"/>
      <w:r>
        <w:t>Update/Enter Jobs [JU1]</w:t>
      </w:r>
      <w:bookmarkEnd w:id="16"/>
    </w:p>
    <w:p w14:paraId="3952EBF7" w14:textId="4AA8E969" w:rsidR="00B15177" w:rsidRDefault="007E4D72" w:rsidP="00B15177">
      <w:pPr>
        <w:pStyle w:val="Heading3"/>
      </w:pPr>
      <w:bookmarkStart w:id="17" w:name="_Toc43912647"/>
      <w:r>
        <w:t>Browse Job</w:t>
      </w:r>
      <w:bookmarkEnd w:id="17"/>
    </w:p>
    <w:p w14:paraId="4D0F2BD9" w14:textId="14EE7451" w:rsidR="00AC0619" w:rsidRDefault="00742886" w:rsidP="00AC0619">
      <w:r>
        <w:rPr>
          <w:noProof/>
        </w:rPr>
        <w:drawing>
          <wp:inline distT="0" distB="0" distL="0" distR="0" wp14:anchorId="05ADF50D" wp14:editId="3402FDDA">
            <wp:extent cx="5943600" cy="4486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05470520" w14:textId="77777777" w:rsidR="00B676FF" w:rsidRDefault="00B676FF" w:rsidP="00B676FF">
      <w:pPr>
        <w:pStyle w:val="Heading4"/>
      </w:pPr>
      <w:bookmarkStart w:id="18" w:name="_Hlk43554584"/>
      <w:r>
        <w:t>ADD</w:t>
      </w:r>
    </w:p>
    <w:p w14:paraId="675CC431" w14:textId="34FC292D" w:rsidR="00065029" w:rsidRPr="00065029" w:rsidRDefault="00B676FF" w:rsidP="00065029">
      <w:bookmarkStart w:id="19" w:name="_Hlk43556175"/>
      <w:r>
        <w:t xml:space="preserve">Click the </w:t>
      </w:r>
      <w:r>
        <w:rPr>
          <w:b/>
          <w:bCs/>
          <w:i/>
          <w:iCs/>
          <w:u w:val="single"/>
        </w:rPr>
        <w:t>“Green + Icon”</w:t>
      </w:r>
      <w:r>
        <w:t xml:space="preserve"> to add a new Job.</w:t>
      </w:r>
      <w:bookmarkEnd w:id="18"/>
      <w:bookmarkEnd w:id="19"/>
    </w:p>
    <w:p w14:paraId="2950BA21" w14:textId="110AF991" w:rsidR="007E4D72" w:rsidRDefault="007E4D72" w:rsidP="007E4D72">
      <w:pPr>
        <w:pStyle w:val="Heading3"/>
      </w:pPr>
      <w:bookmarkStart w:id="20" w:name="_Toc43912648"/>
      <w:r>
        <w:lastRenderedPageBreak/>
        <w:t>Browse Job Field Definitions</w:t>
      </w:r>
      <w:bookmarkEnd w:id="20"/>
    </w:p>
    <w:p w14:paraId="19014361" w14:textId="268B2FB8" w:rsidR="007E4D72" w:rsidRDefault="00065029" w:rsidP="007E4D72">
      <w:pPr>
        <w:pStyle w:val="Heading4"/>
      </w:pPr>
      <w:r>
        <w:t>Job #</w:t>
      </w:r>
    </w:p>
    <w:p w14:paraId="2111AB0A" w14:textId="77777777" w:rsidR="00496414" w:rsidRDefault="00496414" w:rsidP="00496414">
      <w:r>
        <w:t xml:space="preserve">Enter the job number or you can do a </w:t>
      </w:r>
      <w:r>
        <w:rPr>
          <w:b/>
          <w:bCs/>
          <w:i/>
          <w:iCs/>
          <w:u w:val="single"/>
        </w:rPr>
        <w:t>“F1”</w:t>
      </w:r>
      <w:r>
        <w:t xml:space="preserve"> look-up from list.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4581E778" w14:textId="0B443781" w:rsidR="00065029" w:rsidRDefault="00065029" w:rsidP="00065029">
      <w:pPr>
        <w:pStyle w:val="Heading4"/>
      </w:pPr>
      <w:r>
        <w:t>Job #: 00</w:t>
      </w:r>
    </w:p>
    <w:p w14:paraId="01AAD82E" w14:textId="77777777" w:rsidR="00496414" w:rsidRPr="0040338F" w:rsidRDefault="00496414" w:rsidP="00496414">
      <w:r>
        <w:t>Enter the sequential starting/finishing number for the job.</w:t>
      </w:r>
    </w:p>
    <w:p w14:paraId="2399BCFD" w14:textId="768F8155" w:rsidR="00065029" w:rsidRDefault="00065029" w:rsidP="00065029">
      <w:pPr>
        <w:pStyle w:val="Heading4"/>
      </w:pPr>
      <w:r>
        <w:t>FG Item #</w:t>
      </w:r>
    </w:p>
    <w:p w14:paraId="3FB4D3C1" w14:textId="77777777" w:rsidR="00496414" w:rsidRDefault="00496414" w:rsidP="00496414">
      <w:r>
        <w:t xml:space="preserve">Enter the FG item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5E4B4C70" w14:textId="0CE54EDD" w:rsidR="00065029" w:rsidRDefault="00065029" w:rsidP="00065029">
      <w:pPr>
        <w:pStyle w:val="Heading4"/>
      </w:pPr>
      <w:r>
        <w:t>Customer #</w:t>
      </w:r>
    </w:p>
    <w:p w14:paraId="6286328D" w14:textId="77777777" w:rsidR="00496414" w:rsidRPr="0040338F" w:rsidRDefault="00496414" w:rsidP="00496414">
      <w:r w:rsidRPr="0040338F">
        <w:t xml:space="preserve">Enter customer number or you may use the </w:t>
      </w:r>
      <w:r>
        <w:rPr>
          <w:b/>
          <w:bCs/>
          <w:i/>
          <w:iCs/>
          <w:u w:val="single"/>
        </w:rPr>
        <w:t>“F1”</w:t>
      </w:r>
      <w:r w:rsidRPr="0040338F">
        <w:t xml:space="preserve"> look-up.  A partial description may be typed into any field or data may be entered into multiple fields followed by pressing the </w:t>
      </w:r>
      <w:r>
        <w:rPr>
          <w:b/>
          <w:bCs/>
          <w:i/>
          <w:iCs/>
          <w:u w:val="single"/>
        </w:rPr>
        <w:t>“Go”</w:t>
      </w:r>
      <w:r w:rsidRPr="0040338F">
        <w:t xml:space="preserve"> button to sort the fields by the criteria that was entered. Once the data is presented on the screen the YELLOW column heading may be clicked to sort that specific column in ascending or descending order.</w:t>
      </w:r>
    </w:p>
    <w:p w14:paraId="62217BFB" w14:textId="67F60D29" w:rsidR="00065029" w:rsidRDefault="00065029" w:rsidP="00065029">
      <w:pPr>
        <w:pStyle w:val="Heading4"/>
      </w:pPr>
      <w:r>
        <w:t>Estimate #</w:t>
      </w:r>
    </w:p>
    <w:p w14:paraId="1DEC67A3" w14:textId="77777777" w:rsidR="00496414" w:rsidRDefault="00496414" w:rsidP="00496414">
      <w:r>
        <w:t xml:space="preserve">Enter the estimate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37F97502" w14:textId="404419AC" w:rsidR="00065029" w:rsidRDefault="00065029" w:rsidP="00065029">
      <w:pPr>
        <w:pStyle w:val="Heading4"/>
      </w:pPr>
      <w:r>
        <w:t>Order #</w:t>
      </w:r>
    </w:p>
    <w:p w14:paraId="4B0548B2" w14:textId="77777777" w:rsidR="00496414" w:rsidRDefault="00496414" w:rsidP="00496414">
      <w:r>
        <w:t xml:space="preserve">Enter order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0D06A327" w14:textId="16C28358" w:rsidR="00065029" w:rsidRDefault="00065029" w:rsidP="00065029">
      <w:pPr>
        <w:pStyle w:val="Heading4"/>
      </w:pPr>
      <w:r>
        <w:t>Begin Due date / End Due Date</w:t>
      </w:r>
    </w:p>
    <w:p w14:paraId="3F358A7B" w14:textId="4AECF49D" w:rsidR="00CD3A05" w:rsidRPr="00CD3A05" w:rsidRDefault="00496414" w:rsidP="00CD3A05">
      <w:r>
        <w:t>Enter the starting and ending due date for the search.</w:t>
      </w:r>
    </w:p>
    <w:p w14:paraId="4622A94F" w14:textId="040E5D6A" w:rsidR="00065029" w:rsidRDefault="00065029" w:rsidP="00065029">
      <w:pPr>
        <w:pStyle w:val="Heading4"/>
      </w:pPr>
      <w:r>
        <w:t>Open Jobs – Toggle Box</w:t>
      </w:r>
    </w:p>
    <w:p w14:paraId="2FDFFF83" w14:textId="696916CD" w:rsidR="00496414" w:rsidRDefault="00496414" w:rsidP="00496414">
      <w:bookmarkStart w:id="21" w:name="_Hlk42883346"/>
      <w:bookmarkStart w:id="22" w:name="_Hlk43034748"/>
      <w:r>
        <w:t>To search Open Jobs, make sure that the Open Jobs toggle box is checked.</w:t>
      </w:r>
      <w:bookmarkEnd w:id="21"/>
    </w:p>
    <w:bookmarkEnd w:id="22"/>
    <w:p w14:paraId="2621F66C" w14:textId="2F8551DA" w:rsidR="00065029" w:rsidRDefault="00065029" w:rsidP="00065029">
      <w:pPr>
        <w:pStyle w:val="Heading4"/>
      </w:pPr>
      <w:r>
        <w:t>Close Jobs – Toggle Box</w:t>
      </w:r>
    </w:p>
    <w:p w14:paraId="66E886BA" w14:textId="719D252E" w:rsidR="00496414" w:rsidRDefault="00496414" w:rsidP="00496414">
      <w:r>
        <w:t>To search Closed Jobs, make sure that the Close Job toggle box is checked.</w:t>
      </w:r>
    </w:p>
    <w:p w14:paraId="6082AD56" w14:textId="05A3B5C3" w:rsidR="007E4D72" w:rsidRDefault="007E4D72" w:rsidP="007E4D72">
      <w:pPr>
        <w:pStyle w:val="Heading3"/>
      </w:pPr>
      <w:bookmarkStart w:id="23" w:name="_Toc43912649"/>
      <w:r>
        <w:lastRenderedPageBreak/>
        <w:t>View Job</w:t>
      </w:r>
      <w:bookmarkEnd w:id="23"/>
    </w:p>
    <w:p w14:paraId="7480AC44" w14:textId="489A7891" w:rsidR="00AC0619" w:rsidRPr="00AC0619" w:rsidRDefault="00AD2E35" w:rsidP="00AC0619">
      <w:r>
        <w:rPr>
          <w:noProof/>
        </w:rPr>
        <w:drawing>
          <wp:inline distT="0" distB="0" distL="0" distR="0" wp14:anchorId="261F8E09" wp14:editId="1457667F">
            <wp:extent cx="5943600" cy="4462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14:paraId="16C84547" w14:textId="77777777" w:rsidR="00B676FF" w:rsidRDefault="00B676FF" w:rsidP="00B676FF">
      <w:pPr>
        <w:pStyle w:val="Heading4"/>
      </w:pPr>
      <w:bookmarkStart w:id="24" w:name="_Hlk43555242"/>
      <w:r>
        <w:t>UPDATE</w:t>
      </w:r>
    </w:p>
    <w:p w14:paraId="1C166CB1" w14:textId="13011A66" w:rsidR="00B676FF" w:rsidRDefault="00B676FF" w:rsidP="00B676FF">
      <w:bookmarkStart w:id="25" w:name="_Hlk43554756"/>
      <w:r>
        <w:t xml:space="preserve">To change the currently selected job, simply click the </w:t>
      </w:r>
      <w:r>
        <w:rPr>
          <w:b/>
          <w:bCs/>
          <w:i/>
          <w:iCs/>
          <w:u w:val="single"/>
        </w:rPr>
        <w:t>“Update</w:t>
      </w:r>
      <w:r>
        <w:t xml:space="preserve">” button at the middle of the screen.  </w:t>
      </w:r>
    </w:p>
    <w:bookmarkEnd w:id="24"/>
    <w:bookmarkEnd w:id="25"/>
    <w:p w14:paraId="3A5FCE90" w14:textId="77777777" w:rsidR="00B676FF" w:rsidRDefault="00B676FF" w:rsidP="00B676FF">
      <w:pPr>
        <w:pStyle w:val="Heading4"/>
      </w:pPr>
      <w:r>
        <w:t>ADD</w:t>
      </w:r>
    </w:p>
    <w:p w14:paraId="08843685" w14:textId="4A22CAE9" w:rsidR="00B676FF" w:rsidRDefault="00B676FF" w:rsidP="00B676FF">
      <w:bookmarkStart w:id="26" w:name="_Hlk43553999"/>
      <w:r>
        <w:t xml:space="preserve">To add a new job, simply click the </w:t>
      </w:r>
      <w:r>
        <w:rPr>
          <w:b/>
          <w:bCs/>
          <w:i/>
          <w:iCs/>
          <w:u w:val="single"/>
        </w:rPr>
        <w:t xml:space="preserve">“Green + Icon” </w:t>
      </w:r>
      <w:r>
        <w:t>button at the top of the Job Costing screen.</w:t>
      </w:r>
    </w:p>
    <w:bookmarkEnd w:id="26"/>
    <w:p w14:paraId="532C3560" w14:textId="57279861" w:rsidR="00B676FF" w:rsidRPr="004477D0" w:rsidRDefault="00B676FF" w:rsidP="00B676FF">
      <w:r>
        <w:t xml:space="preserve">Alternatively, click the </w:t>
      </w:r>
      <w:r>
        <w:rPr>
          <w:b/>
          <w:bCs/>
          <w:i/>
          <w:iCs/>
          <w:u w:val="single"/>
        </w:rPr>
        <w:t>“Add”</w:t>
      </w:r>
      <w:r>
        <w:t xml:space="preserve"> button in the middle of the screen.</w:t>
      </w:r>
    </w:p>
    <w:p w14:paraId="73A2A3D0" w14:textId="77777777" w:rsidR="00B676FF" w:rsidRDefault="00B676FF" w:rsidP="00B676FF">
      <w:pPr>
        <w:pStyle w:val="Heading4"/>
      </w:pPr>
      <w:bookmarkStart w:id="27" w:name="_Hlk43555402"/>
      <w:r>
        <w:t>COPY</w:t>
      </w:r>
    </w:p>
    <w:p w14:paraId="4173477E" w14:textId="676481CF" w:rsidR="00B676FF" w:rsidRPr="00F132A9" w:rsidRDefault="00B676FF" w:rsidP="00B676FF">
      <w:r>
        <w:t xml:space="preserve">Click the </w:t>
      </w:r>
      <w:r>
        <w:rPr>
          <w:b/>
          <w:bCs/>
          <w:i/>
          <w:iCs/>
          <w:u w:val="single"/>
        </w:rPr>
        <w:t>“Copy”</w:t>
      </w:r>
      <w:r>
        <w:t xml:space="preserve"> button to copy information from the currently selected job.</w:t>
      </w:r>
    </w:p>
    <w:p w14:paraId="08B4DDAB" w14:textId="77777777" w:rsidR="00B676FF" w:rsidRDefault="00B676FF" w:rsidP="00B676FF">
      <w:pPr>
        <w:pStyle w:val="Heading4"/>
      </w:pPr>
      <w:bookmarkStart w:id="28" w:name="_Hlk43555257"/>
      <w:bookmarkEnd w:id="27"/>
      <w:r>
        <w:t>DELETE</w:t>
      </w:r>
    </w:p>
    <w:p w14:paraId="1DA8987A" w14:textId="34F066A9" w:rsidR="00B676FF" w:rsidRDefault="00B676FF" w:rsidP="00B676FF">
      <w:bookmarkStart w:id="29" w:name="_Hlk43554768"/>
      <w:r>
        <w:t xml:space="preserve">To delete the currently selected job, simply press the </w:t>
      </w:r>
      <w:r w:rsidRPr="00B86B9F">
        <w:rPr>
          <w:b/>
          <w:bCs/>
          <w:i/>
          <w:iCs/>
          <w:u w:val="single"/>
        </w:rPr>
        <w:t>"D"</w:t>
      </w:r>
      <w:r>
        <w:t xml:space="preserve"> key.  Alternatively, click the </w:t>
      </w:r>
      <w:r>
        <w:rPr>
          <w:b/>
          <w:bCs/>
          <w:i/>
          <w:iCs/>
          <w:u w:val="single"/>
        </w:rPr>
        <w:t>“Delete”</w:t>
      </w:r>
      <w:r>
        <w:t xml:space="preserve"> button In the middle of the screen.</w:t>
      </w:r>
    </w:p>
    <w:bookmarkEnd w:id="28"/>
    <w:bookmarkEnd w:id="29"/>
    <w:p w14:paraId="2CF0024E" w14:textId="0DC8E0B7" w:rsidR="00065029" w:rsidRDefault="00065029" w:rsidP="00065029">
      <w:pPr>
        <w:pStyle w:val="Heading4"/>
      </w:pPr>
      <w:r>
        <w:t>REBUILD JOB</w:t>
      </w:r>
    </w:p>
    <w:p w14:paraId="6E617EAE" w14:textId="6B9A1970" w:rsidR="002A19F2" w:rsidRPr="002A19F2" w:rsidRDefault="002A19F2" w:rsidP="002A19F2">
      <w:r>
        <w:t xml:space="preserve">Click the </w:t>
      </w:r>
      <w:r>
        <w:rPr>
          <w:b/>
          <w:bCs/>
          <w:i/>
          <w:iCs/>
          <w:u w:val="single"/>
        </w:rPr>
        <w:t>“Rebuild Job”</w:t>
      </w:r>
      <w:r>
        <w:t xml:space="preserve"> button after making any changes to the Materials or Routings tabs in order to rebuild both tabs and recalculate all Job Costs from the estimate standards.</w:t>
      </w:r>
    </w:p>
    <w:p w14:paraId="3D52A5B3" w14:textId="4D5ABF2B" w:rsidR="00065029" w:rsidRDefault="00065029" w:rsidP="00065029">
      <w:pPr>
        <w:pStyle w:val="Heading4"/>
      </w:pPr>
      <w:r>
        <w:lastRenderedPageBreak/>
        <w:t>RECALC JOB</w:t>
      </w:r>
    </w:p>
    <w:p w14:paraId="2D64A8D8" w14:textId="3D98A1C7" w:rsidR="002A19F2" w:rsidRPr="002A19F2" w:rsidRDefault="002A19F2" w:rsidP="002A19F2">
      <w:r>
        <w:t xml:space="preserve">Click the </w:t>
      </w:r>
      <w:r>
        <w:rPr>
          <w:b/>
          <w:bCs/>
          <w:i/>
          <w:iCs/>
          <w:u w:val="single"/>
        </w:rPr>
        <w:t>“Recalc Job”</w:t>
      </w:r>
      <w:r>
        <w:t xml:space="preserve"> button to recalculate the Job Cost from the Job Standards with the Current Materials and Routing information.</w:t>
      </w:r>
    </w:p>
    <w:p w14:paraId="65B8939F" w14:textId="34277E09" w:rsidR="00065029" w:rsidRDefault="00065029" w:rsidP="00065029">
      <w:pPr>
        <w:pStyle w:val="Heading4"/>
      </w:pPr>
      <w:r>
        <w:t>HOLD</w:t>
      </w:r>
    </w:p>
    <w:p w14:paraId="6A1AEB05" w14:textId="2B0FDC51" w:rsidR="002A19F2" w:rsidRDefault="002A19F2" w:rsidP="002A19F2">
      <w:r>
        <w:t xml:space="preserve">Click the </w:t>
      </w:r>
      <w:r>
        <w:rPr>
          <w:b/>
          <w:bCs/>
          <w:i/>
          <w:iCs/>
          <w:u w:val="single"/>
        </w:rPr>
        <w:t>“Hold”</w:t>
      </w:r>
      <w:r>
        <w:t xml:space="preserve"> button to place the currently selected job on Hold. Once the button has been clicked, a new popup window will open, asking the user to choose a Rejection code pertaining to why the job is being placed on hold.</w:t>
      </w:r>
    </w:p>
    <w:p w14:paraId="1A83CB99" w14:textId="022086D6" w:rsidR="002A19F2" w:rsidRPr="002A19F2" w:rsidRDefault="002A19F2" w:rsidP="002A19F2">
      <w:r>
        <w:t>The Rejection Codes are user-defined in the File Maintenance for Jobs sections of the Job Costing program. If the user does not see an applicable Rejection Code, they may define a new one in the ‘Job Hold Reasons’ function.</w:t>
      </w:r>
    </w:p>
    <w:p w14:paraId="70AB48D3" w14:textId="539009D6" w:rsidR="0010524D" w:rsidRPr="0010524D" w:rsidRDefault="00995C6F" w:rsidP="0010524D">
      <w:r>
        <w:rPr>
          <w:noProof/>
        </w:rPr>
        <w:drawing>
          <wp:inline distT="0" distB="0" distL="0" distR="0" wp14:anchorId="57D64B68" wp14:editId="5317A780">
            <wp:extent cx="3171825" cy="312420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3124200"/>
                    </a:xfrm>
                    <a:prstGeom prst="rect">
                      <a:avLst/>
                    </a:prstGeom>
                  </pic:spPr>
                </pic:pic>
              </a:graphicData>
            </a:graphic>
          </wp:inline>
        </w:drawing>
      </w:r>
    </w:p>
    <w:p w14:paraId="6A176367" w14:textId="77777777" w:rsidR="00F556E7" w:rsidRDefault="00F556E7" w:rsidP="00F556E7">
      <w:pPr>
        <w:pStyle w:val="Heading4"/>
      </w:pPr>
      <w:bookmarkStart w:id="30" w:name="_Hlk42700524"/>
      <w:bookmarkStart w:id="31" w:name="_Hlk43140819"/>
      <w:r>
        <w:t>NEXT</w:t>
      </w:r>
    </w:p>
    <w:p w14:paraId="1E4D47AD" w14:textId="6BB6BBFD" w:rsidR="00F556E7" w:rsidRDefault="00F556E7" w:rsidP="00F556E7">
      <w:r>
        <w:t xml:space="preserve">Press </w:t>
      </w:r>
      <w:r w:rsidRPr="00B86B9F">
        <w:rPr>
          <w:b/>
          <w:bCs/>
          <w:i/>
          <w:iCs/>
          <w:u w:val="single"/>
        </w:rPr>
        <w:t>"N"</w:t>
      </w:r>
      <w:r>
        <w:t xml:space="preserve"> (Next) to find next job to view or modify. Alternatively, press the </w:t>
      </w:r>
      <w:r>
        <w:rPr>
          <w:b/>
          <w:bCs/>
          <w:i/>
          <w:iCs/>
          <w:u w:val="single"/>
        </w:rPr>
        <w:t>“Right Arrow”</w:t>
      </w:r>
      <w:r>
        <w:t xml:space="preserve"> on the screen.</w:t>
      </w:r>
    </w:p>
    <w:p w14:paraId="15C388D9" w14:textId="77777777" w:rsidR="00F556E7" w:rsidRDefault="00F556E7" w:rsidP="00F556E7">
      <w:pPr>
        <w:pStyle w:val="Heading4"/>
      </w:pPr>
      <w:r>
        <w:t>PREVIOUS</w:t>
      </w:r>
    </w:p>
    <w:p w14:paraId="0965ADE0" w14:textId="70E0A180" w:rsidR="00F556E7" w:rsidRDefault="00F556E7" w:rsidP="00F556E7">
      <w:r>
        <w:t xml:space="preserve">Press </w:t>
      </w:r>
      <w:r w:rsidRPr="00B86B9F">
        <w:rPr>
          <w:b/>
          <w:bCs/>
          <w:i/>
          <w:iCs/>
          <w:u w:val="single"/>
        </w:rPr>
        <w:t>"P"</w:t>
      </w:r>
      <w:r>
        <w:t xml:space="preserve"> (Previous) to find previous job to view or modify.</w:t>
      </w:r>
      <w:r w:rsidRPr="00EA7FC0">
        <w:t xml:space="preserve"> </w:t>
      </w:r>
      <w:r>
        <w:t xml:space="preserve">Alternatively, press the </w:t>
      </w:r>
      <w:r>
        <w:rPr>
          <w:b/>
          <w:bCs/>
          <w:i/>
          <w:iCs/>
          <w:u w:val="single"/>
        </w:rPr>
        <w:t>“Left Arrow”</w:t>
      </w:r>
      <w:r>
        <w:t xml:space="preserve"> on the screen.</w:t>
      </w:r>
      <w:bookmarkEnd w:id="30"/>
    </w:p>
    <w:bookmarkEnd w:id="31"/>
    <w:p w14:paraId="574F5780" w14:textId="77777777" w:rsidR="00F100B9" w:rsidRDefault="00F100B9" w:rsidP="00F100B9">
      <w:pPr>
        <w:pStyle w:val="Heading4"/>
      </w:pPr>
      <w:r>
        <w:t>UPDATE</w:t>
      </w:r>
    </w:p>
    <w:p w14:paraId="19DCA97C" w14:textId="716DCE4F" w:rsidR="00F100B9" w:rsidRDefault="00F100B9" w:rsidP="00F100B9">
      <w:r>
        <w:t xml:space="preserve">To change the currently selected Job Item, simply click the </w:t>
      </w:r>
      <w:r>
        <w:rPr>
          <w:b/>
          <w:bCs/>
          <w:i/>
          <w:iCs/>
          <w:u w:val="single"/>
        </w:rPr>
        <w:t>“Update</w:t>
      </w:r>
      <w:r>
        <w:t xml:space="preserve">” button at the bottom of the screen.  </w:t>
      </w:r>
    </w:p>
    <w:p w14:paraId="237C3EB2" w14:textId="77777777" w:rsidR="00F100B9" w:rsidRDefault="00F100B9" w:rsidP="00F100B9">
      <w:pPr>
        <w:pStyle w:val="Heading4"/>
      </w:pPr>
      <w:r>
        <w:t>DELETE</w:t>
      </w:r>
    </w:p>
    <w:p w14:paraId="707DEC0E" w14:textId="724E0824" w:rsidR="00F100B9" w:rsidRDefault="00F100B9" w:rsidP="00F100B9">
      <w:r>
        <w:t xml:space="preserve">To delete the currently selected Job Item,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443A3AC" w14:textId="6B36D5C5" w:rsidR="00065029" w:rsidRDefault="00065029" w:rsidP="00065029">
      <w:pPr>
        <w:pStyle w:val="Heading4"/>
      </w:pPr>
      <w:r>
        <w:t>REBUILD JOB</w:t>
      </w:r>
    </w:p>
    <w:p w14:paraId="4B433B50" w14:textId="77777777" w:rsidR="002A19F2" w:rsidRPr="002A19F2" w:rsidRDefault="002A19F2" w:rsidP="002A19F2">
      <w:r>
        <w:t xml:space="preserve">Click the </w:t>
      </w:r>
      <w:r>
        <w:rPr>
          <w:b/>
          <w:bCs/>
          <w:i/>
          <w:iCs/>
          <w:u w:val="single"/>
        </w:rPr>
        <w:t>“Rebuild Job”</w:t>
      </w:r>
      <w:r>
        <w:t xml:space="preserve"> button after making any changes to the Materials or Routings tabs in order to rebuild both tabs and recalculate all Job Costs from the estimate standards.</w:t>
      </w:r>
    </w:p>
    <w:p w14:paraId="1E03192B" w14:textId="7D8E827B" w:rsidR="007E4D72" w:rsidRDefault="007E4D72" w:rsidP="007E4D72">
      <w:pPr>
        <w:pStyle w:val="Heading3"/>
      </w:pPr>
      <w:bookmarkStart w:id="32" w:name="_Toc43912650"/>
      <w:r>
        <w:lastRenderedPageBreak/>
        <w:t>Add</w:t>
      </w:r>
      <w:r w:rsidR="006905F2">
        <w:t>/Update</w:t>
      </w:r>
      <w:r>
        <w:t xml:space="preserve"> Job</w:t>
      </w:r>
      <w:bookmarkEnd w:id="32"/>
    </w:p>
    <w:p w14:paraId="10F19DAA" w14:textId="28127AB4" w:rsidR="00AC0619" w:rsidRPr="00AC0619" w:rsidRDefault="00AD2E35" w:rsidP="00AC0619">
      <w:r>
        <w:rPr>
          <w:noProof/>
        </w:rPr>
        <w:drawing>
          <wp:inline distT="0" distB="0" distL="0" distR="0" wp14:anchorId="5309DB58" wp14:editId="013BFA23">
            <wp:extent cx="5943600" cy="447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14:paraId="5A7EF861" w14:textId="77777777" w:rsidR="00BC2768" w:rsidRDefault="00BC2768" w:rsidP="00BC2768">
      <w:pPr>
        <w:pStyle w:val="Heading4"/>
      </w:pPr>
      <w:bookmarkStart w:id="33" w:name="_Hlk43556414"/>
      <w:bookmarkStart w:id="34" w:name="_Hlk43554126"/>
      <w:bookmarkStart w:id="35" w:name="_Hlk43028349"/>
      <w:r>
        <w:t>SAVE</w:t>
      </w:r>
    </w:p>
    <w:p w14:paraId="540B862A" w14:textId="7BBF8830" w:rsidR="00BC2768" w:rsidRDefault="00BC2768" w:rsidP="00BC2768">
      <w:r>
        <w:t xml:space="preserve">Click the </w:t>
      </w:r>
      <w:r>
        <w:rPr>
          <w:b/>
          <w:bCs/>
          <w:i/>
          <w:iCs/>
          <w:u w:val="single"/>
        </w:rPr>
        <w:t>“Save”</w:t>
      </w:r>
      <w:r>
        <w:t xml:space="preserve"> button to save all changes to the current </w:t>
      </w:r>
      <w:r w:rsidR="00D35435">
        <w:t>Job</w:t>
      </w:r>
      <w:r>
        <w:t>.</w:t>
      </w:r>
    </w:p>
    <w:p w14:paraId="5926ECCC" w14:textId="77777777" w:rsidR="00BC2768" w:rsidRDefault="00BC2768" w:rsidP="00BC2768">
      <w:pPr>
        <w:pStyle w:val="Heading4"/>
      </w:pPr>
      <w:bookmarkStart w:id="36" w:name="_Hlk43554325"/>
      <w:bookmarkEnd w:id="33"/>
      <w:r>
        <w:t>RESET</w:t>
      </w:r>
    </w:p>
    <w:p w14:paraId="45572B65" w14:textId="77777777" w:rsidR="00BC2768" w:rsidRPr="00096EBD" w:rsidRDefault="00BC2768" w:rsidP="00BC2768">
      <w:r>
        <w:t xml:space="preserve">Click the </w:t>
      </w:r>
      <w:r>
        <w:rPr>
          <w:b/>
          <w:bCs/>
          <w:i/>
          <w:iCs/>
          <w:u w:val="single"/>
        </w:rPr>
        <w:t>“Reset”</w:t>
      </w:r>
      <w:r>
        <w:t xml:space="preserve"> button to reset all fields to their original state.</w:t>
      </w:r>
    </w:p>
    <w:p w14:paraId="3C28A100" w14:textId="77777777" w:rsidR="00BC2768" w:rsidRDefault="00BC2768" w:rsidP="00BC2768">
      <w:pPr>
        <w:pStyle w:val="Heading4"/>
      </w:pPr>
      <w:bookmarkStart w:id="37" w:name="_Hlk43554920"/>
      <w:bookmarkEnd w:id="34"/>
      <w:r>
        <w:t>CANCEL</w:t>
      </w:r>
    </w:p>
    <w:p w14:paraId="7DB558A2" w14:textId="14746845" w:rsidR="00BC2768" w:rsidRPr="00DF6BEC" w:rsidRDefault="00BC2768" w:rsidP="00BC2768">
      <w:r>
        <w:t xml:space="preserve">Click the </w:t>
      </w:r>
      <w:r>
        <w:rPr>
          <w:b/>
          <w:bCs/>
          <w:i/>
          <w:iCs/>
          <w:u w:val="single"/>
        </w:rPr>
        <w:t>“Cancel”</w:t>
      </w:r>
      <w:r>
        <w:t xml:space="preserve"> button to cancel all changes to the </w:t>
      </w:r>
      <w:r w:rsidR="00D35435">
        <w:t>Job</w:t>
      </w:r>
      <w:r>
        <w:t xml:space="preserve"> without saving.</w:t>
      </w:r>
    </w:p>
    <w:bookmarkEnd w:id="35"/>
    <w:bookmarkEnd w:id="36"/>
    <w:bookmarkEnd w:id="37"/>
    <w:p w14:paraId="4754CE43" w14:textId="7615B40B" w:rsidR="00065029" w:rsidRDefault="00065029" w:rsidP="00065029">
      <w:pPr>
        <w:pStyle w:val="Heading4"/>
      </w:pPr>
      <w:r>
        <w:t>REBUILD JOB</w:t>
      </w:r>
    </w:p>
    <w:p w14:paraId="621AE30C" w14:textId="77777777" w:rsidR="002A19F2" w:rsidRPr="002A19F2" w:rsidRDefault="002A19F2" w:rsidP="002A19F2">
      <w:r>
        <w:t xml:space="preserve">Click the </w:t>
      </w:r>
      <w:r>
        <w:rPr>
          <w:b/>
          <w:bCs/>
          <w:i/>
          <w:iCs/>
          <w:u w:val="single"/>
        </w:rPr>
        <w:t>“Rebuild Job”</w:t>
      </w:r>
      <w:r>
        <w:t xml:space="preserve"> button after making any changes to the Materials or Routings tabs in order to rebuild both tabs and recalculate all Job Costs from the estimate standards.</w:t>
      </w:r>
    </w:p>
    <w:p w14:paraId="18FB791F" w14:textId="26188B58" w:rsidR="00065029" w:rsidRDefault="00065029" w:rsidP="00065029">
      <w:pPr>
        <w:pStyle w:val="Heading4"/>
      </w:pPr>
      <w:r>
        <w:t>RECALC JOB</w:t>
      </w:r>
    </w:p>
    <w:p w14:paraId="323EF41B" w14:textId="77777777" w:rsidR="002A19F2" w:rsidRPr="002A19F2" w:rsidRDefault="002A19F2" w:rsidP="002A19F2">
      <w:r>
        <w:t xml:space="preserve">Click the </w:t>
      </w:r>
      <w:r>
        <w:rPr>
          <w:b/>
          <w:bCs/>
          <w:i/>
          <w:iCs/>
          <w:u w:val="single"/>
        </w:rPr>
        <w:t>“Recalc Job”</w:t>
      </w:r>
      <w:r>
        <w:t xml:space="preserve"> button to recalculate the Job Cost from the Job Standards with the Current Materials and Routing information.</w:t>
      </w:r>
    </w:p>
    <w:p w14:paraId="692E0357" w14:textId="77777777" w:rsidR="002A19F2" w:rsidRDefault="002A19F2" w:rsidP="002A19F2">
      <w:pPr>
        <w:pStyle w:val="Heading4"/>
      </w:pPr>
      <w:r>
        <w:lastRenderedPageBreak/>
        <w:t>HOLD</w:t>
      </w:r>
    </w:p>
    <w:p w14:paraId="2543126C" w14:textId="77777777" w:rsidR="002A19F2" w:rsidRDefault="002A19F2" w:rsidP="002A19F2">
      <w:r>
        <w:t xml:space="preserve">Click the </w:t>
      </w:r>
      <w:r>
        <w:rPr>
          <w:b/>
          <w:bCs/>
          <w:i/>
          <w:iCs/>
          <w:u w:val="single"/>
        </w:rPr>
        <w:t>“Hold”</w:t>
      </w:r>
      <w:r>
        <w:t xml:space="preserve"> button to place the currently selected job on Hold. Once the button has been clicked, a new popup window will open, asking the user to choose a Rejection code pertaining to why the job is being placed on hold.</w:t>
      </w:r>
    </w:p>
    <w:p w14:paraId="19268FB4" w14:textId="77777777" w:rsidR="002A19F2" w:rsidRPr="002A19F2" w:rsidRDefault="002A19F2" w:rsidP="002A19F2">
      <w:r>
        <w:t>The Rejection Codes are user-defined in the File Maintenance for Jobs sections of the Job Costing program. If the user does not see an applicable Rejection Code, they may define a new one in the ‘Job Hold Reasons’ function.</w:t>
      </w:r>
    </w:p>
    <w:p w14:paraId="7763B764" w14:textId="77777777" w:rsidR="002A19F2" w:rsidRPr="0010524D" w:rsidRDefault="002A19F2" w:rsidP="002A19F2">
      <w:r>
        <w:rPr>
          <w:noProof/>
        </w:rPr>
        <w:drawing>
          <wp:inline distT="0" distB="0" distL="0" distR="0" wp14:anchorId="477F70B6" wp14:editId="7F13D9D8">
            <wp:extent cx="3171825" cy="31242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3124200"/>
                    </a:xfrm>
                    <a:prstGeom prst="rect">
                      <a:avLst/>
                    </a:prstGeom>
                  </pic:spPr>
                </pic:pic>
              </a:graphicData>
            </a:graphic>
          </wp:inline>
        </w:drawing>
      </w:r>
    </w:p>
    <w:p w14:paraId="02A7CBE8" w14:textId="77777777" w:rsidR="00BC2768" w:rsidRDefault="00BC2768" w:rsidP="00BC2768">
      <w:pPr>
        <w:pStyle w:val="Heading4"/>
      </w:pPr>
      <w:r>
        <w:t>NEXT</w:t>
      </w:r>
    </w:p>
    <w:p w14:paraId="7A46254C" w14:textId="2617D75B" w:rsidR="00BC2768" w:rsidRDefault="00BC2768" w:rsidP="00BC2768">
      <w:r>
        <w:t xml:space="preserve">Press </w:t>
      </w:r>
      <w:r w:rsidRPr="00B86B9F">
        <w:rPr>
          <w:b/>
          <w:bCs/>
          <w:i/>
          <w:iCs/>
          <w:u w:val="single"/>
        </w:rPr>
        <w:t>"N"</w:t>
      </w:r>
      <w:r>
        <w:t xml:space="preserve"> (Next) to find next </w:t>
      </w:r>
      <w:r w:rsidR="00D35435">
        <w:t>Job</w:t>
      </w:r>
      <w:r>
        <w:t xml:space="preserve"> to view or modify. Alternatively, press the </w:t>
      </w:r>
      <w:r>
        <w:rPr>
          <w:b/>
          <w:bCs/>
          <w:i/>
          <w:iCs/>
          <w:u w:val="single"/>
        </w:rPr>
        <w:t>“Right Arrow”</w:t>
      </w:r>
      <w:r>
        <w:t xml:space="preserve"> on the screen.</w:t>
      </w:r>
    </w:p>
    <w:p w14:paraId="7011C048" w14:textId="77777777" w:rsidR="00BC2768" w:rsidRDefault="00BC2768" w:rsidP="00BC2768">
      <w:pPr>
        <w:pStyle w:val="Heading4"/>
      </w:pPr>
      <w:r>
        <w:t>PREVIOUS</w:t>
      </w:r>
    </w:p>
    <w:p w14:paraId="740A7BAB" w14:textId="31F439F3" w:rsidR="00BC2768" w:rsidRDefault="00BC2768" w:rsidP="00BC2768">
      <w:r>
        <w:t xml:space="preserve">Press </w:t>
      </w:r>
      <w:r w:rsidRPr="00B86B9F">
        <w:rPr>
          <w:b/>
          <w:bCs/>
          <w:i/>
          <w:iCs/>
          <w:u w:val="single"/>
        </w:rPr>
        <w:t>"P"</w:t>
      </w:r>
      <w:r>
        <w:t xml:space="preserve"> (Previous) to find previous </w:t>
      </w:r>
      <w:r w:rsidR="00D35435">
        <w:t>Job</w:t>
      </w:r>
      <w:r>
        <w:t xml:space="preserve"> to view or modify.</w:t>
      </w:r>
      <w:r w:rsidRPr="00EA7FC0">
        <w:t xml:space="preserve"> </w:t>
      </w:r>
      <w:r>
        <w:t xml:space="preserve">Alternatively, press the </w:t>
      </w:r>
      <w:r>
        <w:rPr>
          <w:b/>
          <w:bCs/>
          <w:i/>
          <w:iCs/>
          <w:u w:val="single"/>
        </w:rPr>
        <w:t>“Left Arrow”</w:t>
      </w:r>
      <w:r>
        <w:t xml:space="preserve"> on the screen.</w:t>
      </w:r>
    </w:p>
    <w:p w14:paraId="32F1E85F" w14:textId="51E01EA1" w:rsidR="00065029" w:rsidRDefault="00065029" w:rsidP="00065029">
      <w:pPr>
        <w:pStyle w:val="Heading4"/>
      </w:pPr>
      <w:r>
        <w:t>Estimate #</w:t>
      </w:r>
    </w:p>
    <w:p w14:paraId="4206B1DC" w14:textId="3711D97B" w:rsidR="00AD2E35" w:rsidRPr="00AC0619" w:rsidRDefault="00496414" w:rsidP="00AD2E35">
      <w:r w:rsidRPr="003A09FF">
        <w:rPr>
          <w:rFonts w:cstheme="minorHAnsi"/>
        </w:rPr>
        <w:t>The estimate number is automatically assigned in estimating and is required for a job number.  All of the details for making a box must be defined in Estimating, however, changes may be made in the Job Standards file prior to producing the item.</w:t>
      </w:r>
    </w:p>
    <w:p w14:paraId="35DACE8C" w14:textId="78944363" w:rsidR="00AD2E35" w:rsidRDefault="00AD2E35" w:rsidP="00AD2E35">
      <w:pPr>
        <w:pStyle w:val="Heading3"/>
      </w:pPr>
      <w:bookmarkStart w:id="38" w:name="_Toc43912651"/>
      <w:r>
        <w:lastRenderedPageBreak/>
        <w:t>Update Job</w:t>
      </w:r>
      <w:r w:rsidR="006905F2">
        <w:t xml:space="preserve"> Items</w:t>
      </w:r>
      <w:bookmarkEnd w:id="38"/>
    </w:p>
    <w:p w14:paraId="2632B411" w14:textId="77777777" w:rsidR="00AD2E35" w:rsidRPr="00AC0619" w:rsidRDefault="00AD2E35" w:rsidP="00AD2E35">
      <w:r>
        <w:rPr>
          <w:noProof/>
        </w:rPr>
        <w:drawing>
          <wp:inline distT="0" distB="0" distL="0" distR="0" wp14:anchorId="5C529271" wp14:editId="66C8EFF6">
            <wp:extent cx="5943600" cy="450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502785"/>
                    </a:xfrm>
                    <a:prstGeom prst="rect">
                      <a:avLst/>
                    </a:prstGeom>
                    <a:noFill/>
                    <a:ln>
                      <a:noFill/>
                    </a:ln>
                  </pic:spPr>
                </pic:pic>
              </a:graphicData>
            </a:graphic>
          </wp:inline>
        </w:drawing>
      </w:r>
    </w:p>
    <w:p w14:paraId="73BB1144" w14:textId="77777777" w:rsidR="00D35435" w:rsidRDefault="00D35435" w:rsidP="00D35435">
      <w:pPr>
        <w:pStyle w:val="Heading4"/>
      </w:pPr>
      <w:r>
        <w:t>SAVE</w:t>
      </w:r>
    </w:p>
    <w:p w14:paraId="6A926266" w14:textId="5E0FF557" w:rsidR="00D35435" w:rsidRDefault="00D35435" w:rsidP="00D35435">
      <w:r>
        <w:t xml:space="preserve">Click the </w:t>
      </w:r>
      <w:r>
        <w:rPr>
          <w:b/>
          <w:bCs/>
          <w:i/>
          <w:iCs/>
          <w:u w:val="single"/>
        </w:rPr>
        <w:t>“Save”</w:t>
      </w:r>
      <w:r>
        <w:t xml:space="preserve"> button to save all changes to the current Job Item.</w:t>
      </w:r>
    </w:p>
    <w:p w14:paraId="4A910655" w14:textId="77777777" w:rsidR="00D35435" w:rsidRDefault="00D35435" w:rsidP="00D35435">
      <w:pPr>
        <w:pStyle w:val="Heading4"/>
      </w:pPr>
      <w:r>
        <w:t>CANCEL</w:t>
      </w:r>
    </w:p>
    <w:p w14:paraId="38ACC864" w14:textId="291AB1BB" w:rsidR="00D35435" w:rsidRPr="00DF6BEC" w:rsidRDefault="00D35435" w:rsidP="00D35435">
      <w:r>
        <w:t xml:space="preserve">Click the </w:t>
      </w:r>
      <w:r>
        <w:rPr>
          <w:b/>
          <w:bCs/>
          <w:i/>
          <w:iCs/>
          <w:u w:val="single"/>
        </w:rPr>
        <w:t>“Cancel”</w:t>
      </w:r>
      <w:r>
        <w:t xml:space="preserve"> button to cancel all changes to the Job Item without saving.</w:t>
      </w:r>
    </w:p>
    <w:p w14:paraId="4D4B625D" w14:textId="5DC887BD" w:rsidR="00065029" w:rsidRDefault="00065029" w:rsidP="00065029">
      <w:pPr>
        <w:pStyle w:val="Heading4"/>
      </w:pPr>
      <w:r>
        <w:t>REBUILD JOB</w:t>
      </w:r>
    </w:p>
    <w:p w14:paraId="305B2E9D" w14:textId="75A953B7" w:rsidR="0013643B" w:rsidRPr="002A19F2" w:rsidRDefault="002A19F2" w:rsidP="002A19F2">
      <w:r>
        <w:t xml:space="preserve">Click the </w:t>
      </w:r>
      <w:r>
        <w:rPr>
          <w:b/>
          <w:bCs/>
          <w:i/>
          <w:iCs/>
          <w:u w:val="single"/>
        </w:rPr>
        <w:t>“Rebuild Job”</w:t>
      </w:r>
      <w:r>
        <w:t xml:space="preserve"> button after making any changes to the Materials or Routings tabs in order to rebuild both tabs and recalculate all Job Costs from the estimate standards.</w:t>
      </w:r>
    </w:p>
    <w:p w14:paraId="499D404C" w14:textId="4FD92425" w:rsidR="007E4D72" w:rsidRDefault="00AD2E35" w:rsidP="007E4D72">
      <w:pPr>
        <w:pStyle w:val="Heading3"/>
      </w:pPr>
      <w:bookmarkStart w:id="39" w:name="_Toc43912652"/>
      <w:r>
        <w:t>Update</w:t>
      </w:r>
      <w:r w:rsidR="007E4D72">
        <w:t xml:space="preserve"> Job </w:t>
      </w:r>
      <w:r w:rsidR="006905F2">
        <w:t xml:space="preserve">Items </w:t>
      </w:r>
      <w:r w:rsidR="007E4D72">
        <w:t>Field Definitions</w:t>
      </w:r>
      <w:bookmarkEnd w:id="39"/>
    </w:p>
    <w:p w14:paraId="710C45CF" w14:textId="1294D43C" w:rsidR="00065029" w:rsidRDefault="00065029" w:rsidP="00065029">
      <w:pPr>
        <w:pStyle w:val="Heading4"/>
      </w:pPr>
      <w:r>
        <w:t>Quantity</w:t>
      </w:r>
    </w:p>
    <w:p w14:paraId="729EC9A6" w14:textId="4CCE1DB5" w:rsidR="0010524D" w:rsidRPr="0010524D" w:rsidRDefault="00496414" w:rsidP="0010524D">
      <w:r w:rsidRPr="003A09FF">
        <w:rPr>
          <w:rFonts w:cstheme="minorHAnsi"/>
        </w:rPr>
        <w:t>The job quantity is the total quantity required when producing this item.</w:t>
      </w:r>
    </w:p>
    <w:p w14:paraId="0D00E81D" w14:textId="50AAECED" w:rsidR="00065029" w:rsidRDefault="00065029" w:rsidP="00065029">
      <w:pPr>
        <w:pStyle w:val="Heading4"/>
      </w:pPr>
      <w:r>
        <w:t>Order #</w:t>
      </w:r>
    </w:p>
    <w:p w14:paraId="4850113F" w14:textId="0549FD5B" w:rsidR="0010524D" w:rsidRPr="0010524D" w:rsidRDefault="00496414" w:rsidP="0010524D">
      <w:r w:rsidRPr="003A09FF">
        <w:rPr>
          <w:rFonts w:cstheme="minorHAnsi"/>
        </w:rPr>
        <w:t>The order number(s) are valid numbers in the order entry system.  Multiple order numbers may be assigned to one job number.  For example, if multiple orders are entered for single item boxes then later combined for a combination order there would exist one job number but multiple order numbers.</w:t>
      </w:r>
    </w:p>
    <w:p w14:paraId="3066B9D0" w14:textId="12E88F7C" w:rsidR="007E4D72" w:rsidRDefault="007E4D72" w:rsidP="007E4D72">
      <w:pPr>
        <w:pStyle w:val="Heading3"/>
      </w:pPr>
      <w:bookmarkStart w:id="40" w:name="_Toc43912653"/>
      <w:r>
        <w:lastRenderedPageBreak/>
        <w:t>Materials</w:t>
      </w:r>
      <w:bookmarkEnd w:id="40"/>
    </w:p>
    <w:p w14:paraId="77EB823F" w14:textId="77777777" w:rsidR="003A53EB" w:rsidRDefault="003A53EB" w:rsidP="003A53EB">
      <w:pPr>
        <w:rPr>
          <w:rFonts w:cstheme="minorHAnsi"/>
        </w:rPr>
      </w:pPr>
      <w:r w:rsidRPr="003A09FF">
        <w:rPr>
          <w:rFonts w:cstheme="minorHAnsi"/>
        </w:rPr>
        <w:t xml:space="preserve">All of the materials estimated for the job will automatically transfer to the Job Standards Materials screen to be used for comparison against actual costs which are issued to the job via Production Control.  Materials may be added, changed, or deleted as the Production Planning Manager requires.  It may be required to change material codes.  Particularly if the material codes transferred from Estimating are estimated materials costed on a standard basis.  </w:t>
      </w:r>
    </w:p>
    <w:p w14:paraId="20F09968" w14:textId="59D0B85D" w:rsidR="003A53EB" w:rsidRDefault="003A53EB" w:rsidP="003A53EB">
      <w:pPr>
        <w:rPr>
          <w:rFonts w:cstheme="minorHAnsi"/>
        </w:rPr>
      </w:pPr>
      <w:r w:rsidRPr="003A09FF">
        <w:rPr>
          <w:rFonts w:cstheme="minorHAnsi"/>
        </w:rPr>
        <w:t>For example, we may estimate an SBS 18</w:t>
      </w:r>
      <w:r>
        <w:rPr>
          <w:rFonts w:cstheme="minorHAnsi"/>
        </w:rPr>
        <w:t>-</w:t>
      </w:r>
      <w:r w:rsidRPr="003A09FF">
        <w:rPr>
          <w:rFonts w:cstheme="minorHAnsi"/>
        </w:rPr>
        <w:t>point board.  However</w:t>
      </w:r>
      <w:r>
        <w:rPr>
          <w:rFonts w:cstheme="minorHAnsi"/>
        </w:rPr>
        <w:t>,</w:t>
      </w:r>
      <w:r w:rsidRPr="003A09FF">
        <w:rPr>
          <w:rFonts w:cstheme="minorHAnsi"/>
        </w:rPr>
        <w:t xml:space="preserve"> we may go buy a stocked roll or sheet which is the item which we will maintain a perpetual inventory for in the Raw Materials file.  The posting status code for each material labeled as </w:t>
      </w:r>
      <w:r w:rsidRPr="00AA1E6D">
        <w:rPr>
          <w:rFonts w:cstheme="minorHAnsi"/>
          <w:b/>
          <w:bCs/>
          <w:i/>
          <w:iCs/>
          <w:u w:val="single"/>
        </w:rPr>
        <w:t>"P"</w:t>
      </w:r>
      <w:r w:rsidRPr="003A09FF">
        <w:rPr>
          <w:rFonts w:cstheme="minorHAnsi"/>
        </w:rPr>
        <w:t xml:space="preserve"> identifies whether the items standard cost is posted as the actual cost for Job Costing.  If the flag is set to </w:t>
      </w:r>
      <w:r w:rsidRPr="00AA1E6D">
        <w:rPr>
          <w:rFonts w:cstheme="minorHAnsi"/>
          <w:i/>
          <w:iCs/>
        </w:rPr>
        <w:t>‘Yes’</w:t>
      </w:r>
      <w:r w:rsidRPr="003A09FF">
        <w:rPr>
          <w:rFonts w:cstheme="minorHAnsi"/>
        </w:rPr>
        <w:t>, as defined in the Job Costing control file, then no Production Control posting is required to post this material to the job.</w:t>
      </w:r>
    </w:p>
    <w:p w14:paraId="373DA453" w14:textId="08D7EB16" w:rsidR="00D03864" w:rsidRDefault="00D03864" w:rsidP="003A53EB">
      <w:pPr>
        <w:rPr>
          <w:rFonts w:cstheme="minorHAnsi"/>
        </w:rPr>
      </w:pPr>
      <w:r>
        <w:rPr>
          <w:noProof/>
        </w:rPr>
        <w:drawing>
          <wp:inline distT="0" distB="0" distL="0" distR="0" wp14:anchorId="5E626283" wp14:editId="431B2656">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19270"/>
                    </a:xfrm>
                    <a:prstGeom prst="rect">
                      <a:avLst/>
                    </a:prstGeom>
                  </pic:spPr>
                </pic:pic>
              </a:graphicData>
            </a:graphic>
          </wp:inline>
        </w:drawing>
      </w:r>
    </w:p>
    <w:p w14:paraId="6F44FF7F" w14:textId="77777777" w:rsidR="00D35435" w:rsidRDefault="00D35435" w:rsidP="00D35435">
      <w:pPr>
        <w:pStyle w:val="Heading4"/>
      </w:pPr>
      <w:r>
        <w:t>UPDATE</w:t>
      </w:r>
    </w:p>
    <w:p w14:paraId="450A900C" w14:textId="2071EE96" w:rsidR="00D35435" w:rsidRDefault="00D35435" w:rsidP="00D35435">
      <w:r>
        <w:t xml:space="preserve">To change the currently selected Material, simply click the </w:t>
      </w:r>
      <w:r>
        <w:rPr>
          <w:b/>
          <w:bCs/>
          <w:i/>
          <w:iCs/>
          <w:u w:val="single"/>
        </w:rPr>
        <w:t>“Update</w:t>
      </w:r>
      <w:r>
        <w:t xml:space="preserve">” button at the bottom of the screen.  </w:t>
      </w:r>
    </w:p>
    <w:p w14:paraId="2859FBB8" w14:textId="77777777" w:rsidR="00D35435" w:rsidRDefault="00D35435" w:rsidP="00D35435">
      <w:pPr>
        <w:pStyle w:val="Heading4"/>
      </w:pPr>
      <w:bookmarkStart w:id="41" w:name="_Hlk43555398"/>
      <w:r>
        <w:t>ADD</w:t>
      </w:r>
    </w:p>
    <w:p w14:paraId="1F1A9C49" w14:textId="163F1163" w:rsidR="00D35435" w:rsidRPr="00E64A2B" w:rsidRDefault="00D35435" w:rsidP="00D35435">
      <w:bookmarkStart w:id="42" w:name="_Hlk43554429"/>
      <w:r>
        <w:t xml:space="preserve">Click the </w:t>
      </w:r>
      <w:r>
        <w:rPr>
          <w:b/>
          <w:bCs/>
          <w:i/>
          <w:iCs/>
          <w:u w:val="single"/>
        </w:rPr>
        <w:t>“Add”</w:t>
      </w:r>
      <w:r>
        <w:t xml:space="preserve"> button to add a new Material.</w:t>
      </w:r>
    </w:p>
    <w:bookmarkEnd w:id="41"/>
    <w:bookmarkEnd w:id="42"/>
    <w:p w14:paraId="3676B145" w14:textId="77777777" w:rsidR="00D35435" w:rsidRDefault="00D35435" w:rsidP="00D35435">
      <w:pPr>
        <w:pStyle w:val="Heading4"/>
      </w:pPr>
      <w:r>
        <w:t>COPY</w:t>
      </w:r>
    </w:p>
    <w:p w14:paraId="027B6D93" w14:textId="2CC3C2DC" w:rsidR="00D35435" w:rsidRPr="00F132A9" w:rsidRDefault="00D35435" w:rsidP="00D35435">
      <w:r>
        <w:t xml:space="preserve">Click the </w:t>
      </w:r>
      <w:r>
        <w:rPr>
          <w:b/>
          <w:bCs/>
          <w:i/>
          <w:iCs/>
          <w:u w:val="single"/>
        </w:rPr>
        <w:t>“Copy”</w:t>
      </w:r>
      <w:r>
        <w:t xml:space="preserve"> button to copy information from the currently selected Material.</w:t>
      </w:r>
    </w:p>
    <w:p w14:paraId="1C26A72B" w14:textId="77777777" w:rsidR="00D35435" w:rsidRDefault="00D35435" w:rsidP="00D35435">
      <w:pPr>
        <w:pStyle w:val="Heading4"/>
      </w:pPr>
      <w:r>
        <w:lastRenderedPageBreak/>
        <w:t>DELETE</w:t>
      </w:r>
    </w:p>
    <w:p w14:paraId="11E7DFC3" w14:textId="7E7DF1FF" w:rsidR="00D35435" w:rsidRDefault="00D35435" w:rsidP="00D35435">
      <w:r>
        <w:t xml:space="preserve">To delete the currently selected Material,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576E4A6" w14:textId="15676C39" w:rsidR="00D03864" w:rsidRDefault="00D03864" w:rsidP="00D03864">
      <w:pPr>
        <w:pStyle w:val="Heading4"/>
      </w:pPr>
      <w:r>
        <w:t>ALLOCATION</w:t>
      </w:r>
    </w:p>
    <w:p w14:paraId="3BAF70AB" w14:textId="6C4FBBBC" w:rsidR="002A19F2" w:rsidRDefault="002A19F2" w:rsidP="002A19F2">
      <w:r>
        <w:t xml:space="preserve">Click the </w:t>
      </w:r>
      <w:r>
        <w:rPr>
          <w:b/>
          <w:bCs/>
          <w:i/>
          <w:iCs/>
          <w:u w:val="single"/>
        </w:rPr>
        <w:t>“Allocation”</w:t>
      </w:r>
      <w:r>
        <w:t xml:space="preserve"> button to allocate the </w:t>
      </w:r>
      <w:r w:rsidR="00F94394">
        <w:t>currently selected job item.</w:t>
      </w:r>
    </w:p>
    <w:p w14:paraId="49E213B5" w14:textId="3E7CFBA5" w:rsidR="00F94394" w:rsidRDefault="00F94394" w:rsidP="002A19F2">
      <w:r>
        <w:t>Please Note: If the Job Status is currently on Hold, the user will be asked to verify if they wish to continue with the allocation of the item.</w:t>
      </w:r>
    </w:p>
    <w:p w14:paraId="5BCECE51" w14:textId="339F947D" w:rsidR="00D72760" w:rsidRDefault="00D72760" w:rsidP="00D72760">
      <w:pPr>
        <w:pStyle w:val="Heading4"/>
      </w:pPr>
      <w:r>
        <w:t>SHEET CALC</w:t>
      </w:r>
    </w:p>
    <w:p w14:paraId="0C103B95" w14:textId="189A3D68" w:rsidR="00D72760" w:rsidRDefault="00D72760" w:rsidP="00D72760">
      <w:r>
        <w:t xml:space="preserve">This button allows selecting of stock rolls and sheets. Click the </w:t>
      </w:r>
      <w:r>
        <w:rPr>
          <w:b/>
          <w:bCs/>
          <w:i/>
          <w:iCs/>
          <w:u w:val="single"/>
        </w:rPr>
        <w:t>“Sheet Calc”</w:t>
      </w:r>
      <w:r>
        <w:t xml:space="preserve"> button in the job file to select a stocked sheet or a stocked roll size to issue to the production floor.</w:t>
      </w:r>
    </w:p>
    <w:p w14:paraId="703281B1" w14:textId="02A6757F" w:rsidR="00D72760" w:rsidRPr="00D72760" w:rsidRDefault="00D72760" w:rsidP="00D72760">
      <w:r>
        <w:t xml:space="preserve">Please Note: The </w:t>
      </w:r>
      <w:r>
        <w:rPr>
          <w:b/>
          <w:bCs/>
          <w:i/>
          <w:iCs/>
          <w:u w:val="single"/>
        </w:rPr>
        <w:t>“Sheet Calculation”</w:t>
      </w:r>
      <w:r>
        <w:t xml:space="preserve"> button must be pressed for each form.</w:t>
      </w:r>
    </w:p>
    <w:p w14:paraId="4D751EA2" w14:textId="77777777" w:rsidR="00D35435" w:rsidRDefault="00D35435" w:rsidP="00D35435">
      <w:pPr>
        <w:pStyle w:val="Heading4"/>
      </w:pPr>
      <w:r>
        <w:t>NEXT</w:t>
      </w:r>
    </w:p>
    <w:p w14:paraId="2124FF6D" w14:textId="36FB5449" w:rsidR="00D35435" w:rsidRDefault="00D35435" w:rsidP="00D35435">
      <w:r>
        <w:t xml:space="preserve">Press </w:t>
      </w:r>
      <w:r w:rsidRPr="00B86B9F">
        <w:rPr>
          <w:b/>
          <w:bCs/>
          <w:i/>
          <w:iCs/>
          <w:u w:val="single"/>
        </w:rPr>
        <w:t>"N"</w:t>
      </w:r>
      <w:r>
        <w:t xml:space="preserve"> (Next) to find next Material to view or modify. Alternatively, press the </w:t>
      </w:r>
      <w:r>
        <w:rPr>
          <w:b/>
          <w:bCs/>
          <w:i/>
          <w:iCs/>
          <w:u w:val="single"/>
        </w:rPr>
        <w:t>“Right Arrow”</w:t>
      </w:r>
      <w:r>
        <w:t xml:space="preserve"> on the screen.</w:t>
      </w:r>
    </w:p>
    <w:p w14:paraId="2367B285" w14:textId="77777777" w:rsidR="00D35435" w:rsidRDefault="00D35435" w:rsidP="00D35435">
      <w:pPr>
        <w:pStyle w:val="Heading4"/>
      </w:pPr>
      <w:r>
        <w:t>PREVIOUS</w:t>
      </w:r>
    </w:p>
    <w:p w14:paraId="5C385B73" w14:textId="7BFD8E49" w:rsidR="00D35435" w:rsidRDefault="00D35435" w:rsidP="00D35435">
      <w:r>
        <w:t xml:space="preserve">Press </w:t>
      </w:r>
      <w:r w:rsidRPr="00B86B9F">
        <w:rPr>
          <w:b/>
          <w:bCs/>
          <w:i/>
          <w:iCs/>
          <w:u w:val="single"/>
        </w:rPr>
        <w:t>"P"</w:t>
      </w:r>
      <w:r>
        <w:t xml:space="preserve"> (Previous) to find previous Material to view or modify.</w:t>
      </w:r>
      <w:r w:rsidRPr="00EA7FC0">
        <w:t xml:space="preserve"> </w:t>
      </w:r>
      <w:r>
        <w:t xml:space="preserve">Alternatively, press the </w:t>
      </w:r>
      <w:r>
        <w:rPr>
          <w:b/>
          <w:bCs/>
          <w:i/>
          <w:iCs/>
          <w:u w:val="single"/>
        </w:rPr>
        <w:t>“Left Arrow”</w:t>
      </w:r>
      <w:r>
        <w:t xml:space="preserve"> on the screen.</w:t>
      </w:r>
    </w:p>
    <w:p w14:paraId="49487BA2" w14:textId="2A7B713F" w:rsidR="0013643B" w:rsidRDefault="0013643B" w:rsidP="00D35435"/>
    <w:p w14:paraId="5CB44810" w14:textId="5F3CC7DA" w:rsidR="0013643B" w:rsidRDefault="0013643B" w:rsidP="00D35435"/>
    <w:p w14:paraId="39CBEF6E" w14:textId="77777777" w:rsidR="0013643B" w:rsidRDefault="0013643B" w:rsidP="00D35435"/>
    <w:p w14:paraId="5FD26193" w14:textId="6A423EE0" w:rsidR="007E4D72" w:rsidRDefault="007E4D72" w:rsidP="007E4D72">
      <w:pPr>
        <w:pStyle w:val="Heading3"/>
      </w:pPr>
      <w:bookmarkStart w:id="43" w:name="_Toc43912654"/>
      <w:r>
        <w:lastRenderedPageBreak/>
        <w:t>Add/Update Materials</w:t>
      </w:r>
      <w:bookmarkEnd w:id="43"/>
    </w:p>
    <w:p w14:paraId="74E96DD2" w14:textId="77777777" w:rsidR="00D03864" w:rsidRPr="00AA1E6D" w:rsidRDefault="00D03864" w:rsidP="00D03864">
      <w:r>
        <w:rPr>
          <w:noProof/>
        </w:rPr>
        <w:drawing>
          <wp:inline distT="0" distB="0" distL="0" distR="0" wp14:anchorId="09DCC7D7" wp14:editId="75EB2AAA">
            <wp:extent cx="5943600" cy="434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3E23C878" w14:textId="77777777" w:rsidR="0010524D" w:rsidRDefault="0010524D" w:rsidP="0010524D">
      <w:pPr>
        <w:pStyle w:val="Heading4"/>
      </w:pPr>
      <w:r>
        <w:t>SAVE</w:t>
      </w:r>
    </w:p>
    <w:p w14:paraId="7DCE6E4B" w14:textId="4A74B6B8" w:rsidR="0010524D" w:rsidRDefault="0010524D" w:rsidP="0010524D">
      <w:r>
        <w:t xml:space="preserve">Click the </w:t>
      </w:r>
      <w:r>
        <w:rPr>
          <w:b/>
          <w:bCs/>
          <w:i/>
          <w:iCs/>
          <w:u w:val="single"/>
        </w:rPr>
        <w:t>“Save”</w:t>
      </w:r>
      <w:r>
        <w:t xml:space="preserve"> button to save all changes to the current Material.</w:t>
      </w:r>
    </w:p>
    <w:p w14:paraId="736A371E" w14:textId="77777777" w:rsidR="0010524D" w:rsidRDefault="0010524D" w:rsidP="0010524D">
      <w:pPr>
        <w:pStyle w:val="Heading4"/>
      </w:pPr>
      <w:r>
        <w:t>RESET</w:t>
      </w:r>
    </w:p>
    <w:p w14:paraId="4CD16E1D" w14:textId="77777777" w:rsidR="0010524D" w:rsidRPr="00096EBD" w:rsidRDefault="0010524D" w:rsidP="0010524D">
      <w:r>
        <w:t xml:space="preserve">Click the </w:t>
      </w:r>
      <w:r>
        <w:rPr>
          <w:b/>
          <w:bCs/>
          <w:i/>
          <w:iCs/>
          <w:u w:val="single"/>
        </w:rPr>
        <w:t>“Reset”</w:t>
      </w:r>
      <w:r>
        <w:t xml:space="preserve"> button to reset all fields to their original state.</w:t>
      </w:r>
    </w:p>
    <w:p w14:paraId="197A1DE3" w14:textId="77777777" w:rsidR="0010524D" w:rsidRDefault="0010524D" w:rsidP="0010524D">
      <w:pPr>
        <w:pStyle w:val="Heading4"/>
      </w:pPr>
      <w:r>
        <w:t>CANCEL</w:t>
      </w:r>
    </w:p>
    <w:p w14:paraId="7CD94EA6" w14:textId="7B0198BB" w:rsidR="0010524D" w:rsidRDefault="0010524D" w:rsidP="0010524D">
      <w:r>
        <w:t xml:space="preserve">Click the </w:t>
      </w:r>
      <w:r>
        <w:rPr>
          <w:b/>
          <w:bCs/>
          <w:i/>
          <w:iCs/>
          <w:u w:val="single"/>
        </w:rPr>
        <w:t>“Cancel”</w:t>
      </w:r>
      <w:r>
        <w:t xml:space="preserve"> button to cancel all changes to the Material without saving.</w:t>
      </w:r>
    </w:p>
    <w:p w14:paraId="074D44A9" w14:textId="298FDFB5" w:rsidR="0013643B" w:rsidRDefault="0013643B" w:rsidP="0010524D"/>
    <w:p w14:paraId="0F85EFC9" w14:textId="6E7057E5" w:rsidR="0013643B" w:rsidRDefault="0013643B" w:rsidP="0010524D"/>
    <w:p w14:paraId="66E8D2B1" w14:textId="79684C05" w:rsidR="0013643B" w:rsidRDefault="0013643B" w:rsidP="0010524D"/>
    <w:p w14:paraId="31396097" w14:textId="797E0C11" w:rsidR="0013643B" w:rsidRDefault="0013643B" w:rsidP="0010524D"/>
    <w:p w14:paraId="73A1CEC0" w14:textId="77777777" w:rsidR="0013643B" w:rsidRPr="00DF6BEC" w:rsidRDefault="0013643B" w:rsidP="0010524D"/>
    <w:p w14:paraId="111580A6" w14:textId="20A62F77" w:rsidR="007E4D72" w:rsidRDefault="007E4D72" w:rsidP="007E4D72">
      <w:pPr>
        <w:pStyle w:val="Heading3"/>
      </w:pPr>
      <w:bookmarkStart w:id="44" w:name="_Toc43912655"/>
      <w:r>
        <w:lastRenderedPageBreak/>
        <w:t>Add/Update Materials Field Definitions</w:t>
      </w:r>
      <w:bookmarkEnd w:id="44"/>
    </w:p>
    <w:p w14:paraId="126F735E" w14:textId="77777777" w:rsidR="00E30A0C" w:rsidRDefault="00E30A0C" w:rsidP="00E30A0C">
      <w:pPr>
        <w:pStyle w:val="Heading4"/>
      </w:pPr>
      <w:r>
        <w:t>S</w:t>
      </w:r>
    </w:p>
    <w:p w14:paraId="58A99F3D" w14:textId="77777777" w:rsidR="00E30A0C" w:rsidRPr="00AA1E6D" w:rsidRDefault="00E30A0C" w:rsidP="00E30A0C">
      <w:r w:rsidRPr="003A09FF">
        <w:rPr>
          <w:rFonts w:cstheme="minorHAnsi"/>
        </w:rPr>
        <w:t>The sheet or form field dictates which form the items costs will be applied to.  This field is necessary because certain combination jobs may have more than one sheet size defined.</w:t>
      </w:r>
    </w:p>
    <w:p w14:paraId="7E4EB994" w14:textId="77777777" w:rsidR="00E30A0C" w:rsidRDefault="00E30A0C" w:rsidP="00E30A0C">
      <w:pPr>
        <w:pStyle w:val="Heading4"/>
      </w:pPr>
      <w:r>
        <w:t>B</w:t>
      </w:r>
    </w:p>
    <w:p w14:paraId="2D325B7A" w14:textId="77777777" w:rsidR="00E30A0C" w:rsidRPr="00AA1E6D" w:rsidRDefault="00E30A0C" w:rsidP="00E30A0C">
      <w:r w:rsidRPr="003A09FF">
        <w:rPr>
          <w:rFonts w:cstheme="minorHAnsi"/>
        </w:rPr>
        <w:t>The Blank field defines the cost to be applied to a specific item on the job.  If the blank field is 00 then the material cost will be applied on a square inch basis for all items on the estimate.  If the blank field is defined for a particular item, the material cost will only be applied for that item.</w:t>
      </w:r>
    </w:p>
    <w:p w14:paraId="2C328B4A" w14:textId="72EB4A63" w:rsidR="00D03864" w:rsidRDefault="00D03864" w:rsidP="00D03864">
      <w:pPr>
        <w:pStyle w:val="Heading4"/>
      </w:pPr>
      <w:r>
        <w:t>RM Item #</w:t>
      </w:r>
    </w:p>
    <w:p w14:paraId="53C6D236" w14:textId="77777777" w:rsidR="00E30A0C" w:rsidRPr="00AA1E6D" w:rsidRDefault="00E30A0C" w:rsidP="00E30A0C">
      <w:r w:rsidRPr="003A09FF">
        <w:rPr>
          <w:rFonts w:cstheme="minorHAnsi"/>
        </w:rPr>
        <w:t>The raw materials item number which was defined on the estimate will transfer automatically to this field.</w:t>
      </w:r>
    </w:p>
    <w:p w14:paraId="2A165460" w14:textId="3AAC8E4E" w:rsidR="00D03864" w:rsidRDefault="00D03864" w:rsidP="00D03864">
      <w:pPr>
        <w:pStyle w:val="Heading4"/>
      </w:pPr>
      <w:r>
        <w:t>Item Name</w:t>
      </w:r>
    </w:p>
    <w:p w14:paraId="08DC17B6" w14:textId="6FF3BC66" w:rsidR="0010524D" w:rsidRPr="0010524D" w:rsidRDefault="00D963FE" w:rsidP="0010524D">
      <w:r>
        <w:t>The Item Name transfers from the Item file when the user enters or chooses a valid RM Item Number.</w:t>
      </w:r>
    </w:p>
    <w:p w14:paraId="35AFAD15" w14:textId="7E865EA1" w:rsidR="00D03864" w:rsidRDefault="00D03864" w:rsidP="00D03864">
      <w:pPr>
        <w:pStyle w:val="Heading4"/>
      </w:pPr>
      <w:r>
        <w:t>Costs</w:t>
      </w:r>
    </w:p>
    <w:p w14:paraId="03E94B91" w14:textId="2C2BD625" w:rsidR="0010524D" w:rsidRPr="0010524D" w:rsidRDefault="00D963FE" w:rsidP="0010524D">
      <w:r>
        <w:t>The cost of the item will transfer from the item file when the user enters or chooses a valid RM Item Number. However, this can be modified by the user here, if necessary.</w:t>
      </w:r>
    </w:p>
    <w:p w14:paraId="2F8FE009" w14:textId="28049D91" w:rsidR="00D03864" w:rsidRDefault="00D03864" w:rsidP="00D03864">
      <w:pPr>
        <w:pStyle w:val="Heading4"/>
      </w:pPr>
      <w:r>
        <w:t>Cost UOM</w:t>
      </w:r>
    </w:p>
    <w:p w14:paraId="5CEA3570" w14:textId="77777777" w:rsidR="00D963FE" w:rsidRDefault="00D963FE" w:rsidP="00D963FE">
      <w:pPr>
        <w:tabs>
          <w:tab w:val="left" w:pos="0"/>
          <w:tab w:val="left" w:pos="1080"/>
          <w:tab w:val="left" w:pos="1680"/>
          <w:tab w:val="left" w:pos="2280"/>
        </w:tabs>
        <w:spacing w:line="240" w:lineRule="atLeast"/>
        <w:ind w:right="-240"/>
      </w:pPr>
      <w:bookmarkStart w:id="45" w:name="_Hlk43452813"/>
      <w:r>
        <w:t xml:space="preserve">The sell price unit of measure defaults to M for per thousand, however this may be modified.  Each unit of measure will yield a different total selling price.  </w:t>
      </w:r>
    </w:p>
    <w:p w14:paraId="2010E015" w14:textId="77777777" w:rsidR="00D963FE" w:rsidRDefault="00D963FE" w:rsidP="00D963FE">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D963FE" w14:paraId="6CD1BBE8" w14:textId="77777777" w:rsidTr="0013643B">
        <w:trPr>
          <w:trHeight w:val="359"/>
        </w:trPr>
        <w:tc>
          <w:tcPr>
            <w:tcW w:w="540" w:type="dxa"/>
          </w:tcPr>
          <w:p w14:paraId="427149AA" w14:textId="77777777" w:rsidR="00D963FE" w:rsidRDefault="00D963FE" w:rsidP="0013643B">
            <w:r>
              <w:t>C</w:t>
            </w:r>
          </w:p>
        </w:tc>
        <w:tc>
          <w:tcPr>
            <w:tcW w:w="8810" w:type="dxa"/>
          </w:tcPr>
          <w:p w14:paraId="0F23D5E7" w14:textId="77777777" w:rsidR="00D963FE" w:rsidRDefault="00D963FE" w:rsidP="0013643B">
            <w:r>
              <w:t>Per Hundred</w:t>
            </w:r>
          </w:p>
        </w:tc>
      </w:tr>
      <w:tr w:rsidR="00D963FE" w14:paraId="31C24932" w14:textId="77777777" w:rsidTr="0013643B">
        <w:trPr>
          <w:trHeight w:val="350"/>
        </w:trPr>
        <w:tc>
          <w:tcPr>
            <w:tcW w:w="540" w:type="dxa"/>
          </w:tcPr>
          <w:p w14:paraId="4522ADF0" w14:textId="77777777" w:rsidR="00D963FE" w:rsidRDefault="00D963FE" w:rsidP="0013643B">
            <w:r>
              <w:t>CS</w:t>
            </w:r>
          </w:p>
        </w:tc>
        <w:tc>
          <w:tcPr>
            <w:tcW w:w="8810" w:type="dxa"/>
          </w:tcPr>
          <w:p w14:paraId="5E77B75D" w14:textId="77777777" w:rsidR="00D963FE" w:rsidRDefault="00D963FE" w:rsidP="0013643B">
            <w:r>
              <w:t>Per Case</w:t>
            </w:r>
          </w:p>
        </w:tc>
      </w:tr>
      <w:tr w:rsidR="00D963FE" w14:paraId="6DA4AF17" w14:textId="77777777" w:rsidTr="0013643B">
        <w:trPr>
          <w:trHeight w:val="350"/>
        </w:trPr>
        <w:tc>
          <w:tcPr>
            <w:tcW w:w="540" w:type="dxa"/>
          </w:tcPr>
          <w:p w14:paraId="057ED7E9" w14:textId="77777777" w:rsidR="00D963FE" w:rsidRDefault="00D963FE" w:rsidP="0013643B">
            <w:r>
              <w:t>EA</w:t>
            </w:r>
          </w:p>
        </w:tc>
        <w:tc>
          <w:tcPr>
            <w:tcW w:w="8810" w:type="dxa"/>
          </w:tcPr>
          <w:p w14:paraId="6E2DC9D4" w14:textId="77777777" w:rsidR="00D963FE" w:rsidRDefault="00D963FE" w:rsidP="0013643B">
            <w:r>
              <w:t>Per Each</w:t>
            </w:r>
          </w:p>
        </w:tc>
      </w:tr>
      <w:tr w:rsidR="00D963FE" w14:paraId="48E8CF0E" w14:textId="77777777" w:rsidTr="0013643B">
        <w:trPr>
          <w:trHeight w:val="350"/>
        </w:trPr>
        <w:tc>
          <w:tcPr>
            <w:tcW w:w="540" w:type="dxa"/>
          </w:tcPr>
          <w:p w14:paraId="61DE06E8" w14:textId="77777777" w:rsidR="00D963FE" w:rsidRDefault="00D963FE" w:rsidP="0013643B">
            <w:r>
              <w:t>L</w:t>
            </w:r>
          </w:p>
        </w:tc>
        <w:tc>
          <w:tcPr>
            <w:tcW w:w="8810" w:type="dxa"/>
          </w:tcPr>
          <w:p w14:paraId="1DBBCE5F" w14:textId="77777777" w:rsidR="00D963FE" w:rsidRDefault="00D963FE" w:rsidP="0013643B">
            <w:r>
              <w:t>Per Lot</w:t>
            </w:r>
          </w:p>
        </w:tc>
      </w:tr>
      <w:tr w:rsidR="00D963FE" w14:paraId="37FFAA14" w14:textId="77777777" w:rsidTr="0013643B">
        <w:trPr>
          <w:trHeight w:val="350"/>
        </w:trPr>
        <w:tc>
          <w:tcPr>
            <w:tcW w:w="540" w:type="dxa"/>
          </w:tcPr>
          <w:p w14:paraId="265C1CEF" w14:textId="77777777" w:rsidR="00D963FE" w:rsidRDefault="00D963FE" w:rsidP="0013643B">
            <w:r>
              <w:t>M</w:t>
            </w:r>
          </w:p>
        </w:tc>
        <w:tc>
          <w:tcPr>
            <w:tcW w:w="8810" w:type="dxa"/>
          </w:tcPr>
          <w:p w14:paraId="36CED64A" w14:textId="77777777" w:rsidR="00D963FE" w:rsidRDefault="00D963FE" w:rsidP="0013643B">
            <w:r>
              <w:t>Per Thousand</w:t>
            </w:r>
          </w:p>
        </w:tc>
      </w:tr>
    </w:tbl>
    <w:bookmarkEnd w:id="45"/>
    <w:p w14:paraId="3D929834" w14:textId="0F39423E" w:rsidR="00D03864" w:rsidRDefault="00D03864" w:rsidP="00D03864">
      <w:pPr>
        <w:pStyle w:val="Heading4"/>
      </w:pPr>
      <w:r>
        <w:t>FG Cost/M</w:t>
      </w:r>
    </w:p>
    <w:p w14:paraId="22AEEB30" w14:textId="2015174F" w:rsidR="0010524D" w:rsidRPr="0010524D" w:rsidRDefault="00D963FE" w:rsidP="0010524D">
      <w:r w:rsidRPr="00D963FE">
        <w:t>The cost per 1000 is the calculated cost per thousand items. This cost may be used to calculate variances when receipts to Finished Goods are received.</w:t>
      </w:r>
    </w:p>
    <w:p w14:paraId="3BE5E20D" w14:textId="2B815FCA" w:rsidR="00D03864" w:rsidRDefault="00D03864" w:rsidP="00D03864">
      <w:pPr>
        <w:pStyle w:val="Heading4"/>
      </w:pPr>
      <w:r>
        <w:t>Tot MRP</w:t>
      </w:r>
    </w:p>
    <w:p w14:paraId="2C9F51C1" w14:textId="77777777" w:rsidR="00E30A0C" w:rsidRPr="00AA1E6D" w:rsidRDefault="00E30A0C" w:rsidP="00E30A0C">
      <w:r w:rsidRPr="003A09FF">
        <w:rPr>
          <w:rFonts w:cstheme="minorHAnsi"/>
        </w:rPr>
        <w:t>This is the material requirements planned for that item to make the necessary quantity of items for the job.  The material requirements may be used by the purchasing agent to buy materials for the job.</w:t>
      </w:r>
    </w:p>
    <w:p w14:paraId="7D1DDA6B" w14:textId="695E80ED" w:rsidR="00D03864" w:rsidRDefault="00D03864" w:rsidP="00D03864">
      <w:pPr>
        <w:pStyle w:val="Heading4"/>
      </w:pPr>
      <w:r>
        <w:t>Qty UOM</w:t>
      </w:r>
    </w:p>
    <w:p w14:paraId="771D24D2" w14:textId="77777777" w:rsidR="00D963FE" w:rsidRDefault="00D963FE" w:rsidP="00D963FE">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341A9110" w14:textId="77777777" w:rsidR="00D963FE" w:rsidRDefault="00D963FE" w:rsidP="00D963FE">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D963FE" w14:paraId="157D8695" w14:textId="77777777" w:rsidTr="0013643B">
        <w:trPr>
          <w:trHeight w:val="359"/>
        </w:trPr>
        <w:tc>
          <w:tcPr>
            <w:tcW w:w="540" w:type="dxa"/>
          </w:tcPr>
          <w:p w14:paraId="7A3BE78E" w14:textId="77777777" w:rsidR="00D963FE" w:rsidRDefault="00D963FE" w:rsidP="0013643B">
            <w:r>
              <w:t>C</w:t>
            </w:r>
          </w:p>
        </w:tc>
        <w:tc>
          <w:tcPr>
            <w:tcW w:w="8810" w:type="dxa"/>
          </w:tcPr>
          <w:p w14:paraId="672F1D22" w14:textId="77777777" w:rsidR="00D963FE" w:rsidRDefault="00D963FE" w:rsidP="0013643B">
            <w:r>
              <w:t>Per Hundred</w:t>
            </w:r>
          </w:p>
        </w:tc>
      </w:tr>
      <w:tr w:rsidR="00D963FE" w14:paraId="14918A61" w14:textId="77777777" w:rsidTr="0013643B">
        <w:trPr>
          <w:trHeight w:val="350"/>
        </w:trPr>
        <w:tc>
          <w:tcPr>
            <w:tcW w:w="540" w:type="dxa"/>
          </w:tcPr>
          <w:p w14:paraId="0BA0C4D2" w14:textId="77777777" w:rsidR="00D963FE" w:rsidRDefault="00D963FE" w:rsidP="0013643B">
            <w:r>
              <w:t>CS</w:t>
            </w:r>
          </w:p>
        </w:tc>
        <w:tc>
          <w:tcPr>
            <w:tcW w:w="8810" w:type="dxa"/>
          </w:tcPr>
          <w:p w14:paraId="31AB52BA" w14:textId="77777777" w:rsidR="00D963FE" w:rsidRDefault="00D963FE" w:rsidP="0013643B">
            <w:r>
              <w:t>Per Case</w:t>
            </w:r>
          </w:p>
        </w:tc>
      </w:tr>
      <w:tr w:rsidR="00D963FE" w14:paraId="59F2F782" w14:textId="77777777" w:rsidTr="0013643B">
        <w:trPr>
          <w:trHeight w:val="350"/>
        </w:trPr>
        <w:tc>
          <w:tcPr>
            <w:tcW w:w="540" w:type="dxa"/>
          </w:tcPr>
          <w:p w14:paraId="2E7678CA" w14:textId="77777777" w:rsidR="00D963FE" w:rsidRDefault="00D963FE" w:rsidP="0013643B">
            <w:r>
              <w:lastRenderedPageBreak/>
              <w:t>EA</w:t>
            </w:r>
          </w:p>
        </w:tc>
        <w:tc>
          <w:tcPr>
            <w:tcW w:w="8810" w:type="dxa"/>
          </w:tcPr>
          <w:p w14:paraId="1204B726" w14:textId="77777777" w:rsidR="00D963FE" w:rsidRDefault="00D963FE" w:rsidP="0013643B">
            <w:r>
              <w:t>Per Each</w:t>
            </w:r>
          </w:p>
        </w:tc>
      </w:tr>
      <w:tr w:rsidR="00D963FE" w14:paraId="10E4FBDE" w14:textId="77777777" w:rsidTr="0013643B">
        <w:trPr>
          <w:trHeight w:val="350"/>
        </w:trPr>
        <w:tc>
          <w:tcPr>
            <w:tcW w:w="540" w:type="dxa"/>
          </w:tcPr>
          <w:p w14:paraId="590E13BC" w14:textId="77777777" w:rsidR="00D963FE" w:rsidRDefault="00D963FE" w:rsidP="0013643B">
            <w:r>
              <w:t>L</w:t>
            </w:r>
          </w:p>
        </w:tc>
        <w:tc>
          <w:tcPr>
            <w:tcW w:w="8810" w:type="dxa"/>
          </w:tcPr>
          <w:p w14:paraId="0C180784" w14:textId="77777777" w:rsidR="00D963FE" w:rsidRDefault="00D963FE" w:rsidP="0013643B">
            <w:r>
              <w:t>Per Lot</w:t>
            </w:r>
          </w:p>
        </w:tc>
      </w:tr>
      <w:tr w:rsidR="00D963FE" w14:paraId="3B4E1F29" w14:textId="77777777" w:rsidTr="0013643B">
        <w:trPr>
          <w:trHeight w:val="350"/>
        </w:trPr>
        <w:tc>
          <w:tcPr>
            <w:tcW w:w="540" w:type="dxa"/>
          </w:tcPr>
          <w:p w14:paraId="3B9F2DDE" w14:textId="77777777" w:rsidR="00D963FE" w:rsidRDefault="00D963FE" w:rsidP="0013643B">
            <w:r>
              <w:t>M</w:t>
            </w:r>
          </w:p>
        </w:tc>
        <w:tc>
          <w:tcPr>
            <w:tcW w:w="8810" w:type="dxa"/>
          </w:tcPr>
          <w:p w14:paraId="64AF7CA8" w14:textId="77777777" w:rsidR="00D963FE" w:rsidRDefault="00D963FE" w:rsidP="0013643B">
            <w:r>
              <w:t>Per Thousand</w:t>
            </w:r>
          </w:p>
        </w:tc>
      </w:tr>
    </w:tbl>
    <w:p w14:paraId="7D5148EF" w14:textId="2B28DC01" w:rsidR="00D03864" w:rsidRDefault="00D03864" w:rsidP="00D03864">
      <w:pPr>
        <w:pStyle w:val="Heading4"/>
      </w:pPr>
      <w:r>
        <w:t>Width</w:t>
      </w:r>
    </w:p>
    <w:p w14:paraId="7D631EE5" w14:textId="77777777" w:rsidR="00E30A0C" w:rsidRPr="00AA1E6D" w:rsidRDefault="00E30A0C" w:rsidP="00E30A0C">
      <w:r w:rsidRPr="003A09FF">
        <w:rPr>
          <w:rFonts w:cstheme="minorHAnsi"/>
        </w:rPr>
        <w:t>Only the sheet width or roll width will be defined here for board material or any other sub-straight used on the job.</w:t>
      </w:r>
    </w:p>
    <w:p w14:paraId="3267E1A6" w14:textId="0D5A038F" w:rsidR="00D03864" w:rsidRDefault="00D03864" w:rsidP="00D03864">
      <w:pPr>
        <w:pStyle w:val="Heading4"/>
      </w:pPr>
      <w:r>
        <w:t>Length</w:t>
      </w:r>
    </w:p>
    <w:p w14:paraId="0D2F5995" w14:textId="77777777" w:rsidR="00E30A0C" w:rsidRPr="00AA1E6D" w:rsidRDefault="00E30A0C" w:rsidP="00E30A0C">
      <w:r w:rsidRPr="003A09FF">
        <w:rPr>
          <w:rFonts w:cstheme="minorHAnsi"/>
        </w:rPr>
        <w:t>The calculated length for the job will default here for board material.</w:t>
      </w:r>
    </w:p>
    <w:p w14:paraId="56487BA3" w14:textId="34FBD762" w:rsidR="00D03864" w:rsidRDefault="00D03864" w:rsidP="00D03864">
      <w:pPr>
        <w:pStyle w:val="Heading4"/>
      </w:pPr>
      <w:r>
        <w:t>#Up</w:t>
      </w:r>
    </w:p>
    <w:p w14:paraId="612884F3" w14:textId="77777777" w:rsidR="00E30A0C" w:rsidRPr="00AA1E6D" w:rsidRDefault="00E30A0C" w:rsidP="00E30A0C">
      <w:r w:rsidRPr="003A09FF">
        <w:rPr>
          <w:rFonts w:cstheme="minorHAnsi"/>
        </w:rPr>
        <w:t>The number up field will transfer automatically from the estimate for the layout on the board material.</w:t>
      </w:r>
    </w:p>
    <w:p w14:paraId="13324E2C" w14:textId="77AC9A18" w:rsidR="00D03864" w:rsidRDefault="00D03864" w:rsidP="00D03864">
      <w:pPr>
        <w:pStyle w:val="Heading4"/>
      </w:pPr>
      <w:r>
        <w:t>MSF Weight</w:t>
      </w:r>
    </w:p>
    <w:p w14:paraId="33A08C32" w14:textId="67136845" w:rsidR="0010524D" w:rsidRPr="0010524D" w:rsidRDefault="00D963FE" w:rsidP="0010524D">
      <w:r w:rsidRPr="00D963FE">
        <w:t>The basis weight or wt. per 1000 sq. ft. will transfer automatically from the Raw Materials files for the board material estimated for this job.</w:t>
      </w:r>
    </w:p>
    <w:p w14:paraId="0BEDBBD7" w14:textId="312F2F35" w:rsidR="00D03864" w:rsidRDefault="00D03864" w:rsidP="00D03864">
      <w:pPr>
        <w:pStyle w:val="Heading4"/>
      </w:pPr>
      <w:r>
        <w:t>Auto Post?</w:t>
      </w:r>
    </w:p>
    <w:p w14:paraId="3F483FD4" w14:textId="77777777" w:rsidR="00D963FE" w:rsidRDefault="00D963FE" w:rsidP="00D963FE">
      <w:r>
        <w:t xml:space="preserve">This is a </w:t>
      </w:r>
      <w:r>
        <w:rPr>
          <w:i/>
          <w:iCs/>
        </w:rPr>
        <w:t>“Yes”</w:t>
      </w:r>
      <w:r>
        <w:t xml:space="preserve"> or </w:t>
      </w:r>
      <w:r>
        <w:rPr>
          <w:i/>
          <w:iCs/>
        </w:rPr>
        <w:t>“No”</w:t>
      </w:r>
      <w:r>
        <w:t xml:space="preserve"> field.  The post field is used to dictate automatic posting the material cost at standard to the job.  This will be used to save data entry time of issuing actual costs for materials which may be deemed insignificant such as ink or glue.  </w:t>
      </w:r>
    </w:p>
    <w:p w14:paraId="7A32E44F" w14:textId="302BB1E9" w:rsidR="0010524D" w:rsidRDefault="00D963FE" w:rsidP="00D963FE">
      <w:r>
        <w:t xml:space="preserve">If a </w:t>
      </w:r>
      <w:r>
        <w:rPr>
          <w:i/>
          <w:iCs/>
        </w:rPr>
        <w:t>“Yes”</w:t>
      </w:r>
      <w:r>
        <w:t xml:space="preserve"> flag is indicated to automatically post the cost, it will be transferred into the Width cost when closing the job.  All other materials which are not automatically posted must be issued to the job during production posting.</w:t>
      </w:r>
    </w:p>
    <w:p w14:paraId="17550ECA" w14:textId="02F82BBA" w:rsidR="0013643B" w:rsidRDefault="0013643B" w:rsidP="00D963FE"/>
    <w:p w14:paraId="05B22FA7" w14:textId="138DABAC" w:rsidR="0013643B" w:rsidRDefault="0013643B" w:rsidP="00D963FE"/>
    <w:p w14:paraId="3CFF9DDE" w14:textId="69727DC0" w:rsidR="0013643B" w:rsidRDefault="0013643B" w:rsidP="00D963FE"/>
    <w:p w14:paraId="684F0F41" w14:textId="6C6B4098" w:rsidR="0013643B" w:rsidRDefault="0013643B" w:rsidP="00D963FE"/>
    <w:p w14:paraId="6999F2D0" w14:textId="5F0598F2" w:rsidR="0013643B" w:rsidRDefault="0013643B" w:rsidP="00D963FE"/>
    <w:p w14:paraId="74C97765" w14:textId="6C093B5B" w:rsidR="0013643B" w:rsidRDefault="0013643B" w:rsidP="00D963FE"/>
    <w:p w14:paraId="3936FEB5" w14:textId="2B7CFDC5" w:rsidR="0013643B" w:rsidRDefault="0013643B" w:rsidP="00D963FE"/>
    <w:p w14:paraId="75203991" w14:textId="5911DD8F" w:rsidR="0013643B" w:rsidRDefault="0013643B" w:rsidP="00D963FE"/>
    <w:p w14:paraId="1D6D906B" w14:textId="406F4E88" w:rsidR="0013643B" w:rsidRDefault="0013643B" w:rsidP="00D963FE"/>
    <w:p w14:paraId="092494C5" w14:textId="5B4D035C" w:rsidR="0013643B" w:rsidRDefault="0013643B" w:rsidP="00D963FE"/>
    <w:p w14:paraId="3486C67A" w14:textId="612347F5" w:rsidR="0013643B" w:rsidRDefault="0013643B" w:rsidP="00D963FE"/>
    <w:p w14:paraId="218C758C" w14:textId="77777777" w:rsidR="0013643B" w:rsidRPr="0010524D" w:rsidRDefault="0013643B" w:rsidP="00D963FE"/>
    <w:p w14:paraId="534A053E" w14:textId="329602AB" w:rsidR="007E4D72" w:rsidRDefault="007E4D72" w:rsidP="007E4D72">
      <w:pPr>
        <w:pStyle w:val="Heading3"/>
      </w:pPr>
      <w:bookmarkStart w:id="46" w:name="_Toc43912656"/>
      <w:r>
        <w:lastRenderedPageBreak/>
        <w:t>Routings</w:t>
      </w:r>
      <w:r w:rsidR="00AD2E35">
        <w:t xml:space="preserve"> Overview</w:t>
      </w:r>
      <w:bookmarkEnd w:id="46"/>
    </w:p>
    <w:p w14:paraId="7019AB9C" w14:textId="77777777" w:rsidR="003A53EB" w:rsidRDefault="003A53EB" w:rsidP="003A53EB">
      <w:pPr>
        <w:rPr>
          <w:rFonts w:cstheme="minorHAnsi"/>
        </w:rPr>
      </w:pPr>
      <w:r w:rsidRPr="003A09FF">
        <w:rPr>
          <w:rFonts w:cstheme="minorHAnsi"/>
        </w:rPr>
        <w:t>The Routing screen defines all of the machines listed to produce the item(s) for the job.  All of the standard Make Ready Hours, Make Ready Waste, Run Hours, Run Speed, and Run Spoilage defined in the Routing standards file will be used to calculate Routing variances against actual hours, quantities and waste posted during production control.</w:t>
      </w:r>
    </w:p>
    <w:p w14:paraId="23D97815" w14:textId="77777777" w:rsidR="003A53EB" w:rsidRDefault="003A53EB" w:rsidP="003A53EB">
      <w:pPr>
        <w:rPr>
          <w:rFonts w:cstheme="minorHAnsi"/>
        </w:rPr>
      </w:pPr>
      <w:r w:rsidRPr="003A09FF">
        <w:rPr>
          <w:rFonts w:cstheme="minorHAnsi"/>
        </w:rPr>
        <w:t xml:space="preserve">The Make Ready Hours and Make Ready Waste listed on the Standards Routing screen will be compared against the actual make ready and actual waste posted during production control.  Hence, the system will calculate a variance for both Make Ready Hours and Make Ready Waste.  </w:t>
      </w:r>
    </w:p>
    <w:p w14:paraId="68E09392" w14:textId="77777777" w:rsidR="003A53EB" w:rsidRDefault="003A53EB" w:rsidP="003A53EB">
      <w:pPr>
        <w:rPr>
          <w:rFonts w:cstheme="minorHAnsi"/>
        </w:rPr>
      </w:pPr>
      <w:r w:rsidRPr="003A09FF">
        <w:rPr>
          <w:rFonts w:cstheme="minorHAnsi"/>
        </w:rPr>
        <w:t xml:space="preserve">The Run Speed defined in the Standards Routing screen will be used to calculate the standard run hours based on the actual hours posted along with the actual quantity posted whereby the quantity posted is divided by the standard run speed to yield standard run hours which is compared to the actual run hours to yield a run hour variance as well as a run speed variance.  The waste posted during production running will be compared to the standard waste percentage to yield a run spoilage variance.  </w:t>
      </w:r>
    </w:p>
    <w:p w14:paraId="0A8A2EFE" w14:textId="77777777" w:rsidR="003A53EB" w:rsidRDefault="003A53EB" w:rsidP="003A53EB">
      <w:pPr>
        <w:rPr>
          <w:rFonts w:cstheme="minorHAnsi"/>
        </w:rPr>
      </w:pPr>
      <w:r w:rsidRPr="003A09FF">
        <w:rPr>
          <w:rFonts w:cstheme="minorHAnsi"/>
        </w:rPr>
        <w:t>Please Note</w:t>
      </w:r>
      <w:r>
        <w:rPr>
          <w:rFonts w:cstheme="minorHAnsi"/>
        </w:rPr>
        <w:t>: T</w:t>
      </w:r>
      <w:r w:rsidRPr="003A09FF">
        <w:rPr>
          <w:rFonts w:cstheme="minorHAnsi"/>
        </w:rPr>
        <w:t xml:space="preserve">he machine rates </w:t>
      </w:r>
      <w:r>
        <w:rPr>
          <w:rFonts w:cstheme="minorHAnsi"/>
        </w:rPr>
        <w:t>are</w:t>
      </w:r>
      <w:r w:rsidRPr="003A09FF">
        <w:rPr>
          <w:rFonts w:cstheme="minorHAnsi"/>
        </w:rPr>
        <w:t xml:space="preserve"> broken down between direct labor which includes the crew size, fixed overhead and variable overhead.  For each hour posted through production the hour is multiplied by each rate factor so that efficiency variances are recorded for direct labor, fixed overhead, and variable overhead.</w:t>
      </w:r>
    </w:p>
    <w:p w14:paraId="72398FC6" w14:textId="1BDB5F5E" w:rsidR="003A53EB" w:rsidRDefault="003A53EB" w:rsidP="003A53EB">
      <w:pPr>
        <w:rPr>
          <w:rFonts w:cstheme="minorHAnsi"/>
        </w:rPr>
      </w:pPr>
      <w:r w:rsidRPr="003A09FF">
        <w:rPr>
          <w:rFonts w:cstheme="minorHAnsi"/>
        </w:rPr>
        <w:t>Machines may be added, changed, or deleted as the production scheduling manager dictates.</w:t>
      </w:r>
    </w:p>
    <w:p w14:paraId="49E6650D" w14:textId="77777777" w:rsidR="0013643B" w:rsidRDefault="0013643B" w:rsidP="003A53EB">
      <w:pPr>
        <w:rPr>
          <w:rFonts w:cstheme="minorHAnsi"/>
        </w:rPr>
      </w:pPr>
    </w:p>
    <w:p w14:paraId="1F866288" w14:textId="04E3AC8E" w:rsidR="00AD2E35" w:rsidRDefault="00AD2E35" w:rsidP="00AD2E35">
      <w:pPr>
        <w:pStyle w:val="Heading3"/>
      </w:pPr>
      <w:bookmarkStart w:id="47" w:name="_Toc43912657"/>
      <w:r>
        <w:lastRenderedPageBreak/>
        <w:t>Routings Screen</w:t>
      </w:r>
      <w:bookmarkEnd w:id="47"/>
    </w:p>
    <w:p w14:paraId="2D5F677A" w14:textId="77E08986" w:rsidR="00AD2E35" w:rsidRPr="00AD2E35" w:rsidRDefault="00AD2E35" w:rsidP="00AD2E35">
      <w:r>
        <w:rPr>
          <w:noProof/>
        </w:rPr>
        <w:drawing>
          <wp:inline distT="0" distB="0" distL="0" distR="0" wp14:anchorId="0555DAE1" wp14:editId="1BF4DD52">
            <wp:extent cx="5943600" cy="41444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7503" cy="4147209"/>
                    </a:xfrm>
                    <a:prstGeom prst="rect">
                      <a:avLst/>
                    </a:prstGeom>
                    <a:noFill/>
                    <a:ln>
                      <a:noFill/>
                    </a:ln>
                  </pic:spPr>
                </pic:pic>
              </a:graphicData>
            </a:graphic>
          </wp:inline>
        </w:drawing>
      </w:r>
    </w:p>
    <w:p w14:paraId="28070A33" w14:textId="77777777" w:rsidR="0010524D" w:rsidRDefault="0010524D" w:rsidP="0010524D">
      <w:pPr>
        <w:pStyle w:val="Heading4"/>
      </w:pPr>
      <w:r>
        <w:t>UPDATE</w:t>
      </w:r>
    </w:p>
    <w:p w14:paraId="311F0458" w14:textId="0D20428E" w:rsidR="0010524D" w:rsidRDefault="0010524D" w:rsidP="0010524D">
      <w:r>
        <w:t xml:space="preserve">To change the currently selected Routing, simply click the </w:t>
      </w:r>
      <w:r>
        <w:rPr>
          <w:b/>
          <w:bCs/>
          <w:i/>
          <w:iCs/>
          <w:u w:val="single"/>
        </w:rPr>
        <w:t>“Update</w:t>
      </w:r>
      <w:r>
        <w:t xml:space="preserve">” button at the bottom of the screen.  </w:t>
      </w:r>
    </w:p>
    <w:p w14:paraId="4B703505" w14:textId="77777777" w:rsidR="0010524D" w:rsidRDefault="0010524D" w:rsidP="0010524D">
      <w:pPr>
        <w:pStyle w:val="Heading4"/>
      </w:pPr>
      <w:r>
        <w:t>ADD</w:t>
      </w:r>
    </w:p>
    <w:p w14:paraId="2AAED7A9" w14:textId="04BEE959" w:rsidR="0010524D" w:rsidRPr="00E64A2B" w:rsidRDefault="0010524D" w:rsidP="0010524D">
      <w:r>
        <w:t xml:space="preserve">Click the </w:t>
      </w:r>
      <w:r>
        <w:rPr>
          <w:b/>
          <w:bCs/>
          <w:i/>
          <w:iCs/>
          <w:u w:val="single"/>
        </w:rPr>
        <w:t>“Add”</w:t>
      </w:r>
      <w:r>
        <w:t xml:space="preserve"> button to add a new Routing.</w:t>
      </w:r>
    </w:p>
    <w:p w14:paraId="40054E47" w14:textId="77777777" w:rsidR="0010524D" w:rsidRDefault="0010524D" w:rsidP="0010524D">
      <w:pPr>
        <w:pStyle w:val="Heading4"/>
      </w:pPr>
      <w:r>
        <w:t>COPY</w:t>
      </w:r>
    </w:p>
    <w:p w14:paraId="2698DC7A" w14:textId="52B33A73" w:rsidR="0010524D" w:rsidRPr="00F132A9" w:rsidRDefault="0010524D" w:rsidP="0010524D">
      <w:r>
        <w:t xml:space="preserve">Click the </w:t>
      </w:r>
      <w:r>
        <w:rPr>
          <w:b/>
          <w:bCs/>
          <w:i/>
          <w:iCs/>
          <w:u w:val="single"/>
        </w:rPr>
        <w:t>“Copy”</w:t>
      </w:r>
      <w:r>
        <w:t xml:space="preserve"> button to copy information from the currently selected Routing.</w:t>
      </w:r>
    </w:p>
    <w:p w14:paraId="2D81B0F1" w14:textId="77777777" w:rsidR="0010524D" w:rsidRDefault="0010524D" w:rsidP="0010524D">
      <w:pPr>
        <w:pStyle w:val="Heading4"/>
      </w:pPr>
      <w:r>
        <w:t>DELETE</w:t>
      </w:r>
    </w:p>
    <w:p w14:paraId="636DE54A" w14:textId="7444785A" w:rsidR="0010524D" w:rsidRDefault="0010524D" w:rsidP="0010524D">
      <w:r>
        <w:t xml:space="preserve">To delete the currently selected Routing,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8B9E98D" w14:textId="5D1CAD28" w:rsidR="00D03864" w:rsidRDefault="00D03864" w:rsidP="00D03864">
      <w:pPr>
        <w:pStyle w:val="Heading4"/>
      </w:pPr>
      <w:r>
        <w:t>SCHEDULE</w:t>
      </w:r>
    </w:p>
    <w:p w14:paraId="302BB08C" w14:textId="2F31392C" w:rsidR="0010524D" w:rsidRPr="005546B4" w:rsidRDefault="005546B4" w:rsidP="0010524D">
      <w:r>
        <w:t xml:space="preserve">Click the </w:t>
      </w:r>
      <w:r>
        <w:rPr>
          <w:b/>
          <w:bCs/>
          <w:i/>
          <w:iCs/>
          <w:u w:val="single"/>
        </w:rPr>
        <w:t>“Schedule”</w:t>
      </w:r>
      <w:r>
        <w:t xml:space="preserve"> button to bring up the machine scheduling screen for the current job routing.</w:t>
      </w:r>
    </w:p>
    <w:p w14:paraId="21C96B17" w14:textId="77777777" w:rsidR="0010524D" w:rsidRDefault="0010524D" w:rsidP="0010524D">
      <w:pPr>
        <w:pStyle w:val="Heading4"/>
      </w:pPr>
      <w:r>
        <w:t>NEXT</w:t>
      </w:r>
    </w:p>
    <w:p w14:paraId="471E21C1" w14:textId="57F439FC" w:rsidR="0010524D" w:rsidRDefault="0010524D" w:rsidP="0010524D">
      <w:r>
        <w:t xml:space="preserve">Press </w:t>
      </w:r>
      <w:r w:rsidRPr="00B86B9F">
        <w:rPr>
          <w:b/>
          <w:bCs/>
          <w:i/>
          <w:iCs/>
          <w:u w:val="single"/>
        </w:rPr>
        <w:t>"N"</w:t>
      </w:r>
      <w:r>
        <w:t xml:space="preserve"> (Next) to find next Routing to view or modify. Alternatively, press the </w:t>
      </w:r>
      <w:r>
        <w:rPr>
          <w:b/>
          <w:bCs/>
          <w:i/>
          <w:iCs/>
          <w:u w:val="single"/>
        </w:rPr>
        <w:t>“Right Arrow”</w:t>
      </w:r>
      <w:r>
        <w:t xml:space="preserve"> on the screen.</w:t>
      </w:r>
    </w:p>
    <w:p w14:paraId="6A01BF21" w14:textId="77777777" w:rsidR="0010524D" w:rsidRDefault="0010524D" w:rsidP="0010524D">
      <w:pPr>
        <w:pStyle w:val="Heading4"/>
      </w:pPr>
      <w:r>
        <w:t>PREVIOUS</w:t>
      </w:r>
    </w:p>
    <w:p w14:paraId="600E42E8" w14:textId="55D16501" w:rsidR="0010524D" w:rsidRDefault="0010524D" w:rsidP="0010524D">
      <w:r>
        <w:t xml:space="preserve">Press </w:t>
      </w:r>
      <w:r w:rsidRPr="00B86B9F">
        <w:rPr>
          <w:b/>
          <w:bCs/>
          <w:i/>
          <w:iCs/>
          <w:u w:val="single"/>
        </w:rPr>
        <w:t>"P"</w:t>
      </w:r>
      <w:r>
        <w:t xml:space="preserve"> (Previous) to find previous Routing to view or modify.</w:t>
      </w:r>
      <w:r w:rsidRPr="00EA7FC0">
        <w:t xml:space="preserve"> </w:t>
      </w:r>
      <w:r>
        <w:t xml:space="preserve">Alternatively, press the </w:t>
      </w:r>
      <w:r>
        <w:rPr>
          <w:b/>
          <w:bCs/>
          <w:i/>
          <w:iCs/>
          <w:u w:val="single"/>
        </w:rPr>
        <w:t>“Left Arrow”</w:t>
      </w:r>
      <w:r>
        <w:t xml:space="preserve"> on the screen.</w:t>
      </w:r>
    </w:p>
    <w:p w14:paraId="44CD9F3B" w14:textId="4BE595AA" w:rsidR="00D963FE" w:rsidRDefault="00D963FE" w:rsidP="007E4D72">
      <w:pPr>
        <w:pStyle w:val="Heading3"/>
      </w:pPr>
      <w:bookmarkStart w:id="48" w:name="_Toc43912658"/>
      <w:r>
        <w:lastRenderedPageBreak/>
        <w:t>Routings Schedule</w:t>
      </w:r>
      <w:bookmarkEnd w:id="48"/>
    </w:p>
    <w:p w14:paraId="6F9FCCB0" w14:textId="77777777" w:rsidR="00F94394" w:rsidRDefault="00F94394" w:rsidP="00F94394">
      <w:r>
        <w:t xml:space="preserve">To add a Machine to the capacity schedule, the user may use their mouse to double-click on the desired Machine in the Machine/Description column on the left side of the screen. Once a new machine is double-clicked, it will appear in the Job list on the right side of the screen. </w:t>
      </w:r>
    </w:p>
    <w:p w14:paraId="41AB67EF" w14:textId="3A8AE173" w:rsidR="00F94394" w:rsidRDefault="00F94394" w:rsidP="00F94394">
      <w:r>
        <w:t>Machines on the right side of the screen may be further sorted</w:t>
      </w:r>
      <w:r w:rsidR="0074280A">
        <w:t xml:space="preserve"> or </w:t>
      </w:r>
      <w:r w:rsidR="00267777">
        <w:t>modified</w:t>
      </w:r>
      <w:r>
        <w:t xml:space="preserve"> according to the user’s needs.</w:t>
      </w:r>
    </w:p>
    <w:p w14:paraId="0F8470C8" w14:textId="4EE9973E" w:rsidR="00267777" w:rsidRPr="00F94394" w:rsidRDefault="00267777" w:rsidP="00F94394">
      <w:r>
        <w:t>For each chosen Machine, the user may modify the</w:t>
      </w:r>
      <w:r w:rsidR="0013643B">
        <w:t xml:space="preserve"> </w:t>
      </w:r>
      <w:r>
        <w:t>Number of Forms</w:t>
      </w:r>
      <w:r w:rsidR="0013643B">
        <w:t xml:space="preserve">, </w:t>
      </w:r>
      <w:r>
        <w:t>Number of Blanks</w:t>
      </w:r>
      <w:r w:rsidR="0013643B">
        <w:t xml:space="preserve">, </w:t>
      </w:r>
      <w:r>
        <w:t>Number of Passes</w:t>
      </w:r>
      <w:r w:rsidR="0013643B">
        <w:t xml:space="preserve">, </w:t>
      </w:r>
      <w:r>
        <w:t>Machine Rate Hour</w:t>
      </w:r>
      <w:r w:rsidR="0013643B">
        <w:t xml:space="preserve">, </w:t>
      </w:r>
      <w:r>
        <w:t>Machine Run Hour</w:t>
      </w:r>
    </w:p>
    <w:p w14:paraId="24C299E4" w14:textId="26EFB2E2" w:rsidR="00D963FE" w:rsidRDefault="00D963FE" w:rsidP="00D963FE">
      <w:r>
        <w:rPr>
          <w:noProof/>
        </w:rPr>
        <w:drawing>
          <wp:inline distT="0" distB="0" distL="0" distR="0" wp14:anchorId="289869BB" wp14:editId="394B0493">
            <wp:extent cx="5943600" cy="63169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316980"/>
                    </a:xfrm>
                    <a:prstGeom prst="rect">
                      <a:avLst/>
                    </a:prstGeom>
                  </pic:spPr>
                </pic:pic>
              </a:graphicData>
            </a:graphic>
          </wp:inline>
        </w:drawing>
      </w:r>
    </w:p>
    <w:p w14:paraId="54AE501B" w14:textId="1AB6D200" w:rsidR="00D963FE" w:rsidRDefault="00F94394" w:rsidP="00F94394">
      <w:pPr>
        <w:pStyle w:val="Heading4"/>
      </w:pPr>
      <w:r>
        <w:lastRenderedPageBreak/>
        <w:t>GENERATE PAGE</w:t>
      </w:r>
    </w:p>
    <w:p w14:paraId="72A30364" w14:textId="7EBF2F5E" w:rsidR="00F94394" w:rsidRPr="00267777" w:rsidRDefault="00267777" w:rsidP="00F94394">
      <w:r>
        <w:t xml:space="preserve">Click the </w:t>
      </w:r>
      <w:r>
        <w:rPr>
          <w:b/>
          <w:bCs/>
          <w:i/>
          <w:iCs/>
          <w:u w:val="single"/>
        </w:rPr>
        <w:t>“Orange &lt; &gt; Box Icon”</w:t>
      </w:r>
      <w:r>
        <w:t xml:space="preserve"> button to generate a schedule based on all machines for the current job.</w:t>
      </w:r>
    </w:p>
    <w:p w14:paraId="64FEA8A8" w14:textId="72C618C6" w:rsidR="00F94394" w:rsidRDefault="00F94394" w:rsidP="00F94394">
      <w:pPr>
        <w:pStyle w:val="Heading4"/>
      </w:pPr>
      <w:r>
        <w:t>SORT</w:t>
      </w:r>
    </w:p>
    <w:p w14:paraId="34B1511A" w14:textId="2414A675" w:rsidR="00F94394" w:rsidRPr="00267777" w:rsidRDefault="00267777" w:rsidP="00F94394">
      <w:r>
        <w:t xml:space="preserve">Click the </w:t>
      </w:r>
      <w:r>
        <w:rPr>
          <w:b/>
          <w:bCs/>
          <w:i/>
          <w:iCs/>
          <w:u w:val="single"/>
        </w:rPr>
        <w:t>“Blue Up and Down Arrow Icon”</w:t>
      </w:r>
      <w:r>
        <w:t xml:space="preserve"> button to sort the Machine Schedule list.</w:t>
      </w:r>
    </w:p>
    <w:p w14:paraId="6EBD5F56" w14:textId="11811EF3" w:rsidR="00F94394" w:rsidRDefault="00F94394" w:rsidP="00F94394">
      <w:pPr>
        <w:pStyle w:val="Heading4"/>
      </w:pPr>
      <w:r>
        <w:t>REMOVE</w:t>
      </w:r>
    </w:p>
    <w:p w14:paraId="218D1537" w14:textId="021CF5C3" w:rsidR="00F94394" w:rsidRPr="0074280A" w:rsidRDefault="0074280A" w:rsidP="00F94394">
      <w:r>
        <w:t xml:space="preserve">The user may remove a selected machine at any time. To do so, click on the desired machine to be deleted to highlight it within the list. Once the desired machine is highlighted, click on the </w:t>
      </w:r>
      <w:r>
        <w:rPr>
          <w:b/>
          <w:bCs/>
          <w:i/>
          <w:iCs/>
          <w:u w:val="single"/>
        </w:rPr>
        <w:t>“Red X Icon”</w:t>
      </w:r>
      <w:r>
        <w:t xml:space="preserve"> button at the right of the screen to remove the selected machine from the machine list.</w:t>
      </w:r>
    </w:p>
    <w:p w14:paraId="23CC67F0" w14:textId="3C7396A7" w:rsidR="00F94394" w:rsidRDefault="00F94394" w:rsidP="00F94394">
      <w:pPr>
        <w:pStyle w:val="Heading4"/>
      </w:pPr>
      <w:r>
        <w:t>RESET</w:t>
      </w:r>
    </w:p>
    <w:p w14:paraId="39675CEF" w14:textId="35EA3457" w:rsidR="00F94394" w:rsidRPr="0074280A" w:rsidRDefault="0074280A" w:rsidP="00F94394">
      <w:r>
        <w:t xml:space="preserve">Click the </w:t>
      </w:r>
      <w:r>
        <w:rPr>
          <w:b/>
          <w:bCs/>
          <w:i/>
          <w:iCs/>
          <w:u w:val="single"/>
        </w:rPr>
        <w:t>“Blue Refresh Arrows Icon”</w:t>
      </w:r>
      <w:r>
        <w:t xml:space="preserve"> button </w:t>
      </w:r>
      <w:r w:rsidR="00267777">
        <w:t>to reset all changes to the current Schedule.</w:t>
      </w:r>
    </w:p>
    <w:p w14:paraId="5A915547" w14:textId="4D65159D" w:rsidR="00F94394" w:rsidRDefault="00F94394" w:rsidP="00F94394">
      <w:pPr>
        <w:pStyle w:val="Heading4"/>
      </w:pPr>
      <w:r>
        <w:t>CLEAR</w:t>
      </w:r>
    </w:p>
    <w:p w14:paraId="39FB0B3E" w14:textId="1AA3CF62" w:rsidR="00F94394" w:rsidRPr="00267777" w:rsidRDefault="00267777" w:rsidP="00F94394">
      <w:r>
        <w:t xml:space="preserve">Click the </w:t>
      </w:r>
      <w:r>
        <w:rPr>
          <w:b/>
          <w:bCs/>
          <w:i/>
          <w:iCs/>
          <w:u w:val="single"/>
        </w:rPr>
        <w:t>“Red Circle with White X Icon”</w:t>
      </w:r>
      <w:r>
        <w:t xml:space="preserve"> button to clear all Machine from the Machine List, including entries made before the current modifications.</w:t>
      </w:r>
    </w:p>
    <w:p w14:paraId="31989119" w14:textId="77777777" w:rsidR="00F94394" w:rsidRDefault="00F94394" w:rsidP="00F94394">
      <w:pPr>
        <w:pStyle w:val="Heading4"/>
      </w:pPr>
      <w:r>
        <w:t>EXIT</w:t>
      </w:r>
    </w:p>
    <w:p w14:paraId="450342ED" w14:textId="725BF339" w:rsidR="00F94394" w:rsidRDefault="00F94394" w:rsidP="00F94394">
      <w:r>
        <w:t xml:space="preserve">Click the </w:t>
      </w:r>
      <w:r>
        <w:rPr>
          <w:b/>
          <w:bCs/>
          <w:i/>
          <w:iCs/>
          <w:u w:val="single"/>
        </w:rPr>
        <w:t>“Exit Door Icon”</w:t>
      </w:r>
      <w:r>
        <w:t xml:space="preserve"> to exit the Machine Capacity Schedule popup screen.</w:t>
      </w:r>
    </w:p>
    <w:p w14:paraId="4C8EB968" w14:textId="1A6BB39C" w:rsidR="0013643B" w:rsidRDefault="0013643B" w:rsidP="00F94394"/>
    <w:p w14:paraId="30D61F92" w14:textId="77777777" w:rsidR="0013643B" w:rsidRPr="00BC1FC0" w:rsidRDefault="0013643B" w:rsidP="00F94394"/>
    <w:p w14:paraId="6EAA2DB8" w14:textId="028BB5E4" w:rsidR="007E4D72" w:rsidRDefault="00AC0619" w:rsidP="007E4D72">
      <w:pPr>
        <w:pStyle w:val="Heading3"/>
      </w:pPr>
      <w:bookmarkStart w:id="49" w:name="_Toc43912659"/>
      <w:r>
        <w:lastRenderedPageBreak/>
        <w:t>Add/Update Routings</w:t>
      </w:r>
      <w:bookmarkEnd w:id="49"/>
    </w:p>
    <w:p w14:paraId="13600887" w14:textId="3481FD8E" w:rsidR="00AC0619" w:rsidRPr="00AC0619" w:rsidRDefault="00AD2E35" w:rsidP="00AC0619">
      <w:r>
        <w:rPr>
          <w:noProof/>
        </w:rPr>
        <w:drawing>
          <wp:inline distT="0" distB="0" distL="0" distR="0" wp14:anchorId="0BA735F7" wp14:editId="20CFEFD9">
            <wp:extent cx="594360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4D2B5D1" w14:textId="77777777" w:rsidR="0010524D" w:rsidRDefault="0010524D" w:rsidP="0010524D">
      <w:pPr>
        <w:pStyle w:val="Heading4"/>
      </w:pPr>
      <w:r>
        <w:t>SAVE</w:t>
      </w:r>
    </w:p>
    <w:p w14:paraId="3296074A" w14:textId="5884851C" w:rsidR="0010524D" w:rsidRDefault="0010524D" w:rsidP="0010524D">
      <w:r>
        <w:t xml:space="preserve">Click the </w:t>
      </w:r>
      <w:r>
        <w:rPr>
          <w:b/>
          <w:bCs/>
          <w:i/>
          <w:iCs/>
          <w:u w:val="single"/>
        </w:rPr>
        <w:t>“Save”</w:t>
      </w:r>
      <w:r>
        <w:t xml:space="preserve"> button to save all changes to the current Routing.</w:t>
      </w:r>
    </w:p>
    <w:p w14:paraId="40A27F18" w14:textId="77777777" w:rsidR="0010524D" w:rsidRDefault="0010524D" w:rsidP="0010524D">
      <w:pPr>
        <w:pStyle w:val="Heading4"/>
      </w:pPr>
      <w:r>
        <w:t>RESET</w:t>
      </w:r>
    </w:p>
    <w:p w14:paraId="34F2940F" w14:textId="77777777" w:rsidR="0010524D" w:rsidRPr="00096EBD" w:rsidRDefault="0010524D" w:rsidP="0010524D">
      <w:r>
        <w:t xml:space="preserve">Click the </w:t>
      </w:r>
      <w:r>
        <w:rPr>
          <w:b/>
          <w:bCs/>
          <w:i/>
          <w:iCs/>
          <w:u w:val="single"/>
        </w:rPr>
        <w:t>“Reset”</w:t>
      </w:r>
      <w:r>
        <w:t xml:space="preserve"> button to reset all fields to their original state.</w:t>
      </w:r>
    </w:p>
    <w:p w14:paraId="5926E335" w14:textId="77777777" w:rsidR="0010524D" w:rsidRDefault="0010524D" w:rsidP="0010524D">
      <w:pPr>
        <w:pStyle w:val="Heading4"/>
      </w:pPr>
      <w:r>
        <w:t>CANCEL</w:t>
      </w:r>
    </w:p>
    <w:p w14:paraId="43E74757" w14:textId="7A79EF4D" w:rsidR="0010524D" w:rsidRDefault="0010524D" w:rsidP="0010524D">
      <w:r>
        <w:t xml:space="preserve">Click the </w:t>
      </w:r>
      <w:r>
        <w:rPr>
          <w:b/>
          <w:bCs/>
          <w:i/>
          <w:iCs/>
          <w:u w:val="single"/>
        </w:rPr>
        <w:t>“Cancel”</w:t>
      </w:r>
      <w:r>
        <w:t xml:space="preserve"> button to cancel all changes to the Routing without saving.</w:t>
      </w:r>
    </w:p>
    <w:p w14:paraId="32DE657E" w14:textId="400ACFC5" w:rsidR="0013643B" w:rsidRDefault="0013643B" w:rsidP="0010524D"/>
    <w:p w14:paraId="79D17DCC" w14:textId="72670FD0" w:rsidR="0013643B" w:rsidRDefault="0013643B" w:rsidP="0010524D"/>
    <w:p w14:paraId="76D69CE4" w14:textId="3A39E68E" w:rsidR="0013643B" w:rsidRDefault="0013643B" w:rsidP="0010524D"/>
    <w:p w14:paraId="5A4EA8D4" w14:textId="235F3EE3" w:rsidR="0013643B" w:rsidRDefault="0013643B" w:rsidP="0010524D"/>
    <w:p w14:paraId="17FC5938" w14:textId="77777777" w:rsidR="0013643B" w:rsidRPr="00DF6BEC" w:rsidRDefault="0013643B" w:rsidP="0010524D"/>
    <w:p w14:paraId="146F4868" w14:textId="07DDD9AA" w:rsidR="007E4D72" w:rsidRDefault="00AC0619" w:rsidP="007E4D72">
      <w:pPr>
        <w:pStyle w:val="Heading3"/>
      </w:pPr>
      <w:bookmarkStart w:id="50" w:name="_Toc43912660"/>
      <w:r>
        <w:lastRenderedPageBreak/>
        <w:t>Add/Update Routings Field Definitions</w:t>
      </w:r>
      <w:bookmarkEnd w:id="50"/>
    </w:p>
    <w:p w14:paraId="6ABC194E" w14:textId="688697D5" w:rsidR="00D03864" w:rsidRDefault="00D03864" w:rsidP="00D03864">
      <w:pPr>
        <w:pStyle w:val="Heading4"/>
      </w:pPr>
      <w:r>
        <w:t>S</w:t>
      </w:r>
    </w:p>
    <w:p w14:paraId="0E7BAAF0" w14:textId="1E200C49" w:rsidR="0010524D" w:rsidRPr="0010524D" w:rsidRDefault="00496414" w:rsidP="0010524D">
      <w:r w:rsidRPr="000E11B9">
        <w:rPr>
          <w:rFonts w:cstheme="minorHAnsi"/>
        </w:rPr>
        <w:t>The sheet or form field dictates which form the items costs will be applied to.  This field is necessary because certain combination jobs may have more than one sheet size defined.</w:t>
      </w:r>
    </w:p>
    <w:p w14:paraId="6FCB7766" w14:textId="39596386" w:rsidR="00D03864" w:rsidRDefault="00D03864" w:rsidP="00D03864">
      <w:pPr>
        <w:pStyle w:val="Heading4"/>
      </w:pPr>
      <w:r>
        <w:t>B</w:t>
      </w:r>
    </w:p>
    <w:p w14:paraId="354BD735" w14:textId="2F18DB13" w:rsidR="0010524D" w:rsidRPr="0010524D" w:rsidRDefault="00496414" w:rsidP="0010524D">
      <w:r w:rsidRPr="000E11B9">
        <w:rPr>
          <w:rFonts w:cstheme="minorHAnsi"/>
        </w:rPr>
        <w:t>The Blank field defines the cost to be applied to a specific item on the job.  If the blank field is 00 then the material cost will be applied on a square inch basis for all items on the estimate.  If the blank field is defined for a particular item, the material cost will only be applied for that item.</w:t>
      </w:r>
    </w:p>
    <w:p w14:paraId="6BB06FCD" w14:textId="398BE9B1" w:rsidR="00D03864" w:rsidRDefault="00D03864" w:rsidP="00D03864">
      <w:pPr>
        <w:pStyle w:val="Heading4"/>
      </w:pPr>
      <w:r>
        <w:t>P</w:t>
      </w:r>
    </w:p>
    <w:p w14:paraId="74A036D3" w14:textId="77777777" w:rsidR="00E30A0C" w:rsidRPr="00AA1E6D" w:rsidRDefault="00E30A0C" w:rsidP="00E30A0C">
      <w:r w:rsidRPr="003A09FF">
        <w:rPr>
          <w:rFonts w:cstheme="minorHAnsi"/>
        </w:rPr>
        <w:t>The pass field indicates the pass for the printing press.</w:t>
      </w:r>
    </w:p>
    <w:p w14:paraId="6ABDED1A" w14:textId="1EA7C879" w:rsidR="00D03864" w:rsidRDefault="00D03864" w:rsidP="00D03864">
      <w:pPr>
        <w:pStyle w:val="Heading4"/>
      </w:pPr>
      <w:r>
        <w:t>Machine</w:t>
      </w:r>
    </w:p>
    <w:p w14:paraId="7C2E3147" w14:textId="77777777" w:rsidR="00E30A0C" w:rsidRPr="005D3985" w:rsidRDefault="00E30A0C" w:rsidP="00E30A0C">
      <w:r w:rsidRPr="003A09FF">
        <w:rPr>
          <w:rFonts w:cstheme="minorHAnsi"/>
        </w:rPr>
        <w:t>The operation or machine code defines the machine ID's which will default from the machine file.</w:t>
      </w:r>
    </w:p>
    <w:p w14:paraId="133DF25D" w14:textId="32473201" w:rsidR="00D03864" w:rsidRDefault="00D03864" w:rsidP="00D03864">
      <w:pPr>
        <w:pStyle w:val="Heading4"/>
      </w:pPr>
      <w:r>
        <w:t>Item Name</w:t>
      </w:r>
    </w:p>
    <w:p w14:paraId="21486919" w14:textId="77777777" w:rsidR="00E30A0C" w:rsidRPr="005D3985" w:rsidRDefault="00E30A0C" w:rsidP="00E30A0C">
      <w:r w:rsidRPr="003A09FF">
        <w:rPr>
          <w:rFonts w:cstheme="minorHAnsi"/>
        </w:rPr>
        <w:t>The item name will only be defined when the routing operation is applied to only that item.  This will always be the case for one item on the job, however, if multiple items as in the case of a combination run are defined in a job then the item name would not be defined for the common operations.  For finishing operations</w:t>
      </w:r>
      <w:r>
        <w:rPr>
          <w:rFonts w:cstheme="minorHAnsi"/>
        </w:rPr>
        <w:t>,</w:t>
      </w:r>
      <w:r w:rsidRPr="003A09FF">
        <w:rPr>
          <w:rFonts w:cstheme="minorHAnsi"/>
        </w:rPr>
        <w:t xml:space="preserve"> the item name will be identified.</w:t>
      </w:r>
    </w:p>
    <w:p w14:paraId="4D403524" w14:textId="20F0AFB0" w:rsidR="00D03864" w:rsidRDefault="00D03864" w:rsidP="00D03864">
      <w:pPr>
        <w:pStyle w:val="Heading4"/>
      </w:pPr>
      <w:r>
        <w:t>Dep</w:t>
      </w:r>
    </w:p>
    <w:p w14:paraId="4BD189CC" w14:textId="77777777" w:rsidR="00E30A0C" w:rsidRPr="005D3985" w:rsidRDefault="00E30A0C" w:rsidP="00E30A0C">
      <w:r w:rsidRPr="003A09FF">
        <w:rPr>
          <w:rFonts w:cstheme="minorHAnsi"/>
        </w:rPr>
        <w:t>The department will transfer automatically for the machine ID from the machine file.</w:t>
      </w:r>
    </w:p>
    <w:p w14:paraId="33438397" w14:textId="659A732D" w:rsidR="00D03864" w:rsidRDefault="00D03864" w:rsidP="00D03864">
      <w:pPr>
        <w:pStyle w:val="Heading4"/>
      </w:pPr>
      <w:r>
        <w:t>MR Hours</w:t>
      </w:r>
    </w:p>
    <w:p w14:paraId="726516FB" w14:textId="77777777" w:rsidR="00E30A0C" w:rsidRPr="005D3985" w:rsidRDefault="00E30A0C" w:rsidP="00E30A0C">
      <w:r w:rsidRPr="003A09FF">
        <w:rPr>
          <w:rFonts w:cstheme="minorHAnsi"/>
        </w:rPr>
        <w:t>The standard Make Ready Hours transfer from the estimate automatically for each machine on</w:t>
      </w:r>
      <w:r>
        <w:rPr>
          <w:rFonts w:cstheme="minorHAnsi"/>
        </w:rPr>
        <w:t xml:space="preserve"> the job.</w:t>
      </w:r>
    </w:p>
    <w:p w14:paraId="401C05B5" w14:textId="76F5A330" w:rsidR="00D03864" w:rsidRDefault="00D03864" w:rsidP="00D03864">
      <w:pPr>
        <w:pStyle w:val="Heading4"/>
      </w:pPr>
      <w:r>
        <w:t>MR Waste</w:t>
      </w:r>
    </w:p>
    <w:p w14:paraId="590AF48B" w14:textId="77777777" w:rsidR="00E30A0C" w:rsidRPr="005D3985" w:rsidRDefault="00E30A0C" w:rsidP="00E30A0C">
      <w:r w:rsidRPr="003A09FF">
        <w:rPr>
          <w:rFonts w:cstheme="minorHAnsi"/>
        </w:rPr>
        <w:t>The make ready waste will be automatically transferred for each operation for the job.  The waste will be either in sheets or blanks depending on the machine.</w:t>
      </w:r>
    </w:p>
    <w:p w14:paraId="0E13C008" w14:textId="4DDE2E5C" w:rsidR="00D03864" w:rsidRDefault="00D03864" w:rsidP="00D03864">
      <w:pPr>
        <w:pStyle w:val="Heading4"/>
      </w:pPr>
      <w:r>
        <w:t>Run Hours</w:t>
      </w:r>
    </w:p>
    <w:p w14:paraId="7C500E99" w14:textId="77777777" w:rsidR="00E30A0C" w:rsidRPr="005D3985" w:rsidRDefault="00E30A0C" w:rsidP="00E30A0C">
      <w:r w:rsidRPr="003A09FF">
        <w:rPr>
          <w:rFonts w:cstheme="minorHAnsi"/>
        </w:rPr>
        <w:t>The total estimated run hours will be calculated and transferred to the Machine Standards file.  The run hours may be modified by changing the machine on the routing screen.  That is if the machine which will be used to produce the item is different from the machine estimated, the standards will be searched in the machine file for the actual machine scheduled for production.  In this case, the new run hours will be calculated.</w:t>
      </w:r>
    </w:p>
    <w:p w14:paraId="26BAAD21" w14:textId="65894F12" w:rsidR="00D03864" w:rsidRDefault="00E41825" w:rsidP="00D03864">
      <w:pPr>
        <w:pStyle w:val="Heading4"/>
      </w:pPr>
      <w:r>
        <w:t>Speed</w:t>
      </w:r>
    </w:p>
    <w:p w14:paraId="115F9DFE" w14:textId="77777777" w:rsidR="00E30A0C" w:rsidRDefault="00E30A0C" w:rsidP="00E30A0C">
      <w:pPr>
        <w:rPr>
          <w:rFonts w:cstheme="minorHAnsi"/>
        </w:rPr>
      </w:pPr>
      <w:r w:rsidRPr="003A09FF">
        <w:rPr>
          <w:rFonts w:cstheme="minorHAnsi"/>
        </w:rPr>
        <w:t xml:space="preserve">The estimated run speed for each machine will transfer automatically once calculated by the estimating procedures when creating a job.  The speed may be modified by changing the machine on the routing screen.  </w:t>
      </w:r>
    </w:p>
    <w:p w14:paraId="1C3CD871" w14:textId="77777777" w:rsidR="00E30A0C" w:rsidRPr="005D3985" w:rsidRDefault="00E30A0C" w:rsidP="00E30A0C">
      <w:r w:rsidRPr="003A09FF">
        <w:rPr>
          <w:rFonts w:cstheme="minorHAnsi"/>
        </w:rPr>
        <w:t>That is if the machine which will be used to produce the item is different from the machine estimated, the standards will be searched in the machine file for the actual machine scheduled for production.  In this case, the new speed will be calculated.</w:t>
      </w:r>
    </w:p>
    <w:p w14:paraId="629083A2" w14:textId="49D604F3" w:rsidR="00D03864" w:rsidRDefault="00E41825" w:rsidP="00D03864">
      <w:pPr>
        <w:pStyle w:val="Heading4"/>
      </w:pPr>
      <w:r>
        <w:lastRenderedPageBreak/>
        <w:t>Waste %</w:t>
      </w:r>
    </w:p>
    <w:p w14:paraId="34841F18" w14:textId="119B00DA" w:rsidR="00E30A0C" w:rsidRDefault="00E30A0C" w:rsidP="00E30A0C">
      <w:pPr>
        <w:rPr>
          <w:rFonts w:cstheme="minorHAnsi"/>
        </w:rPr>
      </w:pPr>
      <w:r w:rsidRPr="003A09FF">
        <w:rPr>
          <w:rFonts w:cstheme="minorHAnsi"/>
        </w:rPr>
        <w:t xml:space="preserve">The run spoilage percentage will transfer automatically for each machine on the job.  The waste % may be modified by changing the machine on the routing screen.  </w:t>
      </w:r>
    </w:p>
    <w:p w14:paraId="4BA99929" w14:textId="77777777" w:rsidR="00E30A0C" w:rsidRPr="005D3985" w:rsidRDefault="00E30A0C" w:rsidP="00E30A0C">
      <w:r w:rsidRPr="003A09FF">
        <w:rPr>
          <w:rFonts w:cstheme="minorHAnsi"/>
        </w:rPr>
        <w:t>That is if the machine which will be used to produce the item is different from the machine estimated, the standards will be searched in the machine file for the actual machine scheduled for production.  In this case, the new waste % will be calculated.</w:t>
      </w:r>
    </w:p>
    <w:p w14:paraId="5D16C3FA" w14:textId="4384B7A1" w:rsidR="00D03864" w:rsidRDefault="00E41825" w:rsidP="00D03864">
      <w:pPr>
        <w:pStyle w:val="Heading4"/>
      </w:pPr>
      <w:r>
        <w:t>MR DL</w:t>
      </w:r>
    </w:p>
    <w:p w14:paraId="0920675B" w14:textId="77777777" w:rsidR="00E30A0C" w:rsidRDefault="00E30A0C" w:rsidP="00E30A0C">
      <w:pPr>
        <w:tabs>
          <w:tab w:val="left" w:pos="3240"/>
          <w:tab w:val="left" w:pos="4770"/>
          <w:tab w:val="left" w:pos="5220"/>
        </w:tabs>
        <w:ind w:right="1350"/>
        <w:rPr>
          <w:rFonts w:cstheme="minorHAnsi"/>
        </w:rPr>
      </w:pPr>
      <w:r w:rsidRPr="003A09FF">
        <w:rPr>
          <w:rFonts w:cstheme="minorHAnsi"/>
        </w:rPr>
        <w:t xml:space="preserve">The direct labor rate will transfer from the machine file for each machine on the job.  The direct labor may be modified by changing the machine on the routing screen.  </w:t>
      </w:r>
    </w:p>
    <w:p w14:paraId="3B29D385" w14:textId="77777777" w:rsidR="00E30A0C" w:rsidRPr="003A09FF" w:rsidRDefault="00E30A0C" w:rsidP="00E30A0C">
      <w:pPr>
        <w:tabs>
          <w:tab w:val="left" w:pos="3240"/>
          <w:tab w:val="left" w:pos="4770"/>
          <w:tab w:val="left" w:pos="5220"/>
        </w:tabs>
        <w:ind w:right="1350"/>
        <w:rPr>
          <w:rFonts w:cstheme="minorHAnsi"/>
        </w:rPr>
      </w:pPr>
      <w:r w:rsidRPr="003A09FF">
        <w:rPr>
          <w:rFonts w:cstheme="minorHAnsi"/>
        </w:rPr>
        <w:t>That is if the machine which will be used to produce the item is different from the machine estimated, the standards will be searched in the machine file for the actual machine scheduled for production.  In this case, the new direct labor will be calculated.</w:t>
      </w:r>
    </w:p>
    <w:p w14:paraId="4D693DC3" w14:textId="7B774EBF" w:rsidR="00D03864" w:rsidRDefault="00E41825" w:rsidP="00D03864">
      <w:pPr>
        <w:pStyle w:val="Heading4"/>
      </w:pPr>
      <w:r>
        <w:t>MR Fixed Overhead</w:t>
      </w:r>
    </w:p>
    <w:p w14:paraId="7AA1F07F" w14:textId="77777777" w:rsidR="00E30A0C" w:rsidRDefault="00E30A0C" w:rsidP="00E30A0C">
      <w:pPr>
        <w:rPr>
          <w:rFonts w:cstheme="minorHAnsi"/>
        </w:rPr>
      </w:pPr>
      <w:r w:rsidRPr="003A09FF">
        <w:rPr>
          <w:rFonts w:cstheme="minorHAnsi"/>
        </w:rPr>
        <w:t xml:space="preserve">The fixed overhead rate will transfer from the machine file for each machine on the job.  The fixed overhead may be modified by changing the machine on the routing screen.  </w:t>
      </w:r>
    </w:p>
    <w:p w14:paraId="319424C9" w14:textId="77777777" w:rsidR="00E30A0C" w:rsidRPr="005D3985" w:rsidRDefault="00E30A0C" w:rsidP="00E30A0C">
      <w:r w:rsidRPr="003A09FF">
        <w:rPr>
          <w:rFonts w:cstheme="minorHAnsi"/>
        </w:rPr>
        <w:t>That is if the machine which will be used to produce the item is different from the machine estimated, the standards will be searched in the machine file for the actual machine scheduled for production.  In this case, the new fixed overhead will be calculated.</w:t>
      </w:r>
    </w:p>
    <w:p w14:paraId="597349EA" w14:textId="5BDCADAC" w:rsidR="00D03864" w:rsidRDefault="00E41825" w:rsidP="00D03864">
      <w:pPr>
        <w:pStyle w:val="Heading4"/>
      </w:pPr>
      <w:r>
        <w:t>MR Variable Overhead</w:t>
      </w:r>
    </w:p>
    <w:p w14:paraId="2856FFB2" w14:textId="77777777" w:rsidR="00E30A0C" w:rsidRDefault="00E30A0C" w:rsidP="00E30A0C">
      <w:pPr>
        <w:rPr>
          <w:rFonts w:cstheme="minorHAnsi"/>
        </w:rPr>
      </w:pPr>
      <w:r w:rsidRPr="003A09FF">
        <w:rPr>
          <w:rFonts w:cstheme="minorHAnsi"/>
        </w:rPr>
        <w:t xml:space="preserve">The variable overhead rate will transfer from the machine file for each machine on the job.  The variable overhead may be modified by changing the machine on the routing screen.  </w:t>
      </w:r>
    </w:p>
    <w:p w14:paraId="2C9C27C8" w14:textId="77777777" w:rsidR="00E30A0C" w:rsidRDefault="00E30A0C" w:rsidP="00E30A0C">
      <w:pPr>
        <w:rPr>
          <w:rFonts w:cstheme="minorHAnsi"/>
        </w:rPr>
      </w:pPr>
      <w:r w:rsidRPr="003A09FF">
        <w:rPr>
          <w:rFonts w:cstheme="minorHAnsi"/>
        </w:rPr>
        <w:t>That is if the machine which will be used to produce the item is different from the machine estimated, the standards will be searched in the machine file for the actual machine scheduled for production.  In this case, the new variable overhead will be calculated.</w:t>
      </w:r>
    </w:p>
    <w:p w14:paraId="1FE7D19F" w14:textId="06EC290C" w:rsidR="00E41825" w:rsidRDefault="00E41825" w:rsidP="00E41825">
      <w:pPr>
        <w:pStyle w:val="Heading4"/>
      </w:pPr>
      <w:r>
        <w:t>Start Time</w:t>
      </w:r>
      <w:r w:rsidR="00637C13">
        <w:t xml:space="preserve"> / </w:t>
      </w:r>
      <w:r>
        <w:t>End Time</w:t>
      </w:r>
    </w:p>
    <w:p w14:paraId="29306F35" w14:textId="68A3C31D" w:rsidR="00465C66" w:rsidRDefault="00465C66" w:rsidP="00465C66">
      <w:r>
        <w:t>Enter the beginning and ending Routing Time to run the report for.</w:t>
      </w:r>
    </w:p>
    <w:p w14:paraId="6D8111C4" w14:textId="748E40EC" w:rsidR="0013643B" w:rsidRDefault="0013643B" w:rsidP="00465C66"/>
    <w:p w14:paraId="105DA32F" w14:textId="0D592960" w:rsidR="0013643B" w:rsidRDefault="0013643B" w:rsidP="00465C66"/>
    <w:p w14:paraId="309503BE" w14:textId="02058B12" w:rsidR="0013643B" w:rsidRDefault="0013643B" w:rsidP="00465C66"/>
    <w:p w14:paraId="29B4F281" w14:textId="595B3F18" w:rsidR="0013643B" w:rsidRDefault="0013643B" w:rsidP="00465C66"/>
    <w:p w14:paraId="1C906C14" w14:textId="48A48F74" w:rsidR="0013643B" w:rsidRDefault="0013643B" w:rsidP="00465C66"/>
    <w:p w14:paraId="6C203798" w14:textId="0FAE25B2" w:rsidR="0013643B" w:rsidRDefault="0013643B" w:rsidP="00465C66"/>
    <w:p w14:paraId="26E8CFF1" w14:textId="77777777" w:rsidR="0013643B" w:rsidRPr="00E5397E" w:rsidRDefault="0013643B" w:rsidP="00465C66"/>
    <w:p w14:paraId="16557923" w14:textId="5771BE94" w:rsidR="007E4D72" w:rsidRDefault="00AC0619" w:rsidP="007E4D72">
      <w:pPr>
        <w:pStyle w:val="Heading3"/>
      </w:pPr>
      <w:bookmarkStart w:id="51" w:name="_Toc43912661"/>
      <w:r>
        <w:lastRenderedPageBreak/>
        <w:t>Preps</w:t>
      </w:r>
      <w:r w:rsidR="00AD2E35">
        <w:t xml:space="preserve"> Overview</w:t>
      </w:r>
      <w:bookmarkEnd w:id="51"/>
    </w:p>
    <w:p w14:paraId="728E6CA6" w14:textId="77777777" w:rsidR="003A53EB" w:rsidRDefault="003A53EB" w:rsidP="003A53EB">
      <w:pPr>
        <w:rPr>
          <w:rFonts w:cstheme="minorHAnsi"/>
        </w:rPr>
      </w:pPr>
      <w:r>
        <w:rPr>
          <w:rFonts w:cstheme="minorHAnsi"/>
          <w:bCs/>
        </w:rPr>
        <w:t>Preparation</w:t>
      </w:r>
      <w:r w:rsidRPr="003A09FF">
        <w:rPr>
          <w:rFonts w:cstheme="minorHAnsi"/>
        </w:rPr>
        <w:t xml:space="preserve"> labor and materials such as plates, dies, and graphics may be transferred to the estimate automatically if defined in the Prep File.  You have the option to include prep costs within direct factory cost, within full cost or to bill separately.  In addition, you may mark this cost up by any percentage.  </w:t>
      </w:r>
    </w:p>
    <w:p w14:paraId="5CEB1756" w14:textId="77777777" w:rsidR="003A53EB" w:rsidRDefault="003A53EB" w:rsidP="003A53EB">
      <w:pPr>
        <w:rPr>
          <w:rFonts w:cstheme="minorHAnsi"/>
        </w:rPr>
      </w:pPr>
      <w:r w:rsidRPr="003A09FF">
        <w:rPr>
          <w:rFonts w:cstheme="minorHAnsi"/>
        </w:rPr>
        <w:t xml:space="preserve">All prep charges automatically transferred from the prep file may be modified.   Qty refers to the total quantity for this prep charge.  The costing unit of measure which applies to this quantity is defined in the prep file.  For example, for labor charges qty would equal the number of hours required whereas the quantity of plates </w:t>
      </w:r>
      <w:r>
        <w:rPr>
          <w:rFonts w:cstheme="minorHAnsi"/>
        </w:rPr>
        <w:t>is</w:t>
      </w:r>
      <w:r w:rsidRPr="003A09FF">
        <w:rPr>
          <w:rFonts w:cstheme="minorHAnsi"/>
        </w:rPr>
        <w:t xml:space="preserve"> </w:t>
      </w:r>
      <w:r>
        <w:rPr>
          <w:rFonts w:cstheme="minorHAnsi"/>
        </w:rPr>
        <w:t>individual</w:t>
      </w:r>
      <w:r w:rsidRPr="003A09FF">
        <w:rPr>
          <w:rFonts w:cstheme="minorHAnsi"/>
        </w:rPr>
        <w:t xml:space="preserve">.  </w:t>
      </w:r>
    </w:p>
    <w:p w14:paraId="41EB21F9" w14:textId="41A91B18" w:rsidR="003A53EB" w:rsidRDefault="003A53EB" w:rsidP="003A53EB">
      <w:pPr>
        <w:rPr>
          <w:rFonts w:cstheme="minorHAnsi"/>
        </w:rPr>
      </w:pPr>
      <w:r w:rsidRPr="003A09FF">
        <w:rPr>
          <w:rFonts w:cstheme="minorHAnsi"/>
        </w:rPr>
        <w:t xml:space="preserve">Please </w:t>
      </w:r>
      <w:r>
        <w:rPr>
          <w:rFonts w:cstheme="minorHAnsi"/>
        </w:rPr>
        <w:t>N</w:t>
      </w:r>
      <w:r w:rsidRPr="003A09FF">
        <w:rPr>
          <w:rFonts w:cstheme="minorHAnsi"/>
        </w:rPr>
        <w:t>ote</w:t>
      </w:r>
      <w:r>
        <w:rPr>
          <w:rFonts w:cstheme="minorHAnsi"/>
        </w:rPr>
        <w:t>: C</w:t>
      </w:r>
      <w:r w:rsidRPr="003A09FF">
        <w:rPr>
          <w:rFonts w:cstheme="minorHAnsi"/>
        </w:rPr>
        <w:t>urrently the total quaintly is only calculated for die inches if defined in the style file box formula and die square inches for board cost.  All other prep charges require manually entering the total prep required.</w:t>
      </w:r>
    </w:p>
    <w:p w14:paraId="0F812DB4" w14:textId="44AB2CA2" w:rsidR="00AD2E35" w:rsidRDefault="00AD2E35" w:rsidP="00AD2E35">
      <w:pPr>
        <w:pStyle w:val="Heading3"/>
      </w:pPr>
      <w:bookmarkStart w:id="52" w:name="_Toc43912662"/>
      <w:r>
        <w:t>Preps Screen</w:t>
      </w:r>
      <w:bookmarkEnd w:id="52"/>
    </w:p>
    <w:p w14:paraId="75DC2A1A" w14:textId="195201F3" w:rsidR="00AD2E35" w:rsidRPr="00AD2E35" w:rsidRDefault="00AD2E35" w:rsidP="00AD2E35">
      <w:r>
        <w:rPr>
          <w:noProof/>
        </w:rPr>
        <w:drawing>
          <wp:inline distT="0" distB="0" distL="0" distR="0" wp14:anchorId="7FEFF324" wp14:editId="5C32C622">
            <wp:extent cx="5943600" cy="4264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264025"/>
                    </a:xfrm>
                    <a:prstGeom prst="rect">
                      <a:avLst/>
                    </a:prstGeom>
                    <a:noFill/>
                    <a:ln>
                      <a:noFill/>
                    </a:ln>
                  </pic:spPr>
                </pic:pic>
              </a:graphicData>
            </a:graphic>
          </wp:inline>
        </w:drawing>
      </w:r>
    </w:p>
    <w:p w14:paraId="2DBB1C35" w14:textId="77777777" w:rsidR="0010524D" w:rsidRDefault="0010524D" w:rsidP="0010524D">
      <w:pPr>
        <w:pStyle w:val="Heading4"/>
      </w:pPr>
      <w:r>
        <w:t>UPDATE</w:t>
      </w:r>
    </w:p>
    <w:p w14:paraId="7E35F8BD" w14:textId="052103B1" w:rsidR="0010524D" w:rsidRDefault="0010524D" w:rsidP="0010524D">
      <w:r>
        <w:t xml:space="preserve">To change the currently selected Preparation, simply click the </w:t>
      </w:r>
      <w:r>
        <w:rPr>
          <w:b/>
          <w:bCs/>
          <w:i/>
          <w:iCs/>
          <w:u w:val="single"/>
        </w:rPr>
        <w:t>“Update</w:t>
      </w:r>
      <w:r>
        <w:t xml:space="preserve">” button at the bottom of the screen.  </w:t>
      </w:r>
    </w:p>
    <w:p w14:paraId="3ADDF065" w14:textId="77777777" w:rsidR="0010524D" w:rsidRDefault="0010524D" w:rsidP="0010524D">
      <w:pPr>
        <w:pStyle w:val="Heading4"/>
      </w:pPr>
      <w:r>
        <w:t>ADD</w:t>
      </w:r>
    </w:p>
    <w:p w14:paraId="6F5C2C74" w14:textId="4695D157" w:rsidR="0010524D" w:rsidRPr="00E64A2B" w:rsidRDefault="0010524D" w:rsidP="0010524D">
      <w:r>
        <w:t xml:space="preserve">Click the </w:t>
      </w:r>
      <w:r>
        <w:rPr>
          <w:b/>
          <w:bCs/>
          <w:i/>
          <w:iCs/>
          <w:u w:val="single"/>
        </w:rPr>
        <w:t>“Add”</w:t>
      </w:r>
      <w:r>
        <w:t xml:space="preserve"> button to add a new Preparation.</w:t>
      </w:r>
    </w:p>
    <w:p w14:paraId="6CECC450" w14:textId="77777777" w:rsidR="0010524D" w:rsidRDefault="0010524D" w:rsidP="0010524D">
      <w:pPr>
        <w:pStyle w:val="Heading4"/>
      </w:pPr>
      <w:r>
        <w:lastRenderedPageBreak/>
        <w:t>COPY</w:t>
      </w:r>
    </w:p>
    <w:p w14:paraId="52341AC9" w14:textId="43252011" w:rsidR="0010524D" w:rsidRPr="00F132A9" w:rsidRDefault="0010524D" w:rsidP="0010524D">
      <w:r>
        <w:t xml:space="preserve">Click the </w:t>
      </w:r>
      <w:r>
        <w:rPr>
          <w:b/>
          <w:bCs/>
          <w:i/>
          <w:iCs/>
          <w:u w:val="single"/>
        </w:rPr>
        <w:t>“Copy”</w:t>
      </w:r>
      <w:r>
        <w:t xml:space="preserve"> button to copy information from the currently selected Preparation.</w:t>
      </w:r>
    </w:p>
    <w:p w14:paraId="19967E32" w14:textId="77777777" w:rsidR="0010524D" w:rsidRDefault="0010524D" w:rsidP="0010524D">
      <w:pPr>
        <w:pStyle w:val="Heading4"/>
      </w:pPr>
      <w:r>
        <w:t>DELETE</w:t>
      </w:r>
    </w:p>
    <w:p w14:paraId="3D7408E0" w14:textId="38CC21EB" w:rsidR="0010524D" w:rsidRDefault="0010524D" w:rsidP="0010524D">
      <w:r>
        <w:t xml:space="preserve">To delete the currently selected Preparation,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C4E36BC" w14:textId="77777777" w:rsidR="0010524D" w:rsidRDefault="0010524D" w:rsidP="0010524D">
      <w:pPr>
        <w:pStyle w:val="Heading4"/>
      </w:pPr>
      <w:r>
        <w:t>NEXT</w:t>
      </w:r>
    </w:p>
    <w:p w14:paraId="4F9690BB" w14:textId="7A0A172A" w:rsidR="0010524D" w:rsidRDefault="0010524D" w:rsidP="0010524D">
      <w:r>
        <w:t xml:space="preserve">Press </w:t>
      </w:r>
      <w:r w:rsidRPr="00B86B9F">
        <w:rPr>
          <w:b/>
          <w:bCs/>
          <w:i/>
          <w:iCs/>
          <w:u w:val="single"/>
        </w:rPr>
        <w:t>"N"</w:t>
      </w:r>
      <w:r>
        <w:t xml:space="preserve"> (Next) to find next Preparation to view or modify. Alternatively, press the </w:t>
      </w:r>
      <w:r>
        <w:rPr>
          <w:b/>
          <w:bCs/>
          <w:i/>
          <w:iCs/>
          <w:u w:val="single"/>
        </w:rPr>
        <w:t>“Right Arrow”</w:t>
      </w:r>
      <w:r>
        <w:t xml:space="preserve"> on the screen.</w:t>
      </w:r>
    </w:p>
    <w:p w14:paraId="5E3B25E1" w14:textId="77777777" w:rsidR="0010524D" w:rsidRDefault="0010524D" w:rsidP="0010524D">
      <w:pPr>
        <w:pStyle w:val="Heading4"/>
      </w:pPr>
      <w:r>
        <w:t>PREVIOUS</w:t>
      </w:r>
    </w:p>
    <w:p w14:paraId="1E2921AD" w14:textId="28C31F31" w:rsidR="0010524D" w:rsidRDefault="0010524D" w:rsidP="0010524D">
      <w:r>
        <w:t xml:space="preserve">Press </w:t>
      </w:r>
      <w:r w:rsidRPr="00B86B9F">
        <w:rPr>
          <w:b/>
          <w:bCs/>
          <w:i/>
          <w:iCs/>
          <w:u w:val="single"/>
        </w:rPr>
        <w:t>"P"</w:t>
      </w:r>
      <w:r>
        <w:t xml:space="preserve"> (Previous) to find previous Preparation to view or modify.</w:t>
      </w:r>
      <w:r w:rsidRPr="00EA7FC0">
        <w:t xml:space="preserve"> </w:t>
      </w:r>
      <w:r>
        <w:t xml:space="preserve">Alternatively, press the </w:t>
      </w:r>
      <w:r>
        <w:rPr>
          <w:b/>
          <w:bCs/>
          <w:i/>
          <w:iCs/>
          <w:u w:val="single"/>
        </w:rPr>
        <w:t>“Left Arrow”</w:t>
      </w:r>
      <w:r>
        <w:t xml:space="preserve"> on the screen.</w:t>
      </w:r>
    </w:p>
    <w:p w14:paraId="07DE92FB" w14:textId="7F2D3C10" w:rsidR="007E4D72" w:rsidRDefault="00AC0619" w:rsidP="007E4D72">
      <w:pPr>
        <w:pStyle w:val="Heading3"/>
      </w:pPr>
      <w:bookmarkStart w:id="53" w:name="_Toc43912663"/>
      <w:r>
        <w:t>Add Prep</w:t>
      </w:r>
      <w:bookmarkEnd w:id="53"/>
    </w:p>
    <w:p w14:paraId="05662D13" w14:textId="260330DA" w:rsidR="00AC0619" w:rsidRPr="00AC0619" w:rsidRDefault="00AD2E35" w:rsidP="00AC0619">
      <w:r>
        <w:rPr>
          <w:noProof/>
        </w:rPr>
        <w:drawing>
          <wp:inline distT="0" distB="0" distL="0" distR="0" wp14:anchorId="5934BDB3" wp14:editId="3DB3D67D">
            <wp:extent cx="5943600" cy="4085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9272" cy="4089010"/>
                    </a:xfrm>
                    <a:prstGeom prst="rect">
                      <a:avLst/>
                    </a:prstGeom>
                    <a:noFill/>
                    <a:ln>
                      <a:noFill/>
                    </a:ln>
                  </pic:spPr>
                </pic:pic>
              </a:graphicData>
            </a:graphic>
          </wp:inline>
        </w:drawing>
      </w:r>
    </w:p>
    <w:p w14:paraId="510BF416" w14:textId="77777777" w:rsidR="0010524D" w:rsidRDefault="0010524D" w:rsidP="0010524D">
      <w:pPr>
        <w:pStyle w:val="Heading4"/>
      </w:pPr>
      <w:r>
        <w:t>SAVE</w:t>
      </w:r>
    </w:p>
    <w:p w14:paraId="529FC5B6" w14:textId="553E6260" w:rsidR="0010524D" w:rsidRDefault="0010524D" w:rsidP="0010524D">
      <w:r>
        <w:t xml:space="preserve">Click the </w:t>
      </w:r>
      <w:r>
        <w:rPr>
          <w:b/>
          <w:bCs/>
          <w:i/>
          <w:iCs/>
          <w:u w:val="single"/>
        </w:rPr>
        <w:t>“Save”</w:t>
      </w:r>
      <w:r>
        <w:t xml:space="preserve"> button to save all changes to the current Preparation.</w:t>
      </w:r>
    </w:p>
    <w:p w14:paraId="5670A92A" w14:textId="77777777" w:rsidR="0010524D" w:rsidRDefault="0010524D" w:rsidP="0010524D">
      <w:pPr>
        <w:pStyle w:val="Heading4"/>
      </w:pPr>
      <w:r>
        <w:t>RESET</w:t>
      </w:r>
    </w:p>
    <w:p w14:paraId="3B168620" w14:textId="77777777" w:rsidR="0010524D" w:rsidRPr="00096EBD" w:rsidRDefault="0010524D" w:rsidP="0010524D">
      <w:r>
        <w:t xml:space="preserve">Click the </w:t>
      </w:r>
      <w:r>
        <w:rPr>
          <w:b/>
          <w:bCs/>
          <w:i/>
          <w:iCs/>
          <w:u w:val="single"/>
        </w:rPr>
        <w:t>“Reset”</w:t>
      </w:r>
      <w:r>
        <w:t xml:space="preserve"> button to reset all fields to their original state.</w:t>
      </w:r>
    </w:p>
    <w:p w14:paraId="6A24599B" w14:textId="77777777" w:rsidR="0010524D" w:rsidRDefault="0010524D" w:rsidP="0010524D">
      <w:pPr>
        <w:pStyle w:val="Heading4"/>
      </w:pPr>
      <w:r>
        <w:t>CANCEL</w:t>
      </w:r>
    </w:p>
    <w:p w14:paraId="0F8E834D" w14:textId="0C193BC7" w:rsidR="0010524D" w:rsidRPr="00DF6BEC" w:rsidRDefault="0010524D" w:rsidP="0010524D">
      <w:r>
        <w:t xml:space="preserve">Click the </w:t>
      </w:r>
      <w:r>
        <w:rPr>
          <w:b/>
          <w:bCs/>
          <w:i/>
          <w:iCs/>
          <w:u w:val="single"/>
        </w:rPr>
        <w:t>“Cancel”</w:t>
      </w:r>
      <w:r>
        <w:t xml:space="preserve"> button to cancel all changes to the Preparation without saving.</w:t>
      </w:r>
    </w:p>
    <w:p w14:paraId="62CC2C12" w14:textId="46251230" w:rsidR="007E4D72" w:rsidRDefault="00AC0619" w:rsidP="007E4D72">
      <w:pPr>
        <w:pStyle w:val="Heading3"/>
      </w:pPr>
      <w:bookmarkStart w:id="54" w:name="_Toc43912664"/>
      <w:r>
        <w:lastRenderedPageBreak/>
        <w:t>Add Prep Field Definitions</w:t>
      </w:r>
      <w:bookmarkEnd w:id="54"/>
    </w:p>
    <w:p w14:paraId="168C0048" w14:textId="77777777" w:rsidR="00496414" w:rsidRDefault="00496414" w:rsidP="00496414">
      <w:pPr>
        <w:pStyle w:val="Heading4"/>
      </w:pPr>
      <w:r>
        <w:t>S</w:t>
      </w:r>
    </w:p>
    <w:p w14:paraId="13F38B0C" w14:textId="77777777" w:rsidR="00496414" w:rsidRPr="0010524D" w:rsidRDefault="00496414" w:rsidP="00496414">
      <w:r w:rsidRPr="000E11B9">
        <w:rPr>
          <w:rFonts w:cstheme="minorHAnsi"/>
        </w:rPr>
        <w:t>The sheet or form field dictates which form the items costs will be applied to.  This field is necessary because certain combination jobs may have more than one sheet size defined.</w:t>
      </w:r>
    </w:p>
    <w:p w14:paraId="012A0A61" w14:textId="77777777" w:rsidR="00496414" w:rsidRDefault="00496414" w:rsidP="00496414">
      <w:pPr>
        <w:pStyle w:val="Heading4"/>
      </w:pPr>
      <w:r>
        <w:t>B</w:t>
      </w:r>
    </w:p>
    <w:p w14:paraId="44DCD57F" w14:textId="77777777" w:rsidR="00496414" w:rsidRPr="0010524D" w:rsidRDefault="00496414" w:rsidP="00496414">
      <w:r w:rsidRPr="000E11B9">
        <w:rPr>
          <w:rFonts w:cstheme="minorHAnsi"/>
        </w:rPr>
        <w:t>The Blank field defines the cost to be applied to a specific item on the job.  If the blank field is 00 then the material cost will be applied on a square inch basis for all items on the estimate.  If the blank field is defined for a particular item, the material cost will only be applied for that item.</w:t>
      </w:r>
    </w:p>
    <w:p w14:paraId="2C10D0A5" w14:textId="5B42B890" w:rsidR="00E41825" w:rsidRDefault="00E41825" w:rsidP="00E41825">
      <w:pPr>
        <w:pStyle w:val="Heading4"/>
      </w:pPr>
      <w:r>
        <w:t>Quantity</w:t>
      </w:r>
    </w:p>
    <w:p w14:paraId="7836496D" w14:textId="77777777" w:rsidR="00E30A0C" w:rsidRPr="005D3985" w:rsidRDefault="00E30A0C" w:rsidP="00E30A0C">
      <w:pPr>
        <w:tabs>
          <w:tab w:val="left" w:pos="3960"/>
          <w:tab w:val="left" w:pos="5850"/>
          <w:tab w:val="left" w:pos="9360"/>
        </w:tabs>
        <w:ind w:right="720"/>
        <w:rPr>
          <w:rFonts w:cstheme="minorHAnsi"/>
        </w:rPr>
      </w:pPr>
      <w:r w:rsidRPr="003A09FF">
        <w:rPr>
          <w:rFonts w:cstheme="minorHAnsi"/>
        </w:rPr>
        <w:t>Enter the quantity of graphics or prep materials required for this estimate.  The total number of hours or total quantity of plates must be manually entered.</w:t>
      </w:r>
    </w:p>
    <w:p w14:paraId="1C211E63" w14:textId="453FAB09" w:rsidR="00E41825" w:rsidRDefault="00E41825" w:rsidP="00E41825">
      <w:pPr>
        <w:pStyle w:val="Heading4"/>
      </w:pPr>
      <w:r>
        <w:t>Code</w:t>
      </w:r>
    </w:p>
    <w:p w14:paraId="6213B725" w14:textId="77777777" w:rsidR="00E30A0C" w:rsidRPr="005D3985" w:rsidRDefault="00E30A0C" w:rsidP="00E30A0C">
      <w:r w:rsidRPr="003A09FF">
        <w:rPr>
          <w:rFonts w:cstheme="minorHAnsi"/>
        </w:rPr>
        <w:t>Enter the cost type for this prep charge.</w:t>
      </w:r>
    </w:p>
    <w:p w14:paraId="3D978AA4" w14:textId="02101671" w:rsidR="00E41825" w:rsidRDefault="00E41825" w:rsidP="00E41825">
      <w:pPr>
        <w:pStyle w:val="Heading4"/>
      </w:pPr>
      <w:r>
        <w:t>Description</w:t>
      </w:r>
    </w:p>
    <w:p w14:paraId="3E398F12" w14:textId="090F9933" w:rsidR="0010524D" w:rsidRPr="0010524D" w:rsidRDefault="00F2476A" w:rsidP="0010524D">
      <w:r>
        <w:t xml:space="preserve">The prep description will transfer from the prep file </w:t>
      </w:r>
      <w:r w:rsidR="005546B4">
        <w:t>once the user has entered or chosen a valid prep code.</w:t>
      </w:r>
    </w:p>
    <w:p w14:paraId="79AE84C6" w14:textId="41326ADA" w:rsidR="00E41825" w:rsidRDefault="00E41825" w:rsidP="00E41825">
      <w:pPr>
        <w:pStyle w:val="Heading4"/>
      </w:pPr>
      <w:r>
        <w:t>Standard Cost</w:t>
      </w:r>
    </w:p>
    <w:p w14:paraId="6A899C31" w14:textId="77777777" w:rsidR="00E30A0C" w:rsidRPr="005D3985" w:rsidRDefault="00E30A0C" w:rsidP="00E30A0C">
      <w:r w:rsidRPr="003A09FF">
        <w:rPr>
          <w:rFonts w:cstheme="minorHAnsi"/>
        </w:rPr>
        <w:t>The standard cost as estimated for this item will transfer automatically and will be used later to calculate purchase price variances against the actual cost issued to the job.</w:t>
      </w:r>
    </w:p>
    <w:p w14:paraId="37289FE8" w14:textId="38F94F4A" w:rsidR="00E41825" w:rsidRDefault="00E41825" w:rsidP="00E41825">
      <w:pPr>
        <w:pStyle w:val="Heading4"/>
      </w:pPr>
      <w:r>
        <w:t>M/L</w:t>
      </w:r>
    </w:p>
    <w:p w14:paraId="2F43179F" w14:textId="77777777" w:rsidR="00E30A0C" w:rsidRDefault="00E30A0C" w:rsidP="00E30A0C">
      <w:pPr>
        <w:rPr>
          <w:rFonts w:cstheme="minorHAnsi"/>
        </w:rPr>
      </w:pPr>
      <w:r w:rsidRPr="003A09FF">
        <w:rPr>
          <w:rFonts w:cstheme="minorHAnsi"/>
        </w:rPr>
        <w:t xml:space="preserve">Valid entries are </w:t>
      </w:r>
      <w:r w:rsidRPr="005D3985">
        <w:rPr>
          <w:rFonts w:cstheme="minorHAnsi"/>
          <w:b/>
          <w:bCs/>
          <w:i/>
          <w:iCs/>
          <w:u w:val="single"/>
        </w:rPr>
        <w:t>"M"</w:t>
      </w:r>
      <w:r w:rsidRPr="003A09FF">
        <w:rPr>
          <w:rFonts w:cstheme="minorHAnsi"/>
        </w:rPr>
        <w:t xml:space="preserve"> for Material charge and </w:t>
      </w:r>
      <w:r w:rsidRPr="005D3985">
        <w:rPr>
          <w:rFonts w:cstheme="minorHAnsi"/>
          <w:b/>
          <w:bCs/>
          <w:i/>
          <w:iCs/>
          <w:u w:val="single"/>
        </w:rPr>
        <w:t>"L"</w:t>
      </w:r>
      <w:r w:rsidRPr="003A09FF">
        <w:rPr>
          <w:rFonts w:cstheme="minorHAnsi"/>
        </w:rPr>
        <w:t xml:space="preserve"> for Labor charge.  This field dictates which burden percentage from the control file to utilize for calculating the GS &amp; A cost.</w:t>
      </w:r>
    </w:p>
    <w:p w14:paraId="2C8B6A6A" w14:textId="3CCBFF09" w:rsidR="00E41825" w:rsidRDefault="00E41825" w:rsidP="00E41825">
      <w:pPr>
        <w:pStyle w:val="Heading4"/>
      </w:pPr>
      <w:r>
        <w:t>SIMON</w:t>
      </w:r>
    </w:p>
    <w:p w14:paraId="3F143C4B" w14:textId="77777777" w:rsidR="00E30A0C" w:rsidRDefault="00E30A0C" w:rsidP="00E30A0C">
      <w:r>
        <w:t xml:space="preserve">(1) alpha character.  Valid entries are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815"/>
      </w:tblGrid>
      <w:tr w:rsidR="00E30A0C" w14:paraId="0521C248" w14:textId="77777777" w:rsidTr="00AC7226">
        <w:trPr>
          <w:trHeight w:val="620"/>
        </w:trPr>
        <w:tc>
          <w:tcPr>
            <w:tcW w:w="535" w:type="dxa"/>
          </w:tcPr>
          <w:p w14:paraId="0659CC63" w14:textId="77777777" w:rsidR="00E30A0C" w:rsidRDefault="00E30A0C" w:rsidP="00AC7226">
            <w:r>
              <w:t>S</w:t>
            </w:r>
          </w:p>
        </w:tc>
        <w:tc>
          <w:tcPr>
            <w:tcW w:w="8815" w:type="dxa"/>
          </w:tcPr>
          <w:p w14:paraId="3E029BDA" w14:textId="77777777" w:rsidR="00E30A0C" w:rsidRDefault="00E30A0C" w:rsidP="00AC7226">
            <w:r>
              <w:t>Indicates that this preparation charge should be billed separately, marked up by the percentage entered and excluded from all costs used to calculate the selling price.</w:t>
            </w:r>
          </w:p>
        </w:tc>
      </w:tr>
      <w:tr w:rsidR="00E30A0C" w14:paraId="7F4227B7" w14:textId="77777777" w:rsidTr="00AC7226">
        <w:trPr>
          <w:trHeight w:val="620"/>
        </w:trPr>
        <w:tc>
          <w:tcPr>
            <w:tcW w:w="535" w:type="dxa"/>
          </w:tcPr>
          <w:p w14:paraId="7B26ED97" w14:textId="77777777" w:rsidR="00E30A0C" w:rsidRDefault="00E30A0C" w:rsidP="00AC7226">
            <w:r>
              <w:t>I</w:t>
            </w:r>
          </w:p>
        </w:tc>
        <w:tc>
          <w:tcPr>
            <w:tcW w:w="8815" w:type="dxa"/>
          </w:tcPr>
          <w:p w14:paraId="1F75A4DB" w14:textId="77777777" w:rsidR="00E30A0C" w:rsidRDefault="00E30A0C" w:rsidP="00AC7226">
            <w:r>
              <w:t>Indicates this is for integrating the cost as part of direct factory cost, which is marked up by the GS&amp;A burden rate in the control file.</w:t>
            </w:r>
          </w:p>
        </w:tc>
      </w:tr>
      <w:tr w:rsidR="00E30A0C" w14:paraId="0AE4E843" w14:textId="77777777" w:rsidTr="00AC7226">
        <w:trPr>
          <w:trHeight w:val="620"/>
        </w:trPr>
        <w:tc>
          <w:tcPr>
            <w:tcW w:w="535" w:type="dxa"/>
          </w:tcPr>
          <w:p w14:paraId="27FAA698" w14:textId="77777777" w:rsidR="00E30A0C" w:rsidRDefault="00E30A0C" w:rsidP="00AC7226">
            <w:r>
              <w:t>M</w:t>
            </w:r>
          </w:p>
        </w:tc>
        <w:tc>
          <w:tcPr>
            <w:tcW w:w="8815" w:type="dxa"/>
          </w:tcPr>
          <w:p w14:paraId="55D5ECA9" w14:textId="77777777" w:rsidR="00E30A0C" w:rsidRDefault="00E30A0C" w:rsidP="00AC7226">
            <w:r>
              <w:t>For maintenance charge, which is included in direct factory cost and marked up by the percentage, which transfers from the prep file.</w:t>
            </w:r>
          </w:p>
        </w:tc>
      </w:tr>
      <w:tr w:rsidR="00E30A0C" w14:paraId="44709723" w14:textId="77777777" w:rsidTr="00AC7226">
        <w:trPr>
          <w:trHeight w:val="620"/>
        </w:trPr>
        <w:tc>
          <w:tcPr>
            <w:tcW w:w="535" w:type="dxa"/>
          </w:tcPr>
          <w:p w14:paraId="0AAF1627" w14:textId="77777777" w:rsidR="00E30A0C" w:rsidRDefault="00E30A0C" w:rsidP="00AC7226">
            <w:r>
              <w:t>O</w:t>
            </w:r>
          </w:p>
        </w:tc>
        <w:tc>
          <w:tcPr>
            <w:tcW w:w="8815" w:type="dxa"/>
          </w:tcPr>
          <w:p w14:paraId="79F19867" w14:textId="77777777" w:rsidR="00E30A0C" w:rsidRDefault="00E30A0C" w:rsidP="00AC7226">
            <w:r>
              <w:t>For other markup, which is excluded from factory cost, but added to the full cost after the normal GS&amp;A and profit percentages are calculated.</w:t>
            </w:r>
          </w:p>
        </w:tc>
      </w:tr>
      <w:tr w:rsidR="00E30A0C" w14:paraId="641336FC" w14:textId="77777777" w:rsidTr="00AC7226">
        <w:trPr>
          <w:trHeight w:val="350"/>
        </w:trPr>
        <w:tc>
          <w:tcPr>
            <w:tcW w:w="535" w:type="dxa"/>
          </w:tcPr>
          <w:p w14:paraId="2E62ECF6" w14:textId="77777777" w:rsidR="00E30A0C" w:rsidRDefault="00E30A0C" w:rsidP="00AC7226">
            <w:r>
              <w:t>N</w:t>
            </w:r>
          </w:p>
        </w:tc>
        <w:tc>
          <w:tcPr>
            <w:tcW w:w="8815" w:type="dxa"/>
          </w:tcPr>
          <w:p w14:paraId="24296BA4" w14:textId="77777777" w:rsidR="00E30A0C" w:rsidRDefault="00E30A0C" w:rsidP="00AC7226">
            <w:r>
              <w:t>This stands for No Charge and No Cost. Hence, this is strictly information for the factory.</w:t>
            </w:r>
          </w:p>
        </w:tc>
      </w:tr>
    </w:tbl>
    <w:p w14:paraId="7B7E23E5" w14:textId="2111DAAD" w:rsidR="00E41825" w:rsidRDefault="00E41825" w:rsidP="00E41825">
      <w:pPr>
        <w:pStyle w:val="Heading4"/>
      </w:pPr>
      <w:r>
        <w:t>Cost/M</w:t>
      </w:r>
    </w:p>
    <w:p w14:paraId="7B042384" w14:textId="3738496F" w:rsidR="00E30A0C" w:rsidRDefault="00E30A0C" w:rsidP="00E30A0C">
      <w:pPr>
        <w:rPr>
          <w:rFonts w:cstheme="minorHAnsi"/>
        </w:rPr>
      </w:pPr>
      <w:r w:rsidRPr="003A09FF">
        <w:rPr>
          <w:rFonts w:cstheme="minorHAnsi"/>
        </w:rPr>
        <w:t>Enter the cost per thousand.</w:t>
      </w:r>
    </w:p>
    <w:p w14:paraId="056600DE" w14:textId="0280D09D" w:rsidR="0013643B" w:rsidRDefault="0013643B" w:rsidP="00E30A0C">
      <w:pPr>
        <w:rPr>
          <w:rFonts w:cstheme="minorHAnsi"/>
        </w:rPr>
      </w:pPr>
    </w:p>
    <w:p w14:paraId="22CFCA83" w14:textId="77777777" w:rsidR="0013643B" w:rsidRDefault="0013643B" w:rsidP="00E30A0C">
      <w:pPr>
        <w:rPr>
          <w:rFonts w:cstheme="minorHAnsi"/>
        </w:rPr>
      </w:pPr>
    </w:p>
    <w:p w14:paraId="110F9067" w14:textId="77777777" w:rsidR="00F2476A" w:rsidRDefault="00F2476A" w:rsidP="00F2476A">
      <w:pPr>
        <w:pStyle w:val="Heading3"/>
      </w:pPr>
      <w:bookmarkStart w:id="55" w:name="_Toc43040544"/>
      <w:bookmarkStart w:id="56" w:name="_Toc43912665"/>
      <w:r>
        <w:lastRenderedPageBreak/>
        <w:t>Estimate Screen</w:t>
      </w:r>
      <w:bookmarkEnd w:id="55"/>
      <w:bookmarkEnd w:id="56"/>
    </w:p>
    <w:p w14:paraId="1D237944" w14:textId="77777777" w:rsidR="00F2476A" w:rsidRPr="00AF29A7" w:rsidRDefault="00F2476A" w:rsidP="00F2476A">
      <w:r>
        <w:t xml:space="preserve">Clicking the </w:t>
      </w:r>
      <w:r>
        <w:rPr>
          <w:b/>
          <w:bCs/>
          <w:i/>
          <w:iCs/>
        </w:rPr>
        <w:t>Estimate</w:t>
      </w:r>
      <w:r w:rsidRPr="00AF29A7">
        <w:t xml:space="preserve"> </w:t>
      </w:r>
      <w:r>
        <w:t>tab will bring up a popup screen of the Estimation system.</w:t>
      </w:r>
    </w:p>
    <w:p w14:paraId="74EFE1DE" w14:textId="77777777" w:rsidR="00F2476A" w:rsidRDefault="00F2476A" w:rsidP="00F2476A">
      <w:r>
        <w:t xml:space="preserve">To learn more about how the </w:t>
      </w:r>
      <w:r>
        <w:rPr>
          <w:b/>
          <w:bCs/>
          <w:i/>
          <w:iCs/>
          <w:u w:val="single"/>
        </w:rPr>
        <w:t>Estimating</w:t>
      </w:r>
      <w:r>
        <w:t xml:space="preserve"> system works, please refer to the “Corrugated” or “Folding” Estimating Manuals.</w:t>
      </w:r>
    </w:p>
    <w:p w14:paraId="47435E65" w14:textId="77777777" w:rsidR="00F2476A" w:rsidRDefault="00F2476A" w:rsidP="00F2476A">
      <w:pPr>
        <w:pStyle w:val="Heading3"/>
      </w:pPr>
      <w:bookmarkStart w:id="57" w:name="_Hlk42535787"/>
      <w:bookmarkStart w:id="58" w:name="_Toc43040548"/>
      <w:bookmarkStart w:id="59" w:name="_Toc43912666"/>
      <w:bookmarkStart w:id="60" w:name="_Hlk42851055"/>
      <w:r>
        <w:t>FG Item</w:t>
      </w:r>
      <w:bookmarkEnd w:id="57"/>
      <w:bookmarkEnd w:id="58"/>
      <w:bookmarkEnd w:id="59"/>
    </w:p>
    <w:p w14:paraId="7E892812" w14:textId="77777777" w:rsidR="00F2476A" w:rsidRPr="00AF29A7" w:rsidRDefault="00F2476A" w:rsidP="00F2476A">
      <w:r>
        <w:t xml:space="preserve">Clicking the </w:t>
      </w:r>
      <w:r>
        <w:rPr>
          <w:b/>
          <w:bCs/>
          <w:i/>
          <w:iCs/>
        </w:rPr>
        <w:t>FG Item</w:t>
      </w:r>
      <w:r w:rsidRPr="00AF29A7">
        <w:t xml:space="preserve"> </w:t>
      </w:r>
      <w:r>
        <w:t>tab will bring up a popup screen of the Finished Goods system.</w:t>
      </w:r>
    </w:p>
    <w:p w14:paraId="6ED34381" w14:textId="6BDE0074" w:rsidR="00F2476A" w:rsidRDefault="00F2476A" w:rsidP="00F2476A">
      <w:r>
        <w:t xml:space="preserve">To learn more about how the </w:t>
      </w:r>
      <w:r>
        <w:rPr>
          <w:b/>
          <w:bCs/>
          <w:i/>
          <w:iCs/>
          <w:u w:val="single"/>
        </w:rPr>
        <w:t>Finished Goods</w:t>
      </w:r>
      <w:r>
        <w:t xml:space="preserve"> system works, please refer to the “Finished Goods” Manual.</w:t>
      </w:r>
    </w:p>
    <w:p w14:paraId="3EC45515" w14:textId="0A9DB8B7" w:rsidR="0013643B" w:rsidRDefault="0013643B" w:rsidP="00F2476A"/>
    <w:p w14:paraId="5FC3ECA4" w14:textId="37A42CEB" w:rsidR="0013643B" w:rsidRDefault="0013643B" w:rsidP="00F2476A"/>
    <w:p w14:paraId="305C07D1" w14:textId="77777777" w:rsidR="0013643B" w:rsidRDefault="0013643B" w:rsidP="00F2476A"/>
    <w:p w14:paraId="73102622" w14:textId="69057F79" w:rsidR="007E4D72" w:rsidRDefault="007E4D72" w:rsidP="007E4D72">
      <w:pPr>
        <w:pStyle w:val="Heading2"/>
      </w:pPr>
      <w:bookmarkStart w:id="61" w:name="_Toc43912667"/>
      <w:bookmarkEnd w:id="60"/>
      <w:r>
        <w:t>Approve Jobs [JU2]</w:t>
      </w:r>
      <w:bookmarkEnd w:id="61"/>
    </w:p>
    <w:p w14:paraId="4D93DD90" w14:textId="3B0AE7D8" w:rsidR="007E4D72" w:rsidRDefault="00AC0619" w:rsidP="007E4D72">
      <w:pPr>
        <w:pStyle w:val="Heading3"/>
      </w:pPr>
      <w:bookmarkStart w:id="62" w:name="_Toc43912668"/>
      <w:r>
        <w:t>Browse Jobs</w:t>
      </w:r>
      <w:bookmarkEnd w:id="62"/>
    </w:p>
    <w:p w14:paraId="2C6D1586" w14:textId="2F99A747" w:rsidR="00AC0619" w:rsidRPr="00AC0619" w:rsidRDefault="00AD2E35" w:rsidP="00AC0619">
      <w:r>
        <w:rPr>
          <w:noProof/>
        </w:rPr>
        <w:drawing>
          <wp:inline distT="0" distB="0" distL="0" distR="0" wp14:anchorId="5DFBD087" wp14:editId="1272E440">
            <wp:extent cx="5943600" cy="4531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531995"/>
                    </a:xfrm>
                    <a:prstGeom prst="rect">
                      <a:avLst/>
                    </a:prstGeom>
                    <a:noFill/>
                    <a:ln>
                      <a:noFill/>
                    </a:ln>
                  </pic:spPr>
                </pic:pic>
              </a:graphicData>
            </a:graphic>
          </wp:inline>
        </w:drawing>
      </w:r>
    </w:p>
    <w:p w14:paraId="726DA679" w14:textId="366CB67A" w:rsidR="00AC0619" w:rsidRDefault="00AC0619" w:rsidP="00AC0619">
      <w:pPr>
        <w:pStyle w:val="Heading3"/>
      </w:pPr>
      <w:bookmarkStart w:id="63" w:name="_Toc43912669"/>
      <w:r>
        <w:lastRenderedPageBreak/>
        <w:t>Browse Jobs Field Definitions</w:t>
      </w:r>
      <w:bookmarkEnd w:id="63"/>
    </w:p>
    <w:p w14:paraId="7D03901D" w14:textId="77777777" w:rsidR="00637C13" w:rsidRDefault="00637C13" w:rsidP="00637C13">
      <w:pPr>
        <w:pStyle w:val="Heading4"/>
      </w:pPr>
      <w:r>
        <w:t>Job #</w:t>
      </w:r>
    </w:p>
    <w:p w14:paraId="0CBCAF09" w14:textId="77777777" w:rsidR="00637C13" w:rsidRDefault="00637C13" w:rsidP="00637C13">
      <w:r>
        <w:t xml:space="preserve">Enter the job number or you can do a </w:t>
      </w:r>
      <w:r>
        <w:rPr>
          <w:b/>
          <w:bCs/>
          <w:i/>
          <w:iCs/>
          <w:u w:val="single"/>
        </w:rPr>
        <w:t>“F1”</w:t>
      </w:r>
      <w:r>
        <w:t xml:space="preserve"> look-up from list.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3D93A18B" w14:textId="77777777" w:rsidR="00637C13" w:rsidRDefault="00637C13" w:rsidP="00637C13">
      <w:pPr>
        <w:pStyle w:val="Heading4"/>
      </w:pPr>
      <w:r>
        <w:t>Job #: 00</w:t>
      </w:r>
    </w:p>
    <w:p w14:paraId="63A930F4" w14:textId="77777777" w:rsidR="00637C13" w:rsidRPr="0040338F" w:rsidRDefault="00637C13" w:rsidP="00637C13">
      <w:r>
        <w:t>Enter the sequential starting/finishing number for the job.</w:t>
      </w:r>
    </w:p>
    <w:p w14:paraId="6CC7EA36" w14:textId="77777777" w:rsidR="00637C13" w:rsidRDefault="00637C13" w:rsidP="00637C13">
      <w:pPr>
        <w:pStyle w:val="Heading4"/>
      </w:pPr>
      <w:r>
        <w:t>FG Item #</w:t>
      </w:r>
    </w:p>
    <w:p w14:paraId="4C711732" w14:textId="77777777" w:rsidR="00637C13" w:rsidRDefault="00637C13" w:rsidP="00637C13">
      <w:r>
        <w:t xml:space="preserve">Enter the FG item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2993C37D" w14:textId="77777777" w:rsidR="00637C13" w:rsidRDefault="00637C13" w:rsidP="00637C13">
      <w:pPr>
        <w:pStyle w:val="Heading4"/>
      </w:pPr>
      <w:r>
        <w:t>Customer #</w:t>
      </w:r>
    </w:p>
    <w:p w14:paraId="24BF6296" w14:textId="77777777" w:rsidR="00637C13" w:rsidRPr="0040338F" w:rsidRDefault="00637C13" w:rsidP="00637C13">
      <w:r w:rsidRPr="0040338F">
        <w:t xml:space="preserve">Enter customer number or you may use the </w:t>
      </w:r>
      <w:r>
        <w:rPr>
          <w:b/>
          <w:bCs/>
          <w:i/>
          <w:iCs/>
          <w:u w:val="single"/>
        </w:rPr>
        <w:t>“F1”</w:t>
      </w:r>
      <w:r w:rsidRPr="0040338F">
        <w:t xml:space="preserve"> look-up.  A partial description may be typed into any field or data may be entered into multiple fields followed by pressing the </w:t>
      </w:r>
      <w:r>
        <w:rPr>
          <w:b/>
          <w:bCs/>
          <w:i/>
          <w:iCs/>
          <w:u w:val="single"/>
        </w:rPr>
        <w:t>“Go”</w:t>
      </w:r>
      <w:r w:rsidRPr="0040338F">
        <w:t xml:space="preserve"> button to sort the fields by the criteria that was entered. Once the data is presented on the screen the YELLOW column heading may be clicked to sort that specific column in ascending or descending order.</w:t>
      </w:r>
    </w:p>
    <w:p w14:paraId="5D35D59A" w14:textId="77777777" w:rsidR="00637C13" w:rsidRDefault="00637C13" w:rsidP="00637C13">
      <w:pPr>
        <w:pStyle w:val="Heading4"/>
      </w:pPr>
      <w:r>
        <w:t>Estimate #</w:t>
      </w:r>
    </w:p>
    <w:p w14:paraId="75506F3A" w14:textId="77777777" w:rsidR="00637C13" w:rsidRDefault="00637C13" w:rsidP="00637C13">
      <w:r>
        <w:t xml:space="preserve">Enter the estimate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29C7EEB2" w14:textId="77777777" w:rsidR="00637C13" w:rsidRDefault="00637C13" w:rsidP="00637C13">
      <w:pPr>
        <w:pStyle w:val="Heading4"/>
      </w:pPr>
      <w:r>
        <w:t>Order #</w:t>
      </w:r>
    </w:p>
    <w:p w14:paraId="761CE86B" w14:textId="77777777" w:rsidR="00637C13" w:rsidRDefault="00637C13" w:rsidP="00637C13">
      <w:r>
        <w:t xml:space="preserve">Enter order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243BE591" w14:textId="0B42BF81" w:rsidR="00E41825" w:rsidRDefault="00E41825" w:rsidP="00E41825">
      <w:pPr>
        <w:pStyle w:val="Heading4"/>
      </w:pPr>
      <w:r>
        <w:t>Folding – Toggle Box</w:t>
      </w:r>
    </w:p>
    <w:p w14:paraId="31B4E3F5" w14:textId="3E25F21E" w:rsidR="00465C66" w:rsidRDefault="00465C66" w:rsidP="00465C66">
      <w:r>
        <w:t>To Search for jobs with Folding Boxes, make sure that the Folding toggle box is checked.</w:t>
      </w:r>
    </w:p>
    <w:p w14:paraId="1086E00B" w14:textId="76B971A6" w:rsidR="00E41825" w:rsidRDefault="00E41825" w:rsidP="00E41825">
      <w:pPr>
        <w:pStyle w:val="Heading4"/>
      </w:pPr>
      <w:r>
        <w:t>Corrugated – Toggle Box</w:t>
      </w:r>
    </w:p>
    <w:p w14:paraId="3B58348C" w14:textId="679FE5D7" w:rsidR="00465C66" w:rsidRDefault="00465C66" w:rsidP="00465C66">
      <w:r>
        <w:t>To search for jobs with Corrugated Boxes, make sure that the Corrugated toggle box is checked.</w:t>
      </w:r>
    </w:p>
    <w:p w14:paraId="3913D23A" w14:textId="1CD38E5B" w:rsidR="00AC0619" w:rsidRDefault="00AC0619" w:rsidP="00AC0619">
      <w:pPr>
        <w:pStyle w:val="Heading3"/>
      </w:pPr>
      <w:bookmarkStart w:id="64" w:name="_Toc43912670"/>
      <w:r>
        <w:lastRenderedPageBreak/>
        <w:t>View Jobs</w:t>
      </w:r>
      <w:bookmarkEnd w:id="64"/>
    </w:p>
    <w:p w14:paraId="7B090662" w14:textId="06D3B07A" w:rsidR="00AC0619" w:rsidRPr="00AC0619" w:rsidRDefault="00AD2E35" w:rsidP="00AC0619">
      <w:r>
        <w:rPr>
          <w:noProof/>
        </w:rPr>
        <w:drawing>
          <wp:inline distT="0" distB="0" distL="0" distR="0" wp14:anchorId="6420756F" wp14:editId="377EB74F">
            <wp:extent cx="5942805" cy="34913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7052" cy="3505590"/>
                    </a:xfrm>
                    <a:prstGeom prst="rect">
                      <a:avLst/>
                    </a:prstGeom>
                    <a:noFill/>
                    <a:ln>
                      <a:noFill/>
                    </a:ln>
                  </pic:spPr>
                </pic:pic>
              </a:graphicData>
            </a:graphic>
          </wp:inline>
        </w:drawing>
      </w:r>
    </w:p>
    <w:p w14:paraId="4349F620" w14:textId="00366788" w:rsidR="00E41825" w:rsidRDefault="00E41825" w:rsidP="00E41825">
      <w:pPr>
        <w:pStyle w:val="Heading4"/>
      </w:pPr>
      <w:r>
        <w:t>UNAPPROVE</w:t>
      </w:r>
    </w:p>
    <w:p w14:paraId="4A931DCB" w14:textId="2819221C" w:rsidR="00AC0619" w:rsidRPr="00F2476A" w:rsidRDefault="00F2476A" w:rsidP="00AC0619">
      <w:r>
        <w:t xml:space="preserve">Click the </w:t>
      </w:r>
      <w:r>
        <w:rPr>
          <w:b/>
          <w:bCs/>
          <w:i/>
          <w:iCs/>
          <w:u w:val="single"/>
        </w:rPr>
        <w:t>“Unapprove”</w:t>
      </w:r>
      <w:r>
        <w:t xml:space="preserve"> button to mark the currently selected job as unapproved.</w:t>
      </w:r>
    </w:p>
    <w:p w14:paraId="449A4602" w14:textId="760E68A2" w:rsidR="00AC0619" w:rsidRDefault="00AC0619" w:rsidP="00AC0619">
      <w:pPr>
        <w:pStyle w:val="Heading3"/>
      </w:pPr>
      <w:bookmarkStart w:id="65" w:name="_Toc43912671"/>
      <w:r>
        <w:t>Material</w:t>
      </w:r>
      <w:bookmarkEnd w:id="65"/>
    </w:p>
    <w:p w14:paraId="21D1125A" w14:textId="0A9163C0" w:rsidR="00AC0619" w:rsidRPr="00AC0619" w:rsidRDefault="00AD2E35" w:rsidP="00AC0619">
      <w:r>
        <w:rPr>
          <w:noProof/>
        </w:rPr>
        <w:drawing>
          <wp:inline distT="0" distB="0" distL="0" distR="0" wp14:anchorId="21F0EDDA" wp14:editId="6AA12399">
            <wp:extent cx="5942443" cy="371697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1422" cy="3728848"/>
                    </a:xfrm>
                    <a:prstGeom prst="rect">
                      <a:avLst/>
                    </a:prstGeom>
                    <a:noFill/>
                    <a:ln>
                      <a:noFill/>
                    </a:ln>
                  </pic:spPr>
                </pic:pic>
              </a:graphicData>
            </a:graphic>
          </wp:inline>
        </w:drawing>
      </w:r>
    </w:p>
    <w:p w14:paraId="30A5C7ED" w14:textId="77777777" w:rsidR="00AC0619" w:rsidRPr="00AC0619" w:rsidRDefault="00AC0619" w:rsidP="00AC0619"/>
    <w:p w14:paraId="5DB8A33A" w14:textId="086919C6" w:rsidR="00AC0619" w:rsidRDefault="00AC0619" w:rsidP="00AC0619">
      <w:pPr>
        <w:pStyle w:val="Heading3"/>
      </w:pPr>
      <w:bookmarkStart w:id="66" w:name="_Toc43912672"/>
      <w:r>
        <w:t>Machine Hours</w:t>
      </w:r>
      <w:bookmarkEnd w:id="66"/>
    </w:p>
    <w:p w14:paraId="430E771A" w14:textId="6382AAEF" w:rsidR="00AC0619" w:rsidRPr="00AC0619" w:rsidRDefault="0013643B" w:rsidP="00AC0619">
      <w:r>
        <w:rPr>
          <w:noProof/>
        </w:rPr>
        <w:drawing>
          <wp:inline distT="0" distB="0" distL="0" distR="0" wp14:anchorId="6712DB7C" wp14:editId="6BFCFCFF">
            <wp:extent cx="5937885" cy="3491230"/>
            <wp:effectExtent l="0" t="0" r="571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885" cy="3491230"/>
                    </a:xfrm>
                    <a:prstGeom prst="rect">
                      <a:avLst/>
                    </a:prstGeom>
                    <a:noFill/>
                    <a:ln>
                      <a:noFill/>
                    </a:ln>
                  </pic:spPr>
                </pic:pic>
              </a:graphicData>
            </a:graphic>
          </wp:inline>
        </w:drawing>
      </w:r>
    </w:p>
    <w:p w14:paraId="0B9D9E99" w14:textId="77777777" w:rsidR="00AC0619" w:rsidRPr="00AC0619" w:rsidRDefault="00AC0619" w:rsidP="00AC0619"/>
    <w:p w14:paraId="2BAAACD4" w14:textId="6D7E1E26" w:rsidR="00AC0619" w:rsidRDefault="00AC0619" w:rsidP="00AC0619">
      <w:pPr>
        <w:pStyle w:val="Heading3"/>
      </w:pPr>
      <w:bookmarkStart w:id="67" w:name="_Toc43912673"/>
      <w:r>
        <w:t>Machine Qtys</w:t>
      </w:r>
      <w:bookmarkEnd w:id="67"/>
    </w:p>
    <w:p w14:paraId="463A8E57" w14:textId="16A787EC" w:rsidR="00AC0619" w:rsidRPr="00AC0619" w:rsidRDefault="0013643B" w:rsidP="00AC0619">
      <w:r>
        <w:rPr>
          <w:noProof/>
        </w:rPr>
        <w:drawing>
          <wp:inline distT="0" distB="0" distL="0" distR="0" wp14:anchorId="22EA4259" wp14:editId="0C899F0E">
            <wp:extent cx="5943600" cy="3383280"/>
            <wp:effectExtent l="0" t="0" r="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DB51C34" w14:textId="422E8FB1" w:rsidR="00AC0619" w:rsidRDefault="00AC0619" w:rsidP="00AC0619">
      <w:pPr>
        <w:pStyle w:val="Heading4"/>
      </w:pPr>
    </w:p>
    <w:p w14:paraId="3807D2E7" w14:textId="6292A3CF" w:rsidR="00AC0619" w:rsidRDefault="00AC0619" w:rsidP="00AC0619">
      <w:pPr>
        <w:pStyle w:val="Heading3"/>
      </w:pPr>
      <w:bookmarkStart w:id="68" w:name="_Toc43912674"/>
      <w:r>
        <w:t>Waste</w:t>
      </w:r>
      <w:bookmarkEnd w:id="68"/>
    </w:p>
    <w:p w14:paraId="2EA33270" w14:textId="5B9109F0" w:rsidR="00AC0619" w:rsidRPr="00AC0619" w:rsidRDefault="0013643B" w:rsidP="00AC0619">
      <w:r>
        <w:rPr>
          <w:noProof/>
        </w:rPr>
        <w:drawing>
          <wp:inline distT="0" distB="0" distL="0" distR="0" wp14:anchorId="6DAA5CDF" wp14:editId="70CBF55E">
            <wp:extent cx="5943600" cy="3383280"/>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40DB0149" w14:textId="77777777" w:rsidR="00AC0619" w:rsidRPr="00AC0619" w:rsidRDefault="00AC0619" w:rsidP="00AC0619"/>
    <w:p w14:paraId="79907D86" w14:textId="3677BC53" w:rsidR="00AC0619" w:rsidRDefault="00AC0619" w:rsidP="00AC0619">
      <w:pPr>
        <w:pStyle w:val="Heading3"/>
      </w:pPr>
      <w:bookmarkStart w:id="69" w:name="_Toc43912675"/>
      <w:r>
        <w:t>Machine Costs</w:t>
      </w:r>
      <w:bookmarkEnd w:id="69"/>
    </w:p>
    <w:p w14:paraId="2A809372" w14:textId="6F76FA1C" w:rsidR="00AC0619" w:rsidRPr="00AC0619" w:rsidRDefault="0013643B" w:rsidP="00AC0619">
      <w:r>
        <w:rPr>
          <w:noProof/>
        </w:rPr>
        <w:drawing>
          <wp:inline distT="0" distB="0" distL="0" distR="0" wp14:anchorId="63A908BD" wp14:editId="06AE8027">
            <wp:extent cx="5937885" cy="3384550"/>
            <wp:effectExtent l="0" t="0" r="5715"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885" cy="3384550"/>
                    </a:xfrm>
                    <a:prstGeom prst="rect">
                      <a:avLst/>
                    </a:prstGeom>
                    <a:noFill/>
                    <a:ln>
                      <a:noFill/>
                    </a:ln>
                  </pic:spPr>
                </pic:pic>
              </a:graphicData>
            </a:graphic>
          </wp:inline>
        </w:drawing>
      </w:r>
    </w:p>
    <w:p w14:paraId="5CAEC705" w14:textId="77777777" w:rsidR="00AC0619" w:rsidRPr="00AC0619" w:rsidRDefault="00AC0619" w:rsidP="00AC0619"/>
    <w:p w14:paraId="40C95A24" w14:textId="5271C3E9" w:rsidR="00AC0619" w:rsidRDefault="00AC0619" w:rsidP="00AC0619">
      <w:pPr>
        <w:pStyle w:val="Heading3"/>
      </w:pPr>
      <w:bookmarkStart w:id="70" w:name="_Toc43912676"/>
      <w:r>
        <w:lastRenderedPageBreak/>
        <w:t>D.L.</w:t>
      </w:r>
      <w:bookmarkEnd w:id="70"/>
    </w:p>
    <w:p w14:paraId="7175A36C" w14:textId="04E40ED6" w:rsidR="00AC0619" w:rsidRPr="00AC0619" w:rsidRDefault="00AD2E35" w:rsidP="00AC0619">
      <w:r>
        <w:rPr>
          <w:noProof/>
        </w:rPr>
        <w:drawing>
          <wp:inline distT="0" distB="0" distL="0" distR="0" wp14:anchorId="7D708100" wp14:editId="3E2C74C2">
            <wp:extent cx="5943600" cy="3485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14:paraId="55A205A4" w14:textId="77777777" w:rsidR="00AC0619" w:rsidRPr="00AC0619" w:rsidRDefault="00AC0619" w:rsidP="00AC0619"/>
    <w:p w14:paraId="52F588E0" w14:textId="29C668D0" w:rsidR="00AC0619" w:rsidRDefault="00AC0619" w:rsidP="00AC0619">
      <w:pPr>
        <w:pStyle w:val="Heading3"/>
      </w:pPr>
      <w:bookmarkStart w:id="71" w:name="_Toc43912677"/>
      <w:r>
        <w:t xml:space="preserve">Variable </w:t>
      </w:r>
      <w:r w:rsidR="00B67DA9">
        <w:t>Overhead</w:t>
      </w:r>
      <w:bookmarkEnd w:id="71"/>
    </w:p>
    <w:p w14:paraId="2F142788" w14:textId="6F242711" w:rsidR="00AC0619" w:rsidRPr="00AC0619" w:rsidRDefault="00AD2E35" w:rsidP="00AC0619">
      <w:r>
        <w:rPr>
          <w:noProof/>
        </w:rPr>
        <w:drawing>
          <wp:inline distT="0" distB="0" distL="0" distR="0" wp14:anchorId="638915FE" wp14:editId="0D91B82E">
            <wp:extent cx="5943600" cy="3453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53765"/>
                    </a:xfrm>
                    <a:prstGeom prst="rect">
                      <a:avLst/>
                    </a:prstGeom>
                    <a:noFill/>
                    <a:ln>
                      <a:noFill/>
                    </a:ln>
                  </pic:spPr>
                </pic:pic>
              </a:graphicData>
            </a:graphic>
          </wp:inline>
        </w:drawing>
      </w:r>
    </w:p>
    <w:p w14:paraId="3090E8B8" w14:textId="0F4B577E" w:rsidR="00AC0619" w:rsidRDefault="00AC0619" w:rsidP="00AC0619">
      <w:pPr>
        <w:pStyle w:val="Heading4"/>
      </w:pPr>
    </w:p>
    <w:p w14:paraId="423CB189" w14:textId="1DF2F151" w:rsidR="00AC0619" w:rsidRDefault="00AC0619" w:rsidP="00AC0619">
      <w:pPr>
        <w:pStyle w:val="Heading3"/>
      </w:pPr>
      <w:bookmarkStart w:id="72" w:name="_Toc43912678"/>
      <w:r>
        <w:t xml:space="preserve">Fixed </w:t>
      </w:r>
      <w:r w:rsidR="00B67DA9">
        <w:t>Overhead</w:t>
      </w:r>
      <w:bookmarkEnd w:id="72"/>
    </w:p>
    <w:p w14:paraId="49C590B6" w14:textId="191A00B7" w:rsidR="00AC0619" w:rsidRPr="00AC0619" w:rsidRDefault="00AD2E35" w:rsidP="00AC0619">
      <w:r>
        <w:rPr>
          <w:noProof/>
        </w:rPr>
        <w:drawing>
          <wp:inline distT="0" distB="0" distL="0" distR="0" wp14:anchorId="3A035773" wp14:editId="53D9E828">
            <wp:extent cx="5943600" cy="3414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14395"/>
                    </a:xfrm>
                    <a:prstGeom prst="rect">
                      <a:avLst/>
                    </a:prstGeom>
                    <a:noFill/>
                    <a:ln>
                      <a:noFill/>
                    </a:ln>
                  </pic:spPr>
                </pic:pic>
              </a:graphicData>
            </a:graphic>
          </wp:inline>
        </w:drawing>
      </w:r>
    </w:p>
    <w:p w14:paraId="22A214A3" w14:textId="4265E8E0" w:rsidR="00AC0619" w:rsidRDefault="00AC0619" w:rsidP="00AC0619"/>
    <w:p w14:paraId="5AA3B802" w14:textId="77777777" w:rsidR="0013643B" w:rsidRPr="00AC0619" w:rsidRDefault="0013643B" w:rsidP="00AC0619"/>
    <w:p w14:paraId="487E068D" w14:textId="583463A9" w:rsidR="007E4D72" w:rsidRDefault="007E4D72" w:rsidP="007E4D72">
      <w:pPr>
        <w:pStyle w:val="Heading2"/>
      </w:pPr>
      <w:bookmarkStart w:id="73" w:name="_Toc43912679"/>
      <w:r>
        <w:t>CorrTrim Downloading Program [JU5]</w:t>
      </w:r>
      <w:bookmarkEnd w:id="73"/>
    </w:p>
    <w:p w14:paraId="6CE029A0" w14:textId="080F4BB5" w:rsidR="00AC0619" w:rsidRPr="00AC0619" w:rsidRDefault="00AD2E35" w:rsidP="00AC0619">
      <w:r>
        <w:rPr>
          <w:noProof/>
        </w:rPr>
        <w:drawing>
          <wp:inline distT="0" distB="0" distL="0" distR="0" wp14:anchorId="357A7039" wp14:editId="6ED8A3C2">
            <wp:extent cx="4524375" cy="14960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24375" cy="1496060"/>
                    </a:xfrm>
                    <a:prstGeom prst="rect">
                      <a:avLst/>
                    </a:prstGeom>
                    <a:noFill/>
                    <a:ln>
                      <a:noFill/>
                    </a:ln>
                  </pic:spPr>
                </pic:pic>
              </a:graphicData>
            </a:graphic>
          </wp:inline>
        </w:drawing>
      </w:r>
    </w:p>
    <w:p w14:paraId="2E524CF8" w14:textId="17E4266D" w:rsidR="00E41825" w:rsidRDefault="00E41825" w:rsidP="00E41825">
      <w:pPr>
        <w:pStyle w:val="Heading4"/>
      </w:pPr>
      <w:r>
        <w:t>Beginning Job # / Ending Job #</w:t>
      </w:r>
    </w:p>
    <w:p w14:paraId="77BA7DEE" w14:textId="5D7E1980" w:rsidR="007E4D72" w:rsidRDefault="00E77A6E" w:rsidP="007E4D72">
      <w:r w:rsidRPr="003A09FF">
        <w:rPr>
          <w:rFonts w:cstheme="minorHAnsi"/>
        </w:rPr>
        <w:t>Enter the first</w:t>
      </w:r>
      <w:r>
        <w:rPr>
          <w:rFonts w:cstheme="minorHAnsi"/>
        </w:rPr>
        <w:t xml:space="preserve"> and last</w:t>
      </w:r>
      <w:r w:rsidRPr="003A09FF">
        <w:rPr>
          <w:rFonts w:cstheme="minorHAnsi"/>
        </w:rPr>
        <w:t xml:space="preserve"> job number to be included in this report.</w:t>
      </w:r>
    </w:p>
    <w:p w14:paraId="1A2C24A2" w14:textId="6D3E6C00" w:rsidR="007E4D72" w:rsidRDefault="007E4D72" w:rsidP="007E4D72">
      <w:pPr>
        <w:pStyle w:val="Heading2"/>
      </w:pPr>
      <w:bookmarkStart w:id="74" w:name="_Toc43912680"/>
      <w:r>
        <w:lastRenderedPageBreak/>
        <w:t>CorrTrim Downloading Inquiry [JU6]</w:t>
      </w:r>
      <w:bookmarkEnd w:id="74"/>
    </w:p>
    <w:p w14:paraId="2A8622B6" w14:textId="28FE40D9" w:rsidR="007E4D72" w:rsidRDefault="00AC0619" w:rsidP="007E4D72">
      <w:pPr>
        <w:pStyle w:val="Heading3"/>
      </w:pPr>
      <w:bookmarkStart w:id="75" w:name="_Toc43912681"/>
      <w:r>
        <w:t>Browse History</w:t>
      </w:r>
      <w:bookmarkEnd w:id="75"/>
    </w:p>
    <w:p w14:paraId="3D0A88F1" w14:textId="40B0C217" w:rsidR="00AC0619" w:rsidRPr="00AC0619" w:rsidRDefault="00AD2E35" w:rsidP="00AC0619">
      <w:r>
        <w:rPr>
          <w:noProof/>
        </w:rPr>
        <w:drawing>
          <wp:inline distT="0" distB="0" distL="0" distR="0" wp14:anchorId="71C3CF31" wp14:editId="130A2479">
            <wp:extent cx="5943600" cy="3256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1BDEC9A8" w14:textId="77777777" w:rsidR="00637C13" w:rsidRDefault="00637C13" w:rsidP="00637C13">
      <w:pPr>
        <w:pStyle w:val="Heading4"/>
      </w:pPr>
      <w:r>
        <w:t>Job #</w:t>
      </w:r>
    </w:p>
    <w:p w14:paraId="4CEAE578" w14:textId="77777777" w:rsidR="00637C13" w:rsidRDefault="00637C13" w:rsidP="00637C13">
      <w:r>
        <w:t xml:space="preserve">Enter the job number or you can do a </w:t>
      </w:r>
      <w:r>
        <w:rPr>
          <w:b/>
          <w:bCs/>
          <w:i/>
          <w:iCs/>
          <w:u w:val="single"/>
        </w:rPr>
        <w:t>“F1”</w:t>
      </w:r>
      <w:r>
        <w:t xml:space="preserve"> look-up from list.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62AA849C" w14:textId="792F162C" w:rsidR="00E41825" w:rsidRDefault="00E41825" w:rsidP="00E41825">
      <w:pPr>
        <w:pStyle w:val="Heading4"/>
      </w:pPr>
      <w:r>
        <w:t>Download Date</w:t>
      </w:r>
    </w:p>
    <w:p w14:paraId="3B7888FD" w14:textId="55D70E60" w:rsidR="007E4D72" w:rsidRDefault="00465C66" w:rsidP="007E4D72">
      <w:r>
        <w:t>Enter the download date of a file you wish to search for.</w:t>
      </w:r>
    </w:p>
    <w:p w14:paraId="364F5710" w14:textId="5E77FCEF" w:rsidR="0013643B" w:rsidRDefault="0013643B" w:rsidP="007E4D72"/>
    <w:p w14:paraId="3C2F4281" w14:textId="77777777" w:rsidR="0013643B" w:rsidRDefault="0013643B" w:rsidP="007E4D72"/>
    <w:p w14:paraId="26F18184" w14:textId="0725E4DE" w:rsidR="007E4D72" w:rsidRDefault="007E4D72" w:rsidP="007E4D72">
      <w:pPr>
        <w:pStyle w:val="Heading2"/>
      </w:pPr>
      <w:bookmarkStart w:id="76" w:name="_Toc43912682"/>
      <w:r>
        <w:t>CorrTrim Uploading Program [JU7]</w:t>
      </w:r>
      <w:bookmarkEnd w:id="76"/>
    </w:p>
    <w:p w14:paraId="53C9C0E2" w14:textId="3371D700" w:rsidR="00AD2E35" w:rsidRPr="00AD2E35" w:rsidRDefault="00AD2E35" w:rsidP="00AD2E35">
      <w:r>
        <w:rPr>
          <w:noProof/>
        </w:rPr>
        <w:drawing>
          <wp:inline distT="0" distB="0" distL="0" distR="0" wp14:anchorId="6AF98358" wp14:editId="0CFF266D">
            <wp:extent cx="4559935" cy="1472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9935" cy="1472565"/>
                    </a:xfrm>
                    <a:prstGeom prst="rect">
                      <a:avLst/>
                    </a:prstGeom>
                    <a:noFill/>
                    <a:ln>
                      <a:noFill/>
                    </a:ln>
                  </pic:spPr>
                </pic:pic>
              </a:graphicData>
            </a:graphic>
          </wp:inline>
        </w:drawing>
      </w:r>
    </w:p>
    <w:p w14:paraId="2F4F3529" w14:textId="09506143" w:rsidR="007E4D72" w:rsidRDefault="007E4D72" w:rsidP="007E4D72">
      <w:pPr>
        <w:pStyle w:val="Heading2"/>
      </w:pPr>
      <w:bookmarkStart w:id="77" w:name="_Toc43912683"/>
      <w:r>
        <w:lastRenderedPageBreak/>
        <w:t>CorrTrim Uploading History Inquiry [JU8]</w:t>
      </w:r>
      <w:bookmarkEnd w:id="77"/>
    </w:p>
    <w:p w14:paraId="0CB725E3" w14:textId="4153B500" w:rsidR="007E4D72" w:rsidRDefault="00AC0619" w:rsidP="007E4D72">
      <w:pPr>
        <w:pStyle w:val="Heading3"/>
      </w:pPr>
      <w:bookmarkStart w:id="78" w:name="_Toc43912684"/>
      <w:r>
        <w:t>Browse History</w:t>
      </w:r>
      <w:bookmarkEnd w:id="78"/>
    </w:p>
    <w:p w14:paraId="4353A7E0" w14:textId="4CFA6B2F" w:rsidR="00AC0619" w:rsidRPr="00AC0619" w:rsidRDefault="00AD2E35" w:rsidP="00AC0619">
      <w:r>
        <w:rPr>
          <w:noProof/>
        </w:rPr>
        <w:drawing>
          <wp:inline distT="0" distB="0" distL="0" distR="0" wp14:anchorId="1B0CB2D8" wp14:editId="593813A8">
            <wp:extent cx="5943600" cy="2922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22905"/>
                    </a:xfrm>
                    <a:prstGeom prst="rect">
                      <a:avLst/>
                    </a:prstGeom>
                    <a:noFill/>
                    <a:ln>
                      <a:noFill/>
                    </a:ln>
                  </pic:spPr>
                </pic:pic>
              </a:graphicData>
            </a:graphic>
          </wp:inline>
        </w:drawing>
      </w:r>
    </w:p>
    <w:p w14:paraId="2F4D2728" w14:textId="77777777" w:rsidR="00637C13" w:rsidRDefault="00637C13" w:rsidP="00637C13">
      <w:pPr>
        <w:pStyle w:val="Heading4"/>
      </w:pPr>
      <w:bookmarkStart w:id="79" w:name="_Hlk43825683"/>
      <w:r>
        <w:t>Job #</w:t>
      </w:r>
    </w:p>
    <w:p w14:paraId="3DE3F835" w14:textId="77777777" w:rsidR="00637C13" w:rsidRDefault="00637C13" w:rsidP="00637C13">
      <w:r>
        <w:t xml:space="preserve">Enter the job number or you can do a </w:t>
      </w:r>
      <w:r>
        <w:rPr>
          <w:b/>
          <w:bCs/>
          <w:i/>
          <w:iCs/>
          <w:u w:val="single"/>
        </w:rPr>
        <w:t>“F1”</w:t>
      </w:r>
      <w:r>
        <w:t xml:space="preserve"> look-up from list.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bookmarkEnd w:id="79"/>
    <w:p w14:paraId="6DB5D873" w14:textId="77777777" w:rsidR="00637C13" w:rsidRDefault="00637C13" w:rsidP="00637C13">
      <w:pPr>
        <w:pStyle w:val="Heading4"/>
      </w:pPr>
      <w:r>
        <w:t>Job #: 00</w:t>
      </w:r>
    </w:p>
    <w:p w14:paraId="743DB3C1" w14:textId="77777777" w:rsidR="00637C13" w:rsidRPr="0040338F" w:rsidRDefault="00637C13" w:rsidP="00637C13">
      <w:r>
        <w:t>Enter the sequential starting/finishing number for the job.</w:t>
      </w:r>
    </w:p>
    <w:p w14:paraId="1CC26753" w14:textId="16F0366E" w:rsidR="00E41825" w:rsidRDefault="00E41825" w:rsidP="00E41825">
      <w:pPr>
        <w:pStyle w:val="Heading4"/>
      </w:pPr>
      <w:r>
        <w:t>Import Date</w:t>
      </w:r>
    </w:p>
    <w:p w14:paraId="1ABF132C" w14:textId="75059D08" w:rsidR="007E4D72" w:rsidRDefault="00465C66" w:rsidP="007E4D72">
      <w:r>
        <w:t>Enter the import date of the history to search for.</w:t>
      </w:r>
    </w:p>
    <w:p w14:paraId="736621A8" w14:textId="218B643A" w:rsidR="0013643B" w:rsidRDefault="0013643B" w:rsidP="007E4D72"/>
    <w:p w14:paraId="7B90B698" w14:textId="25D21124" w:rsidR="0013643B" w:rsidRDefault="0013643B" w:rsidP="007E4D72"/>
    <w:p w14:paraId="06E84D5A" w14:textId="42181C76" w:rsidR="0013643B" w:rsidRDefault="0013643B" w:rsidP="007E4D72"/>
    <w:p w14:paraId="3208B801" w14:textId="1BD2F40F" w:rsidR="0013643B" w:rsidRDefault="0013643B" w:rsidP="007E4D72"/>
    <w:p w14:paraId="06E9ADB5" w14:textId="629C93DE" w:rsidR="0013643B" w:rsidRDefault="0013643B" w:rsidP="007E4D72"/>
    <w:p w14:paraId="2BE1A15D" w14:textId="77777777" w:rsidR="0013643B" w:rsidRDefault="0013643B" w:rsidP="007E4D72"/>
    <w:p w14:paraId="329A7E16" w14:textId="777D45C3" w:rsidR="007E4D72" w:rsidRDefault="007E4D72" w:rsidP="007E4D72">
      <w:pPr>
        <w:pStyle w:val="Heading1"/>
        <w:rPr>
          <w:b/>
          <w:bCs/>
        </w:rPr>
      </w:pPr>
      <w:bookmarkStart w:id="80" w:name="_Toc43912685"/>
      <w:r>
        <w:rPr>
          <w:b/>
          <w:bCs/>
        </w:rPr>
        <w:lastRenderedPageBreak/>
        <w:t>Close/Reopen Jobs [JC]</w:t>
      </w:r>
      <w:bookmarkEnd w:id="80"/>
    </w:p>
    <w:p w14:paraId="1BEA4C71" w14:textId="3971AF64" w:rsidR="003A53EB" w:rsidRDefault="003A53EB" w:rsidP="003A53EB">
      <w:pPr>
        <w:pStyle w:val="Heading2"/>
      </w:pPr>
      <w:bookmarkStart w:id="81" w:name="_Toc43912686"/>
      <w:r>
        <w:t>Overview</w:t>
      </w:r>
      <w:bookmarkEnd w:id="81"/>
    </w:p>
    <w:p w14:paraId="6FEC8C1E" w14:textId="77777777" w:rsidR="003A53EB" w:rsidRDefault="003A53EB" w:rsidP="003A53EB">
      <w:pPr>
        <w:rPr>
          <w:rFonts w:cstheme="minorHAnsi"/>
        </w:rPr>
      </w:pPr>
      <w:r w:rsidRPr="003A09FF">
        <w:rPr>
          <w:rFonts w:cstheme="minorHAnsi"/>
        </w:rPr>
        <w:t>The Close/Reopen Job process will reopen jobs which have been closed.  This will allow additional labor or material costs to be added to the job.  Once complete, the job must be reclosed.  When the job is closed again, the closing job variances for this job to reflect the new material and/or labor costs.</w:t>
      </w:r>
    </w:p>
    <w:p w14:paraId="60C83EA0" w14:textId="77777777" w:rsidR="003A53EB" w:rsidRDefault="003A53EB" w:rsidP="003A53EB">
      <w:pPr>
        <w:rPr>
          <w:rFonts w:cstheme="minorHAnsi"/>
        </w:rPr>
      </w:pPr>
      <w:r w:rsidRPr="003A09FF">
        <w:rPr>
          <w:rFonts w:cstheme="minorHAnsi"/>
        </w:rPr>
        <w:t>The purpose of closing a job is to trigger the Job Costing system to balance the General Ledger accounts created for the job so that closing job variances have been calculated.</w:t>
      </w:r>
    </w:p>
    <w:p w14:paraId="7D177755" w14:textId="77777777" w:rsidR="003A53EB" w:rsidRPr="005D3985" w:rsidRDefault="003A53EB" w:rsidP="003A53EB">
      <w:r w:rsidRPr="003A09FF">
        <w:rPr>
          <w:rFonts w:cstheme="minorHAnsi"/>
        </w:rPr>
        <w:t xml:space="preserve">To close a job simply press the </w:t>
      </w:r>
      <w:r w:rsidRPr="009278BE">
        <w:rPr>
          <w:rFonts w:cstheme="minorHAnsi"/>
          <w:b/>
          <w:bCs/>
          <w:i/>
          <w:iCs/>
          <w:u w:val="single"/>
        </w:rPr>
        <w:t>"C"</w:t>
      </w:r>
      <w:r w:rsidRPr="003A09FF">
        <w:rPr>
          <w:rFonts w:cstheme="minorHAnsi"/>
        </w:rPr>
        <w:t xml:space="preserve"> for close key.  To reopen a closed job, press the </w:t>
      </w:r>
      <w:r w:rsidRPr="009278BE">
        <w:rPr>
          <w:rFonts w:cstheme="minorHAnsi"/>
          <w:b/>
          <w:bCs/>
          <w:i/>
          <w:iCs/>
          <w:u w:val="single"/>
        </w:rPr>
        <w:t>"E"</w:t>
      </w:r>
      <w:r w:rsidRPr="003A09FF">
        <w:rPr>
          <w:rFonts w:cstheme="minorHAnsi"/>
        </w:rPr>
        <w:t xml:space="preserve"> key for reopen.  To review any of the details of this job prior to opening or closing, you may look at the line items, materials, machine routing, and the waste.  These have been applied previously to the job.</w:t>
      </w:r>
    </w:p>
    <w:p w14:paraId="6BE3EAC8" w14:textId="6B6323F1" w:rsidR="007E4D72" w:rsidRDefault="00AC0619" w:rsidP="007E4D72">
      <w:pPr>
        <w:pStyle w:val="Heading2"/>
      </w:pPr>
      <w:bookmarkStart w:id="82" w:name="_Toc43912687"/>
      <w:r>
        <w:t>Browse Jobs</w:t>
      </w:r>
      <w:bookmarkEnd w:id="82"/>
    </w:p>
    <w:p w14:paraId="5566D607" w14:textId="0ECA0A79" w:rsidR="00AC0619" w:rsidRDefault="00AD2E35" w:rsidP="00AC0619">
      <w:r>
        <w:rPr>
          <w:noProof/>
        </w:rPr>
        <w:drawing>
          <wp:inline distT="0" distB="0" distL="0" distR="0" wp14:anchorId="3C6F3BE3" wp14:editId="726CABB0">
            <wp:extent cx="5943600" cy="4484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inline>
        </w:drawing>
      </w:r>
    </w:p>
    <w:p w14:paraId="78008A03" w14:textId="61EEBACB" w:rsidR="0013643B" w:rsidRDefault="0013643B" w:rsidP="00AC0619"/>
    <w:p w14:paraId="1E80F09D" w14:textId="77777777" w:rsidR="0013643B" w:rsidRPr="00AC0619" w:rsidRDefault="0013643B" w:rsidP="00AC0619"/>
    <w:p w14:paraId="21B2DDDD" w14:textId="561621E5" w:rsidR="007E4D72" w:rsidRDefault="00AC0619" w:rsidP="007E4D72">
      <w:pPr>
        <w:pStyle w:val="Heading3"/>
      </w:pPr>
      <w:bookmarkStart w:id="83" w:name="_Toc43912688"/>
      <w:r>
        <w:lastRenderedPageBreak/>
        <w:t>Browse Jobs Field Definitions</w:t>
      </w:r>
      <w:bookmarkEnd w:id="83"/>
    </w:p>
    <w:p w14:paraId="2916F555" w14:textId="77777777" w:rsidR="00637C13" w:rsidRDefault="00637C13" w:rsidP="00637C13">
      <w:pPr>
        <w:pStyle w:val="Heading4"/>
      </w:pPr>
      <w:r>
        <w:t>Job #</w:t>
      </w:r>
    </w:p>
    <w:p w14:paraId="70CE9385" w14:textId="77777777" w:rsidR="00637C13" w:rsidRDefault="00637C13" w:rsidP="00637C13">
      <w:r>
        <w:t xml:space="preserve">Enter the job number or you can do a </w:t>
      </w:r>
      <w:r>
        <w:rPr>
          <w:b/>
          <w:bCs/>
          <w:i/>
          <w:iCs/>
          <w:u w:val="single"/>
        </w:rPr>
        <w:t>“F1”</w:t>
      </w:r>
      <w:r>
        <w:t xml:space="preserve"> look-up from list.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3FFE46C2" w14:textId="77777777" w:rsidR="00637C13" w:rsidRDefault="00637C13" w:rsidP="00637C13">
      <w:pPr>
        <w:pStyle w:val="Heading4"/>
      </w:pPr>
      <w:r>
        <w:t>Job #: 00</w:t>
      </w:r>
    </w:p>
    <w:p w14:paraId="18ED5A9E" w14:textId="77777777" w:rsidR="00637C13" w:rsidRPr="0040338F" w:rsidRDefault="00637C13" w:rsidP="00637C13">
      <w:r>
        <w:t>Enter the sequential starting/finishing number for the job.</w:t>
      </w:r>
    </w:p>
    <w:p w14:paraId="64BA2694" w14:textId="77777777" w:rsidR="00637C13" w:rsidRDefault="00637C13" w:rsidP="00637C13">
      <w:pPr>
        <w:pStyle w:val="Heading4"/>
      </w:pPr>
      <w:r>
        <w:t>FG Item #</w:t>
      </w:r>
    </w:p>
    <w:p w14:paraId="5466EB09" w14:textId="77777777" w:rsidR="00637C13" w:rsidRDefault="00637C13" w:rsidP="00637C13">
      <w:r>
        <w:t xml:space="preserve">Enter the FG item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0B5387FF" w14:textId="77777777" w:rsidR="00637C13" w:rsidRDefault="00637C13" w:rsidP="00637C13">
      <w:pPr>
        <w:pStyle w:val="Heading4"/>
      </w:pPr>
      <w:r>
        <w:t>Customer #</w:t>
      </w:r>
    </w:p>
    <w:p w14:paraId="1E94FF4E" w14:textId="77777777" w:rsidR="00637C13" w:rsidRPr="0040338F" w:rsidRDefault="00637C13" w:rsidP="00637C13">
      <w:r w:rsidRPr="0040338F">
        <w:t xml:space="preserve">Enter customer number or you may use the </w:t>
      </w:r>
      <w:r>
        <w:rPr>
          <w:b/>
          <w:bCs/>
          <w:i/>
          <w:iCs/>
          <w:u w:val="single"/>
        </w:rPr>
        <w:t>“F1”</w:t>
      </w:r>
      <w:r w:rsidRPr="0040338F">
        <w:t xml:space="preserve"> look-up.  A partial description may be typed into any field or data may be entered into multiple fields followed by pressing the </w:t>
      </w:r>
      <w:r>
        <w:rPr>
          <w:b/>
          <w:bCs/>
          <w:i/>
          <w:iCs/>
          <w:u w:val="single"/>
        </w:rPr>
        <w:t>“Go”</w:t>
      </w:r>
      <w:r w:rsidRPr="0040338F">
        <w:t xml:space="preserve"> button to sort the fields by the criteria that was entered. Once the data is presented on the screen the YELLOW column heading may be clicked to sort that specific column in ascending or descending order.</w:t>
      </w:r>
    </w:p>
    <w:p w14:paraId="5513199E" w14:textId="77777777" w:rsidR="00637C13" w:rsidRDefault="00637C13" w:rsidP="00637C13">
      <w:pPr>
        <w:pStyle w:val="Heading4"/>
      </w:pPr>
      <w:r>
        <w:t>Estimate #</w:t>
      </w:r>
    </w:p>
    <w:p w14:paraId="58CAAAC6" w14:textId="77777777" w:rsidR="00637C13" w:rsidRDefault="00637C13" w:rsidP="00637C13">
      <w:r>
        <w:t xml:space="preserve">Enter the estimate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720648BD" w14:textId="77777777" w:rsidR="00637C13" w:rsidRDefault="00637C13" w:rsidP="00637C13">
      <w:pPr>
        <w:pStyle w:val="Heading4"/>
      </w:pPr>
      <w:r>
        <w:t>Order #</w:t>
      </w:r>
    </w:p>
    <w:p w14:paraId="7621808E" w14:textId="77777777" w:rsidR="00637C13" w:rsidRDefault="00637C13" w:rsidP="00637C13">
      <w:r>
        <w:t xml:space="preserve">Enter order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7E4DB833" w14:textId="77777777" w:rsidR="00637C13" w:rsidRDefault="00637C13" w:rsidP="00637C13">
      <w:pPr>
        <w:pStyle w:val="Heading4"/>
      </w:pPr>
      <w:r>
        <w:t>Begin Due date / End Due Date</w:t>
      </w:r>
    </w:p>
    <w:p w14:paraId="06A07D08" w14:textId="77777777" w:rsidR="00637C13" w:rsidRPr="00CD3A05" w:rsidRDefault="00637C13" w:rsidP="00637C13">
      <w:r>
        <w:t>Enter the starting and ending due date for the search.</w:t>
      </w:r>
    </w:p>
    <w:p w14:paraId="55E96329" w14:textId="77777777" w:rsidR="00637C13" w:rsidRDefault="00637C13" w:rsidP="00637C13">
      <w:pPr>
        <w:pStyle w:val="Heading4"/>
      </w:pPr>
      <w:r>
        <w:t>Open Jobs – Toggle Box</w:t>
      </w:r>
    </w:p>
    <w:p w14:paraId="758E1221" w14:textId="77777777" w:rsidR="00637C13" w:rsidRDefault="00637C13" w:rsidP="00637C13">
      <w:r>
        <w:t>To search Open Jobs, make sure that the Open Jobs toggle box is checked.</w:t>
      </w:r>
    </w:p>
    <w:p w14:paraId="665A6DF4" w14:textId="77777777" w:rsidR="00637C13" w:rsidRDefault="00637C13" w:rsidP="00637C13">
      <w:pPr>
        <w:pStyle w:val="Heading4"/>
      </w:pPr>
      <w:r>
        <w:t>Close Jobs – Toggle Box</w:t>
      </w:r>
    </w:p>
    <w:p w14:paraId="36390E1F" w14:textId="77777777" w:rsidR="00637C13" w:rsidRDefault="00637C13" w:rsidP="00637C13">
      <w:r>
        <w:t>To search Closed Jobs, make sure that the Close Job toggle box is checked.</w:t>
      </w:r>
    </w:p>
    <w:p w14:paraId="45DF84FE" w14:textId="77777777" w:rsidR="00637C13" w:rsidRPr="004E2F29" w:rsidRDefault="00637C13" w:rsidP="00637C13"/>
    <w:p w14:paraId="106215AA" w14:textId="0ABE7CCB" w:rsidR="00AC0619" w:rsidRDefault="00AC0619" w:rsidP="00AC0619">
      <w:pPr>
        <w:pStyle w:val="Heading2"/>
      </w:pPr>
      <w:bookmarkStart w:id="84" w:name="_Toc43912689"/>
      <w:r>
        <w:lastRenderedPageBreak/>
        <w:t>View Jobs</w:t>
      </w:r>
      <w:bookmarkEnd w:id="84"/>
    </w:p>
    <w:p w14:paraId="48C626F3" w14:textId="069AA39E" w:rsidR="00AC0619" w:rsidRPr="00AC0619" w:rsidRDefault="00AD2E35" w:rsidP="00AC0619">
      <w:r>
        <w:rPr>
          <w:noProof/>
        </w:rPr>
        <w:drawing>
          <wp:inline distT="0" distB="0" distL="0" distR="0" wp14:anchorId="13698ECB" wp14:editId="28F746A5">
            <wp:extent cx="5943600" cy="4474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5D4E8CCD" w14:textId="77777777" w:rsidR="0010524D" w:rsidRDefault="0010524D" w:rsidP="0010524D">
      <w:pPr>
        <w:pStyle w:val="Heading4"/>
      </w:pPr>
      <w:r>
        <w:t>NEXT</w:t>
      </w:r>
    </w:p>
    <w:p w14:paraId="297C7D13" w14:textId="524D5247" w:rsidR="0010524D" w:rsidRDefault="0010524D" w:rsidP="0010524D">
      <w:r>
        <w:t xml:space="preserve">Press </w:t>
      </w:r>
      <w:r w:rsidRPr="00B86B9F">
        <w:rPr>
          <w:b/>
          <w:bCs/>
          <w:i/>
          <w:iCs/>
          <w:u w:val="single"/>
        </w:rPr>
        <w:t>"N"</w:t>
      </w:r>
      <w:r>
        <w:t xml:space="preserve"> (Next) to find next Job to view or modify. Alternatively, press the </w:t>
      </w:r>
      <w:r>
        <w:rPr>
          <w:b/>
          <w:bCs/>
          <w:i/>
          <w:iCs/>
          <w:u w:val="single"/>
        </w:rPr>
        <w:t>“Right Arrow”</w:t>
      </w:r>
      <w:r>
        <w:t xml:space="preserve"> on the screen.</w:t>
      </w:r>
    </w:p>
    <w:p w14:paraId="27D70B42" w14:textId="77777777" w:rsidR="0010524D" w:rsidRDefault="0010524D" w:rsidP="0010524D">
      <w:pPr>
        <w:pStyle w:val="Heading4"/>
      </w:pPr>
      <w:r>
        <w:t>PREVIOUS</w:t>
      </w:r>
    </w:p>
    <w:p w14:paraId="7FD7B625" w14:textId="0EF7F3AF" w:rsidR="0010524D" w:rsidRDefault="0010524D" w:rsidP="0010524D">
      <w:r>
        <w:t xml:space="preserve">Press </w:t>
      </w:r>
      <w:r w:rsidRPr="00B86B9F">
        <w:rPr>
          <w:b/>
          <w:bCs/>
          <w:i/>
          <w:iCs/>
          <w:u w:val="single"/>
        </w:rPr>
        <w:t>"P"</w:t>
      </w:r>
      <w:r>
        <w:t xml:space="preserve"> (Previous) to find previous Job to view or modify.</w:t>
      </w:r>
      <w:r w:rsidRPr="00EA7FC0">
        <w:t xml:space="preserve"> </w:t>
      </w:r>
      <w:r>
        <w:t xml:space="preserve">Alternatively, press the </w:t>
      </w:r>
      <w:r>
        <w:rPr>
          <w:b/>
          <w:bCs/>
          <w:i/>
          <w:iCs/>
          <w:u w:val="single"/>
        </w:rPr>
        <w:t>“Left Arrow”</w:t>
      </w:r>
      <w:r>
        <w:t xml:space="preserve"> on the screen.</w:t>
      </w:r>
    </w:p>
    <w:p w14:paraId="054ACCD0" w14:textId="79F274B5" w:rsidR="00482624" w:rsidRDefault="00482624" w:rsidP="00482624">
      <w:pPr>
        <w:pStyle w:val="Heading4"/>
      </w:pPr>
      <w:r>
        <w:t>CLOSE</w:t>
      </w:r>
    </w:p>
    <w:p w14:paraId="65744E38" w14:textId="05668E87" w:rsidR="00F2476A" w:rsidRDefault="00F2476A" w:rsidP="00F2476A">
      <w:r>
        <w:t xml:space="preserve">Click the </w:t>
      </w:r>
      <w:r>
        <w:rPr>
          <w:b/>
          <w:bCs/>
          <w:i/>
          <w:iCs/>
          <w:u w:val="single"/>
        </w:rPr>
        <w:t>“Close”</w:t>
      </w:r>
      <w:r>
        <w:t xml:space="preserve"> button to close the current Job.</w:t>
      </w:r>
    </w:p>
    <w:p w14:paraId="4A76966D" w14:textId="6BE39AA8" w:rsidR="0013643B" w:rsidRDefault="0013643B" w:rsidP="00F2476A"/>
    <w:p w14:paraId="15B11379" w14:textId="083D5BB9" w:rsidR="0013643B" w:rsidRDefault="0013643B" w:rsidP="00F2476A"/>
    <w:p w14:paraId="34F47E3B" w14:textId="77777777" w:rsidR="0013643B" w:rsidRPr="00F2476A" w:rsidRDefault="0013643B" w:rsidP="00F2476A"/>
    <w:p w14:paraId="3041DBEC" w14:textId="09820A37" w:rsidR="007E4D72" w:rsidRDefault="007E4D72" w:rsidP="007E4D72">
      <w:pPr>
        <w:pStyle w:val="Heading1"/>
        <w:rPr>
          <w:b/>
          <w:bCs/>
        </w:rPr>
      </w:pPr>
      <w:bookmarkStart w:id="85" w:name="_Toc43912690"/>
      <w:r>
        <w:rPr>
          <w:b/>
          <w:bCs/>
        </w:rPr>
        <w:lastRenderedPageBreak/>
        <w:t>Query Jobs [JQ]</w:t>
      </w:r>
      <w:bookmarkEnd w:id="85"/>
    </w:p>
    <w:p w14:paraId="699EC36D" w14:textId="1DE4CD2E" w:rsidR="007E4D72" w:rsidRDefault="00AC0619" w:rsidP="007E4D72">
      <w:pPr>
        <w:pStyle w:val="Heading2"/>
      </w:pPr>
      <w:bookmarkStart w:id="86" w:name="_Toc43912691"/>
      <w:r>
        <w:t>Job Variance [JQ1]</w:t>
      </w:r>
      <w:bookmarkEnd w:id="86"/>
    </w:p>
    <w:p w14:paraId="23AE3BC7" w14:textId="77777777" w:rsidR="00D67544" w:rsidRPr="009278BE" w:rsidRDefault="00D67544" w:rsidP="00D67544">
      <w:r w:rsidRPr="003A09FF">
        <w:rPr>
          <w:rFonts w:cstheme="minorHAnsi"/>
        </w:rPr>
        <w:t>The Inquiries provide up to date information on cost variances and production variances by material cost, labor cost, labor hours and production quantities for each job and each machine within a job.</w:t>
      </w:r>
    </w:p>
    <w:p w14:paraId="0ABC0C82" w14:textId="74455BD2" w:rsidR="007E4D72" w:rsidRDefault="00AC0619" w:rsidP="007E4D72">
      <w:pPr>
        <w:pStyle w:val="Heading3"/>
      </w:pPr>
      <w:bookmarkStart w:id="87" w:name="_Toc43912692"/>
      <w:r>
        <w:t>Browse Jobs</w:t>
      </w:r>
      <w:bookmarkEnd w:id="87"/>
    </w:p>
    <w:p w14:paraId="23E07D4E" w14:textId="6AB78992" w:rsidR="00AC0619" w:rsidRPr="00AC0619" w:rsidRDefault="00AD2E35" w:rsidP="00AC0619">
      <w:r>
        <w:rPr>
          <w:noProof/>
        </w:rPr>
        <w:drawing>
          <wp:inline distT="0" distB="0" distL="0" distR="0" wp14:anchorId="5BAD516D" wp14:editId="44F7F58B">
            <wp:extent cx="5943600" cy="4296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296410"/>
                    </a:xfrm>
                    <a:prstGeom prst="rect">
                      <a:avLst/>
                    </a:prstGeom>
                    <a:noFill/>
                    <a:ln>
                      <a:noFill/>
                    </a:ln>
                  </pic:spPr>
                </pic:pic>
              </a:graphicData>
            </a:graphic>
          </wp:inline>
        </w:drawing>
      </w:r>
    </w:p>
    <w:p w14:paraId="375E1984" w14:textId="77777777" w:rsidR="00637C13" w:rsidRDefault="00637C13" w:rsidP="00637C13">
      <w:pPr>
        <w:pStyle w:val="Heading4"/>
      </w:pPr>
      <w:r>
        <w:t>Job #</w:t>
      </w:r>
    </w:p>
    <w:p w14:paraId="30059E97" w14:textId="77777777" w:rsidR="00637C13" w:rsidRDefault="00637C13" w:rsidP="00637C13">
      <w:r>
        <w:t xml:space="preserve">Enter the job number or you can do a </w:t>
      </w:r>
      <w:r>
        <w:rPr>
          <w:b/>
          <w:bCs/>
          <w:i/>
          <w:iCs/>
          <w:u w:val="single"/>
        </w:rPr>
        <w:t>“F1”</w:t>
      </w:r>
      <w:r>
        <w:t xml:space="preserve"> look-up from list.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62A1E530" w14:textId="77777777" w:rsidR="00637C13" w:rsidRDefault="00637C13" w:rsidP="00637C13">
      <w:pPr>
        <w:pStyle w:val="Heading4"/>
      </w:pPr>
      <w:r>
        <w:t>Job #: 00</w:t>
      </w:r>
    </w:p>
    <w:p w14:paraId="77E25693" w14:textId="77777777" w:rsidR="00637C13" w:rsidRPr="0040338F" w:rsidRDefault="00637C13" w:rsidP="00637C13">
      <w:r>
        <w:t>Enter the sequential starting/finishing number for the job.</w:t>
      </w:r>
    </w:p>
    <w:p w14:paraId="41203412" w14:textId="77777777" w:rsidR="00637C13" w:rsidRDefault="00637C13" w:rsidP="00637C13">
      <w:pPr>
        <w:pStyle w:val="Heading4"/>
      </w:pPr>
      <w:r>
        <w:t>FG Item #</w:t>
      </w:r>
    </w:p>
    <w:p w14:paraId="0B7A7B52" w14:textId="77777777" w:rsidR="00637C13" w:rsidRDefault="00637C13" w:rsidP="00637C13">
      <w:r>
        <w:t xml:space="preserve">Enter the FG item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74D9B807" w14:textId="77777777" w:rsidR="00637C13" w:rsidRDefault="00637C13" w:rsidP="00637C13">
      <w:pPr>
        <w:pStyle w:val="Heading4"/>
      </w:pPr>
      <w:r>
        <w:lastRenderedPageBreak/>
        <w:t>Customer #</w:t>
      </w:r>
    </w:p>
    <w:p w14:paraId="5F75CA12" w14:textId="77777777" w:rsidR="00637C13" w:rsidRPr="0040338F" w:rsidRDefault="00637C13" w:rsidP="00637C13">
      <w:r w:rsidRPr="0040338F">
        <w:t xml:space="preserve">Enter customer number or you may use the </w:t>
      </w:r>
      <w:r>
        <w:rPr>
          <w:b/>
          <w:bCs/>
          <w:i/>
          <w:iCs/>
          <w:u w:val="single"/>
        </w:rPr>
        <w:t>“F1”</w:t>
      </w:r>
      <w:r w:rsidRPr="0040338F">
        <w:t xml:space="preserve"> look-up.  A partial description may be typed into any field or data may be entered into multiple fields followed by pressing the </w:t>
      </w:r>
      <w:r>
        <w:rPr>
          <w:b/>
          <w:bCs/>
          <w:i/>
          <w:iCs/>
          <w:u w:val="single"/>
        </w:rPr>
        <w:t>“Go”</w:t>
      </w:r>
      <w:r w:rsidRPr="0040338F">
        <w:t xml:space="preserve"> button to sort the fields by the criteria that was entered. Once the data is presented on the screen the YELLOW column heading may be clicked to sort that specific column in ascending or descending order.</w:t>
      </w:r>
    </w:p>
    <w:p w14:paraId="44D5F32C" w14:textId="77777777" w:rsidR="00637C13" w:rsidRDefault="00637C13" w:rsidP="00637C13">
      <w:pPr>
        <w:pStyle w:val="Heading4"/>
      </w:pPr>
      <w:r>
        <w:t>Estimate #</w:t>
      </w:r>
    </w:p>
    <w:p w14:paraId="5EDEC8A2" w14:textId="77777777" w:rsidR="00637C13" w:rsidRDefault="00637C13" w:rsidP="00637C13">
      <w:r>
        <w:t xml:space="preserve">Enter the estimate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23C3CD0A" w14:textId="77777777" w:rsidR="00637C13" w:rsidRDefault="00637C13" w:rsidP="00637C13">
      <w:pPr>
        <w:pStyle w:val="Heading4"/>
      </w:pPr>
      <w:r>
        <w:t>Order #</w:t>
      </w:r>
    </w:p>
    <w:p w14:paraId="299DB879" w14:textId="77777777" w:rsidR="00637C13" w:rsidRDefault="00637C13" w:rsidP="00637C13">
      <w:r>
        <w:t xml:space="preserve">Enter order number or you may use the </w:t>
      </w:r>
      <w:r>
        <w:rPr>
          <w:b/>
          <w:bCs/>
          <w:i/>
          <w:iCs/>
          <w:u w:val="single"/>
        </w:rPr>
        <w:t>“F1”</w:t>
      </w:r>
      <w:r>
        <w:t xml:space="preserve"> look-up. A partial description may be typed into any field or data may be entered into multiple fields followed by pressing the </w:t>
      </w:r>
      <w:r>
        <w:rPr>
          <w:b/>
          <w:bCs/>
          <w:i/>
          <w:iCs/>
          <w:u w:val="single"/>
        </w:rPr>
        <w:t>“Go”</w:t>
      </w:r>
      <w:r>
        <w:t xml:space="preserve"> button to sort the fields by the criteria that was entered. Once the data is presented on the screen, the YELLOW column heading may be clicked to sort that specific column in ascending or descending order.         </w:t>
      </w:r>
    </w:p>
    <w:p w14:paraId="22BACA82" w14:textId="77777777" w:rsidR="00637C13" w:rsidRDefault="00637C13" w:rsidP="00637C13">
      <w:pPr>
        <w:pStyle w:val="Heading4"/>
      </w:pPr>
      <w:r>
        <w:t>Begin Due date / End Due Date</w:t>
      </w:r>
    </w:p>
    <w:p w14:paraId="72F79AD1" w14:textId="77777777" w:rsidR="00637C13" w:rsidRPr="00CD3A05" w:rsidRDefault="00637C13" w:rsidP="00637C13">
      <w:r>
        <w:t>Enter the starting and ending due date for the search.</w:t>
      </w:r>
    </w:p>
    <w:p w14:paraId="1FFB299B" w14:textId="77777777" w:rsidR="00637C13" w:rsidRDefault="00637C13" w:rsidP="00637C13">
      <w:pPr>
        <w:pStyle w:val="Heading4"/>
      </w:pPr>
      <w:r>
        <w:t>Open Jobs – Toggle Box</w:t>
      </w:r>
    </w:p>
    <w:p w14:paraId="0177E585" w14:textId="77777777" w:rsidR="00637C13" w:rsidRDefault="00637C13" w:rsidP="00637C13">
      <w:r>
        <w:t>To search Open Jobs, make sure that the Open Jobs toggle box is checked.</w:t>
      </w:r>
    </w:p>
    <w:p w14:paraId="6FACDA5B" w14:textId="77777777" w:rsidR="00637C13" w:rsidRDefault="00637C13" w:rsidP="00637C13">
      <w:pPr>
        <w:pStyle w:val="Heading4"/>
      </w:pPr>
      <w:r>
        <w:t>Close Jobs – Toggle Box</w:t>
      </w:r>
    </w:p>
    <w:p w14:paraId="5541DA5B" w14:textId="74F404E9" w:rsidR="00637C13" w:rsidRDefault="00637C13" w:rsidP="00637C13">
      <w:r>
        <w:t>To search Closed Jobs, make sure that the Close Job toggle box is checked.</w:t>
      </w:r>
    </w:p>
    <w:p w14:paraId="506D4C1D" w14:textId="6904B509" w:rsidR="0013643B" w:rsidRDefault="0013643B" w:rsidP="00637C13"/>
    <w:p w14:paraId="74A20ACF" w14:textId="0785A0A9" w:rsidR="0013643B" w:rsidRDefault="0013643B" w:rsidP="00637C13"/>
    <w:p w14:paraId="2C7137CE" w14:textId="77777777" w:rsidR="0013643B" w:rsidRDefault="0013643B" w:rsidP="00637C13"/>
    <w:p w14:paraId="5A62BFD5" w14:textId="77777777" w:rsidR="00637C13" w:rsidRPr="004E2F29" w:rsidRDefault="00637C13" w:rsidP="00637C13"/>
    <w:p w14:paraId="73004BD9" w14:textId="3C58D404" w:rsidR="00AC0619" w:rsidRDefault="00AC0619" w:rsidP="00AC0619">
      <w:pPr>
        <w:pStyle w:val="Heading3"/>
      </w:pPr>
      <w:bookmarkStart w:id="88" w:name="_Toc43912693"/>
      <w:r>
        <w:lastRenderedPageBreak/>
        <w:t>View Jobs</w:t>
      </w:r>
      <w:bookmarkEnd w:id="88"/>
    </w:p>
    <w:p w14:paraId="36CA7053" w14:textId="105313F9" w:rsidR="00AC0619" w:rsidRPr="00AC0619" w:rsidRDefault="00AD2E35" w:rsidP="00AC0619">
      <w:r>
        <w:rPr>
          <w:noProof/>
        </w:rPr>
        <w:drawing>
          <wp:inline distT="0" distB="0" distL="0" distR="0" wp14:anchorId="660B5CB4" wp14:editId="6B959AC6">
            <wp:extent cx="5943600"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14:paraId="23C1EE1E" w14:textId="77777777" w:rsidR="0010524D" w:rsidRDefault="0010524D" w:rsidP="0010524D">
      <w:pPr>
        <w:pStyle w:val="Heading4"/>
      </w:pPr>
      <w:r>
        <w:t>NEXT</w:t>
      </w:r>
    </w:p>
    <w:p w14:paraId="61D8B902" w14:textId="430B3CB1" w:rsidR="0010524D" w:rsidRDefault="0010524D" w:rsidP="0010524D">
      <w:r>
        <w:t xml:space="preserve">Press </w:t>
      </w:r>
      <w:r w:rsidRPr="00B86B9F">
        <w:rPr>
          <w:b/>
          <w:bCs/>
          <w:i/>
          <w:iCs/>
          <w:u w:val="single"/>
        </w:rPr>
        <w:t>"N"</w:t>
      </w:r>
      <w:r>
        <w:t xml:space="preserve"> (Next) to find next Job to view. Alternatively, press the </w:t>
      </w:r>
      <w:r>
        <w:rPr>
          <w:b/>
          <w:bCs/>
          <w:i/>
          <w:iCs/>
          <w:u w:val="single"/>
        </w:rPr>
        <w:t>“Right Arrow”</w:t>
      </w:r>
      <w:r>
        <w:t xml:space="preserve"> on the screen.</w:t>
      </w:r>
    </w:p>
    <w:p w14:paraId="523E5FD6" w14:textId="77777777" w:rsidR="0010524D" w:rsidRDefault="0010524D" w:rsidP="0010524D">
      <w:pPr>
        <w:pStyle w:val="Heading4"/>
      </w:pPr>
      <w:r>
        <w:t>PREVIOUS</w:t>
      </w:r>
    </w:p>
    <w:p w14:paraId="3DEF73FA" w14:textId="0E76AD76" w:rsidR="0010524D" w:rsidRDefault="0010524D" w:rsidP="0010524D">
      <w:r>
        <w:t xml:space="preserve">Press </w:t>
      </w:r>
      <w:r w:rsidRPr="00B86B9F">
        <w:rPr>
          <w:b/>
          <w:bCs/>
          <w:i/>
          <w:iCs/>
          <w:u w:val="single"/>
        </w:rPr>
        <w:t>"P"</w:t>
      </w:r>
      <w:r>
        <w:t xml:space="preserve"> (Previous) to find previous Job to view.</w:t>
      </w:r>
      <w:r w:rsidRPr="00EA7FC0">
        <w:t xml:space="preserve"> </w:t>
      </w:r>
      <w:r>
        <w:t xml:space="preserve">Alternatively, press the </w:t>
      </w:r>
      <w:r>
        <w:rPr>
          <w:b/>
          <w:bCs/>
          <w:i/>
          <w:iCs/>
          <w:u w:val="single"/>
        </w:rPr>
        <w:t>“Left Arrow”</w:t>
      </w:r>
      <w:r>
        <w:t xml:space="preserve"> on the screen.</w:t>
      </w:r>
    </w:p>
    <w:p w14:paraId="79E93040" w14:textId="01ED03C9" w:rsidR="0013643B" w:rsidRDefault="0013643B" w:rsidP="0010524D"/>
    <w:p w14:paraId="7CB6E54C" w14:textId="5E9BCFE4" w:rsidR="0013643B" w:rsidRDefault="0013643B" w:rsidP="0010524D"/>
    <w:p w14:paraId="1A83520B" w14:textId="4D1A3150" w:rsidR="0013643B" w:rsidRDefault="0013643B" w:rsidP="0010524D"/>
    <w:p w14:paraId="00E2B032" w14:textId="72EF53DD" w:rsidR="0013643B" w:rsidRDefault="0013643B" w:rsidP="0010524D"/>
    <w:p w14:paraId="627143EA" w14:textId="79FE7E90" w:rsidR="0013643B" w:rsidRDefault="0013643B" w:rsidP="0010524D"/>
    <w:p w14:paraId="334A4A7B" w14:textId="649F7EAD" w:rsidR="0013643B" w:rsidRDefault="0013643B" w:rsidP="0010524D"/>
    <w:p w14:paraId="55CB97C6" w14:textId="263ED920" w:rsidR="0013643B" w:rsidRDefault="0013643B" w:rsidP="0010524D"/>
    <w:p w14:paraId="541C5CDE" w14:textId="27BDD7D5" w:rsidR="0013643B" w:rsidRDefault="0013643B" w:rsidP="0010524D"/>
    <w:p w14:paraId="390DDC2C" w14:textId="06AD71C0" w:rsidR="0013643B" w:rsidRDefault="0013643B" w:rsidP="0010524D"/>
    <w:p w14:paraId="46F176A4" w14:textId="158F008F" w:rsidR="0013643B" w:rsidRDefault="0013643B" w:rsidP="0010524D"/>
    <w:p w14:paraId="2A153D4D" w14:textId="1E6F9629" w:rsidR="0013643B" w:rsidRDefault="0013643B" w:rsidP="0010524D"/>
    <w:p w14:paraId="39E068F4" w14:textId="1143D5D2" w:rsidR="0013643B" w:rsidRDefault="0013643B" w:rsidP="0010524D"/>
    <w:p w14:paraId="726E8EA3" w14:textId="77777777" w:rsidR="0013643B" w:rsidRDefault="0013643B" w:rsidP="0010524D"/>
    <w:p w14:paraId="335705F2" w14:textId="31DE7517" w:rsidR="00AC0619" w:rsidRDefault="00AC0619" w:rsidP="00AC0619">
      <w:pPr>
        <w:pStyle w:val="Heading3"/>
      </w:pPr>
      <w:bookmarkStart w:id="89" w:name="_Toc43912694"/>
      <w:r>
        <w:lastRenderedPageBreak/>
        <w:t>Material</w:t>
      </w:r>
      <w:bookmarkEnd w:id="89"/>
    </w:p>
    <w:p w14:paraId="3E3EC028" w14:textId="655F8089" w:rsidR="00AC0619" w:rsidRDefault="00D67544" w:rsidP="00AC0619">
      <w:pPr>
        <w:rPr>
          <w:rFonts w:cstheme="minorHAnsi"/>
        </w:rPr>
      </w:pPr>
      <w:r w:rsidRPr="003A09FF">
        <w:rPr>
          <w:rFonts w:cstheme="minorHAnsi"/>
        </w:rPr>
        <w:t xml:space="preserve">By pressing the </w:t>
      </w:r>
      <w:r w:rsidRPr="009278BE">
        <w:rPr>
          <w:rFonts w:cstheme="minorHAnsi"/>
          <w:b/>
          <w:bCs/>
          <w:i/>
          <w:iCs/>
          <w:u w:val="single"/>
        </w:rPr>
        <w:t>"M"</w:t>
      </w:r>
      <w:r w:rsidRPr="003A09FF">
        <w:rPr>
          <w:rFonts w:cstheme="minorHAnsi"/>
        </w:rPr>
        <w:t xml:space="preserve"> key for materials, a list for all materials that was transferred to the job will be displayed showing each form and blank with all of the associated materials with the actual standard costs, quantities and costs, and the associated variance.</w:t>
      </w:r>
    </w:p>
    <w:p w14:paraId="1BD2E31C" w14:textId="795C1735" w:rsidR="00AD2E35" w:rsidRPr="00AC0619" w:rsidRDefault="0013643B" w:rsidP="00AC0619">
      <w:r>
        <w:rPr>
          <w:noProof/>
        </w:rPr>
        <w:drawing>
          <wp:inline distT="0" distB="0" distL="0" distR="0" wp14:anchorId="73036411" wp14:editId="2A2C317B">
            <wp:extent cx="5937885" cy="2244437"/>
            <wp:effectExtent l="0" t="0" r="5715"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8625" cy="2248497"/>
                    </a:xfrm>
                    <a:prstGeom prst="rect">
                      <a:avLst/>
                    </a:prstGeom>
                    <a:noFill/>
                    <a:ln>
                      <a:noFill/>
                    </a:ln>
                  </pic:spPr>
                </pic:pic>
              </a:graphicData>
            </a:graphic>
          </wp:inline>
        </w:drawing>
      </w:r>
    </w:p>
    <w:p w14:paraId="0448438D" w14:textId="77777777" w:rsidR="0010524D" w:rsidRDefault="0010524D" w:rsidP="0010524D">
      <w:pPr>
        <w:pStyle w:val="Heading4"/>
      </w:pPr>
      <w:r>
        <w:t>NEXT</w:t>
      </w:r>
    </w:p>
    <w:p w14:paraId="63541C30" w14:textId="63A0390E" w:rsidR="0010524D" w:rsidRDefault="0010524D" w:rsidP="0010524D">
      <w:r>
        <w:t xml:space="preserve">Press </w:t>
      </w:r>
      <w:r w:rsidRPr="00B86B9F">
        <w:rPr>
          <w:b/>
          <w:bCs/>
          <w:i/>
          <w:iCs/>
          <w:u w:val="single"/>
        </w:rPr>
        <w:t>"N"</w:t>
      </w:r>
      <w:r>
        <w:t xml:space="preserve"> (Next) to find next Material to vie</w:t>
      </w:r>
      <w:r w:rsidR="004A1C3F">
        <w:t>w</w:t>
      </w:r>
      <w:r>
        <w:t xml:space="preserve">. Alternatively, press the </w:t>
      </w:r>
      <w:r>
        <w:rPr>
          <w:b/>
          <w:bCs/>
          <w:i/>
          <w:iCs/>
          <w:u w:val="single"/>
        </w:rPr>
        <w:t>“Right Arrow”</w:t>
      </w:r>
      <w:r>
        <w:t xml:space="preserve"> on the screen.</w:t>
      </w:r>
    </w:p>
    <w:p w14:paraId="2CCA3E79" w14:textId="77777777" w:rsidR="0010524D" w:rsidRDefault="0010524D" w:rsidP="0010524D">
      <w:pPr>
        <w:pStyle w:val="Heading4"/>
      </w:pPr>
      <w:r>
        <w:t>PREVIOUS</w:t>
      </w:r>
    </w:p>
    <w:p w14:paraId="65CB640C" w14:textId="14B9AE99" w:rsidR="0010524D" w:rsidRDefault="0010524D" w:rsidP="0010524D">
      <w:r>
        <w:t xml:space="preserve">Press </w:t>
      </w:r>
      <w:r w:rsidRPr="00B86B9F">
        <w:rPr>
          <w:b/>
          <w:bCs/>
          <w:i/>
          <w:iCs/>
          <w:u w:val="single"/>
        </w:rPr>
        <w:t>"P"</w:t>
      </w:r>
      <w:r>
        <w:t xml:space="preserve"> (Previous) to find previous Material to view.</w:t>
      </w:r>
      <w:r w:rsidRPr="00EA7FC0">
        <w:t xml:space="preserve"> </w:t>
      </w:r>
      <w:r>
        <w:t xml:space="preserve">Alternatively, press the </w:t>
      </w:r>
      <w:r>
        <w:rPr>
          <w:b/>
          <w:bCs/>
          <w:i/>
          <w:iCs/>
          <w:u w:val="single"/>
        </w:rPr>
        <w:t>“Left Arrow”</w:t>
      </w:r>
      <w:r>
        <w:t xml:space="preserve"> on the screen.</w:t>
      </w:r>
    </w:p>
    <w:p w14:paraId="0F9830AF" w14:textId="62209E3E" w:rsidR="00AC0619" w:rsidRDefault="00AC0619" w:rsidP="00AC0619">
      <w:pPr>
        <w:pStyle w:val="Heading3"/>
      </w:pPr>
      <w:bookmarkStart w:id="90" w:name="_Toc43912695"/>
      <w:r>
        <w:t>Machine Hours</w:t>
      </w:r>
      <w:bookmarkEnd w:id="90"/>
    </w:p>
    <w:p w14:paraId="18639395" w14:textId="4A6EB6F2" w:rsidR="00AC0619" w:rsidRPr="00AC0619" w:rsidRDefault="0013643B" w:rsidP="00AC0619">
      <w:r>
        <w:rPr>
          <w:noProof/>
        </w:rPr>
        <w:drawing>
          <wp:inline distT="0" distB="0" distL="0" distR="0" wp14:anchorId="03E9983F" wp14:editId="07918BAE">
            <wp:extent cx="5937885" cy="2327564"/>
            <wp:effectExtent l="0" t="0" r="571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7381" cy="2331286"/>
                    </a:xfrm>
                    <a:prstGeom prst="rect">
                      <a:avLst/>
                    </a:prstGeom>
                    <a:noFill/>
                    <a:ln>
                      <a:noFill/>
                    </a:ln>
                  </pic:spPr>
                </pic:pic>
              </a:graphicData>
            </a:graphic>
          </wp:inline>
        </w:drawing>
      </w:r>
    </w:p>
    <w:p w14:paraId="326BD543" w14:textId="77777777" w:rsidR="004A1C3F" w:rsidRDefault="004A1C3F" w:rsidP="004A1C3F">
      <w:pPr>
        <w:pStyle w:val="Heading4"/>
      </w:pPr>
      <w:r>
        <w:t>NEXT</w:t>
      </w:r>
    </w:p>
    <w:p w14:paraId="6DE12F39" w14:textId="7120B89F" w:rsidR="004A1C3F" w:rsidRDefault="004A1C3F" w:rsidP="004A1C3F">
      <w:r>
        <w:t xml:space="preserve">Press </w:t>
      </w:r>
      <w:r w:rsidRPr="00B86B9F">
        <w:rPr>
          <w:b/>
          <w:bCs/>
          <w:i/>
          <w:iCs/>
          <w:u w:val="single"/>
        </w:rPr>
        <w:t>"N"</w:t>
      </w:r>
      <w:r>
        <w:t xml:space="preserve"> (Next) to find next Machine Hours report to view. Alternatively, press the </w:t>
      </w:r>
      <w:r>
        <w:rPr>
          <w:b/>
          <w:bCs/>
          <w:i/>
          <w:iCs/>
          <w:u w:val="single"/>
        </w:rPr>
        <w:t>“Right Arrow”</w:t>
      </w:r>
      <w:r>
        <w:t xml:space="preserve"> on the screen.</w:t>
      </w:r>
    </w:p>
    <w:p w14:paraId="72DD8D46" w14:textId="77777777" w:rsidR="004A1C3F" w:rsidRDefault="004A1C3F" w:rsidP="004A1C3F">
      <w:pPr>
        <w:pStyle w:val="Heading4"/>
      </w:pPr>
      <w:r>
        <w:t>PREVIOUS</w:t>
      </w:r>
    </w:p>
    <w:p w14:paraId="3881A21A" w14:textId="77777777" w:rsidR="004A1C3F" w:rsidRDefault="004A1C3F" w:rsidP="004A1C3F">
      <w:r>
        <w:t xml:space="preserve">Press </w:t>
      </w:r>
      <w:r w:rsidRPr="00B86B9F">
        <w:rPr>
          <w:b/>
          <w:bCs/>
          <w:i/>
          <w:iCs/>
          <w:u w:val="single"/>
        </w:rPr>
        <w:t>"P"</w:t>
      </w:r>
      <w:r>
        <w:t xml:space="preserve"> (Previous) to find previous Machine Hours report to view.</w:t>
      </w:r>
      <w:r w:rsidRPr="00EA7FC0">
        <w:t xml:space="preserve"> </w:t>
      </w:r>
      <w:r>
        <w:t xml:space="preserve">Alternatively, press the </w:t>
      </w:r>
      <w:r>
        <w:rPr>
          <w:b/>
          <w:bCs/>
          <w:i/>
          <w:iCs/>
          <w:u w:val="single"/>
        </w:rPr>
        <w:t>“Left Arrow”</w:t>
      </w:r>
      <w:r>
        <w:t xml:space="preserve"> on the screen.</w:t>
      </w:r>
    </w:p>
    <w:p w14:paraId="2BAA323D" w14:textId="6BAEF24C" w:rsidR="00AC0619" w:rsidRDefault="00AC0619" w:rsidP="00AC0619">
      <w:pPr>
        <w:pStyle w:val="Heading3"/>
      </w:pPr>
      <w:bookmarkStart w:id="91" w:name="_Toc43912696"/>
      <w:r>
        <w:lastRenderedPageBreak/>
        <w:t>Machine Qtys</w:t>
      </w:r>
      <w:bookmarkEnd w:id="91"/>
    </w:p>
    <w:p w14:paraId="574B1AAA" w14:textId="39282193" w:rsidR="00D67544" w:rsidRDefault="00D67544" w:rsidP="00D67544">
      <w:pPr>
        <w:rPr>
          <w:rFonts w:cstheme="minorHAnsi"/>
        </w:rPr>
      </w:pPr>
      <w:r w:rsidRPr="003A09FF">
        <w:rPr>
          <w:rFonts w:cstheme="minorHAnsi"/>
        </w:rPr>
        <w:t>This Inquiry shows the quantities produced for each machine for each form and each blank showing the totals standard and actual quantities produced and make ready quantities along with their associated variances.</w:t>
      </w:r>
    </w:p>
    <w:p w14:paraId="539CC6B7" w14:textId="1396C3BF" w:rsidR="00AD2E35" w:rsidRPr="009278BE" w:rsidRDefault="0013643B" w:rsidP="00D67544">
      <w:r>
        <w:rPr>
          <w:noProof/>
        </w:rPr>
        <w:drawing>
          <wp:inline distT="0" distB="0" distL="0" distR="0" wp14:anchorId="0FDE3E23" wp14:editId="1B3B2AB8">
            <wp:extent cx="5937885" cy="2006930"/>
            <wp:effectExtent l="0" t="0" r="571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9473" cy="2010847"/>
                    </a:xfrm>
                    <a:prstGeom prst="rect">
                      <a:avLst/>
                    </a:prstGeom>
                    <a:noFill/>
                    <a:ln>
                      <a:noFill/>
                    </a:ln>
                  </pic:spPr>
                </pic:pic>
              </a:graphicData>
            </a:graphic>
          </wp:inline>
        </w:drawing>
      </w:r>
    </w:p>
    <w:p w14:paraId="7AE83609" w14:textId="77777777" w:rsidR="004A1C3F" w:rsidRDefault="004A1C3F" w:rsidP="004A1C3F">
      <w:pPr>
        <w:pStyle w:val="Heading4"/>
      </w:pPr>
      <w:r>
        <w:t>NEXT</w:t>
      </w:r>
    </w:p>
    <w:p w14:paraId="396DE1BE" w14:textId="55E90E0A" w:rsidR="004A1C3F" w:rsidRDefault="004A1C3F" w:rsidP="004A1C3F">
      <w:r>
        <w:t xml:space="preserve">Press </w:t>
      </w:r>
      <w:r w:rsidRPr="00B86B9F">
        <w:rPr>
          <w:b/>
          <w:bCs/>
          <w:i/>
          <w:iCs/>
          <w:u w:val="single"/>
        </w:rPr>
        <w:t>"N"</w:t>
      </w:r>
      <w:r>
        <w:t xml:space="preserve"> (Next) to find next Machine Quantity report to view. Alternatively, press the </w:t>
      </w:r>
      <w:r>
        <w:rPr>
          <w:b/>
          <w:bCs/>
          <w:i/>
          <w:iCs/>
          <w:u w:val="single"/>
        </w:rPr>
        <w:t>“Right Arrow”</w:t>
      </w:r>
      <w:r>
        <w:t xml:space="preserve"> on the screen.</w:t>
      </w:r>
    </w:p>
    <w:p w14:paraId="477A1435" w14:textId="77777777" w:rsidR="004A1C3F" w:rsidRDefault="004A1C3F" w:rsidP="004A1C3F">
      <w:pPr>
        <w:pStyle w:val="Heading4"/>
      </w:pPr>
      <w:r>
        <w:t>PREVIOUS</w:t>
      </w:r>
    </w:p>
    <w:p w14:paraId="31661B75" w14:textId="2ED15F67" w:rsidR="004A1C3F" w:rsidRDefault="004A1C3F" w:rsidP="004A1C3F">
      <w:r>
        <w:t xml:space="preserve">Press </w:t>
      </w:r>
      <w:r w:rsidRPr="00B86B9F">
        <w:rPr>
          <w:b/>
          <w:bCs/>
          <w:i/>
          <w:iCs/>
          <w:u w:val="single"/>
        </w:rPr>
        <w:t>"P"</w:t>
      </w:r>
      <w:r>
        <w:t xml:space="preserve"> (Previous) to find previous Machine Quantity report to view.</w:t>
      </w:r>
      <w:r w:rsidRPr="00EA7FC0">
        <w:t xml:space="preserve"> </w:t>
      </w:r>
      <w:r>
        <w:t xml:space="preserve">Alternatively, press the </w:t>
      </w:r>
      <w:r>
        <w:rPr>
          <w:b/>
          <w:bCs/>
          <w:i/>
          <w:iCs/>
          <w:u w:val="single"/>
        </w:rPr>
        <w:t>“Left Arrow”</w:t>
      </w:r>
      <w:r>
        <w:t xml:space="preserve"> on the screen.</w:t>
      </w:r>
    </w:p>
    <w:p w14:paraId="7001FF6F" w14:textId="3E7B7985" w:rsidR="00AC0619" w:rsidRDefault="00AC0619" w:rsidP="00AC0619">
      <w:pPr>
        <w:pStyle w:val="Heading3"/>
      </w:pPr>
      <w:bookmarkStart w:id="92" w:name="_Toc43912697"/>
      <w:r>
        <w:t>Waste</w:t>
      </w:r>
      <w:bookmarkEnd w:id="92"/>
    </w:p>
    <w:p w14:paraId="5924F564" w14:textId="1B33C4F0" w:rsidR="00D67544" w:rsidRDefault="00D67544" w:rsidP="00D67544">
      <w:pPr>
        <w:rPr>
          <w:rFonts w:cstheme="minorHAnsi"/>
        </w:rPr>
      </w:pPr>
      <w:r w:rsidRPr="003A09FF">
        <w:rPr>
          <w:rFonts w:cstheme="minorHAnsi"/>
        </w:rPr>
        <w:t>This shows the make ready waste and run spoilage waste for each machine on the job for the form and blank showing the estimated versus actual and the variance.</w:t>
      </w:r>
    </w:p>
    <w:p w14:paraId="2C16EC9A" w14:textId="44046EB9" w:rsidR="00AD2E35" w:rsidRPr="009278BE" w:rsidRDefault="0013643B" w:rsidP="00D67544">
      <w:r>
        <w:rPr>
          <w:noProof/>
        </w:rPr>
        <w:drawing>
          <wp:inline distT="0" distB="0" distL="0" distR="0" wp14:anchorId="083A660D" wp14:editId="651D1679">
            <wp:extent cx="5937885" cy="2137559"/>
            <wp:effectExtent l="0" t="0" r="571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0806" cy="2142210"/>
                    </a:xfrm>
                    <a:prstGeom prst="rect">
                      <a:avLst/>
                    </a:prstGeom>
                    <a:noFill/>
                    <a:ln>
                      <a:noFill/>
                    </a:ln>
                  </pic:spPr>
                </pic:pic>
              </a:graphicData>
            </a:graphic>
          </wp:inline>
        </w:drawing>
      </w:r>
    </w:p>
    <w:p w14:paraId="3145C344" w14:textId="77777777" w:rsidR="004A1C3F" w:rsidRDefault="004A1C3F" w:rsidP="004A1C3F">
      <w:pPr>
        <w:pStyle w:val="Heading4"/>
      </w:pPr>
      <w:r>
        <w:t>NEXT</w:t>
      </w:r>
    </w:p>
    <w:p w14:paraId="5C60E12B" w14:textId="6847DF0A" w:rsidR="004A1C3F" w:rsidRDefault="004A1C3F" w:rsidP="004A1C3F">
      <w:r>
        <w:t xml:space="preserve">Press </w:t>
      </w:r>
      <w:r w:rsidRPr="00B86B9F">
        <w:rPr>
          <w:b/>
          <w:bCs/>
          <w:i/>
          <w:iCs/>
          <w:u w:val="single"/>
        </w:rPr>
        <w:t>"N"</w:t>
      </w:r>
      <w:r>
        <w:t xml:space="preserve"> (Next) to find next Waste report to view. Alternatively, press the </w:t>
      </w:r>
      <w:r>
        <w:rPr>
          <w:b/>
          <w:bCs/>
          <w:i/>
          <w:iCs/>
          <w:u w:val="single"/>
        </w:rPr>
        <w:t>“Right Arrow”</w:t>
      </w:r>
      <w:r>
        <w:t xml:space="preserve"> on the screen.</w:t>
      </w:r>
    </w:p>
    <w:p w14:paraId="0BAB03D1" w14:textId="77777777" w:rsidR="004A1C3F" w:rsidRDefault="004A1C3F" w:rsidP="004A1C3F">
      <w:pPr>
        <w:pStyle w:val="Heading4"/>
      </w:pPr>
      <w:r>
        <w:t>PREVIOUS</w:t>
      </w:r>
    </w:p>
    <w:p w14:paraId="3ABE308F" w14:textId="75E5FD68" w:rsidR="004A1C3F" w:rsidRDefault="004A1C3F" w:rsidP="004A1C3F">
      <w:r>
        <w:t xml:space="preserve">Press </w:t>
      </w:r>
      <w:r w:rsidRPr="00B86B9F">
        <w:rPr>
          <w:b/>
          <w:bCs/>
          <w:i/>
          <w:iCs/>
          <w:u w:val="single"/>
        </w:rPr>
        <w:t>"P"</w:t>
      </w:r>
      <w:r>
        <w:t xml:space="preserve"> (Previous) to find previous Waste report to view.</w:t>
      </w:r>
      <w:r w:rsidRPr="00EA7FC0">
        <w:t xml:space="preserve"> </w:t>
      </w:r>
      <w:r>
        <w:t xml:space="preserve">Alternatively, press the </w:t>
      </w:r>
      <w:r>
        <w:rPr>
          <w:b/>
          <w:bCs/>
          <w:i/>
          <w:iCs/>
          <w:u w:val="single"/>
        </w:rPr>
        <w:t>“Left Arrow”</w:t>
      </w:r>
      <w:r>
        <w:t xml:space="preserve"> on the screen.</w:t>
      </w:r>
    </w:p>
    <w:p w14:paraId="03108879" w14:textId="234E422C" w:rsidR="00AC0619" w:rsidRDefault="00AC0619" w:rsidP="00AC0619">
      <w:pPr>
        <w:pStyle w:val="Heading3"/>
      </w:pPr>
      <w:bookmarkStart w:id="93" w:name="_Toc43912698"/>
      <w:r>
        <w:lastRenderedPageBreak/>
        <w:t>Machine Costs</w:t>
      </w:r>
      <w:bookmarkEnd w:id="93"/>
    </w:p>
    <w:p w14:paraId="6AF04A4C" w14:textId="6B11D3D9" w:rsidR="00AC0619" w:rsidRPr="00AC0619" w:rsidRDefault="0013643B" w:rsidP="00AC0619">
      <w:r>
        <w:rPr>
          <w:noProof/>
        </w:rPr>
        <w:drawing>
          <wp:inline distT="0" distB="0" distL="0" distR="0" wp14:anchorId="76F41C63" wp14:editId="2A35BFF5">
            <wp:extent cx="5937885" cy="2529205"/>
            <wp:effectExtent l="0" t="0" r="5715"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7885" cy="2529205"/>
                    </a:xfrm>
                    <a:prstGeom prst="rect">
                      <a:avLst/>
                    </a:prstGeom>
                    <a:noFill/>
                    <a:ln>
                      <a:noFill/>
                    </a:ln>
                  </pic:spPr>
                </pic:pic>
              </a:graphicData>
            </a:graphic>
          </wp:inline>
        </w:drawing>
      </w:r>
    </w:p>
    <w:p w14:paraId="133771B9" w14:textId="77777777" w:rsidR="004A1C3F" w:rsidRDefault="004A1C3F" w:rsidP="004A1C3F">
      <w:pPr>
        <w:pStyle w:val="Heading4"/>
      </w:pPr>
      <w:r>
        <w:t>NEXT</w:t>
      </w:r>
    </w:p>
    <w:p w14:paraId="51129242" w14:textId="3E96B88A" w:rsidR="004A1C3F" w:rsidRDefault="004A1C3F" w:rsidP="004A1C3F">
      <w:r>
        <w:t xml:space="preserve">Press </w:t>
      </w:r>
      <w:r w:rsidRPr="00B86B9F">
        <w:rPr>
          <w:b/>
          <w:bCs/>
          <w:i/>
          <w:iCs/>
          <w:u w:val="single"/>
        </w:rPr>
        <w:t>"N"</w:t>
      </w:r>
      <w:r>
        <w:t xml:space="preserve"> (Next) to find next Machine Cost report to view. Alternatively, press the </w:t>
      </w:r>
      <w:r>
        <w:rPr>
          <w:b/>
          <w:bCs/>
          <w:i/>
          <w:iCs/>
          <w:u w:val="single"/>
        </w:rPr>
        <w:t>“Right Arrow”</w:t>
      </w:r>
      <w:r>
        <w:t xml:space="preserve"> on the screen.</w:t>
      </w:r>
    </w:p>
    <w:p w14:paraId="5081D5D4" w14:textId="77777777" w:rsidR="004A1C3F" w:rsidRDefault="004A1C3F" w:rsidP="004A1C3F">
      <w:pPr>
        <w:pStyle w:val="Heading4"/>
      </w:pPr>
      <w:r>
        <w:t>PREVIOUS</w:t>
      </w:r>
    </w:p>
    <w:p w14:paraId="1FF4F66A" w14:textId="32BF4DE3" w:rsidR="004A1C3F" w:rsidRDefault="004A1C3F" w:rsidP="004A1C3F">
      <w:r>
        <w:t xml:space="preserve">Press </w:t>
      </w:r>
      <w:r w:rsidRPr="00B86B9F">
        <w:rPr>
          <w:b/>
          <w:bCs/>
          <w:i/>
          <w:iCs/>
          <w:u w:val="single"/>
        </w:rPr>
        <w:t>"P"</w:t>
      </w:r>
      <w:r>
        <w:t xml:space="preserve"> (Previous) to find previous Machine Cost report to view.</w:t>
      </w:r>
      <w:r w:rsidRPr="00EA7FC0">
        <w:t xml:space="preserve"> </w:t>
      </w:r>
      <w:r>
        <w:t xml:space="preserve">Alternatively, press the </w:t>
      </w:r>
      <w:r>
        <w:rPr>
          <w:b/>
          <w:bCs/>
          <w:i/>
          <w:iCs/>
          <w:u w:val="single"/>
        </w:rPr>
        <w:t>“Left Arrow”</w:t>
      </w:r>
      <w:r>
        <w:t xml:space="preserve"> on the screen.</w:t>
      </w:r>
    </w:p>
    <w:p w14:paraId="1B211638" w14:textId="25173EB2" w:rsidR="00AC0619" w:rsidRDefault="00AC0619" w:rsidP="00AC0619">
      <w:pPr>
        <w:pStyle w:val="Heading3"/>
      </w:pPr>
      <w:bookmarkStart w:id="94" w:name="_Toc43912699"/>
      <w:r>
        <w:t>D.L.</w:t>
      </w:r>
      <w:bookmarkEnd w:id="94"/>
    </w:p>
    <w:p w14:paraId="07CCEEC3" w14:textId="3FF1C1ED" w:rsidR="00AC0619" w:rsidRPr="00AC0619" w:rsidRDefault="0013643B" w:rsidP="00AC0619">
      <w:r>
        <w:rPr>
          <w:noProof/>
        </w:rPr>
        <w:drawing>
          <wp:inline distT="0" distB="0" distL="0" distR="0" wp14:anchorId="6E0E524C" wp14:editId="4ED0EBC5">
            <wp:extent cx="5937885" cy="249364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885" cy="2493645"/>
                    </a:xfrm>
                    <a:prstGeom prst="rect">
                      <a:avLst/>
                    </a:prstGeom>
                    <a:noFill/>
                    <a:ln>
                      <a:noFill/>
                    </a:ln>
                  </pic:spPr>
                </pic:pic>
              </a:graphicData>
            </a:graphic>
          </wp:inline>
        </w:drawing>
      </w:r>
    </w:p>
    <w:p w14:paraId="701BD906" w14:textId="77777777" w:rsidR="004A1C3F" w:rsidRDefault="004A1C3F" w:rsidP="004A1C3F">
      <w:pPr>
        <w:pStyle w:val="Heading4"/>
      </w:pPr>
      <w:r>
        <w:t>NEXT</w:t>
      </w:r>
    </w:p>
    <w:p w14:paraId="7761BA08" w14:textId="33C97C43" w:rsidR="004A1C3F" w:rsidRDefault="004A1C3F" w:rsidP="004A1C3F">
      <w:r>
        <w:t xml:space="preserve">Press </w:t>
      </w:r>
      <w:r w:rsidRPr="00B86B9F">
        <w:rPr>
          <w:b/>
          <w:bCs/>
          <w:i/>
          <w:iCs/>
          <w:u w:val="single"/>
        </w:rPr>
        <w:t>"N"</w:t>
      </w:r>
      <w:r>
        <w:t xml:space="preserve"> (Next) to find next D.L. report to view. Alternatively, press the </w:t>
      </w:r>
      <w:r>
        <w:rPr>
          <w:b/>
          <w:bCs/>
          <w:i/>
          <w:iCs/>
          <w:u w:val="single"/>
        </w:rPr>
        <w:t>“Right Arrow”</w:t>
      </w:r>
      <w:r>
        <w:t xml:space="preserve"> on the screen.</w:t>
      </w:r>
    </w:p>
    <w:p w14:paraId="7B2AB2AC" w14:textId="77777777" w:rsidR="004A1C3F" w:rsidRDefault="004A1C3F" w:rsidP="004A1C3F">
      <w:pPr>
        <w:pStyle w:val="Heading4"/>
      </w:pPr>
      <w:r>
        <w:t>PREVIOUS</w:t>
      </w:r>
    </w:p>
    <w:p w14:paraId="301574BC" w14:textId="109625D6" w:rsidR="004A1C3F" w:rsidRDefault="004A1C3F" w:rsidP="004A1C3F">
      <w:r>
        <w:t xml:space="preserve">Press </w:t>
      </w:r>
      <w:r w:rsidRPr="00B86B9F">
        <w:rPr>
          <w:b/>
          <w:bCs/>
          <w:i/>
          <w:iCs/>
          <w:u w:val="single"/>
        </w:rPr>
        <w:t>"P"</w:t>
      </w:r>
      <w:r>
        <w:t xml:space="preserve"> (Previous) to find previous D.L. report to view.</w:t>
      </w:r>
      <w:r w:rsidRPr="00EA7FC0">
        <w:t xml:space="preserve"> </w:t>
      </w:r>
      <w:r>
        <w:t xml:space="preserve">Alternatively, press the </w:t>
      </w:r>
      <w:r>
        <w:rPr>
          <w:b/>
          <w:bCs/>
          <w:i/>
          <w:iCs/>
          <w:u w:val="single"/>
        </w:rPr>
        <w:t>“Left Arrow”</w:t>
      </w:r>
      <w:r>
        <w:t xml:space="preserve"> on the screen.</w:t>
      </w:r>
    </w:p>
    <w:p w14:paraId="3A8B8787" w14:textId="2B0BF932" w:rsidR="00AC0619" w:rsidRDefault="00AC0619" w:rsidP="00AC0619">
      <w:pPr>
        <w:pStyle w:val="Heading3"/>
      </w:pPr>
      <w:bookmarkStart w:id="95" w:name="_Toc43912700"/>
      <w:r>
        <w:lastRenderedPageBreak/>
        <w:t xml:space="preserve">Variable </w:t>
      </w:r>
      <w:r w:rsidR="00B67DA9">
        <w:t>Overhead</w:t>
      </w:r>
      <w:bookmarkEnd w:id="95"/>
    </w:p>
    <w:p w14:paraId="08F01592" w14:textId="69C887CB" w:rsidR="00D67544" w:rsidRDefault="00D67544" w:rsidP="00D67544">
      <w:pPr>
        <w:rPr>
          <w:rFonts w:cstheme="minorHAnsi"/>
        </w:rPr>
      </w:pPr>
      <w:r w:rsidRPr="003A09FF">
        <w:rPr>
          <w:rFonts w:cstheme="minorHAnsi"/>
        </w:rPr>
        <w:t>This screen shows the variable overhead cost for each machine on the job showing the standard, actual, and variance for make-ready and run as a result of variable overhead associated to that machine.</w:t>
      </w:r>
    </w:p>
    <w:p w14:paraId="4D0E6C15" w14:textId="40442AA6" w:rsidR="00AD2E35" w:rsidRPr="009278BE" w:rsidRDefault="0013643B" w:rsidP="00D67544">
      <w:r>
        <w:rPr>
          <w:noProof/>
        </w:rPr>
        <w:drawing>
          <wp:inline distT="0" distB="0" distL="0" distR="0" wp14:anchorId="3535AD94" wp14:editId="5C4F506C">
            <wp:extent cx="5937885" cy="2113808"/>
            <wp:effectExtent l="0" t="0" r="5715"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52021" cy="2118840"/>
                    </a:xfrm>
                    <a:prstGeom prst="rect">
                      <a:avLst/>
                    </a:prstGeom>
                    <a:noFill/>
                    <a:ln>
                      <a:noFill/>
                    </a:ln>
                  </pic:spPr>
                </pic:pic>
              </a:graphicData>
            </a:graphic>
          </wp:inline>
        </w:drawing>
      </w:r>
    </w:p>
    <w:p w14:paraId="6B362CED" w14:textId="77777777" w:rsidR="004A1C3F" w:rsidRDefault="004A1C3F" w:rsidP="004A1C3F">
      <w:pPr>
        <w:pStyle w:val="Heading4"/>
      </w:pPr>
      <w:r>
        <w:t>NEXT</w:t>
      </w:r>
    </w:p>
    <w:p w14:paraId="1866640E" w14:textId="4ADF4E92" w:rsidR="004A1C3F" w:rsidRDefault="004A1C3F" w:rsidP="004A1C3F">
      <w:r>
        <w:t xml:space="preserve">Press </w:t>
      </w:r>
      <w:r w:rsidRPr="00B86B9F">
        <w:rPr>
          <w:b/>
          <w:bCs/>
          <w:i/>
          <w:iCs/>
          <w:u w:val="single"/>
        </w:rPr>
        <w:t>"N"</w:t>
      </w:r>
      <w:r>
        <w:t xml:space="preserve"> (Next) to find next Variable Overhead report to view. Alternatively, press the </w:t>
      </w:r>
      <w:r>
        <w:rPr>
          <w:b/>
          <w:bCs/>
          <w:i/>
          <w:iCs/>
          <w:u w:val="single"/>
        </w:rPr>
        <w:t>“Right Arrow”</w:t>
      </w:r>
      <w:r>
        <w:t xml:space="preserve"> on the screen.</w:t>
      </w:r>
    </w:p>
    <w:p w14:paraId="2B192C8D" w14:textId="77777777" w:rsidR="004A1C3F" w:rsidRDefault="004A1C3F" w:rsidP="004A1C3F">
      <w:pPr>
        <w:pStyle w:val="Heading4"/>
      </w:pPr>
      <w:r>
        <w:t>PREVIOUS</w:t>
      </w:r>
    </w:p>
    <w:p w14:paraId="7FCEF14A" w14:textId="291375FC" w:rsidR="004A1C3F" w:rsidRDefault="004A1C3F" w:rsidP="004A1C3F">
      <w:r>
        <w:t xml:space="preserve">Press </w:t>
      </w:r>
      <w:r w:rsidRPr="00B86B9F">
        <w:rPr>
          <w:b/>
          <w:bCs/>
          <w:i/>
          <w:iCs/>
          <w:u w:val="single"/>
        </w:rPr>
        <w:t>"P"</w:t>
      </w:r>
      <w:r>
        <w:t xml:space="preserve"> (Previous) to find previous Variable Overhead report to view.</w:t>
      </w:r>
      <w:r w:rsidRPr="00EA7FC0">
        <w:t xml:space="preserve"> </w:t>
      </w:r>
      <w:r>
        <w:t xml:space="preserve">Alternatively, press the </w:t>
      </w:r>
      <w:r>
        <w:rPr>
          <w:b/>
          <w:bCs/>
          <w:i/>
          <w:iCs/>
          <w:u w:val="single"/>
        </w:rPr>
        <w:t>“Left Arrow”</w:t>
      </w:r>
      <w:r>
        <w:t xml:space="preserve"> on the screen.</w:t>
      </w:r>
    </w:p>
    <w:p w14:paraId="0FD39043" w14:textId="40D22434" w:rsidR="00AC0619" w:rsidRDefault="00AC0619" w:rsidP="00AC0619">
      <w:pPr>
        <w:pStyle w:val="Heading3"/>
      </w:pPr>
      <w:bookmarkStart w:id="96" w:name="_Toc43912701"/>
      <w:r>
        <w:t xml:space="preserve">Fixed </w:t>
      </w:r>
      <w:r w:rsidR="00B67DA9">
        <w:t>Overhead</w:t>
      </w:r>
      <w:bookmarkEnd w:id="96"/>
    </w:p>
    <w:p w14:paraId="5EC29D4A" w14:textId="61D48594" w:rsidR="00D67544" w:rsidRDefault="00D67544" w:rsidP="00D67544">
      <w:pPr>
        <w:rPr>
          <w:rFonts w:cstheme="minorHAnsi"/>
        </w:rPr>
      </w:pPr>
      <w:r w:rsidRPr="003A09FF">
        <w:rPr>
          <w:rFonts w:cstheme="minorHAnsi"/>
        </w:rPr>
        <w:t>This screen shows the fixed overhead cost for each machine on the job showing the standard, actual, and variance for make-ready and run as a result of fixed overhead associated to that machine.</w:t>
      </w:r>
    </w:p>
    <w:p w14:paraId="311556BC" w14:textId="186D1A4D" w:rsidR="00AD2E35" w:rsidRPr="009278BE" w:rsidRDefault="0013643B" w:rsidP="00D67544">
      <w:r>
        <w:rPr>
          <w:noProof/>
        </w:rPr>
        <w:drawing>
          <wp:inline distT="0" distB="0" distL="0" distR="0" wp14:anchorId="7BADC222" wp14:editId="47DCF1D0">
            <wp:extent cx="5937885" cy="1995055"/>
            <wp:effectExtent l="0" t="0" r="5715"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2395" cy="1999930"/>
                    </a:xfrm>
                    <a:prstGeom prst="rect">
                      <a:avLst/>
                    </a:prstGeom>
                    <a:noFill/>
                    <a:ln>
                      <a:noFill/>
                    </a:ln>
                  </pic:spPr>
                </pic:pic>
              </a:graphicData>
            </a:graphic>
          </wp:inline>
        </w:drawing>
      </w:r>
    </w:p>
    <w:p w14:paraId="6AA21E3C" w14:textId="77777777" w:rsidR="004A1C3F" w:rsidRDefault="004A1C3F" w:rsidP="004A1C3F">
      <w:pPr>
        <w:pStyle w:val="Heading4"/>
      </w:pPr>
      <w:r>
        <w:t>NEXT</w:t>
      </w:r>
    </w:p>
    <w:p w14:paraId="686ECDE5" w14:textId="6696EC72" w:rsidR="004A1C3F" w:rsidRDefault="004A1C3F" w:rsidP="004A1C3F">
      <w:r>
        <w:t xml:space="preserve">Press </w:t>
      </w:r>
      <w:r w:rsidRPr="00B86B9F">
        <w:rPr>
          <w:b/>
          <w:bCs/>
          <w:i/>
          <w:iCs/>
          <w:u w:val="single"/>
        </w:rPr>
        <w:t>"N"</w:t>
      </w:r>
      <w:r>
        <w:t xml:space="preserve"> (Next) to find next Fixed Overhead report to view. Alternatively, press the </w:t>
      </w:r>
      <w:r>
        <w:rPr>
          <w:b/>
          <w:bCs/>
          <w:i/>
          <w:iCs/>
          <w:u w:val="single"/>
        </w:rPr>
        <w:t>“Right Arrow”</w:t>
      </w:r>
      <w:r>
        <w:t xml:space="preserve"> on the screen.</w:t>
      </w:r>
    </w:p>
    <w:p w14:paraId="7DDDABD2" w14:textId="77777777" w:rsidR="004A1C3F" w:rsidRDefault="004A1C3F" w:rsidP="004A1C3F">
      <w:pPr>
        <w:pStyle w:val="Heading4"/>
      </w:pPr>
      <w:r>
        <w:t>PREVIOUS</w:t>
      </w:r>
    </w:p>
    <w:p w14:paraId="3C158B21" w14:textId="465BCFD7" w:rsidR="004A1C3F" w:rsidRDefault="004A1C3F" w:rsidP="004A1C3F">
      <w:r>
        <w:t xml:space="preserve">Press </w:t>
      </w:r>
      <w:r w:rsidRPr="00B86B9F">
        <w:rPr>
          <w:b/>
          <w:bCs/>
          <w:i/>
          <w:iCs/>
          <w:u w:val="single"/>
        </w:rPr>
        <w:t>"P"</w:t>
      </w:r>
      <w:r>
        <w:t xml:space="preserve"> (Previous) to find previous Fixed Overhead report to view.</w:t>
      </w:r>
      <w:r w:rsidRPr="00EA7FC0">
        <w:t xml:space="preserve"> </w:t>
      </w:r>
      <w:r>
        <w:t xml:space="preserve">Alternatively, press the </w:t>
      </w:r>
      <w:r>
        <w:rPr>
          <w:b/>
          <w:bCs/>
          <w:i/>
          <w:iCs/>
          <w:u w:val="single"/>
        </w:rPr>
        <w:t>“Left Arrow”</w:t>
      </w:r>
      <w:r>
        <w:t xml:space="preserve"> on the screen.</w:t>
      </w:r>
    </w:p>
    <w:p w14:paraId="63ABFCC8" w14:textId="597A4973" w:rsidR="00AC0619" w:rsidRDefault="00AC0619" w:rsidP="00AC0619">
      <w:pPr>
        <w:pStyle w:val="Heading3"/>
      </w:pPr>
      <w:bookmarkStart w:id="97" w:name="_Toc43912702"/>
      <w:r>
        <w:lastRenderedPageBreak/>
        <w:t>Miscellaneous</w:t>
      </w:r>
      <w:bookmarkEnd w:id="97"/>
    </w:p>
    <w:p w14:paraId="623A2DF7" w14:textId="030D4E1F" w:rsidR="00AC0619" w:rsidRPr="00AC0619" w:rsidRDefault="00AD2E35" w:rsidP="00AC0619">
      <w:r>
        <w:rPr>
          <w:noProof/>
        </w:rPr>
        <w:drawing>
          <wp:inline distT="0" distB="0" distL="0" distR="0" wp14:anchorId="7AF531DD" wp14:editId="14B4D4C4">
            <wp:extent cx="5943600" cy="424497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4B41476B" w14:textId="77777777" w:rsidR="004A1C3F" w:rsidRDefault="004A1C3F" w:rsidP="004A1C3F">
      <w:pPr>
        <w:pStyle w:val="Heading4"/>
      </w:pPr>
      <w:r>
        <w:t>NEXT</w:t>
      </w:r>
    </w:p>
    <w:p w14:paraId="225DA552" w14:textId="3FBE7FB0" w:rsidR="004A1C3F" w:rsidRDefault="004A1C3F" w:rsidP="004A1C3F">
      <w:r>
        <w:t xml:space="preserve">Press </w:t>
      </w:r>
      <w:r w:rsidRPr="00B86B9F">
        <w:rPr>
          <w:b/>
          <w:bCs/>
          <w:i/>
          <w:iCs/>
          <w:u w:val="single"/>
        </w:rPr>
        <w:t>"N"</w:t>
      </w:r>
      <w:r>
        <w:t xml:space="preserve"> (Next) to find next </w:t>
      </w:r>
      <w:r w:rsidR="00BE2FC2">
        <w:t>Miscellaneous</w:t>
      </w:r>
      <w:r>
        <w:t xml:space="preserve"> report to view. Alternatively, press the </w:t>
      </w:r>
      <w:r>
        <w:rPr>
          <w:b/>
          <w:bCs/>
          <w:i/>
          <w:iCs/>
          <w:u w:val="single"/>
        </w:rPr>
        <w:t>“Right Arrow”</w:t>
      </w:r>
      <w:r>
        <w:t xml:space="preserve"> on the screen.</w:t>
      </w:r>
    </w:p>
    <w:p w14:paraId="7D9BFF45" w14:textId="77777777" w:rsidR="004A1C3F" w:rsidRDefault="004A1C3F" w:rsidP="004A1C3F">
      <w:pPr>
        <w:pStyle w:val="Heading4"/>
      </w:pPr>
      <w:r>
        <w:t>PREVIOUS</w:t>
      </w:r>
    </w:p>
    <w:p w14:paraId="649CFB04" w14:textId="6DF3F2AE" w:rsidR="004A1C3F" w:rsidRDefault="004A1C3F" w:rsidP="004A1C3F">
      <w:r>
        <w:t xml:space="preserve">Press </w:t>
      </w:r>
      <w:r w:rsidRPr="00B86B9F">
        <w:rPr>
          <w:b/>
          <w:bCs/>
          <w:i/>
          <w:iCs/>
          <w:u w:val="single"/>
        </w:rPr>
        <w:t>"P"</w:t>
      </w:r>
      <w:r>
        <w:t xml:space="preserve"> (Previous) to find previous Miscellaneous report to view.</w:t>
      </w:r>
      <w:r w:rsidRPr="00EA7FC0">
        <w:t xml:space="preserve"> </w:t>
      </w:r>
      <w:r>
        <w:t xml:space="preserve">Alternatively, press the </w:t>
      </w:r>
      <w:r>
        <w:rPr>
          <w:b/>
          <w:bCs/>
          <w:i/>
          <w:iCs/>
          <w:u w:val="single"/>
        </w:rPr>
        <w:t>“Left Arrow”</w:t>
      </w:r>
      <w:r>
        <w:t xml:space="preserve"> on the screen.</w:t>
      </w:r>
    </w:p>
    <w:p w14:paraId="56B6EF03" w14:textId="77777777" w:rsidR="004A1C3F" w:rsidRDefault="004A1C3F" w:rsidP="004A1C3F">
      <w:pPr>
        <w:pStyle w:val="Heading4"/>
      </w:pPr>
      <w:r>
        <w:t>ADD</w:t>
      </w:r>
    </w:p>
    <w:p w14:paraId="42FC2805" w14:textId="2F2A404B" w:rsidR="004A1C3F" w:rsidRPr="00E64A2B" w:rsidRDefault="004A1C3F" w:rsidP="004A1C3F">
      <w:r>
        <w:t xml:space="preserve">Click the </w:t>
      </w:r>
      <w:r>
        <w:rPr>
          <w:b/>
          <w:bCs/>
          <w:i/>
          <w:iCs/>
          <w:u w:val="single"/>
        </w:rPr>
        <w:t>“Add”</w:t>
      </w:r>
      <w:r>
        <w:t xml:space="preserve"> button to add a new Miscellaneous Cost.</w:t>
      </w:r>
    </w:p>
    <w:p w14:paraId="172ADA91" w14:textId="67177DD3" w:rsidR="00AC0619" w:rsidRDefault="00AC0619" w:rsidP="00AC0619">
      <w:pPr>
        <w:pStyle w:val="Heading3"/>
      </w:pPr>
      <w:bookmarkStart w:id="98" w:name="_Toc43912703"/>
      <w:r>
        <w:lastRenderedPageBreak/>
        <w:t>Add Miscellaneous</w:t>
      </w:r>
      <w:bookmarkEnd w:id="98"/>
    </w:p>
    <w:p w14:paraId="0B42EB03" w14:textId="5CEBB66B" w:rsidR="00AC0619" w:rsidRPr="00AC0619" w:rsidRDefault="00D4096A" w:rsidP="00AC0619">
      <w:r>
        <w:rPr>
          <w:noProof/>
        </w:rPr>
        <w:drawing>
          <wp:inline distT="0" distB="0" distL="0" distR="0" wp14:anchorId="4097A3F4" wp14:editId="3337110E">
            <wp:extent cx="5943600" cy="427736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277360"/>
                    </a:xfrm>
                    <a:prstGeom prst="rect">
                      <a:avLst/>
                    </a:prstGeom>
                    <a:noFill/>
                    <a:ln>
                      <a:noFill/>
                    </a:ln>
                  </pic:spPr>
                </pic:pic>
              </a:graphicData>
            </a:graphic>
          </wp:inline>
        </w:drawing>
      </w:r>
    </w:p>
    <w:p w14:paraId="3C9CFFDC" w14:textId="77777777" w:rsidR="004A1C3F" w:rsidRDefault="004A1C3F" w:rsidP="004A1C3F">
      <w:pPr>
        <w:pStyle w:val="Heading4"/>
      </w:pPr>
      <w:r>
        <w:t>SAVE</w:t>
      </w:r>
    </w:p>
    <w:p w14:paraId="6E105C55" w14:textId="655B5800" w:rsidR="004A1C3F" w:rsidRDefault="004A1C3F" w:rsidP="004A1C3F">
      <w:r>
        <w:t xml:space="preserve">Click the </w:t>
      </w:r>
      <w:r>
        <w:rPr>
          <w:b/>
          <w:bCs/>
          <w:i/>
          <w:iCs/>
          <w:u w:val="single"/>
        </w:rPr>
        <w:t>“Save”</w:t>
      </w:r>
      <w:r>
        <w:t xml:space="preserve"> button to save all changes to the current Miscellaneous Cost.</w:t>
      </w:r>
    </w:p>
    <w:p w14:paraId="04B318AD" w14:textId="77777777" w:rsidR="004A1C3F" w:rsidRDefault="004A1C3F" w:rsidP="004A1C3F">
      <w:pPr>
        <w:pStyle w:val="Heading4"/>
      </w:pPr>
      <w:r>
        <w:t>RESET</w:t>
      </w:r>
    </w:p>
    <w:p w14:paraId="65C6589F" w14:textId="77777777" w:rsidR="004A1C3F" w:rsidRPr="00096EBD" w:rsidRDefault="004A1C3F" w:rsidP="004A1C3F">
      <w:r>
        <w:t xml:space="preserve">Click the </w:t>
      </w:r>
      <w:r>
        <w:rPr>
          <w:b/>
          <w:bCs/>
          <w:i/>
          <w:iCs/>
          <w:u w:val="single"/>
        </w:rPr>
        <w:t>“Reset”</w:t>
      </w:r>
      <w:r>
        <w:t xml:space="preserve"> button to reset all fields to their original state.</w:t>
      </w:r>
    </w:p>
    <w:p w14:paraId="0542B950" w14:textId="77777777" w:rsidR="004A1C3F" w:rsidRDefault="004A1C3F" w:rsidP="004A1C3F">
      <w:pPr>
        <w:pStyle w:val="Heading4"/>
      </w:pPr>
      <w:r>
        <w:t>CANCEL</w:t>
      </w:r>
    </w:p>
    <w:p w14:paraId="6BCBD49A" w14:textId="023582D2" w:rsidR="004A1C3F" w:rsidRDefault="004A1C3F" w:rsidP="004A1C3F">
      <w:r>
        <w:t xml:space="preserve">Click the </w:t>
      </w:r>
      <w:r>
        <w:rPr>
          <w:b/>
          <w:bCs/>
          <w:i/>
          <w:iCs/>
          <w:u w:val="single"/>
        </w:rPr>
        <w:t>“Cancel”</w:t>
      </w:r>
      <w:r>
        <w:t xml:space="preserve"> button to cancel all changes to the Miscellaneous Cost without saving.</w:t>
      </w:r>
    </w:p>
    <w:p w14:paraId="59E865FD" w14:textId="77777777" w:rsidR="0013643B" w:rsidRPr="00DF6BEC" w:rsidRDefault="0013643B" w:rsidP="004A1C3F"/>
    <w:p w14:paraId="0CCA867B" w14:textId="1513B792" w:rsidR="00AC0619" w:rsidRDefault="00AC0619" w:rsidP="00AC0619">
      <w:pPr>
        <w:pStyle w:val="Heading3"/>
      </w:pPr>
      <w:bookmarkStart w:id="99" w:name="_Toc43912704"/>
      <w:r>
        <w:t xml:space="preserve">Add Miscellaneous </w:t>
      </w:r>
      <w:r w:rsidR="00F876E9">
        <w:t>Field Definitions</w:t>
      </w:r>
      <w:bookmarkEnd w:id="99"/>
    </w:p>
    <w:p w14:paraId="24182456" w14:textId="77777777" w:rsidR="00BE2FC2" w:rsidRDefault="00BE2FC2" w:rsidP="00BE2FC2">
      <w:pPr>
        <w:pStyle w:val="Heading4"/>
      </w:pPr>
      <w:r>
        <w:t>S</w:t>
      </w:r>
    </w:p>
    <w:p w14:paraId="4D36BAD4" w14:textId="77777777" w:rsidR="00BE2FC2" w:rsidRPr="0010524D" w:rsidRDefault="00BE2FC2" w:rsidP="00BE2FC2">
      <w:r w:rsidRPr="000E11B9">
        <w:rPr>
          <w:rFonts w:cstheme="minorHAnsi"/>
        </w:rPr>
        <w:t>The sheet or form field dictates which form the items costs will be applied to.  This field is necessary because certain combination jobs may have more than one sheet size defined.</w:t>
      </w:r>
    </w:p>
    <w:p w14:paraId="47AA2AB6" w14:textId="77777777" w:rsidR="00BE2FC2" w:rsidRDefault="00BE2FC2" w:rsidP="00BE2FC2">
      <w:pPr>
        <w:pStyle w:val="Heading4"/>
      </w:pPr>
      <w:r>
        <w:t>B</w:t>
      </w:r>
    </w:p>
    <w:p w14:paraId="66355DD5" w14:textId="77777777" w:rsidR="00BE2FC2" w:rsidRPr="0010524D" w:rsidRDefault="00BE2FC2" w:rsidP="00BE2FC2">
      <w:r w:rsidRPr="000E11B9">
        <w:rPr>
          <w:rFonts w:cstheme="minorHAnsi"/>
        </w:rPr>
        <w:t>The Blank field defines the cost to be applied to a specific item on the job.  If the blank field is 00 then the material cost will be applied on a square inch basis for all items on the estimate.  If the blank field is defined for a particular item, the material cost will only be applied for that item.</w:t>
      </w:r>
    </w:p>
    <w:p w14:paraId="285DACCA" w14:textId="77777777" w:rsidR="00BE2FC2" w:rsidRDefault="00BE2FC2" w:rsidP="00BE2FC2">
      <w:pPr>
        <w:pStyle w:val="Heading4"/>
      </w:pPr>
      <w:r>
        <w:lastRenderedPageBreak/>
        <w:t>Quantity</w:t>
      </w:r>
    </w:p>
    <w:p w14:paraId="2CBA9741" w14:textId="77777777" w:rsidR="00BE2FC2" w:rsidRPr="005D3985" w:rsidRDefault="00BE2FC2" w:rsidP="00BE2FC2">
      <w:pPr>
        <w:tabs>
          <w:tab w:val="left" w:pos="3960"/>
          <w:tab w:val="left" w:pos="5850"/>
          <w:tab w:val="left" w:pos="9360"/>
        </w:tabs>
        <w:ind w:right="720"/>
        <w:rPr>
          <w:rFonts w:cstheme="minorHAnsi"/>
        </w:rPr>
      </w:pPr>
      <w:r w:rsidRPr="003A09FF">
        <w:rPr>
          <w:rFonts w:cstheme="minorHAnsi"/>
        </w:rPr>
        <w:t>Enter the quantity of graphics or prep materials required for this estimate.  The total number of hours or total quantity of plates must be manually entered.</w:t>
      </w:r>
    </w:p>
    <w:p w14:paraId="6C4530F7" w14:textId="77777777" w:rsidR="00BE2FC2" w:rsidRDefault="00BE2FC2" w:rsidP="00BE2FC2">
      <w:pPr>
        <w:pStyle w:val="Heading4"/>
      </w:pPr>
      <w:r>
        <w:t>Code</w:t>
      </w:r>
    </w:p>
    <w:p w14:paraId="357460AD" w14:textId="77777777" w:rsidR="00BE2FC2" w:rsidRPr="005D3985" w:rsidRDefault="00BE2FC2" w:rsidP="00BE2FC2">
      <w:r w:rsidRPr="003A09FF">
        <w:rPr>
          <w:rFonts w:cstheme="minorHAnsi"/>
        </w:rPr>
        <w:t>Enter the cost type for this prep charge.</w:t>
      </w:r>
    </w:p>
    <w:p w14:paraId="29D279BB" w14:textId="515942F0" w:rsidR="00482624" w:rsidRDefault="00482624" w:rsidP="00482624">
      <w:pPr>
        <w:pStyle w:val="Heading4"/>
      </w:pPr>
      <w:r>
        <w:t>Description</w:t>
      </w:r>
    </w:p>
    <w:p w14:paraId="6869CAE0" w14:textId="5437E88E" w:rsidR="004A1C3F" w:rsidRPr="004A1C3F" w:rsidRDefault="00F2476A" w:rsidP="004A1C3F">
      <w:r>
        <w:t>The prep charge description will transfer from the Prep file when the user enters or chooses a valid prep charge code.</w:t>
      </w:r>
    </w:p>
    <w:p w14:paraId="4D8F97B5" w14:textId="77777777" w:rsidR="00BE2FC2" w:rsidRDefault="00BE2FC2" w:rsidP="00BE2FC2">
      <w:pPr>
        <w:pStyle w:val="Heading4"/>
      </w:pPr>
      <w:r>
        <w:t>Standard Cost</w:t>
      </w:r>
    </w:p>
    <w:p w14:paraId="18BBD0C6" w14:textId="77777777" w:rsidR="00BE2FC2" w:rsidRPr="005D3985" w:rsidRDefault="00BE2FC2" w:rsidP="00BE2FC2">
      <w:r w:rsidRPr="003A09FF">
        <w:rPr>
          <w:rFonts w:cstheme="minorHAnsi"/>
        </w:rPr>
        <w:t>The standard cost as estimated for this item will transfer automatically and will be used later to calculate purchase price variances against the actual cost issued to the job.</w:t>
      </w:r>
    </w:p>
    <w:p w14:paraId="41032861" w14:textId="77777777" w:rsidR="00BE2FC2" w:rsidRDefault="00BE2FC2" w:rsidP="00BE2FC2">
      <w:pPr>
        <w:pStyle w:val="Heading4"/>
      </w:pPr>
      <w:r>
        <w:t>M/L</w:t>
      </w:r>
    </w:p>
    <w:p w14:paraId="3130DEB7" w14:textId="77777777" w:rsidR="00BE2FC2" w:rsidRDefault="00BE2FC2" w:rsidP="00BE2FC2">
      <w:pPr>
        <w:rPr>
          <w:rFonts w:cstheme="minorHAnsi"/>
        </w:rPr>
      </w:pPr>
      <w:r w:rsidRPr="003A09FF">
        <w:rPr>
          <w:rFonts w:cstheme="minorHAnsi"/>
        </w:rPr>
        <w:t xml:space="preserve">Valid entries are </w:t>
      </w:r>
      <w:r w:rsidRPr="005D3985">
        <w:rPr>
          <w:rFonts w:cstheme="minorHAnsi"/>
          <w:b/>
          <w:bCs/>
          <w:i/>
          <w:iCs/>
          <w:u w:val="single"/>
        </w:rPr>
        <w:t>"M"</w:t>
      </w:r>
      <w:r w:rsidRPr="003A09FF">
        <w:rPr>
          <w:rFonts w:cstheme="minorHAnsi"/>
        </w:rPr>
        <w:t xml:space="preserve"> for Material charge and </w:t>
      </w:r>
      <w:r w:rsidRPr="005D3985">
        <w:rPr>
          <w:rFonts w:cstheme="minorHAnsi"/>
          <w:b/>
          <w:bCs/>
          <w:i/>
          <w:iCs/>
          <w:u w:val="single"/>
        </w:rPr>
        <w:t>"L"</w:t>
      </w:r>
      <w:r w:rsidRPr="003A09FF">
        <w:rPr>
          <w:rFonts w:cstheme="minorHAnsi"/>
        </w:rPr>
        <w:t xml:space="preserve"> for Labor charge.  This field dictates which burden percentage from the control file to utilize for calculating the GS &amp; A cost.</w:t>
      </w:r>
    </w:p>
    <w:p w14:paraId="0E40B3E5" w14:textId="77777777" w:rsidR="00BE2FC2" w:rsidRDefault="00BE2FC2" w:rsidP="00BE2FC2">
      <w:pPr>
        <w:pStyle w:val="Heading4"/>
      </w:pPr>
      <w:r>
        <w:t>SIMON</w:t>
      </w:r>
    </w:p>
    <w:p w14:paraId="634209A4" w14:textId="77777777" w:rsidR="00BE2FC2" w:rsidRDefault="00BE2FC2" w:rsidP="00BE2FC2">
      <w:r>
        <w:t xml:space="preserve">(1) alpha character.  Valid entries are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815"/>
      </w:tblGrid>
      <w:tr w:rsidR="00BE2FC2" w14:paraId="2879989E" w14:textId="77777777" w:rsidTr="0013643B">
        <w:trPr>
          <w:trHeight w:val="620"/>
        </w:trPr>
        <w:tc>
          <w:tcPr>
            <w:tcW w:w="535" w:type="dxa"/>
          </w:tcPr>
          <w:p w14:paraId="7778D448" w14:textId="77777777" w:rsidR="00BE2FC2" w:rsidRDefault="00BE2FC2" w:rsidP="0013643B">
            <w:r>
              <w:t>S</w:t>
            </w:r>
          </w:p>
        </w:tc>
        <w:tc>
          <w:tcPr>
            <w:tcW w:w="8815" w:type="dxa"/>
          </w:tcPr>
          <w:p w14:paraId="7174CA16" w14:textId="77777777" w:rsidR="00BE2FC2" w:rsidRDefault="00BE2FC2" w:rsidP="0013643B">
            <w:r>
              <w:t>Indicates that this preparation charge should be billed separately, marked up by the percentage entered and excluded from all costs used to calculate the selling price.</w:t>
            </w:r>
          </w:p>
        </w:tc>
      </w:tr>
      <w:tr w:rsidR="00BE2FC2" w14:paraId="5446E212" w14:textId="77777777" w:rsidTr="0013643B">
        <w:trPr>
          <w:trHeight w:val="620"/>
        </w:trPr>
        <w:tc>
          <w:tcPr>
            <w:tcW w:w="535" w:type="dxa"/>
          </w:tcPr>
          <w:p w14:paraId="5BE0AB28" w14:textId="77777777" w:rsidR="00BE2FC2" w:rsidRDefault="00BE2FC2" w:rsidP="0013643B">
            <w:r>
              <w:t>I</w:t>
            </w:r>
          </w:p>
        </w:tc>
        <w:tc>
          <w:tcPr>
            <w:tcW w:w="8815" w:type="dxa"/>
          </w:tcPr>
          <w:p w14:paraId="5512FB7E" w14:textId="77777777" w:rsidR="00BE2FC2" w:rsidRDefault="00BE2FC2" w:rsidP="0013643B">
            <w:r>
              <w:t>Indicates this is for integrating the cost as part of direct factory cost, which is marked up by the GS&amp;A burden rate in the control file.</w:t>
            </w:r>
          </w:p>
        </w:tc>
      </w:tr>
      <w:tr w:rsidR="00BE2FC2" w14:paraId="2645C18E" w14:textId="77777777" w:rsidTr="0013643B">
        <w:trPr>
          <w:trHeight w:val="620"/>
        </w:trPr>
        <w:tc>
          <w:tcPr>
            <w:tcW w:w="535" w:type="dxa"/>
          </w:tcPr>
          <w:p w14:paraId="3E5BA973" w14:textId="77777777" w:rsidR="00BE2FC2" w:rsidRDefault="00BE2FC2" w:rsidP="0013643B">
            <w:r>
              <w:t>M</w:t>
            </w:r>
          </w:p>
        </w:tc>
        <w:tc>
          <w:tcPr>
            <w:tcW w:w="8815" w:type="dxa"/>
          </w:tcPr>
          <w:p w14:paraId="5D80839B" w14:textId="77777777" w:rsidR="00BE2FC2" w:rsidRDefault="00BE2FC2" w:rsidP="0013643B">
            <w:r>
              <w:t>For maintenance charge, which is included in direct factory cost and marked up by the percentage, which transfers from the prep file.</w:t>
            </w:r>
          </w:p>
        </w:tc>
      </w:tr>
      <w:tr w:rsidR="00BE2FC2" w14:paraId="35B2EFF8" w14:textId="77777777" w:rsidTr="0013643B">
        <w:trPr>
          <w:trHeight w:val="620"/>
        </w:trPr>
        <w:tc>
          <w:tcPr>
            <w:tcW w:w="535" w:type="dxa"/>
          </w:tcPr>
          <w:p w14:paraId="5D1F1BCF" w14:textId="77777777" w:rsidR="00BE2FC2" w:rsidRDefault="00BE2FC2" w:rsidP="0013643B">
            <w:r>
              <w:t>O</w:t>
            </w:r>
          </w:p>
        </w:tc>
        <w:tc>
          <w:tcPr>
            <w:tcW w:w="8815" w:type="dxa"/>
          </w:tcPr>
          <w:p w14:paraId="0D7AA905" w14:textId="77777777" w:rsidR="00BE2FC2" w:rsidRDefault="00BE2FC2" w:rsidP="0013643B">
            <w:r>
              <w:t>For other markup, which is excluded from factory cost, but added to the full cost after the normal GS&amp;A and profit percentages are calculated.</w:t>
            </w:r>
          </w:p>
        </w:tc>
      </w:tr>
      <w:tr w:rsidR="00BE2FC2" w14:paraId="77AA0D23" w14:textId="77777777" w:rsidTr="0013643B">
        <w:trPr>
          <w:trHeight w:val="350"/>
        </w:trPr>
        <w:tc>
          <w:tcPr>
            <w:tcW w:w="535" w:type="dxa"/>
          </w:tcPr>
          <w:p w14:paraId="2CACDE0D" w14:textId="77777777" w:rsidR="00BE2FC2" w:rsidRDefault="00BE2FC2" w:rsidP="0013643B">
            <w:r>
              <w:t>N</w:t>
            </w:r>
          </w:p>
        </w:tc>
        <w:tc>
          <w:tcPr>
            <w:tcW w:w="8815" w:type="dxa"/>
          </w:tcPr>
          <w:p w14:paraId="7ECF7435" w14:textId="77777777" w:rsidR="00BE2FC2" w:rsidRDefault="00BE2FC2" w:rsidP="0013643B">
            <w:r>
              <w:t>This stands for No Charge and No Cost. Hence, this is strictly information for the factory.</w:t>
            </w:r>
          </w:p>
        </w:tc>
      </w:tr>
    </w:tbl>
    <w:p w14:paraId="6C1C433A" w14:textId="1CA5A436" w:rsidR="00482624" w:rsidRDefault="00482624" w:rsidP="00482624">
      <w:pPr>
        <w:pStyle w:val="Heading4"/>
      </w:pPr>
      <w:r>
        <w:t>Standard Cost/M</w:t>
      </w:r>
    </w:p>
    <w:p w14:paraId="56F9DCF3" w14:textId="77777777" w:rsidR="00BE2FC2" w:rsidRDefault="00BE2FC2" w:rsidP="00BE2FC2">
      <w:pPr>
        <w:rPr>
          <w:rFonts w:cstheme="minorHAnsi"/>
        </w:rPr>
      </w:pPr>
      <w:r w:rsidRPr="003A09FF">
        <w:rPr>
          <w:rFonts w:cstheme="minorHAnsi"/>
        </w:rPr>
        <w:t>Enter the cost per thousand.</w:t>
      </w:r>
    </w:p>
    <w:p w14:paraId="134BEAAE" w14:textId="1C4333BC" w:rsidR="00482624" w:rsidRDefault="00482624" w:rsidP="00482624">
      <w:pPr>
        <w:pStyle w:val="Heading4"/>
      </w:pPr>
      <w:r>
        <w:t>Actual Cost</w:t>
      </w:r>
    </w:p>
    <w:p w14:paraId="59247C80" w14:textId="439D817D" w:rsidR="00BE2FC2" w:rsidRDefault="005546B4" w:rsidP="00BE2FC2">
      <w:r>
        <w:t>The actual cost is calculated by the system from the standard cost of the miscellaneous item, as well as all subsequent cost fields. It is not directly modifiable by the user.</w:t>
      </w:r>
    </w:p>
    <w:p w14:paraId="0C7D7C71" w14:textId="012D126E" w:rsidR="0013643B" w:rsidRDefault="0013643B" w:rsidP="00BE2FC2"/>
    <w:p w14:paraId="3928BF22" w14:textId="5887F68F" w:rsidR="0013643B" w:rsidRDefault="0013643B" w:rsidP="00BE2FC2"/>
    <w:p w14:paraId="730ABC30" w14:textId="5E8AD51E" w:rsidR="0013643B" w:rsidRDefault="0013643B" w:rsidP="00BE2FC2"/>
    <w:p w14:paraId="0F1EC3C8" w14:textId="77777777" w:rsidR="0013643B" w:rsidRDefault="0013643B" w:rsidP="00BE2FC2"/>
    <w:p w14:paraId="760DCBF4" w14:textId="524D507F" w:rsidR="007E4D72" w:rsidRDefault="00F876E9" w:rsidP="007E4D72">
      <w:pPr>
        <w:pStyle w:val="Heading1"/>
        <w:rPr>
          <w:b/>
          <w:bCs/>
        </w:rPr>
      </w:pPr>
      <w:bookmarkStart w:id="100" w:name="_Toc43912705"/>
      <w:r>
        <w:rPr>
          <w:b/>
          <w:bCs/>
        </w:rPr>
        <w:lastRenderedPageBreak/>
        <w:t>Reports for Job Costing</w:t>
      </w:r>
      <w:r w:rsidR="007E4D72">
        <w:rPr>
          <w:b/>
          <w:bCs/>
        </w:rPr>
        <w:t xml:space="preserve"> [JR]</w:t>
      </w:r>
      <w:bookmarkEnd w:id="100"/>
    </w:p>
    <w:p w14:paraId="5A2E8E32" w14:textId="4F9B7F76" w:rsidR="003A53EB" w:rsidRDefault="003A53EB" w:rsidP="003A53EB">
      <w:pPr>
        <w:rPr>
          <w:rFonts w:cstheme="minorHAnsi"/>
        </w:rPr>
      </w:pPr>
      <w:r w:rsidRPr="003A09FF">
        <w:rPr>
          <w:rFonts w:cstheme="minorHAnsi"/>
        </w:rPr>
        <w:t>Once the job standards have been created in the job file and production reporting has issued materials to the job and labor hours have been posted to the job, work in process reports such as the Audit Trail will provide a list of all transactions posted to the job.  The W.I.P. Daily Summary will provide the same audit trail on a daily basis printed by any date range.</w:t>
      </w:r>
    </w:p>
    <w:p w14:paraId="1B75B872" w14:textId="15D71B11" w:rsidR="0013643B" w:rsidRDefault="00C95EC2" w:rsidP="003A53EB">
      <w:pPr>
        <w:rPr>
          <w:rFonts w:cstheme="minorHAnsi"/>
        </w:rPr>
      </w:pPr>
      <w:r w:rsidRPr="00163E2B">
        <w:rPr>
          <w:rFonts w:cstheme="minorHAnsi"/>
        </w:rPr>
        <w:t>Reports show comparison between actual versus estimated machine make ready, downtime, run time, run speeds, waste and quantities produced.    Most reports provide a detailed analysis of a specific job, which shows positive or negative efficiencies for each machine and material on the job.</w:t>
      </w:r>
    </w:p>
    <w:p w14:paraId="783629EC" w14:textId="77777777" w:rsidR="00C95EC2" w:rsidRPr="009278BE" w:rsidRDefault="00C95EC2" w:rsidP="003A53EB"/>
    <w:p w14:paraId="0A563C5D" w14:textId="75296D3D" w:rsidR="007E4D72" w:rsidRDefault="00F876E9" w:rsidP="007E4D72">
      <w:pPr>
        <w:pStyle w:val="Heading2"/>
      </w:pPr>
      <w:bookmarkStart w:id="101" w:name="_Toc43912706"/>
      <w:r>
        <w:t>W.I.P. Job Audit Trail [JR1]</w:t>
      </w:r>
      <w:bookmarkEnd w:id="101"/>
    </w:p>
    <w:p w14:paraId="5150A263" w14:textId="42ACC5FD" w:rsidR="00C95EC2" w:rsidRDefault="00C95EC2" w:rsidP="00C95EC2">
      <w:pPr>
        <w:rPr>
          <w:rFonts w:cstheme="minorHAnsi"/>
        </w:rPr>
      </w:pPr>
      <w:r w:rsidRPr="00EF7E3C">
        <w:rPr>
          <w:rFonts w:cstheme="minorHAnsi"/>
        </w:rPr>
        <w:t>The job audit trail is a history of all costs applied to the job including material, machine hours, waste and finished goods receipts.</w:t>
      </w:r>
    </w:p>
    <w:p w14:paraId="79345126" w14:textId="388B31AB" w:rsidR="00C95EC2" w:rsidRPr="00C95EC2" w:rsidRDefault="00C95EC2" w:rsidP="00C95EC2">
      <w:r w:rsidRPr="00EF7E3C">
        <w:rPr>
          <w:rFonts w:cstheme="minorHAnsi"/>
        </w:rPr>
        <w:t>The print selection allows limited the report by a range of job numbers. The report may be output computer screen, printer, fax, email or directly text file or to an excel format.</w:t>
      </w:r>
    </w:p>
    <w:p w14:paraId="295684D8" w14:textId="62960913" w:rsidR="007E4D72" w:rsidRDefault="00F876E9" w:rsidP="007E4D72">
      <w:pPr>
        <w:pStyle w:val="Heading3"/>
      </w:pPr>
      <w:bookmarkStart w:id="102" w:name="_Toc43912707"/>
      <w:r>
        <w:t>Selection Parameters</w:t>
      </w:r>
      <w:bookmarkEnd w:id="102"/>
    </w:p>
    <w:p w14:paraId="30E6F738" w14:textId="1D41EA0F" w:rsidR="00D4096A" w:rsidRPr="00D4096A" w:rsidRDefault="00D4096A" w:rsidP="00D4096A">
      <w:r>
        <w:rPr>
          <w:noProof/>
        </w:rPr>
        <w:drawing>
          <wp:inline distT="0" distB="0" distL="0" distR="0" wp14:anchorId="30A93D7D" wp14:editId="0BF6FC83">
            <wp:extent cx="4548505" cy="1116330"/>
            <wp:effectExtent l="0" t="0" r="4445"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48505" cy="1116330"/>
                    </a:xfrm>
                    <a:prstGeom prst="rect">
                      <a:avLst/>
                    </a:prstGeom>
                    <a:noFill/>
                    <a:ln>
                      <a:noFill/>
                    </a:ln>
                  </pic:spPr>
                </pic:pic>
              </a:graphicData>
            </a:graphic>
          </wp:inline>
        </w:drawing>
      </w:r>
    </w:p>
    <w:p w14:paraId="50D02BBE" w14:textId="2E714FE8" w:rsidR="00482624" w:rsidRDefault="00482624" w:rsidP="00482624">
      <w:pPr>
        <w:pStyle w:val="Heading4"/>
      </w:pPr>
      <w:r>
        <w:t>Job Status? (Choice)</w:t>
      </w:r>
    </w:p>
    <w:p w14:paraId="780AE0F8" w14:textId="13DFB332" w:rsidR="00465C66" w:rsidRDefault="00465C66" w:rsidP="00465C66">
      <w:bookmarkStart w:id="103" w:name="_Hlk42887763"/>
      <w:r>
        <w:t xml:space="preserve">To choose the preferred Job Status of Open vs. Closed (Or All), please make sure </w:t>
      </w:r>
      <w:bookmarkStart w:id="104" w:name="_Hlk43134919"/>
      <w:r>
        <w:t>the desired option choice bubble is toggled</w:t>
      </w:r>
      <w:bookmarkEnd w:id="104"/>
      <w:r>
        <w:t>.</w:t>
      </w:r>
      <w:bookmarkEnd w:id="103"/>
    </w:p>
    <w:p w14:paraId="5D2AFA7A" w14:textId="1936454D" w:rsidR="00482624" w:rsidRDefault="00482624" w:rsidP="00482624">
      <w:pPr>
        <w:pStyle w:val="Heading4"/>
      </w:pPr>
      <w:r>
        <w:t>Beginning Job # / Ending Job #</w:t>
      </w:r>
    </w:p>
    <w:p w14:paraId="658CD8E2" w14:textId="6E846505" w:rsidR="00465C66" w:rsidRPr="00E5397E" w:rsidRDefault="00465C66" w:rsidP="00465C66">
      <w:r>
        <w:t>Enter the beginning and ending Job Number to run the report for.</w:t>
      </w:r>
    </w:p>
    <w:p w14:paraId="54D80E15" w14:textId="679234E4" w:rsidR="00482624" w:rsidRDefault="00482624" w:rsidP="00482624">
      <w:pPr>
        <w:pStyle w:val="Heading4"/>
      </w:pPr>
      <w:r>
        <w:t>Beginning Job #: 00 / Ending Job #: 00</w:t>
      </w:r>
    </w:p>
    <w:p w14:paraId="07390A32" w14:textId="51CC644B" w:rsidR="00465C66" w:rsidRPr="00E5397E" w:rsidRDefault="00465C66" w:rsidP="00465C66">
      <w:r>
        <w:t>Enter the beginning and ending Subsequent Job Number to run the report for.</w:t>
      </w:r>
    </w:p>
    <w:p w14:paraId="7FA12DD1" w14:textId="05D364D9" w:rsidR="00482624" w:rsidRDefault="00482624" w:rsidP="00482624">
      <w:pPr>
        <w:pStyle w:val="Heading4"/>
      </w:pPr>
      <w:r>
        <w:t>Show only Open WIP? – Toggle Box</w:t>
      </w:r>
    </w:p>
    <w:p w14:paraId="5044B231" w14:textId="007B409C" w:rsidR="00FE3D00" w:rsidRDefault="00FE3D00" w:rsidP="00FE3D00">
      <w:r>
        <w:t>To show only open works in process, make sure that this toggle box is checked.</w:t>
      </w:r>
    </w:p>
    <w:p w14:paraId="136A5533" w14:textId="1C362F72" w:rsidR="0013643B" w:rsidRDefault="0013643B" w:rsidP="00FE3D00"/>
    <w:p w14:paraId="65C6E0E8" w14:textId="78BEA4A3" w:rsidR="0013643B" w:rsidRDefault="0013643B" w:rsidP="00FE3D00"/>
    <w:p w14:paraId="44BEEDA3" w14:textId="1DC88F34" w:rsidR="0013643B" w:rsidRDefault="0013643B" w:rsidP="00FE3D00"/>
    <w:p w14:paraId="322A7A95" w14:textId="67B76B60" w:rsidR="0013643B" w:rsidRDefault="0013643B" w:rsidP="00FE3D00"/>
    <w:p w14:paraId="029F28E8" w14:textId="613BF8DD" w:rsidR="0013643B" w:rsidRDefault="0013643B" w:rsidP="00FE3D00"/>
    <w:p w14:paraId="656DF0E0" w14:textId="04BD0B55" w:rsidR="00F876E9" w:rsidRDefault="00F876E9" w:rsidP="00F876E9">
      <w:pPr>
        <w:pStyle w:val="Heading3"/>
      </w:pPr>
      <w:bookmarkStart w:id="105" w:name="_Toc43912708"/>
      <w:r>
        <w:lastRenderedPageBreak/>
        <w:t>Available and Selected Columns</w:t>
      </w:r>
      <w:bookmarkEnd w:id="105"/>
    </w:p>
    <w:p w14:paraId="63687319" w14:textId="6DCCDBB1" w:rsidR="00D4096A" w:rsidRPr="00D4096A" w:rsidRDefault="00D4096A" w:rsidP="00D4096A">
      <w:r>
        <w:rPr>
          <w:noProof/>
        </w:rPr>
        <w:drawing>
          <wp:inline distT="0" distB="0" distL="0" distR="0" wp14:anchorId="438A103C" wp14:editId="46EC2ED1">
            <wp:extent cx="4548505" cy="1258570"/>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48505" cy="1258570"/>
                    </a:xfrm>
                    <a:prstGeom prst="rect">
                      <a:avLst/>
                    </a:prstGeom>
                    <a:noFill/>
                    <a:ln>
                      <a:noFill/>
                    </a:ln>
                  </pic:spPr>
                </pic:pic>
              </a:graphicData>
            </a:graphic>
          </wp:inline>
        </w:drawing>
      </w:r>
    </w:p>
    <w:p w14:paraId="26D9CA65" w14:textId="77777777" w:rsidR="003538D4" w:rsidRDefault="003538D4" w:rsidP="003538D4">
      <w:pPr>
        <w:pStyle w:val="Heading4"/>
      </w:pPr>
      <w:bookmarkStart w:id="106" w:name="_Hlk42522238"/>
      <w:bookmarkStart w:id="107" w:name="_Hlk42955753"/>
      <w:bookmarkStart w:id="108" w:name="_Hlk42958006"/>
      <w:bookmarkStart w:id="109" w:name="_Hlk43554533"/>
      <w:r>
        <w:t>Available Columns</w:t>
      </w:r>
    </w:p>
    <w:p w14:paraId="0C3639AB" w14:textId="77777777" w:rsidR="003538D4" w:rsidRPr="00F61F89" w:rsidRDefault="003538D4" w:rsidP="003538D4">
      <w:bookmarkStart w:id="110" w:name="_Hlk42958873"/>
      <w:r>
        <w:t>The user may choose which columns they wish to have on the report printout. As the user selects their choices, they will appear on the ‘</w:t>
      </w:r>
      <w:r>
        <w:rPr>
          <w:i/>
          <w:iCs/>
        </w:rPr>
        <w:t>Selected Columns’</w:t>
      </w:r>
      <w:r>
        <w:t xml:space="preserve"> list.</w:t>
      </w:r>
    </w:p>
    <w:p w14:paraId="174F18B6" w14:textId="77777777" w:rsidR="003538D4" w:rsidRDefault="003538D4" w:rsidP="003538D4">
      <w:pPr>
        <w:pStyle w:val="Heading4"/>
      </w:pPr>
      <w:bookmarkStart w:id="111" w:name="_Hlk42957914"/>
      <w:bookmarkEnd w:id="110"/>
      <w:r>
        <w:t>Selected Columns (In Display Order)</w:t>
      </w:r>
    </w:p>
    <w:p w14:paraId="5073AB73"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00853080" w14:textId="77777777" w:rsidR="003538D4" w:rsidRDefault="003538D4" w:rsidP="003538D4">
      <w:pPr>
        <w:pStyle w:val="Heading4"/>
      </w:pPr>
      <w:r>
        <w:t>Default</w:t>
      </w:r>
    </w:p>
    <w:p w14:paraId="10A24A30"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D04C2F2" w14:textId="77777777" w:rsidR="003538D4" w:rsidRDefault="003538D4" w:rsidP="003538D4">
      <w:pPr>
        <w:pStyle w:val="Heading4"/>
      </w:pPr>
      <w:r>
        <w:t>Add &gt;&gt;</w:t>
      </w:r>
    </w:p>
    <w:p w14:paraId="7AB78308"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D2ACC94" w14:textId="77777777" w:rsidR="003538D4" w:rsidRDefault="003538D4" w:rsidP="003538D4">
      <w:pPr>
        <w:pStyle w:val="Heading4"/>
      </w:pPr>
      <w:r>
        <w:t>&lt;&lt; Remove</w:t>
      </w:r>
    </w:p>
    <w:p w14:paraId="1DF74194"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19B8F54" w14:textId="77777777" w:rsidR="003538D4" w:rsidRDefault="003538D4" w:rsidP="003538D4">
      <w:pPr>
        <w:pStyle w:val="Heading4"/>
      </w:pPr>
      <w:r>
        <w:t>Move Up</w:t>
      </w:r>
    </w:p>
    <w:p w14:paraId="37D644B6"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216C0A0" w14:textId="77777777" w:rsidR="003538D4" w:rsidRDefault="003538D4" w:rsidP="003538D4">
      <w:pPr>
        <w:pStyle w:val="Heading4"/>
      </w:pPr>
      <w:r>
        <w:t>Move Down</w:t>
      </w:r>
    </w:p>
    <w:bookmarkEnd w:id="106"/>
    <w:p w14:paraId="2DE8910B" w14:textId="66006571"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111"/>
      <w:r>
        <w:t xml:space="preserve"> </w:t>
      </w:r>
      <w:bookmarkEnd w:id="107"/>
      <w:bookmarkEnd w:id="108"/>
    </w:p>
    <w:p w14:paraId="38408A86" w14:textId="77777777" w:rsidR="0013643B" w:rsidRDefault="0013643B" w:rsidP="003538D4"/>
    <w:p w14:paraId="3F26DE31" w14:textId="39148144" w:rsidR="00F876E9" w:rsidRDefault="00F876E9" w:rsidP="00F876E9">
      <w:pPr>
        <w:pStyle w:val="Heading3"/>
      </w:pPr>
      <w:bookmarkStart w:id="112" w:name="_Toc43912709"/>
      <w:bookmarkEnd w:id="109"/>
      <w:r>
        <w:lastRenderedPageBreak/>
        <w:t>Output Destination</w:t>
      </w:r>
      <w:bookmarkEnd w:id="112"/>
    </w:p>
    <w:p w14:paraId="62AFD8DB" w14:textId="39631AEC" w:rsidR="00D4096A" w:rsidRPr="00D4096A" w:rsidRDefault="00D4096A" w:rsidP="00D4096A">
      <w:r>
        <w:rPr>
          <w:noProof/>
        </w:rPr>
        <w:drawing>
          <wp:inline distT="0" distB="0" distL="0" distR="0" wp14:anchorId="47D370B4" wp14:editId="479BA704">
            <wp:extent cx="4548505" cy="1650365"/>
            <wp:effectExtent l="0" t="0" r="444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48505" cy="1650365"/>
                    </a:xfrm>
                    <a:prstGeom prst="rect">
                      <a:avLst/>
                    </a:prstGeom>
                    <a:noFill/>
                    <a:ln>
                      <a:noFill/>
                    </a:ln>
                  </pic:spPr>
                </pic:pic>
              </a:graphicData>
            </a:graphic>
          </wp:inline>
        </w:drawing>
      </w:r>
    </w:p>
    <w:p w14:paraId="4B587C8D" w14:textId="77777777" w:rsidR="003538D4" w:rsidRDefault="003538D4" w:rsidP="003538D4">
      <w:pPr>
        <w:pStyle w:val="Heading4"/>
      </w:pPr>
      <w:bookmarkStart w:id="113" w:name="_Hlk42795723"/>
      <w:bookmarkStart w:id="114" w:name="_Hlk42795013"/>
      <w:bookmarkStart w:id="115" w:name="_Hlk42795755"/>
      <w:bookmarkStart w:id="116" w:name="_Hlk43132235"/>
      <w:bookmarkStart w:id="117" w:name="_Hlk42792835"/>
      <w:r>
        <w:t>Destination Choice</w:t>
      </w:r>
    </w:p>
    <w:p w14:paraId="1CAF118E" w14:textId="77777777" w:rsidR="003538D4" w:rsidRPr="00144B20" w:rsidRDefault="003538D4" w:rsidP="003538D4">
      <w:bookmarkStart w:id="118" w:name="_Hlk42794533"/>
      <w:r>
        <w:t>To choose the destination where the document should be printed, please make sure that desired output destination choice bubble is toggled.</w:t>
      </w:r>
      <w:bookmarkEnd w:id="118"/>
    </w:p>
    <w:p w14:paraId="03413062" w14:textId="77777777" w:rsidR="003538D4" w:rsidRDefault="003538D4" w:rsidP="003538D4">
      <w:pPr>
        <w:pStyle w:val="Heading4"/>
      </w:pPr>
      <w:bookmarkStart w:id="119" w:name="_Hlk42795444"/>
      <w:bookmarkEnd w:id="113"/>
      <w:r>
        <w:t>Layout Choice</w:t>
      </w:r>
    </w:p>
    <w:p w14:paraId="76E9D120" w14:textId="77777777" w:rsidR="003538D4" w:rsidRPr="00144B20" w:rsidRDefault="003538D4" w:rsidP="003538D4">
      <w:r>
        <w:t>To choose the preferred layout of Landscape vs. Portrait, please make sure the desired option choice bubbled is toggled.</w:t>
      </w:r>
    </w:p>
    <w:p w14:paraId="0308BB4E" w14:textId="77777777" w:rsidR="003538D4" w:rsidRDefault="003538D4" w:rsidP="003538D4">
      <w:pPr>
        <w:pStyle w:val="Heading4"/>
      </w:pPr>
      <w:r>
        <w:t>Lines Per Page</w:t>
      </w:r>
    </w:p>
    <w:p w14:paraId="01066180" w14:textId="77777777" w:rsidR="003538D4" w:rsidRPr="00144B20" w:rsidRDefault="003538D4" w:rsidP="003538D4">
      <w:r w:rsidRPr="00211A1F">
        <w:t>Lines per page on the report when printing.</w:t>
      </w:r>
    </w:p>
    <w:p w14:paraId="6CD72DE3" w14:textId="77777777" w:rsidR="003538D4" w:rsidRDefault="003538D4" w:rsidP="003538D4">
      <w:pPr>
        <w:pStyle w:val="Heading4"/>
      </w:pPr>
      <w:r>
        <w:t>Font</w:t>
      </w:r>
    </w:p>
    <w:p w14:paraId="16084BC2" w14:textId="77777777" w:rsidR="003538D4" w:rsidRPr="00144B20" w:rsidRDefault="003538D4" w:rsidP="003538D4">
      <w:r w:rsidRPr="00211A1F">
        <w:t xml:space="preserve">Enter the font number to use with this report </w:t>
      </w:r>
      <w:r>
        <w:t>(</w:t>
      </w:r>
      <w:r w:rsidRPr="00211A1F">
        <w:t>Font 11 is defa</w:t>
      </w:r>
      <w:r>
        <w:t>u</w:t>
      </w:r>
      <w:r w:rsidRPr="00211A1F">
        <w:t>lt</w:t>
      </w:r>
      <w:r>
        <w:t>)</w:t>
      </w:r>
      <w:r w:rsidRPr="00211A1F">
        <w:t>.</w:t>
      </w:r>
    </w:p>
    <w:p w14:paraId="574F004E" w14:textId="77777777" w:rsidR="003538D4" w:rsidRDefault="003538D4" w:rsidP="003538D4">
      <w:pPr>
        <w:pStyle w:val="Heading4"/>
      </w:pPr>
      <w:bookmarkStart w:id="120" w:name="_Hlk42795018"/>
      <w:bookmarkEnd w:id="114"/>
      <w:bookmarkEnd w:id="119"/>
      <w:r>
        <w:t>Show Parameters? – Toggle Box</w:t>
      </w:r>
    </w:p>
    <w:p w14:paraId="0CCB9E56" w14:textId="77777777" w:rsidR="003538D4" w:rsidRDefault="003538D4" w:rsidP="003538D4">
      <w:r>
        <w:t>To show parameters, make sure that the toggle box is ‘ticked’ with a checkmark.</w:t>
      </w:r>
    </w:p>
    <w:p w14:paraId="7A85EF3A" w14:textId="77777777" w:rsidR="003538D4" w:rsidRDefault="003538D4" w:rsidP="003538D4">
      <w:pPr>
        <w:pStyle w:val="Heading4"/>
      </w:pPr>
      <w:bookmarkStart w:id="121" w:name="_Hlk42885307"/>
      <w:bookmarkStart w:id="122" w:name="_Hlk42885728"/>
      <w:bookmarkStart w:id="123" w:name="_Hlk42885248"/>
      <w:bookmarkEnd w:id="115"/>
      <w:r>
        <w:t>Export to Excel? – Toggle Box</w:t>
      </w:r>
    </w:p>
    <w:p w14:paraId="7F3787CA" w14:textId="77777777" w:rsidR="003538D4" w:rsidRPr="00CC767A" w:rsidRDefault="003538D4" w:rsidP="003538D4">
      <w:r>
        <w:t>To export the printed file to an excel document, make sure that the Export to Excel toggle box is checked.</w:t>
      </w:r>
    </w:p>
    <w:p w14:paraId="10615D2D" w14:textId="77777777" w:rsidR="003538D4" w:rsidRDefault="003538D4" w:rsidP="003538D4">
      <w:pPr>
        <w:pStyle w:val="Heading4"/>
      </w:pPr>
      <w:r>
        <w:t>Auto Run Excel? – Toggle Box</w:t>
      </w:r>
    </w:p>
    <w:p w14:paraId="02404684" w14:textId="77777777" w:rsidR="003538D4" w:rsidRPr="00CC767A" w:rsidRDefault="003538D4" w:rsidP="003538D4">
      <w:r>
        <w:t>To automatically open the new excel document, make sure that the Auto Run Excel toggle box is checked.</w:t>
      </w:r>
    </w:p>
    <w:bookmarkEnd w:id="121"/>
    <w:p w14:paraId="76DDEE25" w14:textId="77777777" w:rsidR="003538D4" w:rsidRDefault="003538D4" w:rsidP="003538D4">
      <w:pPr>
        <w:pStyle w:val="Heading4"/>
      </w:pPr>
      <w:r>
        <w:t>If Yes, File Name</w:t>
      </w:r>
    </w:p>
    <w:p w14:paraId="3B060A7D" w14:textId="4BFD51C1" w:rsidR="003538D4" w:rsidRDefault="003538D4" w:rsidP="003538D4">
      <w:r>
        <w:t>If exporting the file to Excel, enter the desired file name.</w:t>
      </w:r>
      <w:bookmarkEnd w:id="116"/>
      <w:bookmarkEnd w:id="117"/>
      <w:bookmarkEnd w:id="120"/>
      <w:bookmarkEnd w:id="122"/>
      <w:bookmarkEnd w:id="123"/>
    </w:p>
    <w:p w14:paraId="50364250" w14:textId="0CF4B866" w:rsidR="0013643B" w:rsidRDefault="0013643B" w:rsidP="003538D4"/>
    <w:p w14:paraId="2352DA74" w14:textId="4D7A6246" w:rsidR="00C95EC2" w:rsidRDefault="00C95EC2" w:rsidP="003538D4"/>
    <w:p w14:paraId="6B18FFF4" w14:textId="77777777" w:rsidR="00C95EC2" w:rsidRDefault="00C95EC2" w:rsidP="003538D4"/>
    <w:p w14:paraId="72608A8B" w14:textId="77777777" w:rsidR="0013643B" w:rsidRDefault="0013643B" w:rsidP="003538D4"/>
    <w:p w14:paraId="76CF8029" w14:textId="7E4AB276" w:rsidR="00F876E9" w:rsidRDefault="00F876E9" w:rsidP="00F876E9">
      <w:pPr>
        <w:pStyle w:val="Heading2"/>
      </w:pPr>
      <w:bookmarkStart w:id="124" w:name="_Toc43912710"/>
      <w:r>
        <w:lastRenderedPageBreak/>
        <w:t>W.I.P. Daily Summary [JR2]</w:t>
      </w:r>
      <w:bookmarkEnd w:id="124"/>
    </w:p>
    <w:p w14:paraId="12AD5D32" w14:textId="6D172A2A" w:rsidR="00C95EC2" w:rsidRDefault="00C95EC2" w:rsidP="00C95EC2">
      <w:pPr>
        <w:rPr>
          <w:rFonts w:cstheme="minorHAnsi"/>
        </w:rPr>
      </w:pPr>
      <w:r w:rsidRPr="00AB1487">
        <w:rPr>
          <w:rFonts w:cstheme="minorHAnsi"/>
        </w:rPr>
        <w:t>The work in process (WIP) daily summary is identical to the job audit trail but is a combination of all jobs for the day.   This provides a complete summary of all the material and labor costs for the entire day for all jobs including material, machine hours, waste and finished goods receipts.</w:t>
      </w:r>
    </w:p>
    <w:p w14:paraId="2CB99135" w14:textId="1431A6B0" w:rsidR="00C95EC2" w:rsidRPr="00C95EC2" w:rsidRDefault="00C95EC2" w:rsidP="00C95EC2">
      <w:r w:rsidRPr="00AB1487">
        <w:rPr>
          <w:rFonts w:cstheme="minorHAnsi"/>
        </w:rPr>
        <w:t>The print selection allows limited the report by a range of job numbers for a specific day. The report may be output to a computer screen, printer, fax, email or directly text file or to an excel format.</w:t>
      </w:r>
    </w:p>
    <w:p w14:paraId="7155568A" w14:textId="135F69DD" w:rsidR="00F876E9" w:rsidRDefault="00F876E9" w:rsidP="00F876E9">
      <w:pPr>
        <w:pStyle w:val="Heading3"/>
      </w:pPr>
      <w:bookmarkStart w:id="125" w:name="_Toc43912711"/>
      <w:r>
        <w:t>Selection Parameters</w:t>
      </w:r>
      <w:bookmarkEnd w:id="125"/>
    </w:p>
    <w:p w14:paraId="4E6CF38A" w14:textId="345482AC" w:rsidR="00D4096A" w:rsidRPr="00D4096A" w:rsidRDefault="00D4096A" w:rsidP="00D4096A">
      <w:r>
        <w:rPr>
          <w:noProof/>
        </w:rPr>
        <w:drawing>
          <wp:inline distT="0" distB="0" distL="0" distR="0" wp14:anchorId="7ACE426B" wp14:editId="6A545068">
            <wp:extent cx="4548505" cy="771896"/>
            <wp:effectExtent l="0" t="0" r="444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65142" cy="774719"/>
                    </a:xfrm>
                    <a:prstGeom prst="rect">
                      <a:avLst/>
                    </a:prstGeom>
                    <a:noFill/>
                    <a:ln>
                      <a:noFill/>
                    </a:ln>
                  </pic:spPr>
                </pic:pic>
              </a:graphicData>
            </a:graphic>
          </wp:inline>
        </w:drawing>
      </w:r>
    </w:p>
    <w:p w14:paraId="29FA3893" w14:textId="6E421FC9" w:rsidR="00482624" w:rsidRDefault="00482624" w:rsidP="00482624">
      <w:pPr>
        <w:pStyle w:val="Heading4"/>
      </w:pPr>
      <w:r>
        <w:t>Daily Summary for Which Day?</w:t>
      </w:r>
    </w:p>
    <w:p w14:paraId="79CA5914" w14:textId="0AD6C4CC" w:rsidR="004A1C3F" w:rsidRPr="004A1C3F" w:rsidRDefault="00465C66" w:rsidP="004A1C3F">
      <w:r>
        <w:t>Enter a date to print a daily summary for.</w:t>
      </w:r>
    </w:p>
    <w:p w14:paraId="7F5920D0" w14:textId="62C8463B" w:rsidR="00482624" w:rsidRDefault="00482624" w:rsidP="00482624">
      <w:pPr>
        <w:pStyle w:val="Heading4"/>
      </w:pPr>
      <w:r>
        <w:t>Beginning Job # / Ending Job #</w:t>
      </w:r>
    </w:p>
    <w:p w14:paraId="6C97B5F4" w14:textId="69317E75" w:rsidR="00465C66" w:rsidRPr="00E5397E" w:rsidRDefault="00465C66" w:rsidP="00465C66">
      <w:r>
        <w:t>Enter the beginning and ending Job Number to run the report for.</w:t>
      </w:r>
    </w:p>
    <w:p w14:paraId="194CBB5C" w14:textId="50C3BFBD" w:rsidR="00482624" w:rsidRDefault="00482624" w:rsidP="00482624">
      <w:pPr>
        <w:pStyle w:val="Heading4"/>
      </w:pPr>
      <w:r>
        <w:t>Beginning Job 3: 00 / Ending Job #: 00</w:t>
      </w:r>
    </w:p>
    <w:p w14:paraId="258BD090" w14:textId="35F72680" w:rsidR="00465C66" w:rsidRPr="00E5397E" w:rsidRDefault="00465C66" w:rsidP="00465C66">
      <w:r>
        <w:t>Enter the beginning and ending Subsequent Job Number to run the report for.</w:t>
      </w:r>
    </w:p>
    <w:p w14:paraId="1A162EAF" w14:textId="7856B5E6" w:rsidR="00F876E9" w:rsidRDefault="00F876E9" w:rsidP="00F876E9">
      <w:pPr>
        <w:pStyle w:val="Heading3"/>
      </w:pPr>
      <w:bookmarkStart w:id="126" w:name="_Toc43912712"/>
      <w:r>
        <w:t>Available and Selected Columns</w:t>
      </w:r>
      <w:bookmarkEnd w:id="126"/>
    </w:p>
    <w:p w14:paraId="318D4366" w14:textId="5D879DE6" w:rsidR="00D4096A" w:rsidRPr="00D4096A" w:rsidRDefault="00D4096A" w:rsidP="00D4096A">
      <w:r>
        <w:rPr>
          <w:noProof/>
        </w:rPr>
        <w:drawing>
          <wp:inline distT="0" distB="0" distL="0" distR="0" wp14:anchorId="6845BDD1" wp14:editId="7BC5A8C9">
            <wp:extent cx="4548505" cy="1033153"/>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63148" cy="1036479"/>
                    </a:xfrm>
                    <a:prstGeom prst="rect">
                      <a:avLst/>
                    </a:prstGeom>
                    <a:noFill/>
                    <a:ln>
                      <a:noFill/>
                    </a:ln>
                  </pic:spPr>
                </pic:pic>
              </a:graphicData>
            </a:graphic>
          </wp:inline>
        </w:drawing>
      </w:r>
    </w:p>
    <w:p w14:paraId="7745DF83" w14:textId="77777777" w:rsidR="003538D4" w:rsidRDefault="003538D4" w:rsidP="003538D4">
      <w:pPr>
        <w:pStyle w:val="Heading4"/>
      </w:pPr>
      <w:r>
        <w:t>Available Columns</w:t>
      </w:r>
    </w:p>
    <w:p w14:paraId="4E9CACF6"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6BA43A66" w14:textId="77777777" w:rsidR="003538D4" w:rsidRDefault="003538D4" w:rsidP="003538D4">
      <w:pPr>
        <w:pStyle w:val="Heading4"/>
      </w:pPr>
      <w:r>
        <w:t>Selected Columns (In Display Order)</w:t>
      </w:r>
    </w:p>
    <w:p w14:paraId="16613D83"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2B819824" w14:textId="77777777" w:rsidR="003538D4" w:rsidRDefault="003538D4" w:rsidP="003538D4">
      <w:pPr>
        <w:pStyle w:val="Heading4"/>
      </w:pPr>
      <w:r>
        <w:t>Default</w:t>
      </w:r>
    </w:p>
    <w:p w14:paraId="25B676D8"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3FA072C" w14:textId="77777777" w:rsidR="003538D4" w:rsidRDefault="003538D4" w:rsidP="003538D4">
      <w:pPr>
        <w:pStyle w:val="Heading4"/>
      </w:pPr>
      <w:r>
        <w:t>Add &gt;&gt;</w:t>
      </w:r>
    </w:p>
    <w:p w14:paraId="09F20080"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409D5FD" w14:textId="77777777" w:rsidR="003538D4" w:rsidRDefault="003538D4" w:rsidP="003538D4">
      <w:pPr>
        <w:pStyle w:val="Heading4"/>
      </w:pPr>
      <w:r>
        <w:t>&lt;&lt; Remove</w:t>
      </w:r>
    </w:p>
    <w:p w14:paraId="28631A30"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CF05DA7" w14:textId="77777777" w:rsidR="003538D4" w:rsidRDefault="003538D4" w:rsidP="003538D4">
      <w:pPr>
        <w:pStyle w:val="Heading4"/>
      </w:pPr>
      <w:r>
        <w:lastRenderedPageBreak/>
        <w:t>Move Up</w:t>
      </w:r>
    </w:p>
    <w:p w14:paraId="2C45D50B"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E0AC6C3" w14:textId="77777777" w:rsidR="003538D4" w:rsidRDefault="003538D4" w:rsidP="003538D4">
      <w:pPr>
        <w:pStyle w:val="Heading4"/>
      </w:pPr>
      <w:r>
        <w:t>Move Down</w:t>
      </w:r>
    </w:p>
    <w:p w14:paraId="4E77F06B"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C7BFE7F" w14:textId="1C296905" w:rsidR="00F876E9" w:rsidRDefault="00F876E9" w:rsidP="00F876E9">
      <w:pPr>
        <w:pStyle w:val="Heading3"/>
      </w:pPr>
      <w:bookmarkStart w:id="127" w:name="_Toc43912713"/>
      <w:r>
        <w:t>Output Destination</w:t>
      </w:r>
      <w:bookmarkEnd w:id="127"/>
    </w:p>
    <w:p w14:paraId="7BAEB4B0" w14:textId="1336BDFA" w:rsidR="00D4096A" w:rsidRPr="00D4096A" w:rsidRDefault="00D4096A" w:rsidP="00D4096A">
      <w:r>
        <w:rPr>
          <w:noProof/>
        </w:rPr>
        <w:drawing>
          <wp:inline distT="0" distB="0" distL="0" distR="0" wp14:anchorId="3C496406" wp14:editId="71318135">
            <wp:extent cx="4548505" cy="175768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48505" cy="1757680"/>
                    </a:xfrm>
                    <a:prstGeom prst="rect">
                      <a:avLst/>
                    </a:prstGeom>
                    <a:noFill/>
                    <a:ln>
                      <a:noFill/>
                    </a:ln>
                  </pic:spPr>
                </pic:pic>
              </a:graphicData>
            </a:graphic>
          </wp:inline>
        </w:drawing>
      </w:r>
    </w:p>
    <w:p w14:paraId="3CB23CF0" w14:textId="77777777" w:rsidR="003538D4" w:rsidRDefault="003538D4" w:rsidP="003538D4">
      <w:pPr>
        <w:pStyle w:val="Heading4"/>
      </w:pPr>
      <w:r>
        <w:t>Destination Choice</w:t>
      </w:r>
    </w:p>
    <w:p w14:paraId="1CD897C9" w14:textId="77777777" w:rsidR="003538D4" w:rsidRPr="00144B20" w:rsidRDefault="003538D4" w:rsidP="003538D4">
      <w:r>
        <w:t>To choose the destination where the document should be printed, please make sure that desired output destination choice bubble is toggled.</w:t>
      </w:r>
    </w:p>
    <w:p w14:paraId="3C43B045" w14:textId="77777777" w:rsidR="003538D4" w:rsidRDefault="003538D4" w:rsidP="003538D4">
      <w:pPr>
        <w:pStyle w:val="Heading4"/>
      </w:pPr>
      <w:r>
        <w:t>Layout Choice</w:t>
      </w:r>
    </w:p>
    <w:p w14:paraId="0BCE0E07" w14:textId="77777777" w:rsidR="003538D4" w:rsidRPr="00144B20" w:rsidRDefault="003538D4" w:rsidP="003538D4">
      <w:r>
        <w:t>To choose the preferred layout of Landscape vs. Portrait, please make sure the desired option choice bubbled is toggled.</w:t>
      </w:r>
    </w:p>
    <w:p w14:paraId="7AFCD68A" w14:textId="77777777" w:rsidR="003538D4" w:rsidRDefault="003538D4" w:rsidP="003538D4">
      <w:pPr>
        <w:pStyle w:val="Heading4"/>
      </w:pPr>
      <w:r>
        <w:t>Lines Per Page</w:t>
      </w:r>
    </w:p>
    <w:p w14:paraId="50BF6E95" w14:textId="77777777" w:rsidR="003538D4" w:rsidRPr="00144B20" w:rsidRDefault="003538D4" w:rsidP="003538D4">
      <w:r w:rsidRPr="00211A1F">
        <w:t>Lines per page on the report when printing.</w:t>
      </w:r>
    </w:p>
    <w:p w14:paraId="5B022D1C" w14:textId="77777777" w:rsidR="003538D4" w:rsidRDefault="003538D4" w:rsidP="003538D4">
      <w:pPr>
        <w:pStyle w:val="Heading4"/>
      </w:pPr>
      <w:r>
        <w:t>Font</w:t>
      </w:r>
    </w:p>
    <w:p w14:paraId="7D8962FC" w14:textId="77777777" w:rsidR="003538D4" w:rsidRPr="00144B20" w:rsidRDefault="003538D4" w:rsidP="003538D4">
      <w:r w:rsidRPr="00211A1F">
        <w:t xml:space="preserve">Enter the font number to use with this report </w:t>
      </w:r>
      <w:r>
        <w:t>(</w:t>
      </w:r>
      <w:r w:rsidRPr="00211A1F">
        <w:t>Font 11 is defa</w:t>
      </w:r>
      <w:r>
        <w:t>u</w:t>
      </w:r>
      <w:r w:rsidRPr="00211A1F">
        <w:t>lt</w:t>
      </w:r>
      <w:r>
        <w:t>)</w:t>
      </w:r>
      <w:r w:rsidRPr="00211A1F">
        <w:t>.</w:t>
      </w:r>
    </w:p>
    <w:p w14:paraId="1AA75942" w14:textId="77777777" w:rsidR="003538D4" w:rsidRDefault="003538D4" w:rsidP="003538D4">
      <w:pPr>
        <w:pStyle w:val="Heading4"/>
      </w:pPr>
      <w:r>
        <w:t>Show Parameters? – Toggle Box</w:t>
      </w:r>
    </w:p>
    <w:p w14:paraId="2117E842" w14:textId="77777777" w:rsidR="003538D4" w:rsidRDefault="003538D4" w:rsidP="003538D4">
      <w:r>
        <w:t>To show parameters, make sure that the toggle box is ‘ticked’ with a checkmark.</w:t>
      </w:r>
    </w:p>
    <w:p w14:paraId="2D35F70E" w14:textId="77777777" w:rsidR="003538D4" w:rsidRDefault="003538D4" w:rsidP="003538D4">
      <w:pPr>
        <w:pStyle w:val="Heading4"/>
      </w:pPr>
      <w:r>
        <w:t>Export to Excel? – Toggle Box</w:t>
      </w:r>
    </w:p>
    <w:p w14:paraId="0A53AE14" w14:textId="77777777" w:rsidR="003538D4" w:rsidRPr="00CC767A" w:rsidRDefault="003538D4" w:rsidP="003538D4">
      <w:r>
        <w:t>To export the printed file to an excel document, make sure that the Export to Excel toggle box is checked.</w:t>
      </w:r>
    </w:p>
    <w:p w14:paraId="4749EE83" w14:textId="77777777" w:rsidR="003538D4" w:rsidRDefault="003538D4" w:rsidP="003538D4">
      <w:pPr>
        <w:pStyle w:val="Heading4"/>
      </w:pPr>
      <w:r>
        <w:t>Auto Run Excel? – Toggle Box</w:t>
      </w:r>
    </w:p>
    <w:p w14:paraId="7A4FE8BC" w14:textId="77777777" w:rsidR="003538D4" w:rsidRPr="00CC767A" w:rsidRDefault="003538D4" w:rsidP="003538D4">
      <w:r>
        <w:t>To automatically open the new excel document, make sure that the Auto Run Excel toggle box is checked.</w:t>
      </w:r>
    </w:p>
    <w:p w14:paraId="66A069A2" w14:textId="77777777" w:rsidR="003538D4" w:rsidRDefault="003538D4" w:rsidP="003538D4">
      <w:pPr>
        <w:pStyle w:val="Heading4"/>
      </w:pPr>
      <w:r>
        <w:t>If Yes, File Name</w:t>
      </w:r>
    </w:p>
    <w:p w14:paraId="33015713" w14:textId="77777777" w:rsidR="003538D4" w:rsidRDefault="003538D4" w:rsidP="003538D4">
      <w:r>
        <w:t>If exporting the file to Excel, enter the desired file name.</w:t>
      </w:r>
    </w:p>
    <w:p w14:paraId="1174ADF1" w14:textId="3970CBFD" w:rsidR="00F876E9" w:rsidRDefault="00F876E9" w:rsidP="00F876E9">
      <w:pPr>
        <w:pStyle w:val="Heading2"/>
      </w:pPr>
      <w:bookmarkStart w:id="128" w:name="_Toc43912714"/>
      <w:r>
        <w:lastRenderedPageBreak/>
        <w:t>Job Summary [JR3]</w:t>
      </w:r>
      <w:bookmarkEnd w:id="128"/>
    </w:p>
    <w:p w14:paraId="0BB83995" w14:textId="77777777" w:rsidR="003A53EB" w:rsidRDefault="003A53EB" w:rsidP="003A53EB">
      <w:pPr>
        <w:pStyle w:val="Heading3"/>
      </w:pPr>
      <w:bookmarkStart w:id="129" w:name="_Toc43912715"/>
      <w:r>
        <w:t>Report Overview</w:t>
      </w:r>
      <w:bookmarkEnd w:id="129"/>
    </w:p>
    <w:p w14:paraId="3585B4BD" w14:textId="77777777" w:rsidR="003A53EB" w:rsidRPr="008D0999" w:rsidRDefault="003A53EB" w:rsidP="003A53EB">
      <w:pPr>
        <w:rPr>
          <w:rFonts w:cstheme="minorHAnsi"/>
        </w:rPr>
      </w:pPr>
      <w:r w:rsidRPr="008D0999">
        <w:rPr>
          <w:rFonts w:cstheme="minorHAnsi"/>
        </w:rPr>
        <w:t xml:space="preserve">The job summary report shows actual quantity and costs of materials issued to the job as well as machine hours and direct labor posted to the job.  The actual totals are compared to the standard material, direct labor, fixed overhead and variable overhead are recalculated based on actual quantity produced.    </w:t>
      </w:r>
    </w:p>
    <w:p w14:paraId="6573858F" w14:textId="77777777" w:rsidR="003A53EB" w:rsidRPr="004E2F29" w:rsidRDefault="003A53EB" w:rsidP="003A53EB">
      <w:r w:rsidRPr="008D0999">
        <w:rPr>
          <w:rFonts w:cstheme="minorHAnsi"/>
        </w:rPr>
        <w:t>Standard materials will print the job file materials required based on the job quantity if the job has not produced any finished goods.  Once the job is closed and finished goods are produced, the standard sheets are calculated using the total finished goods produced for the job.    The total number of sheets for each form is calculated by the total of each item produced divided by the number up on the die for that item, which is found on the GOTO folder of the estimate.</w:t>
      </w:r>
    </w:p>
    <w:p w14:paraId="34CF48A8" w14:textId="305E51A6" w:rsidR="00F876E9" w:rsidRDefault="00F876E9" w:rsidP="00F876E9">
      <w:pPr>
        <w:pStyle w:val="Heading3"/>
      </w:pPr>
      <w:bookmarkStart w:id="130" w:name="_Toc43912716"/>
      <w:r>
        <w:t>Selection Parameters</w:t>
      </w:r>
      <w:bookmarkEnd w:id="130"/>
    </w:p>
    <w:p w14:paraId="2D6F269F" w14:textId="70F625DE" w:rsidR="00D4096A" w:rsidRDefault="00D4096A" w:rsidP="00D4096A">
      <w:r>
        <w:rPr>
          <w:noProof/>
        </w:rPr>
        <w:drawing>
          <wp:inline distT="0" distB="0" distL="0" distR="0" wp14:anchorId="1A0B1329" wp14:editId="67DDA30B">
            <wp:extent cx="4465320" cy="3598223"/>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2670" cy="3604146"/>
                    </a:xfrm>
                    <a:prstGeom prst="rect">
                      <a:avLst/>
                    </a:prstGeom>
                    <a:noFill/>
                    <a:ln>
                      <a:noFill/>
                    </a:ln>
                  </pic:spPr>
                </pic:pic>
              </a:graphicData>
            </a:graphic>
          </wp:inline>
        </w:drawing>
      </w:r>
    </w:p>
    <w:p w14:paraId="7A08CF2D" w14:textId="02CA04C4" w:rsidR="00482624" w:rsidRDefault="00482624" w:rsidP="00482624">
      <w:pPr>
        <w:pStyle w:val="Heading4"/>
      </w:pPr>
      <w:r>
        <w:t>Job Status? (Choice)</w:t>
      </w:r>
    </w:p>
    <w:p w14:paraId="6C4876BC" w14:textId="2C565BA2" w:rsidR="00465C66" w:rsidRDefault="00465C66" w:rsidP="00465C66">
      <w:r>
        <w:t>To choose the preferred Job Status of Open vs. Closed (Or All), please make sure the desired option choice bubble is toggled.</w:t>
      </w:r>
    </w:p>
    <w:p w14:paraId="1961F46B" w14:textId="075C7907" w:rsidR="00482624" w:rsidRDefault="00482624" w:rsidP="00482624">
      <w:pPr>
        <w:pStyle w:val="Heading4"/>
      </w:pPr>
      <w:r>
        <w:t>Industry? Folding – Toggle Box</w:t>
      </w:r>
    </w:p>
    <w:p w14:paraId="33E597DC" w14:textId="28D6EEF0" w:rsidR="00FE3D00" w:rsidRDefault="00FE3D00" w:rsidP="00FE3D00">
      <w:r>
        <w:t>To include folding boxes in the report, make sure that the Folding toggle box is checked.</w:t>
      </w:r>
    </w:p>
    <w:p w14:paraId="5DEA6FB5" w14:textId="4CE84926" w:rsidR="00482624" w:rsidRDefault="00482624" w:rsidP="00482624">
      <w:pPr>
        <w:pStyle w:val="Heading4"/>
      </w:pPr>
      <w:r>
        <w:t>Industry? Corrugated – Toggle Box</w:t>
      </w:r>
    </w:p>
    <w:p w14:paraId="3A99FA79" w14:textId="761BBC74" w:rsidR="00FE3D00" w:rsidRDefault="00FE3D00" w:rsidP="00FE3D00">
      <w:r>
        <w:t>To include corrugated boxes in the report, make sure that the Corrugated toggle box is checked.</w:t>
      </w:r>
    </w:p>
    <w:p w14:paraId="05CC4D7F" w14:textId="08E895C3" w:rsidR="00482624" w:rsidRDefault="00482624" w:rsidP="00482624">
      <w:pPr>
        <w:pStyle w:val="Heading4"/>
      </w:pPr>
      <w:r>
        <w:t>Beginning Job # / Ending Job #</w:t>
      </w:r>
    </w:p>
    <w:p w14:paraId="7E62D2C9" w14:textId="47A1CFE3" w:rsidR="00465C66" w:rsidRPr="00E5397E" w:rsidRDefault="00465C66" w:rsidP="00465C66">
      <w:r>
        <w:t>Enter the beginning and ending Job Number to run the report for.</w:t>
      </w:r>
    </w:p>
    <w:p w14:paraId="09C5B358" w14:textId="107E3F2C" w:rsidR="00482624" w:rsidRDefault="00482624" w:rsidP="00482624">
      <w:pPr>
        <w:pStyle w:val="Heading4"/>
      </w:pPr>
      <w:r>
        <w:lastRenderedPageBreak/>
        <w:t>Beginning Job #: 00 / Ending Job #: 00</w:t>
      </w:r>
    </w:p>
    <w:p w14:paraId="17A1C575" w14:textId="65709B33" w:rsidR="00465C66" w:rsidRDefault="00465C66" w:rsidP="00465C66">
      <w:r>
        <w:t>Enter the beginning and ending Subsequent Job Number to run the report for.</w:t>
      </w:r>
    </w:p>
    <w:p w14:paraId="0A17597C" w14:textId="2F4F9E9B" w:rsidR="00465C66" w:rsidRDefault="00465C66" w:rsidP="00465C66">
      <w:pPr>
        <w:pStyle w:val="Heading4"/>
      </w:pPr>
      <w:r>
        <w:t>Beginning Date / Ending Date</w:t>
      </w:r>
    </w:p>
    <w:p w14:paraId="75517871" w14:textId="43248F3B" w:rsidR="00465C66" w:rsidRPr="00E5397E" w:rsidRDefault="00465C66" w:rsidP="00465C66">
      <w:r>
        <w:t>Enter the beginning and ending Date to run the report for.</w:t>
      </w:r>
    </w:p>
    <w:p w14:paraId="007DDEE9" w14:textId="77DC6B6A" w:rsidR="00482624" w:rsidRDefault="00482624" w:rsidP="00482624">
      <w:pPr>
        <w:pStyle w:val="Heading4"/>
      </w:pPr>
      <w:r>
        <w:t>Print Totals – Toggle Box</w:t>
      </w:r>
    </w:p>
    <w:p w14:paraId="118E4881" w14:textId="585AA3CB" w:rsidR="00FE3D00" w:rsidRDefault="00FE3D00" w:rsidP="00FE3D00">
      <w:r>
        <w:t>To print totals on the report, make sure that the Print Totals toggle box is checked.</w:t>
      </w:r>
    </w:p>
    <w:p w14:paraId="77DD3D00" w14:textId="68D1456A" w:rsidR="00482624" w:rsidRDefault="00482624" w:rsidP="00482624">
      <w:pPr>
        <w:pStyle w:val="Heading4"/>
      </w:pPr>
      <w:r>
        <w:t>Invoiced Totals Only – Toggle Box</w:t>
      </w:r>
    </w:p>
    <w:p w14:paraId="64565368" w14:textId="7F66DA84" w:rsidR="00FE3D00" w:rsidRDefault="00FE3D00" w:rsidP="00FE3D00">
      <w:r>
        <w:t>To only print invoiced totals, make sure that the Invoiced Totals Only toggle box is checked.</w:t>
      </w:r>
    </w:p>
    <w:p w14:paraId="4FD9AC37" w14:textId="314155D8" w:rsidR="00482624" w:rsidRDefault="00076224" w:rsidP="00482624">
      <w:pPr>
        <w:pStyle w:val="Heading4"/>
      </w:pPr>
      <w:r>
        <w:t>Labor Markup</w:t>
      </w:r>
    </w:p>
    <w:p w14:paraId="32870228" w14:textId="3C69FF94" w:rsidR="004A1C3F" w:rsidRPr="004A1C3F" w:rsidRDefault="00F2476A" w:rsidP="004A1C3F">
      <w:r>
        <w:t>Enter the markup percentage for all labor here.</w:t>
      </w:r>
    </w:p>
    <w:p w14:paraId="6CB090F8" w14:textId="006A8556" w:rsidR="00482624" w:rsidRDefault="00076224" w:rsidP="00482624">
      <w:pPr>
        <w:pStyle w:val="Heading4"/>
      </w:pPr>
      <w:r>
        <w:t>Calculate Using Current Machine Rates? – Toggle Box</w:t>
      </w:r>
    </w:p>
    <w:p w14:paraId="379041C6" w14:textId="2E5EC288" w:rsidR="00FE3D00" w:rsidRDefault="00FE3D00" w:rsidP="00FE3D00">
      <w:r>
        <w:t>To calculate totals using current machine rates, make sure that this toggle box is checked.</w:t>
      </w:r>
    </w:p>
    <w:p w14:paraId="4CB675E0" w14:textId="7396A37D" w:rsidR="00482624" w:rsidRDefault="00076224" w:rsidP="00482624">
      <w:pPr>
        <w:pStyle w:val="Heading4"/>
      </w:pPr>
      <w:r>
        <w:t>And Crew Sizes? – Toggle Box</w:t>
      </w:r>
    </w:p>
    <w:p w14:paraId="2DA420BA" w14:textId="7C4C4976" w:rsidR="00FE3D00" w:rsidRDefault="00FE3D00" w:rsidP="00FE3D00">
      <w:r>
        <w:t>To calculate totals using current crew sizes, make sure that the And Crew Sizes toggle box is checked.</w:t>
      </w:r>
    </w:p>
    <w:p w14:paraId="0ED4EEEA" w14:textId="3C00E13D" w:rsidR="00482624" w:rsidRDefault="00076224" w:rsidP="00482624">
      <w:pPr>
        <w:pStyle w:val="Heading4"/>
      </w:pPr>
      <w:r>
        <w:t>Show Direct Labor? – Toggle Box</w:t>
      </w:r>
    </w:p>
    <w:p w14:paraId="0782AF36" w14:textId="306E99E5" w:rsidR="00FE3D00" w:rsidRDefault="00FE3D00" w:rsidP="00FE3D00">
      <w:r>
        <w:t xml:space="preserve">To </w:t>
      </w:r>
      <w:r w:rsidR="00242475">
        <w:t>show direct labor costs on the report</w:t>
      </w:r>
      <w:r>
        <w:t xml:space="preserve">, make sure that the </w:t>
      </w:r>
      <w:r w:rsidR="00242475">
        <w:t>Show Direct Labor</w:t>
      </w:r>
      <w:r>
        <w:t xml:space="preserve"> toggle box is checked.</w:t>
      </w:r>
    </w:p>
    <w:p w14:paraId="19DE4700" w14:textId="55D11496" w:rsidR="00482624" w:rsidRDefault="00076224" w:rsidP="00482624">
      <w:pPr>
        <w:pStyle w:val="Heading4"/>
      </w:pPr>
      <w:r>
        <w:t>Show Fixed Overhead? – Toggle Box</w:t>
      </w:r>
    </w:p>
    <w:p w14:paraId="50041A1E" w14:textId="778FBF2B" w:rsidR="00FE3D00" w:rsidRDefault="00FE3D00" w:rsidP="00FE3D00">
      <w:r>
        <w:t xml:space="preserve">To </w:t>
      </w:r>
      <w:r w:rsidR="00242475">
        <w:t>show fixed overhead costs on the report</w:t>
      </w:r>
      <w:r>
        <w:t xml:space="preserve">, make sure that the </w:t>
      </w:r>
      <w:r w:rsidR="00242475">
        <w:t>Show Fixed Overhead</w:t>
      </w:r>
      <w:r>
        <w:t xml:space="preserve"> toggle box is checked.</w:t>
      </w:r>
    </w:p>
    <w:p w14:paraId="34F117FA" w14:textId="6161A35F" w:rsidR="00482624" w:rsidRDefault="00076224" w:rsidP="00482624">
      <w:pPr>
        <w:pStyle w:val="Heading4"/>
      </w:pPr>
      <w:r>
        <w:t>Show Variable Overhead? – Toggle Box</w:t>
      </w:r>
    </w:p>
    <w:p w14:paraId="2E5FE726" w14:textId="5153790C" w:rsidR="00FE3D00" w:rsidRDefault="00FE3D00" w:rsidP="00FE3D00">
      <w:r>
        <w:t xml:space="preserve">To </w:t>
      </w:r>
      <w:r w:rsidR="00242475">
        <w:t>show variable overhead costs on the report</w:t>
      </w:r>
      <w:r>
        <w:t xml:space="preserve">, make sure that the </w:t>
      </w:r>
      <w:r w:rsidR="00242475">
        <w:t>Show Variable Overhead</w:t>
      </w:r>
      <w:r>
        <w:t xml:space="preserve"> toggle box is checked.</w:t>
      </w:r>
    </w:p>
    <w:p w14:paraId="203191E3" w14:textId="25A1D46A" w:rsidR="00482624" w:rsidRDefault="00076224" w:rsidP="00482624">
      <w:pPr>
        <w:pStyle w:val="Heading4"/>
      </w:pPr>
      <w:r>
        <w:t>Add Billable Prep Charges? – Toggle Box</w:t>
      </w:r>
    </w:p>
    <w:p w14:paraId="0E81CEC1" w14:textId="2ECFC43C" w:rsidR="00FE3D00" w:rsidRDefault="00FE3D00" w:rsidP="00FE3D00">
      <w:r>
        <w:t xml:space="preserve">To </w:t>
      </w:r>
      <w:r w:rsidR="00242475">
        <w:t>add billable prep charges on the report</w:t>
      </w:r>
      <w:r>
        <w:t xml:space="preserve">, make sure that the </w:t>
      </w:r>
      <w:r w:rsidR="00242475">
        <w:t>Add Billable Prep Charges</w:t>
      </w:r>
      <w:r>
        <w:t xml:space="preserve"> toggle box is checked.</w:t>
      </w:r>
    </w:p>
    <w:p w14:paraId="28B6708E" w14:textId="328AEA23" w:rsidR="00482624" w:rsidRDefault="00076224" w:rsidP="00482624">
      <w:pPr>
        <w:pStyle w:val="Heading4"/>
      </w:pPr>
      <w:r>
        <w:t>Export Grand Totals to Excel? – Toggle Box</w:t>
      </w:r>
    </w:p>
    <w:p w14:paraId="5E847507" w14:textId="160C60C5" w:rsidR="00FE3D00" w:rsidRDefault="00FE3D00" w:rsidP="00FE3D00">
      <w:r>
        <w:t xml:space="preserve">To </w:t>
      </w:r>
      <w:r w:rsidR="00242475">
        <w:t>export all grand totals to an excel file,</w:t>
      </w:r>
      <w:r>
        <w:t xml:space="preserve"> make sure that th</w:t>
      </w:r>
      <w:r w:rsidR="00242475">
        <w:t xml:space="preserve">is </w:t>
      </w:r>
      <w:r>
        <w:t>toggle box is checked.</w:t>
      </w:r>
    </w:p>
    <w:p w14:paraId="190F0205" w14:textId="68177E3F" w:rsidR="00482624" w:rsidRDefault="00076224" w:rsidP="00482624">
      <w:pPr>
        <w:pStyle w:val="Heading4"/>
      </w:pPr>
      <w:r>
        <w:t>Exclude Prep? – Toggle Box</w:t>
      </w:r>
    </w:p>
    <w:p w14:paraId="049075BE" w14:textId="4CFAD1A0" w:rsidR="00FE3D00" w:rsidRDefault="00FE3D00" w:rsidP="00FE3D00">
      <w:r>
        <w:t xml:space="preserve">To </w:t>
      </w:r>
      <w:r w:rsidR="00242475">
        <w:t>exclude prep charges from the report</w:t>
      </w:r>
      <w:r>
        <w:t xml:space="preserve">, make sure that the </w:t>
      </w:r>
      <w:r w:rsidR="00242475">
        <w:t>Exclude Prep</w:t>
      </w:r>
      <w:r>
        <w:t xml:space="preserve"> toggle box is checked.</w:t>
      </w:r>
    </w:p>
    <w:p w14:paraId="6FCD36BB" w14:textId="5861A276" w:rsidR="00482624" w:rsidRDefault="00076224" w:rsidP="00482624">
      <w:pPr>
        <w:pStyle w:val="Heading4"/>
      </w:pPr>
      <w:r>
        <w:t>Exclude Run Hours if Zero Production? – Toggle Box</w:t>
      </w:r>
    </w:p>
    <w:p w14:paraId="000BDFF2" w14:textId="744F4FCB" w:rsidR="00FE3D00" w:rsidRDefault="00FE3D00" w:rsidP="00FE3D00">
      <w:r>
        <w:t xml:space="preserve">To </w:t>
      </w:r>
      <w:r w:rsidR="00242475">
        <w:t>exclude run hours form the report if their production time is equal to zero</w:t>
      </w:r>
      <w:r>
        <w:t>, make sure that th</w:t>
      </w:r>
      <w:r w:rsidR="00325ED0">
        <w:t xml:space="preserve">is </w:t>
      </w:r>
      <w:r>
        <w:t>toggle box is checked.</w:t>
      </w:r>
    </w:p>
    <w:p w14:paraId="2EB997A0" w14:textId="571E6F7E" w:rsidR="00482624" w:rsidRDefault="00076224" w:rsidP="00482624">
      <w:pPr>
        <w:pStyle w:val="Heading4"/>
      </w:pPr>
      <w:r>
        <w:t>Waste = Board Issued – Quantity Posted – Toggle Box</w:t>
      </w:r>
    </w:p>
    <w:p w14:paraId="6D0E21CA" w14:textId="6C8ED3C4" w:rsidR="00FE3D00" w:rsidRDefault="00FE3D00" w:rsidP="00FE3D00">
      <w:r>
        <w:t xml:space="preserve">To </w:t>
      </w:r>
      <w:r w:rsidR="00242475">
        <w:t>have the waste costs calculate themselves before printing to the report</w:t>
      </w:r>
      <w:r>
        <w:t>, make sure that th</w:t>
      </w:r>
      <w:r w:rsidR="00325ED0">
        <w:t xml:space="preserve">is </w:t>
      </w:r>
      <w:r>
        <w:t>toggle box is checked.</w:t>
      </w:r>
    </w:p>
    <w:p w14:paraId="20FA99FC" w14:textId="5A093CEE" w:rsidR="00482624" w:rsidRDefault="00076224" w:rsidP="00482624">
      <w:pPr>
        <w:pStyle w:val="Heading4"/>
      </w:pPr>
      <w:r>
        <w:lastRenderedPageBreak/>
        <w:t>Include Farmout Costs – Toggle Box</w:t>
      </w:r>
    </w:p>
    <w:p w14:paraId="68274402" w14:textId="7BC869C8" w:rsidR="00FE3D00" w:rsidRDefault="00FE3D00" w:rsidP="00FE3D00">
      <w:r>
        <w:t xml:space="preserve">To </w:t>
      </w:r>
      <w:r w:rsidR="00242475">
        <w:t>include farmout costs from the report</w:t>
      </w:r>
      <w:r>
        <w:t xml:space="preserve">, make sure that the </w:t>
      </w:r>
      <w:r w:rsidR="00325ED0">
        <w:t>Include Farmout Costs</w:t>
      </w:r>
      <w:r>
        <w:t xml:space="preserve"> toggle box is checked.</w:t>
      </w:r>
    </w:p>
    <w:p w14:paraId="48F22F9D" w14:textId="7A7CB65C" w:rsidR="00482624" w:rsidRDefault="00076224" w:rsidP="00482624">
      <w:pPr>
        <w:pStyle w:val="Heading4"/>
      </w:pPr>
      <w:r>
        <w:t>Summarize Materials – Toggle Box</w:t>
      </w:r>
    </w:p>
    <w:p w14:paraId="3A61C836" w14:textId="5AF59B22" w:rsidR="00FE3D00" w:rsidRDefault="00FE3D00" w:rsidP="00FE3D00">
      <w:r>
        <w:t xml:space="preserve">To </w:t>
      </w:r>
      <w:r w:rsidR="00242475">
        <w:t>summarize materials on the report</w:t>
      </w:r>
      <w:r>
        <w:t xml:space="preserve">, make sure that the </w:t>
      </w:r>
      <w:r w:rsidR="00325ED0">
        <w:t>Summarize Materials</w:t>
      </w:r>
      <w:r>
        <w:t xml:space="preserve"> toggle box is checked.</w:t>
      </w:r>
    </w:p>
    <w:p w14:paraId="0E19766D" w14:textId="747208B7" w:rsidR="00482624" w:rsidRDefault="00076224" w:rsidP="00482624">
      <w:pPr>
        <w:pStyle w:val="Heading4"/>
      </w:pPr>
      <w:r>
        <w:t>Subtotal Miscellaneous Charges – Toggle Box</w:t>
      </w:r>
    </w:p>
    <w:p w14:paraId="419C4208" w14:textId="775CBC8D" w:rsidR="00FE3D00" w:rsidRDefault="00FE3D00" w:rsidP="00FE3D00">
      <w:r>
        <w:t xml:space="preserve">To </w:t>
      </w:r>
      <w:r w:rsidR="00242475">
        <w:t>subtotal miscellaneous charges on the report</w:t>
      </w:r>
      <w:r>
        <w:t xml:space="preserve">, make sure that the </w:t>
      </w:r>
      <w:r w:rsidR="00325ED0">
        <w:t>Subtotal Miscellaneous Charges</w:t>
      </w:r>
      <w:r>
        <w:t xml:space="preserve"> toggle box is checked.</w:t>
      </w:r>
    </w:p>
    <w:p w14:paraId="01E0E5A7" w14:textId="0E45EFA3" w:rsidR="00482624" w:rsidRDefault="00076224" w:rsidP="00482624">
      <w:pPr>
        <w:pStyle w:val="Heading4"/>
      </w:pPr>
      <w:r>
        <w:t>Show Jobs Estimated Sheets – Toggle Box</w:t>
      </w:r>
    </w:p>
    <w:p w14:paraId="27AFBB46" w14:textId="67E33C91" w:rsidR="00FE3D00" w:rsidRDefault="00FE3D00" w:rsidP="00FE3D00">
      <w:r>
        <w:t xml:space="preserve">To </w:t>
      </w:r>
      <w:r w:rsidR="00242475">
        <w:t>show estimated sheets on the report</w:t>
      </w:r>
      <w:r>
        <w:t xml:space="preserve">, make sure that the </w:t>
      </w:r>
      <w:r w:rsidR="00325ED0">
        <w:t>Show Jobs Estimated Sheets</w:t>
      </w:r>
      <w:r>
        <w:t xml:space="preserve"> toggle box is checked.</w:t>
      </w:r>
    </w:p>
    <w:p w14:paraId="2BD6F808" w14:textId="2388AA69" w:rsidR="00482624" w:rsidRDefault="00076224" w:rsidP="00482624">
      <w:pPr>
        <w:pStyle w:val="Heading4"/>
      </w:pPr>
      <w:r>
        <w:t>Material Sort By (Choice)</w:t>
      </w:r>
    </w:p>
    <w:p w14:paraId="08062966" w14:textId="1C1F7BAC" w:rsidR="00465C66" w:rsidRDefault="00465C66" w:rsidP="00465C66">
      <w:r>
        <w:t>To choose the preferred Sorting Method of Item Code vs. Item Type, please make sure the desired option choice bubble is toggled.</w:t>
      </w:r>
    </w:p>
    <w:p w14:paraId="610BBBF2" w14:textId="53FB164C" w:rsidR="00076224" w:rsidRDefault="00076224" w:rsidP="00076224">
      <w:pPr>
        <w:pStyle w:val="Heading4"/>
      </w:pPr>
      <w:r>
        <w:t>SELECT COLUMNS</w:t>
      </w:r>
    </w:p>
    <w:p w14:paraId="62933CDF" w14:textId="200606C4" w:rsidR="004A1C3F" w:rsidRPr="00F2476A" w:rsidRDefault="00F2476A" w:rsidP="004A1C3F">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516B6DF8" w14:textId="4C2E51F1" w:rsidR="00F876E9" w:rsidRDefault="00F876E9" w:rsidP="00F876E9">
      <w:pPr>
        <w:pStyle w:val="Heading3"/>
      </w:pPr>
      <w:bookmarkStart w:id="131" w:name="_Toc43912717"/>
      <w:r>
        <w:t>Available and Selected Columns</w:t>
      </w:r>
      <w:bookmarkEnd w:id="131"/>
    </w:p>
    <w:p w14:paraId="280A5B53" w14:textId="4819805D" w:rsidR="00D4096A" w:rsidRPr="00D4096A" w:rsidRDefault="00D01851" w:rsidP="00D4096A">
      <w:r>
        <w:rPr>
          <w:noProof/>
        </w:rPr>
        <w:drawing>
          <wp:inline distT="0" distB="0" distL="0" distR="0" wp14:anchorId="155E4F52" wp14:editId="25ED9A09">
            <wp:extent cx="4438650" cy="1757548"/>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6016" cy="1760465"/>
                    </a:xfrm>
                    <a:prstGeom prst="rect">
                      <a:avLst/>
                    </a:prstGeom>
                  </pic:spPr>
                </pic:pic>
              </a:graphicData>
            </a:graphic>
          </wp:inline>
        </w:drawing>
      </w:r>
    </w:p>
    <w:p w14:paraId="0AC73300" w14:textId="77777777" w:rsidR="003538D4" w:rsidRDefault="003538D4" w:rsidP="003538D4">
      <w:pPr>
        <w:pStyle w:val="Heading4"/>
      </w:pPr>
      <w:r>
        <w:t>Available Columns</w:t>
      </w:r>
    </w:p>
    <w:p w14:paraId="16FC4FC2"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688C8743" w14:textId="77777777" w:rsidR="003538D4" w:rsidRDefault="003538D4" w:rsidP="003538D4">
      <w:pPr>
        <w:pStyle w:val="Heading4"/>
      </w:pPr>
      <w:r>
        <w:t>Selected Columns (In Display Order)</w:t>
      </w:r>
    </w:p>
    <w:p w14:paraId="722E019C"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6A00A991" w14:textId="77777777" w:rsidR="003538D4" w:rsidRDefault="003538D4" w:rsidP="003538D4">
      <w:pPr>
        <w:pStyle w:val="Heading4"/>
      </w:pPr>
      <w:r>
        <w:t>Default</w:t>
      </w:r>
    </w:p>
    <w:p w14:paraId="36760F18"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A2DE960" w14:textId="77777777" w:rsidR="003538D4" w:rsidRDefault="003538D4" w:rsidP="003538D4">
      <w:pPr>
        <w:pStyle w:val="Heading4"/>
      </w:pPr>
      <w:r>
        <w:t>Add &gt;&gt;</w:t>
      </w:r>
    </w:p>
    <w:p w14:paraId="7E5F0A06"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F107594" w14:textId="77777777" w:rsidR="003538D4" w:rsidRDefault="003538D4" w:rsidP="003538D4">
      <w:pPr>
        <w:pStyle w:val="Heading4"/>
      </w:pPr>
      <w:r>
        <w:lastRenderedPageBreak/>
        <w:t>&lt;&lt; Remove</w:t>
      </w:r>
    </w:p>
    <w:p w14:paraId="557B69BC"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A942942" w14:textId="77777777" w:rsidR="003538D4" w:rsidRDefault="003538D4" w:rsidP="003538D4">
      <w:pPr>
        <w:pStyle w:val="Heading4"/>
      </w:pPr>
      <w:r>
        <w:t>Move Up</w:t>
      </w:r>
    </w:p>
    <w:p w14:paraId="20FFD29F"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13FEB2A" w14:textId="77777777" w:rsidR="003538D4" w:rsidRDefault="003538D4" w:rsidP="003538D4">
      <w:pPr>
        <w:pStyle w:val="Heading4"/>
      </w:pPr>
      <w:r>
        <w:t>Move Down</w:t>
      </w:r>
    </w:p>
    <w:p w14:paraId="5C2D7615"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C62432B" w14:textId="2A0C9ABD" w:rsidR="00F876E9" w:rsidRDefault="00F876E9" w:rsidP="00F876E9">
      <w:pPr>
        <w:pStyle w:val="Heading3"/>
      </w:pPr>
      <w:bookmarkStart w:id="132" w:name="_Toc43912718"/>
      <w:r>
        <w:t>Output Destination</w:t>
      </w:r>
      <w:bookmarkEnd w:id="132"/>
    </w:p>
    <w:p w14:paraId="409917AE" w14:textId="32225B44" w:rsidR="00D4096A" w:rsidRPr="00D4096A" w:rsidRDefault="00D4096A" w:rsidP="00D4096A">
      <w:r>
        <w:rPr>
          <w:noProof/>
        </w:rPr>
        <w:drawing>
          <wp:inline distT="0" distB="0" distL="0" distR="0" wp14:anchorId="52A445C0" wp14:editId="42D2F589">
            <wp:extent cx="4465320" cy="133032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65320" cy="1330325"/>
                    </a:xfrm>
                    <a:prstGeom prst="rect">
                      <a:avLst/>
                    </a:prstGeom>
                    <a:noFill/>
                    <a:ln>
                      <a:noFill/>
                    </a:ln>
                  </pic:spPr>
                </pic:pic>
              </a:graphicData>
            </a:graphic>
          </wp:inline>
        </w:drawing>
      </w:r>
    </w:p>
    <w:p w14:paraId="6FCB98CE" w14:textId="77777777" w:rsidR="003538D4" w:rsidRDefault="003538D4" w:rsidP="003538D4">
      <w:pPr>
        <w:pStyle w:val="Heading4"/>
      </w:pPr>
      <w:r>
        <w:t>Destination Choice</w:t>
      </w:r>
    </w:p>
    <w:p w14:paraId="70B21829" w14:textId="77777777" w:rsidR="003538D4" w:rsidRPr="00144B20" w:rsidRDefault="003538D4" w:rsidP="003538D4">
      <w:r>
        <w:t>To choose the destination where the document should be printed, please make sure that desired output destination choice bubble is toggled.</w:t>
      </w:r>
    </w:p>
    <w:p w14:paraId="7B55CA83" w14:textId="77777777" w:rsidR="003538D4" w:rsidRDefault="003538D4" w:rsidP="003538D4">
      <w:pPr>
        <w:pStyle w:val="Heading4"/>
      </w:pPr>
      <w:r>
        <w:t>Layout Choice</w:t>
      </w:r>
    </w:p>
    <w:p w14:paraId="2546F9E7" w14:textId="77777777" w:rsidR="003538D4" w:rsidRPr="00144B20" w:rsidRDefault="003538D4" w:rsidP="003538D4">
      <w:r>
        <w:t>To choose the preferred layout of Landscape vs. Portrait, please make sure the desired option choice bubbled is toggled.</w:t>
      </w:r>
    </w:p>
    <w:p w14:paraId="6AC4F5B0" w14:textId="77777777" w:rsidR="003538D4" w:rsidRDefault="003538D4" w:rsidP="003538D4">
      <w:pPr>
        <w:pStyle w:val="Heading4"/>
      </w:pPr>
      <w:r>
        <w:t>Font</w:t>
      </w:r>
    </w:p>
    <w:p w14:paraId="21125800" w14:textId="77777777" w:rsidR="003538D4" w:rsidRPr="00144B20" w:rsidRDefault="003538D4" w:rsidP="003538D4">
      <w:r w:rsidRPr="00211A1F">
        <w:t xml:space="preserve">Enter the font number to use with this report </w:t>
      </w:r>
      <w:r>
        <w:t>(</w:t>
      </w:r>
      <w:r w:rsidRPr="00211A1F">
        <w:t>Font 11 is defa</w:t>
      </w:r>
      <w:r>
        <w:t>u</w:t>
      </w:r>
      <w:r w:rsidRPr="00211A1F">
        <w:t>lt</w:t>
      </w:r>
      <w:r>
        <w:t>)</w:t>
      </w:r>
      <w:r w:rsidRPr="00211A1F">
        <w:t>.</w:t>
      </w:r>
    </w:p>
    <w:p w14:paraId="57C6C39A" w14:textId="77777777" w:rsidR="003538D4" w:rsidRDefault="003538D4" w:rsidP="003538D4">
      <w:pPr>
        <w:pStyle w:val="Heading4"/>
      </w:pPr>
      <w:r>
        <w:t>Show Parameters? – Toggle Box</w:t>
      </w:r>
    </w:p>
    <w:p w14:paraId="7F4ACF58" w14:textId="77777777" w:rsidR="003538D4" w:rsidRDefault="003538D4" w:rsidP="003538D4">
      <w:r>
        <w:t>To show parameters, make sure that the toggle box is ‘ticked’ with a checkmark.</w:t>
      </w:r>
    </w:p>
    <w:p w14:paraId="74017274" w14:textId="77777777" w:rsidR="003538D4" w:rsidRDefault="003538D4" w:rsidP="003538D4">
      <w:pPr>
        <w:pStyle w:val="Heading4"/>
      </w:pPr>
      <w:r>
        <w:t>Export to Excel? – Toggle Box</w:t>
      </w:r>
    </w:p>
    <w:p w14:paraId="7690C658" w14:textId="77777777" w:rsidR="003538D4" w:rsidRPr="00CC767A" w:rsidRDefault="003538D4" w:rsidP="003538D4">
      <w:r>
        <w:t>To export the printed file to an excel document, make sure that the Export to Excel toggle box is checked.</w:t>
      </w:r>
    </w:p>
    <w:p w14:paraId="2B162810" w14:textId="77777777" w:rsidR="003538D4" w:rsidRDefault="003538D4" w:rsidP="003538D4">
      <w:pPr>
        <w:pStyle w:val="Heading4"/>
      </w:pPr>
      <w:r>
        <w:t>Auto Run Excel? – Toggle Box</w:t>
      </w:r>
    </w:p>
    <w:p w14:paraId="0C0BBEAA" w14:textId="77777777" w:rsidR="003538D4" w:rsidRPr="00CC767A" w:rsidRDefault="003538D4" w:rsidP="003538D4">
      <w:r>
        <w:t>To automatically open the new excel document, make sure that the Auto Run Excel toggle box is checked.</w:t>
      </w:r>
    </w:p>
    <w:p w14:paraId="399E32DC" w14:textId="77777777" w:rsidR="003538D4" w:rsidRDefault="003538D4" w:rsidP="003538D4">
      <w:pPr>
        <w:pStyle w:val="Heading4"/>
      </w:pPr>
      <w:r>
        <w:t>If Yes, File Name</w:t>
      </w:r>
    </w:p>
    <w:p w14:paraId="0511F71F" w14:textId="77777777" w:rsidR="003538D4" w:rsidRDefault="003538D4" w:rsidP="003538D4">
      <w:r>
        <w:t>If exporting the file to Excel, enter the desired file name.</w:t>
      </w:r>
    </w:p>
    <w:p w14:paraId="4441B292" w14:textId="5E11FEFA" w:rsidR="00F876E9" w:rsidRDefault="00F876E9" w:rsidP="00F876E9">
      <w:pPr>
        <w:pStyle w:val="Heading2"/>
      </w:pPr>
      <w:bookmarkStart w:id="133" w:name="_Toc43912719"/>
      <w:r>
        <w:lastRenderedPageBreak/>
        <w:t>Waste Analysis by Job [JR4]</w:t>
      </w:r>
      <w:bookmarkEnd w:id="133"/>
    </w:p>
    <w:p w14:paraId="0DCD1869" w14:textId="77777777" w:rsidR="00C95EC2" w:rsidRDefault="00C95EC2" w:rsidP="00C95EC2">
      <w:pPr>
        <w:rPr>
          <w:rFonts w:cstheme="minorHAnsi"/>
        </w:rPr>
      </w:pPr>
      <w:r w:rsidRPr="00B9709B">
        <w:rPr>
          <w:rFonts w:cstheme="minorHAnsi"/>
        </w:rPr>
        <w:t xml:space="preserve">The waste analysis by job report shows waste by sheet and blank for each machine.  The report compares actual versus estimated standard waste for make ready and run for any specific date range.   The report is useful to see what jobs are losing money, what operators or machines may need help or may need to be replaced.  </w:t>
      </w:r>
    </w:p>
    <w:p w14:paraId="736FA079" w14:textId="0A9B8C67" w:rsidR="00C95EC2" w:rsidRDefault="00C95EC2" w:rsidP="00C95EC2">
      <w:pPr>
        <w:rPr>
          <w:rFonts w:cstheme="minorHAnsi"/>
        </w:rPr>
      </w:pPr>
      <w:r w:rsidRPr="00B9709B">
        <w:rPr>
          <w:rFonts w:cstheme="minorHAnsi"/>
        </w:rPr>
        <w:t>Lastly, this report can be used as a tool to upgrade your machine standards for make ready and run waste standards in the machine file. The report may be output computer screen, printer, fax, email or directly text file or to an excel format.</w:t>
      </w:r>
    </w:p>
    <w:p w14:paraId="0C65F2E9" w14:textId="3E247D8E" w:rsidR="00C95EC2" w:rsidRPr="00C95EC2" w:rsidRDefault="00C95EC2" w:rsidP="00C95EC2">
      <w:r w:rsidRPr="00B9709B">
        <w:rPr>
          <w:rFonts w:cstheme="minorHAnsi"/>
        </w:rPr>
        <w:t>The print selection allows limited the report by machine department, machine code, job number range for any date range with the quantity of waste shown in sheets or finished blank items.</w:t>
      </w:r>
    </w:p>
    <w:p w14:paraId="5B3C979B" w14:textId="6B141904" w:rsidR="00F876E9" w:rsidRDefault="00F876E9" w:rsidP="00F876E9">
      <w:pPr>
        <w:pStyle w:val="Heading3"/>
      </w:pPr>
      <w:bookmarkStart w:id="134" w:name="_Toc43912720"/>
      <w:r>
        <w:t>Selection Parameters</w:t>
      </w:r>
      <w:bookmarkEnd w:id="134"/>
    </w:p>
    <w:p w14:paraId="7D109C12" w14:textId="73EB25B1" w:rsidR="00D4096A" w:rsidRPr="00D4096A" w:rsidRDefault="00D4096A" w:rsidP="00D4096A">
      <w:r>
        <w:rPr>
          <w:noProof/>
        </w:rPr>
        <w:drawing>
          <wp:inline distT="0" distB="0" distL="0" distR="0" wp14:anchorId="4C7D1AA5" wp14:editId="28967037">
            <wp:extent cx="4572000" cy="1401288"/>
            <wp:effectExtent l="0" t="0" r="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86080" cy="1405603"/>
                    </a:xfrm>
                    <a:prstGeom prst="rect">
                      <a:avLst/>
                    </a:prstGeom>
                    <a:noFill/>
                    <a:ln>
                      <a:noFill/>
                    </a:ln>
                  </pic:spPr>
                </pic:pic>
              </a:graphicData>
            </a:graphic>
          </wp:inline>
        </w:drawing>
      </w:r>
    </w:p>
    <w:p w14:paraId="4ACF0622" w14:textId="459319FE" w:rsidR="00076224" w:rsidRDefault="00076224" w:rsidP="00076224">
      <w:pPr>
        <w:pStyle w:val="Heading4"/>
      </w:pPr>
      <w:r>
        <w:t>Beginning Job # / Ending Job #</w:t>
      </w:r>
    </w:p>
    <w:p w14:paraId="2D6D74C2" w14:textId="57248D2B" w:rsidR="00AC7226" w:rsidRPr="00E5397E" w:rsidRDefault="00AC7226" w:rsidP="00AC7226">
      <w:r>
        <w:t>Enter the beginning and ending Job Number to run the report for.</w:t>
      </w:r>
    </w:p>
    <w:p w14:paraId="032B2298" w14:textId="6BF230B2" w:rsidR="00076224" w:rsidRDefault="00076224" w:rsidP="00076224">
      <w:pPr>
        <w:pStyle w:val="Heading4"/>
      </w:pPr>
      <w:r>
        <w:t>Beginning Job #: 00 / Ending Job #: 00</w:t>
      </w:r>
    </w:p>
    <w:p w14:paraId="12741490" w14:textId="3BC9D25D" w:rsidR="00AC7226" w:rsidRPr="00E5397E" w:rsidRDefault="00AC7226" w:rsidP="00AC7226">
      <w:r>
        <w:t xml:space="preserve">Enter the beginning and ending </w:t>
      </w:r>
      <w:r w:rsidR="00465C66">
        <w:t>Subsequent Job Number</w:t>
      </w:r>
      <w:r>
        <w:t xml:space="preserve"> to run the report for.</w:t>
      </w:r>
    </w:p>
    <w:p w14:paraId="28DAC556" w14:textId="3A1369D8" w:rsidR="00076224" w:rsidRDefault="00076224" w:rsidP="00076224">
      <w:pPr>
        <w:pStyle w:val="Heading4"/>
      </w:pPr>
      <w:r>
        <w:t>Beginning Date / Ending Date</w:t>
      </w:r>
    </w:p>
    <w:p w14:paraId="17957AE8" w14:textId="0236C488" w:rsidR="00AC7226" w:rsidRPr="00E5397E" w:rsidRDefault="00AC7226" w:rsidP="00AC7226">
      <w:r>
        <w:t xml:space="preserve">Enter the beginning and ending </w:t>
      </w:r>
      <w:r w:rsidR="00465C66">
        <w:t>Date</w:t>
      </w:r>
      <w:r>
        <w:t xml:space="preserve"> to run the report for.</w:t>
      </w:r>
    </w:p>
    <w:p w14:paraId="6BD13CD9" w14:textId="72933428" w:rsidR="00076224" w:rsidRDefault="00076224" w:rsidP="00076224">
      <w:pPr>
        <w:pStyle w:val="Heading4"/>
      </w:pPr>
      <w:r>
        <w:t>Beginning Department / Ending Department</w:t>
      </w:r>
    </w:p>
    <w:p w14:paraId="5F337F44" w14:textId="4ECC2C81" w:rsidR="00AC7226" w:rsidRPr="00E5397E" w:rsidRDefault="00AC7226" w:rsidP="00AC7226">
      <w:r>
        <w:t xml:space="preserve">Enter the beginning and ending </w:t>
      </w:r>
      <w:r w:rsidR="00465C66">
        <w:t>Department</w:t>
      </w:r>
      <w:r>
        <w:t xml:space="preserve"> to run the report for.</w:t>
      </w:r>
    </w:p>
    <w:p w14:paraId="5518420C" w14:textId="31117F9A" w:rsidR="00076224" w:rsidRDefault="00076224" w:rsidP="00076224">
      <w:pPr>
        <w:pStyle w:val="Heading4"/>
      </w:pPr>
      <w:r>
        <w:t>Beginning Machine / Ending Machine</w:t>
      </w:r>
    </w:p>
    <w:p w14:paraId="182F362B" w14:textId="09E3ACA4" w:rsidR="00AC7226" w:rsidRPr="00E5397E" w:rsidRDefault="00AC7226" w:rsidP="00AC7226">
      <w:r>
        <w:t xml:space="preserve">Enter the beginning and ending </w:t>
      </w:r>
      <w:r w:rsidR="00465C66">
        <w:t>Machine</w:t>
      </w:r>
      <w:r>
        <w:t xml:space="preserve"> to run the report for.</w:t>
      </w:r>
    </w:p>
    <w:p w14:paraId="1EAAB1E2" w14:textId="7B060D4E" w:rsidR="00076224" w:rsidRDefault="00076224" w:rsidP="00076224">
      <w:pPr>
        <w:pStyle w:val="Heading4"/>
      </w:pPr>
      <w:r>
        <w:t>Show Quantity In? (Choice)</w:t>
      </w:r>
    </w:p>
    <w:p w14:paraId="7ED83851" w14:textId="6BC0EF9D" w:rsidR="00465C66" w:rsidRDefault="00465C66" w:rsidP="00465C66">
      <w:r>
        <w:t>To choose the preferred Quantity of Sheets vs. Blanks, please make sure the desired option choice bubble is toggled.</w:t>
      </w:r>
    </w:p>
    <w:p w14:paraId="63B549FA" w14:textId="445B7E93" w:rsidR="00C95EC2" w:rsidRDefault="00C95EC2" w:rsidP="00465C66"/>
    <w:p w14:paraId="051396D6" w14:textId="77777777" w:rsidR="00C95EC2" w:rsidRDefault="00C95EC2" w:rsidP="00465C66"/>
    <w:p w14:paraId="59643447" w14:textId="1F11EDD4" w:rsidR="00F876E9" w:rsidRDefault="00F876E9" w:rsidP="00F876E9">
      <w:pPr>
        <w:pStyle w:val="Heading3"/>
      </w:pPr>
      <w:bookmarkStart w:id="135" w:name="_Toc43912721"/>
      <w:r>
        <w:lastRenderedPageBreak/>
        <w:t>Available and Selected Columns</w:t>
      </w:r>
      <w:bookmarkEnd w:id="135"/>
    </w:p>
    <w:p w14:paraId="0DDD9F48" w14:textId="4FC1667D" w:rsidR="00D4096A" w:rsidRPr="00D4096A" w:rsidRDefault="00D4096A" w:rsidP="00D4096A">
      <w:r>
        <w:rPr>
          <w:noProof/>
        </w:rPr>
        <w:drawing>
          <wp:inline distT="0" distB="0" distL="0" distR="0" wp14:anchorId="3E5B52E2" wp14:editId="51D9D9A3">
            <wp:extent cx="4572000" cy="1080655"/>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82510" cy="1083139"/>
                    </a:xfrm>
                    <a:prstGeom prst="rect">
                      <a:avLst/>
                    </a:prstGeom>
                    <a:noFill/>
                    <a:ln>
                      <a:noFill/>
                    </a:ln>
                  </pic:spPr>
                </pic:pic>
              </a:graphicData>
            </a:graphic>
          </wp:inline>
        </w:drawing>
      </w:r>
    </w:p>
    <w:p w14:paraId="5620C22C" w14:textId="77777777" w:rsidR="003538D4" w:rsidRDefault="003538D4" w:rsidP="003538D4">
      <w:pPr>
        <w:pStyle w:val="Heading4"/>
      </w:pPr>
      <w:r>
        <w:t>Available Columns</w:t>
      </w:r>
    </w:p>
    <w:p w14:paraId="41C5E41B"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5FCCBCA5" w14:textId="77777777" w:rsidR="003538D4" w:rsidRDefault="003538D4" w:rsidP="003538D4">
      <w:pPr>
        <w:pStyle w:val="Heading4"/>
      </w:pPr>
      <w:r>
        <w:t>Selected Columns (In Display Order)</w:t>
      </w:r>
    </w:p>
    <w:p w14:paraId="4C6DE1CE"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2E7C69D6" w14:textId="77777777" w:rsidR="003538D4" w:rsidRDefault="003538D4" w:rsidP="003538D4">
      <w:pPr>
        <w:pStyle w:val="Heading4"/>
      </w:pPr>
      <w:r>
        <w:t>Default</w:t>
      </w:r>
    </w:p>
    <w:p w14:paraId="75F513F3"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60B4FFB" w14:textId="77777777" w:rsidR="003538D4" w:rsidRDefault="003538D4" w:rsidP="003538D4">
      <w:pPr>
        <w:pStyle w:val="Heading4"/>
      </w:pPr>
      <w:r>
        <w:t>Add &gt;&gt;</w:t>
      </w:r>
    </w:p>
    <w:p w14:paraId="0B083005"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426EF81" w14:textId="77777777" w:rsidR="003538D4" w:rsidRDefault="003538D4" w:rsidP="003538D4">
      <w:pPr>
        <w:pStyle w:val="Heading4"/>
      </w:pPr>
      <w:r>
        <w:t>&lt;&lt; Remove</w:t>
      </w:r>
    </w:p>
    <w:p w14:paraId="74BF10D6"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0F5CDF0" w14:textId="77777777" w:rsidR="003538D4" w:rsidRDefault="003538D4" w:rsidP="003538D4">
      <w:pPr>
        <w:pStyle w:val="Heading4"/>
      </w:pPr>
      <w:r>
        <w:t>Move Up</w:t>
      </w:r>
    </w:p>
    <w:p w14:paraId="50EA551D"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8D02D13" w14:textId="77777777" w:rsidR="003538D4" w:rsidRDefault="003538D4" w:rsidP="003538D4">
      <w:pPr>
        <w:pStyle w:val="Heading4"/>
      </w:pPr>
      <w:r>
        <w:t>Move Down</w:t>
      </w:r>
    </w:p>
    <w:p w14:paraId="755E0F2F" w14:textId="38095368"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8D18C94" w14:textId="2F0C699C" w:rsidR="00C95EC2" w:rsidRDefault="00C95EC2" w:rsidP="003538D4"/>
    <w:p w14:paraId="0A3C63EF" w14:textId="77777777" w:rsidR="00C95EC2" w:rsidRDefault="00C95EC2" w:rsidP="003538D4"/>
    <w:p w14:paraId="663AEACA" w14:textId="0A3448A7" w:rsidR="00F876E9" w:rsidRDefault="00F876E9" w:rsidP="00F876E9">
      <w:pPr>
        <w:pStyle w:val="Heading3"/>
      </w:pPr>
      <w:bookmarkStart w:id="136" w:name="_Toc43912722"/>
      <w:r>
        <w:lastRenderedPageBreak/>
        <w:t>Output Destination</w:t>
      </w:r>
      <w:bookmarkEnd w:id="136"/>
    </w:p>
    <w:p w14:paraId="12D3EAB0" w14:textId="37E82711" w:rsidR="00D4096A" w:rsidRPr="00D4096A" w:rsidRDefault="00D4096A" w:rsidP="00D4096A">
      <w:r>
        <w:rPr>
          <w:noProof/>
        </w:rPr>
        <w:drawing>
          <wp:inline distT="0" distB="0" distL="0" distR="0" wp14:anchorId="7C60A404" wp14:editId="71064E2F">
            <wp:extent cx="4571467" cy="1472540"/>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96726" cy="1480676"/>
                    </a:xfrm>
                    <a:prstGeom prst="rect">
                      <a:avLst/>
                    </a:prstGeom>
                    <a:noFill/>
                    <a:ln>
                      <a:noFill/>
                    </a:ln>
                  </pic:spPr>
                </pic:pic>
              </a:graphicData>
            </a:graphic>
          </wp:inline>
        </w:drawing>
      </w:r>
    </w:p>
    <w:p w14:paraId="073A2506" w14:textId="77777777" w:rsidR="003538D4" w:rsidRDefault="003538D4" w:rsidP="003538D4">
      <w:pPr>
        <w:pStyle w:val="Heading4"/>
      </w:pPr>
      <w:r>
        <w:t>Destination Choice</w:t>
      </w:r>
    </w:p>
    <w:p w14:paraId="5CAB0855" w14:textId="77777777" w:rsidR="003538D4" w:rsidRPr="00144B20" w:rsidRDefault="003538D4" w:rsidP="003538D4">
      <w:r>
        <w:t>To choose the destination where the document should be printed, please make sure that desired output destination choice bubble is toggled.</w:t>
      </w:r>
    </w:p>
    <w:p w14:paraId="286B84B7" w14:textId="77777777" w:rsidR="003538D4" w:rsidRDefault="003538D4" w:rsidP="003538D4">
      <w:pPr>
        <w:pStyle w:val="Heading4"/>
      </w:pPr>
      <w:r>
        <w:t>Layout Choice</w:t>
      </w:r>
    </w:p>
    <w:p w14:paraId="3FCF202B" w14:textId="77777777" w:rsidR="003538D4" w:rsidRPr="00144B20" w:rsidRDefault="003538D4" w:rsidP="003538D4">
      <w:r>
        <w:t>To choose the preferred layout of Landscape vs. Portrait, please make sure the desired option choice bubbled is toggled.</w:t>
      </w:r>
    </w:p>
    <w:p w14:paraId="615BF492" w14:textId="77777777" w:rsidR="003538D4" w:rsidRDefault="003538D4" w:rsidP="003538D4">
      <w:pPr>
        <w:pStyle w:val="Heading4"/>
      </w:pPr>
      <w:r>
        <w:t>Show Parameters? – Toggle Box</w:t>
      </w:r>
    </w:p>
    <w:p w14:paraId="1FC2645A" w14:textId="77777777" w:rsidR="003538D4" w:rsidRDefault="003538D4" w:rsidP="003538D4">
      <w:r>
        <w:t>To show parameters, make sure that the toggle box is ‘ticked’ with a checkmark.</w:t>
      </w:r>
    </w:p>
    <w:p w14:paraId="7F9085F7" w14:textId="77777777" w:rsidR="003538D4" w:rsidRDefault="003538D4" w:rsidP="003538D4">
      <w:pPr>
        <w:pStyle w:val="Heading4"/>
      </w:pPr>
      <w:r>
        <w:t>Export to Excel? – Toggle Box</w:t>
      </w:r>
    </w:p>
    <w:p w14:paraId="66705A8D" w14:textId="77777777" w:rsidR="003538D4" w:rsidRPr="00CC767A" w:rsidRDefault="003538D4" w:rsidP="003538D4">
      <w:r>
        <w:t>To export the printed file to an excel document, make sure that the Export to Excel toggle box is checked.</w:t>
      </w:r>
    </w:p>
    <w:p w14:paraId="7F4EBCF1" w14:textId="77777777" w:rsidR="003538D4" w:rsidRDefault="003538D4" w:rsidP="003538D4">
      <w:pPr>
        <w:pStyle w:val="Heading4"/>
      </w:pPr>
      <w:r>
        <w:t>Auto Run Excel? – Toggle Box</w:t>
      </w:r>
    </w:p>
    <w:p w14:paraId="0AB37512" w14:textId="77777777" w:rsidR="003538D4" w:rsidRPr="00CC767A" w:rsidRDefault="003538D4" w:rsidP="003538D4">
      <w:r>
        <w:t>To automatically open the new excel document, make sure that the Auto Run Excel toggle box is checked.</w:t>
      </w:r>
    </w:p>
    <w:p w14:paraId="219EEF69" w14:textId="77777777" w:rsidR="003538D4" w:rsidRDefault="003538D4" w:rsidP="003538D4">
      <w:pPr>
        <w:pStyle w:val="Heading4"/>
      </w:pPr>
      <w:r>
        <w:t>If Yes, File Name</w:t>
      </w:r>
    </w:p>
    <w:p w14:paraId="695347A3" w14:textId="5388ED1F" w:rsidR="003538D4" w:rsidRDefault="003538D4" w:rsidP="003538D4">
      <w:r>
        <w:t>If exporting the file to Excel, enter the desired file name.</w:t>
      </w:r>
    </w:p>
    <w:p w14:paraId="46FDA06B" w14:textId="5B7A4A9D" w:rsidR="00C95EC2" w:rsidRDefault="00C95EC2" w:rsidP="003538D4"/>
    <w:p w14:paraId="7D8D53E1" w14:textId="317C87E0" w:rsidR="00C95EC2" w:rsidRDefault="00C95EC2" w:rsidP="003538D4"/>
    <w:p w14:paraId="11756A3B" w14:textId="77777777" w:rsidR="00C95EC2" w:rsidRDefault="00C95EC2" w:rsidP="003538D4"/>
    <w:p w14:paraId="276C5179" w14:textId="5DC97647" w:rsidR="00F876E9" w:rsidRDefault="00F876E9" w:rsidP="00F876E9">
      <w:pPr>
        <w:pStyle w:val="Heading2"/>
      </w:pPr>
      <w:bookmarkStart w:id="137" w:name="_Toc43912723"/>
      <w:r>
        <w:lastRenderedPageBreak/>
        <w:t>Closed Job Analysis [JR5]</w:t>
      </w:r>
      <w:bookmarkEnd w:id="137"/>
    </w:p>
    <w:p w14:paraId="03082DE2" w14:textId="0986E2C3" w:rsidR="00F876E9" w:rsidRDefault="00F876E9" w:rsidP="00F876E9">
      <w:pPr>
        <w:pStyle w:val="Heading3"/>
      </w:pPr>
      <w:bookmarkStart w:id="138" w:name="_Toc43912724"/>
      <w:r>
        <w:t>Selection Parameters</w:t>
      </w:r>
      <w:bookmarkEnd w:id="138"/>
    </w:p>
    <w:p w14:paraId="16B60DA9" w14:textId="2D5C287D" w:rsidR="00D4096A" w:rsidRPr="00D4096A" w:rsidRDefault="00D4096A" w:rsidP="00D4096A">
      <w:r>
        <w:rPr>
          <w:noProof/>
        </w:rPr>
        <w:drawing>
          <wp:inline distT="0" distB="0" distL="0" distR="0" wp14:anchorId="24360815" wp14:editId="7E72B785">
            <wp:extent cx="4572000" cy="2101850"/>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2000" cy="2101850"/>
                    </a:xfrm>
                    <a:prstGeom prst="rect">
                      <a:avLst/>
                    </a:prstGeom>
                    <a:noFill/>
                    <a:ln>
                      <a:noFill/>
                    </a:ln>
                  </pic:spPr>
                </pic:pic>
              </a:graphicData>
            </a:graphic>
          </wp:inline>
        </w:drawing>
      </w:r>
    </w:p>
    <w:p w14:paraId="377B4C51" w14:textId="5FDA8192" w:rsidR="00076224" w:rsidRDefault="00076224" w:rsidP="00076224">
      <w:pPr>
        <w:pStyle w:val="Heading4"/>
      </w:pPr>
      <w:r>
        <w:t>Beginning Job # / Ending Job #</w:t>
      </w:r>
    </w:p>
    <w:p w14:paraId="5DD05C28" w14:textId="64E1B600" w:rsidR="00AC7226" w:rsidRPr="00E5397E" w:rsidRDefault="00AC7226" w:rsidP="00AC7226">
      <w:r>
        <w:t>Enter the beginning and ending Job Number to run the report for.</w:t>
      </w:r>
    </w:p>
    <w:p w14:paraId="102B89E8" w14:textId="72F1F05D" w:rsidR="00076224" w:rsidRDefault="00076224" w:rsidP="00076224">
      <w:pPr>
        <w:pStyle w:val="Heading4"/>
      </w:pPr>
      <w:r>
        <w:t>Beginning Job #: 00 / Ending Job #: 00</w:t>
      </w:r>
    </w:p>
    <w:p w14:paraId="63916FEA" w14:textId="1284D9F5" w:rsidR="00AC7226" w:rsidRPr="00E5397E" w:rsidRDefault="00AC7226" w:rsidP="00AC7226">
      <w:r>
        <w:t>Enter the beginning and ending Subsequent Job Number to run the report for.</w:t>
      </w:r>
    </w:p>
    <w:p w14:paraId="715651E2" w14:textId="5DCC8A6C" w:rsidR="00076224" w:rsidRDefault="00076224" w:rsidP="00076224">
      <w:pPr>
        <w:pStyle w:val="Heading4"/>
      </w:pPr>
      <w:r>
        <w:t>From Customer # / To Customer #</w:t>
      </w:r>
    </w:p>
    <w:p w14:paraId="1E5E537D" w14:textId="5F741C8E" w:rsidR="00AC7226" w:rsidRPr="00E5397E" w:rsidRDefault="00AC7226" w:rsidP="00AC7226">
      <w:r>
        <w:t>Enter the beginning and ending Customer Number to run the report for.</w:t>
      </w:r>
    </w:p>
    <w:p w14:paraId="17904BAE" w14:textId="63BF4ECD" w:rsidR="00076224" w:rsidRDefault="00076224" w:rsidP="00076224">
      <w:pPr>
        <w:pStyle w:val="Heading4"/>
      </w:pPr>
      <w:r>
        <w:t>From Close Date / To Close Date</w:t>
      </w:r>
    </w:p>
    <w:p w14:paraId="76EFD30C" w14:textId="0A3680D9" w:rsidR="00AC7226" w:rsidRPr="00E5397E" w:rsidRDefault="00AC7226" w:rsidP="00AC7226">
      <w:r>
        <w:t>Enter the beginning and ending Close Date to run the report for.</w:t>
      </w:r>
    </w:p>
    <w:p w14:paraId="15B4205D" w14:textId="35B5C4F2" w:rsidR="00076224" w:rsidRDefault="00076224" w:rsidP="00076224">
      <w:pPr>
        <w:pStyle w:val="Heading4"/>
      </w:pPr>
      <w:r>
        <w:t>Base Standard on Which Qty? (Choice)</w:t>
      </w:r>
    </w:p>
    <w:p w14:paraId="7F309991" w14:textId="4CE9EAEF" w:rsidR="00465C66" w:rsidRDefault="00465C66" w:rsidP="00465C66">
      <w:r>
        <w:t>To choose the preferred Quantity of Order vs. Produced, please make sure the desired option choice bubble is toggled.</w:t>
      </w:r>
    </w:p>
    <w:p w14:paraId="3A4A5492" w14:textId="5D9AE33A" w:rsidR="00076224" w:rsidRDefault="00076224" w:rsidP="00076224">
      <w:pPr>
        <w:pStyle w:val="Heading4"/>
      </w:pPr>
      <w:r>
        <w:t>Print Summary – Grand Total Only – Toggle Box</w:t>
      </w:r>
    </w:p>
    <w:p w14:paraId="4F2BBE78" w14:textId="5980D017" w:rsidR="00FE3D00" w:rsidRDefault="00FE3D00" w:rsidP="00FE3D00">
      <w:r>
        <w:t>To print only a summary and the grand total of the closed jobs, make sure that this toggle box is checked.</w:t>
      </w:r>
    </w:p>
    <w:p w14:paraId="509B3523" w14:textId="5B5E660C" w:rsidR="00076224" w:rsidRDefault="00076224" w:rsidP="00076224">
      <w:pPr>
        <w:pStyle w:val="Heading4"/>
      </w:pPr>
      <w:r>
        <w:t>Separate Board / Other Material – Toggle Box</w:t>
      </w:r>
    </w:p>
    <w:p w14:paraId="4125F513" w14:textId="69283146" w:rsidR="00FE3D00" w:rsidRDefault="00FE3D00" w:rsidP="00FE3D00">
      <w:r>
        <w:t>To separate materials on the report, make sure that this toggle box is checked.</w:t>
      </w:r>
    </w:p>
    <w:p w14:paraId="6D526038" w14:textId="245CFB5D" w:rsidR="00076224" w:rsidRDefault="00076224" w:rsidP="00076224">
      <w:pPr>
        <w:pStyle w:val="Heading4"/>
      </w:pPr>
      <w:r>
        <w:t>Include Open Jobs – Toggle Box</w:t>
      </w:r>
    </w:p>
    <w:p w14:paraId="7C85AD3D" w14:textId="6240228D" w:rsidR="00FE3D00" w:rsidRDefault="00FE3D00" w:rsidP="00FE3D00">
      <w:r>
        <w:t>To include any open jobs within the parameters as well, make sure that the Include Open Jobs toggle box is checked.</w:t>
      </w:r>
    </w:p>
    <w:p w14:paraId="0C4242C0" w14:textId="64C3C6C5" w:rsidR="00076224" w:rsidRDefault="00076224" w:rsidP="00076224">
      <w:pPr>
        <w:pStyle w:val="Heading4"/>
      </w:pPr>
      <w:r>
        <w:t>Print Only Invoiced Jobs – Toggle Box</w:t>
      </w:r>
    </w:p>
    <w:p w14:paraId="0213A9C7" w14:textId="7A83465B" w:rsidR="00FE3D00" w:rsidRDefault="00FE3D00" w:rsidP="00FE3D00">
      <w:r>
        <w:t>To print only invoiced jobs on the report, make sure that the Print Only Invoiced Jobs toggle box is checked.</w:t>
      </w:r>
    </w:p>
    <w:p w14:paraId="650783B5" w14:textId="2722E210" w:rsidR="00076224" w:rsidRDefault="00076224" w:rsidP="00076224">
      <w:pPr>
        <w:pStyle w:val="Heading4"/>
      </w:pPr>
      <w:r>
        <w:t>If Yes, the Beginning Invoice Date / Ending Invoice Date</w:t>
      </w:r>
    </w:p>
    <w:p w14:paraId="702258E9" w14:textId="59FBD6D4" w:rsidR="00AC7226" w:rsidRPr="00E5397E" w:rsidRDefault="00AC7226" w:rsidP="00AC7226">
      <w:r>
        <w:t>If the user has chosen to print only invoiced jobs on the Closed Job Analysis report, they must enter the beginning and ending Invoice Date to run the report for.</w:t>
      </w:r>
    </w:p>
    <w:p w14:paraId="6C54AD4A" w14:textId="4ACE9E48" w:rsidR="00076224" w:rsidRDefault="00076224" w:rsidP="00076224">
      <w:pPr>
        <w:pStyle w:val="Heading4"/>
      </w:pPr>
      <w:r>
        <w:lastRenderedPageBreak/>
        <w:t>Exclude Billed Prep – Toggle Box</w:t>
      </w:r>
    </w:p>
    <w:p w14:paraId="108741F7" w14:textId="11F77134" w:rsidR="00FE3D00" w:rsidRDefault="00FE3D00" w:rsidP="00FE3D00">
      <w:r>
        <w:t>To exclude billed prep costs from the report, make sure that the Exclude Billed Prep toggle box is checked.</w:t>
      </w:r>
    </w:p>
    <w:p w14:paraId="5CBE87C5" w14:textId="77777777" w:rsidR="0030251A" w:rsidRDefault="0030251A" w:rsidP="00FE3D00"/>
    <w:p w14:paraId="5FBCBE05" w14:textId="57CDBDAB" w:rsidR="00F876E9" w:rsidRDefault="00F876E9" w:rsidP="00F876E9">
      <w:pPr>
        <w:pStyle w:val="Heading3"/>
      </w:pPr>
      <w:bookmarkStart w:id="139" w:name="_Toc43912725"/>
      <w:r>
        <w:t>Available and Selected Columns</w:t>
      </w:r>
      <w:bookmarkEnd w:id="139"/>
    </w:p>
    <w:p w14:paraId="0AF23924" w14:textId="04CBF7CF" w:rsidR="00D4096A" w:rsidRPr="00D4096A" w:rsidRDefault="00D4096A" w:rsidP="00D4096A">
      <w:r>
        <w:rPr>
          <w:noProof/>
        </w:rPr>
        <w:drawing>
          <wp:inline distT="0" distB="0" distL="0" distR="0" wp14:anchorId="777E4E3D" wp14:editId="0F1DC99B">
            <wp:extent cx="4572000" cy="12706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00" cy="1270635"/>
                    </a:xfrm>
                    <a:prstGeom prst="rect">
                      <a:avLst/>
                    </a:prstGeom>
                    <a:noFill/>
                    <a:ln>
                      <a:noFill/>
                    </a:ln>
                  </pic:spPr>
                </pic:pic>
              </a:graphicData>
            </a:graphic>
          </wp:inline>
        </w:drawing>
      </w:r>
    </w:p>
    <w:p w14:paraId="47804FA3" w14:textId="77777777" w:rsidR="003538D4" w:rsidRDefault="003538D4" w:rsidP="003538D4">
      <w:pPr>
        <w:pStyle w:val="Heading4"/>
      </w:pPr>
      <w:r>
        <w:t>Available Columns</w:t>
      </w:r>
    </w:p>
    <w:p w14:paraId="207C09CB"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51906199" w14:textId="77777777" w:rsidR="003538D4" w:rsidRDefault="003538D4" w:rsidP="003538D4">
      <w:pPr>
        <w:pStyle w:val="Heading4"/>
      </w:pPr>
      <w:r>
        <w:t>Selected Columns (In Display Order)</w:t>
      </w:r>
    </w:p>
    <w:p w14:paraId="2AFD14E8"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4A17D874" w14:textId="77777777" w:rsidR="003538D4" w:rsidRDefault="003538D4" w:rsidP="003538D4">
      <w:pPr>
        <w:pStyle w:val="Heading4"/>
      </w:pPr>
      <w:r>
        <w:t>Default</w:t>
      </w:r>
    </w:p>
    <w:p w14:paraId="0FD7C19F"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32B9E51" w14:textId="77777777" w:rsidR="003538D4" w:rsidRDefault="003538D4" w:rsidP="003538D4">
      <w:pPr>
        <w:pStyle w:val="Heading4"/>
      </w:pPr>
      <w:r>
        <w:t>Add &gt;&gt;</w:t>
      </w:r>
    </w:p>
    <w:p w14:paraId="1B65740D"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E21DC69" w14:textId="77777777" w:rsidR="003538D4" w:rsidRDefault="003538D4" w:rsidP="003538D4">
      <w:pPr>
        <w:pStyle w:val="Heading4"/>
      </w:pPr>
      <w:r>
        <w:t>&lt;&lt; Remove</w:t>
      </w:r>
    </w:p>
    <w:p w14:paraId="141158C7"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8877958" w14:textId="77777777" w:rsidR="003538D4" w:rsidRDefault="003538D4" w:rsidP="003538D4">
      <w:pPr>
        <w:pStyle w:val="Heading4"/>
      </w:pPr>
      <w:r>
        <w:t>Move Up</w:t>
      </w:r>
    </w:p>
    <w:p w14:paraId="004727DF"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4D15613" w14:textId="77777777" w:rsidR="003538D4" w:rsidRDefault="003538D4" w:rsidP="003538D4">
      <w:pPr>
        <w:pStyle w:val="Heading4"/>
      </w:pPr>
      <w:r>
        <w:t>Move Down</w:t>
      </w:r>
    </w:p>
    <w:p w14:paraId="2DDFFC5C"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B26ABFA" w14:textId="60C36B3F" w:rsidR="00F876E9" w:rsidRDefault="00F876E9" w:rsidP="00F876E9">
      <w:pPr>
        <w:pStyle w:val="Heading3"/>
      </w:pPr>
      <w:bookmarkStart w:id="140" w:name="_Toc43912726"/>
      <w:r>
        <w:lastRenderedPageBreak/>
        <w:t>Output Destination</w:t>
      </w:r>
      <w:bookmarkEnd w:id="140"/>
    </w:p>
    <w:p w14:paraId="43F637F6" w14:textId="53F42DEB" w:rsidR="00D4096A" w:rsidRPr="00D4096A" w:rsidRDefault="00D4096A" w:rsidP="00D4096A">
      <w:r>
        <w:rPr>
          <w:noProof/>
        </w:rPr>
        <w:drawing>
          <wp:inline distT="0" distB="0" distL="0" distR="0" wp14:anchorId="44A0D587" wp14:editId="6877B8AA">
            <wp:extent cx="4572000" cy="167449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72000" cy="1674495"/>
                    </a:xfrm>
                    <a:prstGeom prst="rect">
                      <a:avLst/>
                    </a:prstGeom>
                    <a:noFill/>
                    <a:ln>
                      <a:noFill/>
                    </a:ln>
                  </pic:spPr>
                </pic:pic>
              </a:graphicData>
            </a:graphic>
          </wp:inline>
        </w:drawing>
      </w:r>
    </w:p>
    <w:p w14:paraId="6094CC6B" w14:textId="77777777" w:rsidR="003538D4" w:rsidRDefault="003538D4" w:rsidP="003538D4">
      <w:pPr>
        <w:pStyle w:val="Heading4"/>
      </w:pPr>
      <w:r>
        <w:t>Destination Choice</w:t>
      </w:r>
    </w:p>
    <w:p w14:paraId="4772FC3D" w14:textId="77777777" w:rsidR="003538D4" w:rsidRPr="00144B20" w:rsidRDefault="003538D4" w:rsidP="003538D4">
      <w:r>
        <w:t>To choose the destination where the document should be printed, please make sure that desired output destination choice bubble is toggled.</w:t>
      </w:r>
    </w:p>
    <w:p w14:paraId="2143820F" w14:textId="77777777" w:rsidR="003538D4" w:rsidRDefault="003538D4" w:rsidP="003538D4">
      <w:pPr>
        <w:pStyle w:val="Heading4"/>
      </w:pPr>
      <w:r>
        <w:t>Layout Choice</w:t>
      </w:r>
    </w:p>
    <w:p w14:paraId="35E14162" w14:textId="77777777" w:rsidR="003538D4" w:rsidRPr="00144B20" w:rsidRDefault="003538D4" w:rsidP="003538D4">
      <w:r>
        <w:t>To choose the preferred layout of Landscape vs. Portrait, please make sure the desired option choice bubbled is toggled.</w:t>
      </w:r>
    </w:p>
    <w:p w14:paraId="1D960E77" w14:textId="77777777" w:rsidR="003538D4" w:rsidRDefault="003538D4" w:rsidP="003538D4">
      <w:pPr>
        <w:pStyle w:val="Heading4"/>
      </w:pPr>
      <w:r>
        <w:t>Lines Per Page</w:t>
      </w:r>
    </w:p>
    <w:p w14:paraId="20B5B81C" w14:textId="77777777" w:rsidR="003538D4" w:rsidRPr="00144B20" w:rsidRDefault="003538D4" w:rsidP="003538D4">
      <w:r w:rsidRPr="00211A1F">
        <w:t>Lines per page on the report when printing.</w:t>
      </w:r>
    </w:p>
    <w:p w14:paraId="7664CB95" w14:textId="77777777" w:rsidR="003538D4" w:rsidRDefault="003538D4" w:rsidP="003538D4">
      <w:pPr>
        <w:pStyle w:val="Heading4"/>
      </w:pPr>
      <w:r>
        <w:t>Font</w:t>
      </w:r>
    </w:p>
    <w:p w14:paraId="13E302ED" w14:textId="77777777" w:rsidR="003538D4" w:rsidRPr="00144B20" w:rsidRDefault="003538D4" w:rsidP="003538D4">
      <w:r w:rsidRPr="00211A1F">
        <w:t xml:space="preserve">Enter the font number to use with this report </w:t>
      </w:r>
      <w:r>
        <w:t>(</w:t>
      </w:r>
      <w:r w:rsidRPr="00211A1F">
        <w:t>Font 11 is defa</w:t>
      </w:r>
      <w:r>
        <w:t>u</w:t>
      </w:r>
      <w:r w:rsidRPr="00211A1F">
        <w:t>lt</w:t>
      </w:r>
      <w:r>
        <w:t>)</w:t>
      </w:r>
      <w:r w:rsidRPr="00211A1F">
        <w:t>.</w:t>
      </w:r>
    </w:p>
    <w:p w14:paraId="06F3F1E0" w14:textId="77777777" w:rsidR="003538D4" w:rsidRDefault="003538D4" w:rsidP="003538D4">
      <w:pPr>
        <w:pStyle w:val="Heading4"/>
      </w:pPr>
      <w:r>
        <w:t>Show Parameters? – Toggle Box</w:t>
      </w:r>
    </w:p>
    <w:p w14:paraId="5792E58E" w14:textId="77777777" w:rsidR="003538D4" w:rsidRDefault="003538D4" w:rsidP="003538D4">
      <w:r>
        <w:t>To show parameters, make sure that the toggle box is ‘ticked’ with a checkmark.</w:t>
      </w:r>
    </w:p>
    <w:p w14:paraId="397D67DB" w14:textId="77777777" w:rsidR="003538D4" w:rsidRDefault="003538D4" w:rsidP="003538D4">
      <w:pPr>
        <w:pStyle w:val="Heading4"/>
      </w:pPr>
      <w:r>
        <w:t>Export to Excel? – Toggle Box</w:t>
      </w:r>
    </w:p>
    <w:p w14:paraId="1B060C49" w14:textId="77777777" w:rsidR="003538D4" w:rsidRPr="00CC767A" w:rsidRDefault="003538D4" w:rsidP="003538D4">
      <w:r>
        <w:t>To export the printed file to an excel document, make sure that the Export to Excel toggle box is checked.</w:t>
      </w:r>
    </w:p>
    <w:p w14:paraId="52120A2F" w14:textId="77777777" w:rsidR="003538D4" w:rsidRDefault="003538D4" w:rsidP="003538D4">
      <w:pPr>
        <w:pStyle w:val="Heading4"/>
      </w:pPr>
      <w:r>
        <w:t>Auto Run Excel? – Toggle Box</w:t>
      </w:r>
    </w:p>
    <w:p w14:paraId="191D99B9" w14:textId="77777777" w:rsidR="003538D4" w:rsidRPr="00CC767A" w:rsidRDefault="003538D4" w:rsidP="003538D4">
      <w:r>
        <w:t>To automatically open the new excel document, make sure that the Auto Run Excel toggle box is checked.</w:t>
      </w:r>
    </w:p>
    <w:p w14:paraId="1F9F1039" w14:textId="77777777" w:rsidR="003538D4" w:rsidRDefault="003538D4" w:rsidP="003538D4">
      <w:pPr>
        <w:pStyle w:val="Heading4"/>
      </w:pPr>
      <w:r>
        <w:t>If Yes, File Name</w:t>
      </w:r>
    </w:p>
    <w:p w14:paraId="343E0F28" w14:textId="5E29EFD6" w:rsidR="003538D4" w:rsidRDefault="003538D4" w:rsidP="003538D4">
      <w:r>
        <w:t>If exporting the file to Excel, enter the desired file name.</w:t>
      </w:r>
    </w:p>
    <w:p w14:paraId="09E2DE81" w14:textId="3A4BD2E4" w:rsidR="00C95EC2" w:rsidRDefault="00C95EC2" w:rsidP="003538D4"/>
    <w:p w14:paraId="09E63C8A" w14:textId="31EF8BDF" w:rsidR="00C95EC2" w:rsidRDefault="00C95EC2" w:rsidP="003538D4"/>
    <w:p w14:paraId="4DD5BE28" w14:textId="06628F74" w:rsidR="00C95EC2" w:rsidRDefault="00C95EC2" w:rsidP="003538D4"/>
    <w:p w14:paraId="0E25F9A2" w14:textId="42422E22" w:rsidR="00C95EC2" w:rsidRDefault="00C95EC2" w:rsidP="003538D4"/>
    <w:p w14:paraId="7FF0A7E3" w14:textId="77777777" w:rsidR="00C95EC2" w:rsidRDefault="00C95EC2" w:rsidP="003538D4"/>
    <w:p w14:paraId="017E5EE9" w14:textId="6B809CD9" w:rsidR="00F876E9" w:rsidRDefault="00F876E9" w:rsidP="00F876E9">
      <w:pPr>
        <w:pStyle w:val="Heading2"/>
      </w:pPr>
      <w:bookmarkStart w:id="141" w:name="_Toc43912727"/>
      <w:r>
        <w:lastRenderedPageBreak/>
        <w:t>Machine Cost by Job [JR7]</w:t>
      </w:r>
      <w:bookmarkEnd w:id="141"/>
    </w:p>
    <w:p w14:paraId="400E13AA" w14:textId="6F0CCC5B" w:rsidR="00C95EC2" w:rsidRDefault="00C95EC2" w:rsidP="00C95EC2">
      <w:pPr>
        <w:rPr>
          <w:rFonts w:cstheme="minorHAnsi"/>
        </w:rPr>
      </w:pPr>
      <w:r w:rsidRPr="006221F2">
        <w:rPr>
          <w:rFonts w:cstheme="minorHAnsi"/>
        </w:rPr>
        <w:t>The machine cost by job summary report is a very summarized analysis of job costs.</w:t>
      </w:r>
      <w:r>
        <w:rPr>
          <w:rFonts w:cstheme="minorHAnsi"/>
        </w:rPr>
        <w:t xml:space="preserve"> </w:t>
      </w:r>
      <w:r w:rsidRPr="006221F2">
        <w:rPr>
          <w:rFonts w:cstheme="minorHAnsi"/>
        </w:rPr>
        <w:t>This report provides a snapshot of estimated versus actual cost by machine for make ready, run and board costs.</w:t>
      </w:r>
    </w:p>
    <w:p w14:paraId="5908B49F" w14:textId="3E061174" w:rsidR="00C95EC2" w:rsidRPr="00C95EC2" w:rsidRDefault="00C95EC2" w:rsidP="00C95EC2">
      <w:r w:rsidRPr="006221F2">
        <w:rPr>
          <w:rFonts w:cstheme="minorHAnsi"/>
        </w:rPr>
        <w:t>The print selection allows limited the report by job status, machine range and range of job numbers for any date range. The report may be output to any computer screen, printer, fax, email or directly text file or to an excel format.</w:t>
      </w:r>
    </w:p>
    <w:p w14:paraId="06923BF3" w14:textId="2CB6533F" w:rsidR="00F876E9" w:rsidRDefault="00F876E9" w:rsidP="00F876E9">
      <w:pPr>
        <w:pStyle w:val="Heading3"/>
      </w:pPr>
      <w:bookmarkStart w:id="142" w:name="_Toc43912728"/>
      <w:r>
        <w:t>Selection Parameters</w:t>
      </w:r>
      <w:bookmarkEnd w:id="142"/>
    </w:p>
    <w:p w14:paraId="69A457A6" w14:textId="330531A1" w:rsidR="00D4096A" w:rsidRPr="00D4096A" w:rsidRDefault="00D4096A" w:rsidP="00D4096A">
      <w:r>
        <w:rPr>
          <w:noProof/>
        </w:rPr>
        <w:drawing>
          <wp:inline distT="0" distB="0" distL="0" distR="0" wp14:anchorId="0F11188B" wp14:editId="223A5615">
            <wp:extent cx="4536440" cy="208978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36440" cy="2089785"/>
                    </a:xfrm>
                    <a:prstGeom prst="rect">
                      <a:avLst/>
                    </a:prstGeom>
                    <a:noFill/>
                    <a:ln>
                      <a:noFill/>
                    </a:ln>
                  </pic:spPr>
                </pic:pic>
              </a:graphicData>
            </a:graphic>
          </wp:inline>
        </w:drawing>
      </w:r>
    </w:p>
    <w:p w14:paraId="03983DC7" w14:textId="1E3477B0" w:rsidR="00076224" w:rsidRDefault="00076224" w:rsidP="00076224">
      <w:pPr>
        <w:pStyle w:val="Heading4"/>
      </w:pPr>
      <w:r>
        <w:t>Job Status? (Choice)</w:t>
      </w:r>
    </w:p>
    <w:p w14:paraId="44E6BF18" w14:textId="79A8CB39" w:rsidR="00465C66" w:rsidRDefault="00465C66" w:rsidP="00465C66">
      <w:r>
        <w:t>To choose the preferred Job Status of Open vs. Closed (Or All), please make sure the desired option choice bubble is toggled.</w:t>
      </w:r>
    </w:p>
    <w:p w14:paraId="0286AA6D" w14:textId="0440A6C0" w:rsidR="00076224" w:rsidRDefault="00076224" w:rsidP="00076224">
      <w:pPr>
        <w:pStyle w:val="Heading4"/>
      </w:pPr>
      <w:r>
        <w:t>Beginning Machine / Ending Machine</w:t>
      </w:r>
    </w:p>
    <w:p w14:paraId="1D278BCD" w14:textId="1D93640C" w:rsidR="00AC7226" w:rsidRPr="00E5397E" w:rsidRDefault="00AC7226" w:rsidP="00AC7226">
      <w:r>
        <w:t>Enter the beginning and ending Machine to run the report for.</w:t>
      </w:r>
    </w:p>
    <w:p w14:paraId="0344D4BE" w14:textId="09DD6B3B" w:rsidR="00076224" w:rsidRDefault="00076224" w:rsidP="00076224">
      <w:pPr>
        <w:pStyle w:val="Heading4"/>
      </w:pPr>
      <w:r>
        <w:t>Beginning Job # / Ending Job #</w:t>
      </w:r>
    </w:p>
    <w:p w14:paraId="75CF26BE" w14:textId="2F5960A5" w:rsidR="00AC7226" w:rsidRPr="00E5397E" w:rsidRDefault="00AC7226" w:rsidP="00AC7226">
      <w:r>
        <w:t>Enter the beginning and ending Job Number to run the report for.</w:t>
      </w:r>
    </w:p>
    <w:p w14:paraId="02A238E6" w14:textId="331A0181" w:rsidR="00076224" w:rsidRDefault="00076224" w:rsidP="00076224">
      <w:pPr>
        <w:pStyle w:val="Heading4"/>
      </w:pPr>
      <w:r>
        <w:t>Beginning Job #: 00 / Ending Job #: 00</w:t>
      </w:r>
    </w:p>
    <w:p w14:paraId="7291B0AC" w14:textId="7978D82F" w:rsidR="00AC7226" w:rsidRPr="00E5397E" w:rsidRDefault="00AC7226" w:rsidP="00AC7226">
      <w:r>
        <w:t>Enter the beginning and ending Subsequent Job Number to run the report for.</w:t>
      </w:r>
    </w:p>
    <w:p w14:paraId="246D78B0" w14:textId="4B506708" w:rsidR="00076224" w:rsidRDefault="00076224" w:rsidP="00076224">
      <w:pPr>
        <w:pStyle w:val="Heading4"/>
      </w:pPr>
      <w:r>
        <w:t>Beginning Date / Ending Date</w:t>
      </w:r>
    </w:p>
    <w:p w14:paraId="042C7236" w14:textId="2179EEF1" w:rsidR="00AC7226" w:rsidRPr="00E5397E" w:rsidRDefault="00AC7226" w:rsidP="00AC7226">
      <w:r>
        <w:t>Enter the beginning and ending Date to run the report for.</w:t>
      </w:r>
    </w:p>
    <w:p w14:paraId="16BBBF70" w14:textId="5C8268B2" w:rsidR="00076224" w:rsidRDefault="00076224" w:rsidP="00076224">
      <w:pPr>
        <w:pStyle w:val="Heading4"/>
      </w:pPr>
      <w:r>
        <w:t>Show Direct Labor? – Toggle Box</w:t>
      </w:r>
    </w:p>
    <w:p w14:paraId="79F8D507" w14:textId="605AEB6F" w:rsidR="00FE3D00" w:rsidRDefault="00FE3D00" w:rsidP="00FE3D00">
      <w:r>
        <w:t>To show the direct labor cost, make sure that the Show Direct Labor toggle box is checked.</w:t>
      </w:r>
    </w:p>
    <w:p w14:paraId="3BABF1A2" w14:textId="58AAEF9A" w:rsidR="00076224" w:rsidRDefault="00076224" w:rsidP="00076224">
      <w:pPr>
        <w:pStyle w:val="Heading4"/>
      </w:pPr>
      <w:r>
        <w:t>Show Fixed Overhead – Toggle Box</w:t>
      </w:r>
    </w:p>
    <w:p w14:paraId="41274246" w14:textId="4222E77E" w:rsidR="00FE3D00" w:rsidRDefault="00FE3D00" w:rsidP="00FE3D00">
      <w:r>
        <w:t>To show the fixed overhead cost, make sure that the Show Fixed Overhead toggle box is checked.</w:t>
      </w:r>
    </w:p>
    <w:p w14:paraId="4E61B00D" w14:textId="6F78E065" w:rsidR="00076224" w:rsidRDefault="00076224" w:rsidP="00076224">
      <w:pPr>
        <w:pStyle w:val="Heading4"/>
      </w:pPr>
      <w:r>
        <w:t>Show Variable Overhead? – Toggle Box</w:t>
      </w:r>
    </w:p>
    <w:p w14:paraId="4B22B5D3" w14:textId="146B6D08" w:rsidR="00FE3D00" w:rsidRDefault="00FE3D00" w:rsidP="00FE3D00">
      <w:r>
        <w:t>To show the variable overhead cost, make sure that the Show Variable Overhead toggle box is checked.</w:t>
      </w:r>
    </w:p>
    <w:p w14:paraId="784284EC" w14:textId="77777777" w:rsidR="0030251A" w:rsidRDefault="0030251A" w:rsidP="00FE3D00"/>
    <w:p w14:paraId="6AE50BD1" w14:textId="4F2EB0C3" w:rsidR="00F876E9" w:rsidRDefault="00F876E9" w:rsidP="00F876E9">
      <w:pPr>
        <w:pStyle w:val="Heading3"/>
      </w:pPr>
      <w:bookmarkStart w:id="143" w:name="_Toc43912729"/>
      <w:r>
        <w:lastRenderedPageBreak/>
        <w:t>Available and Selected Columns</w:t>
      </w:r>
      <w:bookmarkEnd w:id="143"/>
    </w:p>
    <w:p w14:paraId="4D40096C" w14:textId="11AE051F" w:rsidR="00D4096A" w:rsidRPr="00D4096A" w:rsidRDefault="00D4096A" w:rsidP="00D4096A">
      <w:r>
        <w:rPr>
          <w:noProof/>
        </w:rPr>
        <w:drawing>
          <wp:inline distT="0" distB="0" distL="0" distR="0" wp14:anchorId="0E43138E" wp14:editId="42675829">
            <wp:extent cx="4536440" cy="1199515"/>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36440" cy="1199515"/>
                    </a:xfrm>
                    <a:prstGeom prst="rect">
                      <a:avLst/>
                    </a:prstGeom>
                    <a:noFill/>
                    <a:ln>
                      <a:noFill/>
                    </a:ln>
                  </pic:spPr>
                </pic:pic>
              </a:graphicData>
            </a:graphic>
          </wp:inline>
        </w:drawing>
      </w:r>
    </w:p>
    <w:p w14:paraId="383F59BF" w14:textId="77777777" w:rsidR="003538D4" w:rsidRDefault="003538D4" w:rsidP="003538D4">
      <w:pPr>
        <w:pStyle w:val="Heading4"/>
      </w:pPr>
      <w:r>
        <w:t>Available Columns</w:t>
      </w:r>
    </w:p>
    <w:p w14:paraId="7162D8F0"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7829663F" w14:textId="77777777" w:rsidR="003538D4" w:rsidRDefault="003538D4" w:rsidP="003538D4">
      <w:pPr>
        <w:pStyle w:val="Heading4"/>
      </w:pPr>
      <w:r>
        <w:t>Selected Columns (In Display Order)</w:t>
      </w:r>
    </w:p>
    <w:p w14:paraId="674470DA"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47AA3FAD" w14:textId="77777777" w:rsidR="003538D4" w:rsidRDefault="003538D4" w:rsidP="003538D4">
      <w:pPr>
        <w:pStyle w:val="Heading4"/>
      </w:pPr>
      <w:r>
        <w:t>Default</w:t>
      </w:r>
    </w:p>
    <w:p w14:paraId="69599993"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D65926A" w14:textId="77777777" w:rsidR="003538D4" w:rsidRDefault="003538D4" w:rsidP="003538D4">
      <w:pPr>
        <w:pStyle w:val="Heading4"/>
      </w:pPr>
      <w:r>
        <w:t>Add &gt;&gt;</w:t>
      </w:r>
    </w:p>
    <w:p w14:paraId="2CAEC992"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877B071" w14:textId="77777777" w:rsidR="003538D4" w:rsidRDefault="003538D4" w:rsidP="003538D4">
      <w:pPr>
        <w:pStyle w:val="Heading4"/>
      </w:pPr>
      <w:r>
        <w:t>&lt;&lt; Remove</w:t>
      </w:r>
    </w:p>
    <w:p w14:paraId="32B8C70D"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5B91C0E" w14:textId="77777777" w:rsidR="003538D4" w:rsidRDefault="003538D4" w:rsidP="003538D4">
      <w:pPr>
        <w:pStyle w:val="Heading4"/>
      </w:pPr>
      <w:r>
        <w:t>Move Up</w:t>
      </w:r>
    </w:p>
    <w:p w14:paraId="59763939"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77E2E87" w14:textId="77777777" w:rsidR="003538D4" w:rsidRDefault="003538D4" w:rsidP="003538D4">
      <w:pPr>
        <w:pStyle w:val="Heading4"/>
      </w:pPr>
      <w:r>
        <w:t>Move Down</w:t>
      </w:r>
    </w:p>
    <w:p w14:paraId="2ECBBD52" w14:textId="2CD37785"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79CFD03" w14:textId="523BDAD4" w:rsidR="0030251A" w:rsidRDefault="0030251A" w:rsidP="003538D4"/>
    <w:p w14:paraId="5D46DDF7" w14:textId="77777777" w:rsidR="0030251A" w:rsidRDefault="0030251A" w:rsidP="003538D4"/>
    <w:p w14:paraId="46C59958" w14:textId="66049C72" w:rsidR="00F876E9" w:rsidRDefault="00F876E9" w:rsidP="00F876E9">
      <w:pPr>
        <w:pStyle w:val="Heading3"/>
      </w:pPr>
      <w:bookmarkStart w:id="144" w:name="_Toc43912730"/>
      <w:r>
        <w:lastRenderedPageBreak/>
        <w:t>Output Destination</w:t>
      </w:r>
      <w:bookmarkEnd w:id="144"/>
    </w:p>
    <w:p w14:paraId="59F2B5A0" w14:textId="459A15A8" w:rsidR="00D4096A" w:rsidRPr="00D4096A" w:rsidRDefault="00D4096A" w:rsidP="00D4096A">
      <w:r>
        <w:rPr>
          <w:noProof/>
        </w:rPr>
        <w:drawing>
          <wp:inline distT="0" distB="0" distL="0" distR="0" wp14:anchorId="2ED29837" wp14:editId="40778E47">
            <wp:extent cx="4536440" cy="14370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36440" cy="1437005"/>
                    </a:xfrm>
                    <a:prstGeom prst="rect">
                      <a:avLst/>
                    </a:prstGeom>
                    <a:noFill/>
                    <a:ln>
                      <a:noFill/>
                    </a:ln>
                  </pic:spPr>
                </pic:pic>
              </a:graphicData>
            </a:graphic>
          </wp:inline>
        </w:drawing>
      </w:r>
    </w:p>
    <w:p w14:paraId="66154D27" w14:textId="77777777" w:rsidR="003538D4" w:rsidRDefault="003538D4" w:rsidP="003538D4">
      <w:pPr>
        <w:pStyle w:val="Heading4"/>
      </w:pPr>
      <w:r>
        <w:t>Destination Choice</w:t>
      </w:r>
    </w:p>
    <w:p w14:paraId="5A3DBBDD" w14:textId="77777777" w:rsidR="003538D4" w:rsidRPr="00144B20" w:rsidRDefault="003538D4" w:rsidP="003538D4">
      <w:r>
        <w:t>To choose the destination where the document should be printed, please make sure that desired output destination choice bubble is toggled.</w:t>
      </w:r>
    </w:p>
    <w:p w14:paraId="0D5D004E" w14:textId="77777777" w:rsidR="003538D4" w:rsidRDefault="003538D4" w:rsidP="003538D4">
      <w:pPr>
        <w:pStyle w:val="Heading4"/>
      </w:pPr>
      <w:r>
        <w:t>Layout Choice</w:t>
      </w:r>
    </w:p>
    <w:p w14:paraId="43E15CD8" w14:textId="77777777" w:rsidR="003538D4" w:rsidRPr="00144B20" w:rsidRDefault="003538D4" w:rsidP="003538D4">
      <w:r>
        <w:t>To choose the preferred layout of Landscape vs. Portrait, please make sure the desired option choice bubbled is toggled.</w:t>
      </w:r>
    </w:p>
    <w:p w14:paraId="37B3A043" w14:textId="77777777" w:rsidR="003538D4" w:rsidRDefault="003538D4" w:rsidP="003538D4">
      <w:pPr>
        <w:pStyle w:val="Heading4"/>
      </w:pPr>
      <w:r>
        <w:t>Lines Per Page</w:t>
      </w:r>
    </w:p>
    <w:p w14:paraId="0118035C" w14:textId="77777777" w:rsidR="003538D4" w:rsidRPr="00144B20" w:rsidRDefault="003538D4" w:rsidP="003538D4">
      <w:r w:rsidRPr="00211A1F">
        <w:t>Lines per page on the report when printing.</w:t>
      </w:r>
    </w:p>
    <w:p w14:paraId="11458BCF" w14:textId="77777777" w:rsidR="003538D4" w:rsidRDefault="003538D4" w:rsidP="003538D4">
      <w:pPr>
        <w:pStyle w:val="Heading4"/>
      </w:pPr>
      <w:r>
        <w:t>Font</w:t>
      </w:r>
    </w:p>
    <w:p w14:paraId="34113E32" w14:textId="77777777" w:rsidR="003538D4" w:rsidRPr="00144B20" w:rsidRDefault="003538D4" w:rsidP="003538D4">
      <w:r w:rsidRPr="00211A1F">
        <w:t xml:space="preserve">Enter the font number to use with this report </w:t>
      </w:r>
      <w:r>
        <w:t>(</w:t>
      </w:r>
      <w:r w:rsidRPr="00211A1F">
        <w:t>Font 11 is defa</w:t>
      </w:r>
      <w:r>
        <w:t>u</w:t>
      </w:r>
      <w:r w:rsidRPr="00211A1F">
        <w:t>lt</w:t>
      </w:r>
      <w:r>
        <w:t>)</w:t>
      </w:r>
      <w:r w:rsidRPr="00211A1F">
        <w:t>.</w:t>
      </w:r>
    </w:p>
    <w:p w14:paraId="148BD9C6" w14:textId="77777777" w:rsidR="003538D4" w:rsidRDefault="003538D4" w:rsidP="003538D4">
      <w:pPr>
        <w:pStyle w:val="Heading4"/>
      </w:pPr>
      <w:r>
        <w:t>Show Parameters? – Toggle Box</w:t>
      </w:r>
    </w:p>
    <w:p w14:paraId="542E3557" w14:textId="77777777" w:rsidR="003538D4" w:rsidRDefault="003538D4" w:rsidP="003538D4">
      <w:r>
        <w:t>To show parameters, make sure that the toggle box is ‘ticked’ with a checkmark.</w:t>
      </w:r>
    </w:p>
    <w:p w14:paraId="0BC139D7" w14:textId="77777777" w:rsidR="003538D4" w:rsidRDefault="003538D4" w:rsidP="003538D4">
      <w:pPr>
        <w:pStyle w:val="Heading4"/>
      </w:pPr>
      <w:r>
        <w:t>Export to Excel? – Toggle Box</w:t>
      </w:r>
    </w:p>
    <w:p w14:paraId="0ED4A634" w14:textId="77777777" w:rsidR="003538D4" w:rsidRPr="00CC767A" w:rsidRDefault="003538D4" w:rsidP="003538D4">
      <w:r>
        <w:t>To export the printed file to an excel document, make sure that the Export to Excel toggle box is checked.</w:t>
      </w:r>
    </w:p>
    <w:p w14:paraId="0EF8DC1B" w14:textId="77777777" w:rsidR="003538D4" w:rsidRDefault="003538D4" w:rsidP="003538D4">
      <w:pPr>
        <w:pStyle w:val="Heading4"/>
      </w:pPr>
      <w:r>
        <w:t>Auto Run Excel? – Toggle Box</w:t>
      </w:r>
    </w:p>
    <w:p w14:paraId="7C20A8A9" w14:textId="77777777" w:rsidR="003538D4" w:rsidRPr="00CC767A" w:rsidRDefault="003538D4" w:rsidP="003538D4">
      <w:r>
        <w:t>To automatically open the new excel document, make sure that the Auto Run Excel toggle box is checked.</w:t>
      </w:r>
    </w:p>
    <w:p w14:paraId="0BF345B9" w14:textId="77777777" w:rsidR="003538D4" w:rsidRDefault="003538D4" w:rsidP="003538D4">
      <w:pPr>
        <w:pStyle w:val="Heading4"/>
      </w:pPr>
      <w:r>
        <w:t>If Yes, File Name</w:t>
      </w:r>
    </w:p>
    <w:p w14:paraId="0EC67418" w14:textId="7B74E811" w:rsidR="003538D4" w:rsidRDefault="003538D4" w:rsidP="003538D4">
      <w:r>
        <w:t>If exporting the file to Excel, enter the desired file name.</w:t>
      </w:r>
    </w:p>
    <w:p w14:paraId="4EF7CDC9" w14:textId="62EE018A" w:rsidR="00C95EC2" w:rsidRDefault="00C95EC2" w:rsidP="003538D4"/>
    <w:p w14:paraId="5FBE009E" w14:textId="35FFD749" w:rsidR="00C95EC2" w:rsidRDefault="00C95EC2" w:rsidP="003538D4"/>
    <w:p w14:paraId="32F2DC25" w14:textId="5D450D75" w:rsidR="00C95EC2" w:rsidRDefault="00C95EC2" w:rsidP="003538D4"/>
    <w:p w14:paraId="3D22186C" w14:textId="561C4C69" w:rsidR="00C95EC2" w:rsidRDefault="00C95EC2" w:rsidP="003538D4"/>
    <w:p w14:paraId="16AC3A27" w14:textId="77777777" w:rsidR="00C95EC2" w:rsidRDefault="00C95EC2" w:rsidP="003538D4"/>
    <w:p w14:paraId="680BBCDA" w14:textId="6A320C62" w:rsidR="00F876E9" w:rsidRDefault="00F876E9" w:rsidP="00F876E9">
      <w:pPr>
        <w:pStyle w:val="Heading2"/>
      </w:pPr>
      <w:bookmarkStart w:id="145" w:name="_Toc43912731"/>
      <w:r>
        <w:lastRenderedPageBreak/>
        <w:t>Board Reconciliation [JR8]</w:t>
      </w:r>
      <w:bookmarkEnd w:id="145"/>
    </w:p>
    <w:p w14:paraId="1D120969" w14:textId="6948E494" w:rsidR="00C95EC2" w:rsidRDefault="00C95EC2" w:rsidP="00C95EC2">
      <w:pPr>
        <w:rPr>
          <w:rFonts w:cstheme="minorHAnsi"/>
        </w:rPr>
      </w:pPr>
      <w:r w:rsidRPr="00C60F93">
        <w:rPr>
          <w:rFonts w:cstheme="minorHAnsi"/>
        </w:rPr>
        <w:t>The board reconciliation is summary of waste for an entire job showing total board issued to the job compared to the finished goods received and invoiced.  It is also a very useful tool to make sure all the jobs have been fully invoiced.</w:t>
      </w:r>
    </w:p>
    <w:p w14:paraId="2C75FBE6" w14:textId="49928D47" w:rsidR="00C95EC2" w:rsidRDefault="00C95EC2" w:rsidP="00C95EC2">
      <w:pPr>
        <w:rPr>
          <w:rFonts w:cstheme="minorHAnsi"/>
        </w:rPr>
      </w:pPr>
      <w:r w:rsidRPr="00C60F93">
        <w:rPr>
          <w:rFonts w:cstheme="minorHAnsi"/>
        </w:rPr>
        <w:t>The print selection allows limited the report by job status, item code, product category, job number range and any date range.</w:t>
      </w:r>
    </w:p>
    <w:p w14:paraId="1642BC2E" w14:textId="77777777" w:rsidR="00C95EC2" w:rsidRPr="00C95EC2" w:rsidRDefault="00C95EC2" w:rsidP="00C95EC2"/>
    <w:p w14:paraId="6A818356" w14:textId="66A415A3" w:rsidR="00F876E9" w:rsidRDefault="00F876E9" w:rsidP="00F876E9">
      <w:pPr>
        <w:pStyle w:val="Heading3"/>
      </w:pPr>
      <w:bookmarkStart w:id="146" w:name="_Toc43912732"/>
      <w:r>
        <w:t>Selection Parameters</w:t>
      </w:r>
      <w:bookmarkEnd w:id="146"/>
    </w:p>
    <w:p w14:paraId="3FDEEBB0" w14:textId="4B8EFE7D" w:rsidR="00D4096A" w:rsidRPr="00D4096A" w:rsidRDefault="00ED6294" w:rsidP="00D4096A">
      <w:r>
        <w:rPr>
          <w:noProof/>
        </w:rPr>
        <w:drawing>
          <wp:inline distT="0" distB="0" distL="0" distR="0" wp14:anchorId="1856409A" wp14:editId="0FE47CA8">
            <wp:extent cx="4512310" cy="172212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12310" cy="1722120"/>
                    </a:xfrm>
                    <a:prstGeom prst="rect">
                      <a:avLst/>
                    </a:prstGeom>
                    <a:noFill/>
                    <a:ln>
                      <a:noFill/>
                    </a:ln>
                  </pic:spPr>
                </pic:pic>
              </a:graphicData>
            </a:graphic>
          </wp:inline>
        </w:drawing>
      </w:r>
    </w:p>
    <w:p w14:paraId="10A2D4CE" w14:textId="01968127" w:rsidR="00076224" w:rsidRDefault="00076224" w:rsidP="00076224">
      <w:pPr>
        <w:pStyle w:val="Heading4"/>
      </w:pPr>
      <w:r>
        <w:t>Job Status? (Choice)</w:t>
      </w:r>
    </w:p>
    <w:p w14:paraId="0292744B" w14:textId="00AC83E8" w:rsidR="00934144" w:rsidRDefault="00934144" w:rsidP="00934144">
      <w:r>
        <w:t>To choose the preferred Job Status of Open vs. Closed (Or All), please make sure the desired option choice bubble is toggled.</w:t>
      </w:r>
    </w:p>
    <w:p w14:paraId="51CAA8BE" w14:textId="4E596331" w:rsidR="00076224" w:rsidRDefault="00076224" w:rsidP="00076224">
      <w:pPr>
        <w:pStyle w:val="Heading4"/>
      </w:pPr>
      <w:r>
        <w:t>Order Status? (Choice)</w:t>
      </w:r>
    </w:p>
    <w:p w14:paraId="5D909EB2" w14:textId="36872712" w:rsidR="00934144" w:rsidRDefault="00934144" w:rsidP="00934144">
      <w:r>
        <w:t>To choose the preferred Order Status of Open vs. Closed (Or All), please make sure the desired option choice bubble is toggled.</w:t>
      </w:r>
    </w:p>
    <w:p w14:paraId="66B86CEB" w14:textId="4DFD06C1" w:rsidR="00076224" w:rsidRDefault="00076224" w:rsidP="00076224">
      <w:pPr>
        <w:pStyle w:val="Heading4"/>
      </w:pPr>
      <w:r>
        <w:t>Beginning Item # / Ending Item #</w:t>
      </w:r>
    </w:p>
    <w:p w14:paraId="03A8697C" w14:textId="5C9F6AE4" w:rsidR="00AC7226" w:rsidRPr="00E5397E" w:rsidRDefault="00AC7226" w:rsidP="00AC7226">
      <w:r>
        <w:t>Enter the beginning and ending Item Number to run the report for.</w:t>
      </w:r>
    </w:p>
    <w:p w14:paraId="4C3762CA" w14:textId="2FFB8615" w:rsidR="00076224" w:rsidRDefault="00076224" w:rsidP="00076224">
      <w:pPr>
        <w:pStyle w:val="Heading4"/>
      </w:pPr>
      <w:r>
        <w:t>Beginning Category / Ending Category</w:t>
      </w:r>
    </w:p>
    <w:p w14:paraId="30E90CEE" w14:textId="3A6533C4" w:rsidR="00AC7226" w:rsidRPr="00E5397E" w:rsidRDefault="00AC7226" w:rsidP="00AC7226">
      <w:r>
        <w:t>Enter the beginning and ending Category to run the report for.</w:t>
      </w:r>
    </w:p>
    <w:p w14:paraId="03D5BD0C" w14:textId="2433544F" w:rsidR="00076224" w:rsidRDefault="00076224" w:rsidP="00076224">
      <w:pPr>
        <w:pStyle w:val="Heading4"/>
      </w:pPr>
      <w:r>
        <w:t>Beginning Invoice Date / Ending Invoice Date</w:t>
      </w:r>
    </w:p>
    <w:p w14:paraId="237BF802" w14:textId="3CC2C939" w:rsidR="00AC7226" w:rsidRPr="00E5397E" w:rsidRDefault="00AC7226" w:rsidP="00AC7226">
      <w:r>
        <w:t>Enter the beginning and ending Invoice Date to run the report for.</w:t>
      </w:r>
    </w:p>
    <w:p w14:paraId="39C22AC9" w14:textId="161DD6C3" w:rsidR="00076224" w:rsidRDefault="003538D4" w:rsidP="00076224">
      <w:pPr>
        <w:pStyle w:val="Heading4"/>
      </w:pPr>
      <w:r>
        <w:t>Beginning Job # / Ending Job #</w:t>
      </w:r>
    </w:p>
    <w:p w14:paraId="4821F088" w14:textId="33A84C1C" w:rsidR="00AC7226" w:rsidRPr="00E5397E" w:rsidRDefault="00AC7226" w:rsidP="00AC7226">
      <w:r>
        <w:t>Enter the beginning and ending Job Number to run the report for.</w:t>
      </w:r>
    </w:p>
    <w:p w14:paraId="68F0280D" w14:textId="4292A268" w:rsidR="00076224" w:rsidRDefault="003538D4" w:rsidP="00076224">
      <w:pPr>
        <w:pStyle w:val="Heading4"/>
      </w:pPr>
      <w:r>
        <w:t>Beginning Job #: 00 / Ending Job #: 00</w:t>
      </w:r>
    </w:p>
    <w:p w14:paraId="08142170" w14:textId="25663B5E" w:rsidR="00AC7226" w:rsidRDefault="00AC7226" w:rsidP="00AC7226">
      <w:r>
        <w:t>Enter the beginning and ending Subsequent Job Number to run the report for.</w:t>
      </w:r>
    </w:p>
    <w:p w14:paraId="5E003F11" w14:textId="1FEE482A" w:rsidR="0030251A" w:rsidRDefault="0030251A" w:rsidP="00AC7226"/>
    <w:p w14:paraId="1353430F" w14:textId="48B249FE" w:rsidR="0030251A" w:rsidRDefault="0030251A" w:rsidP="00AC7226"/>
    <w:p w14:paraId="7ACD7388" w14:textId="6E7F6AFF" w:rsidR="0030251A" w:rsidRDefault="0030251A" w:rsidP="00AC7226"/>
    <w:p w14:paraId="41EF6381" w14:textId="006B0944" w:rsidR="00F876E9" w:rsidRDefault="00F876E9" w:rsidP="00F876E9">
      <w:pPr>
        <w:pStyle w:val="Heading3"/>
      </w:pPr>
      <w:bookmarkStart w:id="147" w:name="_Toc43912733"/>
      <w:r>
        <w:lastRenderedPageBreak/>
        <w:t>Available and Selected Columns</w:t>
      </w:r>
      <w:bookmarkEnd w:id="147"/>
    </w:p>
    <w:p w14:paraId="254F19F8" w14:textId="26828087" w:rsidR="00D4096A" w:rsidRPr="00D4096A" w:rsidRDefault="00ED6294" w:rsidP="00D4096A">
      <w:r>
        <w:rPr>
          <w:noProof/>
        </w:rPr>
        <w:drawing>
          <wp:inline distT="0" distB="0" distL="0" distR="0" wp14:anchorId="5FEAF477" wp14:editId="2A15EF1A">
            <wp:extent cx="4512310" cy="122301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12310" cy="1223010"/>
                    </a:xfrm>
                    <a:prstGeom prst="rect">
                      <a:avLst/>
                    </a:prstGeom>
                    <a:noFill/>
                    <a:ln>
                      <a:noFill/>
                    </a:ln>
                  </pic:spPr>
                </pic:pic>
              </a:graphicData>
            </a:graphic>
          </wp:inline>
        </w:drawing>
      </w:r>
    </w:p>
    <w:p w14:paraId="71FA0D50" w14:textId="77777777" w:rsidR="003538D4" w:rsidRDefault="003538D4" w:rsidP="003538D4">
      <w:pPr>
        <w:pStyle w:val="Heading4"/>
      </w:pPr>
      <w:r>
        <w:t>Available Columns</w:t>
      </w:r>
    </w:p>
    <w:p w14:paraId="20DD996B"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70537250" w14:textId="77777777" w:rsidR="003538D4" w:rsidRDefault="003538D4" w:rsidP="003538D4">
      <w:pPr>
        <w:pStyle w:val="Heading4"/>
      </w:pPr>
      <w:r>
        <w:t>Selected Columns (In Display Order)</w:t>
      </w:r>
    </w:p>
    <w:p w14:paraId="4C555C1A"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01BB20CC" w14:textId="77777777" w:rsidR="003538D4" w:rsidRDefault="003538D4" w:rsidP="003538D4">
      <w:pPr>
        <w:pStyle w:val="Heading4"/>
      </w:pPr>
      <w:r>
        <w:t>Default</w:t>
      </w:r>
    </w:p>
    <w:p w14:paraId="02E5F34D"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AB38580" w14:textId="77777777" w:rsidR="003538D4" w:rsidRDefault="003538D4" w:rsidP="003538D4">
      <w:pPr>
        <w:pStyle w:val="Heading4"/>
      </w:pPr>
      <w:r>
        <w:t>Add &gt;&gt;</w:t>
      </w:r>
    </w:p>
    <w:p w14:paraId="641556A3"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1A986EE" w14:textId="77777777" w:rsidR="003538D4" w:rsidRDefault="003538D4" w:rsidP="003538D4">
      <w:pPr>
        <w:pStyle w:val="Heading4"/>
      </w:pPr>
      <w:r>
        <w:t>&lt;&lt; Remove</w:t>
      </w:r>
    </w:p>
    <w:p w14:paraId="7FAA1885"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B7BB222" w14:textId="77777777" w:rsidR="003538D4" w:rsidRDefault="003538D4" w:rsidP="003538D4">
      <w:pPr>
        <w:pStyle w:val="Heading4"/>
      </w:pPr>
      <w:r>
        <w:t>Move Up</w:t>
      </w:r>
    </w:p>
    <w:p w14:paraId="136D9A18"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EBD5917" w14:textId="77777777" w:rsidR="003538D4" w:rsidRDefault="003538D4" w:rsidP="003538D4">
      <w:pPr>
        <w:pStyle w:val="Heading4"/>
      </w:pPr>
      <w:r>
        <w:t>Move Down</w:t>
      </w:r>
    </w:p>
    <w:p w14:paraId="710FC768"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BFFED52" w14:textId="602F889F" w:rsidR="00F876E9" w:rsidRDefault="00F876E9" w:rsidP="00F876E9">
      <w:pPr>
        <w:pStyle w:val="Heading3"/>
      </w:pPr>
      <w:bookmarkStart w:id="148" w:name="_Toc43912734"/>
      <w:r>
        <w:lastRenderedPageBreak/>
        <w:t>Output Destination</w:t>
      </w:r>
      <w:bookmarkEnd w:id="148"/>
    </w:p>
    <w:p w14:paraId="1A99269D" w14:textId="6A276831" w:rsidR="00D4096A" w:rsidRPr="00D4096A" w:rsidRDefault="00ED6294" w:rsidP="00D4096A">
      <w:r>
        <w:rPr>
          <w:noProof/>
        </w:rPr>
        <w:drawing>
          <wp:inline distT="0" distB="0" distL="0" distR="0" wp14:anchorId="4D2FA714" wp14:editId="12192830">
            <wp:extent cx="4512310" cy="1805305"/>
            <wp:effectExtent l="0" t="0" r="254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12310" cy="1805305"/>
                    </a:xfrm>
                    <a:prstGeom prst="rect">
                      <a:avLst/>
                    </a:prstGeom>
                    <a:noFill/>
                    <a:ln>
                      <a:noFill/>
                    </a:ln>
                  </pic:spPr>
                </pic:pic>
              </a:graphicData>
            </a:graphic>
          </wp:inline>
        </w:drawing>
      </w:r>
    </w:p>
    <w:p w14:paraId="57534E23" w14:textId="77777777" w:rsidR="003538D4" w:rsidRDefault="003538D4" w:rsidP="003538D4">
      <w:pPr>
        <w:pStyle w:val="Heading4"/>
      </w:pPr>
      <w:r>
        <w:t>Destination Choice</w:t>
      </w:r>
    </w:p>
    <w:p w14:paraId="31E98436" w14:textId="77777777" w:rsidR="003538D4" w:rsidRPr="00144B20" w:rsidRDefault="003538D4" w:rsidP="003538D4">
      <w:r>
        <w:t>To choose the destination where the document should be printed, please make sure that desired output destination choice bubble is toggled.</w:t>
      </w:r>
    </w:p>
    <w:p w14:paraId="6681C9E1" w14:textId="77777777" w:rsidR="003538D4" w:rsidRDefault="003538D4" w:rsidP="003538D4">
      <w:pPr>
        <w:pStyle w:val="Heading4"/>
      </w:pPr>
      <w:r>
        <w:t>Layout Choice</w:t>
      </w:r>
    </w:p>
    <w:p w14:paraId="1C2ABAC5" w14:textId="77777777" w:rsidR="003538D4" w:rsidRPr="00144B20" w:rsidRDefault="003538D4" w:rsidP="003538D4">
      <w:r>
        <w:t>To choose the preferred layout of Landscape vs. Portrait, please make sure the desired option choice bubbled is toggled.</w:t>
      </w:r>
    </w:p>
    <w:p w14:paraId="2E4BDEF9" w14:textId="77777777" w:rsidR="003538D4" w:rsidRDefault="003538D4" w:rsidP="003538D4">
      <w:pPr>
        <w:pStyle w:val="Heading4"/>
      </w:pPr>
      <w:r>
        <w:t>Lines Per Page</w:t>
      </w:r>
    </w:p>
    <w:p w14:paraId="2FB5D445" w14:textId="77777777" w:rsidR="003538D4" w:rsidRPr="00144B20" w:rsidRDefault="003538D4" w:rsidP="003538D4">
      <w:r w:rsidRPr="00211A1F">
        <w:t>Lines per page on the report when printing.</w:t>
      </w:r>
    </w:p>
    <w:p w14:paraId="6D9D1E6D" w14:textId="77777777" w:rsidR="003538D4" w:rsidRDefault="003538D4" w:rsidP="003538D4">
      <w:pPr>
        <w:pStyle w:val="Heading4"/>
      </w:pPr>
      <w:r>
        <w:t>Font</w:t>
      </w:r>
    </w:p>
    <w:p w14:paraId="3FA520C0" w14:textId="77777777" w:rsidR="003538D4" w:rsidRPr="00144B20" w:rsidRDefault="003538D4" w:rsidP="003538D4">
      <w:r w:rsidRPr="00211A1F">
        <w:t xml:space="preserve">Enter the font number to use with this report </w:t>
      </w:r>
      <w:r>
        <w:t>(</w:t>
      </w:r>
      <w:r w:rsidRPr="00211A1F">
        <w:t>Font 11 is defa</w:t>
      </w:r>
      <w:r>
        <w:t>u</w:t>
      </w:r>
      <w:r w:rsidRPr="00211A1F">
        <w:t>lt</w:t>
      </w:r>
      <w:r>
        <w:t>)</w:t>
      </w:r>
      <w:r w:rsidRPr="00211A1F">
        <w:t>.</w:t>
      </w:r>
    </w:p>
    <w:p w14:paraId="3CE647FB" w14:textId="77777777" w:rsidR="003538D4" w:rsidRDefault="003538D4" w:rsidP="003538D4">
      <w:pPr>
        <w:pStyle w:val="Heading4"/>
      </w:pPr>
      <w:r>
        <w:t>Show Parameters? – Toggle Box</w:t>
      </w:r>
    </w:p>
    <w:p w14:paraId="6964470A" w14:textId="77777777" w:rsidR="003538D4" w:rsidRDefault="003538D4" w:rsidP="003538D4">
      <w:r>
        <w:t>To show parameters, make sure that the toggle box is ‘ticked’ with a checkmark.</w:t>
      </w:r>
    </w:p>
    <w:p w14:paraId="47064930" w14:textId="77777777" w:rsidR="003538D4" w:rsidRDefault="003538D4" w:rsidP="003538D4">
      <w:pPr>
        <w:pStyle w:val="Heading4"/>
      </w:pPr>
      <w:r>
        <w:t>Export to Excel? – Toggle Box</w:t>
      </w:r>
    </w:p>
    <w:p w14:paraId="57328842" w14:textId="77777777" w:rsidR="003538D4" w:rsidRPr="00CC767A" w:rsidRDefault="003538D4" w:rsidP="003538D4">
      <w:r>
        <w:t>To export the printed file to an excel document, make sure that the Export to Excel toggle box is checked.</w:t>
      </w:r>
    </w:p>
    <w:p w14:paraId="48A2334D" w14:textId="77777777" w:rsidR="003538D4" w:rsidRDefault="003538D4" w:rsidP="003538D4">
      <w:pPr>
        <w:pStyle w:val="Heading4"/>
      </w:pPr>
      <w:r>
        <w:t>Auto Run Excel? – Toggle Box</w:t>
      </w:r>
    </w:p>
    <w:p w14:paraId="1196FD52" w14:textId="77777777" w:rsidR="003538D4" w:rsidRPr="00CC767A" w:rsidRDefault="003538D4" w:rsidP="003538D4">
      <w:r>
        <w:t>To automatically open the new excel document, make sure that the Auto Run Excel toggle box is checked.</w:t>
      </w:r>
    </w:p>
    <w:p w14:paraId="6880FF4A" w14:textId="77777777" w:rsidR="003538D4" w:rsidRDefault="003538D4" w:rsidP="003538D4">
      <w:pPr>
        <w:pStyle w:val="Heading4"/>
      </w:pPr>
      <w:r>
        <w:t>If Yes, File Name</w:t>
      </w:r>
    </w:p>
    <w:p w14:paraId="37CEA52E" w14:textId="77777777" w:rsidR="003538D4" w:rsidRDefault="003538D4" w:rsidP="003538D4">
      <w:r>
        <w:t>If exporting the file to Excel, enter the desired file name.</w:t>
      </w:r>
    </w:p>
    <w:p w14:paraId="18786955" w14:textId="76484368" w:rsidR="00F876E9" w:rsidRDefault="00F876E9" w:rsidP="00F876E9">
      <w:pPr>
        <w:pStyle w:val="Heading2"/>
      </w:pPr>
      <w:bookmarkStart w:id="149" w:name="_Toc43912735"/>
      <w:r>
        <w:lastRenderedPageBreak/>
        <w:t>Job/Vendor Analysis [JR9]</w:t>
      </w:r>
      <w:bookmarkEnd w:id="149"/>
    </w:p>
    <w:p w14:paraId="6DE74F3B" w14:textId="67A599E3" w:rsidR="00F876E9" w:rsidRDefault="00F876E9" w:rsidP="00F876E9">
      <w:pPr>
        <w:pStyle w:val="Heading3"/>
      </w:pPr>
      <w:bookmarkStart w:id="150" w:name="_Toc43912736"/>
      <w:r>
        <w:t>Selection Parameters</w:t>
      </w:r>
      <w:bookmarkEnd w:id="150"/>
    </w:p>
    <w:p w14:paraId="570D90F9" w14:textId="5823C609" w:rsidR="00ED6294" w:rsidRPr="00ED6294" w:rsidRDefault="00ED6294" w:rsidP="00ED6294">
      <w:r>
        <w:rPr>
          <w:noProof/>
        </w:rPr>
        <w:drawing>
          <wp:inline distT="0" distB="0" distL="0" distR="0" wp14:anchorId="33EBE2E3" wp14:editId="545C4A99">
            <wp:extent cx="4512310" cy="1258784"/>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20793" cy="1261150"/>
                    </a:xfrm>
                    <a:prstGeom prst="rect">
                      <a:avLst/>
                    </a:prstGeom>
                    <a:noFill/>
                    <a:ln>
                      <a:noFill/>
                    </a:ln>
                  </pic:spPr>
                </pic:pic>
              </a:graphicData>
            </a:graphic>
          </wp:inline>
        </w:drawing>
      </w:r>
    </w:p>
    <w:p w14:paraId="62365EE9" w14:textId="1088F7A1" w:rsidR="003538D4" w:rsidRDefault="003538D4" w:rsidP="003538D4">
      <w:pPr>
        <w:pStyle w:val="Heading4"/>
      </w:pPr>
      <w:r>
        <w:t>Job Status? (Choice)</w:t>
      </w:r>
    </w:p>
    <w:p w14:paraId="79F2B43A" w14:textId="20CE7BF8" w:rsidR="00934144" w:rsidRDefault="00934144" w:rsidP="00934144">
      <w:r>
        <w:t>To choose the preferred Job Status of Open vs. Closed (Or All), please make sure the desired option choice bubble is toggled.</w:t>
      </w:r>
    </w:p>
    <w:p w14:paraId="5AE40A40" w14:textId="5178EF06" w:rsidR="003538D4" w:rsidRDefault="003538D4" w:rsidP="003538D4">
      <w:pPr>
        <w:pStyle w:val="Heading4"/>
      </w:pPr>
      <w:r>
        <w:t>Beginning Job # / Ending Job #</w:t>
      </w:r>
    </w:p>
    <w:p w14:paraId="2720D093" w14:textId="19943143" w:rsidR="00AC7226" w:rsidRPr="00E5397E" w:rsidRDefault="00AC7226" w:rsidP="00AC7226">
      <w:r>
        <w:t>Enter the beginning and ending Job Number to run the report for.</w:t>
      </w:r>
    </w:p>
    <w:p w14:paraId="796A31E2" w14:textId="0AF2F87E" w:rsidR="003538D4" w:rsidRDefault="003538D4" w:rsidP="003538D4">
      <w:pPr>
        <w:pStyle w:val="Heading4"/>
      </w:pPr>
      <w:r>
        <w:t>Beginning Job #: 00 / Ending Job #: 00</w:t>
      </w:r>
    </w:p>
    <w:p w14:paraId="6C2EA671" w14:textId="7337F1FC" w:rsidR="00AC7226" w:rsidRPr="00E5397E" w:rsidRDefault="00AC7226" w:rsidP="00AC7226">
      <w:r>
        <w:t>Enter the beginning and ending Subsequent Job Number to run the report for.</w:t>
      </w:r>
    </w:p>
    <w:p w14:paraId="7A0895DF" w14:textId="277902B3" w:rsidR="003538D4" w:rsidRDefault="003538D4" w:rsidP="003538D4">
      <w:pPr>
        <w:pStyle w:val="Heading4"/>
      </w:pPr>
      <w:r>
        <w:t>Beginning Customer / Ending Customer</w:t>
      </w:r>
    </w:p>
    <w:p w14:paraId="43D1762E" w14:textId="0BF18D9E" w:rsidR="00AC7226" w:rsidRPr="00E5397E" w:rsidRDefault="00AC7226" w:rsidP="00AC7226">
      <w:r>
        <w:t>Enter the beginning and ending Customer to run the report for.</w:t>
      </w:r>
    </w:p>
    <w:p w14:paraId="366A8612" w14:textId="2C7FBCA3" w:rsidR="003538D4" w:rsidRDefault="003538D4" w:rsidP="003538D4">
      <w:pPr>
        <w:pStyle w:val="Heading4"/>
      </w:pPr>
      <w:r>
        <w:t>Beginning Date / Ending Date</w:t>
      </w:r>
    </w:p>
    <w:p w14:paraId="63180995" w14:textId="203746EB" w:rsidR="00AC7226" w:rsidRPr="00E5397E" w:rsidRDefault="00AC7226" w:rsidP="00AC7226">
      <w:r>
        <w:t>Enter the beginning and ending Date to run the report for.</w:t>
      </w:r>
    </w:p>
    <w:p w14:paraId="2C25D80E" w14:textId="496163E7" w:rsidR="00F876E9" w:rsidRDefault="00F876E9" w:rsidP="00F876E9">
      <w:pPr>
        <w:pStyle w:val="Heading3"/>
      </w:pPr>
      <w:bookmarkStart w:id="151" w:name="_Toc43912737"/>
      <w:r>
        <w:t>Available and Selected Columns</w:t>
      </w:r>
      <w:bookmarkEnd w:id="151"/>
    </w:p>
    <w:p w14:paraId="38426EE8" w14:textId="65537017" w:rsidR="00ED6294" w:rsidRPr="00ED6294" w:rsidRDefault="00ED6294" w:rsidP="00ED6294">
      <w:r>
        <w:rPr>
          <w:noProof/>
        </w:rPr>
        <w:drawing>
          <wp:inline distT="0" distB="0" distL="0" distR="0" wp14:anchorId="763EF94E" wp14:editId="32FA141C">
            <wp:extent cx="4512310" cy="1056904"/>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20548" cy="1058833"/>
                    </a:xfrm>
                    <a:prstGeom prst="rect">
                      <a:avLst/>
                    </a:prstGeom>
                    <a:noFill/>
                    <a:ln>
                      <a:noFill/>
                    </a:ln>
                  </pic:spPr>
                </pic:pic>
              </a:graphicData>
            </a:graphic>
          </wp:inline>
        </w:drawing>
      </w:r>
    </w:p>
    <w:p w14:paraId="75F182BF" w14:textId="77777777" w:rsidR="003538D4" w:rsidRDefault="003538D4" w:rsidP="003538D4">
      <w:pPr>
        <w:pStyle w:val="Heading4"/>
      </w:pPr>
      <w:r>
        <w:t>Available Columns</w:t>
      </w:r>
    </w:p>
    <w:p w14:paraId="4D31CECD"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0AD75A3B" w14:textId="77777777" w:rsidR="003538D4" w:rsidRDefault="003538D4" w:rsidP="003538D4">
      <w:pPr>
        <w:pStyle w:val="Heading4"/>
      </w:pPr>
      <w:r>
        <w:t>Selected Columns (In Display Order)</w:t>
      </w:r>
    </w:p>
    <w:p w14:paraId="02AD2F0D"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48F2C03E" w14:textId="77777777" w:rsidR="003538D4" w:rsidRDefault="003538D4" w:rsidP="003538D4">
      <w:pPr>
        <w:pStyle w:val="Heading4"/>
      </w:pPr>
      <w:r>
        <w:t>Default</w:t>
      </w:r>
    </w:p>
    <w:p w14:paraId="23C5DF0C"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90A95A4" w14:textId="77777777" w:rsidR="003538D4" w:rsidRDefault="003538D4" w:rsidP="003538D4">
      <w:pPr>
        <w:pStyle w:val="Heading4"/>
      </w:pPr>
      <w:r>
        <w:t>Add &gt;&gt;</w:t>
      </w:r>
    </w:p>
    <w:p w14:paraId="261B9CF5"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C611788" w14:textId="77777777" w:rsidR="003538D4" w:rsidRDefault="003538D4" w:rsidP="003538D4">
      <w:pPr>
        <w:pStyle w:val="Heading4"/>
      </w:pPr>
      <w:r>
        <w:lastRenderedPageBreak/>
        <w:t>&lt;&lt; Remove</w:t>
      </w:r>
    </w:p>
    <w:p w14:paraId="03D07C8D"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046CCEA" w14:textId="77777777" w:rsidR="003538D4" w:rsidRDefault="003538D4" w:rsidP="003538D4">
      <w:pPr>
        <w:pStyle w:val="Heading4"/>
      </w:pPr>
      <w:r>
        <w:t>Move Up</w:t>
      </w:r>
    </w:p>
    <w:p w14:paraId="673026D7"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D4EED6F" w14:textId="77777777" w:rsidR="003538D4" w:rsidRDefault="003538D4" w:rsidP="003538D4">
      <w:pPr>
        <w:pStyle w:val="Heading4"/>
      </w:pPr>
      <w:r>
        <w:t>Move Down</w:t>
      </w:r>
    </w:p>
    <w:p w14:paraId="17F7814F"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9543C4B" w14:textId="308FD7D2" w:rsidR="00F876E9" w:rsidRDefault="00F876E9" w:rsidP="00F876E9">
      <w:pPr>
        <w:pStyle w:val="Heading3"/>
      </w:pPr>
      <w:bookmarkStart w:id="152" w:name="_Toc43912738"/>
      <w:r>
        <w:t>Output Destination</w:t>
      </w:r>
      <w:bookmarkEnd w:id="152"/>
    </w:p>
    <w:p w14:paraId="195768EF" w14:textId="60476009" w:rsidR="00ED6294" w:rsidRPr="00ED6294" w:rsidRDefault="00ED6294" w:rsidP="00ED6294">
      <w:r>
        <w:rPr>
          <w:noProof/>
        </w:rPr>
        <w:drawing>
          <wp:inline distT="0" distB="0" distL="0" distR="0" wp14:anchorId="5AC663B4" wp14:editId="5E6C2181">
            <wp:extent cx="4512310" cy="1567543"/>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18569" cy="1569718"/>
                    </a:xfrm>
                    <a:prstGeom prst="rect">
                      <a:avLst/>
                    </a:prstGeom>
                    <a:noFill/>
                    <a:ln>
                      <a:noFill/>
                    </a:ln>
                  </pic:spPr>
                </pic:pic>
              </a:graphicData>
            </a:graphic>
          </wp:inline>
        </w:drawing>
      </w:r>
    </w:p>
    <w:p w14:paraId="7C3CD129" w14:textId="77777777" w:rsidR="00E72805" w:rsidRDefault="00E72805" w:rsidP="00E72805">
      <w:pPr>
        <w:pStyle w:val="Heading4"/>
      </w:pPr>
      <w:r>
        <w:t>Destination Choice</w:t>
      </w:r>
    </w:p>
    <w:p w14:paraId="44310FD0" w14:textId="77777777" w:rsidR="00E72805" w:rsidRPr="00144B20" w:rsidRDefault="00E72805" w:rsidP="00E72805">
      <w:r>
        <w:t>To choose the destination where the document should be printed, please make sure that desired output destination choice bubble is toggled.</w:t>
      </w:r>
    </w:p>
    <w:p w14:paraId="29386ED0" w14:textId="77777777" w:rsidR="00E72805" w:rsidRDefault="00E72805" w:rsidP="00E72805">
      <w:pPr>
        <w:pStyle w:val="Heading4"/>
      </w:pPr>
      <w:r>
        <w:t>Layout Choice</w:t>
      </w:r>
    </w:p>
    <w:p w14:paraId="74FFE9A4" w14:textId="77777777" w:rsidR="00E72805" w:rsidRPr="00144B20" w:rsidRDefault="00E72805" w:rsidP="00E72805">
      <w:r>
        <w:t>To choose the preferred layout of Landscape vs. Portrait, please make sure the desired option choice bubbled is toggled.</w:t>
      </w:r>
    </w:p>
    <w:p w14:paraId="17D73C6E" w14:textId="77777777" w:rsidR="00E72805" w:rsidRDefault="00E72805" w:rsidP="00E72805">
      <w:pPr>
        <w:pStyle w:val="Heading4"/>
      </w:pPr>
      <w:r>
        <w:t>Font</w:t>
      </w:r>
    </w:p>
    <w:p w14:paraId="3736063A"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2E99B6BD" w14:textId="77777777" w:rsidR="00E72805" w:rsidRDefault="00E72805" w:rsidP="00E72805">
      <w:pPr>
        <w:pStyle w:val="Heading4"/>
      </w:pPr>
      <w:r>
        <w:t>Show Parameters? – Toggle Box</w:t>
      </w:r>
    </w:p>
    <w:p w14:paraId="5A043811" w14:textId="77777777" w:rsidR="00E72805" w:rsidRDefault="00E72805" w:rsidP="00E72805">
      <w:r>
        <w:t>To show parameters, make sure that the toggle box is ‘ticked’ with a checkmark.</w:t>
      </w:r>
    </w:p>
    <w:p w14:paraId="6EE7C1FC" w14:textId="77777777" w:rsidR="00E72805" w:rsidRDefault="00E72805" w:rsidP="00E72805">
      <w:pPr>
        <w:pStyle w:val="Heading4"/>
      </w:pPr>
      <w:r>
        <w:t>Export to Excel? – Toggle Box</w:t>
      </w:r>
    </w:p>
    <w:p w14:paraId="4C09CA45" w14:textId="77777777" w:rsidR="00E72805" w:rsidRPr="00CC767A" w:rsidRDefault="00E72805" w:rsidP="00E72805">
      <w:r>
        <w:t>To export the printed file to an excel document, make sure that the Export to Excel toggle box is checked.</w:t>
      </w:r>
    </w:p>
    <w:p w14:paraId="2EA19E4C" w14:textId="77777777" w:rsidR="00E72805" w:rsidRDefault="00E72805" w:rsidP="00E72805">
      <w:pPr>
        <w:pStyle w:val="Heading4"/>
      </w:pPr>
      <w:r>
        <w:t>Auto Run Excel? – Toggle Box</w:t>
      </w:r>
    </w:p>
    <w:p w14:paraId="09428C4D" w14:textId="77777777" w:rsidR="00E72805" w:rsidRPr="00CC767A" w:rsidRDefault="00E72805" w:rsidP="00E72805">
      <w:r>
        <w:t>To automatically open the new excel document, make sure that the Auto Run Excel toggle box is checked.</w:t>
      </w:r>
    </w:p>
    <w:p w14:paraId="590D0C69" w14:textId="77777777" w:rsidR="00E72805" w:rsidRDefault="00E72805" w:rsidP="00E72805">
      <w:pPr>
        <w:pStyle w:val="Heading4"/>
      </w:pPr>
      <w:r>
        <w:t>If Yes, File Name</w:t>
      </w:r>
    </w:p>
    <w:p w14:paraId="64A1F8F3" w14:textId="77777777" w:rsidR="00E72805" w:rsidRDefault="00E72805" w:rsidP="00E72805">
      <w:r>
        <w:t>If exporting the file to Excel, enter the desired file name.</w:t>
      </w:r>
    </w:p>
    <w:p w14:paraId="63A304F3" w14:textId="7EEEE221" w:rsidR="00F876E9" w:rsidRDefault="00F876E9" w:rsidP="00F876E9">
      <w:pPr>
        <w:pStyle w:val="Heading2"/>
      </w:pPr>
      <w:bookmarkStart w:id="153" w:name="_Toc43912739"/>
      <w:r>
        <w:lastRenderedPageBreak/>
        <w:t>Job Backlog by Machine [JR)]</w:t>
      </w:r>
      <w:bookmarkEnd w:id="153"/>
    </w:p>
    <w:p w14:paraId="2D66035A" w14:textId="6B55045C" w:rsidR="00C95EC2" w:rsidRDefault="00C95EC2" w:rsidP="00C95EC2">
      <w:pPr>
        <w:rPr>
          <w:rFonts w:cstheme="minorHAnsi"/>
        </w:rPr>
      </w:pPr>
      <w:r w:rsidRPr="00BD6404">
        <w:rPr>
          <w:rFonts w:cstheme="minorHAnsi"/>
        </w:rPr>
        <w:t>The job backlog shows the remaining hours and remaining machines for each job for each date.</w:t>
      </w:r>
    </w:p>
    <w:p w14:paraId="37953AC7" w14:textId="18635682" w:rsidR="00C95EC2" w:rsidRPr="00C95EC2" w:rsidRDefault="00C95EC2" w:rsidP="00C95EC2">
      <w:r w:rsidRPr="00BD6404">
        <w:rPr>
          <w:rFonts w:cstheme="minorHAnsi"/>
        </w:rPr>
        <w:t>The print selection allows limited the report by a range of machines or job numbers as of a specific date by either the start date or the due state.  The report may be output to a  computer screen, printer, fax, email or directly text file or to an excel format.</w:t>
      </w:r>
    </w:p>
    <w:p w14:paraId="31F68322" w14:textId="34B1391B" w:rsidR="00F876E9" w:rsidRDefault="00F876E9" w:rsidP="00F876E9">
      <w:pPr>
        <w:pStyle w:val="Heading3"/>
      </w:pPr>
      <w:bookmarkStart w:id="154" w:name="_Toc43912740"/>
      <w:r>
        <w:t>Selection Parameters</w:t>
      </w:r>
      <w:bookmarkEnd w:id="154"/>
    </w:p>
    <w:p w14:paraId="0DE8A1B2" w14:textId="4045E2D5" w:rsidR="00ED6294" w:rsidRPr="00ED6294" w:rsidRDefault="00ED6294" w:rsidP="00ED6294">
      <w:r>
        <w:rPr>
          <w:noProof/>
        </w:rPr>
        <w:drawing>
          <wp:inline distT="0" distB="0" distL="0" distR="0" wp14:anchorId="67CFCF82" wp14:editId="541298B3">
            <wp:extent cx="4548505" cy="1650670"/>
            <wp:effectExtent l="0" t="0" r="4445"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59843" cy="1654785"/>
                    </a:xfrm>
                    <a:prstGeom prst="rect">
                      <a:avLst/>
                    </a:prstGeom>
                    <a:noFill/>
                    <a:ln>
                      <a:noFill/>
                    </a:ln>
                  </pic:spPr>
                </pic:pic>
              </a:graphicData>
            </a:graphic>
          </wp:inline>
        </w:drawing>
      </w:r>
    </w:p>
    <w:p w14:paraId="59118345" w14:textId="77CE36C1" w:rsidR="00F876E9" w:rsidRDefault="00E72805" w:rsidP="00F876E9">
      <w:pPr>
        <w:pStyle w:val="Heading4"/>
      </w:pPr>
      <w:r>
        <w:t xml:space="preserve">Through Due </w:t>
      </w:r>
      <w:r w:rsidR="004A1C3F">
        <w:t>D</w:t>
      </w:r>
      <w:r>
        <w:t>ate</w:t>
      </w:r>
    </w:p>
    <w:p w14:paraId="2412B5E6" w14:textId="6C9ECBA0" w:rsidR="008F50B4" w:rsidRPr="004A1C3F" w:rsidRDefault="008F50B4" w:rsidP="008F50B4">
      <w:r>
        <w:t>In this field, the user may enter a due date to end the report. All jobs within the subsequent parameters up to this date will print to the report.</w:t>
      </w:r>
    </w:p>
    <w:p w14:paraId="35A1A8E3" w14:textId="6FECECEF" w:rsidR="00E72805" w:rsidRDefault="00E72805" w:rsidP="00E72805">
      <w:pPr>
        <w:pStyle w:val="Heading4"/>
      </w:pPr>
      <w:r>
        <w:t>Beginning Machine / Ending Machine</w:t>
      </w:r>
    </w:p>
    <w:p w14:paraId="64840CFB" w14:textId="6F94ED4C" w:rsidR="00AC7226" w:rsidRPr="00E5397E" w:rsidRDefault="00AC7226" w:rsidP="00AC7226">
      <w:r>
        <w:t>Enter the beginning and ending Machine to run the report for.</w:t>
      </w:r>
    </w:p>
    <w:p w14:paraId="3ADA6919" w14:textId="3D178BF7" w:rsidR="00E72805" w:rsidRDefault="00E72805" w:rsidP="00E72805">
      <w:pPr>
        <w:pStyle w:val="Heading4"/>
      </w:pPr>
      <w:r>
        <w:t>Beginning Job # / Ending Job #</w:t>
      </w:r>
    </w:p>
    <w:p w14:paraId="695D3AD7" w14:textId="330681DA" w:rsidR="00AC7226" w:rsidRPr="00E5397E" w:rsidRDefault="00AC7226" w:rsidP="00AC7226">
      <w:r>
        <w:t>Enter the beginning and ending Job Number to run the report for.</w:t>
      </w:r>
    </w:p>
    <w:p w14:paraId="67FEB753" w14:textId="18F1A43A" w:rsidR="00E72805" w:rsidRDefault="00E72805" w:rsidP="00E72805">
      <w:pPr>
        <w:pStyle w:val="Heading4"/>
      </w:pPr>
      <w:r>
        <w:t>Beginning Job #: 00 / Ending Job #: 00</w:t>
      </w:r>
    </w:p>
    <w:p w14:paraId="16BB5C17" w14:textId="365CF49C" w:rsidR="00AC7226" w:rsidRPr="00E5397E" w:rsidRDefault="00AC7226" w:rsidP="00AC7226">
      <w:r>
        <w:t>Enter the beginning and ending Subsequent Job Number to run the report for.</w:t>
      </w:r>
    </w:p>
    <w:p w14:paraId="31CBE3CA" w14:textId="760E6A38" w:rsidR="00E72805" w:rsidRDefault="00E72805" w:rsidP="00E72805">
      <w:pPr>
        <w:pStyle w:val="Heading4"/>
      </w:pPr>
      <w:r>
        <w:t>Show FG Receipts or Shipments? (Choice)</w:t>
      </w:r>
    </w:p>
    <w:p w14:paraId="2C76A226" w14:textId="1642031A" w:rsidR="00934144" w:rsidRDefault="00934144" w:rsidP="00934144">
      <w:r>
        <w:t>To choose the preferred Finished Good of Receipts vs. Shipments, please make sure the desired option choice bubble is toggled.</w:t>
      </w:r>
    </w:p>
    <w:p w14:paraId="75EE80CA" w14:textId="08AEAD7E" w:rsidR="00E72805" w:rsidRDefault="00E72805" w:rsidP="00E72805">
      <w:pPr>
        <w:pStyle w:val="Heading4"/>
      </w:pPr>
      <w:r>
        <w:t>Don’t Show if Receipts Within Underrun? – Toggle Box</w:t>
      </w:r>
    </w:p>
    <w:p w14:paraId="01CBE580" w14:textId="44C35D38" w:rsidR="00934144" w:rsidRDefault="00934144" w:rsidP="00934144">
      <w:r>
        <w:t>To exclude jobs where the receipt is in underrun from the backlog report, make sure that this toggle box is checked.</w:t>
      </w:r>
    </w:p>
    <w:p w14:paraId="59CFBF5D" w14:textId="7EB4C89E" w:rsidR="00E72805" w:rsidRDefault="00E72805" w:rsidP="00E72805">
      <w:pPr>
        <w:pStyle w:val="Heading4"/>
      </w:pPr>
      <w:r>
        <w:t>Print Remaining Machine Hours? – Toggle Box</w:t>
      </w:r>
    </w:p>
    <w:p w14:paraId="28A0C043" w14:textId="2C1758EB" w:rsidR="00934144" w:rsidRDefault="00934144" w:rsidP="00934144">
      <w:r>
        <w:t>To print the remaining machine hours</w:t>
      </w:r>
      <w:r w:rsidR="00FE3D00">
        <w:t xml:space="preserve"> needed on the report</w:t>
      </w:r>
      <w:r>
        <w:t>, make sure that th</w:t>
      </w:r>
      <w:r w:rsidR="00FE3D00">
        <w:t>is</w:t>
      </w:r>
      <w:r>
        <w:t xml:space="preserve"> toggle box is checked.</w:t>
      </w:r>
    </w:p>
    <w:p w14:paraId="11ED47E7" w14:textId="14FFE3CC" w:rsidR="00E72805" w:rsidRDefault="00E72805" w:rsidP="00E72805">
      <w:pPr>
        <w:pStyle w:val="Heading4"/>
      </w:pPr>
      <w:r>
        <w:t>Print Department Notes? – Toggle Box</w:t>
      </w:r>
    </w:p>
    <w:p w14:paraId="73324FBD" w14:textId="7A6586B0" w:rsidR="00934144" w:rsidRDefault="00934144" w:rsidP="00934144">
      <w:r>
        <w:t xml:space="preserve">To </w:t>
      </w:r>
      <w:r w:rsidR="00FE3D00">
        <w:t>print department notes on the report</w:t>
      </w:r>
      <w:r>
        <w:t xml:space="preserve">, make sure that the </w:t>
      </w:r>
      <w:r w:rsidR="00FE3D00">
        <w:t>Print Department Notes</w:t>
      </w:r>
      <w:r>
        <w:t xml:space="preserve"> toggle box is checked.</w:t>
      </w:r>
    </w:p>
    <w:p w14:paraId="32297925" w14:textId="68C8BC6A" w:rsidR="00E72805" w:rsidRDefault="00E72805" w:rsidP="00E72805">
      <w:pPr>
        <w:pStyle w:val="Heading4"/>
      </w:pPr>
      <w:r>
        <w:t xml:space="preserve">Machine Industry? </w:t>
      </w:r>
      <w:r w:rsidR="00FE3D00">
        <w:t>(Choice)</w:t>
      </w:r>
    </w:p>
    <w:p w14:paraId="04517AE3" w14:textId="3DBC4010" w:rsidR="00F2476A" w:rsidRDefault="00F2476A" w:rsidP="00F2476A">
      <w:bookmarkStart w:id="155" w:name="_Hlk43829608"/>
      <w:r>
        <w:t>To choose the preferred Machine Industry, please make sure the desired option choice bubble is toggled.</w:t>
      </w:r>
    </w:p>
    <w:p w14:paraId="0FE5D8B1" w14:textId="58E663E3" w:rsidR="00F876E9" w:rsidRDefault="00F876E9" w:rsidP="00F876E9">
      <w:pPr>
        <w:pStyle w:val="Heading3"/>
      </w:pPr>
      <w:bookmarkStart w:id="156" w:name="_Toc43912741"/>
      <w:bookmarkEnd w:id="155"/>
      <w:r>
        <w:lastRenderedPageBreak/>
        <w:t>Available and Selected Columns</w:t>
      </w:r>
      <w:bookmarkEnd w:id="156"/>
    </w:p>
    <w:p w14:paraId="1992ED95" w14:textId="63A05DA3" w:rsidR="00ED6294" w:rsidRPr="00ED6294" w:rsidRDefault="00ED6294" w:rsidP="00ED6294">
      <w:r>
        <w:rPr>
          <w:noProof/>
        </w:rPr>
        <w:drawing>
          <wp:inline distT="0" distB="0" distL="0" distR="0" wp14:anchorId="24F92EBC" wp14:editId="4D4ED078">
            <wp:extent cx="4548505" cy="1282700"/>
            <wp:effectExtent l="0" t="0" r="444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48505" cy="1282700"/>
                    </a:xfrm>
                    <a:prstGeom prst="rect">
                      <a:avLst/>
                    </a:prstGeom>
                    <a:noFill/>
                    <a:ln>
                      <a:noFill/>
                    </a:ln>
                  </pic:spPr>
                </pic:pic>
              </a:graphicData>
            </a:graphic>
          </wp:inline>
        </w:drawing>
      </w:r>
    </w:p>
    <w:p w14:paraId="3A2AEFB0" w14:textId="77777777" w:rsidR="003538D4" w:rsidRDefault="003538D4" w:rsidP="003538D4">
      <w:pPr>
        <w:pStyle w:val="Heading4"/>
      </w:pPr>
      <w:r>
        <w:t>Available Columns</w:t>
      </w:r>
    </w:p>
    <w:p w14:paraId="1C3A0B35"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79CCA2AD" w14:textId="77777777" w:rsidR="003538D4" w:rsidRDefault="003538D4" w:rsidP="003538D4">
      <w:pPr>
        <w:pStyle w:val="Heading4"/>
      </w:pPr>
      <w:r>
        <w:t>Selected Columns (In Display Order)</w:t>
      </w:r>
    </w:p>
    <w:p w14:paraId="3A89D06B"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540D5F3A" w14:textId="77777777" w:rsidR="003538D4" w:rsidRDefault="003538D4" w:rsidP="003538D4">
      <w:pPr>
        <w:pStyle w:val="Heading4"/>
      </w:pPr>
      <w:r>
        <w:t>Default</w:t>
      </w:r>
    </w:p>
    <w:p w14:paraId="200B236B"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65A7033" w14:textId="77777777" w:rsidR="003538D4" w:rsidRDefault="003538D4" w:rsidP="003538D4">
      <w:pPr>
        <w:pStyle w:val="Heading4"/>
      </w:pPr>
      <w:r>
        <w:t>Add &gt;&gt;</w:t>
      </w:r>
    </w:p>
    <w:p w14:paraId="368F3470"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EDB7359" w14:textId="77777777" w:rsidR="003538D4" w:rsidRDefault="003538D4" w:rsidP="003538D4">
      <w:pPr>
        <w:pStyle w:val="Heading4"/>
      </w:pPr>
      <w:r>
        <w:t>&lt;&lt; Remove</w:t>
      </w:r>
    </w:p>
    <w:p w14:paraId="33E4DBD3"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DD1F3DC" w14:textId="77777777" w:rsidR="003538D4" w:rsidRDefault="003538D4" w:rsidP="003538D4">
      <w:pPr>
        <w:pStyle w:val="Heading4"/>
      </w:pPr>
      <w:r>
        <w:t>Move Up</w:t>
      </w:r>
    </w:p>
    <w:p w14:paraId="2A852055"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0361573" w14:textId="77777777" w:rsidR="003538D4" w:rsidRDefault="003538D4" w:rsidP="003538D4">
      <w:pPr>
        <w:pStyle w:val="Heading4"/>
      </w:pPr>
      <w:r>
        <w:t>Move Down</w:t>
      </w:r>
    </w:p>
    <w:p w14:paraId="45E1BBF0" w14:textId="754E4BC5"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7BDB2B6" w14:textId="77777777" w:rsidR="0030251A" w:rsidRDefault="0030251A" w:rsidP="003538D4"/>
    <w:p w14:paraId="2189718A" w14:textId="333914A6" w:rsidR="00F876E9" w:rsidRDefault="00F876E9" w:rsidP="00F876E9">
      <w:pPr>
        <w:pStyle w:val="Heading3"/>
      </w:pPr>
      <w:bookmarkStart w:id="157" w:name="_Toc43912742"/>
      <w:r>
        <w:lastRenderedPageBreak/>
        <w:t>Output Destination</w:t>
      </w:r>
      <w:bookmarkEnd w:id="157"/>
    </w:p>
    <w:p w14:paraId="2FD9FDB2" w14:textId="3265239E" w:rsidR="00ED6294" w:rsidRPr="00ED6294" w:rsidRDefault="00ED6294" w:rsidP="00ED6294">
      <w:r>
        <w:rPr>
          <w:noProof/>
        </w:rPr>
        <w:drawing>
          <wp:inline distT="0" distB="0" distL="0" distR="0" wp14:anchorId="2755DC01" wp14:editId="310F48B5">
            <wp:extent cx="4548505" cy="1508125"/>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48505" cy="1508125"/>
                    </a:xfrm>
                    <a:prstGeom prst="rect">
                      <a:avLst/>
                    </a:prstGeom>
                    <a:noFill/>
                    <a:ln>
                      <a:noFill/>
                    </a:ln>
                  </pic:spPr>
                </pic:pic>
              </a:graphicData>
            </a:graphic>
          </wp:inline>
        </w:drawing>
      </w:r>
    </w:p>
    <w:p w14:paraId="47D0F861" w14:textId="77777777" w:rsidR="00E72805" w:rsidRDefault="00E72805" w:rsidP="00E72805">
      <w:pPr>
        <w:pStyle w:val="Heading4"/>
      </w:pPr>
      <w:r>
        <w:t>Destination Choice</w:t>
      </w:r>
    </w:p>
    <w:p w14:paraId="36D57ED3" w14:textId="77777777" w:rsidR="00E72805" w:rsidRPr="00144B20" w:rsidRDefault="00E72805" w:rsidP="00E72805">
      <w:r>
        <w:t>To choose the destination where the document should be printed, please make sure that desired output destination choice bubble is toggled.</w:t>
      </w:r>
    </w:p>
    <w:p w14:paraId="376F3979" w14:textId="77777777" w:rsidR="00E72805" w:rsidRDefault="00E72805" w:rsidP="00E72805">
      <w:pPr>
        <w:pStyle w:val="Heading4"/>
      </w:pPr>
      <w:r>
        <w:t>Layout Choice</w:t>
      </w:r>
    </w:p>
    <w:p w14:paraId="40FCA21C" w14:textId="77777777" w:rsidR="00E72805" w:rsidRPr="00144B20" w:rsidRDefault="00E72805" w:rsidP="00E72805">
      <w:r>
        <w:t>To choose the preferred layout of Landscape vs. Portrait, please make sure the desired option choice bubbled is toggled.</w:t>
      </w:r>
    </w:p>
    <w:p w14:paraId="36E3ED21" w14:textId="77777777" w:rsidR="00E72805" w:rsidRDefault="00E72805" w:rsidP="00E72805">
      <w:pPr>
        <w:pStyle w:val="Heading4"/>
      </w:pPr>
      <w:r>
        <w:t>Lines Per Page</w:t>
      </w:r>
    </w:p>
    <w:p w14:paraId="610CE679" w14:textId="77777777" w:rsidR="00E72805" w:rsidRPr="00144B20" w:rsidRDefault="00E72805" w:rsidP="00E72805">
      <w:r w:rsidRPr="00211A1F">
        <w:t>Lines per page on the report when printing.</w:t>
      </w:r>
    </w:p>
    <w:p w14:paraId="46F2A7D8" w14:textId="77777777" w:rsidR="00E72805" w:rsidRDefault="00E72805" w:rsidP="00E72805">
      <w:pPr>
        <w:pStyle w:val="Heading4"/>
      </w:pPr>
      <w:r>
        <w:t>Font</w:t>
      </w:r>
    </w:p>
    <w:p w14:paraId="661DD4EB"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217E3834" w14:textId="77777777" w:rsidR="00E72805" w:rsidRDefault="00E72805" w:rsidP="00E72805">
      <w:pPr>
        <w:pStyle w:val="Heading4"/>
      </w:pPr>
      <w:r>
        <w:t>Show Parameters? – Toggle Box</w:t>
      </w:r>
    </w:p>
    <w:p w14:paraId="023EEDE6" w14:textId="77777777" w:rsidR="00E72805" w:rsidRDefault="00E72805" w:rsidP="00E72805">
      <w:r>
        <w:t>To show parameters, make sure that the toggle box is ‘ticked’ with a checkmark.</w:t>
      </w:r>
    </w:p>
    <w:p w14:paraId="43393D36" w14:textId="77777777" w:rsidR="00E72805" w:rsidRDefault="00E72805" w:rsidP="00E72805">
      <w:pPr>
        <w:pStyle w:val="Heading4"/>
      </w:pPr>
      <w:r>
        <w:t>Export to Excel? – Toggle Box</w:t>
      </w:r>
    </w:p>
    <w:p w14:paraId="05EE245A" w14:textId="77777777" w:rsidR="00E72805" w:rsidRPr="00CC767A" w:rsidRDefault="00E72805" w:rsidP="00E72805">
      <w:r>
        <w:t>To export the printed file to an excel document, make sure that the Export to Excel toggle box is checked.</w:t>
      </w:r>
    </w:p>
    <w:p w14:paraId="1BF5521C" w14:textId="77777777" w:rsidR="00E72805" w:rsidRDefault="00E72805" w:rsidP="00E72805">
      <w:pPr>
        <w:pStyle w:val="Heading4"/>
      </w:pPr>
      <w:r>
        <w:t>Auto Run Excel? – Toggle Box</w:t>
      </w:r>
    </w:p>
    <w:p w14:paraId="2D5BC59A" w14:textId="77777777" w:rsidR="00E72805" w:rsidRPr="00CC767A" w:rsidRDefault="00E72805" w:rsidP="00E72805">
      <w:r>
        <w:t>To automatically open the new excel document, make sure that the Auto Run Excel toggle box is checked.</w:t>
      </w:r>
    </w:p>
    <w:p w14:paraId="34B87F16" w14:textId="77777777" w:rsidR="00E72805" w:rsidRDefault="00E72805" w:rsidP="00E72805">
      <w:pPr>
        <w:pStyle w:val="Heading4"/>
      </w:pPr>
      <w:r>
        <w:t>If Yes, File Name</w:t>
      </w:r>
    </w:p>
    <w:p w14:paraId="24F0362D" w14:textId="237DCA8F" w:rsidR="00E72805" w:rsidRDefault="00E72805" w:rsidP="00E72805">
      <w:r>
        <w:t>If exporting the file to Excel, enter the desired file name.</w:t>
      </w:r>
    </w:p>
    <w:p w14:paraId="2BD08CA5" w14:textId="1C6E7DAC" w:rsidR="0030251A" w:rsidRDefault="0030251A" w:rsidP="00E72805"/>
    <w:p w14:paraId="55D7F012" w14:textId="15663CC4" w:rsidR="0030251A" w:rsidRDefault="0030251A" w:rsidP="00E72805"/>
    <w:p w14:paraId="0E35E31A" w14:textId="273300F7" w:rsidR="00C95EC2" w:rsidRDefault="00C95EC2" w:rsidP="00E72805"/>
    <w:p w14:paraId="6AB8BF85" w14:textId="25AFFE25" w:rsidR="00C95EC2" w:rsidRDefault="00C95EC2" w:rsidP="00E72805"/>
    <w:p w14:paraId="6BB595EC" w14:textId="77777777" w:rsidR="00C95EC2" w:rsidRDefault="00C95EC2" w:rsidP="00E72805"/>
    <w:p w14:paraId="4AE33C86" w14:textId="595B9D8C" w:rsidR="00F876E9" w:rsidRDefault="00F876E9" w:rsidP="00F876E9">
      <w:pPr>
        <w:pStyle w:val="Heading2"/>
      </w:pPr>
      <w:bookmarkStart w:id="158" w:name="_Toc43912743"/>
      <w:r>
        <w:lastRenderedPageBreak/>
        <w:t>Job Backlog by MSF/Kicks [JR!]</w:t>
      </w:r>
      <w:bookmarkEnd w:id="158"/>
    </w:p>
    <w:p w14:paraId="2AB7F9F3" w14:textId="28AA2DA1" w:rsidR="00C95EC2" w:rsidRDefault="00C95EC2" w:rsidP="00C95EC2">
      <w:pPr>
        <w:rPr>
          <w:rFonts w:cstheme="minorHAnsi"/>
        </w:rPr>
      </w:pPr>
      <w:r w:rsidRPr="009D5CB9">
        <w:rPr>
          <w:rFonts w:cstheme="minorHAnsi"/>
        </w:rPr>
        <w:t>The machine backlog report shows machine backlog represented by kicks, which is the same as impressions or sheets.  This is printed up to a specific date, while printing the details of each job for the day including hours required and hours remaining.</w:t>
      </w:r>
    </w:p>
    <w:p w14:paraId="23A54924" w14:textId="2DE1B818" w:rsidR="00C95EC2" w:rsidRDefault="00C95EC2" w:rsidP="00C95EC2">
      <w:pPr>
        <w:rPr>
          <w:rFonts w:cstheme="minorHAnsi"/>
        </w:rPr>
      </w:pPr>
      <w:r w:rsidRPr="009D5CB9">
        <w:rPr>
          <w:rFonts w:cstheme="minorHAnsi"/>
        </w:rPr>
        <w:t>The visual scheduling software provides far greater visual and reporting options, but this report can be used when the scheduling module is not purchased.</w:t>
      </w:r>
    </w:p>
    <w:p w14:paraId="47603E7F" w14:textId="23C125D9" w:rsidR="00C95EC2" w:rsidRPr="00C95EC2" w:rsidRDefault="00C95EC2" w:rsidP="00C95EC2">
      <w:r w:rsidRPr="009D5CB9">
        <w:rPr>
          <w:rFonts w:cstheme="minorHAnsi"/>
        </w:rPr>
        <w:t>The print selection allows limited the report by machine department, machine code up to a specific start date or due date. The report also has an option to print either the machine description or customer name. The report may be output computer screen, printer, fax, email or directly text file or to an excel format.</w:t>
      </w:r>
    </w:p>
    <w:p w14:paraId="0C1A2DA2" w14:textId="37BC0A67" w:rsidR="00F876E9" w:rsidRDefault="00F876E9" w:rsidP="00F876E9">
      <w:pPr>
        <w:pStyle w:val="Heading3"/>
      </w:pPr>
      <w:bookmarkStart w:id="159" w:name="_Toc43912744"/>
      <w:r>
        <w:t>Selection Parameters</w:t>
      </w:r>
      <w:bookmarkEnd w:id="159"/>
    </w:p>
    <w:p w14:paraId="43E7EB42" w14:textId="49ED2EBA" w:rsidR="00ED6294" w:rsidRPr="00ED6294" w:rsidRDefault="00ED6294" w:rsidP="00ED6294">
      <w:r>
        <w:rPr>
          <w:noProof/>
        </w:rPr>
        <w:drawing>
          <wp:inline distT="0" distB="0" distL="0" distR="0" wp14:anchorId="6EE8F2A9" wp14:editId="3F18A696">
            <wp:extent cx="4548505" cy="1021278"/>
            <wp:effectExtent l="0" t="0" r="444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53432" cy="1022384"/>
                    </a:xfrm>
                    <a:prstGeom prst="rect">
                      <a:avLst/>
                    </a:prstGeom>
                    <a:noFill/>
                    <a:ln>
                      <a:noFill/>
                    </a:ln>
                  </pic:spPr>
                </pic:pic>
              </a:graphicData>
            </a:graphic>
          </wp:inline>
        </w:drawing>
      </w:r>
    </w:p>
    <w:p w14:paraId="1C740914" w14:textId="425F4E5D" w:rsidR="00E72805" w:rsidRDefault="00E72805" w:rsidP="00E72805">
      <w:pPr>
        <w:pStyle w:val="Heading4"/>
      </w:pPr>
      <w:r>
        <w:t>Through Date</w:t>
      </w:r>
    </w:p>
    <w:p w14:paraId="6FA18FB3" w14:textId="77777777" w:rsidR="008F50B4" w:rsidRPr="004A1C3F" w:rsidRDefault="008F50B4" w:rsidP="008F50B4">
      <w:r>
        <w:t>In this field, the user may enter a date to end the report. All jobs within the subsequent parameters up to this date will print to the report.</w:t>
      </w:r>
    </w:p>
    <w:p w14:paraId="2A8D18A3" w14:textId="19EF057D" w:rsidR="00E72805" w:rsidRDefault="00E72805" w:rsidP="00E72805">
      <w:pPr>
        <w:pStyle w:val="Heading4"/>
      </w:pPr>
      <w:r>
        <w:t>Beginning Machine / Ending Machine</w:t>
      </w:r>
    </w:p>
    <w:p w14:paraId="1FE44024" w14:textId="0D21487F" w:rsidR="00BE59F4" w:rsidRPr="00E5397E" w:rsidRDefault="00BE59F4" w:rsidP="00BE59F4">
      <w:r>
        <w:t>Enter the beginning and ending Machine to run the report for.</w:t>
      </w:r>
    </w:p>
    <w:p w14:paraId="01F6ECED" w14:textId="2FBF6853" w:rsidR="00E72805" w:rsidRDefault="00E72805" w:rsidP="00E72805">
      <w:pPr>
        <w:pStyle w:val="Heading4"/>
      </w:pPr>
      <w:r>
        <w:t>Beginning Job # / Ending Job #</w:t>
      </w:r>
    </w:p>
    <w:p w14:paraId="45B7075D" w14:textId="029076DB" w:rsidR="00BE59F4" w:rsidRPr="00E5397E" w:rsidRDefault="00BE59F4" w:rsidP="00BE59F4">
      <w:r>
        <w:t>Enter the beginning and ending Job Number to run the report for.</w:t>
      </w:r>
    </w:p>
    <w:p w14:paraId="78EBED0D" w14:textId="196BA466" w:rsidR="00E72805" w:rsidRDefault="00E72805" w:rsidP="00E72805">
      <w:pPr>
        <w:pStyle w:val="Heading4"/>
      </w:pPr>
      <w:r>
        <w:t>Beginning Job #: 00 / Ending Job #: 00</w:t>
      </w:r>
    </w:p>
    <w:p w14:paraId="54BF3A61" w14:textId="43D5B466" w:rsidR="00BE59F4" w:rsidRDefault="00BE59F4" w:rsidP="00BE59F4">
      <w:r>
        <w:t>Enter the beginning and ending Subsequent Job Number to run the report for.</w:t>
      </w:r>
    </w:p>
    <w:p w14:paraId="78767A3A" w14:textId="743C06B7" w:rsidR="00C95EC2" w:rsidRDefault="00C95EC2" w:rsidP="00BE59F4"/>
    <w:p w14:paraId="3DDAA03A" w14:textId="68DD91E9" w:rsidR="00C95EC2" w:rsidRDefault="00C95EC2" w:rsidP="00BE59F4"/>
    <w:p w14:paraId="17339228" w14:textId="7203EB6D" w:rsidR="00C95EC2" w:rsidRDefault="00C95EC2" w:rsidP="00BE59F4"/>
    <w:p w14:paraId="1B6BA5D1" w14:textId="0026ACF2" w:rsidR="00C95EC2" w:rsidRDefault="00C95EC2" w:rsidP="00BE59F4"/>
    <w:p w14:paraId="66C57376" w14:textId="77777777" w:rsidR="00C95EC2" w:rsidRPr="00E5397E" w:rsidRDefault="00C95EC2" w:rsidP="00BE59F4"/>
    <w:p w14:paraId="5CAC80B4" w14:textId="231F6F66" w:rsidR="00F876E9" w:rsidRDefault="00F876E9" w:rsidP="00F876E9">
      <w:pPr>
        <w:pStyle w:val="Heading3"/>
      </w:pPr>
      <w:bookmarkStart w:id="160" w:name="_Toc43912745"/>
      <w:r>
        <w:lastRenderedPageBreak/>
        <w:t>Available and Selected Columns</w:t>
      </w:r>
      <w:bookmarkEnd w:id="160"/>
    </w:p>
    <w:p w14:paraId="08015F92" w14:textId="28803450" w:rsidR="00ED6294" w:rsidRPr="00ED6294" w:rsidRDefault="00ED6294" w:rsidP="00ED6294">
      <w:r>
        <w:rPr>
          <w:noProof/>
        </w:rPr>
        <w:drawing>
          <wp:inline distT="0" distB="0" distL="0" distR="0" wp14:anchorId="7530CA5B" wp14:editId="7FF1D9E9">
            <wp:extent cx="4548505" cy="1211283"/>
            <wp:effectExtent l="0" t="0" r="4445"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55758" cy="1213215"/>
                    </a:xfrm>
                    <a:prstGeom prst="rect">
                      <a:avLst/>
                    </a:prstGeom>
                    <a:noFill/>
                    <a:ln>
                      <a:noFill/>
                    </a:ln>
                  </pic:spPr>
                </pic:pic>
              </a:graphicData>
            </a:graphic>
          </wp:inline>
        </w:drawing>
      </w:r>
    </w:p>
    <w:p w14:paraId="60A57B15" w14:textId="77777777" w:rsidR="003538D4" w:rsidRDefault="003538D4" w:rsidP="003538D4">
      <w:pPr>
        <w:pStyle w:val="Heading4"/>
      </w:pPr>
      <w:r>
        <w:t>Available Columns</w:t>
      </w:r>
    </w:p>
    <w:p w14:paraId="476FB2E3"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232E9BA3" w14:textId="77777777" w:rsidR="003538D4" w:rsidRDefault="003538D4" w:rsidP="003538D4">
      <w:pPr>
        <w:pStyle w:val="Heading4"/>
      </w:pPr>
      <w:r>
        <w:t>Selected Columns (In Display Order)</w:t>
      </w:r>
    </w:p>
    <w:p w14:paraId="4E1588A4"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2B27DFE9" w14:textId="77777777" w:rsidR="003538D4" w:rsidRDefault="003538D4" w:rsidP="003538D4">
      <w:pPr>
        <w:pStyle w:val="Heading4"/>
      </w:pPr>
      <w:r>
        <w:t>Default</w:t>
      </w:r>
    </w:p>
    <w:p w14:paraId="33C5A970"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1020594" w14:textId="77777777" w:rsidR="003538D4" w:rsidRDefault="003538D4" w:rsidP="003538D4">
      <w:pPr>
        <w:pStyle w:val="Heading4"/>
      </w:pPr>
      <w:r>
        <w:t>Add &gt;&gt;</w:t>
      </w:r>
    </w:p>
    <w:p w14:paraId="059CDB15"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D8D5FB6" w14:textId="77777777" w:rsidR="003538D4" w:rsidRDefault="003538D4" w:rsidP="003538D4">
      <w:pPr>
        <w:pStyle w:val="Heading4"/>
      </w:pPr>
      <w:r>
        <w:t>&lt;&lt; Remove</w:t>
      </w:r>
    </w:p>
    <w:p w14:paraId="639DB3F7"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40DE578" w14:textId="77777777" w:rsidR="003538D4" w:rsidRDefault="003538D4" w:rsidP="003538D4">
      <w:pPr>
        <w:pStyle w:val="Heading4"/>
      </w:pPr>
      <w:r>
        <w:t>Move Up</w:t>
      </w:r>
    </w:p>
    <w:p w14:paraId="14290529"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4B7C433" w14:textId="77777777" w:rsidR="003538D4" w:rsidRDefault="003538D4" w:rsidP="003538D4">
      <w:pPr>
        <w:pStyle w:val="Heading4"/>
      </w:pPr>
      <w:r>
        <w:t>Move Down</w:t>
      </w:r>
    </w:p>
    <w:p w14:paraId="18EE84E3" w14:textId="6B0ED3EC"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2E501B7" w14:textId="04805B93" w:rsidR="00C95EC2" w:rsidRDefault="00C95EC2" w:rsidP="003538D4"/>
    <w:p w14:paraId="4B45B9C5" w14:textId="77777777" w:rsidR="00C95EC2" w:rsidRDefault="00C95EC2" w:rsidP="003538D4"/>
    <w:p w14:paraId="7F9092F2" w14:textId="04D506D5" w:rsidR="00F876E9" w:rsidRDefault="00F876E9" w:rsidP="00F876E9">
      <w:pPr>
        <w:pStyle w:val="Heading3"/>
      </w:pPr>
      <w:bookmarkStart w:id="161" w:name="_Toc43912746"/>
      <w:r>
        <w:lastRenderedPageBreak/>
        <w:t>Output Destination</w:t>
      </w:r>
      <w:bookmarkEnd w:id="161"/>
    </w:p>
    <w:p w14:paraId="7B73C37C" w14:textId="09773303" w:rsidR="00ED6294" w:rsidRPr="00ED6294" w:rsidRDefault="00ED6294" w:rsidP="00ED6294">
      <w:r>
        <w:rPr>
          <w:noProof/>
        </w:rPr>
        <w:drawing>
          <wp:inline distT="0" distB="0" distL="0" distR="0" wp14:anchorId="1515637E" wp14:editId="2F6D26D3">
            <wp:extent cx="4548505" cy="1662430"/>
            <wp:effectExtent l="0" t="0" r="444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48505" cy="1662430"/>
                    </a:xfrm>
                    <a:prstGeom prst="rect">
                      <a:avLst/>
                    </a:prstGeom>
                    <a:noFill/>
                    <a:ln>
                      <a:noFill/>
                    </a:ln>
                  </pic:spPr>
                </pic:pic>
              </a:graphicData>
            </a:graphic>
          </wp:inline>
        </w:drawing>
      </w:r>
    </w:p>
    <w:p w14:paraId="161A0D46" w14:textId="77777777" w:rsidR="00E72805" w:rsidRDefault="00E72805" w:rsidP="00E72805">
      <w:pPr>
        <w:pStyle w:val="Heading4"/>
      </w:pPr>
      <w:r>
        <w:t>Destination Choice</w:t>
      </w:r>
    </w:p>
    <w:p w14:paraId="007BFCCB" w14:textId="77777777" w:rsidR="00E72805" w:rsidRPr="00144B20" w:rsidRDefault="00E72805" w:rsidP="00E72805">
      <w:r>
        <w:t>To choose the destination where the document should be printed, please make sure that desired output destination choice bubble is toggled.</w:t>
      </w:r>
    </w:p>
    <w:p w14:paraId="2F9D9A5D" w14:textId="77777777" w:rsidR="00E72805" w:rsidRDefault="00E72805" w:rsidP="00E72805">
      <w:pPr>
        <w:pStyle w:val="Heading4"/>
      </w:pPr>
      <w:r>
        <w:t>Layout Choice</w:t>
      </w:r>
    </w:p>
    <w:p w14:paraId="4C37B87A" w14:textId="77777777" w:rsidR="00E72805" w:rsidRPr="00144B20" w:rsidRDefault="00E72805" w:rsidP="00E72805">
      <w:r>
        <w:t>To choose the preferred layout of Landscape vs. Portrait, please make sure the desired option choice bubbled is toggled.</w:t>
      </w:r>
    </w:p>
    <w:p w14:paraId="10AD0BBC" w14:textId="77777777" w:rsidR="00E72805" w:rsidRDefault="00E72805" w:rsidP="00E72805">
      <w:pPr>
        <w:pStyle w:val="Heading4"/>
      </w:pPr>
      <w:r>
        <w:t>Lines Per Page</w:t>
      </w:r>
    </w:p>
    <w:p w14:paraId="59A7DA33" w14:textId="77777777" w:rsidR="00E72805" w:rsidRPr="00144B20" w:rsidRDefault="00E72805" w:rsidP="00E72805">
      <w:r w:rsidRPr="00211A1F">
        <w:t>Lines per page on the report when printing.</w:t>
      </w:r>
    </w:p>
    <w:p w14:paraId="176ACB7E" w14:textId="77777777" w:rsidR="00E72805" w:rsidRDefault="00E72805" w:rsidP="00E72805">
      <w:pPr>
        <w:pStyle w:val="Heading4"/>
      </w:pPr>
      <w:r>
        <w:t>Font</w:t>
      </w:r>
    </w:p>
    <w:p w14:paraId="770D6900"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58822919" w14:textId="77777777" w:rsidR="00E72805" w:rsidRDefault="00E72805" w:rsidP="00E72805">
      <w:pPr>
        <w:pStyle w:val="Heading4"/>
      </w:pPr>
      <w:r>
        <w:t>Show Parameters? – Toggle Box</w:t>
      </w:r>
    </w:p>
    <w:p w14:paraId="146F86EA" w14:textId="77777777" w:rsidR="00E72805" w:rsidRDefault="00E72805" w:rsidP="00E72805">
      <w:r>
        <w:t>To show parameters, make sure that the toggle box is ‘ticked’ with a checkmark.</w:t>
      </w:r>
    </w:p>
    <w:p w14:paraId="159788E4" w14:textId="77777777" w:rsidR="00E72805" w:rsidRDefault="00E72805" w:rsidP="00E72805">
      <w:pPr>
        <w:pStyle w:val="Heading4"/>
      </w:pPr>
      <w:r>
        <w:t>Export to Excel? – Toggle Box</w:t>
      </w:r>
    </w:p>
    <w:p w14:paraId="716B4A0C" w14:textId="77777777" w:rsidR="00E72805" w:rsidRPr="00CC767A" w:rsidRDefault="00E72805" w:rsidP="00E72805">
      <w:r>
        <w:t>To export the printed file to an excel document, make sure that the Export to Excel toggle box is checked.</w:t>
      </w:r>
    </w:p>
    <w:p w14:paraId="3C04A98B" w14:textId="77777777" w:rsidR="00E72805" w:rsidRDefault="00E72805" w:rsidP="00E72805">
      <w:pPr>
        <w:pStyle w:val="Heading4"/>
      </w:pPr>
      <w:r>
        <w:t>Auto Run Excel? – Toggle Box</w:t>
      </w:r>
    </w:p>
    <w:p w14:paraId="19E904A7" w14:textId="77777777" w:rsidR="00E72805" w:rsidRPr="00CC767A" w:rsidRDefault="00E72805" w:rsidP="00E72805">
      <w:r>
        <w:t>To automatically open the new excel document, make sure that the Auto Run Excel toggle box is checked.</w:t>
      </w:r>
    </w:p>
    <w:p w14:paraId="1B643544" w14:textId="77777777" w:rsidR="00E72805" w:rsidRDefault="00E72805" w:rsidP="00E72805">
      <w:pPr>
        <w:pStyle w:val="Heading4"/>
      </w:pPr>
      <w:r>
        <w:t>If Yes, File Name</w:t>
      </w:r>
    </w:p>
    <w:p w14:paraId="6E5C26D3" w14:textId="7F9D9965" w:rsidR="00E72805" w:rsidRDefault="00E72805" w:rsidP="00E72805">
      <w:r>
        <w:t>If exporting the file to Excel, enter the desired file name.</w:t>
      </w:r>
    </w:p>
    <w:p w14:paraId="5C12C60E" w14:textId="7F4BF164" w:rsidR="00C95EC2" w:rsidRDefault="00C95EC2" w:rsidP="00E72805"/>
    <w:p w14:paraId="1F789466" w14:textId="384B98CF" w:rsidR="00C95EC2" w:rsidRDefault="00C95EC2" w:rsidP="00E72805"/>
    <w:p w14:paraId="47320AFA" w14:textId="3E670E27" w:rsidR="00C95EC2" w:rsidRDefault="00C95EC2" w:rsidP="00E72805"/>
    <w:p w14:paraId="1296B175" w14:textId="104C669C" w:rsidR="00C95EC2" w:rsidRDefault="00C95EC2" w:rsidP="00E72805"/>
    <w:p w14:paraId="5E092C43" w14:textId="77777777" w:rsidR="00C95EC2" w:rsidRDefault="00C95EC2" w:rsidP="00E72805"/>
    <w:p w14:paraId="4EB5157B" w14:textId="176A0FDE" w:rsidR="00F876E9" w:rsidRDefault="00F876E9" w:rsidP="00F876E9">
      <w:pPr>
        <w:pStyle w:val="Heading2"/>
      </w:pPr>
      <w:bookmarkStart w:id="162" w:name="_Toc43912747"/>
      <w:r>
        <w:lastRenderedPageBreak/>
        <w:t>WIP by Product Category [JR@]</w:t>
      </w:r>
      <w:bookmarkEnd w:id="162"/>
    </w:p>
    <w:p w14:paraId="5AEF887F" w14:textId="0501B320" w:rsidR="00C371AD" w:rsidRPr="00C371AD" w:rsidRDefault="00C371AD" w:rsidP="00C371AD">
      <w:r>
        <w:t>The Work in Process report shows the value of work in process by calculating the actual labor and actual material costs that have been posted to the job, then subtracting the material and labor costs that have been received into Finished Goods. When adding a job, the cost per thousand is calculated from the estimate machine and material standards.</w:t>
      </w:r>
    </w:p>
    <w:p w14:paraId="20610F5E" w14:textId="3CECC312" w:rsidR="00F876E9" w:rsidRDefault="00F876E9" w:rsidP="00F876E9">
      <w:pPr>
        <w:pStyle w:val="Heading3"/>
      </w:pPr>
      <w:bookmarkStart w:id="163" w:name="_Toc43912748"/>
      <w:r>
        <w:t>Selection Parameters</w:t>
      </w:r>
      <w:bookmarkEnd w:id="163"/>
    </w:p>
    <w:p w14:paraId="6204603B" w14:textId="74276DF3" w:rsidR="00ED6294" w:rsidRPr="00ED6294" w:rsidRDefault="00ED6294" w:rsidP="00ED6294">
      <w:r>
        <w:rPr>
          <w:noProof/>
        </w:rPr>
        <w:drawing>
          <wp:inline distT="0" distB="0" distL="0" distR="0" wp14:anchorId="2CE06AC4" wp14:editId="62085165">
            <wp:extent cx="4500880" cy="199517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880" cy="1995170"/>
                    </a:xfrm>
                    <a:prstGeom prst="rect">
                      <a:avLst/>
                    </a:prstGeom>
                    <a:noFill/>
                    <a:ln>
                      <a:noFill/>
                    </a:ln>
                  </pic:spPr>
                </pic:pic>
              </a:graphicData>
            </a:graphic>
          </wp:inline>
        </w:drawing>
      </w:r>
    </w:p>
    <w:p w14:paraId="2B9C16C9" w14:textId="67F4C46D" w:rsidR="00E72805" w:rsidRDefault="00E72805" w:rsidP="00E72805">
      <w:pPr>
        <w:pStyle w:val="Heading4"/>
      </w:pPr>
      <w:r>
        <w:t>Include Closed Jobs? – Toggle Box</w:t>
      </w:r>
    </w:p>
    <w:p w14:paraId="50EFAB11" w14:textId="7E363339" w:rsidR="00934144" w:rsidRDefault="00934144" w:rsidP="00934144">
      <w:r>
        <w:t>To included closed job in the report, make sure that the Include Closed Jobs toggle box is checked.</w:t>
      </w:r>
    </w:p>
    <w:p w14:paraId="1E22DA8A" w14:textId="5C9E8E50" w:rsidR="00E72805" w:rsidRDefault="00E72805" w:rsidP="00E72805">
      <w:pPr>
        <w:pStyle w:val="Heading4"/>
      </w:pPr>
      <w:r>
        <w:t>As Of</w:t>
      </w:r>
    </w:p>
    <w:p w14:paraId="49C6682E" w14:textId="2B0134DF" w:rsidR="004A1C3F" w:rsidRPr="004A1C3F" w:rsidRDefault="008F50B4" w:rsidP="004A1C3F">
      <w:r>
        <w:t>If the user has elected to include closed jobs in the report, they may enter a specific date in this field. The report will then include all jobs that have been closed as of that specific date.</w:t>
      </w:r>
    </w:p>
    <w:p w14:paraId="3A26987B" w14:textId="5B9793BC" w:rsidR="00E72805" w:rsidRDefault="00E72805" w:rsidP="00E72805">
      <w:pPr>
        <w:pStyle w:val="Heading4"/>
      </w:pPr>
      <w:r>
        <w:t>Actuals s 0 if Quantity Rec. Within Underrun? – Toggle Box</w:t>
      </w:r>
    </w:p>
    <w:p w14:paraId="20989894" w14:textId="5707005E" w:rsidR="00934144" w:rsidRDefault="00934144" w:rsidP="00934144">
      <w:r>
        <w:t>To mark actuals as zero, make sure that this toggle box is checked.</w:t>
      </w:r>
    </w:p>
    <w:p w14:paraId="75B470EF" w14:textId="12BF1757" w:rsidR="00E72805" w:rsidRDefault="00E72805" w:rsidP="00E72805">
      <w:pPr>
        <w:pStyle w:val="Heading4"/>
      </w:pPr>
      <w:r>
        <w:t>Detailed? – Toggle Box</w:t>
      </w:r>
    </w:p>
    <w:p w14:paraId="2F311556" w14:textId="39475D1D" w:rsidR="00934144" w:rsidRDefault="00934144" w:rsidP="00934144">
      <w:r>
        <w:t>To print a detailed report, make sure that the Detailed toggle box is checked.</w:t>
      </w:r>
    </w:p>
    <w:p w14:paraId="265D8141" w14:textId="3CDFF3C1" w:rsidR="00E72805" w:rsidRDefault="00E72805" w:rsidP="00E72805">
      <w:pPr>
        <w:pStyle w:val="Heading4"/>
      </w:pPr>
      <w:r>
        <w:t>Machine Industry? – (Choice)</w:t>
      </w:r>
    </w:p>
    <w:p w14:paraId="7D7DAF78" w14:textId="4B42BCB9" w:rsidR="00934144" w:rsidRDefault="00934144" w:rsidP="00934144">
      <w:r>
        <w:t>To choose the preferred Machine Industry of Folding vs. Corrugated (Or Both), please make sure the desired option choice bubble is toggled.</w:t>
      </w:r>
    </w:p>
    <w:p w14:paraId="6C345AF9" w14:textId="1C76D734" w:rsidR="00E72805" w:rsidRDefault="00E72805" w:rsidP="00E72805">
      <w:pPr>
        <w:pStyle w:val="Heading4"/>
      </w:pPr>
      <w:r>
        <w:t>Machine Rate? (Choice)</w:t>
      </w:r>
    </w:p>
    <w:p w14:paraId="76CC29FD" w14:textId="7E75873B" w:rsidR="00934144" w:rsidRDefault="00934144" w:rsidP="00934144">
      <w:r>
        <w:t>To choose the preferred Machine Rate of Direct vs. Total, please make sure the desired option choice bubble is toggled.</w:t>
      </w:r>
    </w:p>
    <w:p w14:paraId="2F9303C9" w14:textId="7BC33763" w:rsidR="00E72805" w:rsidRDefault="00E72805" w:rsidP="00E72805">
      <w:pPr>
        <w:pStyle w:val="Heading4"/>
      </w:pPr>
      <w:r>
        <w:t>Beginning Category / Ending Category</w:t>
      </w:r>
    </w:p>
    <w:p w14:paraId="07FD32E6" w14:textId="4C442278" w:rsidR="00BE59F4" w:rsidRPr="00E5397E" w:rsidRDefault="00BE59F4" w:rsidP="00BE59F4">
      <w:r>
        <w:t>Enter the beginning and ending Category to run the report for.</w:t>
      </w:r>
    </w:p>
    <w:p w14:paraId="3604FD47" w14:textId="67D2D306" w:rsidR="00E72805" w:rsidRDefault="00E72805" w:rsidP="00E72805">
      <w:pPr>
        <w:pStyle w:val="Heading4"/>
      </w:pPr>
      <w:r>
        <w:t>Beginning Job # / Ending Job #</w:t>
      </w:r>
    </w:p>
    <w:p w14:paraId="4ED1B5C9" w14:textId="218A6DB5" w:rsidR="00BE59F4" w:rsidRPr="00E5397E" w:rsidRDefault="00BE59F4" w:rsidP="00BE59F4">
      <w:r>
        <w:t>Enter the beginning and ending Job Number to run the report for.</w:t>
      </w:r>
    </w:p>
    <w:p w14:paraId="78755CAA" w14:textId="165E5CFE" w:rsidR="00E72805" w:rsidRDefault="00E72805" w:rsidP="00E72805">
      <w:pPr>
        <w:pStyle w:val="Heading4"/>
      </w:pPr>
      <w:r>
        <w:t>Beginning Job #: 00 / Ending Job #: 00</w:t>
      </w:r>
    </w:p>
    <w:p w14:paraId="5ECCDF95" w14:textId="1D8C068E" w:rsidR="00BE59F4" w:rsidRPr="00E5397E" w:rsidRDefault="00BE59F4" w:rsidP="00BE59F4">
      <w:r>
        <w:t>Enter the beginning and ending Subsequent Job Number to run the report for.</w:t>
      </w:r>
    </w:p>
    <w:p w14:paraId="37C90093" w14:textId="27B1F073" w:rsidR="00F876E9" w:rsidRDefault="00F876E9" w:rsidP="00F876E9">
      <w:pPr>
        <w:pStyle w:val="Heading3"/>
      </w:pPr>
      <w:bookmarkStart w:id="164" w:name="_Toc43912749"/>
      <w:r>
        <w:lastRenderedPageBreak/>
        <w:t>Available and Selected Columns</w:t>
      </w:r>
      <w:bookmarkEnd w:id="164"/>
    </w:p>
    <w:p w14:paraId="70623847" w14:textId="74ED6A9E" w:rsidR="00ED6294" w:rsidRPr="00ED6294" w:rsidRDefault="00ED6294" w:rsidP="00ED6294">
      <w:r>
        <w:rPr>
          <w:noProof/>
        </w:rPr>
        <w:drawing>
          <wp:inline distT="0" distB="0" distL="0" distR="0" wp14:anchorId="2EA9F234" wp14:editId="7E78A20B">
            <wp:extent cx="4500880" cy="12585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00880" cy="1258570"/>
                    </a:xfrm>
                    <a:prstGeom prst="rect">
                      <a:avLst/>
                    </a:prstGeom>
                    <a:noFill/>
                    <a:ln>
                      <a:noFill/>
                    </a:ln>
                  </pic:spPr>
                </pic:pic>
              </a:graphicData>
            </a:graphic>
          </wp:inline>
        </w:drawing>
      </w:r>
    </w:p>
    <w:p w14:paraId="67B7FC5B" w14:textId="77777777" w:rsidR="003538D4" w:rsidRDefault="003538D4" w:rsidP="003538D4">
      <w:pPr>
        <w:pStyle w:val="Heading4"/>
      </w:pPr>
      <w:r>
        <w:t>Available Columns</w:t>
      </w:r>
    </w:p>
    <w:p w14:paraId="18591676"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2CBF79D2" w14:textId="77777777" w:rsidR="003538D4" w:rsidRDefault="003538D4" w:rsidP="003538D4">
      <w:pPr>
        <w:pStyle w:val="Heading4"/>
      </w:pPr>
      <w:r>
        <w:t>Selected Columns (In Display Order)</w:t>
      </w:r>
    </w:p>
    <w:p w14:paraId="48B135AB"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5164CCCB" w14:textId="77777777" w:rsidR="003538D4" w:rsidRDefault="003538D4" w:rsidP="003538D4">
      <w:pPr>
        <w:pStyle w:val="Heading4"/>
      </w:pPr>
      <w:r>
        <w:t>Default</w:t>
      </w:r>
    </w:p>
    <w:p w14:paraId="23116243"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CF367FF" w14:textId="77777777" w:rsidR="003538D4" w:rsidRDefault="003538D4" w:rsidP="003538D4">
      <w:pPr>
        <w:pStyle w:val="Heading4"/>
      </w:pPr>
      <w:r>
        <w:t>Add &gt;&gt;</w:t>
      </w:r>
    </w:p>
    <w:p w14:paraId="50E9A2AA"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E122582" w14:textId="77777777" w:rsidR="003538D4" w:rsidRDefault="003538D4" w:rsidP="003538D4">
      <w:pPr>
        <w:pStyle w:val="Heading4"/>
      </w:pPr>
      <w:r>
        <w:t>&lt;&lt; Remove</w:t>
      </w:r>
    </w:p>
    <w:p w14:paraId="0935A63A"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A36A2CF" w14:textId="77777777" w:rsidR="003538D4" w:rsidRDefault="003538D4" w:rsidP="003538D4">
      <w:pPr>
        <w:pStyle w:val="Heading4"/>
      </w:pPr>
      <w:r>
        <w:t>Move Up</w:t>
      </w:r>
    </w:p>
    <w:p w14:paraId="4D10D1B0"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9493BC2" w14:textId="77777777" w:rsidR="003538D4" w:rsidRDefault="003538D4" w:rsidP="003538D4">
      <w:pPr>
        <w:pStyle w:val="Heading4"/>
      </w:pPr>
      <w:r>
        <w:t>Move Down</w:t>
      </w:r>
    </w:p>
    <w:p w14:paraId="29864DC1" w14:textId="2FBB9EA9"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BC28EE3" w14:textId="77777777" w:rsidR="0030251A" w:rsidRDefault="0030251A" w:rsidP="003538D4"/>
    <w:p w14:paraId="56A8314E" w14:textId="0315E718" w:rsidR="00F876E9" w:rsidRDefault="00F876E9" w:rsidP="00F876E9">
      <w:pPr>
        <w:pStyle w:val="Heading3"/>
      </w:pPr>
      <w:bookmarkStart w:id="165" w:name="_Toc43912750"/>
      <w:r>
        <w:lastRenderedPageBreak/>
        <w:t>Output Destination</w:t>
      </w:r>
      <w:bookmarkEnd w:id="165"/>
    </w:p>
    <w:p w14:paraId="7A4F3B63" w14:textId="65D97594" w:rsidR="00ED6294" w:rsidRPr="00ED6294" w:rsidRDefault="00ED6294" w:rsidP="00ED6294">
      <w:r>
        <w:rPr>
          <w:noProof/>
        </w:rPr>
        <w:drawing>
          <wp:inline distT="0" distB="0" distL="0" distR="0" wp14:anchorId="0159D168" wp14:editId="2AC51593">
            <wp:extent cx="4500880" cy="147256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00880" cy="1472565"/>
                    </a:xfrm>
                    <a:prstGeom prst="rect">
                      <a:avLst/>
                    </a:prstGeom>
                    <a:noFill/>
                    <a:ln>
                      <a:noFill/>
                    </a:ln>
                  </pic:spPr>
                </pic:pic>
              </a:graphicData>
            </a:graphic>
          </wp:inline>
        </w:drawing>
      </w:r>
    </w:p>
    <w:p w14:paraId="107EC9F6" w14:textId="77777777" w:rsidR="00E72805" w:rsidRDefault="00E72805" w:rsidP="00E72805">
      <w:pPr>
        <w:pStyle w:val="Heading4"/>
      </w:pPr>
      <w:r>
        <w:t>Destination Choice</w:t>
      </w:r>
    </w:p>
    <w:p w14:paraId="6B16AD5E" w14:textId="77777777" w:rsidR="00E72805" w:rsidRPr="00144B20" w:rsidRDefault="00E72805" w:rsidP="00E72805">
      <w:r>
        <w:t>To choose the destination where the document should be printed, please make sure that desired output destination choice bubble is toggled.</w:t>
      </w:r>
    </w:p>
    <w:p w14:paraId="6005E888" w14:textId="77777777" w:rsidR="00E72805" w:rsidRDefault="00E72805" w:rsidP="00E72805">
      <w:pPr>
        <w:pStyle w:val="Heading4"/>
      </w:pPr>
      <w:r>
        <w:t>Layout Choice</w:t>
      </w:r>
    </w:p>
    <w:p w14:paraId="5DB68D22" w14:textId="77777777" w:rsidR="00E72805" w:rsidRPr="00144B20" w:rsidRDefault="00E72805" w:rsidP="00E72805">
      <w:r>
        <w:t>To choose the preferred layout of Landscape vs. Portrait, please make sure the desired option choice bubbled is toggled.</w:t>
      </w:r>
    </w:p>
    <w:p w14:paraId="3F51487D" w14:textId="77777777" w:rsidR="00E72805" w:rsidRDefault="00E72805" w:rsidP="00E72805">
      <w:pPr>
        <w:pStyle w:val="Heading4"/>
      </w:pPr>
      <w:r>
        <w:t>Lines Per Page</w:t>
      </w:r>
    </w:p>
    <w:p w14:paraId="2C56B5E8" w14:textId="77777777" w:rsidR="00E72805" w:rsidRPr="00144B20" w:rsidRDefault="00E72805" w:rsidP="00E72805">
      <w:r w:rsidRPr="00211A1F">
        <w:t>Lines per page on the report when printing.</w:t>
      </w:r>
    </w:p>
    <w:p w14:paraId="158D5E99" w14:textId="77777777" w:rsidR="00E72805" w:rsidRDefault="00E72805" w:rsidP="00E72805">
      <w:pPr>
        <w:pStyle w:val="Heading4"/>
      </w:pPr>
      <w:r>
        <w:t>Font</w:t>
      </w:r>
    </w:p>
    <w:p w14:paraId="6B72DAD6"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304239FB" w14:textId="77777777" w:rsidR="00E72805" w:rsidRDefault="00E72805" w:rsidP="00E72805">
      <w:pPr>
        <w:pStyle w:val="Heading4"/>
      </w:pPr>
      <w:r>
        <w:t>Show Parameters? – Toggle Box</w:t>
      </w:r>
    </w:p>
    <w:p w14:paraId="77B71DEF" w14:textId="77777777" w:rsidR="00E72805" w:rsidRDefault="00E72805" w:rsidP="00E72805">
      <w:r>
        <w:t>To show parameters, make sure that the toggle box is ‘ticked’ with a checkmark.</w:t>
      </w:r>
    </w:p>
    <w:p w14:paraId="47044C2A" w14:textId="77777777" w:rsidR="00E72805" w:rsidRDefault="00E72805" w:rsidP="00E72805">
      <w:pPr>
        <w:pStyle w:val="Heading4"/>
      </w:pPr>
      <w:r>
        <w:t>Export to Excel? – Toggle Box</w:t>
      </w:r>
    </w:p>
    <w:p w14:paraId="0AEAC84B" w14:textId="77777777" w:rsidR="00E72805" w:rsidRPr="00CC767A" w:rsidRDefault="00E72805" w:rsidP="00E72805">
      <w:r>
        <w:t>To export the printed file to an excel document, make sure that the Export to Excel toggle box is checked.</w:t>
      </w:r>
    </w:p>
    <w:p w14:paraId="6C12A156" w14:textId="77777777" w:rsidR="00E72805" w:rsidRDefault="00E72805" w:rsidP="00E72805">
      <w:pPr>
        <w:pStyle w:val="Heading4"/>
      </w:pPr>
      <w:r>
        <w:t>Auto Run Excel? – Toggle Box</w:t>
      </w:r>
    </w:p>
    <w:p w14:paraId="21C45402" w14:textId="77777777" w:rsidR="00E72805" w:rsidRPr="00CC767A" w:rsidRDefault="00E72805" w:rsidP="00E72805">
      <w:r>
        <w:t>To automatically open the new excel document, make sure that the Auto Run Excel toggle box is checked.</w:t>
      </w:r>
    </w:p>
    <w:p w14:paraId="03D79CA2" w14:textId="77777777" w:rsidR="00E72805" w:rsidRDefault="00E72805" w:rsidP="00E72805">
      <w:pPr>
        <w:pStyle w:val="Heading4"/>
      </w:pPr>
      <w:r>
        <w:t>If Yes, File Name</w:t>
      </w:r>
    </w:p>
    <w:p w14:paraId="01A0A668" w14:textId="3F2AD004" w:rsidR="00E72805" w:rsidRDefault="00E72805" w:rsidP="00E72805">
      <w:r>
        <w:t>If exporting the file to Excel, enter the desired file name.</w:t>
      </w:r>
    </w:p>
    <w:p w14:paraId="687AF247" w14:textId="4C6ACD2B" w:rsidR="0030251A" w:rsidRDefault="0030251A" w:rsidP="00E72805"/>
    <w:p w14:paraId="384DD6AB" w14:textId="117F8907" w:rsidR="0030251A" w:rsidRDefault="0030251A" w:rsidP="00E72805"/>
    <w:p w14:paraId="64B881CB" w14:textId="470143FB" w:rsidR="00C95EC2" w:rsidRDefault="00C95EC2" w:rsidP="00E72805"/>
    <w:p w14:paraId="1699BDFE" w14:textId="4549E653" w:rsidR="00C95EC2" w:rsidRDefault="00C95EC2" w:rsidP="00E72805"/>
    <w:p w14:paraId="3F15E2A2" w14:textId="6507605A" w:rsidR="00C95EC2" w:rsidRDefault="00C95EC2" w:rsidP="00E72805"/>
    <w:p w14:paraId="67084D76" w14:textId="77777777" w:rsidR="00C95EC2" w:rsidRDefault="00C95EC2" w:rsidP="00E72805"/>
    <w:p w14:paraId="18F24CDD" w14:textId="178DF51C" w:rsidR="00F876E9" w:rsidRDefault="00F876E9" w:rsidP="00F876E9">
      <w:pPr>
        <w:pStyle w:val="Heading2"/>
      </w:pPr>
      <w:bookmarkStart w:id="166" w:name="_Toc43912751"/>
      <w:r>
        <w:lastRenderedPageBreak/>
        <w:t>MSF by Job [JR#]</w:t>
      </w:r>
      <w:bookmarkEnd w:id="166"/>
    </w:p>
    <w:p w14:paraId="3C00F389" w14:textId="25AE19B1" w:rsidR="00C95EC2" w:rsidRDefault="00C95EC2" w:rsidP="00C95EC2">
      <w:pPr>
        <w:rPr>
          <w:rFonts w:cstheme="minorHAnsi"/>
        </w:rPr>
      </w:pPr>
      <w:r w:rsidRPr="000B7D37">
        <w:rPr>
          <w:rFonts w:cstheme="minorHAnsi"/>
        </w:rPr>
        <w:t>The job backlog shows the remaining hours and remaining machines for each job for each date.</w:t>
      </w:r>
    </w:p>
    <w:p w14:paraId="231C5898" w14:textId="64772EAB" w:rsidR="00C95EC2" w:rsidRPr="00C95EC2" w:rsidRDefault="00C95EC2" w:rsidP="00C95EC2">
      <w:r w:rsidRPr="000B7D37">
        <w:rPr>
          <w:rFonts w:cstheme="minorHAnsi"/>
        </w:rPr>
        <w:t>The print selection allows limited the report by a range of machines or job numbers as of a specific date by either the start date or the due state.  The report may be output to a  computer screen, printer, fax, email or directly text file or to an excel format.</w:t>
      </w:r>
    </w:p>
    <w:p w14:paraId="5F362E2E" w14:textId="4965E782" w:rsidR="00F876E9" w:rsidRDefault="00F876E9" w:rsidP="00F876E9">
      <w:pPr>
        <w:pStyle w:val="Heading3"/>
      </w:pPr>
      <w:bookmarkStart w:id="167" w:name="_Toc43912752"/>
      <w:r>
        <w:t>Selection Parameters</w:t>
      </w:r>
      <w:bookmarkEnd w:id="167"/>
    </w:p>
    <w:p w14:paraId="656F326D" w14:textId="154902B8" w:rsidR="00ED6294" w:rsidRPr="00ED6294" w:rsidRDefault="00ED6294" w:rsidP="00ED6294">
      <w:r>
        <w:rPr>
          <w:noProof/>
        </w:rPr>
        <w:drawing>
          <wp:inline distT="0" distB="0" distL="0" distR="0" wp14:anchorId="5651AE93" wp14:editId="7EB23285">
            <wp:extent cx="4584065" cy="1104265"/>
            <wp:effectExtent l="0" t="0" r="698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84065" cy="1104265"/>
                    </a:xfrm>
                    <a:prstGeom prst="rect">
                      <a:avLst/>
                    </a:prstGeom>
                    <a:noFill/>
                    <a:ln>
                      <a:noFill/>
                    </a:ln>
                  </pic:spPr>
                </pic:pic>
              </a:graphicData>
            </a:graphic>
          </wp:inline>
        </w:drawing>
      </w:r>
    </w:p>
    <w:p w14:paraId="5DB4A87E" w14:textId="64F5FA41" w:rsidR="00E72805" w:rsidRDefault="00E72805" w:rsidP="00E72805">
      <w:pPr>
        <w:pStyle w:val="Heading4"/>
      </w:pPr>
      <w:r>
        <w:t>Beginning Machine / Ending Machine</w:t>
      </w:r>
    </w:p>
    <w:p w14:paraId="42A74BEC" w14:textId="30A3987B" w:rsidR="00BE59F4" w:rsidRPr="00E5397E" w:rsidRDefault="00BE59F4" w:rsidP="00BE59F4">
      <w:r>
        <w:t>Enter the beginning and ending Machine to run the report for.</w:t>
      </w:r>
    </w:p>
    <w:p w14:paraId="511B376F" w14:textId="34A953B2" w:rsidR="00E72805" w:rsidRDefault="00E72805" w:rsidP="00E72805">
      <w:pPr>
        <w:pStyle w:val="Heading4"/>
      </w:pPr>
      <w:r>
        <w:t>Beginning Job # / Ending Job #</w:t>
      </w:r>
    </w:p>
    <w:p w14:paraId="52699154" w14:textId="269FBA74" w:rsidR="00BE59F4" w:rsidRPr="00E5397E" w:rsidRDefault="00BE59F4" w:rsidP="00BE59F4">
      <w:r>
        <w:t>Enter the beginning and ending Job Number to run the report for.</w:t>
      </w:r>
    </w:p>
    <w:p w14:paraId="135F7BC0" w14:textId="1F81D510" w:rsidR="00E72805" w:rsidRDefault="00E72805" w:rsidP="00E72805">
      <w:pPr>
        <w:pStyle w:val="Heading4"/>
      </w:pPr>
      <w:r>
        <w:t>Beginning Job #: 00 / Ending Job #: 00</w:t>
      </w:r>
    </w:p>
    <w:p w14:paraId="29984154" w14:textId="29392F3D" w:rsidR="00BE59F4" w:rsidRPr="00E5397E" w:rsidRDefault="00BE59F4" w:rsidP="00BE59F4">
      <w:r>
        <w:t>Enter the beginning and ending Subsequent Job Number to run the report for.</w:t>
      </w:r>
    </w:p>
    <w:p w14:paraId="1C2A907E" w14:textId="3121C78C" w:rsidR="00E72805" w:rsidRDefault="00E72805" w:rsidP="00E72805">
      <w:pPr>
        <w:pStyle w:val="Heading4"/>
      </w:pPr>
      <w:r>
        <w:t>Beginning Date / Ending Date</w:t>
      </w:r>
    </w:p>
    <w:p w14:paraId="5BF5B043" w14:textId="776C120B" w:rsidR="00BE59F4" w:rsidRPr="00E5397E" w:rsidRDefault="00BE59F4" w:rsidP="00BE59F4">
      <w:r>
        <w:t>Enter the beginning and ending Date to run the report for.</w:t>
      </w:r>
    </w:p>
    <w:p w14:paraId="7332F4B1" w14:textId="2F35431A" w:rsidR="00F876E9" w:rsidRDefault="00F876E9" w:rsidP="00F876E9">
      <w:pPr>
        <w:pStyle w:val="Heading3"/>
      </w:pPr>
      <w:bookmarkStart w:id="168" w:name="_Toc43912753"/>
      <w:r>
        <w:t>Available and Selected Columns</w:t>
      </w:r>
      <w:bookmarkEnd w:id="168"/>
    </w:p>
    <w:p w14:paraId="295BFF82" w14:textId="1475B75A" w:rsidR="00ED6294" w:rsidRPr="00ED6294" w:rsidRDefault="00ED6294" w:rsidP="00ED6294">
      <w:r>
        <w:rPr>
          <w:noProof/>
        </w:rPr>
        <w:drawing>
          <wp:inline distT="0" distB="0" distL="0" distR="0" wp14:anchorId="4A1A3D4D" wp14:editId="22940535">
            <wp:extent cx="4584065" cy="1056904"/>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97722" cy="1060053"/>
                    </a:xfrm>
                    <a:prstGeom prst="rect">
                      <a:avLst/>
                    </a:prstGeom>
                    <a:noFill/>
                    <a:ln>
                      <a:noFill/>
                    </a:ln>
                  </pic:spPr>
                </pic:pic>
              </a:graphicData>
            </a:graphic>
          </wp:inline>
        </w:drawing>
      </w:r>
    </w:p>
    <w:p w14:paraId="57F2977B" w14:textId="77777777" w:rsidR="003538D4" w:rsidRDefault="003538D4" w:rsidP="003538D4">
      <w:pPr>
        <w:pStyle w:val="Heading4"/>
      </w:pPr>
      <w:r>
        <w:t>Available Columns</w:t>
      </w:r>
    </w:p>
    <w:p w14:paraId="10AA2D0B"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6B8EACED" w14:textId="77777777" w:rsidR="003538D4" w:rsidRDefault="003538D4" w:rsidP="003538D4">
      <w:pPr>
        <w:pStyle w:val="Heading4"/>
      </w:pPr>
      <w:r>
        <w:t>Selected Columns (In Display Order)</w:t>
      </w:r>
    </w:p>
    <w:p w14:paraId="5B8CE733"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478E66F8" w14:textId="77777777" w:rsidR="003538D4" w:rsidRDefault="003538D4" w:rsidP="003538D4">
      <w:pPr>
        <w:pStyle w:val="Heading4"/>
      </w:pPr>
      <w:r>
        <w:t>Default</w:t>
      </w:r>
    </w:p>
    <w:p w14:paraId="3D1110F6"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2C4712D" w14:textId="77777777" w:rsidR="003538D4" w:rsidRDefault="003538D4" w:rsidP="003538D4">
      <w:pPr>
        <w:pStyle w:val="Heading4"/>
      </w:pPr>
      <w:r>
        <w:t>Add &gt;&gt;</w:t>
      </w:r>
    </w:p>
    <w:p w14:paraId="5536B3F2"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EA23AA2" w14:textId="77777777" w:rsidR="003538D4" w:rsidRDefault="003538D4" w:rsidP="003538D4">
      <w:pPr>
        <w:pStyle w:val="Heading4"/>
      </w:pPr>
      <w:r>
        <w:lastRenderedPageBreak/>
        <w:t>&lt;&lt; Remove</w:t>
      </w:r>
    </w:p>
    <w:p w14:paraId="20B02C06"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195AD7C" w14:textId="77777777" w:rsidR="003538D4" w:rsidRDefault="003538D4" w:rsidP="003538D4">
      <w:pPr>
        <w:pStyle w:val="Heading4"/>
      </w:pPr>
      <w:r>
        <w:t>Move Up</w:t>
      </w:r>
    </w:p>
    <w:p w14:paraId="062D3695"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F939F04" w14:textId="77777777" w:rsidR="003538D4" w:rsidRDefault="003538D4" w:rsidP="003538D4">
      <w:pPr>
        <w:pStyle w:val="Heading4"/>
      </w:pPr>
      <w:r>
        <w:t>Move Down</w:t>
      </w:r>
    </w:p>
    <w:p w14:paraId="2D48085D"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473FDF3" w14:textId="4CA64398" w:rsidR="00F876E9" w:rsidRDefault="00F876E9" w:rsidP="00F876E9">
      <w:pPr>
        <w:pStyle w:val="Heading3"/>
      </w:pPr>
      <w:bookmarkStart w:id="169" w:name="_Toc43912754"/>
      <w:r>
        <w:t>Output Destination</w:t>
      </w:r>
      <w:bookmarkEnd w:id="169"/>
    </w:p>
    <w:p w14:paraId="217C0E17" w14:textId="48260722" w:rsidR="00ED6294" w:rsidRPr="00ED6294" w:rsidRDefault="00ED6294" w:rsidP="00ED6294">
      <w:r>
        <w:rPr>
          <w:noProof/>
        </w:rPr>
        <w:drawing>
          <wp:inline distT="0" distB="0" distL="0" distR="0" wp14:anchorId="012C8FCB" wp14:editId="21587EAC">
            <wp:extent cx="4583252" cy="1543792"/>
            <wp:effectExtent l="0" t="0" r="825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93264" cy="1547164"/>
                    </a:xfrm>
                    <a:prstGeom prst="rect">
                      <a:avLst/>
                    </a:prstGeom>
                    <a:noFill/>
                    <a:ln>
                      <a:noFill/>
                    </a:ln>
                  </pic:spPr>
                </pic:pic>
              </a:graphicData>
            </a:graphic>
          </wp:inline>
        </w:drawing>
      </w:r>
    </w:p>
    <w:p w14:paraId="6ACA76F1" w14:textId="77777777" w:rsidR="00E72805" w:rsidRDefault="00E72805" w:rsidP="00E72805">
      <w:pPr>
        <w:pStyle w:val="Heading4"/>
      </w:pPr>
      <w:r>
        <w:t>Destination Choice</w:t>
      </w:r>
    </w:p>
    <w:p w14:paraId="7441F8D4" w14:textId="77777777" w:rsidR="00E72805" w:rsidRPr="00144B20" w:rsidRDefault="00E72805" w:rsidP="00E72805">
      <w:r>
        <w:t>To choose the destination where the document should be printed, please make sure that desired output destination choice bubble is toggled.</w:t>
      </w:r>
    </w:p>
    <w:p w14:paraId="21F3D1D5" w14:textId="77777777" w:rsidR="00E72805" w:rsidRDefault="00E72805" w:rsidP="00E72805">
      <w:pPr>
        <w:pStyle w:val="Heading4"/>
      </w:pPr>
      <w:r>
        <w:t>Layout Choice</w:t>
      </w:r>
    </w:p>
    <w:p w14:paraId="21C592C0" w14:textId="77777777" w:rsidR="00E72805" w:rsidRPr="00144B20" w:rsidRDefault="00E72805" w:rsidP="00E72805">
      <w:r>
        <w:t>To choose the preferred layout of Landscape vs. Portrait, please make sure the desired option choice bubbled is toggled.</w:t>
      </w:r>
    </w:p>
    <w:p w14:paraId="339B9655" w14:textId="77777777" w:rsidR="00E72805" w:rsidRDefault="00E72805" w:rsidP="00E72805">
      <w:pPr>
        <w:pStyle w:val="Heading4"/>
      </w:pPr>
      <w:r>
        <w:t>Lines Per Page</w:t>
      </w:r>
    </w:p>
    <w:p w14:paraId="72E318C3" w14:textId="77777777" w:rsidR="00E72805" w:rsidRPr="00144B20" w:rsidRDefault="00E72805" w:rsidP="00E72805">
      <w:r w:rsidRPr="00211A1F">
        <w:t>Lines per page on the report when printing.</w:t>
      </w:r>
    </w:p>
    <w:p w14:paraId="0D39E189" w14:textId="77777777" w:rsidR="00E72805" w:rsidRDefault="00E72805" w:rsidP="00E72805">
      <w:pPr>
        <w:pStyle w:val="Heading4"/>
      </w:pPr>
      <w:r>
        <w:t>Font</w:t>
      </w:r>
    </w:p>
    <w:p w14:paraId="008DFF71"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628D4E24" w14:textId="77777777" w:rsidR="00E72805" w:rsidRDefault="00E72805" w:rsidP="00E72805">
      <w:pPr>
        <w:pStyle w:val="Heading4"/>
      </w:pPr>
      <w:r>
        <w:t>Show Parameters? – Toggle Box</w:t>
      </w:r>
    </w:p>
    <w:p w14:paraId="61FBAED7" w14:textId="77777777" w:rsidR="00E72805" w:rsidRDefault="00E72805" w:rsidP="00E72805">
      <w:r>
        <w:t>To show parameters, make sure that the toggle box is ‘ticked’ with a checkmark.</w:t>
      </w:r>
    </w:p>
    <w:p w14:paraId="0F6F6BC3" w14:textId="77777777" w:rsidR="00E72805" w:rsidRDefault="00E72805" w:rsidP="00E72805">
      <w:pPr>
        <w:pStyle w:val="Heading4"/>
      </w:pPr>
      <w:r>
        <w:t>Export to Excel? – Toggle Box</w:t>
      </w:r>
    </w:p>
    <w:p w14:paraId="4085E2C5" w14:textId="77777777" w:rsidR="00E72805" w:rsidRPr="00CC767A" w:rsidRDefault="00E72805" w:rsidP="00E72805">
      <w:r>
        <w:t>To export the printed file to an excel document, make sure that the Export to Excel toggle box is checked.</w:t>
      </w:r>
    </w:p>
    <w:p w14:paraId="6B596B9E" w14:textId="77777777" w:rsidR="00E72805" w:rsidRDefault="00E72805" w:rsidP="00E72805">
      <w:pPr>
        <w:pStyle w:val="Heading4"/>
      </w:pPr>
      <w:r>
        <w:t>Auto Run Excel? – Toggle Box</w:t>
      </w:r>
    </w:p>
    <w:p w14:paraId="6082743F" w14:textId="77777777" w:rsidR="00E72805" w:rsidRPr="00CC767A" w:rsidRDefault="00E72805" w:rsidP="00E72805">
      <w:r>
        <w:t>To automatically open the new excel document, make sure that the Auto Run Excel toggle box is checked.</w:t>
      </w:r>
    </w:p>
    <w:p w14:paraId="026F5BC8" w14:textId="3384A705" w:rsidR="00F876E9" w:rsidRDefault="00F876E9" w:rsidP="00F876E9">
      <w:pPr>
        <w:pStyle w:val="Heading2"/>
      </w:pPr>
      <w:bookmarkStart w:id="170" w:name="_Toc43912755"/>
      <w:r>
        <w:lastRenderedPageBreak/>
        <w:t>Job/Est/PO Audit [JR$]</w:t>
      </w:r>
      <w:bookmarkEnd w:id="170"/>
    </w:p>
    <w:p w14:paraId="226AACE2" w14:textId="4B168E1A" w:rsidR="00F876E9" w:rsidRDefault="00F876E9" w:rsidP="00F876E9">
      <w:pPr>
        <w:pStyle w:val="Heading3"/>
      </w:pPr>
      <w:bookmarkStart w:id="171" w:name="_Toc43912756"/>
      <w:r>
        <w:t>Selection Parameters</w:t>
      </w:r>
      <w:bookmarkEnd w:id="171"/>
    </w:p>
    <w:p w14:paraId="3B56562F" w14:textId="1D07A645" w:rsidR="0028209C" w:rsidRPr="0028209C" w:rsidRDefault="0028209C" w:rsidP="0028209C">
      <w:r>
        <w:rPr>
          <w:noProof/>
        </w:rPr>
        <w:drawing>
          <wp:inline distT="0" distB="0" distL="0" distR="0" wp14:anchorId="46256F56" wp14:editId="3E8C077A">
            <wp:extent cx="4572000" cy="7315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731520"/>
                    </a:xfrm>
                    <a:prstGeom prst="rect">
                      <a:avLst/>
                    </a:prstGeom>
                    <a:noFill/>
                    <a:ln>
                      <a:noFill/>
                    </a:ln>
                  </pic:spPr>
                </pic:pic>
              </a:graphicData>
            </a:graphic>
          </wp:inline>
        </w:drawing>
      </w:r>
    </w:p>
    <w:p w14:paraId="418D7645" w14:textId="47ADCEB4" w:rsidR="00E72805" w:rsidRDefault="00E72805" w:rsidP="00E72805">
      <w:pPr>
        <w:pStyle w:val="Heading4"/>
      </w:pPr>
      <w:bookmarkStart w:id="172" w:name="_Hlk43747052"/>
      <w:bookmarkStart w:id="173" w:name="_Hlk43747060"/>
      <w:r>
        <w:t>Beginning Job # / Ending Job #</w:t>
      </w:r>
    </w:p>
    <w:bookmarkEnd w:id="172"/>
    <w:p w14:paraId="3AB852D7" w14:textId="37970233" w:rsidR="00BE59F4" w:rsidRPr="00E5397E" w:rsidRDefault="00BE59F4" w:rsidP="00BE59F4">
      <w:r>
        <w:t>Enter the beginning and ending Job Number to run the audit for.</w:t>
      </w:r>
    </w:p>
    <w:p w14:paraId="6AFF1E7D" w14:textId="73BC7CD9" w:rsidR="00E72805" w:rsidRDefault="00E72805" w:rsidP="00E72805">
      <w:pPr>
        <w:pStyle w:val="Heading4"/>
      </w:pPr>
      <w:r>
        <w:t xml:space="preserve">Beginning Job #: 00 / Ending </w:t>
      </w:r>
      <w:r w:rsidR="007B7C00">
        <w:t>Job #: 00</w:t>
      </w:r>
    </w:p>
    <w:bookmarkEnd w:id="173"/>
    <w:p w14:paraId="1EF7818F" w14:textId="55874D24" w:rsidR="00BE59F4" w:rsidRPr="00E5397E" w:rsidRDefault="00BE59F4" w:rsidP="00BE59F4">
      <w:r>
        <w:t>Enter the beginning and ending Subsequent Job Number to run the audit for.</w:t>
      </w:r>
    </w:p>
    <w:p w14:paraId="01983E30" w14:textId="49825B77" w:rsidR="00F876E9" w:rsidRDefault="00F876E9" w:rsidP="00F876E9">
      <w:pPr>
        <w:pStyle w:val="Heading3"/>
      </w:pPr>
      <w:bookmarkStart w:id="174" w:name="_Toc43912757"/>
      <w:r>
        <w:t>Available and Selected Columns</w:t>
      </w:r>
      <w:bookmarkEnd w:id="174"/>
    </w:p>
    <w:p w14:paraId="28FBB920" w14:textId="25DD84D0" w:rsidR="0028209C" w:rsidRPr="0028209C" w:rsidRDefault="0028209C" w:rsidP="0028209C">
      <w:r>
        <w:rPr>
          <w:noProof/>
        </w:rPr>
        <w:drawing>
          <wp:inline distT="0" distB="0" distL="0" distR="0" wp14:anchorId="48E7BB7A" wp14:editId="24D54C51">
            <wp:extent cx="4536440" cy="1270635"/>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36440" cy="1270635"/>
                    </a:xfrm>
                    <a:prstGeom prst="rect">
                      <a:avLst/>
                    </a:prstGeom>
                    <a:noFill/>
                    <a:ln>
                      <a:noFill/>
                    </a:ln>
                  </pic:spPr>
                </pic:pic>
              </a:graphicData>
            </a:graphic>
          </wp:inline>
        </w:drawing>
      </w:r>
    </w:p>
    <w:p w14:paraId="0115D6C6" w14:textId="77777777" w:rsidR="003538D4" w:rsidRDefault="003538D4" w:rsidP="003538D4">
      <w:pPr>
        <w:pStyle w:val="Heading4"/>
      </w:pPr>
      <w:r>
        <w:t>Available Columns</w:t>
      </w:r>
    </w:p>
    <w:p w14:paraId="3DDD19BC"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663116CA" w14:textId="77777777" w:rsidR="003538D4" w:rsidRDefault="003538D4" w:rsidP="003538D4">
      <w:pPr>
        <w:pStyle w:val="Heading4"/>
      </w:pPr>
      <w:r>
        <w:t>Selected Columns (In Display Order)</w:t>
      </w:r>
    </w:p>
    <w:p w14:paraId="0444325B"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474C80E9" w14:textId="77777777" w:rsidR="003538D4" w:rsidRDefault="003538D4" w:rsidP="003538D4">
      <w:pPr>
        <w:pStyle w:val="Heading4"/>
      </w:pPr>
      <w:r>
        <w:t>Default</w:t>
      </w:r>
    </w:p>
    <w:p w14:paraId="5CFA38CB"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661AEE6" w14:textId="77777777" w:rsidR="003538D4" w:rsidRDefault="003538D4" w:rsidP="003538D4">
      <w:pPr>
        <w:pStyle w:val="Heading4"/>
      </w:pPr>
      <w:r>
        <w:t>Add &gt;&gt;</w:t>
      </w:r>
    </w:p>
    <w:p w14:paraId="6C7F574A"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C449263" w14:textId="77777777" w:rsidR="003538D4" w:rsidRDefault="003538D4" w:rsidP="003538D4">
      <w:pPr>
        <w:pStyle w:val="Heading4"/>
      </w:pPr>
      <w:r>
        <w:t>&lt;&lt; Remove</w:t>
      </w:r>
    </w:p>
    <w:p w14:paraId="1DB0DE5F"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54FA679" w14:textId="77777777" w:rsidR="003538D4" w:rsidRDefault="003538D4" w:rsidP="003538D4">
      <w:pPr>
        <w:pStyle w:val="Heading4"/>
      </w:pPr>
      <w:r>
        <w:t>Move Up</w:t>
      </w:r>
    </w:p>
    <w:p w14:paraId="7BB24021"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0531978" w14:textId="77777777" w:rsidR="003538D4" w:rsidRDefault="003538D4" w:rsidP="003538D4">
      <w:pPr>
        <w:pStyle w:val="Heading4"/>
      </w:pPr>
      <w:r>
        <w:lastRenderedPageBreak/>
        <w:t>Move Down</w:t>
      </w:r>
    </w:p>
    <w:p w14:paraId="0F04BE3A"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E9E9886" w14:textId="5BF9D2BF" w:rsidR="00F876E9" w:rsidRDefault="00F876E9" w:rsidP="00F876E9">
      <w:pPr>
        <w:pStyle w:val="Heading3"/>
      </w:pPr>
      <w:bookmarkStart w:id="175" w:name="_Toc43912758"/>
      <w:r>
        <w:t>Output Destination</w:t>
      </w:r>
      <w:bookmarkEnd w:id="175"/>
    </w:p>
    <w:p w14:paraId="1A16C63A" w14:textId="60712232" w:rsidR="0028209C" w:rsidRPr="0028209C" w:rsidRDefault="0028209C" w:rsidP="0028209C">
      <w:r>
        <w:rPr>
          <w:noProof/>
        </w:rPr>
        <w:drawing>
          <wp:inline distT="0" distB="0" distL="0" distR="0" wp14:anchorId="749B2F86" wp14:editId="3A1C0824">
            <wp:extent cx="4536440" cy="1650365"/>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36440" cy="1650365"/>
                    </a:xfrm>
                    <a:prstGeom prst="rect">
                      <a:avLst/>
                    </a:prstGeom>
                    <a:noFill/>
                    <a:ln>
                      <a:noFill/>
                    </a:ln>
                  </pic:spPr>
                </pic:pic>
              </a:graphicData>
            </a:graphic>
          </wp:inline>
        </w:drawing>
      </w:r>
    </w:p>
    <w:p w14:paraId="6393F5B8" w14:textId="77777777" w:rsidR="00E72805" w:rsidRDefault="00E72805" w:rsidP="00E72805">
      <w:pPr>
        <w:pStyle w:val="Heading4"/>
      </w:pPr>
      <w:r>
        <w:t>Destination Choice</w:t>
      </w:r>
    </w:p>
    <w:p w14:paraId="3E4676E6" w14:textId="77777777" w:rsidR="00E72805" w:rsidRPr="00144B20" w:rsidRDefault="00E72805" w:rsidP="00E72805">
      <w:r>
        <w:t>To choose the destination where the document should be printed, please make sure that desired output destination choice bubble is toggled.</w:t>
      </w:r>
    </w:p>
    <w:p w14:paraId="304C3457" w14:textId="77777777" w:rsidR="00E72805" w:rsidRDefault="00E72805" w:rsidP="00E72805">
      <w:pPr>
        <w:pStyle w:val="Heading4"/>
      </w:pPr>
      <w:r>
        <w:t>Layout Choice</w:t>
      </w:r>
    </w:p>
    <w:p w14:paraId="7680BED3" w14:textId="77777777" w:rsidR="00E72805" w:rsidRPr="00144B20" w:rsidRDefault="00E72805" w:rsidP="00E72805">
      <w:r>
        <w:t>To choose the preferred layout of Landscape vs. Portrait, please make sure the desired option choice bubbled is toggled.</w:t>
      </w:r>
    </w:p>
    <w:p w14:paraId="4425A0F5" w14:textId="77777777" w:rsidR="00E72805" w:rsidRDefault="00E72805" w:rsidP="00E72805">
      <w:pPr>
        <w:pStyle w:val="Heading4"/>
      </w:pPr>
      <w:r>
        <w:t>Lines Per Page</w:t>
      </w:r>
    </w:p>
    <w:p w14:paraId="729CBE07" w14:textId="77777777" w:rsidR="00E72805" w:rsidRPr="00144B20" w:rsidRDefault="00E72805" w:rsidP="00E72805">
      <w:r w:rsidRPr="00211A1F">
        <w:t>Lines per page on the report when printing.</w:t>
      </w:r>
    </w:p>
    <w:p w14:paraId="02330962" w14:textId="77777777" w:rsidR="00E72805" w:rsidRDefault="00E72805" w:rsidP="00E72805">
      <w:pPr>
        <w:pStyle w:val="Heading4"/>
      </w:pPr>
      <w:r>
        <w:t>Font</w:t>
      </w:r>
    </w:p>
    <w:p w14:paraId="7AFBAB5F"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23EA5340" w14:textId="77777777" w:rsidR="00E72805" w:rsidRDefault="00E72805" w:rsidP="00E72805">
      <w:pPr>
        <w:pStyle w:val="Heading4"/>
      </w:pPr>
      <w:r>
        <w:t>Show Parameters? – Toggle Box</w:t>
      </w:r>
    </w:p>
    <w:p w14:paraId="6F8892D7" w14:textId="77777777" w:rsidR="00E72805" w:rsidRDefault="00E72805" w:rsidP="00E72805">
      <w:r>
        <w:t>To show parameters, make sure that the toggle box is ‘ticked’ with a checkmark.</w:t>
      </w:r>
    </w:p>
    <w:p w14:paraId="65764514" w14:textId="77777777" w:rsidR="00E72805" w:rsidRDefault="00E72805" w:rsidP="00E72805">
      <w:pPr>
        <w:pStyle w:val="Heading4"/>
      </w:pPr>
      <w:r>
        <w:t>Export to Excel? – Toggle Box</w:t>
      </w:r>
    </w:p>
    <w:p w14:paraId="0544FD97" w14:textId="77777777" w:rsidR="00E72805" w:rsidRPr="00CC767A" w:rsidRDefault="00E72805" w:rsidP="00E72805">
      <w:r>
        <w:t>To export the printed file to an excel document, make sure that the Export to Excel toggle box is checked.</w:t>
      </w:r>
    </w:p>
    <w:p w14:paraId="42C13DDB" w14:textId="77777777" w:rsidR="00E72805" w:rsidRDefault="00E72805" w:rsidP="00E72805">
      <w:pPr>
        <w:pStyle w:val="Heading4"/>
      </w:pPr>
      <w:r>
        <w:t>Auto Run Excel? – Toggle Box</w:t>
      </w:r>
    </w:p>
    <w:p w14:paraId="0A6ED6A6" w14:textId="77777777" w:rsidR="00E72805" w:rsidRPr="00CC767A" w:rsidRDefault="00E72805" w:rsidP="00E72805">
      <w:r>
        <w:t>To automatically open the new excel document, make sure that the Auto Run Excel toggle box is checked.</w:t>
      </w:r>
    </w:p>
    <w:p w14:paraId="592D5AD8" w14:textId="77777777" w:rsidR="00E72805" w:rsidRDefault="00E72805" w:rsidP="00E72805">
      <w:pPr>
        <w:pStyle w:val="Heading4"/>
      </w:pPr>
      <w:r>
        <w:t>If Yes, File Name</w:t>
      </w:r>
    </w:p>
    <w:p w14:paraId="3C0307AE" w14:textId="77777777" w:rsidR="00E72805" w:rsidRDefault="00E72805" w:rsidP="00E72805">
      <w:r>
        <w:t>If exporting the file to Excel, enter the desired file name.</w:t>
      </w:r>
    </w:p>
    <w:p w14:paraId="7C0A7FFD" w14:textId="5718D393" w:rsidR="007E4D72" w:rsidRDefault="00F876E9" w:rsidP="007E4D72">
      <w:pPr>
        <w:pStyle w:val="Heading1"/>
        <w:rPr>
          <w:b/>
          <w:bCs/>
        </w:rPr>
      </w:pPr>
      <w:bookmarkStart w:id="176" w:name="_Toc43912759"/>
      <w:r>
        <w:rPr>
          <w:b/>
          <w:bCs/>
        </w:rPr>
        <w:lastRenderedPageBreak/>
        <w:t>Lists More Reports</w:t>
      </w:r>
      <w:r w:rsidR="007E4D72">
        <w:rPr>
          <w:b/>
          <w:bCs/>
        </w:rPr>
        <w:t xml:space="preserve"> [JL]</w:t>
      </w:r>
      <w:bookmarkEnd w:id="176"/>
    </w:p>
    <w:p w14:paraId="39DCFA62" w14:textId="02E695E8" w:rsidR="007E4D72" w:rsidRDefault="00F876E9" w:rsidP="007E4D72">
      <w:pPr>
        <w:pStyle w:val="Heading2"/>
      </w:pPr>
      <w:bookmarkStart w:id="177" w:name="_Toc43912760"/>
      <w:r>
        <w:t>Jobs Due Tracking [JL1]</w:t>
      </w:r>
      <w:bookmarkEnd w:id="177"/>
    </w:p>
    <w:p w14:paraId="00291C1F" w14:textId="7E5E5338" w:rsidR="00D73029" w:rsidRDefault="00D73029" w:rsidP="00D73029">
      <w:pPr>
        <w:pStyle w:val="Heading3"/>
      </w:pPr>
      <w:bookmarkStart w:id="178" w:name="_Toc43912761"/>
      <w:r>
        <w:t>Selection Parameters</w:t>
      </w:r>
      <w:bookmarkEnd w:id="178"/>
    </w:p>
    <w:p w14:paraId="03AB85B5" w14:textId="69A79543" w:rsidR="0028209C" w:rsidRDefault="0028209C" w:rsidP="0028209C">
      <w:r>
        <w:rPr>
          <w:noProof/>
        </w:rPr>
        <w:drawing>
          <wp:inline distT="0" distB="0" distL="0" distR="0" wp14:anchorId="630A9448" wp14:editId="440C2DF1">
            <wp:extent cx="4524375" cy="144907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24375" cy="1449070"/>
                    </a:xfrm>
                    <a:prstGeom prst="rect">
                      <a:avLst/>
                    </a:prstGeom>
                    <a:noFill/>
                    <a:ln>
                      <a:noFill/>
                    </a:ln>
                  </pic:spPr>
                </pic:pic>
              </a:graphicData>
            </a:graphic>
          </wp:inline>
        </w:drawing>
      </w:r>
    </w:p>
    <w:p w14:paraId="5D162971" w14:textId="2EED1144" w:rsidR="007B7C00" w:rsidRDefault="007B7C00" w:rsidP="007B7C00">
      <w:pPr>
        <w:pStyle w:val="Heading4"/>
      </w:pPr>
      <w:r>
        <w:t>Through Date</w:t>
      </w:r>
    </w:p>
    <w:p w14:paraId="57BC38E4" w14:textId="633D6649" w:rsidR="004A1C3F" w:rsidRPr="004A1C3F" w:rsidRDefault="008F50B4" w:rsidP="004A1C3F">
      <w:r>
        <w:t>In this field, the user may enter a date to end the report. All jobs within the subsequent parameters up to this date will print to the report.</w:t>
      </w:r>
    </w:p>
    <w:p w14:paraId="73881E53" w14:textId="6ADF5ED6" w:rsidR="007B7C00" w:rsidRDefault="007B7C00" w:rsidP="007B7C00">
      <w:pPr>
        <w:pStyle w:val="Heading4"/>
      </w:pPr>
      <w:r>
        <w:t>Beginning Customer / Ending Customer</w:t>
      </w:r>
    </w:p>
    <w:p w14:paraId="00D9017A" w14:textId="15449A46" w:rsidR="00637C13" w:rsidRPr="00E5397E" w:rsidRDefault="00637C13" w:rsidP="00637C13">
      <w:r>
        <w:t>Enter the beginning and ending Customer to run the report for.</w:t>
      </w:r>
    </w:p>
    <w:p w14:paraId="4747BA6C" w14:textId="1F2D8D0B" w:rsidR="007B7C00" w:rsidRDefault="007B7C00" w:rsidP="007B7C00">
      <w:pPr>
        <w:pStyle w:val="Heading4"/>
      </w:pPr>
      <w:r>
        <w:t>Beginning Job # / Ending Job #</w:t>
      </w:r>
    </w:p>
    <w:p w14:paraId="6980C878" w14:textId="0BD192D2" w:rsidR="00637C13" w:rsidRPr="00E5397E" w:rsidRDefault="00637C13" w:rsidP="00637C13">
      <w:r>
        <w:t>Enter the beginning and ending Job Number to run the report for.</w:t>
      </w:r>
    </w:p>
    <w:p w14:paraId="25C78B7E" w14:textId="605692E5" w:rsidR="007B7C00" w:rsidRDefault="007B7C00" w:rsidP="007B7C00">
      <w:pPr>
        <w:pStyle w:val="Heading4"/>
      </w:pPr>
      <w:r>
        <w:t>Beginning Job #: 00 / Ending Job #: 00</w:t>
      </w:r>
    </w:p>
    <w:p w14:paraId="2F787826" w14:textId="1AD1FEAB" w:rsidR="00637C13" w:rsidRPr="00E5397E" w:rsidRDefault="00637C13" w:rsidP="00637C13">
      <w:r>
        <w:t>Enter the beginning and ending Subsequent Job Number to run the report for.</w:t>
      </w:r>
    </w:p>
    <w:p w14:paraId="44287BAC" w14:textId="77BFA0CA" w:rsidR="00D73029" w:rsidRDefault="007B7C00" w:rsidP="007B7C00">
      <w:pPr>
        <w:pStyle w:val="Heading4"/>
      </w:pPr>
      <w:r>
        <w:t>Industry? Folding – Toggle Box</w:t>
      </w:r>
    </w:p>
    <w:p w14:paraId="42825F0C" w14:textId="62DE2611" w:rsidR="00934144" w:rsidRDefault="00934144" w:rsidP="00934144">
      <w:r>
        <w:t>To include Folding boxes in the tracking report, make sure that the Folding toggle box is checked.</w:t>
      </w:r>
    </w:p>
    <w:p w14:paraId="397E0A52" w14:textId="44C4FC34" w:rsidR="007B7C00" w:rsidRDefault="007B7C00" w:rsidP="007B7C00">
      <w:pPr>
        <w:pStyle w:val="Heading4"/>
      </w:pPr>
      <w:r>
        <w:t>Industry? Corrugated – Toggle Box</w:t>
      </w:r>
    </w:p>
    <w:p w14:paraId="55B46EA3" w14:textId="10B6A99C" w:rsidR="00934144" w:rsidRDefault="00934144" w:rsidP="00934144">
      <w:r>
        <w:t>To include Corrugated boxes in the tracking report, make sure that the Corrugated toggle box is checked.</w:t>
      </w:r>
    </w:p>
    <w:p w14:paraId="4A95855C" w14:textId="4DA75A65" w:rsidR="0030251A" w:rsidRDefault="0030251A" w:rsidP="00934144"/>
    <w:p w14:paraId="2843A1DF" w14:textId="0C90F1FE" w:rsidR="0030251A" w:rsidRDefault="0030251A" w:rsidP="00934144"/>
    <w:p w14:paraId="2FA05672" w14:textId="0C4C9EC4" w:rsidR="0030251A" w:rsidRDefault="0030251A" w:rsidP="00934144"/>
    <w:p w14:paraId="72736B7D" w14:textId="23AF230E" w:rsidR="0030251A" w:rsidRDefault="0030251A" w:rsidP="00934144"/>
    <w:p w14:paraId="10E09998" w14:textId="77777777" w:rsidR="0030251A" w:rsidRDefault="0030251A" w:rsidP="00934144"/>
    <w:p w14:paraId="601D47FB" w14:textId="3D90CB2B" w:rsidR="00D73029" w:rsidRDefault="00D73029" w:rsidP="00D73029">
      <w:pPr>
        <w:pStyle w:val="Heading3"/>
      </w:pPr>
      <w:bookmarkStart w:id="179" w:name="_Toc43912762"/>
      <w:r>
        <w:lastRenderedPageBreak/>
        <w:t>Available and Selected Columns</w:t>
      </w:r>
      <w:bookmarkEnd w:id="179"/>
    </w:p>
    <w:p w14:paraId="76CF00CB" w14:textId="57489934" w:rsidR="0028209C" w:rsidRPr="0028209C" w:rsidRDefault="0028209C" w:rsidP="0028209C">
      <w:r>
        <w:rPr>
          <w:noProof/>
        </w:rPr>
        <w:drawing>
          <wp:inline distT="0" distB="0" distL="0" distR="0" wp14:anchorId="3B435157" wp14:editId="7929E524">
            <wp:extent cx="4524375" cy="1270635"/>
            <wp:effectExtent l="0" t="0" r="9525" b="57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4375" cy="1270635"/>
                    </a:xfrm>
                    <a:prstGeom prst="rect">
                      <a:avLst/>
                    </a:prstGeom>
                    <a:noFill/>
                    <a:ln>
                      <a:noFill/>
                    </a:ln>
                  </pic:spPr>
                </pic:pic>
              </a:graphicData>
            </a:graphic>
          </wp:inline>
        </w:drawing>
      </w:r>
    </w:p>
    <w:p w14:paraId="4E2FDF5B" w14:textId="77777777" w:rsidR="003538D4" w:rsidRDefault="003538D4" w:rsidP="003538D4">
      <w:pPr>
        <w:pStyle w:val="Heading4"/>
      </w:pPr>
      <w:r>
        <w:t>Available Columns</w:t>
      </w:r>
    </w:p>
    <w:p w14:paraId="1D98891E"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7FD0FC51" w14:textId="77777777" w:rsidR="003538D4" w:rsidRDefault="003538D4" w:rsidP="003538D4">
      <w:pPr>
        <w:pStyle w:val="Heading4"/>
      </w:pPr>
      <w:r>
        <w:t>Selected Columns (In Display Order)</w:t>
      </w:r>
    </w:p>
    <w:p w14:paraId="0F6CA704"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564FF408" w14:textId="77777777" w:rsidR="003538D4" w:rsidRDefault="003538D4" w:rsidP="003538D4">
      <w:pPr>
        <w:pStyle w:val="Heading4"/>
      </w:pPr>
      <w:r>
        <w:t>Default</w:t>
      </w:r>
    </w:p>
    <w:p w14:paraId="5451BDDB"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EED6A6D" w14:textId="77777777" w:rsidR="003538D4" w:rsidRDefault="003538D4" w:rsidP="003538D4">
      <w:pPr>
        <w:pStyle w:val="Heading4"/>
      </w:pPr>
      <w:r>
        <w:t>Add &gt;&gt;</w:t>
      </w:r>
    </w:p>
    <w:p w14:paraId="5518B8B4"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072BAD1" w14:textId="77777777" w:rsidR="003538D4" w:rsidRDefault="003538D4" w:rsidP="003538D4">
      <w:pPr>
        <w:pStyle w:val="Heading4"/>
      </w:pPr>
      <w:r>
        <w:t>&lt;&lt; Remove</w:t>
      </w:r>
    </w:p>
    <w:p w14:paraId="3C75AD35"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9829676" w14:textId="77777777" w:rsidR="003538D4" w:rsidRDefault="003538D4" w:rsidP="003538D4">
      <w:pPr>
        <w:pStyle w:val="Heading4"/>
      </w:pPr>
      <w:r>
        <w:t>Move Up</w:t>
      </w:r>
    </w:p>
    <w:p w14:paraId="71D2D5ED"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065D39E" w14:textId="77777777" w:rsidR="003538D4" w:rsidRDefault="003538D4" w:rsidP="003538D4">
      <w:pPr>
        <w:pStyle w:val="Heading4"/>
      </w:pPr>
      <w:r>
        <w:t>Move Down</w:t>
      </w:r>
    </w:p>
    <w:p w14:paraId="1D742B3E" w14:textId="0AAC6908"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345FDE6" w14:textId="77777777" w:rsidR="0030251A" w:rsidRDefault="0030251A" w:rsidP="003538D4"/>
    <w:p w14:paraId="098879EE" w14:textId="2C20F375" w:rsidR="00D73029" w:rsidRDefault="00D73029" w:rsidP="00D73029">
      <w:pPr>
        <w:pStyle w:val="Heading3"/>
      </w:pPr>
      <w:bookmarkStart w:id="180" w:name="_Toc43912763"/>
      <w:r>
        <w:lastRenderedPageBreak/>
        <w:t>Output Destination</w:t>
      </w:r>
      <w:bookmarkEnd w:id="180"/>
    </w:p>
    <w:p w14:paraId="0728A6B9" w14:textId="53B94E96" w:rsidR="0028209C" w:rsidRPr="0028209C" w:rsidRDefault="0028209C" w:rsidP="0028209C">
      <w:r>
        <w:rPr>
          <w:noProof/>
        </w:rPr>
        <w:drawing>
          <wp:inline distT="0" distB="0" distL="0" distR="0" wp14:anchorId="609DB588" wp14:editId="0A394FDC">
            <wp:extent cx="4524375" cy="1567815"/>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24375" cy="1567815"/>
                    </a:xfrm>
                    <a:prstGeom prst="rect">
                      <a:avLst/>
                    </a:prstGeom>
                    <a:noFill/>
                    <a:ln>
                      <a:noFill/>
                    </a:ln>
                  </pic:spPr>
                </pic:pic>
              </a:graphicData>
            </a:graphic>
          </wp:inline>
        </w:drawing>
      </w:r>
    </w:p>
    <w:p w14:paraId="294156A1" w14:textId="77777777" w:rsidR="00E72805" w:rsidRDefault="00E72805" w:rsidP="00E72805">
      <w:pPr>
        <w:pStyle w:val="Heading4"/>
      </w:pPr>
      <w:r>
        <w:t>Destination Choice</w:t>
      </w:r>
    </w:p>
    <w:p w14:paraId="4AA52AD7" w14:textId="77777777" w:rsidR="00E72805" w:rsidRPr="00144B20" w:rsidRDefault="00E72805" w:rsidP="00E72805">
      <w:r>
        <w:t>To choose the destination where the document should be printed, please make sure that desired output destination choice bubble is toggled.</w:t>
      </w:r>
    </w:p>
    <w:p w14:paraId="3D695777" w14:textId="77777777" w:rsidR="00E72805" w:rsidRDefault="00E72805" w:rsidP="00E72805">
      <w:pPr>
        <w:pStyle w:val="Heading4"/>
      </w:pPr>
      <w:r>
        <w:t>Layout Choice</w:t>
      </w:r>
    </w:p>
    <w:p w14:paraId="0D4D5683" w14:textId="77777777" w:rsidR="00E72805" w:rsidRPr="00144B20" w:rsidRDefault="00E72805" w:rsidP="00E72805">
      <w:r>
        <w:t>To choose the preferred layout of Landscape vs. Portrait, please make sure the desired option choice bubbled is toggled.</w:t>
      </w:r>
    </w:p>
    <w:p w14:paraId="6AFC90BE" w14:textId="77777777" w:rsidR="00E72805" w:rsidRDefault="00E72805" w:rsidP="00E72805">
      <w:pPr>
        <w:pStyle w:val="Heading4"/>
      </w:pPr>
      <w:r>
        <w:t>Lines Per Page</w:t>
      </w:r>
    </w:p>
    <w:p w14:paraId="7649A8DB" w14:textId="77777777" w:rsidR="00E72805" w:rsidRPr="00144B20" w:rsidRDefault="00E72805" w:rsidP="00E72805">
      <w:r w:rsidRPr="00211A1F">
        <w:t>Lines per page on the report when printing.</w:t>
      </w:r>
    </w:p>
    <w:p w14:paraId="02DFBFB1" w14:textId="77777777" w:rsidR="00E72805" w:rsidRDefault="00E72805" w:rsidP="00E72805">
      <w:pPr>
        <w:pStyle w:val="Heading4"/>
      </w:pPr>
      <w:r>
        <w:t>Font</w:t>
      </w:r>
    </w:p>
    <w:p w14:paraId="5CC98C97"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3B236BE7" w14:textId="77777777" w:rsidR="00E72805" w:rsidRDefault="00E72805" w:rsidP="00E72805">
      <w:pPr>
        <w:pStyle w:val="Heading4"/>
      </w:pPr>
      <w:r>
        <w:t>Show Parameters? – Toggle Box</w:t>
      </w:r>
    </w:p>
    <w:p w14:paraId="58EF4EBD" w14:textId="77777777" w:rsidR="00E72805" w:rsidRDefault="00E72805" w:rsidP="00E72805">
      <w:r>
        <w:t>To show parameters, make sure that the toggle box is ‘ticked’ with a checkmark.</w:t>
      </w:r>
    </w:p>
    <w:p w14:paraId="6FAC8FFC" w14:textId="77777777" w:rsidR="00E72805" w:rsidRDefault="00E72805" w:rsidP="00E72805">
      <w:pPr>
        <w:pStyle w:val="Heading4"/>
      </w:pPr>
      <w:r>
        <w:t>Export to Excel? – Toggle Box</w:t>
      </w:r>
    </w:p>
    <w:p w14:paraId="4A1CA2E5" w14:textId="77777777" w:rsidR="00E72805" w:rsidRPr="00CC767A" w:rsidRDefault="00E72805" w:rsidP="00E72805">
      <w:r>
        <w:t>To export the printed file to an excel document, make sure that the Export to Excel toggle box is checked.</w:t>
      </w:r>
    </w:p>
    <w:p w14:paraId="47A1F7D8" w14:textId="77777777" w:rsidR="00E72805" w:rsidRDefault="00E72805" w:rsidP="00E72805">
      <w:pPr>
        <w:pStyle w:val="Heading4"/>
      </w:pPr>
      <w:r>
        <w:t>Auto Run Excel? – Toggle Box</w:t>
      </w:r>
    </w:p>
    <w:p w14:paraId="2BADEC57" w14:textId="77777777" w:rsidR="00E72805" w:rsidRPr="00CC767A" w:rsidRDefault="00E72805" w:rsidP="00E72805">
      <w:r>
        <w:t>To automatically open the new excel document, make sure that the Auto Run Excel toggle box is checked.</w:t>
      </w:r>
    </w:p>
    <w:p w14:paraId="4A509B66" w14:textId="77777777" w:rsidR="00E72805" w:rsidRDefault="00E72805" w:rsidP="00E72805">
      <w:pPr>
        <w:pStyle w:val="Heading4"/>
      </w:pPr>
      <w:r>
        <w:t>If Yes, File Name</w:t>
      </w:r>
    </w:p>
    <w:p w14:paraId="11667113" w14:textId="178DA018" w:rsidR="00E72805" w:rsidRDefault="00E72805" w:rsidP="00E72805">
      <w:r>
        <w:t>If exporting the file to Excel, enter the desired file name.</w:t>
      </w:r>
    </w:p>
    <w:p w14:paraId="2F437929" w14:textId="2ECD9BA8" w:rsidR="0030251A" w:rsidRDefault="0030251A" w:rsidP="00E72805"/>
    <w:p w14:paraId="20D94C6E" w14:textId="77777777" w:rsidR="0030251A" w:rsidRDefault="0030251A" w:rsidP="00E72805"/>
    <w:p w14:paraId="24B2DF13" w14:textId="4CC8C8FE" w:rsidR="00F876E9" w:rsidRDefault="00F876E9" w:rsidP="00F876E9">
      <w:pPr>
        <w:pStyle w:val="Heading2"/>
      </w:pPr>
      <w:bookmarkStart w:id="181" w:name="_Toc43912764"/>
      <w:r>
        <w:lastRenderedPageBreak/>
        <w:t>Open Jobs Backlog Report [JL2]</w:t>
      </w:r>
      <w:bookmarkEnd w:id="181"/>
    </w:p>
    <w:p w14:paraId="6802D640" w14:textId="657A27D9" w:rsidR="00D73029" w:rsidRDefault="00D73029" w:rsidP="00D73029">
      <w:pPr>
        <w:pStyle w:val="Heading3"/>
      </w:pPr>
      <w:bookmarkStart w:id="182" w:name="_Toc43912765"/>
      <w:r>
        <w:t>Selection Parameters</w:t>
      </w:r>
      <w:bookmarkEnd w:id="182"/>
    </w:p>
    <w:p w14:paraId="1A578F4B" w14:textId="3C83BF18" w:rsidR="0028209C" w:rsidRPr="0028209C" w:rsidRDefault="0028209C" w:rsidP="0028209C">
      <w:r>
        <w:rPr>
          <w:noProof/>
        </w:rPr>
        <w:drawing>
          <wp:inline distT="0" distB="0" distL="0" distR="0" wp14:anchorId="4D3F64B5" wp14:editId="0E8918A9">
            <wp:extent cx="4619625" cy="937895"/>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19625" cy="937895"/>
                    </a:xfrm>
                    <a:prstGeom prst="rect">
                      <a:avLst/>
                    </a:prstGeom>
                    <a:noFill/>
                    <a:ln>
                      <a:noFill/>
                    </a:ln>
                  </pic:spPr>
                </pic:pic>
              </a:graphicData>
            </a:graphic>
          </wp:inline>
        </w:drawing>
      </w:r>
    </w:p>
    <w:p w14:paraId="570590BD" w14:textId="747F530A" w:rsidR="007B7C00" w:rsidRDefault="007B7C00" w:rsidP="007B7C00">
      <w:pPr>
        <w:pStyle w:val="Heading4"/>
      </w:pPr>
      <w:r>
        <w:t>Beginning Department / Ending Department</w:t>
      </w:r>
    </w:p>
    <w:p w14:paraId="1BCD65E5" w14:textId="0B03C914" w:rsidR="00637C13" w:rsidRPr="00E5397E" w:rsidRDefault="00637C13" w:rsidP="00637C13">
      <w:r>
        <w:t>Enter the beginning and ending Department to run the report for.</w:t>
      </w:r>
    </w:p>
    <w:p w14:paraId="0B8E7C21" w14:textId="7B03177D" w:rsidR="007B7C00" w:rsidRDefault="007B7C00" w:rsidP="007B7C00">
      <w:pPr>
        <w:pStyle w:val="Heading4"/>
      </w:pPr>
      <w:r>
        <w:t>Beginning Machine / Ending Machine</w:t>
      </w:r>
    </w:p>
    <w:p w14:paraId="47BCE492" w14:textId="1AF33F88" w:rsidR="00637C13" w:rsidRPr="00E5397E" w:rsidRDefault="00637C13" w:rsidP="00637C13">
      <w:r>
        <w:t>Enter the beginning and ending Machine to run the report for.</w:t>
      </w:r>
    </w:p>
    <w:p w14:paraId="347468AC" w14:textId="45DEE3EB" w:rsidR="00D73029" w:rsidRDefault="00D73029" w:rsidP="00D73029">
      <w:pPr>
        <w:pStyle w:val="Heading3"/>
      </w:pPr>
      <w:bookmarkStart w:id="183" w:name="_Toc43912766"/>
      <w:r>
        <w:t>Available and Selected Columns</w:t>
      </w:r>
      <w:bookmarkEnd w:id="183"/>
    </w:p>
    <w:p w14:paraId="12DA8DAF" w14:textId="7A23B97D" w:rsidR="0028209C" w:rsidRPr="0028209C" w:rsidRDefault="0028209C" w:rsidP="0028209C">
      <w:r>
        <w:rPr>
          <w:noProof/>
        </w:rPr>
        <w:drawing>
          <wp:inline distT="0" distB="0" distL="0" distR="0" wp14:anchorId="15392055" wp14:editId="188D2727">
            <wp:extent cx="4619625" cy="122301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19625" cy="1223010"/>
                    </a:xfrm>
                    <a:prstGeom prst="rect">
                      <a:avLst/>
                    </a:prstGeom>
                    <a:noFill/>
                    <a:ln>
                      <a:noFill/>
                    </a:ln>
                  </pic:spPr>
                </pic:pic>
              </a:graphicData>
            </a:graphic>
          </wp:inline>
        </w:drawing>
      </w:r>
    </w:p>
    <w:p w14:paraId="21EC42AF" w14:textId="77777777" w:rsidR="003538D4" w:rsidRDefault="003538D4" w:rsidP="003538D4">
      <w:pPr>
        <w:pStyle w:val="Heading4"/>
      </w:pPr>
      <w:r>
        <w:t>Available Columns</w:t>
      </w:r>
    </w:p>
    <w:p w14:paraId="7FC6F2BC"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0E5B1B39" w14:textId="77777777" w:rsidR="003538D4" w:rsidRDefault="003538D4" w:rsidP="003538D4">
      <w:pPr>
        <w:pStyle w:val="Heading4"/>
      </w:pPr>
      <w:r>
        <w:t>Selected Columns (In Display Order)</w:t>
      </w:r>
    </w:p>
    <w:p w14:paraId="5830162C"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47CF863A" w14:textId="77777777" w:rsidR="003538D4" w:rsidRDefault="003538D4" w:rsidP="003538D4">
      <w:pPr>
        <w:pStyle w:val="Heading4"/>
      </w:pPr>
      <w:r>
        <w:t>Default</w:t>
      </w:r>
    </w:p>
    <w:p w14:paraId="7F5D3CA7"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6ECCDDA" w14:textId="77777777" w:rsidR="003538D4" w:rsidRDefault="003538D4" w:rsidP="003538D4">
      <w:pPr>
        <w:pStyle w:val="Heading4"/>
      </w:pPr>
      <w:r>
        <w:t>Add &gt;&gt;</w:t>
      </w:r>
    </w:p>
    <w:p w14:paraId="35A1EF59"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0680A4B" w14:textId="77777777" w:rsidR="003538D4" w:rsidRDefault="003538D4" w:rsidP="003538D4">
      <w:pPr>
        <w:pStyle w:val="Heading4"/>
      </w:pPr>
      <w:r>
        <w:t>&lt;&lt; Remove</w:t>
      </w:r>
    </w:p>
    <w:p w14:paraId="525F945F"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7CBD209" w14:textId="77777777" w:rsidR="003538D4" w:rsidRDefault="003538D4" w:rsidP="003538D4">
      <w:pPr>
        <w:pStyle w:val="Heading4"/>
      </w:pPr>
      <w:r>
        <w:t>Move Up</w:t>
      </w:r>
    </w:p>
    <w:p w14:paraId="21456EB9"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FB585AC" w14:textId="77777777" w:rsidR="003538D4" w:rsidRDefault="003538D4" w:rsidP="003538D4">
      <w:pPr>
        <w:pStyle w:val="Heading4"/>
      </w:pPr>
      <w:r>
        <w:lastRenderedPageBreak/>
        <w:t>Move Down</w:t>
      </w:r>
    </w:p>
    <w:p w14:paraId="71D608D9"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C6DE58E" w14:textId="76BF5491" w:rsidR="00D73029" w:rsidRDefault="00D73029" w:rsidP="00D73029">
      <w:pPr>
        <w:pStyle w:val="Heading3"/>
      </w:pPr>
      <w:bookmarkStart w:id="184" w:name="_Toc43912767"/>
      <w:r>
        <w:t>Output Destination</w:t>
      </w:r>
      <w:bookmarkEnd w:id="184"/>
    </w:p>
    <w:p w14:paraId="251C330B" w14:textId="5742BAB2" w:rsidR="0028209C" w:rsidRPr="0028209C" w:rsidRDefault="0028209C" w:rsidP="0028209C">
      <w:r>
        <w:rPr>
          <w:noProof/>
        </w:rPr>
        <w:drawing>
          <wp:inline distT="0" distB="0" distL="0" distR="0" wp14:anchorId="2DC73E1A" wp14:editId="2A7B4CEC">
            <wp:extent cx="4619625" cy="1710055"/>
            <wp:effectExtent l="0" t="0" r="9525"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19625" cy="1710055"/>
                    </a:xfrm>
                    <a:prstGeom prst="rect">
                      <a:avLst/>
                    </a:prstGeom>
                    <a:noFill/>
                    <a:ln>
                      <a:noFill/>
                    </a:ln>
                  </pic:spPr>
                </pic:pic>
              </a:graphicData>
            </a:graphic>
          </wp:inline>
        </w:drawing>
      </w:r>
    </w:p>
    <w:p w14:paraId="2D9FEAD8" w14:textId="77777777" w:rsidR="00E72805" w:rsidRDefault="00E72805" w:rsidP="00E72805">
      <w:pPr>
        <w:pStyle w:val="Heading4"/>
      </w:pPr>
      <w:r>
        <w:t>Destination Choice</w:t>
      </w:r>
    </w:p>
    <w:p w14:paraId="6B012C98" w14:textId="77777777" w:rsidR="00E72805" w:rsidRPr="00144B20" w:rsidRDefault="00E72805" w:rsidP="00E72805">
      <w:r>
        <w:t>To choose the destination where the document should be printed, please make sure that desired output destination choice bubble is toggled.</w:t>
      </w:r>
    </w:p>
    <w:p w14:paraId="2718B20A" w14:textId="77777777" w:rsidR="00E72805" w:rsidRDefault="00E72805" w:rsidP="00E72805">
      <w:pPr>
        <w:pStyle w:val="Heading4"/>
      </w:pPr>
      <w:r>
        <w:t>Layout Choice</w:t>
      </w:r>
    </w:p>
    <w:p w14:paraId="7972F5FB" w14:textId="77777777" w:rsidR="00E72805" w:rsidRPr="00144B20" w:rsidRDefault="00E72805" w:rsidP="00E72805">
      <w:r>
        <w:t>To choose the preferred layout of Landscape vs. Portrait, please make sure the desired option choice bubbled is toggled.</w:t>
      </w:r>
    </w:p>
    <w:p w14:paraId="4A53A1E8" w14:textId="77777777" w:rsidR="00E72805" w:rsidRDefault="00E72805" w:rsidP="00E72805">
      <w:pPr>
        <w:pStyle w:val="Heading4"/>
      </w:pPr>
      <w:r>
        <w:t>Lines Per Page</w:t>
      </w:r>
    </w:p>
    <w:p w14:paraId="057727B6" w14:textId="77777777" w:rsidR="00E72805" w:rsidRPr="00144B20" w:rsidRDefault="00E72805" w:rsidP="00E72805">
      <w:r w:rsidRPr="00211A1F">
        <w:t>Lines per page on the report when printing.</w:t>
      </w:r>
    </w:p>
    <w:p w14:paraId="473B3035" w14:textId="77777777" w:rsidR="00E72805" w:rsidRDefault="00E72805" w:rsidP="00E72805">
      <w:pPr>
        <w:pStyle w:val="Heading4"/>
      </w:pPr>
      <w:r>
        <w:t>Font</w:t>
      </w:r>
    </w:p>
    <w:p w14:paraId="44B538D8"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77529D44" w14:textId="77777777" w:rsidR="00E72805" w:rsidRDefault="00E72805" w:rsidP="00E72805">
      <w:pPr>
        <w:pStyle w:val="Heading4"/>
      </w:pPr>
      <w:r>
        <w:t>Show Parameters? – Toggle Box</w:t>
      </w:r>
    </w:p>
    <w:p w14:paraId="37684200" w14:textId="77777777" w:rsidR="00E72805" w:rsidRDefault="00E72805" w:rsidP="00E72805">
      <w:r>
        <w:t>To show parameters, make sure that the toggle box is ‘ticked’ with a checkmark.</w:t>
      </w:r>
    </w:p>
    <w:p w14:paraId="35B8BD10" w14:textId="77777777" w:rsidR="00E72805" w:rsidRDefault="00E72805" w:rsidP="00E72805">
      <w:pPr>
        <w:pStyle w:val="Heading4"/>
      </w:pPr>
      <w:r>
        <w:t>Export to Excel? – Toggle Box</w:t>
      </w:r>
    </w:p>
    <w:p w14:paraId="0B39D819" w14:textId="77777777" w:rsidR="00E72805" w:rsidRPr="00CC767A" w:rsidRDefault="00E72805" w:rsidP="00E72805">
      <w:r>
        <w:t>To export the printed file to an excel document, make sure that the Export to Excel toggle box is checked.</w:t>
      </w:r>
    </w:p>
    <w:p w14:paraId="4523DCEC" w14:textId="77777777" w:rsidR="00E72805" w:rsidRDefault="00E72805" w:rsidP="00E72805">
      <w:pPr>
        <w:pStyle w:val="Heading4"/>
      </w:pPr>
      <w:r>
        <w:t>Auto Run Excel? – Toggle Box</w:t>
      </w:r>
    </w:p>
    <w:p w14:paraId="0BDF1929" w14:textId="77777777" w:rsidR="00E72805" w:rsidRPr="00CC767A" w:rsidRDefault="00E72805" w:rsidP="00E72805">
      <w:r>
        <w:t>To automatically open the new excel document, make sure that the Auto Run Excel toggle box is checked.</w:t>
      </w:r>
    </w:p>
    <w:p w14:paraId="08D5020E" w14:textId="77777777" w:rsidR="00E72805" w:rsidRDefault="00E72805" w:rsidP="00E72805">
      <w:pPr>
        <w:pStyle w:val="Heading4"/>
      </w:pPr>
      <w:r>
        <w:t>If Yes, File Name</w:t>
      </w:r>
    </w:p>
    <w:p w14:paraId="6EBC837D" w14:textId="77777777" w:rsidR="00E72805" w:rsidRDefault="00E72805" w:rsidP="00E72805">
      <w:r>
        <w:t>If exporting the file to Excel, enter the desired file name.</w:t>
      </w:r>
    </w:p>
    <w:p w14:paraId="76E5651C" w14:textId="52840C4F" w:rsidR="00F876E9" w:rsidRDefault="00F876E9" w:rsidP="00F876E9">
      <w:pPr>
        <w:pStyle w:val="Heading2"/>
      </w:pPr>
      <w:bookmarkStart w:id="185" w:name="_Toc43912768"/>
      <w:r>
        <w:lastRenderedPageBreak/>
        <w:t xml:space="preserve">Total Weight and Sales </w:t>
      </w:r>
      <w:r w:rsidR="00D73029">
        <w:t>by 1st</w:t>
      </w:r>
      <w:r>
        <w:t xml:space="preserve"> </w:t>
      </w:r>
      <w:r w:rsidR="00D73029">
        <w:t xml:space="preserve">Machine </w:t>
      </w:r>
      <w:r>
        <w:t>[JL3]</w:t>
      </w:r>
      <w:bookmarkEnd w:id="185"/>
    </w:p>
    <w:p w14:paraId="2ED919A7" w14:textId="36012B03" w:rsidR="00D73029" w:rsidRDefault="00D73029" w:rsidP="00D73029">
      <w:pPr>
        <w:pStyle w:val="Heading3"/>
      </w:pPr>
      <w:bookmarkStart w:id="186" w:name="_Toc43912769"/>
      <w:r>
        <w:t>Selection Parameters</w:t>
      </w:r>
      <w:bookmarkEnd w:id="186"/>
    </w:p>
    <w:p w14:paraId="65DBDE97" w14:textId="477C991C" w:rsidR="0028209C" w:rsidRPr="0028209C" w:rsidRDefault="0028209C" w:rsidP="0028209C">
      <w:r>
        <w:rPr>
          <w:noProof/>
        </w:rPr>
        <w:drawing>
          <wp:inline distT="0" distB="0" distL="0" distR="0" wp14:anchorId="72265313" wp14:editId="26A29D63">
            <wp:extent cx="4619625" cy="97409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19625" cy="974090"/>
                    </a:xfrm>
                    <a:prstGeom prst="rect">
                      <a:avLst/>
                    </a:prstGeom>
                    <a:noFill/>
                    <a:ln>
                      <a:noFill/>
                    </a:ln>
                  </pic:spPr>
                </pic:pic>
              </a:graphicData>
            </a:graphic>
          </wp:inline>
        </w:drawing>
      </w:r>
    </w:p>
    <w:p w14:paraId="1B9ACF51" w14:textId="320BF467" w:rsidR="007B7C00" w:rsidRDefault="007B7C00" w:rsidP="007B7C00">
      <w:pPr>
        <w:pStyle w:val="Heading4"/>
      </w:pPr>
      <w:r>
        <w:t>Beginning Customer # / Ending Customer #</w:t>
      </w:r>
    </w:p>
    <w:p w14:paraId="1366D9F2" w14:textId="788CE7F7" w:rsidR="00637C13" w:rsidRPr="00E5397E" w:rsidRDefault="00637C13" w:rsidP="00637C13">
      <w:r>
        <w:t>Enter the beginning and ending Customer Number to run the report for.</w:t>
      </w:r>
    </w:p>
    <w:p w14:paraId="1D1028C6" w14:textId="4DC31C4D" w:rsidR="007B7C00" w:rsidRDefault="007B7C00" w:rsidP="007B7C00">
      <w:pPr>
        <w:pStyle w:val="Heading4"/>
      </w:pPr>
      <w:r>
        <w:t>Beginning Invoice Date / Ending Invoice Date</w:t>
      </w:r>
    </w:p>
    <w:p w14:paraId="13E3750E" w14:textId="2E3E0187" w:rsidR="00637C13" w:rsidRPr="00E5397E" w:rsidRDefault="00637C13" w:rsidP="00637C13">
      <w:r>
        <w:t>Enter the beginning and ending Invoice Date to run the report for.</w:t>
      </w:r>
    </w:p>
    <w:p w14:paraId="4B99AA17" w14:textId="120AAAB8" w:rsidR="00D73029" w:rsidRDefault="00D73029" w:rsidP="00D73029">
      <w:pPr>
        <w:pStyle w:val="Heading3"/>
      </w:pPr>
      <w:bookmarkStart w:id="187" w:name="_Toc43912770"/>
      <w:r>
        <w:t>Available and Selected Columns</w:t>
      </w:r>
      <w:bookmarkEnd w:id="187"/>
    </w:p>
    <w:p w14:paraId="3E44010D" w14:textId="5F882A86" w:rsidR="0028209C" w:rsidRPr="0028209C" w:rsidRDefault="0028209C" w:rsidP="0028209C">
      <w:r>
        <w:rPr>
          <w:noProof/>
        </w:rPr>
        <w:drawing>
          <wp:inline distT="0" distB="0" distL="0" distR="0" wp14:anchorId="00C7B498" wp14:editId="570E6D69">
            <wp:extent cx="4619625" cy="135382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19625" cy="1353820"/>
                    </a:xfrm>
                    <a:prstGeom prst="rect">
                      <a:avLst/>
                    </a:prstGeom>
                    <a:noFill/>
                    <a:ln>
                      <a:noFill/>
                    </a:ln>
                  </pic:spPr>
                </pic:pic>
              </a:graphicData>
            </a:graphic>
          </wp:inline>
        </w:drawing>
      </w:r>
    </w:p>
    <w:p w14:paraId="793073A6" w14:textId="77777777" w:rsidR="003538D4" w:rsidRDefault="003538D4" w:rsidP="003538D4">
      <w:pPr>
        <w:pStyle w:val="Heading4"/>
      </w:pPr>
      <w:r>
        <w:t>Available Columns</w:t>
      </w:r>
    </w:p>
    <w:p w14:paraId="52D19C6B"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4E6A8B1D" w14:textId="77777777" w:rsidR="003538D4" w:rsidRDefault="003538D4" w:rsidP="003538D4">
      <w:pPr>
        <w:pStyle w:val="Heading4"/>
      </w:pPr>
      <w:r>
        <w:t>Selected Columns (In Display Order)</w:t>
      </w:r>
    </w:p>
    <w:p w14:paraId="6867B3FF"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6D711D05" w14:textId="77777777" w:rsidR="003538D4" w:rsidRDefault="003538D4" w:rsidP="003538D4">
      <w:pPr>
        <w:pStyle w:val="Heading4"/>
      </w:pPr>
      <w:r>
        <w:t>Default</w:t>
      </w:r>
    </w:p>
    <w:p w14:paraId="27732B6D"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855A993" w14:textId="77777777" w:rsidR="003538D4" w:rsidRDefault="003538D4" w:rsidP="003538D4">
      <w:pPr>
        <w:pStyle w:val="Heading4"/>
      </w:pPr>
      <w:r>
        <w:t>Add &gt;&gt;</w:t>
      </w:r>
    </w:p>
    <w:p w14:paraId="59572FFD"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0D8D09C" w14:textId="77777777" w:rsidR="003538D4" w:rsidRDefault="003538D4" w:rsidP="003538D4">
      <w:pPr>
        <w:pStyle w:val="Heading4"/>
      </w:pPr>
      <w:r>
        <w:t>&lt;&lt; Remove</w:t>
      </w:r>
    </w:p>
    <w:p w14:paraId="18C7A007"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D52FE97" w14:textId="77777777" w:rsidR="003538D4" w:rsidRDefault="003538D4" w:rsidP="003538D4">
      <w:pPr>
        <w:pStyle w:val="Heading4"/>
      </w:pPr>
      <w:r>
        <w:t>Move Up</w:t>
      </w:r>
    </w:p>
    <w:p w14:paraId="33FDC83A"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9F7214E" w14:textId="77777777" w:rsidR="003538D4" w:rsidRDefault="003538D4" w:rsidP="003538D4">
      <w:pPr>
        <w:pStyle w:val="Heading4"/>
      </w:pPr>
      <w:r>
        <w:lastRenderedPageBreak/>
        <w:t>Move Down</w:t>
      </w:r>
    </w:p>
    <w:p w14:paraId="08C564B6"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1C64AF1" w14:textId="51E93001" w:rsidR="00D73029" w:rsidRDefault="00D73029" w:rsidP="00D73029">
      <w:pPr>
        <w:pStyle w:val="Heading3"/>
      </w:pPr>
      <w:bookmarkStart w:id="188" w:name="_Toc43912771"/>
      <w:r>
        <w:t>Output Destination</w:t>
      </w:r>
      <w:bookmarkEnd w:id="188"/>
    </w:p>
    <w:p w14:paraId="79E37FDC" w14:textId="348E8B9D" w:rsidR="0028209C" w:rsidRPr="0028209C" w:rsidRDefault="0028209C" w:rsidP="0028209C">
      <w:r>
        <w:rPr>
          <w:noProof/>
        </w:rPr>
        <w:drawing>
          <wp:inline distT="0" distB="0" distL="0" distR="0" wp14:anchorId="6E40583F" wp14:editId="6B303C84">
            <wp:extent cx="4619625" cy="1733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19625" cy="1733550"/>
                    </a:xfrm>
                    <a:prstGeom prst="rect">
                      <a:avLst/>
                    </a:prstGeom>
                    <a:noFill/>
                    <a:ln>
                      <a:noFill/>
                    </a:ln>
                  </pic:spPr>
                </pic:pic>
              </a:graphicData>
            </a:graphic>
          </wp:inline>
        </w:drawing>
      </w:r>
    </w:p>
    <w:p w14:paraId="6A7663F8" w14:textId="77777777" w:rsidR="00E72805" w:rsidRDefault="00E72805" w:rsidP="00E72805">
      <w:pPr>
        <w:pStyle w:val="Heading4"/>
      </w:pPr>
      <w:r>
        <w:t>Destination Choice</w:t>
      </w:r>
    </w:p>
    <w:p w14:paraId="5AE60605" w14:textId="77777777" w:rsidR="00E72805" w:rsidRPr="00144B20" w:rsidRDefault="00E72805" w:rsidP="00E72805">
      <w:r>
        <w:t>To choose the destination where the document should be printed, please make sure that desired output destination choice bubble is toggled.</w:t>
      </w:r>
    </w:p>
    <w:p w14:paraId="4581E15B" w14:textId="77777777" w:rsidR="00E72805" w:rsidRDefault="00E72805" w:rsidP="00E72805">
      <w:pPr>
        <w:pStyle w:val="Heading4"/>
      </w:pPr>
      <w:r>
        <w:t>Layout Choice</w:t>
      </w:r>
    </w:p>
    <w:p w14:paraId="22AF3D59" w14:textId="77777777" w:rsidR="00E72805" w:rsidRPr="00144B20" w:rsidRDefault="00E72805" w:rsidP="00E72805">
      <w:r>
        <w:t>To choose the preferred layout of Landscape vs. Portrait, please make sure the desired option choice bubbled is toggled.</w:t>
      </w:r>
    </w:p>
    <w:p w14:paraId="37D13847" w14:textId="77777777" w:rsidR="00E72805" w:rsidRDefault="00E72805" w:rsidP="00E72805">
      <w:pPr>
        <w:pStyle w:val="Heading4"/>
      </w:pPr>
      <w:r>
        <w:t>Lines Per Page</w:t>
      </w:r>
    </w:p>
    <w:p w14:paraId="7068D76D" w14:textId="77777777" w:rsidR="00E72805" w:rsidRPr="00144B20" w:rsidRDefault="00E72805" w:rsidP="00E72805">
      <w:r w:rsidRPr="00211A1F">
        <w:t>Lines per page on the report when printing.</w:t>
      </w:r>
    </w:p>
    <w:p w14:paraId="011D766C" w14:textId="77777777" w:rsidR="00E72805" w:rsidRDefault="00E72805" w:rsidP="00E72805">
      <w:pPr>
        <w:pStyle w:val="Heading4"/>
      </w:pPr>
      <w:r>
        <w:t>Font</w:t>
      </w:r>
    </w:p>
    <w:p w14:paraId="6254D098"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6AD33C5F" w14:textId="77777777" w:rsidR="00E72805" w:rsidRDefault="00E72805" w:rsidP="00E72805">
      <w:pPr>
        <w:pStyle w:val="Heading4"/>
      </w:pPr>
      <w:r>
        <w:t>Show Parameters? – Toggle Box</w:t>
      </w:r>
    </w:p>
    <w:p w14:paraId="44BFF60F" w14:textId="77777777" w:rsidR="00E72805" w:rsidRDefault="00E72805" w:rsidP="00E72805">
      <w:r>
        <w:t>To show parameters, make sure that the toggle box is ‘ticked’ with a checkmark.</w:t>
      </w:r>
    </w:p>
    <w:p w14:paraId="134F6682" w14:textId="77777777" w:rsidR="00E72805" w:rsidRDefault="00E72805" w:rsidP="00E72805">
      <w:pPr>
        <w:pStyle w:val="Heading4"/>
      </w:pPr>
      <w:r>
        <w:t>Export to Excel? – Toggle Box</w:t>
      </w:r>
    </w:p>
    <w:p w14:paraId="681C4086" w14:textId="77777777" w:rsidR="00E72805" w:rsidRPr="00CC767A" w:rsidRDefault="00E72805" w:rsidP="00E72805">
      <w:r>
        <w:t>To export the printed file to an excel document, make sure that the Export to Excel toggle box is checked.</w:t>
      </w:r>
    </w:p>
    <w:p w14:paraId="1EE43078" w14:textId="77777777" w:rsidR="00E72805" w:rsidRDefault="00E72805" w:rsidP="00E72805">
      <w:pPr>
        <w:pStyle w:val="Heading4"/>
      </w:pPr>
      <w:r>
        <w:t>Auto Run Excel? – Toggle Box</w:t>
      </w:r>
    </w:p>
    <w:p w14:paraId="332432A0" w14:textId="77777777" w:rsidR="00E72805" w:rsidRPr="00CC767A" w:rsidRDefault="00E72805" w:rsidP="00E72805">
      <w:r>
        <w:t>To automatically open the new excel document, make sure that the Auto Run Excel toggle box is checked.</w:t>
      </w:r>
    </w:p>
    <w:p w14:paraId="0EB70576" w14:textId="77777777" w:rsidR="00E72805" w:rsidRDefault="00E72805" w:rsidP="00E72805">
      <w:pPr>
        <w:pStyle w:val="Heading4"/>
      </w:pPr>
      <w:r>
        <w:t>If Yes, File Name</w:t>
      </w:r>
    </w:p>
    <w:p w14:paraId="1E593179" w14:textId="77777777" w:rsidR="00E72805" w:rsidRDefault="00E72805" w:rsidP="00E72805">
      <w:r>
        <w:t>If exporting the file to Excel, enter the desired file name.</w:t>
      </w:r>
    </w:p>
    <w:p w14:paraId="5FAB15F6" w14:textId="341336BE" w:rsidR="00F876E9" w:rsidRDefault="00D73029" w:rsidP="00F876E9">
      <w:pPr>
        <w:pStyle w:val="Heading2"/>
      </w:pPr>
      <w:bookmarkStart w:id="189" w:name="_Toc43912772"/>
      <w:r>
        <w:lastRenderedPageBreak/>
        <w:t>Machines MSF Produced by Job</w:t>
      </w:r>
      <w:r w:rsidR="00F876E9">
        <w:t xml:space="preserve"> [JL4]</w:t>
      </w:r>
      <w:bookmarkEnd w:id="189"/>
    </w:p>
    <w:p w14:paraId="440DA621" w14:textId="27AD1189" w:rsidR="00D73029" w:rsidRDefault="00D73029" w:rsidP="00D73029">
      <w:pPr>
        <w:pStyle w:val="Heading3"/>
      </w:pPr>
      <w:bookmarkStart w:id="190" w:name="_Toc43912773"/>
      <w:r>
        <w:t>Selection Parameters</w:t>
      </w:r>
      <w:bookmarkEnd w:id="190"/>
    </w:p>
    <w:p w14:paraId="35867CED" w14:textId="6A19B519" w:rsidR="0028209C" w:rsidRPr="0028209C" w:rsidRDefault="0028209C" w:rsidP="0028209C">
      <w:r>
        <w:rPr>
          <w:noProof/>
        </w:rPr>
        <w:drawing>
          <wp:inline distT="0" distB="0" distL="0" distR="0" wp14:anchorId="4458D54B" wp14:editId="01606545">
            <wp:extent cx="4548505" cy="2280285"/>
            <wp:effectExtent l="0" t="0" r="4445"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48505" cy="2280285"/>
                    </a:xfrm>
                    <a:prstGeom prst="rect">
                      <a:avLst/>
                    </a:prstGeom>
                    <a:noFill/>
                    <a:ln>
                      <a:noFill/>
                    </a:ln>
                  </pic:spPr>
                </pic:pic>
              </a:graphicData>
            </a:graphic>
          </wp:inline>
        </w:drawing>
      </w:r>
    </w:p>
    <w:p w14:paraId="1CA0C645" w14:textId="0F0FD651" w:rsidR="007B7C00" w:rsidRDefault="007B7C00" w:rsidP="007B7C00">
      <w:pPr>
        <w:pStyle w:val="Heading4"/>
      </w:pPr>
      <w:r>
        <w:t>Beginning Machine / Ending Machine</w:t>
      </w:r>
    </w:p>
    <w:p w14:paraId="2F45EE69" w14:textId="7A9ABCD1" w:rsidR="00637C13" w:rsidRPr="00E5397E" w:rsidRDefault="00637C13" w:rsidP="00637C13">
      <w:r>
        <w:t>Enter the beginning and ending Machine to run the report for.</w:t>
      </w:r>
    </w:p>
    <w:p w14:paraId="2CDE71A7" w14:textId="519CD122" w:rsidR="007B7C00" w:rsidRDefault="007B7C00" w:rsidP="007B7C00">
      <w:pPr>
        <w:pStyle w:val="Heading4"/>
      </w:pPr>
      <w:r>
        <w:t>Beginning Job # / Ending Job #</w:t>
      </w:r>
    </w:p>
    <w:p w14:paraId="6E99F73F" w14:textId="572590F2" w:rsidR="00637C13" w:rsidRPr="00E5397E" w:rsidRDefault="00637C13" w:rsidP="00637C13">
      <w:r>
        <w:t>Enter the beginning and ending Job Number to run the report for.</w:t>
      </w:r>
    </w:p>
    <w:p w14:paraId="6CBAE9D5" w14:textId="63A76FD5" w:rsidR="007B7C00" w:rsidRDefault="007B7C00" w:rsidP="007B7C00">
      <w:pPr>
        <w:pStyle w:val="Heading4"/>
      </w:pPr>
      <w:r>
        <w:t>Beginning Job #: 00 / Ending Job #: 00</w:t>
      </w:r>
    </w:p>
    <w:p w14:paraId="0FD7B457" w14:textId="0B111771" w:rsidR="00637C13" w:rsidRPr="00E5397E" w:rsidRDefault="00637C13" w:rsidP="00637C13">
      <w:r>
        <w:t>Enter the beginning and ending Subsequent Job Number to run the report for.</w:t>
      </w:r>
    </w:p>
    <w:p w14:paraId="5EE31756" w14:textId="507DBA49" w:rsidR="007B7C00" w:rsidRDefault="007B7C00" w:rsidP="007B7C00">
      <w:pPr>
        <w:pStyle w:val="Heading4"/>
      </w:pPr>
      <w:r>
        <w:t>Beginning Date / Ending Date</w:t>
      </w:r>
    </w:p>
    <w:p w14:paraId="042492FE" w14:textId="7145875C" w:rsidR="00637C13" w:rsidRPr="00E5397E" w:rsidRDefault="00637C13" w:rsidP="00637C13">
      <w:r>
        <w:t>Enter the beginning and ending Date to run the report for.</w:t>
      </w:r>
    </w:p>
    <w:p w14:paraId="779AF482" w14:textId="45E0C5CD" w:rsidR="007B7C00" w:rsidRDefault="007B7C00" w:rsidP="007B7C00">
      <w:pPr>
        <w:pStyle w:val="Heading4"/>
      </w:pPr>
      <w:r>
        <w:t>Quantity Type (Choice)</w:t>
      </w:r>
    </w:p>
    <w:p w14:paraId="7DD1E4CE" w14:textId="45CD837D" w:rsidR="00934144" w:rsidRDefault="00934144" w:rsidP="00934144">
      <w:r>
        <w:t>To choose the preferred Quantity Type of Actual vs. Estimated, please make sure the desired option choice bubble is toggled.</w:t>
      </w:r>
    </w:p>
    <w:p w14:paraId="5D5DEFDD" w14:textId="3B06226E" w:rsidR="007B7C00" w:rsidRDefault="007B7C00" w:rsidP="007B7C00">
      <w:pPr>
        <w:pStyle w:val="Heading4"/>
      </w:pPr>
      <w:r>
        <w:t>Select Styles (Uncheck Box for Report on All Styles) – Toggle Box</w:t>
      </w:r>
    </w:p>
    <w:p w14:paraId="2750A302" w14:textId="5C4E4A39" w:rsidR="00934144" w:rsidRDefault="00934144" w:rsidP="00934144">
      <w:r>
        <w:t>To Select specific Styles for the report, make sure that this toggle box is checked.</w:t>
      </w:r>
    </w:p>
    <w:p w14:paraId="77C7D2B0" w14:textId="095C9FAE" w:rsidR="007B7C00" w:rsidRDefault="007B7C00" w:rsidP="007B7C00">
      <w:pPr>
        <w:pStyle w:val="Heading4"/>
      </w:pPr>
      <w:r>
        <w:t>Selected Styles</w:t>
      </w:r>
    </w:p>
    <w:p w14:paraId="3D1723A9" w14:textId="60BFA768" w:rsidR="005546B4" w:rsidRDefault="005546B4" w:rsidP="005546B4">
      <w:r>
        <w:t>If the user has selected to choose specific styles to report on. Click a style to highlight them within the list. The report will only generate for the highlighted styles.</w:t>
      </w:r>
    </w:p>
    <w:p w14:paraId="33862244" w14:textId="520CED63" w:rsidR="0030251A" w:rsidRDefault="0030251A" w:rsidP="005546B4"/>
    <w:p w14:paraId="54FBD325" w14:textId="77777777" w:rsidR="0030251A" w:rsidRPr="00D86FCE" w:rsidRDefault="0030251A" w:rsidP="005546B4"/>
    <w:p w14:paraId="731E73C2" w14:textId="037366DE" w:rsidR="00D73029" w:rsidRDefault="00D73029" w:rsidP="00D73029">
      <w:pPr>
        <w:pStyle w:val="Heading3"/>
      </w:pPr>
      <w:bookmarkStart w:id="191" w:name="_Toc43912774"/>
      <w:r>
        <w:lastRenderedPageBreak/>
        <w:t>Available and Selected Columns</w:t>
      </w:r>
      <w:bookmarkEnd w:id="191"/>
    </w:p>
    <w:p w14:paraId="7D3E1329" w14:textId="1FD817EC" w:rsidR="0028209C" w:rsidRPr="0028209C" w:rsidRDefault="0028209C" w:rsidP="0028209C">
      <w:r>
        <w:rPr>
          <w:noProof/>
        </w:rPr>
        <w:drawing>
          <wp:inline distT="0" distB="0" distL="0" distR="0" wp14:anchorId="06A61EA1" wp14:editId="5F717D12">
            <wp:extent cx="4548505" cy="1223010"/>
            <wp:effectExtent l="0" t="0" r="444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48505" cy="1223010"/>
                    </a:xfrm>
                    <a:prstGeom prst="rect">
                      <a:avLst/>
                    </a:prstGeom>
                    <a:noFill/>
                    <a:ln>
                      <a:noFill/>
                    </a:ln>
                  </pic:spPr>
                </pic:pic>
              </a:graphicData>
            </a:graphic>
          </wp:inline>
        </w:drawing>
      </w:r>
    </w:p>
    <w:p w14:paraId="6C9AEA34" w14:textId="77777777" w:rsidR="003538D4" w:rsidRDefault="003538D4" w:rsidP="003538D4">
      <w:pPr>
        <w:pStyle w:val="Heading4"/>
      </w:pPr>
      <w:r>
        <w:t>Available Columns</w:t>
      </w:r>
    </w:p>
    <w:p w14:paraId="0E17C7B4"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4154ECC7" w14:textId="77777777" w:rsidR="003538D4" w:rsidRDefault="003538D4" w:rsidP="003538D4">
      <w:pPr>
        <w:pStyle w:val="Heading4"/>
      </w:pPr>
      <w:r>
        <w:t>Selected Columns (In Display Order)</w:t>
      </w:r>
    </w:p>
    <w:p w14:paraId="720C6475"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6076D85C" w14:textId="77777777" w:rsidR="003538D4" w:rsidRDefault="003538D4" w:rsidP="003538D4">
      <w:pPr>
        <w:pStyle w:val="Heading4"/>
      </w:pPr>
      <w:r>
        <w:t>Default</w:t>
      </w:r>
    </w:p>
    <w:p w14:paraId="4A572500"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C335A34" w14:textId="77777777" w:rsidR="003538D4" w:rsidRDefault="003538D4" w:rsidP="003538D4">
      <w:pPr>
        <w:pStyle w:val="Heading4"/>
      </w:pPr>
      <w:r>
        <w:t>Add &gt;&gt;</w:t>
      </w:r>
    </w:p>
    <w:p w14:paraId="29183144"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026D645" w14:textId="77777777" w:rsidR="003538D4" w:rsidRDefault="003538D4" w:rsidP="003538D4">
      <w:pPr>
        <w:pStyle w:val="Heading4"/>
      </w:pPr>
      <w:r>
        <w:t>&lt;&lt; Remove</w:t>
      </w:r>
    </w:p>
    <w:p w14:paraId="0CF6E35F"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67D5FDE" w14:textId="77777777" w:rsidR="003538D4" w:rsidRDefault="003538D4" w:rsidP="003538D4">
      <w:pPr>
        <w:pStyle w:val="Heading4"/>
      </w:pPr>
      <w:r>
        <w:t>Move Up</w:t>
      </w:r>
    </w:p>
    <w:p w14:paraId="42D3B5DE"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EF4E6FB" w14:textId="77777777" w:rsidR="003538D4" w:rsidRDefault="003538D4" w:rsidP="003538D4">
      <w:pPr>
        <w:pStyle w:val="Heading4"/>
      </w:pPr>
      <w:r>
        <w:t>Move Down</w:t>
      </w:r>
    </w:p>
    <w:p w14:paraId="244E0327" w14:textId="24E6539B"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32239CD" w14:textId="61026FB1" w:rsidR="0030251A" w:rsidRDefault="0030251A" w:rsidP="003538D4"/>
    <w:p w14:paraId="3583BE15" w14:textId="77777777" w:rsidR="0030251A" w:rsidRDefault="0030251A" w:rsidP="003538D4"/>
    <w:p w14:paraId="63945267" w14:textId="5171F4CB" w:rsidR="00D73029" w:rsidRDefault="00D73029" w:rsidP="00D73029">
      <w:pPr>
        <w:pStyle w:val="Heading3"/>
      </w:pPr>
      <w:bookmarkStart w:id="192" w:name="_Toc43912775"/>
      <w:r>
        <w:lastRenderedPageBreak/>
        <w:t>Output Destination</w:t>
      </w:r>
      <w:bookmarkEnd w:id="192"/>
    </w:p>
    <w:p w14:paraId="1BC8F4FA" w14:textId="5A5EC2E9" w:rsidR="0028209C" w:rsidRPr="0028209C" w:rsidRDefault="0028209C" w:rsidP="0028209C">
      <w:r>
        <w:rPr>
          <w:noProof/>
        </w:rPr>
        <w:drawing>
          <wp:inline distT="0" distB="0" distL="0" distR="0" wp14:anchorId="254FC2B0" wp14:editId="14A6B447">
            <wp:extent cx="4548505" cy="1318260"/>
            <wp:effectExtent l="0" t="0" r="444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48505" cy="1318260"/>
                    </a:xfrm>
                    <a:prstGeom prst="rect">
                      <a:avLst/>
                    </a:prstGeom>
                    <a:noFill/>
                    <a:ln>
                      <a:noFill/>
                    </a:ln>
                  </pic:spPr>
                </pic:pic>
              </a:graphicData>
            </a:graphic>
          </wp:inline>
        </w:drawing>
      </w:r>
    </w:p>
    <w:p w14:paraId="3D1C2740" w14:textId="77777777" w:rsidR="00E72805" w:rsidRDefault="00E72805" w:rsidP="00E72805">
      <w:pPr>
        <w:pStyle w:val="Heading4"/>
      </w:pPr>
      <w:r>
        <w:t>Destination Choice</w:t>
      </w:r>
    </w:p>
    <w:p w14:paraId="7C1A9950" w14:textId="77777777" w:rsidR="00E72805" w:rsidRPr="00144B20" w:rsidRDefault="00E72805" w:rsidP="00E72805">
      <w:r>
        <w:t>To choose the destination where the document should be printed, please make sure that desired output destination choice bubble is toggled.</w:t>
      </w:r>
    </w:p>
    <w:p w14:paraId="237894D0" w14:textId="77777777" w:rsidR="00E72805" w:rsidRDefault="00E72805" w:rsidP="00E72805">
      <w:pPr>
        <w:pStyle w:val="Heading4"/>
      </w:pPr>
      <w:r>
        <w:t>Layout Choice</w:t>
      </w:r>
    </w:p>
    <w:p w14:paraId="63F1C80D" w14:textId="77777777" w:rsidR="00E72805" w:rsidRPr="00144B20" w:rsidRDefault="00E72805" w:rsidP="00E72805">
      <w:r>
        <w:t>To choose the preferred layout of Landscape vs. Portrait, please make sure the desired option choice bubbled is toggled.</w:t>
      </w:r>
    </w:p>
    <w:p w14:paraId="4D94886B" w14:textId="77777777" w:rsidR="00E72805" w:rsidRDefault="00E72805" w:rsidP="00E72805">
      <w:pPr>
        <w:pStyle w:val="Heading4"/>
      </w:pPr>
      <w:r>
        <w:t>Lines Per Page</w:t>
      </w:r>
    </w:p>
    <w:p w14:paraId="564247B6" w14:textId="77777777" w:rsidR="00E72805" w:rsidRPr="00144B20" w:rsidRDefault="00E72805" w:rsidP="00E72805">
      <w:r w:rsidRPr="00211A1F">
        <w:t>Lines per page on the report when printing.</w:t>
      </w:r>
    </w:p>
    <w:p w14:paraId="47C5FEF6" w14:textId="77777777" w:rsidR="00E72805" w:rsidRDefault="00E72805" w:rsidP="00E72805">
      <w:pPr>
        <w:pStyle w:val="Heading4"/>
      </w:pPr>
      <w:r>
        <w:t>Font</w:t>
      </w:r>
    </w:p>
    <w:p w14:paraId="11D30826"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67EC590B" w14:textId="77777777" w:rsidR="00E72805" w:rsidRDefault="00E72805" w:rsidP="00E72805">
      <w:pPr>
        <w:pStyle w:val="Heading4"/>
      </w:pPr>
      <w:r>
        <w:t>Show Parameters? – Toggle Box</w:t>
      </w:r>
    </w:p>
    <w:p w14:paraId="7120E085" w14:textId="77777777" w:rsidR="00E72805" w:rsidRDefault="00E72805" w:rsidP="00E72805">
      <w:r>
        <w:t>To show parameters, make sure that the toggle box is ‘ticked’ with a checkmark.</w:t>
      </w:r>
    </w:p>
    <w:p w14:paraId="1552533E" w14:textId="77777777" w:rsidR="00E72805" w:rsidRDefault="00E72805" w:rsidP="00E72805">
      <w:pPr>
        <w:pStyle w:val="Heading4"/>
      </w:pPr>
      <w:r>
        <w:t>Export to Excel? – Toggle Box</w:t>
      </w:r>
    </w:p>
    <w:p w14:paraId="12502DFE" w14:textId="77777777" w:rsidR="00E72805" w:rsidRPr="00CC767A" w:rsidRDefault="00E72805" w:rsidP="00E72805">
      <w:r>
        <w:t>To export the printed file to an excel document, make sure that the Export to Excel toggle box is checked.</w:t>
      </w:r>
    </w:p>
    <w:p w14:paraId="29013328" w14:textId="77777777" w:rsidR="00E72805" w:rsidRDefault="00E72805" w:rsidP="00E72805">
      <w:pPr>
        <w:pStyle w:val="Heading4"/>
      </w:pPr>
      <w:r>
        <w:t>Auto Run Excel? – Toggle Box</w:t>
      </w:r>
    </w:p>
    <w:p w14:paraId="2E143CC1" w14:textId="77777777" w:rsidR="00E72805" w:rsidRPr="00CC767A" w:rsidRDefault="00E72805" w:rsidP="00E72805">
      <w:r>
        <w:t>To automatically open the new excel document, make sure that the Auto Run Excel toggle box is checked.</w:t>
      </w:r>
    </w:p>
    <w:p w14:paraId="596B8CEE" w14:textId="77777777" w:rsidR="00E72805" w:rsidRDefault="00E72805" w:rsidP="00E72805">
      <w:pPr>
        <w:pStyle w:val="Heading4"/>
      </w:pPr>
      <w:r>
        <w:t>If Yes, File Name</w:t>
      </w:r>
    </w:p>
    <w:p w14:paraId="0E0A77FB" w14:textId="77777777" w:rsidR="00E72805" w:rsidRDefault="00E72805" w:rsidP="00E72805">
      <w:r>
        <w:t>If exporting the file to Excel, enter the desired file name.</w:t>
      </w:r>
    </w:p>
    <w:p w14:paraId="3D636169" w14:textId="48A8D7BC" w:rsidR="00F876E9" w:rsidRDefault="00D73029" w:rsidP="00F876E9">
      <w:pPr>
        <w:pStyle w:val="Heading2"/>
      </w:pPr>
      <w:bookmarkStart w:id="193" w:name="_Toc43912776"/>
      <w:r>
        <w:lastRenderedPageBreak/>
        <w:t>Prep Charge Report</w:t>
      </w:r>
      <w:r w:rsidR="00F876E9">
        <w:t xml:space="preserve"> [JL5]</w:t>
      </w:r>
      <w:bookmarkEnd w:id="193"/>
    </w:p>
    <w:p w14:paraId="43D3AD83" w14:textId="789216A6" w:rsidR="00D73029" w:rsidRDefault="00D73029" w:rsidP="00D73029">
      <w:pPr>
        <w:pStyle w:val="Heading3"/>
      </w:pPr>
      <w:bookmarkStart w:id="194" w:name="_Toc43912777"/>
      <w:r>
        <w:t>Selection Parameters</w:t>
      </w:r>
      <w:bookmarkEnd w:id="194"/>
    </w:p>
    <w:p w14:paraId="177BCF60" w14:textId="24F80725" w:rsidR="0028209C" w:rsidRPr="0028209C" w:rsidRDefault="000B4B00" w:rsidP="0028209C">
      <w:r>
        <w:rPr>
          <w:noProof/>
        </w:rPr>
        <w:drawing>
          <wp:inline distT="0" distB="0" distL="0" distR="0" wp14:anchorId="6A233164" wp14:editId="45FA0E01">
            <wp:extent cx="4595495" cy="166243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95495" cy="1662430"/>
                    </a:xfrm>
                    <a:prstGeom prst="rect">
                      <a:avLst/>
                    </a:prstGeom>
                    <a:noFill/>
                    <a:ln>
                      <a:noFill/>
                    </a:ln>
                  </pic:spPr>
                </pic:pic>
              </a:graphicData>
            </a:graphic>
          </wp:inline>
        </w:drawing>
      </w:r>
    </w:p>
    <w:p w14:paraId="1242684A" w14:textId="13DA0C57" w:rsidR="007B7C00" w:rsidRDefault="007B7C00" w:rsidP="007B7C00">
      <w:pPr>
        <w:pStyle w:val="Heading4"/>
      </w:pPr>
      <w:r>
        <w:t>Beginning Due Date / Ending Due Date</w:t>
      </w:r>
    </w:p>
    <w:p w14:paraId="157F5531" w14:textId="5D28F61F" w:rsidR="00637C13" w:rsidRPr="00E5397E" w:rsidRDefault="00637C13" w:rsidP="00637C13">
      <w:r>
        <w:t>Enter the beginning and ending Due Date to run the report for.</w:t>
      </w:r>
    </w:p>
    <w:p w14:paraId="68E02A10" w14:textId="4ABAC9F9" w:rsidR="007B7C00" w:rsidRDefault="007B7C00" w:rsidP="007B7C00">
      <w:pPr>
        <w:pStyle w:val="Heading4"/>
      </w:pPr>
      <w:r>
        <w:t>Beginning Customer # / Ending Customer #</w:t>
      </w:r>
    </w:p>
    <w:p w14:paraId="5192FDE1" w14:textId="4DA3EED2" w:rsidR="00637C13" w:rsidRPr="00E5397E" w:rsidRDefault="00637C13" w:rsidP="00637C13">
      <w:r>
        <w:t>Enter the beginning and ending Customer Number to run the report for.</w:t>
      </w:r>
    </w:p>
    <w:p w14:paraId="5219A3D9" w14:textId="78EAC4A8" w:rsidR="007B7C00" w:rsidRDefault="007B7C00" w:rsidP="007B7C00">
      <w:pPr>
        <w:pStyle w:val="Heading4"/>
      </w:pPr>
      <w:r>
        <w:t>Beginning Job # / Ending Job #</w:t>
      </w:r>
    </w:p>
    <w:p w14:paraId="7C9AED49" w14:textId="2AB0C417" w:rsidR="00637C13" w:rsidRPr="00E5397E" w:rsidRDefault="00637C13" w:rsidP="00637C13">
      <w:r>
        <w:t>Enter the beginning and ending Job Number to run the report for.</w:t>
      </w:r>
    </w:p>
    <w:p w14:paraId="3CAFAFBF" w14:textId="21930D95" w:rsidR="007B7C00" w:rsidRDefault="007B7C00" w:rsidP="007B7C00">
      <w:pPr>
        <w:pStyle w:val="Heading4"/>
      </w:pPr>
      <w:r>
        <w:t>Beginning Job #: 00 / Ending Job #: 00</w:t>
      </w:r>
    </w:p>
    <w:p w14:paraId="47344DF5" w14:textId="57982247" w:rsidR="00637C13" w:rsidRPr="00E5397E" w:rsidRDefault="00637C13" w:rsidP="00637C13">
      <w:r>
        <w:t>Enter the beginning and ending Subsequent Job Number to run the report for.</w:t>
      </w:r>
    </w:p>
    <w:p w14:paraId="03673DAA" w14:textId="4A20EA0A" w:rsidR="007B7C00" w:rsidRDefault="007B7C00" w:rsidP="007B7C00">
      <w:pPr>
        <w:pStyle w:val="Heading4"/>
      </w:pPr>
      <w:r>
        <w:t>Beginning Prep Code / Ending Prep Code</w:t>
      </w:r>
    </w:p>
    <w:p w14:paraId="53EA0C47" w14:textId="2647E5C1" w:rsidR="00637C13" w:rsidRPr="00E5397E" w:rsidRDefault="00637C13" w:rsidP="00637C13">
      <w:r>
        <w:t>Enter the beginning and ending Prep Code to run the report for.</w:t>
      </w:r>
    </w:p>
    <w:p w14:paraId="1E9CB359" w14:textId="294FC9AC" w:rsidR="007B7C00" w:rsidRDefault="007B7C00" w:rsidP="007B7C00">
      <w:pPr>
        <w:pStyle w:val="Heading4"/>
      </w:pPr>
      <w:r>
        <w:t>Group By (Choice)</w:t>
      </w:r>
    </w:p>
    <w:p w14:paraId="783A2CC5" w14:textId="249F67A3" w:rsidR="00934144" w:rsidRDefault="00934144" w:rsidP="00934144">
      <w:r>
        <w:t>To choose the preferred grouping of Customer vs. Prep Code, please make sure the desired option choice bubble is toggled.</w:t>
      </w:r>
    </w:p>
    <w:p w14:paraId="0F530465" w14:textId="7DA6E3F7" w:rsidR="007B7C00" w:rsidRDefault="007B7C00" w:rsidP="007B7C00">
      <w:pPr>
        <w:pStyle w:val="Heading4"/>
      </w:pPr>
      <w:r>
        <w:t>Show Totals? – Toggle Box</w:t>
      </w:r>
    </w:p>
    <w:p w14:paraId="734F2BB3" w14:textId="7DE598E7" w:rsidR="00934144" w:rsidRDefault="00934144" w:rsidP="00934144">
      <w:r>
        <w:t>To show totals on the Prep Charge Report, make sure that the Show Totals toggle box is checked.</w:t>
      </w:r>
    </w:p>
    <w:p w14:paraId="6C27DEF6" w14:textId="753FE3E4" w:rsidR="0030251A" w:rsidRDefault="0030251A" w:rsidP="00934144"/>
    <w:p w14:paraId="2F1696A5" w14:textId="55C370D3" w:rsidR="0030251A" w:rsidRDefault="0030251A" w:rsidP="00934144"/>
    <w:p w14:paraId="45CC3F58" w14:textId="689203E7" w:rsidR="0030251A" w:rsidRDefault="0030251A" w:rsidP="00934144"/>
    <w:p w14:paraId="44ACA72F" w14:textId="77777777" w:rsidR="0030251A" w:rsidRDefault="0030251A" w:rsidP="00934144"/>
    <w:p w14:paraId="6282585B" w14:textId="5B889A59" w:rsidR="00D73029" w:rsidRDefault="00D73029" w:rsidP="00D73029">
      <w:pPr>
        <w:pStyle w:val="Heading3"/>
      </w:pPr>
      <w:bookmarkStart w:id="195" w:name="_Toc43912778"/>
      <w:r>
        <w:lastRenderedPageBreak/>
        <w:t>Available and Selected Columns</w:t>
      </w:r>
      <w:bookmarkEnd w:id="195"/>
    </w:p>
    <w:p w14:paraId="22963C40" w14:textId="2BE77807" w:rsidR="0028209C" w:rsidRPr="0028209C" w:rsidRDefault="000B4B00" w:rsidP="0028209C">
      <w:r>
        <w:rPr>
          <w:noProof/>
        </w:rPr>
        <w:drawing>
          <wp:inline distT="0" distB="0" distL="0" distR="0" wp14:anchorId="3EA8FEC6" wp14:editId="035696E5">
            <wp:extent cx="4595495" cy="1294130"/>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95495" cy="1294130"/>
                    </a:xfrm>
                    <a:prstGeom prst="rect">
                      <a:avLst/>
                    </a:prstGeom>
                    <a:noFill/>
                    <a:ln>
                      <a:noFill/>
                    </a:ln>
                  </pic:spPr>
                </pic:pic>
              </a:graphicData>
            </a:graphic>
          </wp:inline>
        </w:drawing>
      </w:r>
    </w:p>
    <w:p w14:paraId="191E2FA7" w14:textId="77777777" w:rsidR="003538D4" w:rsidRDefault="003538D4" w:rsidP="003538D4">
      <w:pPr>
        <w:pStyle w:val="Heading4"/>
      </w:pPr>
      <w:r>
        <w:t>Available Columns</w:t>
      </w:r>
    </w:p>
    <w:p w14:paraId="3616CA5F"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235E7AE6" w14:textId="77777777" w:rsidR="003538D4" w:rsidRDefault="003538D4" w:rsidP="003538D4">
      <w:pPr>
        <w:pStyle w:val="Heading4"/>
      </w:pPr>
      <w:r>
        <w:t>Selected Columns (In Display Order)</w:t>
      </w:r>
    </w:p>
    <w:p w14:paraId="7A9DA1F8"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0C5B8DD3" w14:textId="77777777" w:rsidR="003538D4" w:rsidRDefault="003538D4" w:rsidP="003538D4">
      <w:pPr>
        <w:pStyle w:val="Heading4"/>
      </w:pPr>
      <w:r>
        <w:t>Default</w:t>
      </w:r>
    </w:p>
    <w:p w14:paraId="2F5C8C54"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C804098" w14:textId="77777777" w:rsidR="003538D4" w:rsidRDefault="003538D4" w:rsidP="003538D4">
      <w:pPr>
        <w:pStyle w:val="Heading4"/>
      </w:pPr>
      <w:r>
        <w:t>Add &gt;&gt;</w:t>
      </w:r>
    </w:p>
    <w:p w14:paraId="2F3AC509"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CA5BE7C" w14:textId="77777777" w:rsidR="003538D4" w:rsidRDefault="003538D4" w:rsidP="003538D4">
      <w:pPr>
        <w:pStyle w:val="Heading4"/>
      </w:pPr>
      <w:r>
        <w:t>&lt;&lt; Remove</w:t>
      </w:r>
    </w:p>
    <w:p w14:paraId="7D89A18A"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4072D23" w14:textId="77777777" w:rsidR="003538D4" w:rsidRDefault="003538D4" w:rsidP="003538D4">
      <w:pPr>
        <w:pStyle w:val="Heading4"/>
      </w:pPr>
      <w:r>
        <w:t>Move Up</w:t>
      </w:r>
    </w:p>
    <w:p w14:paraId="425B50E3"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43ADEA5" w14:textId="77777777" w:rsidR="003538D4" w:rsidRDefault="003538D4" w:rsidP="003538D4">
      <w:pPr>
        <w:pStyle w:val="Heading4"/>
      </w:pPr>
      <w:r>
        <w:t>Move Down</w:t>
      </w:r>
    </w:p>
    <w:p w14:paraId="217C330A" w14:textId="7227B77D"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8B72B5F" w14:textId="77777777" w:rsidR="0030251A" w:rsidRDefault="0030251A" w:rsidP="003538D4"/>
    <w:p w14:paraId="20D28735" w14:textId="076ADD83" w:rsidR="00D73029" w:rsidRDefault="00D73029" w:rsidP="00D73029">
      <w:pPr>
        <w:pStyle w:val="Heading3"/>
      </w:pPr>
      <w:bookmarkStart w:id="196" w:name="_Toc43912779"/>
      <w:r>
        <w:lastRenderedPageBreak/>
        <w:t>Output Destination</w:t>
      </w:r>
      <w:bookmarkEnd w:id="196"/>
    </w:p>
    <w:p w14:paraId="29C09108" w14:textId="01E5CB5C" w:rsidR="0028209C" w:rsidRPr="0028209C" w:rsidRDefault="000B4B00" w:rsidP="0028209C">
      <w:r>
        <w:rPr>
          <w:noProof/>
        </w:rPr>
        <w:drawing>
          <wp:inline distT="0" distB="0" distL="0" distR="0" wp14:anchorId="57FA8627" wp14:editId="0FFD4251">
            <wp:extent cx="4595495" cy="1650365"/>
            <wp:effectExtent l="0" t="0" r="0" b="698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95495" cy="1650365"/>
                    </a:xfrm>
                    <a:prstGeom prst="rect">
                      <a:avLst/>
                    </a:prstGeom>
                    <a:noFill/>
                    <a:ln>
                      <a:noFill/>
                    </a:ln>
                  </pic:spPr>
                </pic:pic>
              </a:graphicData>
            </a:graphic>
          </wp:inline>
        </w:drawing>
      </w:r>
    </w:p>
    <w:p w14:paraId="4547452E" w14:textId="77777777" w:rsidR="00E72805" w:rsidRDefault="00E72805" w:rsidP="00E72805">
      <w:pPr>
        <w:pStyle w:val="Heading4"/>
      </w:pPr>
      <w:r>
        <w:t>Destination Choice</w:t>
      </w:r>
    </w:p>
    <w:p w14:paraId="5A35C12A" w14:textId="77777777" w:rsidR="00E72805" w:rsidRPr="00144B20" w:rsidRDefault="00E72805" w:rsidP="00E72805">
      <w:r>
        <w:t>To choose the destination where the document should be printed, please make sure that desired output destination choice bubble is toggled.</w:t>
      </w:r>
    </w:p>
    <w:p w14:paraId="5B403EB9" w14:textId="77777777" w:rsidR="00E72805" w:rsidRDefault="00E72805" w:rsidP="00E72805">
      <w:pPr>
        <w:pStyle w:val="Heading4"/>
      </w:pPr>
      <w:r>
        <w:t>Layout Choice</w:t>
      </w:r>
    </w:p>
    <w:p w14:paraId="4AB33093" w14:textId="77777777" w:rsidR="00E72805" w:rsidRPr="00144B20" w:rsidRDefault="00E72805" w:rsidP="00E72805">
      <w:r>
        <w:t>To choose the preferred layout of Landscape vs. Portrait, please make sure the desired option choice bubbled is toggled.</w:t>
      </w:r>
    </w:p>
    <w:p w14:paraId="575B4A6C" w14:textId="77777777" w:rsidR="00E72805" w:rsidRDefault="00E72805" w:rsidP="00E72805">
      <w:pPr>
        <w:pStyle w:val="Heading4"/>
      </w:pPr>
      <w:r>
        <w:t>Lines Per Page</w:t>
      </w:r>
    </w:p>
    <w:p w14:paraId="6442F4F6" w14:textId="77777777" w:rsidR="00E72805" w:rsidRPr="00144B20" w:rsidRDefault="00E72805" w:rsidP="00E72805">
      <w:r w:rsidRPr="00211A1F">
        <w:t>Lines per page on the report when printing.</w:t>
      </w:r>
    </w:p>
    <w:p w14:paraId="77BC7880" w14:textId="77777777" w:rsidR="00E72805" w:rsidRDefault="00E72805" w:rsidP="00E72805">
      <w:pPr>
        <w:pStyle w:val="Heading4"/>
      </w:pPr>
      <w:r>
        <w:t>Font</w:t>
      </w:r>
    </w:p>
    <w:p w14:paraId="1467BF5D"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6B2505CF" w14:textId="77777777" w:rsidR="00E72805" w:rsidRDefault="00E72805" w:rsidP="00E72805">
      <w:pPr>
        <w:pStyle w:val="Heading4"/>
      </w:pPr>
      <w:r>
        <w:t>Show Parameters? – Toggle Box</w:t>
      </w:r>
    </w:p>
    <w:p w14:paraId="065CCACB" w14:textId="77777777" w:rsidR="00E72805" w:rsidRDefault="00E72805" w:rsidP="00E72805">
      <w:r>
        <w:t>To show parameters, make sure that the toggle box is ‘ticked’ with a checkmark.</w:t>
      </w:r>
    </w:p>
    <w:p w14:paraId="30DC7323" w14:textId="77777777" w:rsidR="00E72805" w:rsidRDefault="00E72805" w:rsidP="00E72805">
      <w:pPr>
        <w:pStyle w:val="Heading4"/>
      </w:pPr>
      <w:r>
        <w:t>Export to Excel? – Toggle Box</w:t>
      </w:r>
    </w:p>
    <w:p w14:paraId="1439D1B2" w14:textId="77777777" w:rsidR="00E72805" w:rsidRPr="00CC767A" w:rsidRDefault="00E72805" w:rsidP="00E72805">
      <w:r>
        <w:t>To export the printed file to an excel document, make sure that the Export to Excel toggle box is checked.</w:t>
      </w:r>
    </w:p>
    <w:p w14:paraId="092E5430" w14:textId="77777777" w:rsidR="00E72805" w:rsidRDefault="00E72805" w:rsidP="00E72805">
      <w:pPr>
        <w:pStyle w:val="Heading4"/>
      </w:pPr>
      <w:r>
        <w:t>Auto Run Excel? – Toggle Box</w:t>
      </w:r>
    </w:p>
    <w:p w14:paraId="51606398" w14:textId="77777777" w:rsidR="00E72805" w:rsidRPr="00CC767A" w:rsidRDefault="00E72805" w:rsidP="00E72805">
      <w:r>
        <w:t>To automatically open the new excel document, make sure that the Auto Run Excel toggle box is checked.</w:t>
      </w:r>
    </w:p>
    <w:p w14:paraId="79D993DC" w14:textId="77777777" w:rsidR="00E72805" w:rsidRDefault="00E72805" w:rsidP="00E72805">
      <w:pPr>
        <w:pStyle w:val="Heading4"/>
      </w:pPr>
      <w:r>
        <w:t>If Yes, File Name</w:t>
      </w:r>
    </w:p>
    <w:p w14:paraId="2B0A505D" w14:textId="33654004" w:rsidR="00E72805" w:rsidRDefault="00E72805" w:rsidP="00E72805">
      <w:r>
        <w:t>If exporting the file to Excel, enter the desired file name.</w:t>
      </w:r>
    </w:p>
    <w:p w14:paraId="4E55989E" w14:textId="77777777" w:rsidR="0030251A" w:rsidRDefault="0030251A" w:rsidP="00E72805"/>
    <w:p w14:paraId="3EF2A71D" w14:textId="60F2CB7E" w:rsidR="00F876E9" w:rsidRDefault="00D73029" w:rsidP="00F876E9">
      <w:pPr>
        <w:pStyle w:val="Heading2"/>
      </w:pPr>
      <w:bookmarkStart w:id="197" w:name="_Toc43912780"/>
      <w:r>
        <w:lastRenderedPageBreak/>
        <w:t>Job Actual Cost Detail</w:t>
      </w:r>
      <w:r w:rsidR="00F876E9">
        <w:t xml:space="preserve"> [JL6]</w:t>
      </w:r>
      <w:bookmarkEnd w:id="197"/>
    </w:p>
    <w:p w14:paraId="1699EC81" w14:textId="6752C1B3" w:rsidR="00D73029" w:rsidRDefault="00D73029" w:rsidP="00D73029">
      <w:pPr>
        <w:pStyle w:val="Heading3"/>
      </w:pPr>
      <w:bookmarkStart w:id="198" w:name="_Toc43912781"/>
      <w:r>
        <w:t>Selection Parameters</w:t>
      </w:r>
      <w:bookmarkEnd w:id="198"/>
    </w:p>
    <w:p w14:paraId="6CDDDD6C" w14:textId="22900EEC" w:rsidR="000B4B00" w:rsidRPr="000B4B00" w:rsidRDefault="000B4B00" w:rsidP="000B4B00">
      <w:r>
        <w:rPr>
          <w:noProof/>
        </w:rPr>
        <w:drawing>
          <wp:inline distT="0" distB="0" distL="0" distR="0" wp14:anchorId="47BB9DFE" wp14:editId="41B1C18C">
            <wp:extent cx="4619625" cy="109253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31333" cy="1095299"/>
                    </a:xfrm>
                    <a:prstGeom prst="rect">
                      <a:avLst/>
                    </a:prstGeom>
                    <a:noFill/>
                    <a:ln>
                      <a:noFill/>
                    </a:ln>
                  </pic:spPr>
                </pic:pic>
              </a:graphicData>
            </a:graphic>
          </wp:inline>
        </w:drawing>
      </w:r>
    </w:p>
    <w:p w14:paraId="1051EBCE" w14:textId="225900FD" w:rsidR="007B7C00" w:rsidRDefault="007B7C00" w:rsidP="007B7C00">
      <w:pPr>
        <w:pStyle w:val="Heading4"/>
      </w:pPr>
      <w:bookmarkStart w:id="199" w:name="_Hlk43747088"/>
      <w:r>
        <w:t>Beginning Job # / Ending Job #</w:t>
      </w:r>
    </w:p>
    <w:p w14:paraId="26156C59" w14:textId="3AE88DE8" w:rsidR="00637C13" w:rsidRPr="00E5397E" w:rsidRDefault="00637C13" w:rsidP="00637C13">
      <w:r>
        <w:t>Enter the beginning and ending Job Number to run the report for.</w:t>
      </w:r>
    </w:p>
    <w:p w14:paraId="31CFF895" w14:textId="2F73B0B2" w:rsidR="007B7C00" w:rsidRDefault="007B7C00" w:rsidP="007B7C00">
      <w:pPr>
        <w:pStyle w:val="Heading4"/>
      </w:pPr>
      <w:r>
        <w:t>Beginning Job #: 00 / Ending Job #: 00</w:t>
      </w:r>
    </w:p>
    <w:p w14:paraId="2725B51F" w14:textId="41FEBC65" w:rsidR="00637C13" w:rsidRPr="00E5397E" w:rsidRDefault="00637C13" w:rsidP="00637C13">
      <w:bookmarkStart w:id="200" w:name="_Hlk43747076"/>
      <w:bookmarkEnd w:id="199"/>
      <w:r>
        <w:t>Enter the beginning and ending Subsequent Job Number to run the report for.</w:t>
      </w:r>
    </w:p>
    <w:p w14:paraId="4A211BCD" w14:textId="4E03089E" w:rsidR="007B7C00" w:rsidRDefault="007B7C00" w:rsidP="007B7C00">
      <w:pPr>
        <w:pStyle w:val="Heading4"/>
      </w:pPr>
      <w:r>
        <w:t>Beginning Close Date / Ending Close Date</w:t>
      </w:r>
    </w:p>
    <w:bookmarkEnd w:id="200"/>
    <w:p w14:paraId="12FC72C1" w14:textId="400A58B5" w:rsidR="00637C13" w:rsidRPr="00E5397E" w:rsidRDefault="00637C13" w:rsidP="00637C13">
      <w:r>
        <w:t>Enter the beginning and ending Close Date to run the report for.</w:t>
      </w:r>
    </w:p>
    <w:p w14:paraId="04672EAA" w14:textId="5871EB8C" w:rsidR="007B7C00" w:rsidRDefault="007B7C00" w:rsidP="007B7C00">
      <w:pPr>
        <w:pStyle w:val="Heading4"/>
      </w:pPr>
      <w:r>
        <w:t>Beginning Customer # / Ending Customer #</w:t>
      </w:r>
    </w:p>
    <w:p w14:paraId="6B35DFCD" w14:textId="50F99EB2" w:rsidR="00637C13" w:rsidRPr="00E5397E" w:rsidRDefault="00637C13" w:rsidP="00637C13">
      <w:r>
        <w:t>Enter the beginning and ending Customer Number to run the report for.</w:t>
      </w:r>
    </w:p>
    <w:p w14:paraId="05898EA7" w14:textId="5E417B88" w:rsidR="007B7C00" w:rsidRDefault="007B7C00" w:rsidP="007B7C00">
      <w:pPr>
        <w:pStyle w:val="Heading4"/>
      </w:pPr>
      <w:r>
        <w:t>Beginning FG Category / Ending FG Category</w:t>
      </w:r>
    </w:p>
    <w:p w14:paraId="1632D6BB" w14:textId="7A8683E8" w:rsidR="00637C13" w:rsidRPr="00E5397E" w:rsidRDefault="00637C13" w:rsidP="00637C13">
      <w:r>
        <w:t>Enter the beginning and ending Finished Good Category to run the report for.</w:t>
      </w:r>
    </w:p>
    <w:p w14:paraId="3127BF8F" w14:textId="218D5BDE" w:rsidR="00D73029" w:rsidRDefault="00D73029" w:rsidP="00D73029">
      <w:pPr>
        <w:pStyle w:val="Heading3"/>
      </w:pPr>
      <w:bookmarkStart w:id="201" w:name="_Toc43912782"/>
      <w:r>
        <w:t>Available and Selected Columns</w:t>
      </w:r>
      <w:bookmarkEnd w:id="201"/>
    </w:p>
    <w:p w14:paraId="470A0AF2" w14:textId="5315E0EA" w:rsidR="000B4B00" w:rsidRPr="000B4B00" w:rsidRDefault="000B4B00" w:rsidP="000B4B00">
      <w:r>
        <w:rPr>
          <w:noProof/>
        </w:rPr>
        <w:drawing>
          <wp:inline distT="0" distB="0" distL="0" distR="0" wp14:anchorId="7BFFDC34" wp14:editId="27D5E098">
            <wp:extent cx="4619625" cy="1555750"/>
            <wp:effectExtent l="0" t="0" r="9525"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19625" cy="1555750"/>
                    </a:xfrm>
                    <a:prstGeom prst="rect">
                      <a:avLst/>
                    </a:prstGeom>
                    <a:noFill/>
                    <a:ln>
                      <a:noFill/>
                    </a:ln>
                  </pic:spPr>
                </pic:pic>
              </a:graphicData>
            </a:graphic>
          </wp:inline>
        </w:drawing>
      </w:r>
    </w:p>
    <w:p w14:paraId="61C26A41" w14:textId="77777777" w:rsidR="003538D4" w:rsidRDefault="003538D4" w:rsidP="003538D4">
      <w:pPr>
        <w:pStyle w:val="Heading4"/>
      </w:pPr>
      <w:r>
        <w:t>Available Columns</w:t>
      </w:r>
    </w:p>
    <w:p w14:paraId="7A733BC4"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31C8CD95" w14:textId="77777777" w:rsidR="003538D4" w:rsidRDefault="003538D4" w:rsidP="003538D4">
      <w:pPr>
        <w:pStyle w:val="Heading4"/>
      </w:pPr>
      <w:r>
        <w:t>Selected Columns (In Display Order)</w:t>
      </w:r>
    </w:p>
    <w:p w14:paraId="7F839EDF"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7772D7BB" w14:textId="77777777" w:rsidR="003538D4" w:rsidRDefault="003538D4" w:rsidP="003538D4">
      <w:pPr>
        <w:pStyle w:val="Heading4"/>
      </w:pPr>
      <w:r>
        <w:t>Default</w:t>
      </w:r>
    </w:p>
    <w:p w14:paraId="0BCB118E"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86D285D" w14:textId="77777777" w:rsidR="003538D4" w:rsidRDefault="003538D4" w:rsidP="003538D4">
      <w:pPr>
        <w:pStyle w:val="Heading4"/>
      </w:pPr>
      <w:r>
        <w:t>Add &gt;&gt;</w:t>
      </w:r>
    </w:p>
    <w:p w14:paraId="5EB23EF7"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72678FF" w14:textId="77777777" w:rsidR="003538D4" w:rsidRDefault="003538D4" w:rsidP="003538D4">
      <w:pPr>
        <w:pStyle w:val="Heading4"/>
      </w:pPr>
      <w:r>
        <w:lastRenderedPageBreak/>
        <w:t>&lt;&lt; Remove</w:t>
      </w:r>
    </w:p>
    <w:p w14:paraId="19FCC4BA"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1113D13D" w14:textId="77777777" w:rsidR="003538D4" w:rsidRDefault="003538D4" w:rsidP="003538D4">
      <w:pPr>
        <w:pStyle w:val="Heading4"/>
      </w:pPr>
      <w:r>
        <w:t>Move Up</w:t>
      </w:r>
    </w:p>
    <w:p w14:paraId="404ED771"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BABF26D" w14:textId="77777777" w:rsidR="003538D4" w:rsidRDefault="003538D4" w:rsidP="003538D4">
      <w:pPr>
        <w:pStyle w:val="Heading4"/>
      </w:pPr>
      <w:r>
        <w:t>Move Down</w:t>
      </w:r>
    </w:p>
    <w:p w14:paraId="7E801A68"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AA3A41E" w14:textId="79F8E6B9" w:rsidR="00D73029" w:rsidRDefault="00D73029" w:rsidP="00D73029">
      <w:pPr>
        <w:pStyle w:val="Heading3"/>
      </w:pPr>
      <w:bookmarkStart w:id="202" w:name="_Toc43912783"/>
      <w:r>
        <w:t>Output Destination</w:t>
      </w:r>
      <w:bookmarkEnd w:id="202"/>
    </w:p>
    <w:p w14:paraId="5CB8331A" w14:textId="11213CD0" w:rsidR="000B4B00" w:rsidRPr="000B4B00" w:rsidRDefault="000B4B00" w:rsidP="000B4B00">
      <w:r>
        <w:rPr>
          <w:noProof/>
        </w:rPr>
        <w:drawing>
          <wp:inline distT="0" distB="0" distL="0" distR="0" wp14:anchorId="1DDC7395" wp14:editId="392FBE73">
            <wp:extent cx="4619625" cy="1555668"/>
            <wp:effectExtent l="0" t="0" r="0" b="698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22946" cy="1556786"/>
                    </a:xfrm>
                    <a:prstGeom prst="rect">
                      <a:avLst/>
                    </a:prstGeom>
                    <a:noFill/>
                    <a:ln>
                      <a:noFill/>
                    </a:ln>
                  </pic:spPr>
                </pic:pic>
              </a:graphicData>
            </a:graphic>
          </wp:inline>
        </w:drawing>
      </w:r>
    </w:p>
    <w:p w14:paraId="01E53311" w14:textId="77777777" w:rsidR="00E72805" w:rsidRDefault="00E72805" w:rsidP="00E72805">
      <w:pPr>
        <w:pStyle w:val="Heading4"/>
      </w:pPr>
      <w:r>
        <w:t>Destination Choice</w:t>
      </w:r>
    </w:p>
    <w:p w14:paraId="50E4BC89" w14:textId="77777777" w:rsidR="00E72805" w:rsidRPr="00144B20" w:rsidRDefault="00E72805" w:rsidP="00E72805">
      <w:r>
        <w:t>To choose the destination where the document should be printed, please make sure that desired output destination choice bubble is toggled.</w:t>
      </w:r>
    </w:p>
    <w:p w14:paraId="7221B7CC" w14:textId="77777777" w:rsidR="00E72805" w:rsidRDefault="00E72805" w:rsidP="00E72805">
      <w:pPr>
        <w:pStyle w:val="Heading4"/>
      </w:pPr>
      <w:r>
        <w:t>Layout Choice</w:t>
      </w:r>
    </w:p>
    <w:p w14:paraId="129510C3" w14:textId="77777777" w:rsidR="00E72805" w:rsidRPr="00144B20" w:rsidRDefault="00E72805" w:rsidP="00E72805">
      <w:r>
        <w:t>To choose the preferred layout of Landscape vs. Portrait, please make sure the desired option choice bubbled is toggled.</w:t>
      </w:r>
    </w:p>
    <w:p w14:paraId="6469D161" w14:textId="77777777" w:rsidR="00E72805" w:rsidRDefault="00E72805" w:rsidP="00E72805">
      <w:pPr>
        <w:pStyle w:val="Heading4"/>
      </w:pPr>
      <w:r>
        <w:t>Font</w:t>
      </w:r>
    </w:p>
    <w:p w14:paraId="4A926030"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6C80E521" w14:textId="77777777" w:rsidR="00E72805" w:rsidRDefault="00E72805" w:rsidP="00E72805">
      <w:pPr>
        <w:pStyle w:val="Heading4"/>
      </w:pPr>
      <w:r>
        <w:t>Show Parameters? – Toggle Box</w:t>
      </w:r>
    </w:p>
    <w:p w14:paraId="27E31F12" w14:textId="77777777" w:rsidR="00E72805" w:rsidRDefault="00E72805" w:rsidP="00E72805">
      <w:r>
        <w:t>To show parameters, make sure that the toggle box is ‘ticked’ with a checkmark.</w:t>
      </w:r>
    </w:p>
    <w:p w14:paraId="4F2BC796" w14:textId="77777777" w:rsidR="00E72805" w:rsidRDefault="00E72805" w:rsidP="00E72805">
      <w:pPr>
        <w:pStyle w:val="Heading4"/>
      </w:pPr>
      <w:r>
        <w:t>Export to Excel? – Toggle Box</w:t>
      </w:r>
    </w:p>
    <w:p w14:paraId="5D949B5C" w14:textId="77777777" w:rsidR="00E72805" w:rsidRPr="00CC767A" w:rsidRDefault="00E72805" w:rsidP="00E72805">
      <w:r>
        <w:t>To export the printed file to an excel document, make sure that the Export to Excel toggle box is checked.</w:t>
      </w:r>
    </w:p>
    <w:p w14:paraId="2918F868" w14:textId="77777777" w:rsidR="00E72805" w:rsidRDefault="00E72805" w:rsidP="00E72805">
      <w:pPr>
        <w:pStyle w:val="Heading4"/>
      </w:pPr>
      <w:r>
        <w:t>Auto Run Excel? – Toggle Box</w:t>
      </w:r>
    </w:p>
    <w:p w14:paraId="3DFE7B68" w14:textId="77777777" w:rsidR="00E72805" w:rsidRPr="00CC767A" w:rsidRDefault="00E72805" w:rsidP="00E72805">
      <w:r>
        <w:t>To automatically open the new excel document, make sure that the Auto Run Excel toggle box is checked.</w:t>
      </w:r>
    </w:p>
    <w:p w14:paraId="66D12583" w14:textId="77777777" w:rsidR="00E72805" w:rsidRDefault="00E72805" w:rsidP="00E72805">
      <w:pPr>
        <w:pStyle w:val="Heading4"/>
      </w:pPr>
      <w:r>
        <w:t>If Yes, File Name</w:t>
      </w:r>
    </w:p>
    <w:p w14:paraId="0098FF8A" w14:textId="77777777" w:rsidR="00E72805" w:rsidRDefault="00E72805" w:rsidP="00E72805">
      <w:r>
        <w:t>If exporting the file to Excel, enter the desired file name.</w:t>
      </w:r>
    </w:p>
    <w:p w14:paraId="67EB5824" w14:textId="0965CF77" w:rsidR="00F876E9" w:rsidRDefault="00D73029" w:rsidP="00F876E9">
      <w:pPr>
        <w:pStyle w:val="Heading2"/>
      </w:pPr>
      <w:bookmarkStart w:id="203" w:name="_Toc43912784"/>
      <w:r>
        <w:lastRenderedPageBreak/>
        <w:t>WIP Value of Sheeted Inventory</w:t>
      </w:r>
      <w:r w:rsidR="00F876E9">
        <w:t xml:space="preserve"> [JL7]</w:t>
      </w:r>
      <w:bookmarkEnd w:id="203"/>
    </w:p>
    <w:p w14:paraId="642C421D" w14:textId="6D67260D" w:rsidR="00D73029" w:rsidRDefault="00D73029" w:rsidP="00D73029">
      <w:pPr>
        <w:pStyle w:val="Heading3"/>
      </w:pPr>
      <w:bookmarkStart w:id="204" w:name="_Toc43912785"/>
      <w:r>
        <w:t>Selection Parameters</w:t>
      </w:r>
      <w:bookmarkEnd w:id="204"/>
    </w:p>
    <w:p w14:paraId="292BB264" w14:textId="766F76EC" w:rsidR="000B4B00" w:rsidRPr="000B4B00" w:rsidRDefault="000B4B00" w:rsidP="000B4B00">
      <w:r>
        <w:rPr>
          <w:noProof/>
        </w:rPr>
        <w:drawing>
          <wp:inline distT="0" distB="0" distL="0" distR="0" wp14:anchorId="3D965897" wp14:editId="3CAA9052">
            <wp:extent cx="4726305" cy="8667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26305" cy="866775"/>
                    </a:xfrm>
                    <a:prstGeom prst="rect">
                      <a:avLst/>
                    </a:prstGeom>
                    <a:noFill/>
                    <a:ln>
                      <a:noFill/>
                    </a:ln>
                  </pic:spPr>
                </pic:pic>
              </a:graphicData>
            </a:graphic>
          </wp:inline>
        </w:drawing>
      </w:r>
    </w:p>
    <w:p w14:paraId="1804F1BC" w14:textId="065C3F72" w:rsidR="007B7C00" w:rsidRDefault="007B7C00" w:rsidP="007B7C00">
      <w:pPr>
        <w:pStyle w:val="Heading4"/>
      </w:pPr>
      <w:r>
        <w:t>Beginning Department / Ending Department</w:t>
      </w:r>
    </w:p>
    <w:p w14:paraId="1CBFE7D8" w14:textId="5BDB4CAF" w:rsidR="00637C13" w:rsidRPr="00E5397E" w:rsidRDefault="00637C13" w:rsidP="00637C13">
      <w:r>
        <w:t>Enter the beginning and ending Department to run the report for.</w:t>
      </w:r>
    </w:p>
    <w:p w14:paraId="3D3FF3B9" w14:textId="7B89F105" w:rsidR="007B7C00" w:rsidRDefault="007B7C00" w:rsidP="007B7C00">
      <w:pPr>
        <w:pStyle w:val="Heading4"/>
      </w:pPr>
      <w:r>
        <w:t>Beginning Machine / Ending Machine</w:t>
      </w:r>
    </w:p>
    <w:p w14:paraId="3DB8B867" w14:textId="26445248" w:rsidR="00637C13" w:rsidRPr="00E5397E" w:rsidRDefault="00637C13" w:rsidP="00637C13">
      <w:r>
        <w:t>Enter the beginning and ending Machine to run the report for.</w:t>
      </w:r>
    </w:p>
    <w:p w14:paraId="0F3D50AE" w14:textId="630241BA" w:rsidR="00D73029" w:rsidRDefault="00D73029" w:rsidP="00D73029">
      <w:pPr>
        <w:pStyle w:val="Heading3"/>
      </w:pPr>
      <w:bookmarkStart w:id="205" w:name="_Toc43912786"/>
      <w:r>
        <w:t>Available and Selected Columns</w:t>
      </w:r>
      <w:bookmarkEnd w:id="205"/>
    </w:p>
    <w:p w14:paraId="68A06C49" w14:textId="1FC1EAC2" w:rsidR="000B4B00" w:rsidRPr="000B4B00" w:rsidRDefault="000B4B00" w:rsidP="000B4B00">
      <w:r>
        <w:rPr>
          <w:noProof/>
        </w:rPr>
        <w:drawing>
          <wp:inline distT="0" distB="0" distL="0" distR="0" wp14:anchorId="6CA4A5CB" wp14:editId="109E30C7">
            <wp:extent cx="4726305" cy="161480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26305" cy="1614805"/>
                    </a:xfrm>
                    <a:prstGeom prst="rect">
                      <a:avLst/>
                    </a:prstGeom>
                    <a:noFill/>
                    <a:ln>
                      <a:noFill/>
                    </a:ln>
                  </pic:spPr>
                </pic:pic>
              </a:graphicData>
            </a:graphic>
          </wp:inline>
        </w:drawing>
      </w:r>
    </w:p>
    <w:p w14:paraId="44C02D4B" w14:textId="77777777" w:rsidR="003538D4" w:rsidRDefault="003538D4" w:rsidP="003538D4">
      <w:pPr>
        <w:pStyle w:val="Heading4"/>
      </w:pPr>
      <w:r>
        <w:t>Available Columns</w:t>
      </w:r>
    </w:p>
    <w:p w14:paraId="1B967CFA"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7745376B" w14:textId="77777777" w:rsidR="003538D4" w:rsidRDefault="003538D4" w:rsidP="003538D4">
      <w:pPr>
        <w:pStyle w:val="Heading4"/>
      </w:pPr>
      <w:r>
        <w:t>Selected Columns (In Display Order)</w:t>
      </w:r>
    </w:p>
    <w:p w14:paraId="356BF158"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09167EFC" w14:textId="77777777" w:rsidR="003538D4" w:rsidRDefault="003538D4" w:rsidP="003538D4">
      <w:pPr>
        <w:pStyle w:val="Heading4"/>
      </w:pPr>
      <w:r>
        <w:t>Default</w:t>
      </w:r>
    </w:p>
    <w:p w14:paraId="3F123DFF"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9E13F2C" w14:textId="77777777" w:rsidR="003538D4" w:rsidRDefault="003538D4" w:rsidP="003538D4">
      <w:pPr>
        <w:pStyle w:val="Heading4"/>
      </w:pPr>
      <w:r>
        <w:t>Add &gt;&gt;</w:t>
      </w:r>
    </w:p>
    <w:p w14:paraId="1141452B"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0072F5B" w14:textId="77777777" w:rsidR="003538D4" w:rsidRDefault="003538D4" w:rsidP="003538D4">
      <w:pPr>
        <w:pStyle w:val="Heading4"/>
      </w:pPr>
      <w:r>
        <w:t>&lt;&lt; Remove</w:t>
      </w:r>
    </w:p>
    <w:p w14:paraId="7EB07A64"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3544158" w14:textId="77777777" w:rsidR="003538D4" w:rsidRDefault="003538D4" w:rsidP="003538D4">
      <w:pPr>
        <w:pStyle w:val="Heading4"/>
      </w:pPr>
      <w:r>
        <w:t>Move Up</w:t>
      </w:r>
    </w:p>
    <w:p w14:paraId="625B9FEA"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012B0C4" w14:textId="77777777" w:rsidR="003538D4" w:rsidRDefault="003538D4" w:rsidP="003538D4">
      <w:pPr>
        <w:pStyle w:val="Heading4"/>
      </w:pPr>
      <w:r>
        <w:lastRenderedPageBreak/>
        <w:t>Move Down</w:t>
      </w:r>
    </w:p>
    <w:p w14:paraId="18144A77"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561C946" w14:textId="16845992" w:rsidR="00D73029" w:rsidRDefault="00D73029" w:rsidP="00D73029">
      <w:pPr>
        <w:pStyle w:val="Heading3"/>
      </w:pPr>
      <w:bookmarkStart w:id="206" w:name="_Toc43912787"/>
      <w:r>
        <w:t>Output Destination</w:t>
      </w:r>
      <w:bookmarkEnd w:id="206"/>
    </w:p>
    <w:p w14:paraId="6E6CE7B7" w14:textId="4664505B" w:rsidR="000B4B00" w:rsidRPr="000B4B00" w:rsidRDefault="000B4B00" w:rsidP="000B4B00">
      <w:r>
        <w:rPr>
          <w:noProof/>
        </w:rPr>
        <w:drawing>
          <wp:inline distT="0" distB="0" distL="0" distR="0" wp14:anchorId="4040724A" wp14:editId="71AAF41F">
            <wp:extent cx="4726305" cy="17576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26305" cy="1757680"/>
                    </a:xfrm>
                    <a:prstGeom prst="rect">
                      <a:avLst/>
                    </a:prstGeom>
                    <a:noFill/>
                    <a:ln>
                      <a:noFill/>
                    </a:ln>
                  </pic:spPr>
                </pic:pic>
              </a:graphicData>
            </a:graphic>
          </wp:inline>
        </w:drawing>
      </w:r>
    </w:p>
    <w:p w14:paraId="218DB8F5" w14:textId="77777777" w:rsidR="00E72805" w:rsidRDefault="00E72805" w:rsidP="00E72805">
      <w:pPr>
        <w:pStyle w:val="Heading4"/>
      </w:pPr>
      <w:r>
        <w:t>Destination Choice</w:t>
      </w:r>
    </w:p>
    <w:p w14:paraId="54FD59BE" w14:textId="77777777" w:rsidR="00E72805" w:rsidRPr="00144B20" w:rsidRDefault="00E72805" w:rsidP="00E72805">
      <w:r>
        <w:t>To choose the destination where the document should be printed, please make sure that desired output destination choice bubble is toggled.</w:t>
      </w:r>
    </w:p>
    <w:p w14:paraId="1668C234" w14:textId="77777777" w:rsidR="00E72805" w:rsidRDefault="00E72805" w:rsidP="00E72805">
      <w:pPr>
        <w:pStyle w:val="Heading4"/>
      </w:pPr>
      <w:r>
        <w:t>Layout Choice</w:t>
      </w:r>
    </w:p>
    <w:p w14:paraId="4BEEFD89" w14:textId="77777777" w:rsidR="00E72805" w:rsidRPr="00144B20" w:rsidRDefault="00E72805" w:rsidP="00E72805">
      <w:r>
        <w:t>To choose the preferred layout of Landscape vs. Portrait, please make sure the desired option choice bubbled is toggled.</w:t>
      </w:r>
    </w:p>
    <w:p w14:paraId="2A8156E6" w14:textId="77777777" w:rsidR="00E72805" w:rsidRDefault="00E72805" w:rsidP="00E72805">
      <w:pPr>
        <w:pStyle w:val="Heading4"/>
      </w:pPr>
      <w:r>
        <w:t>Lines Per Page</w:t>
      </w:r>
    </w:p>
    <w:p w14:paraId="3EEF7F22" w14:textId="77777777" w:rsidR="00E72805" w:rsidRPr="00144B20" w:rsidRDefault="00E72805" w:rsidP="00E72805">
      <w:r w:rsidRPr="00211A1F">
        <w:t>Lines per page on the report when printing.</w:t>
      </w:r>
    </w:p>
    <w:p w14:paraId="04ED236E" w14:textId="77777777" w:rsidR="00E72805" w:rsidRDefault="00E72805" w:rsidP="00E72805">
      <w:pPr>
        <w:pStyle w:val="Heading4"/>
      </w:pPr>
      <w:r>
        <w:t>Font</w:t>
      </w:r>
    </w:p>
    <w:p w14:paraId="1874F1E7"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5970F492" w14:textId="77777777" w:rsidR="00E72805" w:rsidRDefault="00E72805" w:rsidP="00E72805">
      <w:pPr>
        <w:pStyle w:val="Heading4"/>
      </w:pPr>
      <w:r>
        <w:t>Show Parameters? – Toggle Box</w:t>
      </w:r>
    </w:p>
    <w:p w14:paraId="5D637415" w14:textId="77777777" w:rsidR="00E72805" w:rsidRDefault="00E72805" w:rsidP="00E72805">
      <w:r>
        <w:t>To show parameters, make sure that the toggle box is ‘ticked’ with a checkmark.</w:t>
      </w:r>
    </w:p>
    <w:p w14:paraId="4B692ACF" w14:textId="77777777" w:rsidR="00E72805" w:rsidRDefault="00E72805" w:rsidP="00E72805">
      <w:pPr>
        <w:pStyle w:val="Heading4"/>
      </w:pPr>
      <w:r>
        <w:t>Export to Excel? – Toggle Box</w:t>
      </w:r>
    </w:p>
    <w:p w14:paraId="1C9C3798" w14:textId="77777777" w:rsidR="00E72805" w:rsidRPr="00CC767A" w:rsidRDefault="00E72805" w:rsidP="00E72805">
      <w:r>
        <w:t>To export the printed file to an excel document, make sure that the Export to Excel toggle box is checked.</w:t>
      </w:r>
    </w:p>
    <w:p w14:paraId="300D8761" w14:textId="77777777" w:rsidR="00E72805" w:rsidRDefault="00E72805" w:rsidP="00E72805">
      <w:pPr>
        <w:pStyle w:val="Heading4"/>
      </w:pPr>
      <w:r>
        <w:t>Auto Run Excel? – Toggle Box</w:t>
      </w:r>
    </w:p>
    <w:p w14:paraId="120F60D1" w14:textId="77777777" w:rsidR="00E72805" w:rsidRPr="00CC767A" w:rsidRDefault="00E72805" w:rsidP="00E72805">
      <w:r>
        <w:t>To automatically open the new excel document, make sure that the Auto Run Excel toggle box is checked.</w:t>
      </w:r>
    </w:p>
    <w:p w14:paraId="7301FDD3" w14:textId="77777777" w:rsidR="00E72805" w:rsidRDefault="00E72805" w:rsidP="00E72805">
      <w:pPr>
        <w:pStyle w:val="Heading4"/>
      </w:pPr>
      <w:r>
        <w:t>If Yes, File Name</w:t>
      </w:r>
    </w:p>
    <w:p w14:paraId="2E7387EE" w14:textId="77777777" w:rsidR="00E72805" w:rsidRDefault="00E72805" w:rsidP="00E72805">
      <w:r>
        <w:t>If exporting the file to Excel, enter the desired file name.</w:t>
      </w:r>
    </w:p>
    <w:p w14:paraId="0B876353" w14:textId="08CDC26C" w:rsidR="00F876E9" w:rsidRDefault="00D73029" w:rsidP="00F876E9">
      <w:pPr>
        <w:pStyle w:val="Heading2"/>
      </w:pPr>
      <w:bookmarkStart w:id="207" w:name="_Toc43912788"/>
      <w:r>
        <w:lastRenderedPageBreak/>
        <w:t>Estimated Job Cost Detail</w:t>
      </w:r>
      <w:r w:rsidR="00F876E9">
        <w:t xml:space="preserve"> [JL8]</w:t>
      </w:r>
      <w:bookmarkEnd w:id="207"/>
    </w:p>
    <w:p w14:paraId="6F5AC45B" w14:textId="11B17D4B" w:rsidR="00D73029" w:rsidRDefault="00D73029" w:rsidP="00D73029">
      <w:pPr>
        <w:pStyle w:val="Heading3"/>
      </w:pPr>
      <w:bookmarkStart w:id="208" w:name="_Toc43912789"/>
      <w:r>
        <w:t>Selection Parameters</w:t>
      </w:r>
      <w:bookmarkEnd w:id="208"/>
    </w:p>
    <w:p w14:paraId="61206E66" w14:textId="129283EE" w:rsidR="000B4B00" w:rsidRPr="000B4B00" w:rsidRDefault="000B4B00" w:rsidP="000B4B00">
      <w:r>
        <w:rPr>
          <w:noProof/>
        </w:rPr>
        <w:drawing>
          <wp:inline distT="0" distB="0" distL="0" distR="0" wp14:anchorId="1A338AFD" wp14:editId="50922B43">
            <wp:extent cx="4465320" cy="18053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65320" cy="1805305"/>
                    </a:xfrm>
                    <a:prstGeom prst="rect">
                      <a:avLst/>
                    </a:prstGeom>
                    <a:noFill/>
                    <a:ln>
                      <a:noFill/>
                    </a:ln>
                  </pic:spPr>
                </pic:pic>
              </a:graphicData>
            </a:graphic>
          </wp:inline>
        </w:drawing>
      </w:r>
    </w:p>
    <w:p w14:paraId="570172D8" w14:textId="206E17A1" w:rsidR="007B7C00" w:rsidRDefault="007B7C00" w:rsidP="007B7C00">
      <w:pPr>
        <w:pStyle w:val="Heading4"/>
      </w:pPr>
      <w:r>
        <w:t>Beginning Job # / Ending Job #</w:t>
      </w:r>
    </w:p>
    <w:p w14:paraId="43997835" w14:textId="24645D69" w:rsidR="00637C13" w:rsidRPr="00E5397E" w:rsidRDefault="00637C13" w:rsidP="00637C13">
      <w:r>
        <w:t>Enter the beginning and ending Job Number to run the report for.</w:t>
      </w:r>
    </w:p>
    <w:p w14:paraId="6D9FA5C1" w14:textId="588B6628" w:rsidR="007B7C00" w:rsidRDefault="007B7C00" w:rsidP="007B7C00">
      <w:pPr>
        <w:pStyle w:val="Heading4"/>
      </w:pPr>
      <w:r>
        <w:t>Beginning Job #: 00 / Ending Job #: 00</w:t>
      </w:r>
    </w:p>
    <w:p w14:paraId="7664EB2E" w14:textId="3E0DA400" w:rsidR="00637C13" w:rsidRPr="00E5397E" w:rsidRDefault="00637C13" w:rsidP="00637C13">
      <w:r>
        <w:t>Enter the beginning and ending Subsequent Job Number to run the report for.</w:t>
      </w:r>
    </w:p>
    <w:p w14:paraId="643C4D2A" w14:textId="470F58D2" w:rsidR="007B7C00" w:rsidRDefault="007B7C00" w:rsidP="007B7C00">
      <w:pPr>
        <w:pStyle w:val="Heading4"/>
      </w:pPr>
      <w:r>
        <w:t>Beginning Estimate # / Ending Estimate #</w:t>
      </w:r>
    </w:p>
    <w:p w14:paraId="2B4DD0A7" w14:textId="791F578F" w:rsidR="00637C13" w:rsidRPr="00E5397E" w:rsidRDefault="00637C13" w:rsidP="00637C13">
      <w:r>
        <w:t>Enter the beginning and ending Estimate Number to run the report for.</w:t>
      </w:r>
    </w:p>
    <w:p w14:paraId="666FF16C" w14:textId="567B18BA" w:rsidR="007B7C00" w:rsidRDefault="007B7C00" w:rsidP="007B7C00">
      <w:pPr>
        <w:pStyle w:val="Heading4"/>
      </w:pPr>
      <w:r>
        <w:t>Beginning Job Created Date / Ending Job Created Date</w:t>
      </w:r>
    </w:p>
    <w:p w14:paraId="43AB1BD7" w14:textId="5C0C0089" w:rsidR="00637C13" w:rsidRPr="00E5397E" w:rsidRDefault="00637C13" w:rsidP="00637C13">
      <w:r>
        <w:t>Enter the beginning and ending Job Created Date to run the report for.</w:t>
      </w:r>
    </w:p>
    <w:p w14:paraId="2EE292C4" w14:textId="3525CA86" w:rsidR="007B7C00" w:rsidRDefault="007B7C00" w:rsidP="007B7C00">
      <w:pPr>
        <w:pStyle w:val="Heading4"/>
      </w:pPr>
      <w:r>
        <w:t>Beginning Item # / Ending Item #</w:t>
      </w:r>
    </w:p>
    <w:p w14:paraId="5BFD4A5F" w14:textId="30FE0984" w:rsidR="00637C13" w:rsidRPr="00E5397E" w:rsidRDefault="00637C13" w:rsidP="00637C13">
      <w:r>
        <w:t>Enter the beginning and ending Item Number to run the report for.</w:t>
      </w:r>
    </w:p>
    <w:p w14:paraId="7615F977" w14:textId="2D13F433" w:rsidR="007B7C00" w:rsidRDefault="007B7C00" w:rsidP="007B7C00">
      <w:pPr>
        <w:pStyle w:val="Heading4"/>
      </w:pPr>
      <w:r>
        <w:t>Sort By? (Choice)</w:t>
      </w:r>
    </w:p>
    <w:p w14:paraId="12578EB1" w14:textId="00A81FB4" w:rsidR="00934144" w:rsidRDefault="00934144" w:rsidP="00934144">
      <w:r>
        <w:t>To choose the preferred sorting method of Job vs. Estimate vs. Date, please make sure the desired option choice bubble is toggled.</w:t>
      </w:r>
    </w:p>
    <w:p w14:paraId="082BC701" w14:textId="2870FD6D" w:rsidR="00D73029" w:rsidRDefault="007B7C00" w:rsidP="00D73029">
      <w:pPr>
        <w:pStyle w:val="Heading4"/>
      </w:pPr>
      <w:r>
        <w:t>Print Totals? – Toggle Box</w:t>
      </w:r>
    </w:p>
    <w:p w14:paraId="1DAFE418" w14:textId="77AA067C" w:rsidR="00934144" w:rsidRDefault="00934144" w:rsidP="00934144">
      <w:r>
        <w:t>To print totals on the detailed report, make sure that the Print Totals toggle box is checked.</w:t>
      </w:r>
    </w:p>
    <w:p w14:paraId="50C7B28A" w14:textId="18193CC4" w:rsidR="0030251A" w:rsidRDefault="0030251A" w:rsidP="00934144"/>
    <w:p w14:paraId="1B3CDC82" w14:textId="3E1A6F1E" w:rsidR="0030251A" w:rsidRDefault="0030251A" w:rsidP="00934144"/>
    <w:p w14:paraId="1725B70E" w14:textId="12DF8CEA" w:rsidR="0030251A" w:rsidRDefault="0030251A" w:rsidP="00934144"/>
    <w:p w14:paraId="252D97B8" w14:textId="77777777" w:rsidR="0030251A" w:rsidRDefault="0030251A" w:rsidP="00934144"/>
    <w:p w14:paraId="127E333A" w14:textId="596E8429" w:rsidR="00D73029" w:rsidRDefault="00D73029" w:rsidP="00D73029">
      <w:pPr>
        <w:pStyle w:val="Heading3"/>
      </w:pPr>
      <w:bookmarkStart w:id="209" w:name="_Toc43912790"/>
      <w:r>
        <w:lastRenderedPageBreak/>
        <w:t>Available and Selected Columns</w:t>
      </w:r>
      <w:bookmarkEnd w:id="209"/>
    </w:p>
    <w:p w14:paraId="7FD10B75" w14:textId="2CCA40D1" w:rsidR="000B4B00" w:rsidRPr="000B4B00" w:rsidRDefault="000B4B00" w:rsidP="000B4B00">
      <w:r>
        <w:rPr>
          <w:noProof/>
        </w:rPr>
        <w:drawing>
          <wp:inline distT="0" distB="0" distL="0" distR="0" wp14:anchorId="59C0C147" wp14:editId="0A71049A">
            <wp:extent cx="4465320" cy="121158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465320" cy="1211580"/>
                    </a:xfrm>
                    <a:prstGeom prst="rect">
                      <a:avLst/>
                    </a:prstGeom>
                    <a:noFill/>
                    <a:ln>
                      <a:noFill/>
                    </a:ln>
                  </pic:spPr>
                </pic:pic>
              </a:graphicData>
            </a:graphic>
          </wp:inline>
        </w:drawing>
      </w:r>
    </w:p>
    <w:p w14:paraId="13EDC524" w14:textId="77777777" w:rsidR="003538D4" w:rsidRDefault="003538D4" w:rsidP="003538D4">
      <w:pPr>
        <w:pStyle w:val="Heading4"/>
      </w:pPr>
      <w:r>
        <w:t>Available Columns</w:t>
      </w:r>
    </w:p>
    <w:p w14:paraId="23B0C475" w14:textId="77777777" w:rsidR="003538D4" w:rsidRPr="00F61F89" w:rsidRDefault="003538D4" w:rsidP="003538D4">
      <w:r>
        <w:t>The user may choose which columns they wish to have on the report printout. As the user selects their choices, they will appear on the ‘</w:t>
      </w:r>
      <w:r>
        <w:rPr>
          <w:i/>
          <w:iCs/>
        </w:rPr>
        <w:t>Selected Columns’</w:t>
      </w:r>
      <w:r>
        <w:t xml:space="preserve"> list.</w:t>
      </w:r>
    </w:p>
    <w:p w14:paraId="4F6D6FD4" w14:textId="77777777" w:rsidR="003538D4" w:rsidRDefault="003538D4" w:rsidP="003538D4">
      <w:pPr>
        <w:pStyle w:val="Heading4"/>
      </w:pPr>
      <w:r>
        <w:t>Selected Columns (In Display Order)</w:t>
      </w:r>
    </w:p>
    <w:p w14:paraId="3468021D" w14:textId="77777777" w:rsidR="003538D4" w:rsidRPr="00F61F89" w:rsidRDefault="003538D4" w:rsidP="003538D4">
      <w:r>
        <w:t>The columns that the user has chosen from the ‘</w:t>
      </w:r>
      <w:r>
        <w:rPr>
          <w:i/>
          <w:iCs/>
        </w:rPr>
        <w:t xml:space="preserve">Available Columns’ </w:t>
      </w:r>
      <w:r>
        <w:t>list. The order that these columns are displayed in here is the order in which they will print on the report.</w:t>
      </w:r>
    </w:p>
    <w:p w14:paraId="1525F42B" w14:textId="77777777" w:rsidR="003538D4" w:rsidRDefault="003538D4" w:rsidP="003538D4">
      <w:pPr>
        <w:pStyle w:val="Heading4"/>
      </w:pPr>
      <w:r>
        <w:t>Default</w:t>
      </w:r>
    </w:p>
    <w:p w14:paraId="6C14E318" w14:textId="77777777" w:rsidR="003538D4" w:rsidRPr="00361386" w:rsidRDefault="003538D4" w:rsidP="003538D4">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85908E0" w14:textId="77777777" w:rsidR="003538D4" w:rsidRDefault="003538D4" w:rsidP="003538D4">
      <w:pPr>
        <w:pStyle w:val="Heading4"/>
      </w:pPr>
      <w:r>
        <w:t>Add &gt;&gt;</w:t>
      </w:r>
    </w:p>
    <w:p w14:paraId="0AB66EA4" w14:textId="77777777" w:rsidR="003538D4" w:rsidRPr="00361386" w:rsidRDefault="003538D4" w:rsidP="003538D4">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3BF4766" w14:textId="77777777" w:rsidR="003538D4" w:rsidRDefault="003538D4" w:rsidP="003538D4">
      <w:pPr>
        <w:pStyle w:val="Heading4"/>
      </w:pPr>
      <w:r>
        <w:t>&lt;&lt; Remove</w:t>
      </w:r>
    </w:p>
    <w:p w14:paraId="2C22C1EA" w14:textId="77777777" w:rsidR="003538D4" w:rsidRPr="00361386" w:rsidRDefault="003538D4" w:rsidP="003538D4">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C75E7C7" w14:textId="77777777" w:rsidR="003538D4" w:rsidRDefault="003538D4" w:rsidP="003538D4">
      <w:pPr>
        <w:pStyle w:val="Heading4"/>
      </w:pPr>
      <w:r>
        <w:t>Move Up</w:t>
      </w:r>
    </w:p>
    <w:p w14:paraId="624998DB" w14:textId="77777777" w:rsidR="003538D4" w:rsidRPr="00361386"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C79E20D" w14:textId="77777777" w:rsidR="003538D4" w:rsidRDefault="003538D4" w:rsidP="003538D4">
      <w:pPr>
        <w:pStyle w:val="Heading4"/>
      </w:pPr>
      <w:r>
        <w:t>Move Down</w:t>
      </w:r>
    </w:p>
    <w:p w14:paraId="2AE1D40E" w14:textId="77777777" w:rsidR="003538D4" w:rsidRDefault="003538D4" w:rsidP="003538D4">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04A9FB0" w14:textId="7934B01B" w:rsidR="00D73029" w:rsidRDefault="00D73029" w:rsidP="00D73029">
      <w:pPr>
        <w:pStyle w:val="Heading3"/>
      </w:pPr>
      <w:bookmarkStart w:id="210" w:name="_Toc43912791"/>
      <w:r>
        <w:lastRenderedPageBreak/>
        <w:t>Output Destination</w:t>
      </w:r>
      <w:bookmarkEnd w:id="210"/>
    </w:p>
    <w:p w14:paraId="7555035A" w14:textId="4E73B142" w:rsidR="000B4B00" w:rsidRPr="000B4B00" w:rsidRDefault="000B4B00" w:rsidP="000B4B00">
      <w:r>
        <w:rPr>
          <w:noProof/>
        </w:rPr>
        <w:drawing>
          <wp:inline distT="0" distB="0" distL="0" distR="0" wp14:anchorId="31B687CA" wp14:editId="5C449778">
            <wp:extent cx="4465320" cy="179324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65320" cy="1793240"/>
                    </a:xfrm>
                    <a:prstGeom prst="rect">
                      <a:avLst/>
                    </a:prstGeom>
                    <a:noFill/>
                    <a:ln>
                      <a:noFill/>
                    </a:ln>
                  </pic:spPr>
                </pic:pic>
              </a:graphicData>
            </a:graphic>
          </wp:inline>
        </w:drawing>
      </w:r>
    </w:p>
    <w:p w14:paraId="415F4B15" w14:textId="77777777" w:rsidR="00E72805" w:rsidRDefault="00E72805" w:rsidP="00E72805">
      <w:pPr>
        <w:pStyle w:val="Heading4"/>
      </w:pPr>
      <w:r>
        <w:t>Destination Choice</w:t>
      </w:r>
    </w:p>
    <w:p w14:paraId="7FD02CDB" w14:textId="77777777" w:rsidR="00E72805" w:rsidRPr="00144B20" w:rsidRDefault="00E72805" w:rsidP="00E72805">
      <w:r>
        <w:t>To choose the destination where the document should be printed, please make sure that desired output destination choice bubble is toggled.</w:t>
      </w:r>
    </w:p>
    <w:p w14:paraId="7055D1A8" w14:textId="77777777" w:rsidR="00E72805" w:rsidRDefault="00E72805" w:rsidP="00E72805">
      <w:pPr>
        <w:pStyle w:val="Heading4"/>
      </w:pPr>
      <w:r>
        <w:t>Layout Choice</w:t>
      </w:r>
    </w:p>
    <w:p w14:paraId="2758FCDD" w14:textId="77777777" w:rsidR="00E72805" w:rsidRPr="00144B20" w:rsidRDefault="00E72805" w:rsidP="00E72805">
      <w:r>
        <w:t>To choose the preferred layout of Landscape vs. Portrait, please make sure the desired option choice bubbled is toggled.</w:t>
      </w:r>
    </w:p>
    <w:p w14:paraId="1BE9743E" w14:textId="77777777" w:rsidR="00E72805" w:rsidRDefault="00E72805" w:rsidP="00E72805">
      <w:pPr>
        <w:pStyle w:val="Heading4"/>
      </w:pPr>
      <w:r>
        <w:t>Lines Per Page</w:t>
      </w:r>
    </w:p>
    <w:p w14:paraId="661D2CB6" w14:textId="77777777" w:rsidR="00E72805" w:rsidRPr="00144B20" w:rsidRDefault="00E72805" w:rsidP="00E72805">
      <w:r w:rsidRPr="00211A1F">
        <w:t>Lines per page on the report when printing.</w:t>
      </w:r>
    </w:p>
    <w:p w14:paraId="0849392F" w14:textId="77777777" w:rsidR="00E72805" w:rsidRDefault="00E72805" w:rsidP="00E72805">
      <w:pPr>
        <w:pStyle w:val="Heading4"/>
      </w:pPr>
      <w:r>
        <w:t>Font</w:t>
      </w:r>
    </w:p>
    <w:p w14:paraId="7C23653C" w14:textId="77777777" w:rsidR="00E72805" w:rsidRPr="00144B20" w:rsidRDefault="00E72805" w:rsidP="00E72805">
      <w:r w:rsidRPr="00211A1F">
        <w:t xml:space="preserve">Enter the font number to use with this report </w:t>
      </w:r>
      <w:r>
        <w:t>(</w:t>
      </w:r>
      <w:r w:rsidRPr="00211A1F">
        <w:t>Font 11 is defa</w:t>
      </w:r>
      <w:r>
        <w:t>u</w:t>
      </w:r>
      <w:r w:rsidRPr="00211A1F">
        <w:t>lt</w:t>
      </w:r>
      <w:r>
        <w:t>)</w:t>
      </w:r>
      <w:r w:rsidRPr="00211A1F">
        <w:t>.</w:t>
      </w:r>
    </w:p>
    <w:p w14:paraId="74EFB298" w14:textId="77777777" w:rsidR="00E72805" w:rsidRDefault="00E72805" w:rsidP="00E72805">
      <w:pPr>
        <w:pStyle w:val="Heading4"/>
      </w:pPr>
      <w:r>
        <w:t>Show Parameters? – Toggle Box</w:t>
      </w:r>
    </w:p>
    <w:p w14:paraId="2AA35E8A" w14:textId="77777777" w:rsidR="00E72805" w:rsidRDefault="00E72805" w:rsidP="00E72805">
      <w:r>
        <w:t>To show parameters, make sure that the toggle box is ‘ticked’ with a checkmark.</w:t>
      </w:r>
    </w:p>
    <w:p w14:paraId="586EAE92" w14:textId="77777777" w:rsidR="00E72805" w:rsidRDefault="00E72805" w:rsidP="00E72805">
      <w:pPr>
        <w:pStyle w:val="Heading4"/>
      </w:pPr>
      <w:r>
        <w:t>Export to Excel? – Toggle Box</w:t>
      </w:r>
    </w:p>
    <w:p w14:paraId="292BFA19" w14:textId="77777777" w:rsidR="00E72805" w:rsidRPr="00CC767A" w:rsidRDefault="00E72805" w:rsidP="00E72805">
      <w:r>
        <w:t>To export the printed file to an excel document, make sure that the Export to Excel toggle box is checked.</w:t>
      </w:r>
    </w:p>
    <w:p w14:paraId="17264981" w14:textId="77777777" w:rsidR="00E72805" w:rsidRDefault="00E72805" w:rsidP="00E72805">
      <w:pPr>
        <w:pStyle w:val="Heading4"/>
      </w:pPr>
      <w:r>
        <w:t>Auto Run Excel? – Toggle Box</w:t>
      </w:r>
    </w:p>
    <w:p w14:paraId="32DEAB16" w14:textId="77777777" w:rsidR="00E72805" w:rsidRPr="00CC767A" w:rsidRDefault="00E72805" w:rsidP="00E72805">
      <w:r>
        <w:t>To automatically open the new excel document, make sure that the Auto Run Excel toggle box is checked.</w:t>
      </w:r>
    </w:p>
    <w:p w14:paraId="235640F0" w14:textId="77777777" w:rsidR="00E72805" w:rsidRDefault="00E72805" w:rsidP="00E72805">
      <w:pPr>
        <w:pStyle w:val="Heading4"/>
      </w:pPr>
      <w:r>
        <w:t>If Yes, File Name</w:t>
      </w:r>
    </w:p>
    <w:p w14:paraId="3F05F7C7" w14:textId="77777777" w:rsidR="00E72805" w:rsidRDefault="00E72805" w:rsidP="00E72805">
      <w:r>
        <w:t>If exporting the file to Excel, enter the desired file name.</w:t>
      </w:r>
    </w:p>
    <w:p w14:paraId="3714F9D9" w14:textId="2217DDD7" w:rsidR="00F876E9" w:rsidRDefault="00D73029" w:rsidP="00F876E9">
      <w:pPr>
        <w:pStyle w:val="Heading2"/>
      </w:pPr>
      <w:bookmarkStart w:id="211" w:name="_Toc43912792"/>
      <w:r>
        <w:lastRenderedPageBreak/>
        <w:t>Print FG Labels</w:t>
      </w:r>
      <w:r w:rsidR="00F876E9">
        <w:t xml:space="preserve"> [JL9]</w:t>
      </w:r>
      <w:bookmarkEnd w:id="211"/>
    </w:p>
    <w:p w14:paraId="3AC1C98E" w14:textId="67B74928" w:rsidR="00F876E9" w:rsidRDefault="00D73029" w:rsidP="00F876E9">
      <w:pPr>
        <w:pStyle w:val="Heading3"/>
      </w:pPr>
      <w:bookmarkStart w:id="212" w:name="_Toc43912793"/>
      <w:r>
        <w:t>Selection Parameters</w:t>
      </w:r>
      <w:bookmarkEnd w:id="212"/>
    </w:p>
    <w:p w14:paraId="7D7E8156" w14:textId="5086B09A" w:rsidR="000B4B00" w:rsidRPr="000B4B00" w:rsidRDefault="00D01851" w:rsidP="000B4B00">
      <w:r>
        <w:rPr>
          <w:noProof/>
        </w:rPr>
        <w:drawing>
          <wp:inline distT="0" distB="0" distL="0" distR="0" wp14:anchorId="0F11A29B" wp14:editId="01DE8450">
            <wp:extent cx="4785995" cy="22326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85995" cy="2232660"/>
                    </a:xfrm>
                    <a:prstGeom prst="rect">
                      <a:avLst/>
                    </a:prstGeom>
                    <a:noFill/>
                    <a:ln>
                      <a:noFill/>
                    </a:ln>
                  </pic:spPr>
                </pic:pic>
              </a:graphicData>
            </a:graphic>
          </wp:inline>
        </w:drawing>
      </w:r>
    </w:p>
    <w:p w14:paraId="06903EDC" w14:textId="1E1EF881" w:rsidR="007B7C00" w:rsidRDefault="007B7C00" w:rsidP="007B7C00">
      <w:pPr>
        <w:pStyle w:val="Heading4"/>
      </w:pPr>
      <w:r>
        <w:t>Beginning Job # / Ending Job #</w:t>
      </w:r>
    </w:p>
    <w:p w14:paraId="6F2F6CDE" w14:textId="075AB20F" w:rsidR="00637C13" w:rsidRPr="00E5397E" w:rsidRDefault="00637C13" w:rsidP="00637C13">
      <w:bookmarkStart w:id="213" w:name="_Hlk43557061"/>
      <w:r>
        <w:t>Enter the beginning and ending Job Number to Print Finished Good Labels for.</w:t>
      </w:r>
      <w:bookmarkEnd w:id="213"/>
    </w:p>
    <w:p w14:paraId="66C8397D" w14:textId="45AE14BD" w:rsidR="007B7C00" w:rsidRDefault="007B7C00" w:rsidP="007B7C00">
      <w:pPr>
        <w:pStyle w:val="Heading4"/>
      </w:pPr>
      <w:r>
        <w:t>Beginning Job #: 00 / Ending Job #: 00</w:t>
      </w:r>
    </w:p>
    <w:p w14:paraId="239A6C6C" w14:textId="334BD90A" w:rsidR="00637C13" w:rsidRPr="00E5397E" w:rsidRDefault="00637C13" w:rsidP="00637C13">
      <w:r>
        <w:t>Enter the beginning and ending Subsequent Job Number to Print Finished Good Labels for.</w:t>
      </w:r>
    </w:p>
    <w:p w14:paraId="513F88D2" w14:textId="7F775677" w:rsidR="007B7C00" w:rsidRDefault="007B7C00" w:rsidP="007B7C00">
      <w:pPr>
        <w:pStyle w:val="Heading4"/>
      </w:pPr>
      <w:r>
        <w:t>Beginning Item / Ending Item</w:t>
      </w:r>
    </w:p>
    <w:p w14:paraId="163B0EB1" w14:textId="49C5964C" w:rsidR="00637C13" w:rsidRDefault="00637C13" w:rsidP="00637C13">
      <w:r>
        <w:t>Enter the beginning and ending Item to Print Finished Good Labels for.</w:t>
      </w:r>
    </w:p>
    <w:p w14:paraId="3C23C9D6" w14:textId="4A56E3C7" w:rsidR="0030251A" w:rsidRDefault="0030251A" w:rsidP="00637C13"/>
    <w:p w14:paraId="026D2370" w14:textId="3FF8D314" w:rsidR="0030251A" w:rsidRDefault="0030251A" w:rsidP="00637C13"/>
    <w:p w14:paraId="47C6813A" w14:textId="5CDC872B" w:rsidR="0030251A" w:rsidRDefault="0030251A" w:rsidP="00637C13"/>
    <w:p w14:paraId="133A6047" w14:textId="452C2678" w:rsidR="0030251A" w:rsidRDefault="0030251A" w:rsidP="00637C13"/>
    <w:p w14:paraId="49CC945F" w14:textId="786D2C02" w:rsidR="0030251A" w:rsidRDefault="0030251A" w:rsidP="00637C13"/>
    <w:p w14:paraId="0F3E4C27" w14:textId="79E6E4BF" w:rsidR="0030251A" w:rsidRDefault="0030251A" w:rsidP="00637C13"/>
    <w:p w14:paraId="29E26847" w14:textId="79592714" w:rsidR="0030251A" w:rsidRDefault="0030251A" w:rsidP="00637C13"/>
    <w:p w14:paraId="6C3D24FF" w14:textId="4941A4CB" w:rsidR="0030251A" w:rsidRDefault="0030251A" w:rsidP="00637C13"/>
    <w:p w14:paraId="765BEE86" w14:textId="578C7126" w:rsidR="0030251A" w:rsidRDefault="0030251A" w:rsidP="00637C13"/>
    <w:p w14:paraId="41DD97E5" w14:textId="29C5FCDF" w:rsidR="0030251A" w:rsidRDefault="0030251A" w:rsidP="00637C13"/>
    <w:p w14:paraId="2B82C6A9" w14:textId="7E090447" w:rsidR="0030251A" w:rsidRDefault="0030251A" w:rsidP="00637C13"/>
    <w:p w14:paraId="3AF61C7E" w14:textId="77777777" w:rsidR="0030251A" w:rsidRPr="00E5397E" w:rsidRDefault="0030251A" w:rsidP="00637C13"/>
    <w:p w14:paraId="0A643C5F" w14:textId="3E933F43" w:rsidR="007E4D72" w:rsidRDefault="00D73029" w:rsidP="007E4D72">
      <w:pPr>
        <w:pStyle w:val="Heading1"/>
        <w:rPr>
          <w:b/>
          <w:bCs/>
        </w:rPr>
      </w:pPr>
      <w:bookmarkStart w:id="214" w:name="_Toc43912794"/>
      <w:r>
        <w:rPr>
          <w:b/>
          <w:bCs/>
        </w:rPr>
        <w:lastRenderedPageBreak/>
        <w:t>File Maintenance for Jobs</w:t>
      </w:r>
      <w:r w:rsidR="007E4D72">
        <w:rPr>
          <w:b/>
          <w:bCs/>
        </w:rPr>
        <w:t xml:space="preserve"> [JF]</w:t>
      </w:r>
      <w:bookmarkEnd w:id="214"/>
    </w:p>
    <w:p w14:paraId="40843591" w14:textId="77777777" w:rsidR="003A53EB" w:rsidRDefault="003A53EB" w:rsidP="003A53EB">
      <w:pPr>
        <w:rPr>
          <w:rFonts w:cstheme="minorHAnsi"/>
        </w:rPr>
      </w:pPr>
      <w:r w:rsidRPr="003A09FF">
        <w:rPr>
          <w:rFonts w:cstheme="minorHAnsi"/>
        </w:rPr>
        <w:t xml:space="preserve">The Job Costing File Maintenance programs must first be created prior to utilizing the Job Costing system.  The Machine Charge Codes provides categories for posting machine and labor operations which may be broken down to down time chargeable to a job, downtime not chargeable to a job, make ready and run.  </w:t>
      </w:r>
    </w:p>
    <w:p w14:paraId="2B07C58F" w14:textId="77777777" w:rsidR="003A53EB" w:rsidRPr="004D517F" w:rsidRDefault="003A53EB" w:rsidP="003A53EB">
      <w:r w:rsidRPr="003A09FF">
        <w:rPr>
          <w:rFonts w:cstheme="minorHAnsi"/>
        </w:rPr>
        <w:t xml:space="preserve">The Job Costing Control File allows company defined parameters for posting materials and other controls.  The Product Line G/L Account maintains all of the General Ledger account numbers for Work </w:t>
      </w:r>
      <w:r>
        <w:rPr>
          <w:rFonts w:cstheme="minorHAnsi"/>
        </w:rPr>
        <w:t>i</w:t>
      </w:r>
      <w:r w:rsidRPr="003A09FF">
        <w:rPr>
          <w:rFonts w:cstheme="minorHAnsi"/>
        </w:rPr>
        <w:t>n Process, Finished Goods, Cost of Goods Sold, Actual Material Expenses and Variances.</w:t>
      </w:r>
    </w:p>
    <w:p w14:paraId="426CAC54" w14:textId="4D5BA8FB" w:rsidR="007E4D72" w:rsidRDefault="00D73029" w:rsidP="007E4D72">
      <w:pPr>
        <w:pStyle w:val="Heading2"/>
      </w:pPr>
      <w:bookmarkStart w:id="215" w:name="_Toc43912795"/>
      <w:r>
        <w:t>Machine Charge Codes [JF1]</w:t>
      </w:r>
      <w:bookmarkEnd w:id="215"/>
    </w:p>
    <w:p w14:paraId="0AB2263C" w14:textId="77777777" w:rsidR="003A53EB" w:rsidRDefault="003A53EB" w:rsidP="003A53EB">
      <w:pPr>
        <w:pStyle w:val="Heading3"/>
      </w:pPr>
      <w:bookmarkStart w:id="216" w:name="_Toc41829879"/>
      <w:bookmarkStart w:id="217" w:name="_Toc43912796"/>
      <w:r>
        <w:t>Overview</w:t>
      </w:r>
      <w:bookmarkEnd w:id="216"/>
      <w:bookmarkEnd w:id="217"/>
    </w:p>
    <w:p w14:paraId="6B42F4FB" w14:textId="77777777" w:rsidR="003A53EB" w:rsidRDefault="003A53EB" w:rsidP="003A53EB">
      <w:pPr>
        <w:rPr>
          <w:rFonts w:cstheme="minorHAnsi"/>
        </w:rPr>
      </w:pPr>
      <w:r w:rsidRPr="003A09FF">
        <w:rPr>
          <w:rFonts w:cstheme="minorHAnsi"/>
        </w:rPr>
        <w:t>The Machine Charge Codes are user definable codes which allow your company to provide reporting for various Down Time, Run and Make Ready categories for each machine.  There are four valid categories for each charge code that your company defines.  Within these four categories there may be unlimited codes to break down each category.</w:t>
      </w:r>
    </w:p>
    <w:p w14:paraId="02BD24B1" w14:textId="77777777" w:rsidR="003A53EB" w:rsidRDefault="003A53EB" w:rsidP="003A53EB">
      <w:pPr>
        <w:rPr>
          <w:rFonts w:cstheme="minorHAnsi"/>
        </w:rPr>
      </w:pPr>
      <w:r>
        <w:rPr>
          <w:rFonts w:cstheme="minorHAnsi"/>
        </w:rPr>
        <w:t>Valid Categories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3869"/>
        <w:gridCol w:w="721"/>
        <w:gridCol w:w="3955"/>
      </w:tblGrid>
      <w:tr w:rsidR="003A53EB" w14:paraId="645314EC" w14:textId="77777777" w:rsidTr="00AD2E35">
        <w:trPr>
          <w:trHeight w:val="350"/>
        </w:trPr>
        <w:tc>
          <w:tcPr>
            <w:tcW w:w="805" w:type="dxa"/>
          </w:tcPr>
          <w:p w14:paraId="2D35562C" w14:textId="77777777" w:rsidR="003A53EB" w:rsidRDefault="003A53EB" w:rsidP="00AD2E35">
            <w:r>
              <w:t>DT</w:t>
            </w:r>
          </w:p>
        </w:tc>
        <w:tc>
          <w:tcPr>
            <w:tcW w:w="3869" w:type="dxa"/>
          </w:tcPr>
          <w:p w14:paraId="72378E7B" w14:textId="77777777" w:rsidR="003A53EB" w:rsidRDefault="003A53EB" w:rsidP="00AD2E35">
            <w:r>
              <w:t>Down Time (Chargeable to Job)</w:t>
            </w:r>
          </w:p>
        </w:tc>
        <w:tc>
          <w:tcPr>
            <w:tcW w:w="721" w:type="dxa"/>
          </w:tcPr>
          <w:p w14:paraId="5861F3E0" w14:textId="77777777" w:rsidR="003A53EB" w:rsidRDefault="003A53EB" w:rsidP="00AD2E35">
            <w:r>
              <w:t>NC</w:t>
            </w:r>
          </w:p>
        </w:tc>
        <w:tc>
          <w:tcPr>
            <w:tcW w:w="3955" w:type="dxa"/>
          </w:tcPr>
          <w:p w14:paraId="40D5C77E" w14:textId="77777777" w:rsidR="003A53EB" w:rsidRDefault="003A53EB" w:rsidP="00AD2E35">
            <w:r>
              <w:t>Not Down Time Chargeable</w:t>
            </w:r>
          </w:p>
        </w:tc>
      </w:tr>
      <w:tr w:rsidR="003A53EB" w14:paraId="17164BA3" w14:textId="77777777" w:rsidTr="00AD2E35">
        <w:tc>
          <w:tcPr>
            <w:tcW w:w="805" w:type="dxa"/>
          </w:tcPr>
          <w:p w14:paraId="62568E01" w14:textId="77777777" w:rsidR="003A53EB" w:rsidRDefault="003A53EB" w:rsidP="00AD2E35">
            <w:r>
              <w:t>MR</w:t>
            </w:r>
          </w:p>
        </w:tc>
        <w:tc>
          <w:tcPr>
            <w:tcW w:w="3869" w:type="dxa"/>
          </w:tcPr>
          <w:p w14:paraId="2D92A843" w14:textId="77777777" w:rsidR="003A53EB" w:rsidRDefault="003A53EB" w:rsidP="00AD2E35">
            <w:r>
              <w:t>Make Ready</w:t>
            </w:r>
          </w:p>
        </w:tc>
        <w:tc>
          <w:tcPr>
            <w:tcW w:w="721" w:type="dxa"/>
          </w:tcPr>
          <w:p w14:paraId="6E4DDB64" w14:textId="77777777" w:rsidR="003A53EB" w:rsidRDefault="003A53EB" w:rsidP="00AD2E35">
            <w:r>
              <w:t>Run</w:t>
            </w:r>
          </w:p>
        </w:tc>
        <w:tc>
          <w:tcPr>
            <w:tcW w:w="3955" w:type="dxa"/>
          </w:tcPr>
          <w:p w14:paraId="3BE68F5A" w14:textId="77777777" w:rsidR="003A53EB" w:rsidRDefault="003A53EB" w:rsidP="00AD2E35">
            <w:r>
              <w:t>Production Running</w:t>
            </w:r>
          </w:p>
        </w:tc>
      </w:tr>
    </w:tbl>
    <w:p w14:paraId="4D605AD2" w14:textId="77777777" w:rsidR="003A53EB" w:rsidRDefault="003A53EB" w:rsidP="003A53EB">
      <w:pPr>
        <w:rPr>
          <w:rFonts w:cstheme="minorHAnsi"/>
        </w:rPr>
      </w:pPr>
    </w:p>
    <w:p w14:paraId="04890362" w14:textId="77777777" w:rsidR="003A53EB" w:rsidRDefault="003A53EB" w:rsidP="003A53EB">
      <w:pPr>
        <w:rPr>
          <w:rFonts w:cstheme="minorHAnsi"/>
        </w:rPr>
      </w:pPr>
      <w:r w:rsidRPr="003A09FF">
        <w:rPr>
          <w:rFonts w:cstheme="minorHAnsi"/>
        </w:rPr>
        <w:t xml:space="preserve">The user may create as many Charge Codes within each category.  The benefit of creating multiple categories is that reports will print by the charge code for machine analysis purposes.  </w:t>
      </w:r>
    </w:p>
    <w:p w14:paraId="175378F5" w14:textId="77777777" w:rsidR="003A53EB" w:rsidRPr="004D517F" w:rsidRDefault="003A53EB" w:rsidP="003A53EB">
      <w:r w:rsidRPr="003A09FF">
        <w:rPr>
          <w:rFonts w:cstheme="minorHAnsi"/>
        </w:rPr>
        <w:t>For example, you may print down time due to Warped Board or Electrical reasons to evaluate a particular board vendor or the efficiency or maintenance requirements of a machine.</w:t>
      </w:r>
    </w:p>
    <w:p w14:paraId="5E1BE59C" w14:textId="5A31DEFC" w:rsidR="007E4D72" w:rsidRDefault="00D73029" w:rsidP="007E4D72">
      <w:pPr>
        <w:pStyle w:val="Heading3"/>
      </w:pPr>
      <w:bookmarkStart w:id="218" w:name="_Toc43912797"/>
      <w:r>
        <w:lastRenderedPageBreak/>
        <w:t>Browse Codes</w:t>
      </w:r>
      <w:bookmarkEnd w:id="218"/>
    </w:p>
    <w:p w14:paraId="46444EA0" w14:textId="6A408672" w:rsidR="00D01851" w:rsidRPr="00D01851" w:rsidRDefault="00D01851" w:rsidP="00D01851">
      <w:r>
        <w:rPr>
          <w:noProof/>
        </w:rPr>
        <w:drawing>
          <wp:inline distT="0" distB="0" distL="0" distR="0" wp14:anchorId="3D4A58DF" wp14:editId="2ACBDF41">
            <wp:extent cx="4417695" cy="5426710"/>
            <wp:effectExtent l="0" t="0" r="190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17695" cy="5426710"/>
                    </a:xfrm>
                    <a:prstGeom prst="rect">
                      <a:avLst/>
                    </a:prstGeom>
                    <a:noFill/>
                    <a:ln>
                      <a:noFill/>
                    </a:ln>
                  </pic:spPr>
                </pic:pic>
              </a:graphicData>
            </a:graphic>
          </wp:inline>
        </w:drawing>
      </w:r>
    </w:p>
    <w:p w14:paraId="6E4BE777" w14:textId="4872A858" w:rsidR="00D73029" w:rsidRDefault="00D73029" w:rsidP="00D73029">
      <w:pPr>
        <w:pStyle w:val="Heading3"/>
      </w:pPr>
      <w:bookmarkStart w:id="219" w:name="_Toc43912798"/>
      <w:r>
        <w:lastRenderedPageBreak/>
        <w:t>View Code</w:t>
      </w:r>
      <w:bookmarkEnd w:id="219"/>
    </w:p>
    <w:p w14:paraId="71B10524" w14:textId="5E7883FC" w:rsidR="00D01851" w:rsidRPr="00D01851" w:rsidRDefault="00D01851" w:rsidP="00D01851">
      <w:r>
        <w:rPr>
          <w:noProof/>
        </w:rPr>
        <w:drawing>
          <wp:inline distT="0" distB="0" distL="0" distR="0" wp14:anchorId="1F0EF2BA" wp14:editId="270AA569">
            <wp:extent cx="4441190" cy="37172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441190" cy="3717290"/>
                    </a:xfrm>
                    <a:prstGeom prst="rect">
                      <a:avLst/>
                    </a:prstGeom>
                    <a:noFill/>
                    <a:ln>
                      <a:noFill/>
                    </a:ln>
                  </pic:spPr>
                </pic:pic>
              </a:graphicData>
            </a:graphic>
          </wp:inline>
        </w:drawing>
      </w:r>
    </w:p>
    <w:p w14:paraId="4F278EC5" w14:textId="77777777" w:rsidR="00CD3A05" w:rsidRDefault="00CD3A05" w:rsidP="00CD3A05">
      <w:pPr>
        <w:pStyle w:val="Heading4"/>
      </w:pPr>
      <w:r>
        <w:t>UPDATE</w:t>
      </w:r>
    </w:p>
    <w:p w14:paraId="3B9CF8B4" w14:textId="57139F33" w:rsidR="00CD3A05" w:rsidRDefault="00CD3A05" w:rsidP="00CD3A05">
      <w:r>
        <w:t xml:space="preserve">To change the currently selected Code, simply click the </w:t>
      </w:r>
      <w:r>
        <w:rPr>
          <w:b/>
          <w:bCs/>
          <w:i/>
          <w:iCs/>
          <w:u w:val="single"/>
        </w:rPr>
        <w:t>“Update</w:t>
      </w:r>
      <w:r>
        <w:t xml:space="preserve">” button at the bottom of the screen.  </w:t>
      </w:r>
    </w:p>
    <w:p w14:paraId="0EC91D1E" w14:textId="77777777" w:rsidR="00CD3A05" w:rsidRDefault="00CD3A05" w:rsidP="00CD3A05">
      <w:pPr>
        <w:pStyle w:val="Heading4"/>
      </w:pPr>
      <w:r>
        <w:t>ADD</w:t>
      </w:r>
    </w:p>
    <w:p w14:paraId="546EC257" w14:textId="084E6D38" w:rsidR="00CD3A05" w:rsidRPr="00E64A2B" w:rsidRDefault="00CD3A05" w:rsidP="00CD3A05">
      <w:r>
        <w:t xml:space="preserve">Click the </w:t>
      </w:r>
      <w:r>
        <w:rPr>
          <w:b/>
          <w:bCs/>
          <w:i/>
          <w:iCs/>
          <w:u w:val="single"/>
        </w:rPr>
        <w:t>“Add”</w:t>
      </w:r>
      <w:r>
        <w:t xml:space="preserve"> button to add a new Code.</w:t>
      </w:r>
    </w:p>
    <w:p w14:paraId="61E03B2D" w14:textId="77777777" w:rsidR="00CD3A05" w:rsidRDefault="00CD3A05" w:rsidP="00CD3A05">
      <w:pPr>
        <w:pStyle w:val="Heading4"/>
      </w:pPr>
      <w:r>
        <w:t>COPY</w:t>
      </w:r>
    </w:p>
    <w:p w14:paraId="724B22FB" w14:textId="51384660" w:rsidR="00CD3A05" w:rsidRPr="00F132A9" w:rsidRDefault="00CD3A05" w:rsidP="00CD3A05">
      <w:r>
        <w:t xml:space="preserve">Click the </w:t>
      </w:r>
      <w:r>
        <w:rPr>
          <w:b/>
          <w:bCs/>
          <w:i/>
          <w:iCs/>
          <w:u w:val="single"/>
        </w:rPr>
        <w:t>“Copy”</w:t>
      </w:r>
      <w:r>
        <w:t xml:space="preserve"> button to copy information from the currently selected Code.</w:t>
      </w:r>
    </w:p>
    <w:p w14:paraId="483822EF" w14:textId="77777777" w:rsidR="00CD3A05" w:rsidRDefault="00CD3A05" w:rsidP="00CD3A05">
      <w:pPr>
        <w:pStyle w:val="Heading4"/>
      </w:pPr>
      <w:r>
        <w:t>DELETE</w:t>
      </w:r>
    </w:p>
    <w:p w14:paraId="2CA10C9B" w14:textId="0B8CAC3D" w:rsidR="00CD3A05" w:rsidRDefault="00CD3A05" w:rsidP="00CD3A05">
      <w:r>
        <w:t xml:space="preserve">To delete the currently selected Code,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03D1FA0" w14:textId="77777777" w:rsidR="00CD3A05" w:rsidRDefault="00CD3A05" w:rsidP="00CD3A05">
      <w:pPr>
        <w:pStyle w:val="Heading4"/>
      </w:pPr>
      <w:r>
        <w:t>NEXT</w:t>
      </w:r>
    </w:p>
    <w:p w14:paraId="73F339CE" w14:textId="66A0DDEC" w:rsidR="00CD3A05" w:rsidRDefault="00CD3A05" w:rsidP="00CD3A05">
      <w:r>
        <w:t xml:space="preserve">Press </w:t>
      </w:r>
      <w:r w:rsidRPr="00B86B9F">
        <w:rPr>
          <w:b/>
          <w:bCs/>
          <w:i/>
          <w:iCs/>
          <w:u w:val="single"/>
        </w:rPr>
        <w:t>"N"</w:t>
      </w:r>
      <w:r>
        <w:t xml:space="preserve"> (Next) to find next Code to view or modify. Alternatively, press the </w:t>
      </w:r>
      <w:r>
        <w:rPr>
          <w:b/>
          <w:bCs/>
          <w:i/>
          <w:iCs/>
          <w:u w:val="single"/>
        </w:rPr>
        <w:t>“Right Arrow”</w:t>
      </w:r>
      <w:r>
        <w:t xml:space="preserve"> on the screen.</w:t>
      </w:r>
    </w:p>
    <w:p w14:paraId="54FD7744" w14:textId="77777777" w:rsidR="00CD3A05" w:rsidRDefault="00CD3A05" w:rsidP="00CD3A05">
      <w:pPr>
        <w:pStyle w:val="Heading4"/>
      </w:pPr>
      <w:r>
        <w:t>PREVIOUS</w:t>
      </w:r>
    </w:p>
    <w:p w14:paraId="1AD5470B" w14:textId="20911778" w:rsidR="00CD3A05" w:rsidRDefault="00CD3A05" w:rsidP="00CD3A05">
      <w:r>
        <w:t xml:space="preserve">Press </w:t>
      </w:r>
      <w:r w:rsidRPr="00B86B9F">
        <w:rPr>
          <w:b/>
          <w:bCs/>
          <w:i/>
          <w:iCs/>
          <w:u w:val="single"/>
        </w:rPr>
        <w:t>"P"</w:t>
      </w:r>
      <w:r>
        <w:t xml:space="preserve"> (Previous) to find previous Code to view or modify.</w:t>
      </w:r>
      <w:r w:rsidRPr="00EA7FC0">
        <w:t xml:space="preserve"> </w:t>
      </w:r>
      <w:r>
        <w:t xml:space="preserve">Alternatively, press the </w:t>
      </w:r>
      <w:r>
        <w:rPr>
          <w:b/>
          <w:bCs/>
          <w:i/>
          <w:iCs/>
          <w:u w:val="single"/>
        </w:rPr>
        <w:t>“Left Arrow”</w:t>
      </w:r>
      <w:r>
        <w:t xml:space="preserve"> on the screen.</w:t>
      </w:r>
    </w:p>
    <w:p w14:paraId="601130E6" w14:textId="77777777" w:rsidR="007B7C00" w:rsidRPr="007B7C00" w:rsidRDefault="007B7C00" w:rsidP="007B7C00"/>
    <w:p w14:paraId="230BB5EA" w14:textId="2F1F39BA" w:rsidR="00D73029" w:rsidRDefault="00D73029" w:rsidP="00D73029">
      <w:pPr>
        <w:pStyle w:val="Heading3"/>
      </w:pPr>
      <w:bookmarkStart w:id="220" w:name="_Toc43912799"/>
      <w:r>
        <w:lastRenderedPageBreak/>
        <w:t>Add/Update Code</w:t>
      </w:r>
      <w:bookmarkEnd w:id="220"/>
    </w:p>
    <w:p w14:paraId="5BF673F4" w14:textId="20F46E93" w:rsidR="00D01851" w:rsidRPr="00D01851" w:rsidRDefault="00D01851" w:rsidP="00D01851">
      <w:r>
        <w:rPr>
          <w:noProof/>
        </w:rPr>
        <w:drawing>
          <wp:inline distT="0" distB="0" distL="0" distR="0" wp14:anchorId="33683FAC" wp14:editId="3F5AFEF9">
            <wp:extent cx="4453255" cy="3717290"/>
            <wp:effectExtent l="0" t="0" r="444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453255" cy="3717290"/>
                    </a:xfrm>
                    <a:prstGeom prst="rect">
                      <a:avLst/>
                    </a:prstGeom>
                    <a:noFill/>
                    <a:ln>
                      <a:noFill/>
                    </a:ln>
                  </pic:spPr>
                </pic:pic>
              </a:graphicData>
            </a:graphic>
          </wp:inline>
        </w:drawing>
      </w:r>
    </w:p>
    <w:p w14:paraId="0A0909D7" w14:textId="77777777" w:rsidR="00CD3A05" w:rsidRDefault="00CD3A05" w:rsidP="00CD3A05">
      <w:pPr>
        <w:pStyle w:val="Heading4"/>
      </w:pPr>
      <w:r>
        <w:t>SAVE</w:t>
      </w:r>
    </w:p>
    <w:p w14:paraId="17CB4258" w14:textId="20DDEBAD" w:rsidR="00CD3A05" w:rsidRDefault="00CD3A05" w:rsidP="00CD3A05">
      <w:r>
        <w:t xml:space="preserve">Click the </w:t>
      </w:r>
      <w:r>
        <w:rPr>
          <w:b/>
          <w:bCs/>
          <w:i/>
          <w:iCs/>
          <w:u w:val="single"/>
        </w:rPr>
        <w:t>“Save”</w:t>
      </w:r>
      <w:r>
        <w:t xml:space="preserve"> button to save all changes to the current Code.</w:t>
      </w:r>
    </w:p>
    <w:p w14:paraId="6BBCD726" w14:textId="77777777" w:rsidR="00CD3A05" w:rsidRDefault="00CD3A05" w:rsidP="00CD3A05">
      <w:pPr>
        <w:pStyle w:val="Heading4"/>
      </w:pPr>
      <w:r>
        <w:t>RESET</w:t>
      </w:r>
    </w:p>
    <w:p w14:paraId="4696BAF3" w14:textId="77777777" w:rsidR="00CD3A05" w:rsidRPr="00096EBD" w:rsidRDefault="00CD3A05" w:rsidP="00CD3A05">
      <w:r>
        <w:t xml:space="preserve">Click the </w:t>
      </w:r>
      <w:r>
        <w:rPr>
          <w:b/>
          <w:bCs/>
          <w:i/>
          <w:iCs/>
          <w:u w:val="single"/>
        </w:rPr>
        <w:t>“Reset”</w:t>
      </w:r>
      <w:r>
        <w:t xml:space="preserve"> button to reset all fields to their original state.</w:t>
      </w:r>
    </w:p>
    <w:p w14:paraId="1F8ED6B8" w14:textId="77777777" w:rsidR="00CD3A05" w:rsidRDefault="00CD3A05" w:rsidP="00CD3A05">
      <w:pPr>
        <w:pStyle w:val="Heading4"/>
      </w:pPr>
      <w:r>
        <w:t>CANCEL</w:t>
      </w:r>
    </w:p>
    <w:p w14:paraId="45D00D89" w14:textId="2F1121A3" w:rsidR="00CD3A05" w:rsidRDefault="00CD3A05" w:rsidP="00CD3A05">
      <w:r>
        <w:t xml:space="preserve">Click the </w:t>
      </w:r>
      <w:r>
        <w:rPr>
          <w:b/>
          <w:bCs/>
          <w:i/>
          <w:iCs/>
          <w:u w:val="single"/>
        </w:rPr>
        <w:t>“Cancel”</w:t>
      </w:r>
      <w:r>
        <w:t xml:space="preserve"> button to cancel all changes to the Code without saving.</w:t>
      </w:r>
    </w:p>
    <w:p w14:paraId="3F444939" w14:textId="77777777" w:rsidR="0030251A" w:rsidRPr="00DF6BEC" w:rsidRDefault="0030251A" w:rsidP="00CD3A05"/>
    <w:p w14:paraId="49C210EC" w14:textId="56581784" w:rsidR="00D73029" w:rsidRDefault="00D73029" w:rsidP="00D73029">
      <w:pPr>
        <w:pStyle w:val="Heading3"/>
      </w:pPr>
      <w:bookmarkStart w:id="221" w:name="_Toc43912800"/>
      <w:r>
        <w:t>Add/Update Code Field Definitions</w:t>
      </w:r>
      <w:bookmarkEnd w:id="221"/>
    </w:p>
    <w:p w14:paraId="524CEF63" w14:textId="546BA6D2" w:rsidR="007B7C00" w:rsidRDefault="007B7C00" w:rsidP="007B7C00">
      <w:pPr>
        <w:pStyle w:val="Heading4"/>
      </w:pPr>
      <w:r>
        <w:t>Machine Charge</w:t>
      </w:r>
    </w:p>
    <w:p w14:paraId="40EBABAB" w14:textId="3D596394" w:rsidR="00CD3A05" w:rsidRPr="00CD3A05" w:rsidRDefault="00E77A6E" w:rsidP="00CD3A05">
      <w:r w:rsidRPr="003A09FF">
        <w:rPr>
          <w:rFonts w:cstheme="minorHAnsi"/>
        </w:rPr>
        <w:t>The code is a user defined code which will be used when posting labor through production.  Examples are DT, Warped Board, DT Electrical, DT No Work, etc.  Reports will print by the charge code so that management may review a particular machine to see what types of maintenance problems or efficiency by a particular charge code.</w:t>
      </w:r>
    </w:p>
    <w:p w14:paraId="0607ED07" w14:textId="77777777" w:rsidR="00E77A6E" w:rsidRDefault="00E77A6E" w:rsidP="00E77A6E">
      <w:pPr>
        <w:pStyle w:val="Heading4"/>
      </w:pPr>
      <w:r>
        <w:t>Category</w:t>
      </w:r>
    </w:p>
    <w:p w14:paraId="791CD6D8" w14:textId="77777777" w:rsidR="00E77A6E" w:rsidRDefault="00E77A6E" w:rsidP="00E77A6E">
      <w:pPr>
        <w:rPr>
          <w:rFonts w:cstheme="minorHAnsi"/>
        </w:rPr>
      </w:pPr>
      <w:r>
        <w:rPr>
          <w:rFonts w:cstheme="minorHAnsi"/>
        </w:rPr>
        <w:t>Valid Categories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3869"/>
        <w:gridCol w:w="721"/>
        <w:gridCol w:w="3955"/>
      </w:tblGrid>
      <w:tr w:rsidR="00E77A6E" w14:paraId="428D46A0" w14:textId="77777777" w:rsidTr="00AC7226">
        <w:trPr>
          <w:trHeight w:val="350"/>
        </w:trPr>
        <w:tc>
          <w:tcPr>
            <w:tcW w:w="805" w:type="dxa"/>
          </w:tcPr>
          <w:p w14:paraId="626B0A3D" w14:textId="77777777" w:rsidR="00E77A6E" w:rsidRDefault="00E77A6E" w:rsidP="00AC7226">
            <w:r>
              <w:t>DT</w:t>
            </w:r>
          </w:p>
        </w:tc>
        <w:tc>
          <w:tcPr>
            <w:tcW w:w="3869" w:type="dxa"/>
          </w:tcPr>
          <w:p w14:paraId="3F74A40C" w14:textId="77777777" w:rsidR="00E77A6E" w:rsidRDefault="00E77A6E" w:rsidP="00AC7226">
            <w:r>
              <w:t>Down Time (Chargeable to Job)</w:t>
            </w:r>
          </w:p>
        </w:tc>
        <w:tc>
          <w:tcPr>
            <w:tcW w:w="721" w:type="dxa"/>
          </w:tcPr>
          <w:p w14:paraId="78C62AAF" w14:textId="77777777" w:rsidR="00E77A6E" w:rsidRDefault="00E77A6E" w:rsidP="00AC7226">
            <w:r>
              <w:t>NC</w:t>
            </w:r>
          </w:p>
        </w:tc>
        <w:tc>
          <w:tcPr>
            <w:tcW w:w="3955" w:type="dxa"/>
          </w:tcPr>
          <w:p w14:paraId="656082F8" w14:textId="77777777" w:rsidR="00E77A6E" w:rsidRDefault="00E77A6E" w:rsidP="00AC7226">
            <w:r>
              <w:t>Not Down Time Chargeable</w:t>
            </w:r>
          </w:p>
        </w:tc>
      </w:tr>
      <w:tr w:rsidR="00E77A6E" w14:paraId="4962206A" w14:textId="77777777" w:rsidTr="00AC7226">
        <w:tc>
          <w:tcPr>
            <w:tcW w:w="805" w:type="dxa"/>
          </w:tcPr>
          <w:p w14:paraId="40DB3C7F" w14:textId="77777777" w:rsidR="00E77A6E" w:rsidRDefault="00E77A6E" w:rsidP="00AC7226">
            <w:r>
              <w:t>MR</w:t>
            </w:r>
          </w:p>
        </w:tc>
        <w:tc>
          <w:tcPr>
            <w:tcW w:w="3869" w:type="dxa"/>
          </w:tcPr>
          <w:p w14:paraId="35AC9BD8" w14:textId="77777777" w:rsidR="00E77A6E" w:rsidRDefault="00E77A6E" w:rsidP="00AC7226">
            <w:r>
              <w:t>Make Ready</w:t>
            </w:r>
          </w:p>
        </w:tc>
        <w:tc>
          <w:tcPr>
            <w:tcW w:w="721" w:type="dxa"/>
          </w:tcPr>
          <w:p w14:paraId="39E380CA" w14:textId="77777777" w:rsidR="00E77A6E" w:rsidRDefault="00E77A6E" w:rsidP="00AC7226">
            <w:r>
              <w:t>Run</w:t>
            </w:r>
          </w:p>
        </w:tc>
        <w:tc>
          <w:tcPr>
            <w:tcW w:w="3955" w:type="dxa"/>
          </w:tcPr>
          <w:p w14:paraId="67D09E9F" w14:textId="77777777" w:rsidR="00E77A6E" w:rsidRDefault="00E77A6E" w:rsidP="00AC7226">
            <w:r>
              <w:t>Production Running</w:t>
            </w:r>
          </w:p>
        </w:tc>
      </w:tr>
    </w:tbl>
    <w:p w14:paraId="4C84C534" w14:textId="0EDAF4BE" w:rsidR="007B7C00" w:rsidRDefault="007B7C00" w:rsidP="007B7C00">
      <w:pPr>
        <w:pStyle w:val="Heading4"/>
      </w:pPr>
      <w:r>
        <w:t>Description</w:t>
      </w:r>
    </w:p>
    <w:p w14:paraId="1CF92186" w14:textId="77777777" w:rsidR="00E77A6E" w:rsidRPr="00781AC8" w:rsidRDefault="00E77A6E" w:rsidP="00E77A6E">
      <w:r w:rsidRPr="003A09FF">
        <w:rPr>
          <w:rFonts w:cstheme="minorHAnsi"/>
        </w:rPr>
        <w:t>Each description for each code entered may be defined by your company.</w:t>
      </w:r>
    </w:p>
    <w:p w14:paraId="0DBA892B" w14:textId="1DA2561A" w:rsidR="00D73029" w:rsidRDefault="00D73029" w:rsidP="00D73029">
      <w:pPr>
        <w:pStyle w:val="Heading2"/>
      </w:pPr>
      <w:bookmarkStart w:id="222" w:name="_Toc43912801"/>
      <w:r>
        <w:lastRenderedPageBreak/>
        <w:t>Job Cost Control [JF2]</w:t>
      </w:r>
      <w:bookmarkEnd w:id="222"/>
    </w:p>
    <w:p w14:paraId="06244369" w14:textId="77777777" w:rsidR="003A53EB" w:rsidRDefault="003A53EB" w:rsidP="003A53EB">
      <w:pPr>
        <w:pStyle w:val="Heading3"/>
      </w:pPr>
      <w:bookmarkStart w:id="223" w:name="_Toc41829882"/>
      <w:bookmarkStart w:id="224" w:name="_Toc43912802"/>
      <w:r>
        <w:t>Overview</w:t>
      </w:r>
      <w:bookmarkEnd w:id="223"/>
      <w:bookmarkEnd w:id="224"/>
    </w:p>
    <w:p w14:paraId="383ACE1D" w14:textId="5C42C841" w:rsidR="003A53EB" w:rsidRDefault="003A53EB" w:rsidP="003A53EB">
      <w:pPr>
        <w:rPr>
          <w:rFonts w:cstheme="minorHAnsi"/>
        </w:rPr>
      </w:pPr>
      <w:r w:rsidRPr="003A09FF">
        <w:rPr>
          <w:rFonts w:cstheme="minorHAnsi"/>
        </w:rPr>
        <w:t xml:space="preserve">The Job Costing Control File defines material types used on a job to post the actual cost of these materials at the estimated cost.  If the flag is set to </w:t>
      </w:r>
      <w:r w:rsidRPr="00781AC8">
        <w:rPr>
          <w:rFonts w:cstheme="minorHAnsi"/>
          <w:i/>
          <w:iCs/>
        </w:rPr>
        <w:t>‘yes’</w:t>
      </w:r>
      <w:r w:rsidRPr="003A09FF">
        <w:rPr>
          <w:rFonts w:cstheme="minorHAnsi"/>
        </w:rPr>
        <w:t>, the cost defined in the Job Costing file which comes from the Estimate will be utilized to post as an actual cost to the work in process General Ledger accounts.  This is useful to save many hours of data entry time for materials which are considered insignificant in cost.</w:t>
      </w:r>
    </w:p>
    <w:p w14:paraId="09095110" w14:textId="3FF40E5B" w:rsidR="00D01851" w:rsidRPr="00781AC8" w:rsidRDefault="00D01851" w:rsidP="003A53EB">
      <w:r>
        <w:rPr>
          <w:noProof/>
        </w:rPr>
        <w:drawing>
          <wp:inline distT="0" distB="0" distL="0" distR="0" wp14:anchorId="7498EA55" wp14:editId="01F570C6">
            <wp:extent cx="1888490" cy="330136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88490" cy="3301365"/>
                    </a:xfrm>
                    <a:prstGeom prst="rect">
                      <a:avLst/>
                    </a:prstGeom>
                    <a:noFill/>
                    <a:ln>
                      <a:noFill/>
                    </a:ln>
                  </pic:spPr>
                </pic:pic>
              </a:graphicData>
            </a:graphic>
          </wp:inline>
        </w:drawing>
      </w:r>
    </w:p>
    <w:p w14:paraId="4609AF26" w14:textId="77777777" w:rsidR="00CD3A05" w:rsidRDefault="00CD3A05" w:rsidP="00CD3A05">
      <w:pPr>
        <w:pStyle w:val="Heading4"/>
      </w:pPr>
      <w:r>
        <w:t>UPDATE</w:t>
      </w:r>
    </w:p>
    <w:p w14:paraId="7C911340" w14:textId="77777777" w:rsidR="00CD3A05" w:rsidRDefault="00CD3A05" w:rsidP="00CD3A05">
      <w:r>
        <w:t xml:space="preserve">To change the currently selected XXX, simply click the </w:t>
      </w:r>
      <w:r>
        <w:rPr>
          <w:b/>
          <w:bCs/>
          <w:i/>
          <w:iCs/>
          <w:u w:val="single"/>
        </w:rPr>
        <w:t>“Update</w:t>
      </w:r>
      <w:r>
        <w:t xml:space="preserve">” button at the bottom of the screen.  </w:t>
      </w:r>
    </w:p>
    <w:p w14:paraId="3A6DAA91" w14:textId="2DA8DDBF" w:rsidR="00383070" w:rsidRDefault="00383070" w:rsidP="00383070">
      <w:pPr>
        <w:pStyle w:val="Heading4"/>
      </w:pPr>
      <w:r>
        <w:t>CLOSE</w:t>
      </w:r>
    </w:p>
    <w:p w14:paraId="424FAA19" w14:textId="3AB85765" w:rsidR="00CD3A05" w:rsidRPr="00CD3A05" w:rsidRDefault="00CD3A05" w:rsidP="00CD3A05">
      <w:r>
        <w:t xml:space="preserve">Click the </w:t>
      </w:r>
      <w:r>
        <w:rPr>
          <w:b/>
          <w:bCs/>
          <w:i/>
          <w:iCs/>
          <w:u w:val="single"/>
        </w:rPr>
        <w:t>“Close”</w:t>
      </w:r>
      <w:r>
        <w:t xml:space="preserve"> button to exit the Control popup screen.</w:t>
      </w:r>
    </w:p>
    <w:p w14:paraId="482CF32A" w14:textId="10D79C45" w:rsidR="00D73029" w:rsidRDefault="00D73029" w:rsidP="00D73029">
      <w:pPr>
        <w:pStyle w:val="Heading3"/>
      </w:pPr>
      <w:bookmarkStart w:id="225" w:name="_Toc43912803"/>
      <w:r>
        <w:lastRenderedPageBreak/>
        <w:t>Update Job Cost Control</w:t>
      </w:r>
      <w:bookmarkEnd w:id="225"/>
    </w:p>
    <w:p w14:paraId="3A92BA10" w14:textId="02B05028" w:rsidR="00D01851" w:rsidRPr="00D01851" w:rsidRDefault="00D01851" w:rsidP="00D01851">
      <w:r>
        <w:rPr>
          <w:noProof/>
        </w:rPr>
        <w:drawing>
          <wp:inline distT="0" distB="0" distL="0" distR="0" wp14:anchorId="4FF4CD85" wp14:editId="0A26845B">
            <wp:extent cx="1947545" cy="3503295"/>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47545" cy="3503295"/>
                    </a:xfrm>
                    <a:prstGeom prst="rect">
                      <a:avLst/>
                    </a:prstGeom>
                    <a:noFill/>
                    <a:ln>
                      <a:noFill/>
                    </a:ln>
                  </pic:spPr>
                </pic:pic>
              </a:graphicData>
            </a:graphic>
          </wp:inline>
        </w:drawing>
      </w:r>
    </w:p>
    <w:p w14:paraId="69A6E8DA" w14:textId="77777777" w:rsidR="00CD3A05" w:rsidRDefault="00CD3A05" w:rsidP="00CD3A05">
      <w:pPr>
        <w:pStyle w:val="Heading4"/>
      </w:pPr>
      <w:r>
        <w:t>SAVE</w:t>
      </w:r>
    </w:p>
    <w:p w14:paraId="433FF20D" w14:textId="250B5365" w:rsidR="00CD3A05" w:rsidRDefault="00CD3A05" w:rsidP="00CD3A05">
      <w:r>
        <w:t xml:space="preserve">Click the </w:t>
      </w:r>
      <w:r>
        <w:rPr>
          <w:b/>
          <w:bCs/>
          <w:i/>
          <w:iCs/>
          <w:u w:val="single"/>
        </w:rPr>
        <w:t>“Save”</w:t>
      </w:r>
      <w:r>
        <w:t xml:space="preserve"> button to save all changes to the Job Cost Control.</w:t>
      </w:r>
    </w:p>
    <w:p w14:paraId="54727E1E" w14:textId="77777777" w:rsidR="00CD3A05" w:rsidRDefault="00CD3A05" w:rsidP="00CD3A05">
      <w:pPr>
        <w:pStyle w:val="Heading4"/>
      </w:pPr>
      <w:r>
        <w:t>CANCEL</w:t>
      </w:r>
    </w:p>
    <w:p w14:paraId="475D2A6D" w14:textId="32A4EEDF" w:rsidR="00CD3A05" w:rsidRPr="00DF6BEC" w:rsidRDefault="00CD3A05" w:rsidP="00CD3A05">
      <w:r>
        <w:t xml:space="preserve">Click the </w:t>
      </w:r>
      <w:r>
        <w:rPr>
          <w:b/>
          <w:bCs/>
          <w:i/>
          <w:iCs/>
          <w:u w:val="single"/>
        </w:rPr>
        <w:t>“Cancel”</w:t>
      </w:r>
      <w:r>
        <w:t xml:space="preserve"> button to cancel all changes to the Job Cost Control without saving.</w:t>
      </w:r>
    </w:p>
    <w:p w14:paraId="06B61655" w14:textId="6E044272" w:rsidR="00D73029" w:rsidRDefault="00D73029" w:rsidP="00D73029">
      <w:pPr>
        <w:pStyle w:val="Heading3"/>
      </w:pPr>
      <w:bookmarkStart w:id="226" w:name="_Toc43912804"/>
      <w:r>
        <w:t>Update Job Cost Control Field Definitions</w:t>
      </w:r>
      <w:bookmarkEnd w:id="226"/>
    </w:p>
    <w:p w14:paraId="4DB2BBD4" w14:textId="389934B2" w:rsidR="00383070" w:rsidRDefault="00383070" w:rsidP="00383070">
      <w:pPr>
        <w:pStyle w:val="Heading4"/>
      </w:pPr>
      <w:r>
        <w:t>Automatically Post Materials</w:t>
      </w:r>
    </w:p>
    <w:p w14:paraId="4CF3639C" w14:textId="0AC91DDE" w:rsidR="00D73029" w:rsidRDefault="00F81205" w:rsidP="00D73029">
      <w:r>
        <w:t>Each toggle box here represents a specific material</w:t>
      </w:r>
      <w:r w:rsidR="008F50B4">
        <w:t>. If the toggle box is check marked, the material it represents automatically post when it is added to a job, thus saving the user time on items that might be used most often.</w:t>
      </w:r>
    </w:p>
    <w:p w14:paraId="608B8C96" w14:textId="1BC3B040" w:rsidR="0030251A" w:rsidRDefault="0030251A" w:rsidP="00D73029"/>
    <w:p w14:paraId="3D4D5148" w14:textId="7DD2EC6A" w:rsidR="0030251A" w:rsidRDefault="0030251A" w:rsidP="00D73029"/>
    <w:p w14:paraId="1FC49CB0" w14:textId="0FF80FAF" w:rsidR="0030251A" w:rsidRDefault="0030251A" w:rsidP="00D73029"/>
    <w:p w14:paraId="3A7E6452" w14:textId="38641F6A" w:rsidR="0030251A" w:rsidRDefault="0030251A" w:rsidP="00D73029"/>
    <w:p w14:paraId="7415E857" w14:textId="77F271F5" w:rsidR="0030251A" w:rsidRDefault="0030251A" w:rsidP="00D73029"/>
    <w:p w14:paraId="2B0AB8F8" w14:textId="77777777" w:rsidR="0030251A" w:rsidRPr="00D73029" w:rsidRDefault="0030251A" w:rsidP="00D73029"/>
    <w:p w14:paraId="6EDBDC45" w14:textId="769E75D6" w:rsidR="00D73029" w:rsidRDefault="00D73029" w:rsidP="00D73029">
      <w:pPr>
        <w:pStyle w:val="Heading2"/>
      </w:pPr>
      <w:bookmarkStart w:id="227" w:name="_Toc43912805"/>
      <w:r>
        <w:lastRenderedPageBreak/>
        <w:t>Product Line GL Accounts [JF3]</w:t>
      </w:r>
      <w:bookmarkEnd w:id="227"/>
    </w:p>
    <w:p w14:paraId="381B96FE" w14:textId="06C11C85" w:rsidR="000C253C" w:rsidRDefault="000C253C" w:rsidP="000C253C">
      <w:pPr>
        <w:pStyle w:val="Heading3"/>
      </w:pPr>
      <w:bookmarkStart w:id="228" w:name="_Toc43912806"/>
      <w:r>
        <w:t>Overview</w:t>
      </w:r>
      <w:bookmarkEnd w:id="228"/>
    </w:p>
    <w:p w14:paraId="3396DCA8" w14:textId="77777777" w:rsidR="000C253C" w:rsidRDefault="000C253C" w:rsidP="000C253C">
      <w:pPr>
        <w:rPr>
          <w:rFonts w:cstheme="minorHAnsi"/>
        </w:rPr>
      </w:pPr>
      <w:r w:rsidRPr="003A09FF">
        <w:rPr>
          <w:rFonts w:cstheme="minorHAnsi"/>
        </w:rPr>
        <w:t xml:space="preserve">The product line file allows your company to define a General Ledger account for Work </w:t>
      </w:r>
      <w:r>
        <w:rPr>
          <w:rFonts w:cstheme="minorHAnsi"/>
        </w:rPr>
        <w:t>i</w:t>
      </w:r>
      <w:r w:rsidRPr="003A09FF">
        <w:rPr>
          <w:rFonts w:cstheme="minorHAnsi"/>
        </w:rPr>
        <w:t>n Process, Finished Goods Assets Accounts, Costs of Goods Sold, and Actual Applied costs broken down between material, direct labor, fixed overhead and variable overhead.  Multiple product categories may be assigned to a product line and multiple product lines may be defined for your company.  Each product line will produce a profit and loss statement for your company.</w:t>
      </w:r>
    </w:p>
    <w:p w14:paraId="3D9BDB58" w14:textId="77777777" w:rsidR="000C253C" w:rsidRDefault="000C253C" w:rsidP="000C253C">
      <w:pPr>
        <w:rPr>
          <w:rFonts w:cstheme="minorHAnsi"/>
        </w:rPr>
      </w:pPr>
      <w:r w:rsidRPr="003A09FF">
        <w:rPr>
          <w:rFonts w:cstheme="minorHAnsi"/>
        </w:rPr>
        <w:t xml:space="preserve">The Product Category which is defined for an item in both the Finished Goods file and the Estimate must be defined for each Product Line so that the system knows which General Ledger accounts to use when an item is received into inventory or invoiced.  </w:t>
      </w:r>
    </w:p>
    <w:p w14:paraId="1F3A8F4B" w14:textId="77777777" w:rsidR="000C253C" w:rsidRDefault="000C253C" w:rsidP="000C253C">
      <w:pPr>
        <w:rPr>
          <w:rFonts w:cstheme="minorHAnsi"/>
        </w:rPr>
      </w:pPr>
      <w:r w:rsidRPr="003A09FF">
        <w:rPr>
          <w:rFonts w:cstheme="minorHAnsi"/>
        </w:rPr>
        <w:t>For example, we may have a product line simply called FC for Folding Cartons.  However</w:t>
      </w:r>
      <w:r>
        <w:rPr>
          <w:rFonts w:cstheme="minorHAnsi"/>
        </w:rPr>
        <w:t>,</w:t>
      </w:r>
      <w:r w:rsidRPr="003A09FF">
        <w:rPr>
          <w:rFonts w:cstheme="minorHAnsi"/>
        </w:rPr>
        <w:t xml:space="preserve"> we may have multiple categories breaking down Folding Cartons by cosmetic, pharmaceutical, candy, hardware, etc.  As an alternative we may want to define each category as a product line to get profit and loss reporting for each category.  </w:t>
      </w:r>
    </w:p>
    <w:p w14:paraId="2497FF4C" w14:textId="77777777" w:rsidR="000C253C" w:rsidRPr="00781AC8" w:rsidRDefault="000C253C" w:rsidP="000C253C">
      <w:r w:rsidRPr="003A09FF">
        <w:rPr>
          <w:rFonts w:cstheme="minorHAnsi"/>
        </w:rPr>
        <w:t>Please Note</w:t>
      </w:r>
      <w:r>
        <w:rPr>
          <w:rFonts w:cstheme="minorHAnsi"/>
        </w:rPr>
        <w:t>: U</w:t>
      </w:r>
      <w:r w:rsidRPr="003A09FF">
        <w:rPr>
          <w:rFonts w:cstheme="minorHAnsi"/>
        </w:rPr>
        <w:t>nder this last scenario, multiple General Ledger numbers are required for each product line.</w:t>
      </w:r>
    </w:p>
    <w:p w14:paraId="039E3EC7" w14:textId="40FFD1BE" w:rsidR="00D73029" w:rsidRDefault="00D73029" w:rsidP="00D73029">
      <w:pPr>
        <w:pStyle w:val="Heading3"/>
      </w:pPr>
      <w:bookmarkStart w:id="229" w:name="_Toc43912807"/>
      <w:r>
        <w:t>Browse Product Lines</w:t>
      </w:r>
      <w:bookmarkEnd w:id="229"/>
    </w:p>
    <w:p w14:paraId="311E3D3E" w14:textId="028F6908" w:rsidR="00D01851" w:rsidRPr="00D01851" w:rsidRDefault="00D01851" w:rsidP="00D01851">
      <w:r>
        <w:rPr>
          <w:noProof/>
        </w:rPr>
        <w:drawing>
          <wp:inline distT="0" distB="0" distL="0" distR="0" wp14:anchorId="1461F955" wp14:editId="1C552545">
            <wp:extent cx="5943445" cy="4108862"/>
            <wp:effectExtent l="0" t="0" r="635"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64026" cy="4123090"/>
                    </a:xfrm>
                    <a:prstGeom prst="rect">
                      <a:avLst/>
                    </a:prstGeom>
                    <a:noFill/>
                    <a:ln>
                      <a:noFill/>
                    </a:ln>
                  </pic:spPr>
                </pic:pic>
              </a:graphicData>
            </a:graphic>
          </wp:inline>
        </w:drawing>
      </w:r>
    </w:p>
    <w:p w14:paraId="11407783" w14:textId="77777777" w:rsidR="00CD3A05" w:rsidRDefault="00CD3A05" w:rsidP="00CD3A05">
      <w:pPr>
        <w:pStyle w:val="Heading4"/>
      </w:pPr>
      <w:r>
        <w:t>ADD</w:t>
      </w:r>
    </w:p>
    <w:p w14:paraId="7135A1BF" w14:textId="3138DACF" w:rsidR="00CD3A05" w:rsidRPr="00E64A2B" w:rsidRDefault="00CD3A05" w:rsidP="00CD3A05">
      <w:r>
        <w:t xml:space="preserve">Click the </w:t>
      </w:r>
      <w:r>
        <w:rPr>
          <w:b/>
          <w:bCs/>
          <w:i/>
          <w:iCs/>
          <w:u w:val="single"/>
        </w:rPr>
        <w:t>“Green + Icon”</w:t>
      </w:r>
      <w:r>
        <w:t xml:space="preserve"> to add a new Product Line.</w:t>
      </w:r>
    </w:p>
    <w:p w14:paraId="34760CFF" w14:textId="3DC9A6EA" w:rsidR="00D73029" w:rsidRDefault="00D73029" w:rsidP="00D73029">
      <w:pPr>
        <w:pStyle w:val="Heading3"/>
      </w:pPr>
      <w:bookmarkStart w:id="230" w:name="_Toc43912808"/>
      <w:r>
        <w:lastRenderedPageBreak/>
        <w:t>View Product Line</w:t>
      </w:r>
      <w:bookmarkEnd w:id="230"/>
    </w:p>
    <w:p w14:paraId="7C152849" w14:textId="62B97A5A" w:rsidR="00D01851" w:rsidRPr="00D01851" w:rsidRDefault="00D01851" w:rsidP="00D01851">
      <w:r>
        <w:rPr>
          <w:noProof/>
        </w:rPr>
        <w:drawing>
          <wp:inline distT="0" distB="0" distL="0" distR="0" wp14:anchorId="0C938434" wp14:editId="7D1193F6">
            <wp:extent cx="5943265" cy="4845132"/>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50924" cy="4851376"/>
                    </a:xfrm>
                    <a:prstGeom prst="rect">
                      <a:avLst/>
                    </a:prstGeom>
                    <a:noFill/>
                    <a:ln>
                      <a:noFill/>
                    </a:ln>
                  </pic:spPr>
                </pic:pic>
              </a:graphicData>
            </a:graphic>
          </wp:inline>
        </w:drawing>
      </w:r>
    </w:p>
    <w:p w14:paraId="33E3A5C1" w14:textId="77777777" w:rsidR="00CD3A05" w:rsidRDefault="00CD3A05" w:rsidP="00CD3A05">
      <w:pPr>
        <w:pStyle w:val="Heading4"/>
      </w:pPr>
      <w:r>
        <w:t>UPDATE</w:t>
      </w:r>
    </w:p>
    <w:p w14:paraId="3F5AA618" w14:textId="490209BA" w:rsidR="00CD3A05" w:rsidRDefault="00CD3A05" w:rsidP="00CD3A05">
      <w:r>
        <w:t xml:space="preserve">To change the currently selected Product Line, simply click the </w:t>
      </w:r>
      <w:r>
        <w:rPr>
          <w:b/>
          <w:bCs/>
          <w:i/>
          <w:iCs/>
          <w:u w:val="single"/>
        </w:rPr>
        <w:t>“Update</w:t>
      </w:r>
      <w:r>
        <w:t xml:space="preserve">” button at the bottom of the screen.  </w:t>
      </w:r>
    </w:p>
    <w:p w14:paraId="13A2BD6A" w14:textId="77777777" w:rsidR="00CD3A05" w:rsidRDefault="00CD3A05" w:rsidP="00CD3A05">
      <w:pPr>
        <w:pStyle w:val="Heading4"/>
      </w:pPr>
      <w:r>
        <w:t>ADD</w:t>
      </w:r>
    </w:p>
    <w:p w14:paraId="6549450D" w14:textId="40393037" w:rsidR="00CD3A05" w:rsidRDefault="00CD3A05" w:rsidP="00CD3A05">
      <w:r>
        <w:t xml:space="preserve">To add a new Product Line, simply click the </w:t>
      </w:r>
      <w:r>
        <w:rPr>
          <w:b/>
          <w:bCs/>
          <w:i/>
          <w:iCs/>
          <w:u w:val="single"/>
        </w:rPr>
        <w:t xml:space="preserve">“Green + Icon” </w:t>
      </w:r>
      <w:r>
        <w:t>button at the top of the Product Line screen.</w:t>
      </w:r>
    </w:p>
    <w:p w14:paraId="1420DC79" w14:textId="77777777" w:rsidR="00CD3A05" w:rsidRDefault="00CD3A05" w:rsidP="00CD3A05">
      <w:pPr>
        <w:pStyle w:val="Heading4"/>
      </w:pPr>
      <w:bookmarkStart w:id="231" w:name="_Hlk43555975"/>
      <w:r>
        <w:t>DELETE</w:t>
      </w:r>
    </w:p>
    <w:p w14:paraId="4BB6DA62" w14:textId="0AA17D6D" w:rsidR="00CD3A05" w:rsidRDefault="00CD3A05" w:rsidP="00CD3A05">
      <w:r>
        <w:t xml:space="preserve">To delete the currently selected Product Line, simply press the </w:t>
      </w:r>
      <w:r w:rsidRPr="00B86B9F">
        <w:rPr>
          <w:b/>
          <w:bCs/>
          <w:i/>
          <w:iCs/>
          <w:u w:val="single"/>
        </w:rPr>
        <w:t>"D"</w:t>
      </w:r>
      <w:r>
        <w:t xml:space="preserve"> key.  Alternatively, click the </w:t>
      </w:r>
      <w:r>
        <w:rPr>
          <w:b/>
          <w:bCs/>
          <w:i/>
          <w:iCs/>
          <w:u w:val="single"/>
        </w:rPr>
        <w:t>“Delete”</w:t>
      </w:r>
      <w:r>
        <w:t xml:space="preserve"> button at the bottom of the screen.</w:t>
      </w:r>
    </w:p>
    <w:bookmarkEnd w:id="231"/>
    <w:p w14:paraId="5E92EDC8" w14:textId="77777777" w:rsidR="00CD3A05" w:rsidRDefault="00CD3A05" w:rsidP="00CD3A05">
      <w:pPr>
        <w:pStyle w:val="Heading4"/>
      </w:pPr>
      <w:r>
        <w:t>NEXT</w:t>
      </w:r>
    </w:p>
    <w:p w14:paraId="45B8F6CF" w14:textId="16ECCC74" w:rsidR="00CD3A05" w:rsidRDefault="00CD3A05" w:rsidP="00CD3A05">
      <w:r>
        <w:t xml:space="preserve">Press </w:t>
      </w:r>
      <w:r w:rsidRPr="00B86B9F">
        <w:rPr>
          <w:b/>
          <w:bCs/>
          <w:i/>
          <w:iCs/>
          <w:u w:val="single"/>
        </w:rPr>
        <w:t>"N"</w:t>
      </w:r>
      <w:r>
        <w:t xml:space="preserve"> (Next) to find next Product Line to view or modify. Alternatively, press the </w:t>
      </w:r>
      <w:r>
        <w:rPr>
          <w:b/>
          <w:bCs/>
          <w:i/>
          <w:iCs/>
          <w:u w:val="single"/>
        </w:rPr>
        <w:t>“Right Arrow”</w:t>
      </w:r>
      <w:r>
        <w:t xml:space="preserve"> on the screen.</w:t>
      </w:r>
    </w:p>
    <w:p w14:paraId="63E14547" w14:textId="77777777" w:rsidR="00CD3A05" w:rsidRDefault="00CD3A05" w:rsidP="00CD3A05">
      <w:pPr>
        <w:pStyle w:val="Heading4"/>
      </w:pPr>
      <w:r>
        <w:t>PREVIOUS</w:t>
      </w:r>
    </w:p>
    <w:p w14:paraId="542BAC14" w14:textId="5839B00B" w:rsidR="00CD3A05" w:rsidRDefault="00CD3A05" w:rsidP="00CD3A05">
      <w:r>
        <w:t xml:space="preserve">Press </w:t>
      </w:r>
      <w:r w:rsidRPr="00B86B9F">
        <w:rPr>
          <w:b/>
          <w:bCs/>
          <w:i/>
          <w:iCs/>
          <w:u w:val="single"/>
        </w:rPr>
        <w:t>"P"</w:t>
      </w:r>
      <w:r>
        <w:t xml:space="preserve"> (Previous) to find previous Product Line to view or modify.</w:t>
      </w:r>
      <w:r w:rsidRPr="00EA7FC0">
        <w:t xml:space="preserve"> </w:t>
      </w:r>
      <w:r>
        <w:t xml:space="preserve">Alternatively, press the </w:t>
      </w:r>
      <w:r>
        <w:rPr>
          <w:b/>
          <w:bCs/>
          <w:i/>
          <w:iCs/>
          <w:u w:val="single"/>
        </w:rPr>
        <w:t>“Left Arrow”</w:t>
      </w:r>
      <w:r>
        <w:t xml:space="preserve"> on the screen.</w:t>
      </w:r>
    </w:p>
    <w:p w14:paraId="594FFBC1" w14:textId="55DA1C31" w:rsidR="00D73029" w:rsidRDefault="00D73029" w:rsidP="00D73029">
      <w:pPr>
        <w:pStyle w:val="Heading3"/>
      </w:pPr>
      <w:bookmarkStart w:id="232" w:name="_Toc43912809"/>
      <w:r>
        <w:lastRenderedPageBreak/>
        <w:t>Add/Update Product Line</w:t>
      </w:r>
      <w:bookmarkEnd w:id="232"/>
    </w:p>
    <w:p w14:paraId="2B786057" w14:textId="3582C383" w:rsidR="00D01851" w:rsidRPr="00D01851" w:rsidRDefault="00D01851" w:rsidP="00D01851">
      <w:r>
        <w:rPr>
          <w:noProof/>
        </w:rPr>
        <w:drawing>
          <wp:inline distT="0" distB="0" distL="0" distR="0" wp14:anchorId="2AD73929" wp14:editId="5B6B4CE2">
            <wp:extent cx="5943600" cy="511683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5116830"/>
                    </a:xfrm>
                    <a:prstGeom prst="rect">
                      <a:avLst/>
                    </a:prstGeom>
                    <a:noFill/>
                    <a:ln>
                      <a:noFill/>
                    </a:ln>
                  </pic:spPr>
                </pic:pic>
              </a:graphicData>
            </a:graphic>
          </wp:inline>
        </w:drawing>
      </w:r>
    </w:p>
    <w:p w14:paraId="3365C66C" w14:textId="77777777" w:rsidR="00CD3A05" w:rsidRDefault="00CD3A05" w:rsidP="00CD3A05">
      <w:pPr>
        <w:pStyle w:val="Heading4"/>
      </w:pPr>
      <w:r>
        <w:t>SAVE</w:t>
      </w:r>
    </w:p>
    <w:p w14:paraId="6279F07A" w14:textId="69E22D23" w:rsidR="00CD3A05" w:rsidRDefault="00CD3A05" w:rsidP="00CD3A05">
      <w:r>
        <w:t xml:space="preserve">Click the </w:t>
      </w:r>
      <w:r>
        <w:rPr>
          <w:b/>
          <w:bCs/>
          <w:i/>
          <w:iCs/>
          <w:u w:val="single"/>
        </w:rPr>
        <w:t>“Save”</w:t>
      </w:r>
      <w:r>
        <w:t xml:space="preserve"> button to save all changes to the current Product Line.</w:t>
      </w:r>
    </w:p>
    <w:p w14:paraId="7B0B70F4" w14:textId="77777777" w:rsidR="00CD3A05" w:rsidRDefault="00CD3A05" w:rsidP="00CD3A05">
      <w:pPr>
        <w:pStyle w:val="Heading4"/>
      </w:pPr>
      <w:r>
        <w:t>RESET</w:t>
      </w:r>
    </w:p>
    <w:p w14:paraId="00F92B6B" w14:textId="77777777" w:rsidR="00CD3A05" w:rsidRPr="00096EBD" w:rsidRDefault="00CD3A05" w:rsidP="00CD3A05">
      <w:r>
        <w:t xml:space="preserve">Click the </w:t>
      </w:r>
      <w:r>
        <w:rPr>
          <w:b/>
          <w:bCs/>
          <w:i/>
          <w:iCs/>
          <w:u w:val="single"/>
        </w:rPr>
        <w:t>“Reset”</w:t>
      </w:r>
      <w:r>
        <w:t xml:space="preserve"> button to reset all fields to their original state.</w:t>
      </w:r>
    </w:p>
    <w:p w14:paraId="72035533" w14:textId="77777777" w:rsidR="00CD3A05" w:rsidRDefault="00CD3A05" w:rsidP="00CD3A05">
      <w:pPr>
        <w:pStyle w:val="Heading4"/>
      </w:pPr>
      <w:r>
        <w:t>CANCEL</w:t>
      </w:r>
    </w:p>
    <w:p w14:paraId="04E8819D" w14:textId="266645FF" w:rsidR="00CD3A05" w:rsidRDefault="00CD3A05" w:rsidP="00CD3A05">
      <w:r>
        <w:t xml:space="preserve">Click the </w:t>
      </w:r>
      <w:r>
        <w:rPr>
          <w:b/>
          <w:bCs/>
          <w:i/>
          <w:iCs/>
          <w:u w:val="single"/>
        </w:rPr>
        <w:t>“Cancel”</w:t>
      </w:r>
      <w:r>
        <w:t xml:space="preserve"> button to cancel all changes to the Product Line without saving.</w:t>
      </w:r>
    </w:p>
    <w:p w14:paraId="3C980467" w14:textId="2F31A450" w:rsidR="0030251A" w:rsidRDefault="0030251A" w:rsidP="00CD3A05"/>
    <w:p w14:paraId="1E794E22" w14:textId="47FD7C40" w:rsidR="0030251A" w:rsidRDefault="0030251A" w:rsidP="00CD3A05"/>
    <w:p w14:paraId="62947897" w14:textId="77777777" w:rsidR="0030251A" w:rsidRPr="00DF6BEC" w:rsidRDefault="0030251A" w:rsidP="00CD3A05"/>
    <w:p w14:paraId="1FC22EC7" w14:textId="0B23D9F3" w:rsidR="00D73029" w:rsidRDefault="00D73029" w:rsidP="00D73029">
      <w:pPr>
        <w:pStyle w:val="Heading3"/>
      </w:pPr>
      <w:bookmarkStart w:id="233" w:name="_Toc43912810"/>
      <w:r>
        <w:lastRenderedPageBreak/>
        <w:t>Add/Update Product Line Field Definitions</w:t>
      </w:r>
      <w:bookmarkEnd w:id="233"/>
    </w:p>
    <w:p w14:paraId="5992FE4F" w14:textId="2361B196" w:rsidR="00383070" w:rsidRDefault="00383070" w:rsidP="00383070">
      <w:pPr>
        <w:pStyle w:val="Heading4"/>
      </w:pPr>
      <w:r>
        <w:t>Product Line</w:t>
      </w:r>
    </w:p>
    <w:p w14:paraId="33DC7B92" w14:textId="77777777" w:rsidR="00E77A6E" w:rsidRPr="00781AC8" w:rsidRDefault="00E77A6E" w:rsidP="00E77A6E">
      <w:r w:rsidRPr="003A09FF">
        <w:rPr>
          <w:rFonts w:cstheme="minorHAnsi"/>
        </w:rPr>
        <w:t>The product line is a user defined code which will dictate all of the GL accounts to be used when processing a job.  When posting costs to an item on a job, the product category will be searched to find a product line.  Once the product line is found, the system will know which GL accounts to use for issuing material, posting labor, and Finished Goods.</w:t>
      </w:r>
    </w:p>
    <w:p w14:paraId="7732FE54" w14:textId="2B692FD2" w:rsidR="00383070" w:rsidRDefault="00383070" w:rsidP="00383070">
      <w:pPr>
        <w:pStyle w:val="Heading4"/>
      </w:pPr>
      <w:r>
        <w:t>Description</w:t>
      </w:r>
    </w:p>
    <w:p w14:paraId="2A362863" w14:textId="77777777" w:rsidR="00E77A6E" w:rsidRPr="00781AC8" w:rsidRDefault="00E77A6E" w:rsidP="00E77A6E">
      <w:r w:rsidRPr="003A09FF">
        <w:rPr>
          <w:rFonts w:cstheme="minorHAnsi"/>
        </w:rPr>
        <w:t>The description is user definable and may be as simple as Finished Goods or you may break down the description for the product line into different lines such as Cosmetic, Pharmaceutical, etc.</w:t>
      </w:r>
    </w:p>
    <w:p w14:paraId="7A53D05A" w14:textId="59F45370" w:rsidR="00383070" w:rsidRDefault="00383070" w:rsidP="00383070">
      <w:pPr>
        <w:pStyle w:val="Heading4"/>
      </w:pPr>
      <w:r>
        <w:t>W.I.P. Material</w:t>
      </w:r>
    </w:p>
    <w:p w14:paraId="2BF37086" w14:textId="77777777" w:rsidR="00E77A6E" w:rsidRPr="00781AC8" w:rsidRDefault="00E77A6E" w:rsidP="00E77A6E">
      <w:r w:rsidRPr="003A09FF">
        <w:rPr>
          <w:rFonts w:cstheme="minorHAnsi"/>
        </w:rPr>
        <w:t xml:space="preserve">Enter a valid General Ledger account for Work </w:t>
      </w:r>
      <w:r>
        <w:rPr>
          <w:rFonts w:cstheme="minorHAnsi"/>
        </w:rPr>
        <w:t>i</w:t>
      </w:r>
      <w:r w:rsidRPr="003A09FF">
        <w:rPr>
          <w:rFonts w:cstheme="minorHAnsi"/>
        </w:rPr>
        <w:t>n Process materials.  This will be used to debit and credit Work In Process material</w:t>
      </w:r>
      <w:r>
        <w:rPr>
          <w:rFonts w:cstheme="minorHAnsi"/>
        </w:rPr>
        <w:t>.</w:t>
      </w:r>
    </w:p>
    <w:p w14:paraId="7C6D0600" w14:textId="4D3D6CFC" w:rsidR="00383070" w:rsidRDefault="00383070" w:rsidP="00383070">
      <w:pPr>
        <w:pStyle w:val="Heading4"/>
      </w:pPr>
      <w:r>
        <w:t>W.I.P. Labor</w:t>
      </w:r>
    </w:p>
    <w:p w14:paraId="73470849" w14:textId="77777777" w:rsidR="00E77A6E" w:rsidRPr="00781AC8" w:rsidRDefault="00E77A6E" w:rsidP="00E77A6E">
      <w:r w:rsidRPr="003A09FF">
        <w:rPr>
          <w:rFonts w:cstheme="minorHAnsi"/>
        </w:rPr>
        <w:t xml:space="preserve">Enter a valid General Ledger account for Work </w:t>
      </w:r>
      <w:r>
        <w:rPr>
          <w:rFonts w:cstheme="minorHAnsi"/>
        </w:rPr>
        <w:t>i</w:t>
      </w:r>
      <w:r w:rsidRPr="003A09FF">
        <w:rPr>
          <w:rFonts w:cstheme="minorHAnsi"/>
        </w:rPr>
        <w:t xml:space="preserve">n Process Direct Labor.  This will be used to debit and credit Work </w:t>
      </w:r>
      <w:r>
        <w:rPr>
          <w:rFonts w:cstheme="minorHAnsi"/>
        </w:rPr>
        <w:t>i</w:t>
      </w:r>
      <w:r w:rsidRPr="003A09FF">
        <w:rPr>
          <w:rFonts w:cstheme="minorHAnsi"/>
        </w:rPr>
        <w:t>n Process direct labor.</w:t>
      </w:r>
    </w:p>
    <w:p w14:paraId="7D8C3132" w14:textId="14859CD3" w:rsidR="00383070" w:rsidRDefault="00383070" w:rsidP="00383070">
      <w:pPr>
        <w:pStyle w:val="Heading4"/>
      </w:pPr>
      <w:r>
        <w:t>W.I.P Variable Overhead</w:t>
      </w:r>
    </w:p>
    <w:p w14:paraId="25F1B70B" w14:textId="77777777" w:rsidR="00E77A6E" w:rsidRPr="00781AC8" w:rsidRDefault="00E77A6E" w:rsidP="00E77A6E">
      <w:r w:rsidRPr="003A09FF">
        <w:rPr>
          <w:rFonts w:cstheme="minorHAnsi"/>
        </w:rPr>
        <w:t xml:space="preserve">Enter a valid General Ledger account for Work </w:t>
      </w:r>
      <w:r>
        <w:rPr>
          <w:rFonts w:cstheme="minorHAnsi"/>
        </w:rPr>
        <w:t>i</w:t>
      </w:r>
      <w:r w:rsidRPr="003A09FF">
        <w:rPr>
          <w:rFonts w:cstheme="minorHAnsi"/>
        </w:rPr>
        <w:t xml:space="preserve">n Process Variable Overhead.  This will be used to debit and credit Work </w:t>
      </w:r>
      <w:r>
        <w:rPr>
          <w:rFonts w:cstheme="minorHAnsi"/>
        </w:rPr>
        <w:t>i</w:t>
      </w:r>
      <w:r w:rsidRPr="003A09FF">
        <w:rPr>
          <w:rFonts w:cstheme="minorHAnsi"/>
        </w:rPr>
        <w:t>n Process Variable Overhead.</w:t>
      </w:r>
    </w:p>
    <w:p w14:paraId="06484D78" w14:textId="36A6E46A" w:rsidR="00383070" w:rsidRDefault="00383070" w:rsidP="00383070">
      <w:pPr>
        <w:pStyle w:val="Heading4"/>
      </w:pPr>
      <w:r>
        <w:t>W.I.P. Fixed Overhead</w:t>
      </w:r>
    </w:p>
    <w:p w14:paraId="229C693F" w14:textId="77777777" w:rsidR="00E77A6E" w:rsidRPr="00781AC8" w:rsidRDefault="00E77A6E" w:rsidP="00E77A6E">
      <w:r w:rsidRPr="003A09FF">
        <w:rPr>
          <w:rFonts w:cstheme="minorHAnsi"/>
        </w:rPr>
        <w:t xml:space="preserve">Enter a valid General Ledger account for Work </w:t>
      </w:r>
      <w:r>
        <w:rPr>
          <w:rFonts w:cstheme="minorHAnsi"/>
        </w:rPr>
        <w:t>i</w:t>
      </w:r>
      <w:r w:rsidRPr="003A09FF">
        <w:rPr>
          <w:rFonts w:cstheme="minorHAnsi"/>
        </w:rPr>
        <w:t xml:space="preserve">n Process Fixed Overhead.  This will be used to debit and credit Work </w:t>
      </w:r>
      <w:r>
        <w:rPr>
          <w:rFonts w:cstheme="minorHAnsi"/>
        </w:rPr>
        <w:t>i</w:t>
      </w:r>
      <w:r w:rsidRPr="003A09FF">
        <w:rPr>
          <w:rFonts w:cstheme="minorHAnsi"/>
        </w:rPr>
        <w:t>n Process Fixed Overhead.</w:t>
      </w:r>
    </w:p>
    <w:p w14:paraId="1ED0A347" w14:textId="741A34A3" w:rsidR="00383070" w:rsidRDefault="00383070" w:rsidP="00383070">
      <w:pPr>
        <w:pStyle w:val="Heading4"/>
      </w:pPr>
      <w:r>
        <w:t>Finished Goods: Material</w:t>
      </w:r>
    </w:p>
    <w:p w14:paraId="30970F44" w14:textId="77777777" w:rsidR="00E77A6E" w:rsidRPr="00781AC8" w:rsidRDefault="00E77A6E" w:rsidP="00E77A6E">
      <w:r w:rsidRPr="003A09FF">
        <w:rPr>
          <w:rFonts w:cstheme="minorHAnsi"/>
        </w:rPr>
        <w:t>Enter a valid General Ledger account for Finished Goods Material.  This will be used to debit and credit Finished Goods Materials.</w:t>
      </w:r>
    </w:p>
    <w:p w14:paraId="4514947D" w14:textId="53F9BAAF" w:rsidR="00383070" w:rsidRDefault="00383070" w:rsidP="00383070">
      <w:pPr>
        <w:pStyle w:val="Heading4"/>
      </w:pPr>
      <w:r>
        <w:t>Finished Goods: Labor</w:t>
      </w:r>
    </w:p>
    <w:p w14:paraId="59A4E6E4" w14:textId="77777777" w:rsidR="00E77A6E" w:rsidRPr="00781AC8" w:rsidRDefault="00E77A6E" w:rsidP="00E77A6E">
      <w:r w:rsidRPr="003A09FF">
        <w:rPr>
          <w:rFonts w:cstheme="minorHAnsi"/>
        </w:rPr>
        <w:t>Enter a valid General Ledger account for Finished Goods Direct Labor.  This will be used to debit and credit Finished Goods Direct Labor.</w:t>
      </w:r>
    </w:p>
    <w:p w14:paraId="41915401" w14:textId="5AFB28DB" w:rsidR="00383070" w:rsidRDefault="00383070" w:rsidP="00383070">
      <w:pPr>
        <w:pStyle w:val="Heading4"/>
      </w:pPr>
      <w:r>
        <w:t>Finished Goods: Variable Overhead</w:t>
      </w:r>
    </w:p>
    <w:p w14:paraId="3247A80A" w14:textId="77777777" w:rsidR="00E77A6E" w:rsidRPr="00781AC8" w:rsidRDefault="00E77A6E" w:rsidP="00E77A6E">
      <w:r w:rsidRPr="003A09FF">
        <w:rPr>
          <w:rFonts w:cstheme="minorHAnsi"/>
        </w:rPr>
        <w:t>Enter a valid General Ledger account for Finished Goods Variable Overhead.  This will be used to debit and credit Finished Goods Variable Overhead.</w:t>
      </w:r>
    </w:p>
    <w:p w14:paraId="7F5086F9" w14:textId="7878E313" w:rsidR="00383070" w:rsidRDefault="00383070" w:rsidP="00383070">
      <w:pPr>
        <w:pStyle w:val="Heading4"/>
      </w:pPr>
      <w:r>
        <w:t>Finished Goods: Fixed Overhead</w:t>
      </w:r>
    </w:p>
    <w:p w14:paraId="0EF205F3" w14:textId="77777777" w:rsidR="00E77A6E" w:rsidRPr="00781AC8" w:rsidRDefault="00E77A6E" w:rsidP="00E77A6E">
      <w:r w:rsidRPr="003A09FF">
        <w:rPr>
          <w:rFonts w:cstheme="minorHAnsi"/>
        </w:rPr>
        <w:t>Enter a valid General Ledger account for Finished Goods Fixed Overhead.  This will be used to debit and credit Finished Goods Fixed Overhead.</w:t>
      </w:r>
    </w:p>
    <w:p w14:paraId="4F56EBC7" w14:textId="7AD80C97" w:rsidR="00383070" w:rsidRDefault="00383070" w:rsidP="00383070">
      <w:pPr>
        <w:pStyle w:val="Heading4"/>
      </w:pPr>
      <w:r>
        <w:t>Cost of Goods Sold: Material</w:t>
      </w:r>
    </w:p>
    <w:p w14:paraId="42CFB852" w14:textId="77777777" w:rsidR="00E77A6E" w:rsidRPr="00781AC8" w:rsidRDefault="00E77A6E" w:rsidP="00E77A6E">
      <w:r w:rsidRPr="003A09FF">
        <w:rPr>
          <w:rFonts w:cstheme="minorHAnsi"/>
        </w:rPr>
        <w:t>Enter a valid General Ledger account for Cost of Goods Sold Material.  This will be used to debit and credit Cost of Goods Sold Material.</w:t>
      </w:r>
    </w:p>
    <w:p w14:paraId="2C1721D3" w14:textId="291C1D81" w:rsidR="00383070" w:rsidRDefault="00383070" w:rsidP="00383070">
      <w:pPr>
        <w:pStyle w:val="Heading4"/>
      </w:pPr>
      <w:r>
        <w:lastRenderedPageBreak/>
        <w:t>Cost of Goods Sold: Material Usage Variance</w:t>
      </w:r>
    </w:p>
    <w:p w14:paraId="7FEBFD22" w14:textId="77777777" w:rsidR="00E77A6E" w:rsidRPr="00781AC8" w:rsidRDefault="00E77A6E" w:rsidP="00E77A6E">
      <w:r w:rsidRPr="003A09FF">
        <w:rPr>
          <w:rFonts w:cstheme="minorHAnsi"/>
        </w:rPr>
        <w:t>Enter a valid General Ledger account for Cost of Goods Sold Material Usage Variance.  This will be used to debit and credit Cost of Goods Sold Material Usage Variance.</w:t>
      </w:r>
    </w:p>
    <w:p w14:paraId="0E7964DC" w14:textId="685EE39A" w:rsidR="00383070" w:rsidRDefault="00383070" w:rsidP="00383070">
      <w:pPr>
        <w:pStyle w:val="Heading4"/>
      </w:pPr>
      <w:r>
        <w:t>Cost of Goods Sold: Direct Labor</w:t>
      </w:r>
    </w:p>
    <w:p w14:paraId="4D3279D8" w14:textId="77777777" w:rsidR="00E77A6E" w:rsidRPr="00781AC8" w:rsidRDefault="00E77A6E" w:rsidP="00E77A6E">
      <w:r w:rsidRPr="003A09FF">
        <w:rPr>
          <w:rFonts w:cstheme="minorHAnsi"/>
        </w:rPr>
        <w:t>Enter a valid General Ledger account for Cost of Goods Sold Direct Labor.  This will be used to debit and credit Cost of Goods Sold Direct Labor.</w:t>
      </w:r>
    </w:p>
    <w:p w14:paraId="621F1127" w14:textId="2EEF65F8" w:rsidR="00383070" w:rsidRDefault="00383070" w:rsidP="00383070">
      <w:pPr>
        <w:pStyle w:val="Heading4"/>
      </w:pPr>
      <w:r>
        <w:t>Cost of Goods Sold: Direct Labor Variance</w:t>
      </w:r>
    </w:p>
    <w:p w14:paraId="6B0160AB" w14:textId="77777777" w:rsidR="00E77A6E" w:rsidRPr="00781AC8" w:rsidRDefault="00E77A6E" w:rsidP="00E77A6E">
      <w:r w:rsidRPr="003A09FF">
        <w:rPr>
          <w:rFonts w:cstheme="minorHAnsi"/>
        </w:rPr>
        <w:t>Enter a valid General Ledger account for Costs of Goods Sold Direct Labor Variance.  This will be used to debit and credit Cost of Goods Sold Direct Labor Variance.</w:t>
      </w:r>
    </w:p>
    <w:p w14:paraId="5CE1FF13" w14:textId="5AB12DDE" w:rsidR="00383070" w:rsidRDefault="00383070" w:rsidP="00383070">
      <w:pPr>
        <w:pStyle w:val="Heading4"/>
      </w:pPr>
      <w:r>
        <w:t>Cost of Goods Sold: Variable Overhead</w:t>
      </w:r>
    </w:p>
    <w:p w14:paraId="20B508F7" w14:textId="77777777" w:rsidR="00E77A6E" w:rsidRPr="00781AC8" w:rsidRDefault="00E77A6E" w:rsidP="00E77A6E">
      <w:r w:rsidRPr="003A09FF">
        <w:rPr>
          <w:rFonts w:cstheme="minorHAnsi"/>
        </w:rPr>
        <w:t>Enter a valid General Ledger account for Cost of Goods Sold Variable Overhead.  This will be used to debit and credit Cost of Goods Sold Variable Overhead.</w:t>
      </w:r>
    </w:p>
    <w:p w14:paraId="65036A0C" w14:textId="6A4DA0B5" w:rsidR="00383070" w:rsidRDefault="00383070" w:rsidP="00383070">
      <w:pPr>
        <w:pStyle w:val="Heading4"/>
      </w:pPr>
      <w:r>
        <w:t>Cost of Goods Sold: Variable Overhead Efficiency Variance</w:t>
      </w:r>
    </w:p>
    <w:p w14:paraId="6015F933" w14:textId="77777777" w:rsidR="00E77A6E" w:rsidRPr="00781AC8" w:rsidRDefault="00E77A6E" w:rsidP="00E77A6E">
      <w:r w:rsidRPr="003A09FF">
        <w:rPr>
          <w:rFonts w:cstheme="minorHAnsi"/>
        </w:rPr>
        <w:t>Enter a valid General Ledger account for Cost of Goods Sold Variable Overhead Efficiency Variance.  This will be used to debit and credit Cost of Goods Sold Variable Overhead Efficiency Variance.</w:t>
      </w:r>
    </w:p>
    <w:p w14:paraId="4F0828A6" w14:textId="12AB149A" w:rsidR="00383070" w:rsidRDefault="00383070" w:rsidP="00383070">
      <w:pPr>
        <w:pStyle w:val="Heading4"/>
      </w:pPr>
      <w:r>
        <w:t>Cost of Goods Sold: Fixed Overhead</w:t>
      </w:r>
    </w:p>
    <w:p w14:paraId="38351124" w14:textId="77777777" w:rsidR="00E77A6E" w:rsidRPr="00781AC8" w:rsidRDefault="00E77A6E" w:rsidP="00E77A6E">
      <w:r w:rsidRPr="003A09FF">
        <w:rPr>
          <w:rFonts w:cstheme="minorHAnsi"/>
        </w:rPr>
        <w:t>Enter a valid General Ledger account for Cost of Goods Sold Fixed Overhead.  This will be used to debit and credit Cost of Goods Sold Fixed Overhead.</w:t>
      </w:r>
    </w:p>
    <w:p w14:paraId="070C3D6D" w14:textId="2B0A4565" w:rsidR="00383070" w:rsidRDefault="00383070" w:rsidP="00383070">
      <w:pPr>
        <w:pStyle w:val="Heading4"/>
      </w:pPr>
      <w:r>
        <w:t>Cost of Goods Sold: Fixed Overhead Efficiency Variance</w:t>
      </w:r>
    </w:p>
    <w:p w14:paraId="7D5181C9" w14:textId="77777777" w:rsidR="00E77A6E" w:rsidRPr="00781AC8" w:rsidRDefault="00E77A6E" w:rsidP="00E77A6E">
      <w:r w:rsidRPr="003A09FF">
        <w:rPr>
          <w:rFonts w:cstheme="minorHAnsi"/>
        </w:rPr>
        <w:t>Enter a valid General Ledger account for Cost of Goods Sold Fixed Overhead Efficiency Variance.  This will be used to debit and credit Cost of Goods Sold Fixed Overhead Efficiency Variance.</w:t>
      </w:r>
    </w:p>
    <w:p w14:paraId="0A03BC53" w14:textId="76840E46" w:rsidR="00383070" w:rsidRDefault="00383070" w:rsidP="00383070">
      <w:pPr>
        <w:pStyle w:val="Heading4"/>
      </w:pPr>
      <w:r>
        <w:t>Actual Applied: Material</w:t>
      </w:r>
    </w:p>
    <w:p w14:paraId="2DBD6E9E" w14:textId="77777777" w:rsidR="00E77A6E" w:rsidRPr="00F5266E" w:rsidRDefault="00E77A6E" w:rsidP="00E77A6E">
      <w:r w:rsidRPr="003A09FF">
        <w:rPr>
          <w:rFonts w:cstheme="minorHAnsi"/>
        </w:rPr>
        <w:t>Enter a valid General Ledger account for Actual Applied Materials.  This will be used to debit and credit Actual Applied Materials.</w:t>
      </w:r>
    </w:p>
    <w:p w14:paraId="4C5C76F8" w14:textId="6C2F6BCF" w:rsidR="00383070" w:rsidRDefault="00383070" w:rsidP="00383070">
      <w:pPr>
        <w:pStyle w:val="Heading4"/>
      </w:pPr>
      <w:r>
        <w:t>Actual Applied: Labor</w:t>
      </w:r>
    </w:p>
    <w:p w14:paraId="04195EA0" w14:textId="77777777" w:rsidR="00E77A6E" w:rsidRPr="00F5266E" w:rsidRDefault="00E77A6E" w:rsidP="00E77A6E">
      <w:r w:rsidRPr="003A09FF">
        <w:rPr>
          <w:rFonts w:cstheme="minorHAnsi"/>
        </w:rPr>
        <w:t>Enter a valid General Ledger account for Actual Applied Direct Labor.  This will be used to debit and credit Actual Applied Direct Labor.</w:t>
      </w:r>
    </w:p>
    <w:p w14:paraId="124CF87D" w14:textId="466EEAA7" w:rsidR="00383070" w:rsidRDefault="00383070" w:rsidP="00383070">
      <w:pPr>
        <w:pStyle w:val="Heading4"/>
      </w:pPr>
      <w:r>
        <w:t>Actual Applied: Variable Overhead</w:t>
      </w:r>
    </w:p>
    <w:p w14:paraId="299F2E8D" w14:textId="77777777" w:rsidR="00E77A6E" w:rsidRPr="00F5266E" w:rsidRDefault="00E77A6E" w:rsidP="00E77A6E">
      <w:r w:rsidRPr="003A09FF">
        <w:rPr>
          <w:rFonts w:cstheme="minorHAnsi"/>
        </w:rPr>
        <w:t>Enter a valid General Ledger account for Actual Applied Variable Overhead.  This will be used to debit and credit Actual Applied Variable Overhead.</w:t>
      </w:r>
    </w:p>
    <w:p w14:paraId="2DE59892" w14:textId="353B988A" w:rsidR="00383070" w:rsidRDefault="00383070" w:rsidP="00383070">
      <w:pPr>
        <w:pStyle w:val="Heading4"/>
      </w:pPr>
      <w:r>
        <w:t>Actual Applied: Fixed Overhead</w:t>
      </w:r>
    </w:p>
    <w:p w14:paraId="1573148C" w14:textId="77777777" w:rsidR="00E77A6E" w:rsidRPr="00F5266E" w:rsidRDefault="00E77A6E" w:rsidP="00E77A6E">
      <w:r w:rsidRPr="003A09FF">
        <w:rPr>
          <w:rFonts w:cstheme="minorHAnsi"/>
        </w:rPr>
        <w:t>Enter a valid General Ledger account for Actual Applied Fixed Overhead.  This will be used to debit and credit Actual Applied Fixed Overhead.</w:t>
      </w:r>
    </w:p>
    <w:p w14:paraId="694AA944" w14:textId="4414A998" w:rsidR="00D73029" w:rsidRDefault="00D73029" w:rsidP="00D73029">
      <w:pPr>
        <w:pStyle w:val="Heading3"/>
      </w:pPr>
      <w:bookmarkStart w:id="234" w:name="_Toc43912811"/>
      <w:r>
        <w:lastRenderedPageBreak/>
        <w:t>Categories</w:t>
      </w:r>
      <w:bookmarkEnd w:id="234"/>
    </w:p>
    <w:p w14:paraId="67BB0AB4" w14:textId="3E2067F5" w:rsidR="00D01851" w:rsidRPr="00D01851" w:rsidRDefault="00D01851" w:rsidP="00D01851">
      <w:r>
        <w:rPr>
          <w:noProof/>
        </w:rPr>
        <w:drawing>
          <wp:inline distT="0" distB="0" distL="0" distR="0" wp14:anchorId="5C9F0B03" wp14:editId="6D3D2CAD">
            <wp:extent cx="5943600" cy="51244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14:paraId="1E3C1AF1" w14:textId="77777777" w:rsidR="00CD3A05" w:rsidRDefault="00CD3A05" w:rsidP="00CD3A05">
      <w:pPr>
        <w:pStyle w:val="Heading4"/>
      </w:pPr>
      <w:r>
        <w:t>UPDATE</w:t>
      </w:r>
    </w:p>
    <w:p w14:paraId="02E263B3" w14:textId="28D9685A" w:rsidR="00CD3A05" w:rsidRDefault="00CD3A05" w:rsidP="00CD3A05">
      <w:r>
        <w:t xml:space="preserve">To change the currently selected Category, simply click the </w:t>
      </w:r>
      <w:r>
        <w:rPr>
          <w:b/>
          <w:bCs/>
          <w:i/>
          <w:iCs/>
          <w:u w:val="single"/>
        </w:rPr>
        <w:t>“Update</w:t>
      </w:r>
      <w:r>
        <w:t xml:space="preserve">” button at the bottom of the screen.  </w:t>
      </w:r>
    </w:p>
    <w:p w14:paraId="146A1621" w14:textId="77777777" w:rsidR="00CD3A05" w:rsidRDefault="00CD3A05" w:rsidP="00CD3A05">
      <w:pPr>
        <w:pStyle w:val="Heading4"/>
      </w:pPr>
      <w:r>
        <w:t>ADD</w:t>
      </w:r>
    </w:p>
    <w:p w14:paraId="44DFB586" w14:textId="46509EB9" w:rsidR="00CD3A05" w:rsidRPr="00E64A2B" w:rsidRDefault="00CD3A05" w:rsidP="00CD3A05">
      <w:r>
        <w:t xml:space="preserve">Click the </w:t>
      </w:r>
      <w:r>
        <w:rPr>
          <w:b/>
          <w:bCs/>
          <w:i/>
          <w:iCs/>
          <w:u w:val="single"/>
        </w:rPr>
        <w:t>“Add”</w:t>
      </w:r>
      <w:r>
        <w:t xml:space="preserve"> button to add a new Category.</w:t>
      </w:r>
    </w:p>
    <w:p w14:paraId="5698AAA0" w14:textId="77777777" w:rsidR="00CD3A05" w:rsidRDefault="00CD3A05" w:rsidP="00CD3A05">
      <w:pPr>
        <w:pStyle w:val="Heading4"/>
      </w:pPr>
      <w:bookmarkStart w:id="235" w:name="_Hlk43823304"/>
      <w:r>
        <w:t>COPY</w:t>
      </w:r>
    </w:p>
    <w:p w14:paraId="39D69417" w14:textId="1CAC7AB8" w:rsidR="00CD3A05" w:rsidRPr="00F132A9" w:rsidRDefault="00CD3A05" w:rsidP="00CD3A05">
      <w:r>
        <w:t xml:space="preserve">Click the </w:t>
      </w:r>
      <w:r>
        <w:rPr>
          <w:b/>
          <w:bCs/>
          <w:i/>
          <w:iCs/>
          <w:u w:val="single"/>
        </w:rPr>
        <w:t>“Copy”</w:t>
      </w:r>
      <w:r>
        <w:t xml:space="preserve"> button to copy information from the currently selected Category.</w:t>
      </w:r>
    </w:p>
    <w:bookmarkEnd w:id="235"/>
    <w:p w14:paraId="120BA62A" w14:textId="77777777" w:rsidR="00CD3A05" w:rsidRDefault="00CD3A05" w:rsidP="00CD3A05">
      <w:pPr>
        <w:pStyle w:val="Heading4"/>
      </w:pPr>
      <w:r>
        <w:t>DELETE</w:t>
      </w:r>
    </w:p>
    <w:p w14:paraId="63F25952" w14:textId="572B5EF4" w:rsidR="00CD3A05" w:rsidRDefault="00CD3A05" w:rsidP="00CD3A05">
      <w:r>
        <w:t xml:space="preserve">To delete the currently selected Category,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BA1EFE4" w14:textId="77777777" w:rsidR="00383070" w:rsidRPr="00383070" w:rsidRDefault="00383070" w:rsidP="00383070"/>
    <w:p w14:paraId="5255A48C" w14:textId="0D96771B" w:rsidR="00D73029" w:rsidRDefault="00D73029" w:rsidP="00D73029">
      <w:pPr>
        <w:pStyle w:val="Heading3"/>
      </w:pPr>
      <w:bookmarkStart w:id="236" w:name="_Toc43912812"/>
      <w:r>
        <w:lastRenderedPageBreak/>
        <w:t>Add/Update Categories</w:t>
      </w:r>
      <w:bookmarkEnd w:id="236"/>
    </w:p>
    <w:p w14:paraId="606406DF" w14:textId="4ED3AC43" w:rsidR="00D01851" w:rsidRPr="00D01851" w:rsidRDefault="00D01851" w:rsidP="00D01851">
      <w:r>
        <w:rPr>
          <w:noProof/>
        </w:rPr>
        <w:drawing>
          <wp:inline distT="0" distB="0" distL="0" distR="0" wp14:anchorId="058C9E8A" wp14:editId="616E449B">
            <wp:extent cx="5943600" cy="5123815"/>
            <wp:effectExtent l="0" t="0" r="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5123815"/>
                    </a:xfrm>
                    <a:prstGeom prst="rect">
                      <a:avLst/>
                    </a:prstGeom>
                    <a:noFill/>
                    <a:ln>
                      <a:noFill/>
                    </a:ln>
                  </pic:spPr>
                </pic:pic>
              </a:graphicData>
            </a:graphic>
          </wp:inline>
        </w:drawing>
      </w:r>
    </w:p>
    <w:p w14:paraId="2F52851A" w14:textId="77777777" w:rsidR="00CD3A05" w:rsidRDefault="00CD3A05" w:rsidP="00CD3A05">
      <w:pPr>
        <w:pStyle w:val="Heading4"/>
      </w:pPr>
      <w:r>
        <w:t>SAVE</w:t>
      </w:r>
    </w:p>
    <w:p w14:paraId="0BC905DF" w14:textId="3C53231C" w:rsidR="00CD3A05" w:rsidRDefault="00CD3A05" w:rsidP="00CD3A05">
      <w:r>
        <w:t xml:space="preserve">Click the </w:t>
      </w:r>
      <w:r>
        <w:rPr>
          <w:b/>
          <w:bCs/>
          <w:i/>
          <w:iCs/>
          <w:u w:val="single"/>
        </w:rPr>
        <w:t>“Save”</w:t>
      </w:r>
      <w:r>
        <w:t xml:space="preserve"> button to save all changes to the current Category.</w:t>
      </w:r>
    </w:p>
    <w:p w14:paraId="39F3042B" w14:textId="77777777" w:rsidR="00CD3A05" w:rsidRDefault="00CD3A05" w:rsidP="00CD3A05">
      <w:pPr>
        <w:pStyle w:val="Heading4"/>
      </w:pPr>
      <w:r>
        <w:t>RESET</w:t>
      </w:r>
    </w:p>
    <w:p w14:paraId="3AF3BC64" w14:textId="77777777" w:rsidR="00CD3A05" w:rsidRPr="00096EBD" w:rsidRDefault="00CD3A05" w:rsidP="00CD3A05">
      <w:r>
        <w:t xml:space="preserve">Click the </w:t>
      </w:r>
      <w:r>
        <w:rPr>
          <w:b/>
          <w:bCs/>
          <w:i/>
          <w:iCs/>
          <w:u w:val="single"/>
        </w:rPr>
        <w:t>“Reset”</w:t>
      </w:r>
      <w:r>
        <w:t xml:space="preserve"> button to reset all fields to their original state.</w:t>
      </w:r>
    </w:p>
    <w:p w14:paraId="338F08D8" w14:textId="77777777" w:rsidR="00CD3A05" w:rsidRDefault="00CD3A05" w:rsidP="00CD3A05">
      <w:pPr>
        <w:pStyle w:val="Heading4"/>
      </w:pPr>
      <w:r>
        <w:t>CANCEL</w:t>
      </w:r>
    </w:p>
    <w:p w14:paraId="11530902" w14:textId="65D4CC35" w:rsidR="00CD3A05" w:rsidRPr="00DF6BEC" w:rsidRDefault="00CD3A05" w:rsidP="00CD3A05">
      <w:r>
        <w:t xml:space="preserve">Click the </w:t>
      </w:r>
      <w:r>
        <w:rPr>
          <w:b/>
          <w:bCs/>
          <w:i/>
          <w:iCs/>
          <w:u w:val="single"/>
        </w:rPr>
        <w:t>“Cancel”</w:t>
      </w:r>
      <w:r>
        <w:t xml:space="preserve"> button to cancel all changes to the Category without saving.</w:t>
      </w:r>
    </w:p>
    <w:p w14:paraId="12B4D303" w14:textId="569343A6" w:rsidR="00383070" w:rsidRDefault="00383070" w:rsidP="00383070">
      <w:pPr>
        <w:pStyle w:val="Heading4"/>
      </w:pPr>
      <w:r>
        <w:t>Category</w:t>
      </w:r>
    </w:p>
    <w:p w14:paraId="6AD3A41D" w14:textId="52FC47B6" w:rsidR="00D73029" w:rsidRPr="00D73029" w:rsidRDefault="00E77A6E" w:rsidP="00D73029">
      <w:r w:rsidRPr="003A09FF">
        <w:rPr>
          <w:rFonts w:cstheme="minorHAnsi"/>
        </w:rPr>
        <w:t>Enter a valid category for this product.</w:t>
      </w:r>
    </w:p>
    <w:p w14:paraId="35BE5D7B" w14:textId="6191196C" w:rsidR="00D73029" w:rsidRDefault="00D73029" w:rsidP="00D73029">
      <w:pPr>
        <w:pStyle w:val="Heading2"/>
      </w:pPr>
      <w:bookmarkStart w:id="237" w:name="_Toc43912813"/>
      <w:r>
        <w:lastRenderedPageBreak/>
        <w:t>Job Hold Reasons [JF6]</w:t>
      </w:r>
      <w:bookmarkEnd w:id="237"/>
    </w:p>
    <w:p w14:paraId="631511AC" w14:textId="7324C4E6" w:rsidR="00D73029" w:rsidRDefault="00D73029" w:rsidP="00D73029">
      <w:pPr>
        <w:pStyle w:val="Heading3"/>
      </w:pPr>
      <w:bookmarkStart w:id="238" w:name="_Toc43912814"/>
      <w:r>
        <w:t>Browse Reason</w:t>
      </w:r>
      <w:bookmarkEnd w:id="238"/>
    </w:p>
    <w:p w14:paraId="64A2A829" w14:textId="72FEF5C1" w:rsidR="00D01851" w:rsidRPr="00D01851" w:rsidRDefault="00D01851" w:rsidP="00D01851">
      <w:r>
        <w:rPr>
          <w:noProof/>
        </w:rPr>
        <w:drawing>
          <wp:inline distT="0" distB="0" distL="0" distR="0" wp14:anchorId="0AA18493" wp14:editId="3EBD8067">
            <wp:extent cx="5943600" cy="4564380"/>
            <wp:effectExtent l="0" t="0" r="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564380"/>
                    </a:xfrm>
                    <a:prstGeom prst="rect">
                      <a:avLst/>
                    </a:prstGeom>
                    <a:noFill/>
                    <a:ln>
                      <a:noFill/>
                    </a:ln>
                  </pic:spPr>
                </pic:pic>
              </a:graphicData>
            </a:graphic>
          </wp:inline>
        </w:drawing>
      </w:r>
    </w:p>
    <w:p w14:paraId="75BDA8B8" w14:textId="77777777" w:rsidR="00CD3A05" w:rsidRDefault="00CD3A05" w:rsidP="00CD3A05">
      <w:pPr>
        <w:pStyle w:val="Heading4"/>
      </w:pPr>
      <w:bookmarkStart w:id="239" w:name="_Hlk42856426"/>
      <w:r>
        <w:t>EXIT</w:t>
      </w:r>
    </w:p>
    <w:p w14:paraId="07FE9907" w14:textId="7373C38F" w:rsidR="00CD3A05" w:rsidRPr="00BC1FC0" w:rsidRDefault="00CD3A05" w:rsidP="00CD3A05">
      <w:bookmarkStart w:id="240" w:name="_Hlk42856909"/>
      <w:r>
        <w:t xml:space="preserve">Click the </w:t>
      </w:r>
      <w:r>
        <w:rPr>
          <w:b/>
          <w:bCs/>
          <w:i/>
          <w:iCs/>
          <w:u w:val="single"/>
        </w:rPr>
        <w:t>“Exit Door Icon”</w:t>
      </w:r>
      <w:r>
        <w:t xml:space="preserve"> to exit the Job Hold Reasons popup screen.</w:t>
      </w:r>
    </w:p>
    <w:p w14:paraId="472697A6" w14:textId="21E30FBB" w:rsidR="00D73029" w:rsidRDefault="00D73029" w:rsidP="00D73029">
      <w:pPr>
        <w:pStyle w:val="Heading3"/>
      </w:pPr>
      <w:bookmarkStart w:id="241" w:name="_Toc43912815"/>
      <w:bookmarkEnd w:id="239"/>
      <w:bookmarkEnd w:id="240"/>
      <w:r>
        <w:lastRenderedPageBreak/>
        <w:t>View Reasons</w:t>
      </w:r>
      <w:bookmarkEnd w:id="241"/>
    </w:p>
    <w:p w14:paraId="1EDF2F42" w14:textId="34E731B4" w:rsidR="00D01851" w:rsidRPr="00D01851" w:rsidRDefault="00D01851" w:rsidP="00D01851">
      <w:r>
        <w:rPr>
          <w:noProof/>
        </w:rPr>
        <w:drawing>
          <wp:inline distT="0" distB="0" distL="0" distR="0" wp14:anchorId="468D8320" wp14:editId="48C6B1D4">
            <wp:extent cx="5943600" cy="427511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7714" cy="4278075"/>
                    </a:xfrm>
                    <a:prstGeom prst="rect">
                      <a:avLst/>
                    </a:prstGeom>
                    <a:noFill/>
                    <a:ln>
                      <a:noFill/>
                    </a:ln>
                  </pic:spPr>
                </pic:pic>
              </a:graphicData>
            </a:graphic>
          </wp:inline>
        </w:drawing>
      </w:r>
    </w:p>
    <w:p w14:paraId="5D850AA7" w14:textId="77777777" w:rsidR="00CD3A05" w:rsidRDefault="00CD3A05" w:rsidP="00CD3A05">
      <w:pPr>
        <w:pStyle w:val="Heading4"/>
      </w:pPr>
      <w:r>
        <w:t>UPDATE</w:t>
      </w:r>
    </w:p>
    <w:p w14:paraId="53F6A2CD" w14:textId="24CEDED6" w:rsidR="00CD3A05" w:rsidRDefault="00CD3A05" w:rsidP="00CD3A05">
      <w:r>
        <w:t xml:space="preserve">To change the currently selected Job Hold Reason, simply click the </w:t>
      </w:r>
      <w:r>
        <w:rPr>
          <w:b/>
          <w:bCs/>
          <w:i/>
          <w:iCs/>
          <w:u w:val="single"/>
        </w:rPr>
        <w:t>“Update</w:t>
      </w:r>
      <w:r>
        <w:t xml:space="preserve">” button at the bottom of the screen.  </w:t>
      </w:r>
    </w:p>
    <w:p w14:paraId="11EFAA43" w14:textId="77777777" w:rsidR="00CD3A05" w:rsidRDefault="00CD3A05" w:rsidP="00CD3A05">
      <w:pPr>
        <w:pStyle w:val="Heading4"/>
      </w:pPr>
      <w:r>
        <w:t>ADD</w:t>
      </w:r>
    </w:p>
    <w:p w14:paraId="32638D27" w14:textId="5BE8099F" w:rsidR="00CD3A05" w:rsidRPr="00E64A2B" w:rsidRDefault="00CD3A05" w:rsidP="00CD3A05">
      <w:r>
        <w:t xml:space="preserve">Click the </w:t>
      </w:r>
      <w:r>
        <w:rPr>
          <w:b/>
          <w:bCs/>
          <w:i/>
          <w:iCs/>
          <w:u w:val="single"/>
        </w:rPr>
        <w:t>“Add”</w:t>
      </w:r>
      <w:r>
        <w:t xml:space="preserve"> button to add a new Job Hold Reason.</w:t>
      </w:r>
    </w:p>
    <w:p w14:paraId="3497DF73" w14:textId="77777777" w:rsidR="00CD3A05" w:rsidRDefault="00CD3A05" w:rsidP="00CD3A05">
      <w:pPr>
        <w:pStyle w:val="Heading4"/>
      </w:pPr>
      <w:r>
        <w:t>DELETE</w:t>
      </w:r>
    </w:p>
    <w:p w14:paraId="4163FC4B" w14:textId="241571B1" w:rsidR="00CD3A05" w:rsidRDefault="00CD3A05" w:rsidP="00CD3A05">
      <w:r>
        <w:t xml:space="preserve">To delete the currently selected Job Hold Reason,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68E2C40" w14:textId="77777777" w:rsidR="00CD3A05" w:rsidRDefault="00CD3A05" w:rsidP="00CD3A05">
      <w:pPr>
        <w:pStyle w:val="Heading4"/>
      </w:pPr>
      <w:r>
        <w:t>NEXT</w:t>
      </w:r>
    </w:p>
    <w:p w14:paraId="07446CF1" w14:textId="15976CFD" w:rsidR="00CD3A05" w:rsidRDefault="00CD3A05" w:rsidP="00CD3A05">
      <w:r>
        <w:t xml:space="preserve">Press </w:t>
      </w:r>
      <w:r w:rsidRPr="00B86B9F">
        <w:rPr>
          <w:b/>
          <w:bCs/>
          <w:i/>
          <w:iCs/>
          <w:u w:val="single"/>
        </w:rPr>
        <w:t>"N"</w:t>
      </w:r>
      <w:r>
        <w:t xml:space="preserve"> (Next) to find next Job Hold Reason to view or modify. Alternatively, press the </w:t>
      </w:r>
      <w:r>
        <w:rPr>
          <w:b/>
          <w:bCs/>
          <w:i/>
          <w:iCs/>
          <w:u w:val="single"/>
        </w:rPr>
        <w:t>“Right Arrow”</w:t>
      </w:r>
      <w:r>
        <w:t xml:space="preserve"> on the screen.</w:t>
      </w:r>
    </w:p>
    <w:p w14:paraId="67141D49" w14:textId="77777777" w:rsidR="00CD3A05" w:rsidRDefault="00CD3A05" w:rsidP="00CD3A05">
      <w:pPr>
        <w:pStyle w:val="Heading4"/>
      </w:pPr>
      <w:r>
        <w:t>PREVIOUS</w:t>
      </w:r>
    </w:p>
    <w:p w14:paraId="09B45B28" w14:textId="402C5C03" w:rsidR="00CD3A05" w:rsidRDefault="00CD3A05" w:rsidP="00CD3A05">
      <w:r>
        <w:t xml:space="preserve">Press </w:t>
      </w:r>
      <w:r w:rsidRPr="00B86B9F">
        <w:rPr>
          <w:b/>
          <w:bCs/>
          <w:i/>
          <w:iCs/>
          <w:u w:val="single"/>
        </w:rPr>
        <w:t>"P"</w:t>
      </w:r>
      <w:r>
        <w:t xml:space="preserve"> (Previous) to find previous Job Hold Reason to view or modify.</w:t>
      </w:r>
      <w:r w:rsidRPr="00EA7FC0">
        <w:t xml:space="preserve"> </w:t>
      </w:r>
      <w:r>
        <w:t xml:space="preserve">Alternatively, press the </w:t>
      </w:r>
      <w:r>
        <w:rPr>
          <w:b/>
          <w:bCs/>
          <w:i/>
          <w:iCs/>
          <w:u w:val="single"/>
        </w:rPr>
        <w:t>“Left Arrow”</w:t>
      </w:r>
      <w:r>
        <w:t xml:space="preserve"> on the screen.</w:t>
      </w:r>
    </w:p>
    <w:p w14:paraId="3B223AD0" w14:textId="77777777" w:rsidR="00CD3A05" w:rsidRDefault="00CD3A05" w:rsidP="00CD3A05">
      <w:pPr>
        <w:pStyle w:val="Heading4"/>
      </w:pPr>
      <w:r>
        <w:t>EXIT</w:t>
      </w:r>
    </w:p>
    <w:p w14:paraId="5DBB9748" w14:textId="2D1040BA" w:rsidR="00383070" w:rsidRPr="00383070" w:rsidRDefault="00CD3A05" w:rsidP="00383070">
      <w:r>
        <w:t xml:space="preserve">Click the </w:t>
      </w:r>
      <w:r>
        <w:rPr>
          <w:b/>
          <w:bCs/>
          <w:i/>
          <w:iCs/>
          <w:u w:val="single"/>
        </w:rPr>
        <w:t>“Exit Door Icon”</w:t>
      </w:r>
      <w:r>
        <w:t xml:space="preserve"> to exit the Job Hold Reason popup screen.</w:t>
      </w:r>
    </w:p>
    <w:p w14:paraId="17160800" w14:textId="5E4AE9B7" w:rsidR="00D73029" w:rsidRDefault="00D73029" w:rsidP="00D73029">
      <w:pPr>
        <w:pStyle w:val="Heading3"/>
      </w:pPr>
      <w:bookmarkStart w:id="242" w:name="_Toc43912816"/>
      <w:r>
        <w:lastRenderedPageBreak/>
        <w:t>Add/Update Reasons</w:t>
      </w:r>
      <w:bookmarkEnd w:id="242"/>
    </w:p>
    <w:p w14:paraId="7AF4F189" w14:textId="4947D3EA" w:rsidR="00D01851" w:rsidRPr="00D01851" w:rsidRDefault="00D01851" w:rsidP="00D01851">
      <w:r>
        <w:rPr>
          <w:noProof/>
        </w:rPr>
        <w:drawing>
          <wp:inline distT="0" distB="0" distL="0" distR="0" wp14:anchorId="719FB338" wp14:editId="79A4EF1A">
            <wp:extent cx="5943600" cy="45021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noFill/>
                    <a:ln>
                      <a:noFill/>
                    </a:ln>
                  </pic:spPr>
                </pic:pic>
              </a:graphicData>
            </a:graphic>
          </wp:inline>
        </w:drawing>
      </w:r>
    </w:p>
    <w:p w14:paraId="246F174D" w14:textId="77777777" w:rsidR="00CD3A05" w:rsidRDefault="00CD3A05" w:rsidP="00CD3A05">
      <w:pPr>
        <w:pStyle w:val="Heading4"/>
      </w:pPr>
      <w:r>
        <w:t>SAVE</w:t>
      </w:r>
    </w:p>
    <w:p w14:paraId="54DDB5AB" w14:textId="6E160FB4" w:rsidR="00CD3A05" w:rsidRDefault="00CD3A05" w:rsidP="00CD3A05">
      <w:r>
        <w:t xml:space="preserve">Click the </w:t>
      </w:r>
      <w:r>
        <w:rPr>
          <w:b/>
          <w:bCs/>
          <w:i/>
          <w:iCs/>
          <w:u w:val="single"/>
        </w:rPr>
        <w:t>“Save”</w:t>
      </w:r>
      <w:r>
        <w:t xml:space="preserve"> button to save all changes to the current Job Hold Reason.</w:t>
      </w:r>
    </w:p>
    <w:p w14:paraId="588F5303" w14:textId="77777777" w:rsidR="00CD3A05" w:rsidRDefault="00CD3A05" w:rsidP="00CD3A05">
      <w:pPr>
        <w:pStyle w:val="Heading4"/>
      </w:pPr>
      <w:r>
        <w:t>RESET</w:t>
      </w:r>
    </w:p>
    <w:p w14:paraId="0D707787" w14:textId="77777777" w:rsidR="00CD3A05" w:rsidRPr="00096EBD" w:rsidRDefault="00CD3A05" w:rsidP="00CD3A05">
      <w:r>
        <w:t xml:space="preserve">Click the </w:t>
      </w:r>
      <w:r>
        <w:rPr>
          <w:b/>
          <w:bCs/>
          <w:i/>
          <w:iCs/>
          <w:u w:val="single"/>
        </w:rPr>
        <w:t>“Reset”</w:t>
      </w:r>
      <w:r>
        <w:t xml:space="preserve"> button to reset all fields to their original state.</w:t>
      </w:r>
    </w:p>
    <w:p w14:paraId="2EA63CED" w14:textId="77777777" w:rsidR="00CD3A05" w:rsidRDefault="00CD3A05" w:rsidP="00CD3A05">
      <w:pPr>
        <w:pStyle w:val="Heading4"/>
      </w:pPr>
      <w:r>
        <w:t>CANCEL</w:t>
      </w:r>
    </w:p>
    <w:p w14:paraId="3A7C237E" w14:textId="6A7EC8B4" w:rsidR="00CD3A05" w:rsidRPr="00DF6BEC" w:rsidRDefault="00CD3A05" w:rsidP="00CD3A05">
      <w:r>
        <w:t xml:space="preserve">Click the </w:t>
      </w:r>
      <w:r>
        <w:rPr>
          <w:b/>
          <w:bCs/>
          <w:i/>
          <w:iCs/>
          <w:u w:val="single"/>
        </w:rPr>
        <w:t>“Cancel”</w:t>
      </w:r>
      <w:r>
        <w:t xml:space="preserve"> button to cancel all changes to the Job Hold Reason without saving.</w:t>
      </w:r>
    </w:p>
    <w:p w14:paraId="4FE08E3D" w14:textId="77777777" w:rsidR="00CD3A05" w:rsidRDefault="00CD3A05" w:rsidP="00CD3A05">
      <w:pPr>
        <w:pStyle w:val="Heading4"/>
      </w:pPr>
      <w:r>
        <w:t>EXIT</w:t>
      </w:r>
    </w:p>
    <w:p w14:paraId="74BD9366" w14:textId="09A0EA49" w:rsidR="00CD3A05" w:rsidRDefault="00CD3A05" w:rsidP="00CD3A05">
      <w:r>
        <w:t xml:space="preserve">Click the </w:t>
      </w:r>
      <w:r>
        <w:rPr>
          <w:b/>
          <w:bCs/>
          <w:i/>
          <w:iCs/>
          <w:u w:val="single"/>
        </w:rPr>
        <w:t>“Exit Door Icon”</w:t>
      </w:r>
      <w:r>
        <w:t xml:space="preserve"> to exit the Job Hold Reason popup screen.</w:t>
      </w:r>
    </w:p>
    <w:p w14:paraId="7D48A4F1" w14:textId="77777777" w:rsidR="0030251A" w:rsidRPr="00BC1FC0" w:rsidRDefault="0030251A" w:rsidP="00CD3A05"/>
    <w:p w14:paraId="2B68F9FE" w14:textId="19130E53" w:rsidR="00D73029" w:rsidRDefault="00D73029" w:rsidP="00D73029">
      <w:pPr>
        <w:pStyle w:val="Heading3"/>
      </w:pPr>
      <w:bookmarkStart w:id="243" w:name="_Toc43912817"/>
      <w:r>
        <w:t>Add/Update Reasons Field Definitions</w:t>
      </w:r>
      <w:bookmarkEnd w:id="243"/>
    </w:p>
    <w:p w14:paraId="0061C026" w14:textId="00D2BC74" w:rsidR="00383070" w:rsidRDefault="00383070" w:rsidP="00383070">
      <w:pPr>
        <w:pStyle w:val="Heading4"/>
      </w:pPr>
      <w:r>
        <w:t>Job Hold Reason</w:t>
      </w:r>
    </w:p>
    <w:p w14:paraId="2F946E0E" w14:textId="13991FA8" w:rsidR="00CD3A05" w:rsidRPr="00CD3A05" w:rsidRDefault="00F81205" w:rsidP="00CD3A05">
      <w:r>
        <w:t>The user may enter a two-letter code to represent the reason they are creating.</w:t>
      </w:r>
    </w:p>
    <w:p w14:paraId="41152D4C" w14:textId="5A13B211" w:rsidR="00383070" w:rsidRDefault="00383070" w:rsidP="00383070">
      <w:pPr>
        <w:pStyle w:val="Heading4"/>
      </w:pPr>
      <w:r>
        <w:t>Description</w:t>
      </w:r>
    </w:p>
    <w:p w14:paraId="460F1ABA" w14:textId="4CEF5D83" w:rsidR="00D73029" w:rsidRPr="00D73029" w:rsidRDefault="00F81205" w:rsidP="00D73029">
      <w:r>
        <w:t>The user may enter a short description of the job hold reason they are creating here.</w:t>
      </w:r>
    </w:p>
    <w:sectPr w:rsidR="00D73029" w:rsidRPr="00D73029" w:rsidSect="00011C26">
      <w:headerReference w:type="default" r:id="rId165"/>
      <w:footerReference w:type="default" r:id="rId166"/>
      <w:headerReference w:type="first" r:id="rId167"/>
      <w:footerReference w:type="first" r:id="rId1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5AD13" w14:textId="77777777" w:rsidR="00563955" w:rsidRDefault="00563955" w:rsidP="0029375E">
      <w:pPr>
        <w:spacing w:after="0" w:line="240" w:lineRule="auto"/>
      </w:pPr>
      <w:r>
        <w:separator/>
      </w:r>
    </w:p>
  </w:endnote>
  <w:endnote w:type="continuationSeparator" w:id="0">
    <w:p w14:paraId="0983E9D4" w14:textId="77777777" w:rsidR="00563955" w:rsidRDefault="00563955"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D72760" w:rsidRDefault="00D72760">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D72760" w:rsidRPr="00982A89" w:rsidRDefault="00D72760"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D72760" w:rsidRDefault="00D72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D72760" w:rsidRDefault="00D72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CA18E" w14:textId="77777777" w:rsidR="00563955" w:rsidRDefault="00563955" w:rsidP="0029375E">
      <w:pPr>
        <w:spacing w:after="0" w:line="240" w:lineRule="auto"/>
      </w:pPr>
      <w:r>
        <w:separator/>
      </w:r>
    </w:p>
  </w:footnote>
  <w:footnote w:type="continuationSeparator" w:id="0">
    <w:p w14:paraId="5108553B" w14:textId="77777777" w:rsidR="00563955" w:rsidRDefault="00563955"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D72760" w:rsidRDefault="00D72760"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D72760" w:rsidRDefault="00D72760"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D72760" w:rsidRDefault="00D727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65029"/>
    <w:rsid w:val="00071857"/>
    <w:rsid w:val="00076224"/>
    <w:rsid w:val="00077850"/>
    <w:rsid w:val="000A7F0F"/>
    <w:rsid w:val="000B4B00"/>
    <w:rsid w:val="000C253C"/>
    <w:rsid w:val="0010524D"/>
    <w:rsid w:val="0013643B"/>
    <w:rsid w:val="001630E5"/>
    <w:rsid w:val="0016557A"/>
    <w:rsid w:val="001C4B37"/>
    <w:rsid w:val="001C50E1"/>
    <w:rsid w:val="001F4F80"/>
    <w:rsid w:val="00223B97"/>
    <w:rsid w:val="00242475"/>
    <w:rsid w:val="00267777"/>
    <w:rsid w:val="0028209C"/>
    <w:rsid w:val="0029375E"/>
    <w:rsid w:val="002A19F2"/>
    <w:rsid w:val="002E5DC7"/>
    <w:rsid w:val="002F4F7D"/>
    <w:rsid w:val="0030251A"/>
    <w:rsid w:val="00325ED0"/>
    <w:rsid w:val="003538D4"/>
    <w:rsid w:val="00364698"/>
    <w:rsid w:val="003753EA"/>
    <w:rsid w:val="00383070"/>
    <w:rsid w:val="003A53EB"/>
    <w:rsid w:val="00465C66"/>
    <w:rsid w:val="00482624"/>
    <w:rsid w:val="00491309"/>
    <w:rsid w:val="00496414"/>
    <w:rsid w:val="004A1C3F"/>
    <w:rsid w:val="004B7376"/>
    <w:rsid w:val="00510227"/>
    <w:rsid w:val="00511E53"/>
    <w:rsid w:val="005546B4"/>
    <w:rsid w:val="00563955"/>
    <w:rsid w:val="005D1E82"/>
    <w:rsid w:val="005F7456"/>
    <w:rsid w:val="00602145"/>
    <w:rsid w:val="00637C13"/>
    <w:rsid w:val="006905F2"/>
    <w:rsid w:val="006A726B"/>
    <w:rsid w:val="00721B7D"/>
    <w:rsid w:val="0074280A"/>
    <w:rsid w:val="00742886"/>
    <w:rsid w:val="00746B11"/>
    <w:rsid w:val="007B0BAE"/>
    <w:rsid w:val="007B7C00"/>
    <w:rsid w:val="007D0A97"/>
    <w:rsid w:val="007E4D72"/>
    <w:rsid w:val="008040BE"/>
    <w:rsid w:val="00812317"/>
    <w:rsid w:val="0087443B"/>
    <w:rsid w:val="008A5B48"/>
    <w:rsid w:val="008D0EE3"/>
    <w:rsid w:val="008D1954"/>
    <w:rsid w:val="008D38F8"/>
    <w:rsid w:val="008D7C5A"/>
    <w:rsid w:val="008F50B4"/>
    <w:rsid w:val="00934144"/>
    <w:rsid w:val="00936ACC"/>
    <w:rsid w:val="00951E99"/>
    <w:rsid w:val="00982A89"/>
    <w:rsid w:val="00995C6F"/>
    <w:rsid w:val="009A089D"/>
    <w:rsid w:val="00A2256C"/>
    <w:rsid w:val="00A273B2"/>
    <w:rsid w:val="00A6120F"/>
    <w:rsid w:val="00A722C5"/>
    <w:rsid w:val="00AB43B5"/>
    <w:rsid w:val="00AC0619"/>
    <w:rsid w:val="00AC5AB4"/>
    <w:rsid w:val="00AC7226"/>
    <w:rsid w:val="00AD2E35"/>
    <w:rsid w:val="00AD391E"/>
    <w:rsid w:val="00B0522E"/>
    <w:rsid w:val="00B13DA7"/>
    <w:rsid w:val="00B15177"/>
    <w:rsid w:val="00B676FF"/>
    <w:rsid w:val="00B67DA9"/>
    <w:rsid w:val="00B81499"/>
    <w:rsid w:val="00B901A5"/>
    <w:rsid w:val="00BC2768"/>
    <w:rsid w:val="00BE2FC2"/>
    <w:rsid w:val="00BE59F4"/>
    <w:rsid w:val="00C05688"/>
    <w:rsid w:val="00C32C08"/>
    <w:rsid w:val="00C371AD"/>
    <w:rsid w:val="00C51D99"/>
    <w:rsid w:val="00C95EC2"/>
    <w:rsid w:val="00CC1C30"/>
    <w:rsid w:val="00CD3A05"/>
    <w:rsid w:val="00D01851"/>
    <w:rsid w:val="00D03864"/>
    <w:rsid w:val="00D06F93"/>
    <w:rsid w:val="00D35435"/>
    <w:rsid w:val="00D4096A"/>
    <w:rsid w:val="00D46004"/>
    <w:rsid w:val="00D67544"/>
    <w:rsid w:val="00D72760"/>
    <w:rsid w:val="00D73029"/>
    <w:rsid w:val="00D963FE"/>
    <w:rsid w:val="00DE06A2"/>
    <w:rsid w:val="00DE559A"/>
    <w:rsid w:val="00E20A20"/>
    <w:rsid w:val="00E26A88"/>
    <w:rsid w:val="00E30A0C"/>
    <w:rsid w:val="00E34299"/>
    <w:rsid w:val="00E41825"/>
    <w:rsid w:val="00E72805"/>
    <w:rsid w:val="00E77A6E"/>
    <w:rsid w:val="00E954E6"/>
    <w:rsid w:val="00ED6294"/>
    <w:rsid w:val="00EE1EC3"/>
    <w:rsid w:val="00F00824"/>
    <w:rsid w:val="00F050D6"/>
    <w:rsid w:val="00F100B9"/>
    <w:rsid w:val="00F11D6B"/>
    <w:rsid w:val="00F2476A"/>
    <w:rsid w:val="00F556E7"/>
    <w:rsid w:val="00F55866"/>
    <w:rsid w:val="00F81205"/>
    <w:rsid w:val="00F860D1"/>
    <w:rsid w:val="00F876E9"/>
    <w:rsid w:val="00F94394"/>
    <w:rsid w:val="00FA374D"/>
    <w:rsid w:val="00FC6115"/>
    <w:rsid w:val="00FE3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812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2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88.png"/><Relationship Id="rId21" Type="http://schemas.openxmlformats.org/officeDocument/2006/relationships/oleObject" Target="embeddings/oleObject5.bin"/><Relationship Id="rId42" Type="http://schemas.openxmlformats.org/officeDocument/2006/relationships/image" Target="media/image16.png"/><Relationship Id="rId47" Type="http://schemas.openxmlformats.org/officeDocument/2006/relationships/oleObject" Target="embeddings/oleObject18.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image" Target="media/image104.png"/><Relationship Id="rId138" Type="http://schemas.openxmlformats.org/officeDocument/2006/relationships/image" Target="media/image109.png"/><Relationship Id="rId154" Type="http://schemas.openxmlformats.org/officeDocument/2006/relationships/image" Target="media/image125.png"/><Relationship Id="rId159" Type="http://schemas.openxmlformats.org/officeDocument/2006/relationships/image" Target="media/image130.png"/><Relationship Id="rId170"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image" Target="media/image78.png"/><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28" Type="http://schemas.openxmlformats.org/officeDocument/2006/relationships/image" Target="media/image99.png"/><Relationship Id="rId144" Type="http://schemas.openxmlformats.org/officeDocument/2006/relationships/image" Target="media/image115.png"/><Relationship Id="rId149" Type="http://schemas.openxmlformats.org/officeDocument/2006/relationships/image" Target="media/image120.png"/><Relationship Id="rId5" Type="http://schemas.openxmlformats.org/officeDocument/2006/relationships/customXml" Target="../customXml/item5.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image" Target="media/image131.png"/><Relationship Id="rId165"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4.png"/><Relationship Id="rId118" Type="http://schemas.openxmlformats.org/officeDocument/2006/relationships/image" Target="media/image89.png"/><Relationship Id="rId134" Type="http://schemas.openxmlformats.org/officeDocument/2006/relationships/image" Target="media/image105.png"/><Relationship Id="rId139" Type="http://schemas.openxmlformats.org/officeDocument/2006/relationships/image" Target="media/image110.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21.png"/><Relationship Id="rId155" Type="http://schemas.openxmlformats.org/officeDocument/2006/relationships/image" Target="media/image126.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image" Target="media/image111.png"/><Relationship Id="rId145" Type="http://schemas.openxmlformats.org/officeDocument/2006/relationships/image" Target="media/image116.png"/><Relationship Id="rId161" Type="http://schemas.openxmlformats.org/officeDocument/2006/relationships/image" Target="media/image132.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90.png"/><Relationship Id="rId127" Type="http://schemas.openxmlformats.org/officeDocument/2006/relationships/image" Target="media/image98.png"/><Relationship Id="rId10" Type="http://schemas.openxmlformats.org/officeDocument/2006/relationships/footnotes" Target="footnotes.xml"/><Relationship Id="rId31" Type="http://schemas.openxmlformats.org/officeDocument/2006/relationships/oleObject" Target="embeddings/oleObject10.bin"/><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30" Type="http://schemas.openxmlformats.org/officeDocument/2006/relationships/image" Target="media/image101.png"/><Relationship Id="rId135" Type="http://schemas.openxmlformats.org/officeDocument/2006/relationships/image" Target="media/image106.png"/><Relationship Id="rId143" Type="http://schemas.openxmlformats.org/officeDocument/2006/relationships/image" Target="media/image114.png"/><Relationship Id="rId148" Type="http://schemas.openxmlformats.org/officeDocument/2006/relationships/image" Target="media/image119.png"/><Relationship Id="rId151" Type="http://schemas.openxmlformats.org/officeDocument/2006/relationships/image" Target="media/image122.png"/><Relationship Id="rId156" Type="http://schemas.openxmlformats.org/officeDocument/2006/relationships/image" Target="media/image127.png"/><Relationship Id="rId164" Type="http://schemas.openxmlformats.org/officeDocument/2006/relationships/image" Target="media/image135.png"/><Relationship Id="rId16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8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image" Target="media/image112.png"/><Relationship Id="rId146" Type="http://schemas.openxmlformats.org/officeDocument/2006/relationships/image" Target="media/image117.png"/><Relationship Id="rId167"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image" Target="media/image133.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image" Target="media/image107.png"/><Relationship Id="rId157" Type="http://schemas.openxmlformats.org/officeDocument/2006/relationships/image" Target="media/image128.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23.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8.png"/><Relationship Id="rId16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image" Target="media/image113.png"/><Relationship Id="rId163" Type="http://schemas.openxmlformats.org/officeDocument/2006/relationships/image" Target="media/image134.png"/><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image" Target="media/image103.png"/><Relationship Id="rId153" Type="http://schemas.openxmlformats.org/officeDocument/2006/relationships/image" Target="media/image124.png"/></Relationships>
</file>

<file path=word/_rels/header2.xml.rels><?xml version="1.0" encoding="UTF-8" standalone="yes"?>
<Relationships xmlns="http://schemas.openxmlformats.org/package/2006/relationships"><Relationship Id="rId1" Type="http://schemas.openxmlformats.org/officeDocument/2006/relationships/image" Target="media/image1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8600AFD1-8515-4DC4-B868-745E97A88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8</TotalTime>
  <Pages>125</Pages>
  <Words>20643</Words>
  <Characters>117669</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138036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3</cp:revision>
  <dcterms:created xsi:type="dcterms:W3CDTF">2020-06-25T19:20:00Z</dcterms:created>
  <dcterms:modified xsi:type="dcterms:W3CDTF">2020-08-26T19:17:00Z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