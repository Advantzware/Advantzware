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6D5FC" w14:textId="1AC5742A" w:rsidR="00D94137" w:rsidRPr="001C50E1" w:rsidRDefault="00D94137" w:rsidP="00D94137">
      <w:pPr>
        <w:jc w:val="center"/>
        <w:rPr>
          <w:color w:val="0672A9" w:themeColor="accent1"/>
          <w:sz w:val="72"/>
          <w:szCs w:val="72"/>
        </w:rPr>
      </w:pPr>
      <w:bookmarkStart w:id="0" w:name="_GoBack"/>
      <w:bookmarkEnd w:id="0"/>
      <w:r>
        <w:rPr>
          <w:color w:val="0672A9" w:themeColor="accent1"/>
          <w:sz w:val="72"/>
          <w:szCs w:val="72"/>
        </w:rPr>
        <w:t>Step-by-Step: Booking an Order</w:t>
      </w:r>
    </w:p>
    <w:sdt>
      <w:sdtPr>
        <w:id w:val="-1057706619"/>
        <w:docPartObj>
          <w:docPartGallery w:val="Cover Pages"/>
          <w:docPartUnique/>
        </w:docPartObj>
      </w:sdtPr>
      <w:sdtEndPr/>
      <w:sdtContent>
        <w:p w14:paraId="2F3C937C" w14:textId="24AB6B23" w:rsidR="0016557A" w:rsidRDefault="009A089D" w:rsidP="001C50E1">
          <w:r>
            <w:rPr>
              <w:noProof/>
            </w:rPr>
            <mc:AlternateContent>
              <mc:Choice Requires="wpg">
                <w:drawing>
                  <wp:anchor distT="0" distB="0" distL="114300" distR="114300" simplePos="0" relativeHeight="251659264" behindDoc="1" locked="0" layoutInCell="1" allowOverlap="1" wp14:anchorId="3D332D0F" wp14:editId="33B962C2">
                    <wp:simplePos x="0" y="0"/>
                    <wp:positionH relativeFrom="page">
                      <wp:posOffset>466725</wp:posOffset>
                    </wp:positionH>
                    <wp:positionV relativeFrom="page">
                      <wp:posOffset>7638630</wp:posOffset>
                    </wp:positionV>
                    <wp:extent cx="6852920" cy="1919643"/>
                    <wp:effectExtent l="0" t="0" r="5080" b="4445"/>
                    <wp:wrapNone/>
                    <wp:docPr id="119" name="Group 119"/>
                    <wp:cNvGraphicFramePr/>
                    <a:graphic xmlns:a="http://schemas.openxmlformats.org/drawingml/2006/main">
                      <a:graphicData uri="http://schemas.microsoft.com/office/word/2010/wordprocessingGroup">
                        <wpg:wgp>
                          <wpg:cNvGrpSpPr/>
                          <wpg:grpSpPr>
                            <a:xfrm>
                              <a:off x="0" y="0"/>
                              <a:ext cx="6852920" cy="1919643"/>
                              <a:chOff x="0" y="7315200"/>
                              <a:chExt cx="6858000" cy="19565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BD1071" w14:textId="77777777" w:rsidR="003421FC" w:rsidRDefault="003421FC">
                                  <w:pPr>
                                    <w:pStyle w:val="NoSpacing"/>
                                    <w:rPr>
                                      <w:color w:val="FFFFFF" w:themeColor="background1"/>
                                      <w:sz w:val="32"/>
                                      <w:szCs w:val="32"/>
                                    </w:rPr>
                                  </w:pPr>
                                </w:p>
                                <w:p w14:paraId="5A2CB510" w14:textId="77777777" w:rsidR="003421FC" w:rsidRDefault="003421FC">
                                  <w:pPr>
                                    <w:pStyle w:val="NoSpacing"/>
                                    <w:rPr>
                                      <w:caps/>
                                      <w:color w:val="FFFFFF" w:themeColor="background1"/>
                                    </w:rPr>
                                  </w:pPr>
                                  <w:r>
                                    <w:rPr>
                                      <w:caps/>
                                      <w:color w:val="FFFFFF" w:themeColor="background1"/>
                                    </w:rPr>
                                    <w:t xml:space="preserve">| May-20 |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332D0F" id="Group 119" o:spid="_x0000_s1026" style="position:absolute;margin-left:36.75pt;margin-top:601.45pt;width:539.6pt;height:151.15pt;z-index:-251657216;mso-position-horizontal-relative:page;mso-position-vertical-relative:page" coordorigin=",73152" coordsize="68580,1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0672a9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68a29 [3205]" stroked="f" strokeweight="1pt">
                      <v:textbox inset="36pt,14.4pt,36pt,36pt">
                        <w:txbxContent>
                          <w:p w14:paraId="72BD1071" w14:textId="77777777" w:rsidR="003421FC" w:rsidRDefault="003421FC">
                            <w:pPr>
                              <w:pStyle w:val="NoSpacing"/>
                              <w:rPr>
                                <w:color w:val="FFFFFF" w:themeColor="background1"/>
                                <w:sz w:val="32"/>
                                <w:szCs w:val="32"/>
                              </w:rPr>
                            </w:pPr>
                          </w:p>
                          <w:p w14:paraId="5A2CB510" w14:textId="77777777" w:rsidR="003421FC" w:rsidRDefault="003421FC">
                            <w:pPr>
                              <w:pStyle w:val="NoSpacing"/>
                              <w:rPr>
                                <w:caps/>
                                <w:color w:val="FFFFFF" w:themeColor="background1"/>
                              </w:rPr>
                            </w:pPr>
                            <w:r>
                              <w:rPr>
                                <w:caps/>
                                <w:color w:val="FFFFFF" w:themeColor="background1"/>
                              </w:rPr>
                              <w:t xml:space="preserve">| May-20 | </w:t>
                            </w:r>
                          </w:p>
                        </w:txbxContent>
                      </v:textbox>
                    </v:rect>
                    <w10:wrap anchorx="page" anchory="page"/>
                  </v:group>
                </w:pict>
              </mc:Fallback>
            </mc:AlternateContent>
          </w:r>
          <w:r w:rsidR="0016557A">
            <w:br w:type="page"/>
          </w:r>
        </w:p>
        <w:p w14:paraId="41F2C301" w14:textId="77777777" w:rsidR="0016557A" w:rsidRPr="002E5DC7" w:rsidRDefault="0016557A" w:rsidP="002E5DC7">
          <w:pPr>
            <w:rPr>
              <w:b/>
              <w:bCs/>
              <w:color w:val="F68A29" w:themeColor="accent2"/>
              <w:sz w:val="36"/>
              <w:szCs w:val="36"/>
            </w:rPr>
          </w:pPr>
          <w:r w:rsidRPr="002E5DC7">
            <w:rPr>
              <w:b/>
              <w:bCs/>
              <w:color w:val="F68A29" w:themeColor="accent2"/>
              <w:sz w:val="36"/>
              <w:szCs w:val="36"/>
            </w:rPr>
            <w:lastRenderedPageBreak/>
            <w:t>Document Overview</w:t>
          </w:r>
        </w:p>
        <w:p w14:paraId="192FD7BB" w14:textId="77777777" w:rsidR="00746B11" w:rsidRPr="00B13DA7" w:rsidRDefault="00746B11" w:rsidP="00B15177">
          <w:pPr>
            <w:rPr>
              <w:b/>
              <w:bCs/>
              <w:color w:val="0672A9" w:themeColor="accent1"/>
              <w:sz w:val="26"/>
              <w:szCs w:val="26"/>
            </w:rPr>
          </w:pPr>
          <w:r w:rsidRPr="00B13DA7">
            <w:rPr>
              <w:b/>
              <w:bCs/>
              <w:color w:val="0672A9" w:themeColor="accent1"/>
              <w:sz w:val="26"/>
              <w:szCs w:val="26"/>
            </w:rPr>
            <w:t>Documentation Goals</w:t>
          </w:r>
        </w:p>
        <w:p w14:paraId="2026960E" w14:textId="3B21DF21" w:rsidR="00B45483" w:rsidRDefault="00B45483" w:rsidP="00B45483">
          <w:r>
            <w:t xml:space="preserve">This documentation is intended to provide step by step instructions for </w:t>
          </w:r>
          <w:r>
            <w:rPr>
              <w:b/>
              <w:bCs/>
              <w:i/>
              <w:iCs/>
            </w:rPr>
            <w:t>Booking, Releasing, Posting Bills of Lading, and Invoicing new order</w:t>
          </w:r>
          <w:r w:rsidR="00940A1A">
            <w:rPr>
              <w:b/>
              <w:bCs/>
              <w:i/>
              <w:iCs/>
            </w:rPr>
            <w:t>s</w:t>
          </w:r>
          <w:r w:rsidRPr="00B15177">
            <w:rPr>
              <w:i/>
              <w:iCs/>
            </w:rPr>
            <w:t>.</w:t>
          </w:r>
          <w:r>
            <w:t xml:space="preserve">  </w:t>
          </w:r>
        </w:p>
        <w:p w14:paraId="25F487CF" w14:textId="77777777" w:rsidR="00940A1A" w:rsidRDefault="00940A1A"/>
        <w:p w14:paraId="26713194" w14:textId="3A8BF2F6" w:rsidR="009A089D" w:rsidRDefault="006F5AA0"/>
      </w:sdtContent>
    </w:sdt>
    <w:sdt>
      <w:sdtPr>
        <w:rPr>
          <w:rFonts w:asciiTheme="minorHAnsi" w:eastAsiaTheme="minorHAnsi" w:hAnsiTheme="minorHAnsi" w:cstheme="minorBidi"/>
          <w:color w:val="auto"/>
          <w:sz w:val="22"/>
          <w:szCs w:val="22"/>
        </w:rPr>
        <w:id w:val="-819272141"/>
        <w:docPartObj>
          <w:docPartGallery w:val="Table of Contents"/>
          <w:docPartUnique/>
        </w:docPartObj>
      </w:sdtPr>
      <w:sdtEndPr>
        <w:rPr>
          <w:b/>
          <w:bCs/>
          <w:noProof/>
        </w:rPr>
      </w:sdtEndPr>
      <w:sdtContent>
        <w:p w14:paraId="5F87C5FE" w14:textId="77777777" w:rsidR="0016557A" w:rsidRPr="00DE559A" w:rsidRDefault="0016557A">
          <w:pPr>
            <w:pStyle w:val="TOCHeading"/>
            <w:rPr>
              <w:b/>
              <w:bCs/>
              <w:color w:val="0672A9" w:themeColor="accent1"/>
            </w:rPr>
          </w:pPr>
          <w:r w:rsidRPr="00DE559A">
            <w:rPr>
              <w:b/>
              <w:bCs/>
              <w:color w:val="0672A9" w:themeColor="accent1"/>
            </w:rPr>
            <w:t>Table of Contents</w:t>
          </w:r>
        </w:p>
        <w:p w14:paraId="4DC279DB" w14:textId="0638078E" w:rsidR="005E257B" w:rsidRDefault="0016557A">
          <w:pPr>
            <w:pStyle w:val="TOC1"/>
            <w:tabs>
              <w:tab w:val="right" w:leader="dot" w:pos="9350"/>
            </w:tabs>
            <w:rPr>
              <w:rFonts w:cstheme="minorBidi"/>
              <w:noProof/>
            </w:rPr>
          </w:pPr>
          <w:r>
            <w:fldChar w:fldCharType="begin"/>
          </w:r>
          <w:r>
            <w:instrText xml:space="preserve"> TOC \o "1-3" \h \z \u </w:instrText>
          </w:r>
          <w:r>
            <w:fldChar w:fldCharType="separate"/>
          </w:r>
          <w:hyperlink w:anchor="_Toc46662502" w:history="1">
            <w:r w:rsidR="005E257B" w:rsidRPr="0044175D">
              <w:rPr>
                <w:rStyle w:val="Hyperlink"/>
                <w:b/>
                <w:bCs/>
                <w:noProof/>
              </w:rPr>
              <w:t>Booking an Order</w:t>
            </w:r>
            <w:r w:rsidR="005E257B">
              <w:rPr>
                <w:noProof/>
                <w:webHidden/>
              </w:rPr>
              <w:tab/>
            </w:r>
            <w:r w:rsidR="005E257B">
              <w:rPr>
                <w:noProof/>
                <w:webHidden/>
              </w:rPr>
              <w:fldChar w:fldCharType="begin"/>
            </w:r>
            <w:r w:rsidR="005E257B">
              <w:rPr>
                <w:noProof/>
                <w:webHidden/>
              </w:rPr>
              <w:instrText xml:space="preserve"> PAGEREF _Toc46662502 \h </w:instrText>
            </w:r>
            <w:r w:rsidR="005E257B">
              <w:rPr>
                <w:noProof/>
                <w:webHidden/>
              </w:rPr>
            </w:r>
            <w:r w:rsidR="005E257B">
              <w:rPr>
                <w:noProof/>
                <w:webHidden/>
              </w:rPr>
              <w:fldChar w:fldCharType="separate"/>
            </w:r>
            <w:r w:rsidR="00940A1A">
              <w:rPr>
                <w:noProof/>
                <w:webHidden/>
              </w:rPr>
              <w:t>2</w:t>
            </w:r>
            <w:r w:rsidR="005E257B">
              <w:rPr>
                <w:noProof/>
                <w:webHidden/>
              </w:rPr>
              <w:fldChar w:fldCharType="end"/>
            </w:r>
          </w:hyperlink>
        </w:p>
        <w:p w14:paraId="38C9A5CB" w14:textId="7C0B0BE0" w:rsidR="005E257B" w:rsidRDefault="006F5AA0">
          <w:pPr>
            <w:pStyle w:val="TOC2"/>
            <w:tabs>
              <w:tab w:val="right" w:leader="dot" w:pos="9350"/>
            </w:tabs>
            <w:rPr>
              <w:rFonts w:cstheme="minorBidi"/>
              <w:noProof/>
            </w:rPr>
          </w:pPr>
          <w:hyperlink w:anchor="_Toc46662503" w:history="1">
            <w:r w:rsidR="005E257B" w:rsidRPr="0044175D">
              <w:rPr>
                <w:rStyle w:val="Hyperlink"/>
                <w:noProof/>
              </w:rPr>
              <w:t>Add an Order</w:t>
            </w:r>
            <w:r w:rsidR="005E257B">
              <w:rPr>
                <w:noProof/>
                <w:webHidden/>
              </w:rPr>
              <w:tab/>
            </w:r>
            <w:r w:rsidR="005E257B">
              <w:rPr>
                <w:noProof/>
                <w:webHidden/>
              </w:rPr>
              <w:fldChar w:fldCharType="begin"/>
            </w:r>
            <w:r w:rsidR="005E257B">
              <w:rPr>
                <w:noProof/>
                <w:webHidden/>
              </w:rPr>
              <w:instrText xml:space="preserve"> PAGEREF _Toc46662503 \h </w:instrText>
            </w:r>
            <w:r w:rsidR="005E257B">
              <w:rPr>
                <w:noProof/>
                <w:webHidden/>
              </w:rPr>
            </w:r>
            <w:r w:rsidR="005E257B">
              <w:rPr>
                <w:noProof/>
                <w:webHidden/>
              </w:rPr>
              <w:fldChar w:fldCharType="separate"/>
            </w:r>
            <w:r w:rsidR="00940A1A">
              <w:rPr>
                <w:noProof/>
                <w:webHidden/>
              </w:rPr>
              <w:t>2</w:t>
            </w:r>
            <w:r w:rsidR="005E257B">
              <w:rPr>
                <w:noProof/>
                <w:webHidden/>
              </w:rPr>
              <w:fldChar w:fldCharType="end"/>
            </w:r>
          </w:hyperlink>
        </w:p>
        <w:p w14:paraId="44AA9D54" w14:textId="23C06223" w:rsidR="005E257B" w:rsidRDefault="006F5AA0">
          <w:pPr>
            <w:pStyle w:val="TOC2"/>
            <w:tabs>
              <w:tab w:val="right" w:leader="dot" w:pos="9350"/>
            </w:tabs>
            <w:rPr>
              <w:rFonts w:cstheme="minorBidi"/>
              <w:noProof/>
            </w:rPr>
          </w:pPr>
          <w:hyperlink w:anchor="_Toc46662509" w:history="1">
            <w:r w:rsidR="005E257B" w:rsidRPr="0044175D">
              <w:rPr>
                <w:rStyle w:val="Hyperlink"/>
                <w:noProof/>
              </w:rPr>
              <w:t>Release an Item</w:t>
            </w:r>
            <w:r w:rsidR="005E257B">
              <w:rPr>
                <w:noProof/>
                <w:webHidden/>
              </w:rPr>
              <w:tab/>
            </w:r>
            <w:r w:rsidR="005E257B">
              <w:rPr>
                <w:noProof/>
                <w:webHidden/>
              </w:rPr>
              <w:fldChar w:fldCharType="begin"/>
            </w:r>
            <w:r w:rsidR="005E257B">
              <w:rPr>
                <w:noProof/>
                <w:webHidden/>
              </w:rPr>
              <w:instrText xml:space="preserve"> PAGEREF _Toc46662509 \h </w:instrText>
            </w:r>
            <w:r w:rsidR="005E257B">
              <w:rPr>
                <w:noProof/>
                <w:webHidden/>
              </w:rPr>
            </w:r>
            <w:r w:rsidR="005E257B">
              <w:rPr>
                <w:noProof/>
                <w:webHidden/>
              </w:rPr>
              <w:fldChar w:fldCharType="separate"/>
            </w:r>
            <w:r w:rsidR="00940A1A">
              <w:rPr>
                <w:noProof/>
                <w:webHidden/>
              </w:rPr>
              <w:t>6</w:t>
            </w:r>
            <w:r w:rsidR="005E257B">
              <w:rPr>
                <w:noProof/>
                <w:webHidden/>
              </w:rPr>
              <w:fldChar w:fldCharType="end"/>
            </w:r>
          </w:hyperlink>
        </w:p>
        <w:p w14:paraId="3797EF1E" w14:textId="5697FB2F" w:rsidR="005E257B" w:rsidRDefault="006F5AA0">
          <w:pPr>
            <w:pStyle w:val="TOC2"/>
            <w:tabs>
              <w:tab w:val="right" w:leader="dot" w:pos="9350"/>
            </w:tabs>
            <w:rPr>
              <w:rFonts w:cstheme="minorBidi"/>
              <w:noProof/>
            </w:rPr>
          </w:pPr>
          <w:hyperlink w:anchor="_Toc46662513" w:history="1">
            <w:r w:rsidR="005E257B" w:rsidRPr="0044175D">
              <w:rPr>
                <w:rStyle w:val="Hyperlink"/>
                <w:noProof/>
              </w:rPr>
              <w:t>Find the Release</w:t>
            </w:r>
            <w:r w:rsidR="005E257B">
              <w:rPr>
                <w:noProof/>
                <w:webHidden/>
              </w:rPr>
              <w:tab/>
            </w:r>
            <w:r w:rsidR="005E257B">
              <w:rPr>
                <w:noProof/>
                <w:webHidden/>
              </w:rPr>
              <w:fldChar w:fldCharType="begin"/>
            </w:r>
            <w:r w:rsidR="005E257B">
              <w:rPr>
                <w:noProof/>
                <w:webHidden/>
              </w:rPr>
              <w:instrText xml:space="preserve"> PAGEREF _Toc46662513 \h </w:instrText>
            </w:r>
            <w:r w:rsidR="005E257B">
              <w:rPr>
                <w:noProof/>
                <w:webHidden/>
              </w:rPr>
            </w:r>
            <w:r w:rsidR="005E257B">
              <w:rPr>
                <w:noProof/>
                <w:webHidden/>
              </w:rPr>
              <w:fldChar w:fldCharType="separate"/>
            </w:r>
            <w:r w:rsidR="00940A1A">
              <w:rPr>
                <w:noProof/>
                <w:webHidden/>
              </w:rPr>
              <w:t>9</w:t>
            </w:r>
            <w:r w:rsidR="005E257B">
              <w:rPr>
                <w:noProof/>
                <w:webHidden/>
              </w:rPr>
              <w:fldChar w:fldCharType="end"/>
            </w:r>
          </w:hyperlink>
        </w:p>
        <w:p w14:paraId="4D8797EF" w14:textId="5B18B2DC" w:rsidR="005E257B" w:rsidRDefault="006F5AA0">
          <w:pPr>
            <w:pStyle w:val="TOC2"/>
            <w:tabs>
              <w:tab w:val="right" w:leader="dot" w:pos="9350"/>
            </w:tabs>
            <w:rPr>
              <w:rFonts w:cstheme="minorBidi"/>
              <w:noProof/>
            </w:rPr>
          </w:pPr>
          <w:hyperlink w:anchor="_Toc46662518" w:history="1">
            <w:r w:rsidR="005E257B" w:rsidRPr="0044175D">
              <w:rPr>
                <w:rStyle w:val="Hyperlink"/>
                <w:noProof/>
              </w:rPr>
              <w:t>Print Pick Ticket</w:t>
            </w:r>
            <w:r w:rsidR="005E257B">
              <w:rPr>
                <w:noProof/>
                <w:webHidden/>
              </w:rPr>
              <w:tab/>
            </w:r>
            <w:r w:rsidR="005E257B">
              <w:rPr>
                <w:noProof/>
                <w:webHidden/>
              </w:rPr>
              <w:fldChar w:fldCharType="begin"/>
            </w:r>
            <w:r w:rsidR="005E257B">
              <w:rPr>
                <w:noProof/>
                <w:webHidden/>
              </w:rPr>
              <w:instrText xml:space="preserve"> PAGEREF _Toc46662518 \h </w:instrText>
            </w:r>
            <w:r w:rsidR="005E257B">
              <w:rPr>
                <w:noProof/>
                <w:webHidden/>
              </w:rPr>
            </w:r>
            <w:r w:rsidR="005E257B">
              <w:rPr>
                <w:noProof/>
                <w:webHidden/>
              </w:rPr>
              <w:fldChar w:fldCharType="separate"/>
            </w:r>
            <w:r w:rsidR="00940A1A">
              <w:rPr>
                <w:noProof/>
                <w:webHidden/>
              </w:rPr>
              <w:t>12</w:t>
            </w:r>
            <w:r w:rsidR="005E257B">
              <w:rPr>
                <w:noProof/>
                <w:webHidden/>
              </w:rPr>
              <w:fldChar w:fldCharType="end"/>
            </w:r>
          </w:hyperlink>
        </w:p>
        <w:p w14:paraId="457BD191" w14:textId="5B2C30C6" w:rsidR="005E257B" w:rsidRDefault="006F5AA0">
          <w:pPr>
            <w:pStyle w:val="TOC2"/>
            <w:tabs>
              <w:tab w:val="right" w:leader="dot" w:pos="9350"/>
            </w:tabs>
            <w:rPr>
              <w:rFonts w:cstheme="minorBidi"/>
              <w:noProof/>
            </w:rPr>
          </w:pPr>
          <w:hyperlink w:anchor="_Toc46662521" w:history="1">
            <w:r w:rsidR="005E257B" w:rsidRPr="0044175D">
              <w:rPr>
                <w:rStyle w:val="Hyperlink"/>
                <w:noProof/>
              </w:rPr>
              <w:t>Post Pick Ticket</w:t>
            </w:r>
            <w:r w:rsidR="005E257B">
              <w:rPr>
                <w:noProof/>
                <w:webHidden/>
              </w:rPr>
              <w:tab/>
            </w:r>
            <w:r w:rsidR="005E257B">
              <w:rPr>
                <w:noProof/>
                <w:webHidden/>
              </w:rPr>
              <w:fldChar w:fldCharType="begin"/>
            </w:r>
            <w:r w:rsidR="005E257B">
              <w:rPr>
                <w:noProof/>
                <w:webHidden/>
              </w:rPr>
              <w:instrText xml:space="preserve"> PAGEREF _Toc46662521 \h </w:instrText>
            </w:r>
            <w:r w:rsidR="005E257B">
              <w:rPr>
                <w:noProof/>
                <w:webHidden/>
              </w:rPr>
            </w:r>
            <w:r w:rsidR="005E257B">
              <w:rPr>
                <w:noProof/>
                <w:webHidden/>
              </w:rPr>
              <w:fldChar w:fldCharType="separate"/>
            </w:r>
            <w:r w:rsidR="00940A1A">
              <w:rPr>
                <w:noProof/>
                <w:webHidden/>
              </w:rPr>
              <w:t>14</w:t>
            </w:r>
            <w:r w:rsidR="005E257B">
              <w:rPr>
                <w:noProof/>
                <w:webHidden/>
              </w:rPr>
              <w:fldChar w:fldCharType="end"/>
            </w:r>
          </w:hyperlink>
        </w:p>
        <w:p w14:paraId="03A74D7B" w14:textId="4F59AE48" w:rsidR="005E257B" w:rsidRDefault="006F5AA0">
          <w:pPr>
            <w:pStyle w:val="TOC2"/>
            <w:tabs>
              <w:tab w:val="right" w:leader="dot" w:pos="9350"/>
            </w:tabs>
            <w:rPr>
              <w:rFonts w:cstheme="minorBidi"/>
              <w:noProof/>
            </w:rPr>
          </w:pPr>
          <w:hyperlink w:anchor="_Toc46662524" w:history="1">
            <w:r w:rsidR="005E257B" w:rsidRPr="0044175D">
              <w:rPr>
                <w:rStyle w:val="Hyperlink"/>
                <w:noProof/>
              </w:rPr>
              <w:t>Locate Bill of Lading</w:t>
            </w:r>
            <w:r w:rsidR="005E257B">
              <w:rPr>
                <w:noProof/>
                <w:webHidden/>
              </w:rPr>
              <w:tab/>
            </w:r>
            <w:r w:rsidR="005E257B">
              <w:rPr>
                <w:noProof/>
                <w:webHidden/>
              </w:rPr>
              <w:fldChar w:fldCharType="begin"/>
            </w:r>
            <w:r w:rsidR="005E257B">
              <w:rPr>
                <w:noProof/>
                <w:webHidden/>
              </w:rPr>
              <w:instrText xml:space="preserve"> PAGEREF _Toc46662524 \h </w:instrText>
            </w:r>
            <w:r w:rsidR="005E257B">
              <w:rPr>
                <w:noProof/>
                <w:webHidden/>
              </w:rPr>
            </w:r>
            <w:r w:rsidR="005E257B">
              <w:rPr>
                <w:noProof/>
                <w:webHidden/>
              </w:rPr>
              <w:fldChar w:fldCharType="separate"/>
            </w:r>
            <w:r w:rsidR="00940A1A">
              <w:rPr>
                <w:noProof/>
                <w:webHidden/>
              </w:rPr>
              <w:t>15</w:t>
            </w:r>
            <w:r w:rsidR="005E257B">
              <w:rPr>
                <w:noProof/>
                <w:webHidden/>
              </w:rPr>
              <w:fldChar w:fldCharType="end"/>
            </w:r>
          </w:hyperlink>
        </w:p>
        <w:p w14:paraId="7D90A7DC" w14:textId="483A1010" w:rsidR="005E257B" w:rsidRDefault="006F5AA0">
          <w:pPr>
            <w:pStyle w:val="TOC2"/>
            <w:tabs>
              <w:tab w:val="right" w:leader="dot" w:pos="9350"/>
            </w:tabs>
            <w:rPr>
              <w:rFonts w:cstheme="minorBidi"/>
              <w:noProof/>
            </w:rPr>
          </w:pPr>
          <w:hyperlink w:anchor="_Toc46662528" w:history="1">
            <w:r w:rsidR="005E257B" w:rsidRPr="0044175D">
              <w:rPr>
                <w:rStyle w:val="Hyperlink"/>
                <w:noProof/>
              </w:rPr>
              <w:t>Post Bill of Lading</w:t>
            </w:r>
            <w:r w:rsidR="005E257B">
              <w:rPr>
                <w:noProof/>
                <w:webHidden/>
              </w:rPr>
              <w:tab/>
            </w:r>
            <w:r w:rsidR="005E257B">
              <w:rPr>
                <w:noProof/>
                <w:webHidden/>
              </w:rPr>
              <w:fldChar w:fldCharType="begin"/>
            </w:r>
            <w:r w:rsidR="005E257B">
              <w:rPr>
                <w:noProof/>
                <w:webHidden/>
              </w:rPr>
              <w:instrText xml:space="preserve"> PAGEREF _Toc46662528 \h </w:instrText>
            </w:r>
            <w:r w:rsidR="005E257B">
              <w:rPr>
                <w:noProof/>
                <w:webHidden/>
              </w:rPr>
            </w:r>
            <w:r w:rsidR="005E257B">
              <w:rPr>
                <w:noProof/>
                <w:webHidden/>
              </w:rPr>
              <w:fldChar w:fldCharType="separate"/>
            </w:r>
            <w:r w:rsidR="00940A1A">
              <w:rPr>
                <w:noProof/>
                <w:webHidden/>
              </w:rPr>
              <w:t>17</w:t>
            </w:r>
            <w:r w:rsidR="005E257B">
              <w:rPr>
                <w:noProof/>
                <w:webHidden/>
              </w:rPr>
              <w:fldChar w:fldCharType="end"/>
            </w:r>
          </w:hyperlink>
        </w:p>
        <w:p w14:paraId="3756AED7" w14:textId="33EF482E" w:rsidR="005E257B" w:rsidRDefault="006F5AA0">
          <w:pPr>
            <w:pStyle w:val="TOC2"/>
            <w:tabs>
              <w:tab w:val="right" w:leader="dot" w:pos="9350"/>
            </w:tabs>
            <w:rPr>
              <w:rFonts w:cstheme="minorBidi"/>
              <w:noProof/>
            </w:rPr>
          </w:pPr>
          <w:hyperlink w:anchor="_Toc46662531" w:history="1">
            <w:r w:rsidR="005E257B" w:rsidRPr="0044175D">
              <w:rPr>
                <w:rStyle w:val="Hyperlink"/>
                <w:noProof/>
              </w:rPr>
              <w:t>Locate Invoice</w:t>
            </w:r>
            <w:r w:rsidR="005E257B">
              <w:rPr>
                <w:noProof/>
                <w:webHidden/>
              </w:rPr>
              <w:tab/>
            </w:r>
            <w:r w:rsidR="005E257B">
              <w:rPr>
                <w:noProof/>
                <w:webHidden/>
              </w:rPr>
              <w:fldChar w:fldCharType="begin"/>
            </w:r>
            <w:r w:rsidR="005E257B">
              <w:rPr>
                <w:noProof/>
                <w:webHidden/>
              </w:rPr>
              <w:instrText xml:space="preserve"> PAGEREF _Toc46662531 \h </w:instrText>
            </w:r>
            <w:r w:rsidR="005E257B">
              <w:rPr>
                <w:noProof/>
                <w:webHidden/>
              </w:rPr>
            </w:r>
            <w:r w:rsidR="005E257B">
              <w:rPr>
                <w:noProof/>
                <w:webHidden/>
              </w:rPr>
              <w:fldChar w:fldCharType="separate"/>
            </w:r>
            <w:r w:rsidR="00940A1A">
              <w:rPr>
                <w:noProof/>
                <w:webHidden/>
              </w:rPr>
              <w:t>18</w:t>
            </w:r>
            <w:r w:rsidR="005E257B">
              <w:rPr>
                <w:noProof/>
                <w:webHidden/>
              </w:rPr>
              <w:fldChar w:fldCharType="end"/>
            </w:r>
          </w:hyperlink>
        </w:p>
        <w:p w14:paraId="0C229CB0" w14:textId="06390485" w:rsidR="005E257B" w:rsidRDefault="006F5AA0">
          <w:pPr>
            <w:pStyle w:val="TOC2"/>
            <w:tabs>
              <w:tab w:val="right" w:leader="dot" w:pos="9350"/>
            </w:tabs>
            <w:rPr>
              <w:rFonts w:cstheme="minorBidi"/>
              <w:noProof/>
            </w:rPr>
          </w:pPr>
          <w:hyperlink w:anchor="_Toc46662534" w:history="1">
            <w:r w:rsidR="005E257B" w:rsidRPr="0044175D">
              <w:rPr>
                <w:rStyle w:val="Hyperlink"/>
                <w:noProof/>
              </w:rPr>
              <w:t>Print Invoice</w:t>
            </w:r>
            <w:r w:rsidR="005E257B">
              <w:rPr>
                <w:noProof/>
                <w:webHidden/>
              </w:rPr>
              <w:tab/>
            </w:r>
            <w:r w:rsidR="005E257B">
              <w:rPr>
                <w:noProof/>
                <w:webHidden/>
              </w:rPr>
              <w:fldChar w:fldCharType="begin"/>
            </w:r>
            <w:r w:rsidR="005E257B">
              <w:rPr>
                <w:noProof/>
                <w:webHidden/>
              </w:rPr>
              <w:instrText xml:space="preserve"> PAGEREF _Toc46662534 \h </w:instrText>
            </w:r>
            <w:r w:rsidR="005E257B">
              <w:rPr>
                <w:noProof/>
                <w:webHidden/>
              </w:rPr>
            </w:r>
            <w:r w:rsidR="005E257B">
              <w:rPr>
                <w:noProof/>
                <w:webHidden/>
              </w:rPr>
              <w:fldChar w:fldCharType="separate"/>
            </w:r>
            <w:r w:rsidR="00940A1A">
              <w:rPr>
                <w:noProof/>
                <w:webHidden/>
              </w:rPr>
              <w:t>19</w:t>
            </w:r>
            <w:r w:rsidR="005E257B">
              <w:rPr>
                <w:noProof/>
                <w:webHidden/>
              </w:rPr>
              <w:fldChar w:fldCharType="end"/>
            </w:r>
          </w:hyperlink>
        </w:p>
        <w:p w14:paraId="15064A01" w14:textId="44A3DE6B" w:rsidR="005E257B" w:rsidRDefault="006F5AA0">
          <w:pPr>
            <w:pStyle w:val="TOC2"/>
            <w:tabs>
              <w:tab w:val="right" w:leader="dot" w:pos="9350"/>
            </w:tabs>
            <w:rPr>
              <w:rFonts w:cstheme="minorBidi"/>
              <w:noProof/>
            </w:rPr>
          </w:pPr>
          <w:hyperlink w:anchor="_Toc46662537" w:history="1">
            <w:r w:rsidR="005E257B" w:rsidRPr="0044175D">
              <w:rPr>
                <w:rStyle w:val="Hyperlink"/>
                <w:noProof/>
              </w:rPr>
              <w:t>Post Invoice</w:t>
            </w:r>
            <w:r w:rsidR="005E257B">
              <w:rPr>
                <w:noProof/>
                <w:webHidden/>
              </w:rPr>
              <w:tab/>
            </w:r>
            <w:r w:rsidR="005E257B">
              <w:rPr>
                <w:noProof/>
                <w:webHidden/>
              </w:rPr>
              <w:fldChar w:fldCharType="begin"/>
            </w:r>
            <w:r w:rsidR="005E257B">
              <w:rPr>
                <w:noProof/>
                <w:webHidden/>
              </w:rPr>
              <w:instrText xml:space="preserve"> PAGEREF _Toc46662537 \h </w:instrText>
            </w:r>
            <w:r w:rsidR="005E257B">
              <w:rPr>
                <w:noProof/>
                <w:webHidden/>
              </w:rPr>
            </w:r>
            <w:r w:rsidR="005E257B">
              <w:rPr>
                <w:noProof/>
                <w:webHidden/>
              </w:rPr>
              <w:fldChar w:fldCharType="separate"/>
            </w:r>
            <w:r w:rsidR="00940A1A">
              <w:rPr>
                <w:noProof/>
                <w:webHidden/>
              </w:rPr>
              <w:t>20</w:t>
            </w:r>
            <w:r w:rsidR="005E257B">
              <w:rPr>
                <w:noProof/>
                <w:webHidden/>
              </w:rPr>
              <w:fldChar w:fldCharType="end"/>
            </w:r>
          </w:hyperlink>
        </w:p>
        <w:p w14:paraId="2124F108" w14:textId="49D52B2D" w:rsidR="0016557A" w:rsidRDefault="0016557A">
          <w:r>
            <w:rPr>
              <w:b/>
              <w:bCs/>
              <w:noProof/>
            </w:rPr>
            <w:fldChar w:fldCharType="end"/>
          </w:r>
        </w:p>
      </w:sdtContent>
    </w:sdt>
    <w:p w14:paraId="213F7987" w14:textId="77777777" w:rsidR="0016557A" w:rsidRDefault="0016557A"/>
    <w:p w14:paraId="1B25FDAC" w14:textId="77777777" w:rsidR="0016557A" w:rsidRDefault="0016557A">
      <w:r>
        <w:br w:type="page"/>
      </w:r>
    </w:p>
    <w:p w14:paraId="31815244" w14:textId="47782AF3" w:rsidR="00077850" w:rsidRDefault="00D94137" w:rsidP="00077850">
      <w:pPr>
        <w:pStyle w:val="Heading1"/>
        <w:rPr>
          <w:b/>
          <w:bCs/>
        </w:rPr>
      </w:pPr>
      <w:bookmarkStart w:id="1" w:name="_Toc46662502"/>
      <w:r>
        <w:rPr>
          <w:b/>
          <w:bCs/>
        </w:rPr>
        <w:lastRenderedPageBreak/>
        <w:t>Booking an Order</w:t>
      </w:r>
      <w:bookmarkEnd w:id="1"/>
    </w:p>
    <w:p w14:paraId="4EC6BD24" w14:textId="6749E1D6" w:rsidR="00B15177" w:rsidRDefault="00D94137" w:rsidP="00602145">
      <w:pPr>
        <w:pStyle w:val="Heading2"/>
      </w:pPr>
      <w:bookmarkStart w:id="2" w:name="_Toc46662503"/>
      <w:r>
        <w:t>Add an Order</w:t>
      </w:r>
      <w:bookmarkEnd w:id="2"/>
    </w:p>
    <w:p w14:paraId="3952EBF7" w14:textId="3F2FD03A" w:rsidR="00B15177" w:rsidRDefault="00D94137" w:rsidP="00B15177">
      <w:pPr>
        <w:pStyle w:val="Heading3"/>
      </w:pPr>
      <w:bookmarkStart w:id="3" w:name="_Toc46662504"/>
      <w:r>
        <w:t xml:space="preserve">Step One: </w:t>
      </w:r>
      <w:r w:rsidR="00E72627">
        <w:t>Open Order Maintenance Screen</w:t>
      </w:r>
      <w:bookmarkEnd w:id="3"/>
    </w:p>
    <w:p w14:paraId="2854184A" w14:textId="2DF49FDA" w:rsidR="00E72627" w:rsidRDefault="00E72627" w:rsidP="00E72627">
      <w:r>
        <w:t xml:space="preserve">The </w:t>
      </w:r>
      <w:r>
        <w:rPr>
          <w:i/>
          <w:iCs/>
        </w:rPr>
        <w:t xml:space="preserve">Order Maintenance </w:t>
      </w:r>
      <w:r>
        <w:t xml:space="preserve">screen is located in the following Menu Path: Order Processing -&gt; Update/Add Orders -&gt; Order Entry. Alternatively, the user can quickly get to this screen using the Hot Key combination: </w:t>
      </w:r>
      <w:r>
        <w:rPr>
          <w:b/>
          <w:bCs/>
          <w:i/>
          <w:iCs/>
          <w:u w:val="single"/>
        </w:rPr>
        <w:t>[“O” – “U” – “1”]</w:t>
      </w:r>
      <w:r>
        <w:t>.</w:t>
      </w:r>
    </w:p>
    <w:p w14:paraId="1CA540EB" w14:textId="3691C9A3" w:rsidR="00E72627" w:rsidRDefault="00E72627" w:rsidP="00E72627">
      <w:r>
        <w:rPr>
          <w:noProof/>
        </w:rPr>
        <w:drawing>
          <wp:inline distT="0" distB="0" distL="0" distR="0" wp14:anchorId="2276481C" wp14:editId="0FABE73A">
            <wp:extent cx="5943600" cy="4338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38320"/>
                    </a:xfrm>
                    <a:prstGeom prst="rect">
                      <a:avLst/>
                    </a:prstGeom>
                  </pic:spPr>
                </pic:pic>
              </a:graphicData>
            </a:graphic>
          </wp:inline>
        </w:drawing>
      </w:r>
    </w:p>
    <w:p w14:paraId="11F134D4" w14:textId="2DEB1B9C" w:rsidR="00E72627" w:rsidRDefault="00E72627" w:rsidP="00E72627"/>
    <w:p w14:paraId="2F8F0ADC" w14:textId="1DA075F0" w:rsidR="00E72627" w:rsidRDefault="00E72627" w:rsidP="00E72627"/>
    <w:p w14:paraId="2FD92DC3" w14:textId="39BD66CF" w:rsidR="00E72627" w:rsidRDefault="00E72627" w:rsidP="00E72627"/>
    <w:p w14:paraId="321DEC4A" w14:textId="40FEAB99" w:rsidR="00E72627" w:rsidRDefault="00E72627" w:rsidP="00E72627"/>
    <w:p w14:paraId="0509E8D3" w14:textId="68358AC4" w:rsidR="00E72627" w:rsidRDefault="00E72627" w:rsidP="00E72627"/>
    <w:p w14:paraId="6919702B" w14:textId="0FF12234" w:rsidR="00E72627" w:rsidRDefault="00E72627" w:rsidP="00E72627"/>
    <w:p w14:paraId="30B9CCAE" w14:textId="62EDF3FE" w:rsidR="00E72627" w:rsidRDefault="00E72627" w:rsidP="00E72627"/>
    <w:p w14:paraId="5DB64DBC" w14:textId="77777777" w:rsidR="00E72627" w:rsidRPr="00E72627" w:rsidRDefault="00E72627" w:rsidP="00E72627"/>
    <w:p w14:paraId="451DB398" w14:textId="50D266D9" w:rsidR="00E72627" w:rsidRDefault="00E72627" w:rsidP="00E72627">
      <w:pPr>
        <w:pStyle w:val="Heading3"/>
      </w:pPr>
      <w:bookmarkStart w:id="4" w:name="_Toc46662505"/>
      <w:r>
        <w:lastRenderedPageBreak/>
        <w:t>Step Two: Add a New Order</w:t>
      </w:r>
      <w:bookmarkEnd w:id="4"/>
    </w:p>
    <w:p w14:paraId="32C07750" w14:textId="51B01C03" w:rsidR="00E72627" w:rsidRDefault="00E72627" w:rsidP="00E72627">
      <w:r>
        <w:t xml:space="preserve">To add a new order, the user can quickly press the </w:t>
      </w:r>
      <w:r>
        <w:rPr>
          <w:b/>
          <w:bCs/>
          <w:i/>
          <w:iCs/>
          <w:u w:val="single"/>
        </w:rPr>
        <w:t>“Green + Icon”</w:t>
      </w:r>
      <w:r>
        <w:t xml:space="preserve"> at the top to the screen.</w:t>
      </w:r>
    </w:p>
    <w:p w14:paraId="6C2F87FD" w14:textId="2FDD4B83" w:rsidR="00E72627" w:rsidRDefault="00E72627" w:rsidP="00E72627">
      <w:r>
        <w:rPr>
          <w:noProof/>
        </w:rPr>
        <w:drawing>
          <wp:inline distT="0" distB="0" distL="0" distR="0" wp14:anchorId="6F629405" wp14:editId="2835E776">
            <wp:extent cx="4857115" cy="3683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7115" cy="368300"/>
                    </a:xfrm>
                    <a:prstGeom prst="rect">
                      <a:avLst/>
                    </a:prstGeom>
                    <a:noFill/>
                    <a:ln>
                      <a:noFill/>
                    </a:ln>
                  </pic:spPr>
                </pic:pic>
              </a:graphicData>
            </a:graphic>
          </wp:inline>
        </w:drawing>
      </w:r>
    </w:p>
    <w:p w14:paraId="57A6A42D" w14:textId="52D1591F" w:rsidR="00E72627" w:rsidRDefault="00E72627" w:rsidP="00E72627">
      <w:r>
        <w:t xml:space="preserve">Alternatively, the user can move to the </w:t>
      </w:r>
      <w:r>
        <w:rPr>
          <w:i/>
          <w:iCs/>
        </w:rPr>
        <w:t>View Order</w:t>
      </w:r>
      <w:r>
        <w:t xml:space="preserve"> tab, and click the </w:t>
      </w:r>
      <w:r>
        <w:rPr>
          <w:b/>
          <w:bCs/>
          <w:i/>
          <w:iCs/>
          <w:u w:val="single"/>
        </w:rPr>
        <w:t>“Add”</w:t>
      </w:r>
      <w:r>
        <w:t xml:space="preserve"> button at the bottom of the screen.</w:t>
      </w:r>
    </w:p>
    <w:p w14:paraId="4454E0C4" w14:textId="35D105CE" w:rsidR="00E72627" w:rsidRDefault="00E72627" w:rsidP="00E72627">
      <w:r>
        <w:rPr>
          <w:noProof/>
        </w:rPr>
        <w:drawing>
          <wp:inline distT="0" distB="0" distL="0" distR="0" wp14:anchorId="01C6EBAF" wp14:editId="639A6E99">
            <wp:extent cx="5943600" cy="347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75990"/>
                    </a:xfrm>
                    <a:prstGeom prst="rect">
                      <a:avLst/>
                    </a:prstGeom>
                  </pic:spPr>
                </pic:pic>
              </a:graphicData>
            </a:graphic>
          </wp:inline>
        </w:drawing>
      </w:r>
    </w:p>
    <w:p w14:paraId="2ED887E1" w14:textId="0B08C43F" w:rsidR="00E72627" w:rsidRDefault="00E72627" w:rsidP="00E72627">
      <w:r>
        <w:t>The new order will automatically be given an Order Number by the system, which is not modifiable by the user here.</w:t>
      </w:r>
    </w:p>
    <w:p w14:paraId="6A5D6180" w14:textId="3E3A9D95" w:rsidR="00E72627" w:rsidRDefault="00E72627" w:rsidP="00E72627">
      <w:r>
        <w:rPr>
          <w:noProof/>
        </w:rPr>
        <w:drawing>
          <wp:inline distT="0" distB="0" distL="0" distR="0" wp14:anchorId="1E112CCD" wp14:editId="7BACBFE6">
            <wp:extent cx="3871595" cy="297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1595" cy="297180"/>
                    </a:xfrm>
                    <a:prstGeom prst="rect">
                      <a:avLst/>
                    </a:prstGeom>
                    <a:noFill/>
                    <a:ln>
                      <a:noFill/>
                    </a:ln>
                  </pic:spPr>
                </pic:pic>
              </a:graphicData>
            </a:graphic>
          </wp:inline>
        </w:drawing>
      </w:r>
    </w:p>
    <w:p w14:paraId="69BC3F6F" w14:textId="75DA6B26" w:rsidR="003E4F23" w:rsidRDefault="003E4F23" w:rsidP="00E72627"/>
    <w:p w14:paraId="574D8B3D" w14:textId="54E37581" w:rsidR="003E4F23" w:rsidRDefault="003E4F23" w:rsidP="00E72627"/>
    <w:p w14:paraId="351FC79B" w14:textId="1F3954CF" w:rsidR="003E4F23" w:rsidRDefault="003E4F23" w:rsidP="00E72627"/>
    <w:p w14:paraId="75775852" w14:textId="7E843ACB" w:rsidR="003E4F23" w:rsidRDefault="003E4F23" w:rsidP="00E72627"/>
    <w:p w14:paraId="31D08B70" w14:textId="28820DBF" w:rsidR="003E4F23" w:rsidRDefault="003E4F23" w:rsidP="00E72627"/>
    <w:p w14:paraId="20562BDC" w14:textId="24DD57BD" w:rsidR="003E4F23" w:rsidRDefault="003E4F23" w:rsidP="00E72627"/>
    <w:p w14:paraId="5A7BA5B5" w14:textId="77777777" w:rsidR="003E4F23" w:rsidRPr="00E72627" w:rsidRDefault="003E4F23" w:rsidP="00E72627"/>
    <w:p w14:paraId="1F7FA536" w14:textId="5490E57F" w:rsidR="00E72627" w:rsidRDefault="00E72627" w:rsidP="00E72627">
      <w:pPr>
        <w:pStyle w:val="Heading3"/>
      </w:pPr>
      <w:bookmarkStart w:id="5" w:name="_Toc46662506"/>
      <w:r>
        <w:lastRenderedPageBreak/>
        <w:t>Step Three: Enter Estimate</w:t>
      </w:r>
      <w:bookmarkEnd w:id="5"/>
    </w:p>
    <w:p w14:paraId="55C123AF" w14:textId="15BE3539" w:rsidR="003E4F23" w:rsidRDefault="003E4F23" w:rsidP="003E4F23">
      <w:r>
        <w:t xml:space="preserve">The user must now enter an Estimate Number to base this new order on. If the user knows the Estimate Number that they wish to use, they may enter it manually in the </w:t>
      </w:r>
      <w:r>
        <w:rPr>
          <w:i/>
          <w:iCs/>
        </w:rPr>
        <w:t>Estimate #</w:t>
      </w:r>
      <w:r>
        <w:t xml:space="preserve"> field.</w:t>
      </w:r>
    </w:p>
    <w:p w14:paraId="3D0C98A9" w14:textId="070C3469" w:rsidR="003E4F23" w:rsidRDefault="003E4F23" w:rsidP="003E4F23">
      <w:r>
        <w:rPr>
          <w:noProof/>
        </w:rPr>
        <w:drawing>
          <wp:inline distT="0" distB="0" distL="0" distR="0" wp14:anchorId="59ECE843" wp14:editId="70974833">
            <wp:extent cx="3905250" cy="409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5250" cy="409575"/>
                    </a:xfrm>
                    <a:prstGeom prst="rect">
                      <a:avLst/>
                    </a:prstGeom>
                  </pic:spPr>
                </pic:pic>
              </a:graphicData>
            </a:graphic>
          </wp:inline>
        </w:drawing>
      </w:r>
    </w:p>
    <w:p w14:paraId="7A436620" w14:textId="0BB7266D" w:rsidR="003E4F23" w:rsidRDefault="003E4F23" w:rsidP="003E4F23">
      <w:r>
        <w:t xml:space="preserve">Alternatively, the user can press the </w:t>
      </w:r>
      <w:r>
        <w:rPr>
          <w:b/>
          <w:bCs/>
          <w:i/>
          <w:iCs/>
          <w:u w:val="single"/>
        </w:rPr>
        <w:t>“F1”</w:t>
      </w:r>
      <w:r>
        <w:t xml:space="preserve"> key to choose a number from a list of available Estimate Information.</w:t>
      </w:r>
    </w:p>
    <w:p w14:paraId="09C49980" w14:textId="29314F53" w:rsidR="003E4F23" w:rsidRDefault="003E4F23" w:rsidP="003E4F23">
      <w:r>
        <w:rPr>
          <w:noProof/>
        </w:rPr>
        <w:drawing>
          <wp:inline distT="0" distB="0" distL="0" distR="0" wp14:anchorId="63BCEA7B" wp14:editId="617C6DE3">
            <wp:extent cx="581977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133725"/>
                    </a:xfrm>
                    <a:prstGeom prst="rect">
                      <a:avLst/>
                    </a:prstGeom>
                  </pic:spPr>
                </pic:pic>
              </a:graphicData>
            </a:graphic>
          </wp:inline>
        </w:drawing>
      </w:r>
    </w:p>
    <w:p w14:paraId="7F5DE213" w14:textId="55BB2EF8" w:rsidR="003E4F23" w:rsidRDefault="003E4F23" w:rsidP="003E4F23">
      <w:r>
        <w:t>This list can be sorted by Estimate Number, Customer Number, Customer Name, or Part Number. Alternatively, the user may search for any estimate that they wish to use in order to narrow down their selection.</w:t>
      </w:r>
    </w:p>
    <w:p w14:paraId="0905C3C1" w14:textId="7C71276C" w:rsidR="003E4F23" w:rsidRDefault="003E4F23" w:rsidP="003E4F23">
      <w:r>
        <w:t>In order to choose the desired Estimate from this list, the user may double-click on the desired Estimate line</w:t>
      </w:r>
      <w:r w:rsidR="00193472">
        <w:t xml:space="preserve">. Alternatively, the user may click on their desired Estimate Line in order to highlight it within the list, then click the </w:t>
      </w:r>
      <w:r w:rsidR="00193472">
        <w:rPr>
          <w:b/>
          <w:bCs/>
          <w:i/>
          <w:iCs/>
          <w:u w:val="single"/>
        </w:rPr>
        <w:t>“OK”</w:t>
      </w:r>
      <w:r w:rsidR="00193472">
        <w:t xml:space="preserve"> button at the bottom of the </w:t>
      </w:r>
      <w:r w:rsidR="00193472">
        <w:rPr>
          <w:i/>
          <w:iCs/>
        </w:rPr>
        <w:t>Estimate Information</w:t>
      </w:r>
      <w:r w:rsidR="00193472">
        <w:t xml:space="preserve"> screen. Only a highlighted Estimate will populate within the new order.</w:t>
      </w:r>
    </w:p>
    <w:p w14:paraId="1C024DC7" w14:textId="1F6E825E" w:rsidR="00193472" w:rsidRDefault="00193472" w:rsidP="003E4F23"/>
    <w:p w14:paraId="6D8C1707" w14:textId="325C614D" w:rsidR="00193472" w:rsidRDefault="00193472" w:rsidP="003E4F23"/>
    <w:p w14:paraId="1D0DA742" w14:textId="2FD6521D" w:rsidR="00193472" w:rsidRDefault="00193472" w:rsidP="003E4F23"/>
    <w:p w14:paraId="4C18F2C8" w14:textId="2B3818B6" w:rsidR="00193472" w:rsidRDefault="00193472" w:rsidP="003E4F23"/>
    <w:p w14:paraId="2218D616" w14:textId="2DD9C6E9" w:rsidR="00193472" w:rsidRDefault="00193472" w:rsidP="003E4F23"/>
    <w:p w14:paraId="16B0A5F9" w14:textId="77777777" w:rsidR="00193472" w:rsidRDefault="00193472" w:rsidP="003E4F23"/>
    <w:p w14:paraId="7EF1DE08" w14:textId="11403631" w:rsidR="00E72627" w:rsidRDefault="00193472" w:rsidP="00E72627">
      <w:pPr>
        <w:pStyle w:val="Heading3"/>
      </w:pPr>
      <w:bookmarkStart w:id="6" w:name="_Toc46662507"/>
      <w:r>
        <w:lastRenderedPageBreak/>
        <w:t>Step Four: Verify Order Information</w:t>
      </w:r>
      <w:bookmarkEnd w:id="6"/>
    </w:p>
    <w:p w14:paraId="11DC0652" w14:textId="33969C6D" w:rsidR="00193472" w:rsidRPr="00193472" w:rsidRDefault="00193472" w:rsidP="00193472">
      <w:r>
        <w:t>Once the user has entered or chosen a valid Estimate Number, all of that Estimate’s relevant information will populate within the Order fields.</w:t>
      </w:r>
    </w:p>
    <w:p w14:paraId="676BBCD5" w14:textId="0990ADF3" w:rsidR="00193472" w:rsidRDefault="00193472" w:rsidP="00193472">
      <w:r>
        <w:rPr>
          <w:noProof/>
        </w:rPr>
        <w:drawing>
          <wp:inline distT="0" distB="0" distL="0" distR="0" wp14:anchorId="55D17967" wp14:editId="2DBB67FA">
            <wp:extent cx="5943600" cy="4294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94505"/>
                    </a:xfrm>
                    <a:prstGeom prst="rect">
                      <a:avLst/>
                    </a:prstGeom>
                  </pic:spPr>
                </pic:pic>
              </a:graphicData>
            </a:graphic>
          </wp:inline>
        </w:drawing>
      </w:r>
    </w:p>
    <w:p w14:paraId="0E6E0BBD" w14:textId="148F8FA1" w:rsidR="00193472" w:rsidRPr="00694BD4" w:rsidRDefault="00193472" w:rsidP="00193472">
      <w:r>
        <w:t>The user may now take this opportunity to update or change any available Order Fields</w:t>
      </w:r>
      <w:r w:rsidR="00694BD4">
        <w:t xml:space="preserve">. For any questions concerning specific Order Fields, the user may refer to the </w:t>
      </w:r>
      <w:r w:rsidR="00694BD4">
        <w:rPr>
          <w:b/>
          <w:bCs/>
          <w:i/>
          <w:iCs/>
          <w:u w:val="single"/>
        </w:rPr>
        <w:t>“Order Processing Manual”</w:t>
      </w:r>
      <w:r w:rsidR="00694BD4">
        <w:t>.</w:t>
      </w:r>
    </w:p>
    <w:p w14:paraId="1FDFDBCF" w14:textId="5E9B6366" w:rsidR="00E72627" w:rsidRDefault="00694BD4" w:rsidP="00E72627">
      <w:pPr>
        <w:pStyle w:val="Heading3"/>
      </w:pPr>
      <w:bookmarkStart w:id="7" w:name="_Toc46662508"/>
      <w:r>
        <w:t>Step Five: Save Order</w:t>
      </w:r>
      <w:bookmarkEnd w:id="7"/>
    </w:p>
    <w:p w14:paraId="0A4116AD" w14:textId="6EE18A15" w:rsidR="00694BD4" w:rsidRDefault="00694BD4" w:rsidP="00694BD4">
      <w:r>
        <w:t xml:space="preserve">Once the user is satisfied with all of the information within this new order, they may click the </w:t>
      </w:r>
      <w:r>
        <w:rPr>
          <w:b/>
          <w:bCs/>
          <w:i/>
          <w:iCs/>
          <w:u w:val="single"/>
        </w:rPr>
        <w:t>“Save”</w:t>
      </w:r>
      <w:r>
        <w:t xml:space="preserve"> button at the bottom of the screen to save the order to the system.</w:t>
      </w:r>
    </w:p>
    <w:p w14:paraId="5D7B394B" w14:textId="1090C0D0" w:rsidR="00694BD4" w:rsidRDefault="00694BD4" w:rsidP="00694BD4">
      <w:r>
        <w:rPr>
          <w:noProof/>
        </w:rPr>
        <w:drawing>
          <wp:inline distT="0" distB="0" distL="0" distR="0" wp14:anchorId="30EFAB73" wp14:editId="33D3B083">
            <wp:extent cx="5011420" cy="403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1420" cy="403860"/>
                    </a:xfrm>
                    <a:prstGeom prst="rect">
                      <a:avLst/>
                    </a:prstGeom>
                    <a:noFill/>
                    <a:ln>
                      <a:noFill/>
                    </a:ln>
                  </pic:spPr>
                </pic:pic>
              </a:graphicData>
            </a:graphic>
          </wp:inline>
        </w:drawing>
      </w:r>
    </w:p>
    <w:p w14:paraId="1C41954D" w14:textId="1176CDE5" w:rsidR="00694BD4" w:rsidRDefault="00694BD4" w:rsidP="00694BD4"/>
    <w:p w14:paraId="15C58F6E" w14:textId="571C1C24" w:rsidR="00694BD4" w:rsidRDefault="00694BD4" w:rsidP="00694BD4"/>
    <w:p w14:paraId="6C707F38" w14:textId="6FE184ED" w:rsidR="00694BD4" w:rsidRDefault="00694BD4" w:rsidP="00694BD4"/>
    <w:p w14:paraId="39B568A4" w14:textId="77777777" w:rsidR="00020918" w:rsidRPr="00694BD4" w:rsidRDefault="00020918" w:rsidP="00694BD4"/>
    <w:p w14:paraId="71846131" w14:textId="68D9E030" w:rsidR="00D94137" w:rsidRDefault="00D94137" w:rsidP="00D94137">
      <w:pPr>
        <w:pStyle w:val="Heading2"/>
      </w:pPr>
      <w:bookmarkStart w:id="8" w:name="_Toc46662509"/>
      <w:r>
        <w:lastRenderedPageBreak/>
        <w:t>Release an Item</w:t>
      </w:r>
      <w:bookmarkEnd w:id="8"/>
    </w:p>
    <w:p w14:paraId="7E919633" w14:textId="333A4FAD" w:rsidR="00D94137" w:rsidRDefault="00020918" w:rsidP="00D94137">
      <w:pPr>
        <w:pStyle w:val="Heading3"/>
      </w:pPr>
      <w:bookmarkStart w:id="9" w:name="_Toc46662510"/>
      <w:r>
        <w:t>Step One: Find Order</w:t>
      </w:r>
      <w:bookmarkEnd w:id="9"/>
    </w:p>
    <w:p w14:paraId="34910DDD" w14:textId="6D848267" w:rsidR="00020918" w:rsidRDefault="00020918" w:rsidP="00020918">
      <w:r>
        <w:t xml:space="preserve">If the user is coming back to this new order at a later time, or releasing items from a previous order, they must first find the correct order. To do this, the user must go back to the </w:t>
      </w:r>
      <w:r>
        <w:rPr>
          <w:i/>
          <w:iCs/>
        </w:rPr>
        <w:t xml:space="preserve">Order Maintenance </w:t>
      </w:r>
      <w:r>
        <w:t xml:space="preserve">screen, which is located in the following Menu Path: Order Processing -&gt; Update/Add Orders -&gt; Order Entry. Alternatively, the user can quickly get to this screen using the Hot Key combination: </w:t>
      </w:r>
      <w:r>
        <w:rPr>
          <w:b/>
          <w:bCs/>
          <w:i/>
          <w:iCs/>
          <w:u w:val="single"/>
        </w:rPr>
        <w:t>[“O” – “U” – “1”]</w:t>
      </w:r>
      <w:r>
        <w:t>.</w:t>
      </w:r>
    </w:p>
    <w:p w14:paraId="5F0F7AA9" w14:textId="0CE80D37" w:rsidR="00020918" w:rsidRDefault="00020918" w:rsidP="00020918">
      <w:r>
        <w:rPr>
          <w:noProof/>
        </w:rPr>
        <w:drawing>
          <wp:inline distT="0" distB="0" distL="0" distR="0" wp14:anchorId="74FA0F19" wp14:editId="411E02C8">
            <wp:extent cx="5943600" cy="397823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4457" cy="3985501"/>
                    </a:xfrm>
                    <a:prstGeom prst="rect">
                      <a:avLst/>
                    </a:prstGeom>
                  </pic:spPr>
                </pic:pic>
              </a:graphicData>
            </a:graphic>
          </wp:inline>
        </w:drawing>
      </w:r>
    </w:p>
    <w:p w14:paraId="3D4FACB4" w14:textId="62812448" w:rsidR="00020918" w:rsidRPr="00D30C52" w:rsidRDefault="00020918" w:rsidP="00020918">
      <w:r>
        <w:t xml:space="preserve">On the </w:t>
      </w:r>
      <w:r>
        <w:rPr>
          <w:i/>
          <w:iCs/>
        </w:rPr>
        <w:t>Browse Order</w:t>
      </w:r>
      <w:r>
        <w:t xml:space="preserve"> tab, which is the first to open, the user may search for the order from the </w:t>
      </w:r>
      <w:r w:rsidR="00D30C52">
        <w:t xml:space="preserve">list of browsable orders. The user may </w:t>
      </w:r>
      <w:r w:rsidR="00CD631E">
        <w:t>use</w:t>
      </w:r>
      <w:r w:rsidR="00D30C52">
        <w:t xml:space="preserve"> any of the search fields at the top of the </w:t>
      </w:r>
      <w:r w:rsidR="00D30C52">
        <w:rPr>
          <w:i/>
          <w:iCs/>
        </w:rPr>
        <w:t>Browse</w:t>
      </w:r>
      <w:r w:rsidR="00D30C52">
        <w:t xml:space="preserve"> screen in order to narrow down their search list.</w:t>
      </w:r>
    </w:p>
    <w:p w14:paraId="7F8C37C9" w14:textId="033197BC" w:rsidR="00020918" w:rsidRDefault="00D30C52" w:rsidP="00020918">
      <w:r>
        <w:rPr>
          <w:noProof/>
        </w:rPr>
        <w:drawing>
          <wp:inline distT="0" distB="0" distL="0" distR="0" wp14:anchorId="2096C677" wp14:editId="16B743C7">
            <wp:extent cx="5943600" cy="13157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15720"/>
                    </a:xfrm>
                    <a:prstGeom prst="rect">
                      <a:avLst/>
                    </a:prstGeom>
                  </pic:spPr>
                </pic:pic>
              </a:graphicData>
            </a:graphic>
          </wp:inline>
        </w:drawing>
      </w:r>
    </w:p>
    <w:p w14:paraId="1250F6F0" w14:textId="68334CE9" w:rsidR="00020918" w:rsidRPr="00020918" w:rsidRDefault="00D30C52" w:rsidP="00020918">
      <w:r>
        <w:t>Once the user has found their desired Order, they may click on it in order to highlight it in the list. The highlighted order will populate the other system tabs so that the user may review or update the detailed information for the order.</w:t>
      </w:r>
    </w:p>
    <w:p w14:paraId="622D9C21" w14:textId="4D984771" w:rsidR="00D30C52" w:rsidRDefault="00D30C52" w:rsidP="00D30C52">
      <w:pPr>
        <w:pStyle w:val="Heading3"/>
      </w:pPr>
      <w:bookmarkStart w:id="10" w:name="_Toc46662511"/>
      <w:r>
        <w:lastRenderedPageBreak/>
        <w:t xml:space="preserve">Step Two: Go to the </w:t>
      </w:r>
      <w:r>
        <w:rPr>
          <w:i/>
          <w:iCs/>
        </w:rPr>
        <w:t>Items</w:t>
      </w:r>
      <w:r>
        <w:t xml:space="preserve"> Tab</w:t>
      </w:r>
      <w:bookmarkEnd w:id="10"/>
    </w:p>
    <w:p w14:paraId="65F999F5" w14:textId="6C4823CA" w:rsidR="00D30C52" w:rsidRDefault="00D30C52" w:rsidP="00D30C52">
      <w:r>
        <w:t xml:space="preserve">With the desired order highlighted in the </w:t>
      </w:r>
      <w:r>
        <w:rPr>
          <w:i/>
          <w:iCs/>
        </w:rPr>
        <w:t>Browse</w:t>
      </w:r>
      <w:r>
        <w:t xml:space="preserve"> screen, the user may click on the </w:t>
      </w:r>
      <w:r>
        <w:rPr>
          <w:i/>
          <w:iCs/>
        </w:rPr>
        <w:t>Items</w:t>
      </w:r>
      <w:r>
        <w:t xml:space="preserve"> tab in order to view detailed information about the item(s) within this order.</w:t>
      </w:r>
    </w:p>
    <w:p w14:paraId="2691F3AC" w14:textId="1D6CBF3F" w:rsidR="00D30C52" w:rsidRDefault="00D30C52" w:rsidP="00D30C52">
      <w:r>
        <w:rPr>
          <w:noProof/>
        </w:rPr>
        <w:drawing>
          <wp:inline distT="0" distB="0" distL="0" distR="0" wp14:anchorId="03F05CD3" wp14:editId="64E0C184">
            <wp:extent cx="5943600" cy="4348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48480"/>
                    </a:xfrm>
                    <a:prstGeom prst="rect">
                      <a:avLst/>
                    </a:prstGeom>
                  </pic:spPr>
                </pic:pic>
              </a:graphicData>
            </a:graphic>
          </wp:inline>
        </w:drawing>
      </w:r>
    </w:p>
    <w:p w14:paraId="6FF182A4" w14:textId="10FE4614" w:rsidR="00D30C52" w:rsidRDefault="00D30C52" w:rsidP="00D30C52">
      <w:r>
        <w:t xml:space="preserve">On this screen, the user may update the currently selected item by clicking the </w:t>
      </w:r>
      <w:r>
        <w:rPr>
          <w:b/>
          <w:bCs/>
          <w:i/>
          <w:iCs/>
          <w:u w:val="single"/>
        </w:rPr>
        <w:t>“Update”</w:t>
      </w:r>
      <w:r>
        <w:t xml:space="preserve"> button at the bottom of the screen. They may also add or delete items from the order on this tab as desired.</w:t>
      </w:r>
    </w:p>
    <w:p w14:paraId="05D3150E" w14:textId="21F9F7B8" w:rsidR="003D6A84" w:rsidRDefault="003D6A84" w:rsidP="00D30C52">
      <w:r>
        <w:rPr>
          <w:noProof/>
        </w:rPr>
        <w:drawing>
          <wp:inline distT="0" distB="0" distL="0" distR="0" wp14:anchorId="6C887973" wp14:editId="37F6A4CF">
            <wp:extent cx="5937885" cy="260985"/>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260985"/>
                    </a:xfrm>
                    <a:prstGeom prst="rect">
                      <a:avLst/>
                    </a:prstGeom>
                    <a:noFill/>
                    <a:ln>
                      <a:noFill/>
                    </a:ln>
                  </pic:spPr>
                </pic:pic>
              </a:graphicData>
            </a:graphic>
          </wp:inline>
        </w:drawing>
      </w:r>
    </w:p>
    <w:p w14:paraId="0DA121D7" w14:textId="799C0055" w:rsidR="00D32D3F" w:rsidRDefault="00D32D3F" w:rsidP="00D30C52"/>
    <w:p w14:paraId="70C5A4CD" w14:textId="69504A46" w:rsidR="00D32D3F" w:rsidRDefault="00D32D3F" w:rsidP="00D30C52"/>
    <w:p w14:paraId="483E5EBC" w14:textId="1BC51D14" w:rsidR="00D32D3F" w:rsidRDefault="00D32D3F" w:rsidP="00D30C52"/>
    <w:p w14:paraId="73F94661" w14:textId="3D0DE755" w:rsidR="00D32D3F" w:rsidRDefault="00D32D3F" w:rsidP="00D30C52"/>
    <w:p w14:paraId="59707787" w14:textId="4AA6531B" w:rsidR="00D32D3F" w:rsidRDefault="00D32D3F" w:rsidP="00D30C52"/>
    <w:p w14:paraId="69CEFD36" w14:textId="77777777" w:rsidR="00D32D3F" w:rsidRPr="00D30C52" w:rsidRDefault="00D32D3F" w:rsidP="00D30C52"/>
    <w:p w14:paraId="0ACB871E" w14:textId="61343133" w:rsidR="00D30C52" w:rsidRDefault="003D6A84" w:rsidP="00D30C52">
      <w:pPr>
        <w:pStyle w:val="Heading3"/>
      </w:pPr>
      <w:bookmarkStart w:id="11" w:name="_Toc46662512"/>
      <w:r>
        <w:lastRenderedPageBreak/>
        <w:t>Step Three: Release Item</w:t>
      </w:r>
      <w:bookmarkEnd w:id="11"/>
    </w:p>
    <w:p w14:paraId="2A5055A2" w14:textId="5348A032" w:rsidR="003D6A84" w:rsidRDefault="003D6A84" w:rsidP="003D6A84">
      <w:r>
        <w:t>In order to release an item within an order</w:t>
      </w:r>
      <w:r w:rsidR="00110A18">
        <w:t>, the user must first make sure that the desired item is highlighted within the list of items. Only highlighted items will be affected, and the user can only select one item at a time.</w:t>
      </w:r>
    </w:p>
    <w:p w14:paraId="243678C1" w14:textId="5F089AA4" w:rsidR="00C777C0" w:rsidRDefault="00C777C0" w:rsidP="003D6A84">
      <w:r>
        <w:t xml:space="preserve">The user may click the </w:t>
      </w:r>
      <w:r>
        <w:rPr>
          <w:b/>
          <w:bCs/>
          <w:i/>
          <w:iCs/>
          <w:u w:val="single"/>
        </w:rPr>
        <w:t>“Release”</w:t>
      </w:r>
      <w:r>
        <w:t xml:space="preserve"> button on the bottom of the screen to create a release for the currently selected item.</w:t>
      </w:r>
    </w:p>
    <w:p w14:paraId="682178BE" w14:textId="652C81DD" w:rsidR="00C777C0" w:rsidRDefault="00C777C0" w:rsidP="003D6A84">
      <w:r>
        <w:rPr>
          <w:noProof/>
        </w:rPr>
        <w:drawing>
          <wp:inline distT="0" distB="0" distL="0" distR="0" wp14:anchorId="2B6E93E1" wp14:editId="6B250EB1">
            <wp:extent cx="4109085" cy="356235"/>
            <wp:effectExtent l="0" t="0" r="571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9085" cy="356235"/>
                    </a:xfrm>
                    <a:prstGeom prst="rect">
                      <a:avLst/>
                    </a:prstGeom>
                    <a:noFill/>
                    <a:ln>
                      <a:noFill/>
                    </a:ln>
                  </pic:spPr>
                </pic:pic>
              </a:graphicData>
            </a:graphic>
          </wp:inline>
        </w:drawing>
      </w:r>
    </w:p>
    <w:p w14:paraId="38F3345C" w14:textId="672E3CC7" w:rsidR="00D32D3F" w:rsidRDefault="00D32D3F" w:rsidP="003D6A84">
      <w:r>
        <w:t>The user may then be prompted with a multi-question popup screen. This will be asked of the user if there is an item within the order that is connected to an estimate that was copied to the current order from an existing customer estimate.</w:t>
      </w:r>
    </w:p>
    <w:p w14:paraId="2B2AD595" w14:textId="3C8E44D3" w:rsidR="00C777C0" w:rsidRDefault="00D32D3F" w:rsidP="003D6A84">
      <w:r>
        <w:t xml:space="preserve">First, it will ask the user if they wish to merge all of the items within the order. If the user wishes to do so, they must ensure that the </w:t>
      </w:r>
      <w:r>
        <w:rPr>
          <w:i/>
          <w:iCs/>
        </w:rPr>
        <w:t xml:space="preserve">Prompt to merge each item </w:t>
      </w:r>
      <w:r>
        <w:t>toggle box is checked.</w:t>
      </w:r>
    </w:p>
    <w:p w14:paraId="6660D141" w14:textId="73DE7A3A" w:rsidR="00D32D3F" w:rsidRDefault="00D32D3F" w:rsidP="003D6A84">
      <w:r>
        <w:t xml:space="preserve">The popup screen will also ask the user if they wish to merge items within this order with a previously existing release. If the user wishes to merge these items, they must ensure that the </w:t>
      </w:r>
      <w:r>
        <w:rPr>
          <w:i/>
          <w:iCs/>
        </w:rPr>
        <w:t>Merge items with existing release</w:t>
      </w:r>
      <w:r>
        <w:t xml:space="preserve"> toggle box is checked.</w:t>
      </w:r>
    </w:p>
    <w:p w14:paraId="3903FE67" w14:textId="4B8E0245" w:rsidR="00D32D3F" w:rsidRPr="00D32D3F" w:rsidRDefault="00D32D3F" w:rsidP="003D6A84">
      <w:r>
        <w:t xml:space="preserve">Once the user has answered these questions, either by checking or unchecking the two toggle boxes, they may answer they main question of this popup box. If the user wishes to create a release and a Ship ID for this item, they may click the </w:t>
      </w:r>
      <w:r>
        <w:rPr>
          <w:b/>
          <w:bCs/>
          <w:i/>
          <w:iCs/>
          <w:u w:val="single"/>
        </w:rPr>
        <w:t>“Yes”</w:t>
      </w:r>
      <w:r>
        <w:t xml:space="preserve"> button at the bottom of the popup screen.</w:t>
      </w:r>
    </w:p>
    <w:p w14:paraId="084CD66F" w14:textId="2868BEAB" w:rsidR="00D32D3F" w:rsidRDefault="004306BA" w:rsidP="003D6A84">
      <w:r>
        <w:rPr>
          <w:noProof/>
        </w:rPr>
        <w:drawing>
          <wp:inline distT="0" distB="0" distL="0" distR="0" wp14:anchorId="66FD34AD" wp14:editId="6997D256">
            <wp:extent cx="4192270" cy="148441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171" cy="1486150"/>
                    </a:xfrm>
                    <a:prstGeom prst="rect">
                      <a:avLst/>
                    </a:prstGeom>
                    <a:noFill/>
                    <a:ln>
                      <a:noFill/>
                    </a:ln>
                  </pic:spPr>
                </pic:pic>
              </a:graphicData>
            </a:graphic>
          </wp:inline>
        </w:drawing>
      </w:r>
    </w:p>
    <w:p w14:paraId="36ECD3BC" w14:textId="0EA05C3C" w:rsidR="00D32D3F" w:rsidRDefault="00D32D3F" w:rsidP="003D6A84">
      <w:r>
        <w:t xml:space="preserve">Once the user has decided to release the item(s), they will be </w:t>
      </w:r>
      <w:r w:rsidR="004306BA">
        <w:t>asked if they wish to select bins and tags for the release.</w:t>
      </w:r>
    </w:p>
    <w:p w14:paraId="38FF1EB2" w14:textId="13EF8F77" w:rsidR="004306BA" w:rsidRDefault="004306BA" w:rsidP="003D6A84">
      <w:r>
        <w:rPr>
          <w:noProof/>
        </w:rPr>
        <w:drawing>
          <wp:inline distT="0" distB="0" distL="0" distR="0" wp14:anchorId="7D6A4B9A" wp14:editId="71E35CE3">
            <wp:extent cx="497205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050" cy="1428750"/>
                    </a:xfrm>
                    <a:prstGeom prst="rect">
                      <a:avLst/>
                    </a:prstGeom>
                  </pic:spPr>
                </pic:pic>
              </a:graphicData>
            </a:graphic>
          </wp:inline>
        </w:drawing>
      </w:r>
    </w:p>
    <w:p w14:paraId="13395960" w14:textId="7F575276" w:rsidR="004306BA" w:rsidRPr="004306BA" w:rsidRDefault="004306BA" w:rsidP="003D6A84">
      <w:r>
        <w:t xml:space="preserve">If the user wishes not to select tags here, they may click the </w:t>
      </w:r>
      <w:r>
        <w:rPr>
          <w:b/>
          <w:bCs/>
          <w:i/>
          <w:iCs/>
          <w:u w:val="single"/>
        </w:rPr>
        <w:t>“No Tags”</w:t>
      </w:r>
      <w:r>
        <w:t xml:space="preserve"> button. This will release the item without any further prompts to the user at this time.</w:t>
      </w:r>
    </w:p>
    <w:p w14:paraId="0A4F39A1" w14:textId="20272497" w:rsidR="00D94137" w:rsidRDefault="00D94137" w:rsidP="00D94137">
      <w:pPr>
        <w:pStyle w:val="Heading2"/>
      </w:pPr>
      <w:bookmarkStart w:id="12" w:name="_Toc46662513"/>
      <w:r>
        <w:lastRenderedPageBreak/>
        <w:t>Find the Release</w:t>
      </w:r>
      <w:bookmarkEnd w:id="12"/>
    </w:p>
    <w:p w14:paraId="1C628B84" w14:textId="1586092F" w:rsidR="00D94137" w:rsidRDefault="004306BA" w:rsidP="00D94137">
      <w:pPr>
        <w:pStyle w:val="Heading3"/>
      </w:pPr>
      <w:bookmarkStart w:id="13" w:name="_Toc46662514"/>
      <w:r>
        <w:t xml:space="preserve">Step One: </w:t>
      </w:r>
      <w:r w:rsidR="00A55DF1">
        <w:t>Open Order Release Screen</w:t>
      </w:r>
      <w:bookmarkEnd w:id="13"/>
    </w:p>
    <w:p w14:paraId="7052F62E" w14:textId="0D5FBCF3" w:rsidR="00A55DF1" w:rsidRDefault="00A55DF1" w:rsidP="00A55DF1">
      <w:r>
        <w:t xml:space="preserve">The </w:t>
      </w:r>
      <w:r>
        <w:rPr>
          <w:i/>
          <w:iCs/>
        </w:rPr>
        <w:t xml:space="preserve">Order Release </w:t>
      </w:r>
      <w:r>
        <w:t xml:space="preserve">screen is located in the following Menu Path: Order Processing -&gt; Tickets for Releases -&gt; Enter/Edit Releases. Alternatively, the user can quickly get to this screen using the Hot Key combination: </w:t>
      </w:r>
      <w:r>
        <w:rPr>
          <w:b/>
          <w:bCs/>
          <w:i/>
          <w:iCs/>
          <w:u w:val="single"/>
        </w:rPr>
        <w:t>[“O” – “T” – “1”]</w:t>
      </w:r>
      <w:r>
        <w:t>.</w:t>
      </w:r>
    </w:p>
    <w:p w14:paraId="521AFC6E" w14:textId="098FCC6E" w:rsidR="00A55DF1" w:rsidRDefault="00C5166E" w:rsidP="00A55DF1">
      <w:r>
        <w:rPr>
          <w:noProof/>
        </w:rPr>
        <w:drawing>
          <wp:inline distT="0" distB="0" distL="0" distR="0" wp14:anchorId="4822F487" wp14:editId="29CBB820">
            <wp:extent cx="5937885" cy="324167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241675"/>
                    </a:xfrm>
                    <a:prstGeom prst="rect">
                      <a:avLst/>
                    </a:prstGeom>
                    <a:noFill/>
                    <a:ln>
                      <a:noFill/>
                    </a:ln>
                  </pic:spPr>
                </pic:pic>
              </a:graphicData>
            </a:graphic>
          </wp:inline>
        </w:drawing>
      </w:r>
    </w:p>
    <w:p w14:paraId="6CA2557A" w14:textId="77777777" w:rsidR="00C5166E" w:rsidRDefault="00C5166E" w:rsidP="00A55DF1"/>
    <w:p w14:paraId="2F35FE1F" w14:textId="0A91A631" w:rsidR="00A55DF1" w:rsidRDefault="00A55DF1" w:rsidP="00A55DF1">
      <w:pPr>
        <w:pStyle w:val="Heading3"/>
      </w:pPr>
      <w:bookmarkStart w:id="14" w:name="_Toc46662515"/>
      <w:r>
        <w:t>Step Two: Find Release</w:t>
      </w:r>
      <w:bookmarkEnd w:id="14"/>
    </w:p>
    <w:p w14:paraId="7828EDA8" w14:textId="73FDDCA6" w:rsidR="00A55DF1" w:rsidRDefault="00A55DF1" w:rsidP="00A55DF1">
      <w:r>
        <w:t xml:space="preserve">On the </w:t>
      </w:r>
      <w:r>
        <w:rPr>
          <w:i/>
          <w:iCs/>
        </w:rPr>
        <w:t>Browse Release</w:t>
      </w:r>
      <w:r>
        <w:t xml:space="preserve"> tab, which is the first to open, the user may search for the release from the list of browsable releases. The user may </w:t>
      </w:r>
      <w:r w:rsidR="00CD631E">
        <w:t>use</w:t>
      </w:r>
      <w:r>
        <w:t xml:space="preserve"> any of the search fields at the top of the </w:t>
      </w:r>
      <w:r>
        <w:rPr>
          <w:i/>
          <w:iCs/>
        </w:rPr>
        <w:t>Browse</w:t>
      </w:r>
      <w:r>
        <w:t xml:space="preserve"> screen in order to narrow down their search list.</w:t>
      </w:r>
    </w:p>
    <w:p w14:paraId="564708F7" w14:textId="056EB526" w:rsidR="00A55DF1" w:rsidRPr="00D30C52" w:rsidRDefault="00A55DF1" w:rsidP="00A55DF1">
      <w:r>
        <w:rPr>
          <w:noProof/>
        </w:rPr>
        <w:drawing>
          <wp:inline distT="0" distB="0" distL="0" distR="0" wp14:anchorId="03282AC8" wp14:editId="2AA83C89">
            <wp:extent cx="5943600" cy="1672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72590"/>
                    </a:xfrm>
                    <a:prstGeom prst="rect">
                      <a:avLst/>
                    </a:prstGeom>
                  </pic:spPr>
                </pic:pic>
              </a:graphicData>
            </a:graphic>
          </wp:inline>
        </w:drawing>
      </w:r>
    </w:p>
    <w:p w14:paraId="14990F9F" w14:textId="1B80EF82" w:rsidR="00A55DF1" w:rsidRPr="00020918" w:rsidRDefault="00A55DF1" w:rsidP="00A55DF1">
      <w:r>
        <w:t>Once the user has found their desired Release, they may click on it in order to highlight it in the list. The highlighted release will populate the other system tabs so that the user may review or update the detailed information for the release.</w:t>
      </w:r>
    </w:p>
    <w:p w14:paraId="7B4D6E63" w14:textId="76107EFF" w:rsidR="00A55DF1" w:rsidRDefault="00A55DF1" w:rsidP="00A55DF1">
      <w:pPr>
        <w:pStyle w:val="Heading3"/>
      </w:pPr>
      <w:bookmarkStart w:id="15" w:name="_Toc46662516"/>
      <w:r>
        <w:lastRenderedPageBreak/>
        <w:t xml:space="preserve">Step Three: Go to the </w:t>
      </w:r>
      <w:r>
        <w:rPr>
          <w:i/>
          <w:iCs/>
        </w:rPr>
        <w:t>Items</w:t>
      </w:r>
      <w:r>
        <w:t xml:space="preserve"> Tab</w:t>
      </w:r>
      <w:bookmarkEnd w:id="15"/>
    </w:p>
    <w:p w14:paraId="6490D0F6" w14:textId="5D10E46A" w:rsidR="00A55DF1" w:rsidRDefault="00A55DF1" w:rsidP="00A55DF1">
      <w:r>
        <w:t xml:space="preserve">With the desired release highlighted in the </w:t>
      </w:r>
      <w:r>
        <w:rPr>
          <w:i/>
          <w:iCs/>
        </w:rPr>
        <w:t>Browse</w:t>
      </w:r>
      <w:r>
        <w:t xml:space="preserve"> screen, the user may click on the </w:t>
      </w:r>
      <w:r>
        <w:rPr>
          <w:i/>
          <w:iCs/>
        </w:rPr>
        <w:t>Items</w:t>
      </w:r>
      <w:r>
        <w:t xml:space="preserve"> tab in order to view detailed information about the item(s) within this release.</w:t>
      </w:r>
    </w:p>
    <w:p w14:paraId="10A16904" w14:textId="6ADA0B93" w:rsidR="00A55DF1" w:rsidRDefault="00A55DF1" w:rsidP="00A55DF1">
      <w:r>
        <w:rPr>
          <w:noProof/>
        </w:rPr>
        <w:drawing>
          <wp:inline distT="0" distB="0" distL="0" distR="0" wp14:anchorId="6A8170EB" wp14:editId="2F67D80E">
            <wp:extent cx="5943600" cy="36918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91890"/>
                    </a:xfrm>
                    <a:prstGeom prst="rect">
                      <a:avLst/>
                    </a:prstGeom>
                  </pic:spPr>
                </pic:pic>
              </a:graphicData>
            </a:graphic>
          </wp:inline>
        </w:drawing>
      </w:r>
    </w:p>
    <w:p w14:paraId="39B2CE19" w14:textId="2AB60808" w:rsidR="00A339CB" w:rsidRDefault="00A339CB" w:rsidP="00A339CB">
      <w:r>
        <w:t xml:space="preserve">On this screen, the user may update the currently selected item by clicking the </w:t>
      </w:r>
      <w:r>
        <w:rPr>
          <w:b/>
          <w:bCs/>
          <w:i/>
          <w:iCs/>
          <w:u w:val="single"/>
        </w:rPr>
        <w:t>“Update”</w:t>
      </w:r>
      <w:r>
        <w:t xml:space="preserve"> button at the bottom of the screen. They may also add or delete items from the release on this tab as desired.</w:t>
      </w:r>
    </w:p>
    <w:p w14:paraId="245EE52A" w14:textId="77777777" w:rsidR="00C5166E" w:rsidRDefault="00C5166E" w:rsidP="00A339CB"/>
    <w:p w14:paraId="4562AE19" w14:textId="4A01F672" w:rsidR="00A55DF1" w:rsidRDefault="00A339CB" w:rsidP="00A55DF1">
      <w:pPr>
        <w:pStyle w:val="Heading3"/>
      </w:pPr>
      <w:bookmarkStart w:id="16" w:name="_Toc46662517"/>
      <w:r>
        <w:t>Step Four: Select Bins/Tags</w:t>
      </w:r>
      <w:bookmarkEnd w:id="16"/>
    </w:p>
    <w:p w14:paraId="48583EF1" w14:textId="6D6C5BA5" w:rsidR="00A339CB" w:rsidRDefault="00A339CB" w:rsidP="00A339CB">
      <w:r>
        <w:t xml:space="preserve">The </w:t>
      </w:r>
      <w:r w:rsidR="00EB0AF4">
        <w:t xml:space="preserve">user may click the </w:t>
      </w:r>
      <w:r w:rsidR="00EB0AF4">
        <w:rPr>
          <w:b/>
          <w:bCs/>
          <w:i/>
          <w:iCs/>
          <w:u w:val="single"/>
        </w:rPr>
        <w:t>“Select Bins/Tags”</w:t>
      </w:r>
      <w:r w:rsidR="00EB0AF4">
        <w:t xml:space="preserve"> button at the bottom of the screen in order to select the bins and tags for the highlighted item on the release.</w:t>
      </w:r>
    </w:p>
    <w:p w14:paraId="7104C1DF" w14:textId="50AAAA02" w:rsidR="00EB0AF4" w:rsidRDefault="00EB0AF4" w:rsidP="00A339CB">
      <w:r>
        <w:rPr>
          <w:noProof/>
        </w:rPr>
        <w:drawing>
          <wp:inline distT="0" distB="0" distL="0" distR="0" wp14:anchorId="3F8FC369" wp14:editId="283AB2D4">
            <wp:extent cx="4512310" cy="2495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2310" cy="249555"/>
                    </a:xfrm>
                    <a:prstGeom prst="rect">
                      <a:avLst/>
                    </a:prstGeom>
                    <a:noFill/>
                    <a:ln>
                      <a:noFill/>
                    </a:ln>
                  </pic:spPr>
                </pic:pic>
              </a:graphicData>
            </a:graphic>
          </wp:inline>
        </w:drawing>
      </w:r>
    </w:p>
    <w:p w14:paraId="3E48FDD8" w14:textId="277A6292" w:rsidR="00EB0AF4" w:rsidRDefault="00EB0AF4" w:rsidP="00A339CB">
      <w:r>
        <w:t xml:space="preserve">The user will then be prompted to verify if they wish to select bins for all jobs via a popup screen. Click the </w:t>
      </w:r>
      <w:r>
        <w:rPr>
          <w:b/>
          <w:bCs/>
          <w:i/>
          <w:iCs/>
          <w:u w:val="single"/>
        </w:rPr>
        <w:t>“Yes”</w:t>
      </w:r>
      <w:r>
        <w:t xml:space="preserve"> button in order to do so.</w:t>
      </w:r>
    </w:p>
    <w:p w14:paraId="1D243FE7" w14:textId="20FD003E" w:rsidR="00EB0AF4" w:rsidRDefault="00EB0AF4" w:rsidP="00A339CB">
      <w:r>
        <w:rPr>
          <w:noProof/>
        </w:rPr>
        <w:drawing>
          <wp:inline distT="0" distB="0" distL="0" distR="0" wp14:anchorId="30DD59D5" wp14:editId="36CC0324">
            <wp:extent cx="1990725" cy="1285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90725" cy="1285875"/>
                    </a:xfrm>
                    <a:prstGeom prst="rect">
                      <a:avLst/>
                    </a:prstGeom>
                  </pic:spPr>
                </pic:pic>
              </a:graphicData>
            </a:graphic>
          </wp:inline>
        </w:drawing>
      </w:r>
    </w:p>
    <w:p w14:paraId="24FF20C5" w14:textId="112BC4DC" w:rsidR="00EB0AF4" w:rsidRDefault="00EB0AF4" w:rsidP="00A339CB">
      <w:r>
        <w:lastRenderedPageBreak/>
        <w:t>The user may now select which bins they wish to pull the item inventory from. This will make sure that inventory is pulled from the correct location.</w:t>
      </w:r>
    </w:p>
    <w:p w14:paraId="3B5EB095" w14:textId="5F1AD726" w:rsidR="00C5166E" w:rsidRDefault="00EB0AF4" w:rsidP="00A339CB">
      <w:r>
        <w:rPr>
          <w:noProof/>
        </w:rPr>
        <w:drawing>
          <wp:inline distT="0" distB="0" distL="0" distR="0" wp14:anchorId="07A20181" wp14:editId="39488DCC">
            <wp:extent cx="5943600" cy="3194462"/>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3550" cy="3199810"/>
                    </a:xfrm>
                    <a:prstGeom prst="rect">
                      <a:avLst/>
                    </a:prstGeom>
                  </pic:spPr>
                </pic:pic>
              </a:graphicData>
            </a:graphic>
          </wp:inline>
        </w:drawing>
      </w:r>
    </w:p>
    <w:p w14:paraId="3EBF8173" w14:textId="2976823F" w:rsidR="00EB0AF4" w:rsidRDefault="00EB0AF4" w:rsidP="00A339CB">
      <w:r>
        <w:t xml:space="preserve">The user may select multiple bins by using the </w:t>
      </w:r>
      <w:r>
        <w:rPr>
          <w:b/>
          <w:bCs/>
          <w:i/>
          <w:iCs/>
          <w:u w:val="single"/>
        </w:rPr>
        <w:t>“Control-Click”</w:t>
      </w:r>
      <w:r>
        <w:t xml:space="preserve"> method to highlight multiple </w:t>
      </w:r>
      <w:r w:rsidR="00C5166E">
        <w:t>bins within the list of those available. Only those bins that are highlighted by the user will be used for this release.</w:t>
      </w:r>
    </w:p>
    <w:p w14:paraId="426F6ABA" w14:textId="77777777" w:rsidR="00C5166E" w:rsidRDefault="00C5166E" w:rsidP="00A339CB">
      <w:r>
        <w:rPr>
          <w:noProof/>
        </w:rPr>
        <w:drawing>
          <wp:inline distT="0" distB="0" distL="0" distR="0" wp14:anchorId="1933A412" wp14:editId="2CE14801">
            <wp:extent cx="5943600" cy="10255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25525"/>
                    </a:xfrm>
                    <a:prstGeom prst="rect">
                      <a:avLst/>
                    </a:prstGeom>
                  </pic:spPr>
                </pic:pic>
              </a:graphicData>
            </a:graphic>
          </wp:inline>
        </w:drawing>
      </w:r>
    </w:p>
    <w:p w14:paraId="2902AEC9" w14:textId="2F74A5A0" w:rsidR="00C5166E" w:rsidRDefault="00C5166E" w:rsidP="00A339CB">
      <w:r>
        <w:t>Once the user has selected their desired bins for this release, the release will update the item lines, the total quantity on the release, and the balance quantity of the order.</w:t>
      </w:r>
    </w:p>
    <w:p w14:paraId="79A39C26" w14:textId="7AFE6E56" w:rsidR="00C5166E" w:rsidRPr="00EB0AF4" w:rsidRDefault="00C5166E" w:rsidP="00A339CB">
      <w:r>
        <w:rPr>
          <w:noProof/>
        </w:rPr>
        <w:drawing>
          <wp:inline distT="0" distB="0" distL="0" distR="0" wp14:anchorId="0DDBD481" wp14:editId="043EB419">
            <wp:extent cx="5943600" cy="17837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3715"/>
                    </a:xfrm>
                    <a:prstGeom prst="rect">
                      <a:avLst/>
                    </a:prstGeom>
                  </pic:spPr>
                </pic:pic>
              </a:graphicData>
            </a:graphic>
          </wp:inline>
        </w:drawing>
      </w:r>
    </w:p>
    <w:p w14:paraId="46D28751" w14:textId="447752C1" w:rsidR="00D94137" w:rsidRDefault="00D94137" w:rsidP="00D94137">
      <w:pPr>
        <w:pStyle w:val="Heading2"/>
      </w:pPr>
      <w:bookmarkStart w:id="17" w:name="_Toc46662518"/>
      <w:r>
        <w:lastRenderedPageBreak/>
        <w:t>Print Pick Ticket</w:t>
      </w:r>
      <w:bookmarkEnd w:id="17"/>
    </w:p>
    <w:p w14:paraId="17825E56" w14:textId="0FAB6376" w:rsidR="00C5166E" w:rsidRDefault="00C5166E" w:rsidP="00C5166E">
      <w:pPr>
        <w:pStyle w:val="Heading3"/>
      </w:pPr>
      <w:bookmarkStart w:id="18" w:name="_Toc46662519"/>
      <w:r>
        <w:t>Step One: Open Release</w:t>
      </w:r>
      <w:r w:rsidR="00C725F3">
        <w:t xml:space="preserve"> Ticket</w:t>
      </w:r>
      <w:r>
        <w:t xml:space="preserve"> Screen</w:t>
      </w:r>
      <w:bookmarkEnd w:id="18"/>
    </w:p>
    <w:p w14:paraId="7F69D298" w14:textId="218FBEE7" w:rsidR="00C5166E" w:rsidRDefault="00C5166E" w:rsidP="00C5166E">
      <w:r>
        <w:t xml:space="preserve">The </w:t>
      </w:r>
      <w:r w:rsidR="00C725F3">
        <w:rPr>
          <w:i/>
          <w:iCs/>
        </w:rPr>
        <w:t>Release Ticket</w:t>
      </w:r>
      <w:r>
        <w:rPr>
          <w:i/>
          <w:iCs/>
        </w:rPr>
        <w:t xml:space="preserve"> </w:t>
      </w:r>
      <w:r>
        <w:t xml:space="preserve">screen is located in the following Menu Path: Order Processing -&gt; Tickets for Releases -&gt; </w:t>
      </w:r>
      <w:r w:rsidR="00C725F3">
        <w:t>Print Release Tickets</w:t>
      </w:r>
      <w:r>
        <w:t xml:space="preserve">. Alternatively, the user can quickly get to this screen using the Hot Key combination: </w:t>
      </w:r>
      <w:r>
        <w:rPr>
          <w:b/>
          <w:bCs/>
          <w:i/>
          <w:iCs/>
          <w:u w:val="single"/>
        </w:rPr>
        <w:t>[“O” – “T” – “</w:t>
      </w:r>
      <w:r w:rsidR="00C725F3">
        <w:rPr>
          <w:b/>
          <w:bCs/>
          <w:i/>
          <w:iCs/>
          <w:u w:val="single"/>
        </w:rPr>
        <w:t>3</w:t>
      </w:r>
      <w:r>
        <w:rPr>
          <w:b/>
          <w:bCs/>
          <w:i/>
          <w:iCs/>
          <w:u w:val="single"/>
        </w:rPr>
        <w:t>”]</w:t>
      </w:r>
      <w:r>
        <w:t>.</w:t>
      </w:r>
    </w:p>
    <w:p w14:paraId="1DC65992" w14:textId="2ED0E5B3" w:rsidR="00C5166E" w:rsidRDefault="00C725F3" w:rsidP="00C5166E">
      <w:r>
        <w:rPr>
          <w:noProof/>
        </w:rPr>
        <w:drawing>
          <wp:inline distT="0" distB="0" distL="0" distR="0" wp14:anchorId="1F08D5A0" wp14:editId="30F82D8C">
            <wp:extent cx="4629150" cy="5467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9150" cy="5467350"/>
                    </a:xfrm>
                    <a:prstGeom prst="rect">
                      <a:avLst/>
                    </a:prstGeom>
                  </pic:spPr>
                </pic:pic>
              </a:graphicData>
            </a:graphic>
          </wp:inline>
        </w:drawing>
      </w:r>
    </w:p>
    <w:p w14:paraId="159E1BE6" w14:textId="0E112DAE" w:rsidR="00D94137" w:rsidRDefault="00C725F3" w:rsidP="00D94137">
      <w:pPr>
        <w:pStyle w:val="Heading3"/>
      </w:pPr>
      <w:bookmarkStart w:id="19" w:name="_Toc46662520"/>
      <w:r>
        <w:lastRenderedPageBreak/>
        <w:t>Step Two: Print Selected Order/Release</w:t>
      </w:r>
      <w:bookmarkEnd w:id="19"/>
    </w:p>
    <w:p w14:paraId="44122D2D" w14:textId="603DB010" w:rsidR="00C725F3" w:rsidRDefault="008F587C" w:rsidP="00C725F3">
      <w:r>
        <w:rPr>
          <w:noProof/>
        </w:rPr>
        <w:drawing>
          <wp:inline distT="0" distB="0" distL="0" distR="0" wp14:anchorId="6BF0047B" wp14:editId="5D42A195">
            <wp:extent cx="4500880" cy="15678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0880" cy="1567815"/>
                    </a:xfrm>
                    <a:prstGeom prst="rect">
                      <a:avLst/>
                    </a:prstGeom>
                    <a:noFill/>
                    <a:ln>
                      <a:noFill/>
                    </a:ln>
                  </pic:spPr>
                </pic:pic>
              </a:graphicData>
            </a:graphic>
          </wp:inline>
        </w:drawing>
      </w:r>
    </w:p>
    <w:p w14:paraId="1915CFE6" w14:textId="55572F7A" w:rsidR="00C725F3" w:rsidRDefault="00C725F3" w:rsidP="00C725F3">
      <w:r>
        <w:t>The user may now input their selection parameters as to which orders or releases they wish to print. Multiple release tickets can be printed at the same time, as the user can enter the beginning and ending selections into their desired fields. Releases within those parameters will print tickets.</w:t>
      </w:r>
    </w:p>
    <w:p w14:paraId="64CDACC2" w14:textId="399834F9" w:rsidR="00C725F3" w:rsidRDefault="00C725F3" w:rsidP="00C725F3">
      <w:r>
        <w:t xml:space="preserve">If the user is attempting to reprint Release Tickets that have previously been printed, they must make sure that the </w:t>
      </w:r>
      <w:r>
        <w:rPr>
          <w:i/>
          <w:iCs/>
        </w:rPr>
        <w:t>Reprint Release Tickets</w:t>
      </w:r>
      <w:r>
        <w:t xml:space="preserve"> toggle box is checked. </w:t>
      </w:r>
    </w:p>
    <w:p w14:paraId="1F350229" w14:textId="28AFE418" w:rsidR="008F587C" w:rsidRDefault="008F587C" w:rsidP="00C725F3">
      <w:r>
        <w:rPr>
          <w:noProof/>
        </w:rPr>
        <w:drawing>
          <wp:inline distT="0" distB="0" distL="0" distR="0" wp14:anchorId="6E9D15FF" wp14:editId="713566A6">
            <wp:extent cx="4500880" cy="17811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880" cy="1781175"/>
                    </a:xfrm>
                    <a:prstGeom prst="rect">
                      <a:avLst/>
                    </a:prstGeom>
                    <a:noFill/>
                    <a:ln>
                      <a:noFill/>
                    </a:ln>
                  </pic:spPr>
                </pic:pic>
              </a:graphicData>
            </a:graphic>
          </wp:inline>
        </w:drawing>
      </w:r>
    </w:p>
    <w:p w14:paraId="451F9F40" w14:textId="4A432A9D" w:rsidR="008F587C" w:rsidRDefault="008F587C" w:rsidP="008F587C">
      <w:r>
        <w:t xml:space="preserve">The user may now take this opportunity to check any toggle boxes for other special rules that they with the tickets to follow. For any questions concerning specific rules, the user may refer to the </w:t>
      </w:r>
      <w:r>
        <w:rPr>
          <w:b/>
          <w:bCs/>
          <w:i/>
          <w:iCs/>
          <w:u w:val="single"/>
        </w:rPr>
        <w:t>“Order Processing Manual”</w:t>
      </w:r>
      <w:r>
        <w:t>.</w:t>
      </w:r>
    </w:p>
    <w:p w14:paraId="0DC6B263" w14:textId="1AB64247" w:rsidR="00A92A81" w:rsidRDefault="00A92A81" w:rsidP="008F587C"/>
    <w:p w14:paraId="5D196E1D" w14:textId="33A243F3" w:rsidR="00A92A81" w:rsidRDefault="00A92A81" w:rsidP="008F587C"/>
    <w:p w14:paraId="73158CF4" w14:textId="1CCD5804" w:rsidR="00A92A81" w:rsidRDefault="00A92A81" w:rsidP="008F587C"/>
    <w:p w14:paraId="0CB6502C" w14:textId="492E5CBC" w:rsidR="00A92A81" w:rsidRDefault="00A92A81" w:rsidP="008F587C"/>
    <w:p w14:paraId="12A86D58" w14:textId="34589965" w:rsidR="00A92A81" w:rsidRDefault="00A92A81" w:rsidP="008F587C"/>
    <w:p w14:paraId="460193C7" w14:textId="77777777" w:rsidR="00A92A81" w:rsidRPr="00694BD4" w:rsidRDefault="00A92A81" w:rsidP="008F587C"/>
    <w:p w14:paraId="7AEEAAAE" w14:textId="4D91DCEE" w:rsidR="008F587C" w:rsidRDefault="008F587C" w:rsidP="008F587C">
      <w:pPr>
        <w:pStyle w:val="Heading2"/>
      </w:pPr>
      <w:bookmarkStart w:id="20" w:name="_Toc46662521"/>
      <w:r>
        <w:lastRenderedPageBreak/>
        <w:t>Post Pick Ticket</w:t>
      </w:r>
      <w:bookmarkEnd w:id="20"/>
    </w:p>
    <w:p w14:paraId="3067C14F" w14:textId="32FCF8E4" w:rsidR="00A92A81" w:rsidRDefault="00A92A81" w:rsidP="00A92A81">
      <w:pPr>
        <w:pStyle w:val="Heading3"/>
      </w:pPr>
      <w:bookmarkStart w:id="21" w:name="_Toc46662522"/>
      <w:r>
        <w:t>Step One: Open Release Posting Screen</w:t>
      </w:r>
      <w:bookmarkEnd w:id="21"/>
    </w:p>
    <w:p w14:paraId="176FBAA9" w14:textId="7B14D5D8" w:rsidR="00A92A81" w:rsidRDefault="00A92A81" w:rsidP="00A92A81">
      <w:r>
        <w:t xml:space="preserve">The </w:t>
      </w:r>
      <w:r>
        <w:rPr>
          <w:i/>
          <w:iCs/>
        </w:rPr>
        <w:t xml:space="preserve">Release Posting/Create BOL </w:t>
      </w:r>
      <w:r>
        <w:t xml:space="preserve">screen is located in the following Menu Path: Order Processing -&gt; Tickets for Releases -&gt; Create Bill of Lading. Alternatively, the user can quickly get to this screen using the Hot Key combination: </w:t>
      </w:r>
      <w:r>
        <w:rPr>
          <w:b/>
          <w:bCs/>
          <w:i/>
          <w:iCs/>
          <w:u w:val="single"/>
        </w:rPr>
        <w:t>[“O” – “T” – “4”]</w:t>
      </w:r>
      <w:r>
        <w:t>.</w:t>
      </w:r>
    </w:p>
    <w:p w14:paraId="695CB69A" w14:textId="7349F3B5" w:rsidR="00A92A81" w:rsidRDefault="005A31E2" w:rsidP="00A92A81">
      <w:r>
        <w:rPr>
          <w:noProof/>
        </w:rPr>
        <w:drawing>
          <wp:inline distT="0" distB="0" distL="0" distR="0" wp14:anchorId="5D3A614F" wp14:editId="49B9ADB6">
            <wp:extent cx="4536440" cy="416814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6440" cy="4168140"/>
                    </a:xfrm>
                    <a:prstGeom prst="rect">
                      <a:avLst/>
                    </a:prstGeom>
                    <a:noFill/>
                    <a:ln>
                      <a:noFill/>
                    </a:ln>
                  </pic:spPr>
                </pic:pic>
              </a:graphicData>
            </a:graphic>
          </wp:inline>
        </w:drawing>
      </w:r>
    </w:p>
    <w:p w14:paraId="4D105D80" w14:textId="75219CAF" w:rsidR="00A92A81" w:rsidRDefault="00A92A81" w:rsidP="00A92A81">
      <w:pPr>
        <w:pStyle w:val="Heading3"/>
      </w:pPr>
      <w:bookmarkStart w:id="22" w:name="_Toc46662523"/>
      <w:r>
        <w:t>Step Two: Post Selected Order/Release</w:t>
      </w:r>
      <w:bookmarkEnd w:id="22"/>
    </w:p>
    <w:p w14:paraId="22A15BB4" w14:textId="42887B3B" w:rsidR="00A92A81" w:rsidRDefault="00A92A81" w:rsidP="00A92A81">
      <w:r>
        <w:rPr>
          <w:noProof/>
        </w:rPr>
        <w:drawing>
          <wp:inline distT="0" distB="0" distL="0" distR="0" wp14:anchorId="16610A77" wp14:editId="23DB441C">
            <wp:extent cx="4429125" cy="14859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125" cy="1485900"/>
                    </a:xfrm>
                    <a:prstGeom prst="rect">
                      <a:avLst/>
                    </a:prstGeom>
                  </pic:spPr>
                </pic:pic>
              </a:graphicData>
            </a:graphic>
          </wp:inline>
        </w:drawing>
      </w:r>
    </w:p>
    <w:p w14:paraId="269CF673" w14:textId="4E56D8BB" w:rsidR="00A92A81" w:rsidRDefault="00A92A81" w:rsidP="00A92A81">
      <w:r>
        <w:t xml:space="preserve">The user may now input their selection parameters as to which orders or releases they wish to </w:t>
      </w:r>
      <w:r w:rsidR="005A31E2">
        <w:t>post</w:t>
      </w:r>
      <w:r>
        <w:t xml:space="preserve">. Multiple release tickets can be </w:t>
      </w:r>
      <w:r w:rsidR="005A31E2">
        <w:t>posted</w:t>
      </w:r>
      <w:r>
        <w:t xml:space="preserve"> at the same time, as the user can enter the beginning and ending selections into their desired fields. </w:t>
      </w:r>
      <w:r w:rsidR="005A31E2">
        <w:t xml:space="preserve">However, the user must make sure that the </w:t>
      </w:r>
      <w:r w:rsidR="005A31E2">
        <w:rPr>
          <w:i/>
          <w:iCs/>
        </w:rPr>
        <w:t xml:space="preserve">Multiple </w:t>
      </w:r>
      <w:r w:rsidR="005A31E2" w:rsidRPr="005A31E2">
        <w:t>Release</w:t>
      </w:r>
      <w:r w:rsidR="005A31E2">
        <w:t xml:space="preserve"> toggle box is checked in order to do so. </w:t>
      </w:r>
      <w:r w:rsidRPr="005A31E2">
        <w:t>Releases</w:t>
      </w:r>
      <w:r>
        <w:t xml:space="preserve"> within those parameters will </w:t>
      </w:r>
      <w:r w:rsidR="005A31E2">
        <w:t>post Bills of Lading</w:t>
      </w:r>
      <w:r>
        <w:t>.</w:t>
      </w:r>
    </w:p>
    <w:p w14:paraId="6EA755CB" w14:textId="00D55A89" w:rsidR="00A92A81" w:rsidRDefault="005A31E2" w:rsidP="00A92A81">
      <w:r>
        <w:t>Please Note: Release Tickets must be printed prior to the user attempting to post a Bill of Lading.</w:t>
      </w:r>
    </w:p>
    <w:p w14:paraId="18DE9A21" w14:textId="6798AA4C" w:rsidR="00D94137" w:rsidRDefault="00D94137" w:rsidP="00D94137">
      <w:pPr>
        <w:pStyle w:val="Heading2"/>
      </w:pPr>
      <w:bookmarkStart w:id="23" w:name="_Toc46662524"/>
      <w:r>
        <w:lastRenderedPageBreak/>
        <w:t>Locate Bill of Lading</w:t>
      </w:r>
      <w:bookmarkEnd w:id="23"/>
    </w:p>
    <w:p w14:paraId="440B1DC2" w14:textId="135F90BF" w:rsidR="005A31E2" w:rsidRDefault="005A31E2" w:rsidP="005A31E2">
      <w:pPr>
        <w:pStyle w:val="Heading3"/>
      </w:pPr>
      <w:bookmarkStart w:id="24" w:name="_Toc46662525"/>
      <w:r>
        <w:t>Step One: Open Bill of Lading Screen</w:t>
      </w:r>
      <w:bookmarkEnd w:id="24"/>
    </w:p>
    <w:p w14:paraId="79817A42" w14:textId="2C0B7892" w:rsidR="005A31E2" w:rsidRDefault="005A31E2" w:rsidP="005A31E2">
      <w:r>
        <w:t xml:space="preserve">The </w:t>
      </w:r>
      <w:r>
        <w:rPr>
          <w:i/>
          <w:iCs/>
        </w:rPr>
        <w:t xml:space="preserve">Bill of Lading Maintenance </w:t>
      </w:r>
      <w:r>
        <w:t xml:space="preserve">screen is located in the following Menu Path: Order Processing -&gt; Shipping/Bill of Lading -&gt; Enter/Edit BOL. Alternatively, the user can quickly get to this screen using the Hot Key combination: </w:t>
      </w:r>
      <w:r>
        <w:rPr>
          <w:b/>
          <w:bCs/>
          <w:i/>
          <w:iCs/>
          <w:u w:val="single"/>
        </w:rPr>
        <w:t>[“O” – “S” – “1”]</w:t>
      </w:r>
      <w:r>
        <w:t>.</w:t>
      </w:r>
    </w:p>
    <w:p w14:paraId="4F1D48E9" w14:textId="43FAA9A2" w:rsidR="005A31E2" w:rsidRDefault="005A31E2" w:rsidP="005A31E2">
      <w:r>
        <w:rPr>
          <w:noProof/>
        </w:rPr>
        <w:drawing>
          <wp:inline distT="0" distB="0" distL="0" distR="0" wp14:anchorId="15DF2C38" wp14:editId="2F009256">
            <wp:extent cx="5937885" cy="3040380"/>
            <wp:effectExtent l="0" t="0" r="5715"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3040380"/>
                    </a:xfrm>
                    <a:prstGeom prst="rect">
                      <a:avLst/>
                    </a:prstGeom>
                    <a:noFill/>
                    <a:ln>
                      <a:noFill/>
                    </a:ln>
                  </pic:spPr>
                </pic:pic>
              </a:graphicData>
            </a:graphic>
          </wp:inline>
        </w:drawing>
      </w:r>
    </w:p>
    <w:p w14:paraId="29A9DCE3" w14:textId="7D397393" w:rsidR="005A31E2" w:rsidRDefault="005A31E2" w:rsidP="005A31E2">
      <w:pPr>
        <w:pStyle w:val="Heading3"/>
      </w:pPr>
      <w:bookmarkStart w:id="25" w:name="_Toc46662526"/>
      <w:r>
        <w:t>Step Two: Find Bill of Lading</w:t>
      </w:r>
      <w:bookmarkEnd w:id="25"/>
    </w:p>
    <w:p w14:paraId="748BC355" w14:textId="0BEC7BD7" w:rsidR="005A31E2" w:rsidRDefault="005A31E2" w:rsidP="005A31E2">
      <w:r>
        <w:t xml:space="preserve">On the </w:t>
      </w:r>
      <w:r>
        <w:rPr>
          <w:i/>
          <w:iCs/>
        </w:rPr>
        <w:t>Browse BOL</w:t>
      </w:r>
      <w:r>
        <w:t xml:space="preserve"> tab, which is the first to open, the user may search for the Bill of Lading from the list of browsable BOL’s. The user may </w:t>
      </w:r>
      <w:r w:rsidR="00CD631E">
        <w:t>use</w:t>
      </w:r>
      <w:r>
        <w:t xml:space="preserve"> any of the search fields at the top of the </w:t>
      </w:r>
      <w:r>
        <w:rPr>
          <w:i/>
          <w:iCs/>
        </w:rPr>
        <w:t>Browse</w:t>
      </w:r>
      <w:r>
        <w:t xml:space="preserve"> screen in order to narrow down their search list.</w:t>
      </w:r>
    </w:p>
    <w:p w14:paraId="30D19009" w14:textId="76C7BE1A" w:rsidR="005A31E2" w:rsidRPr="00D30C52" w:rsidRDefault="005A31E2" w:rsidP="005A31E2">
      <w:r>
        <w:rPr>
          <w:noProof/>
        </w:rPr>
        <w:drawing>
          <wp:inline distT="0" distB="0" distL="0" distR="0" wp14:anchorId="67D4E44D" wp14:editId="2EC79F3A">
            <wp:extent cx="5943600" cy="175514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55140"/>
                    </a:xfrm>
                    <a:prstGeom prst="rect">
                      <a:avLst/>
                    </a:prstGeom>
                  </pic:spPr>
                </pic:pic>
              </a:graphicData>
            </a:graphic>
          </wp:inline>
        </w:drawing>
      </w:r>
    </w:p>
    <w:p w14:paraId="728F825B" w14:textId="0522ECCA" w:rsidR="005A31E2" w:rsidRDefault="005A31E2" w:rsidP="005A31E2">
      <w:r>
        <w:t xml:space="preserve">Once the user has found their desired </w:t>
      </w:r>
      <w:r w:rsidR="00CD631E">
        <w:t>Bill of Lading</w:t>
      </w:r>
      <w:r>
        <w:t xml:space="preserve">, they may click on it in order to highlight it in the list. The highlighted </w:t>
      </w:r>
      <w:r w:rsidR="00CD631E">
        <w:t>BOL</w:t>
      </w:r>
      <w:r>
        <w:t xml:space="preserve"> will populate the other system tabs so that the user may review or update the detailed information for the </w:t>
      </w:r>
      <w:r w:rsidR="00CD631E">
        <w:t>Bill of Lading</w:t>
      </w:r>
      <w:r>
        <w:t>.</w:t>
      </w:r>
    </w:p>
    <w:p w14:paraId="0A6F2864" w14:textId="656D3A6D" w:rsidR="005D6AAC" w:rsidRDefault="005D6AAC" w:rsidP="005A31E2"/>
    <w:p w14:paraId="571AEDCA" w14:textId="4963DA64" w:rsidR="005D6AAC" w:rsidRDefault="005D6AAC" w:rsidP="005D6AAC">
      <w:pPr>
        <w:pStyle w:val="Heading3"/>
      </w:pPr>
      <w:bookmarkStart w:id="26" w:name="_Toc46662527"/>
      <w:r>
        <w:lastRenderedPageBreak/>
        <w:t xml:space="preserve">Step Three: Go to the </w:t>
      </w:r>
      <w:r>
        <w:rPr>
          <w:i/>
          <w:iCs/>
        </w:rPr>
        <w:t>View Items</w:t>
      </w:r>
      <w:r>
        <w:t xml:space="preserve"> Tab</w:t>
      </w:r>
      <w:bookmarkEnd w:id="26"/>
    </w:p>
    <w:p w14:paraId="3F2139B9" w14:textId="477D9EE9" w:rsidR="005D6AAC" w:rsidRDefault="005D6AAC" w:rsidP="005D6AAC">
      <w:r>
        <w:t xml:space="preserve">With the desired Bill of Lading highlighted in the </w:t>
      </w:r>
      <w:r>
        <w:rPr>
          <w:i/>
          <w:iCs/>
        </w:rPr>
        <w:t>Browse</w:t>
      </w:r>
      <w:r>
        <w:t xml:space="preserve"> screen, the user may click on the </w:t>
      </w:r>
      <w:r>
        <w:rPr>
          <w:i/>
          <w:iCs/>
        </w:rPr>
        <w:t>View Items</w:t>
      </w:r>
      <w:r>
        <w:t xml:space="preserve"> tab in order to view detailed information about the item(s) within this Bill of Lading.</w:t>
      </w:r>
    </w:p>
    <w:p w14:paraId="78B031CA" w14:textId="023FA54E" w:rsidR="005D6AAC" w:rsidRDefault="005D6AAC" w:rsidP="005D6AAC">
      <w:r>
        <w:rPr>
          <w:noProof/>
        </w:rPr>
        <w:drawing>
          <wp:inline distT="0" distB="0" distL="0" distR="0" wp14:anchorId="5EB55290" wp14:editId="0BD41C81">
            <wp:extent cx="5943600" cy="3578860"/>
            <wp:effectExtent l="0" t="0" r="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78860"/>
                    </a:xfrm>
                    <a:prstGeom prst="rect">
                      <a:avLst/>
                    </a:prstGeom>
                  </pic:spPr>
                </pic:pic>
              </a:graphicData>
            </a:graphic>
          </wp:inline>
        </w:drawing>
      </w:r>
    </w:p>
    <w:p w14:paraId="1A730C72" w14:textId="63564A11" w:rsidR="005D6AAC" w:rsidRDefault="005D6AAC" w:rsidP="005D6AAC">
      <w:r>
        <w:t xml:space="preserve">On this screen, the user may update the currently selected item by clicking the </w:t>
      </w:r>
      <w:r>
        <w:rPr>
          <w:b/>
          <w:bCs/>
          <w:i/>
          <w:iCs/>
          <w:u w:val="single"/>
        </w:rPr>
        <w:t>“Update”</w:t>
      </w:r>
      <w:r>
        <w:t xml:space="preserve"> button at the bottom of the screen. They may also add or delete items from the release on this tab as desired.</w:t>
      </w:r>
    </w:p>
    <w:p w14:paraId="006459C7" w14:textId="74C56F99" w:rsidR="005D6AAC" w:rsidRDefault="005D6AAC" w:rsidP="005D6AAC">
      <w:r>
        <w:t xml:space="preserve">The user also has the option to change any information within the main order by clicking the </w:t>
      </w:r>
      <w:r>
        <w:rPr>
          <w:b/>
          <w:bCs/>
          <w:i/>
          <w:iCs/>
          <w:u w:val="single"/>
        </w:rPr>
        <w:t>“Update”</w:t>
      </w:r>
      <w:r>
        <w:t xml:space="preserve"> button in the middle of the screen, near the main order information area.</w:t>
      </w:r>
    </w:p>
    <w:p w14:paraId="7DEAE36C" w14:textId="34AB2A1F" w:rsidR="005D6AAC" w:rsidRPr="005D6AAC" w:rsidRDefault="005D6AAC" w:rsidP="005D6AAC">
      <w:r>
        <w:t xml:space="preserve">Please Note: If the user does make changes to the current Bill of Lading, the order will be placed On-Hold. In order to avoid having to reprint the Bill of Lading, the user can click the </w:t>
      </w:r>
      <w:r>
        <w:rPr>
          <w:b/>
          <w:bCs/>
          <w:i/>
          <w:iCs/>
          <w:u w:val="single"/>
        </w:rPr>
        <w:t>“Hold/Release”</w:t>
      </w:r>
      <w:r>
        <w:t xml:space="preserve"> button to quickly change the order status.</w:t>
      </w:r>
    </w:p>
    <w:p w14:paraId="4AB120D8" w14:textId="383288E9" w:rsidR="005D6AAC" w:rsidRDefault="005D6AAC" w:rsidP="005D6AAC">
      <w:r>
        <w:rPr>
          <w:noProof/>
        </w:rPr>
        <w:drawing>
          <wp:inline distT="0" distB="0" distL="0" distR="0" wp14:anchorId="68E45FBA" wp14:editId="3E53C796">
            <wp:extent cx="4488815" cy="308610"/>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8815" cy="308610"/>
                    </a:xfrm>
                    <a:prstGeom prst="rect">
                      <a:avLst/>
                    </a:prstGeom>
                    <a:noFill/>
                    <a:ln>
                      <a:noFill/>
                    </a:ln>
                  </pic:spPr>
                </pic:pic>
              </a:graphicData>
            </a:graphic>
          </wp:inline>
        </w:drawing>
      </w:r>
    </w:p>
    <w:p w14:paraId="05BB225F" w14:textId="7722542D" w:rsidR="00750FC2" w:rsidRDefault="00750FC2" w:rsidP="005D6AAC"/>
    <w:p w14:paraId="7B042EFE" w14:textId="6A8BAECC" w:rsidR="00750FC2" w:rsidRDefault="00750FC2" w:rsidP="005D6AAC"/>
    <w:p w14:paraId="0BBDB0F0" w14:textId="07399F16" w:rsidR="00750FC2" w:rsidRDefault="00750FC2" w:rsidP="005D6AAC"/>
    <w:p w14:paraId="4898D5CD" w14:textId="2A4EE5E7" w:rsidR="00750FC2" w:rsidRDefault="00750FC2" w:rsidP="005D6AAC"/>
    <w:p w14:paraId="2FD68CE3" w14:textId="77777777" w:rsidR="00750FC2" w:rsidRDefault="00750FC2" w:rsidP="005D6AAC"/>
    <w:p w14:paraId="66CA0298" w14:textId="5CD73A99" w:rsidR="00D94137" w:rsidRDefault="00D94137" w:rsidP="00D94137">
      <w:pPr>
        <w:pStyle w:val="Heading2"/>
      </w:pPr>
      <w:bookmarkStart w:id="27" w:name="_Toc46662528"/>
      <w:r>
        <w:lastRenderedPageBreak/>
        <w:t>Post Bill of Lading</w:t>
      </w:r>
      <w:bookmarkEnd w:id="27"/>
    </w:p>
    <w:p w14:paraId="37836BBF" w14:textId="77777777" w:rsidR="003421FC" w:rsidRDefault="003421FC" w:rsidP="003421FC">
      <w:pPr>
        <w:pStyle w:val="Heading3"/>
      </w:pPr>
      <w:bookmarkStart w:id="28" w:name="_Toc46662529"/>
      <w:r>
        <w:t>Step One: Open Release Posting Screen</w:t>
      </w:r>
      <w:bookmarkEnd w:id="28"/>
    </w:p>
    <w:p w14:paraId="47C95CA5" w14:textId="102EFEC5" w:rsidR="003421FC" w:rsidRDefault="003421FC" w:rsidP="003421FC">
      <w:r>
        <w:t xml:space="preserve">The </w:t>
      </w:r>
      <w:r>
        <w:rPr>
          <w:i/>
          <w:iCs/>
        </w:rPr>
        <w:t xml:space="preserve">BOL Posting/Create Invoice </w:t>
      </w:r>
      <w:r>
        <w:t xml:space="preserve">screen is located in the following Menu Path: Order Processing -&gt; Shipping/Bill of Lading -&gt; Post BOL/Create Invoice. Alternatively, the user can quickly get to this screen using the Hot Key combination: </w:t>
      </w:r>
      <w:r>
        <w:rPr>
          <w:b/>
          <w:bCs/>
          <w:i/>
          <w:iCs/>
          <w:u w:val="single"/>
        </w:rPr>
        <w:t>[“O” – “S” – “5”]</w:t>
      </w:r>
      <w:r>
        <w:t>.</w:t>
      </w:r>
    </w:p>
    <w:p w14:paraId="12F4131D" w14:textId="4C24026F" w:rsidR="003421FC" w:rsidRDefault="003421FC" w:rsidP="003421FC">
      <w:r>
        <w:rPr>
          <w:noProof/>
        </w:rPr>
        <w:drawing>
          <wp:inline distT="0" distB="0" distL="0" distR="0" wp14:anchorId="1C7E406E" wp14:editId="327A8937">
            <wp:extent cx="4505325" cy="42481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325" cy="4248150"/>
                    </a:xfrm>
                    <a:prstGeom prst="rect">
                      <a:avLst/>
                    </a:prstGeom>
                  </pic:spPr>
                </pic:pic>
              </a:graphicData>
            </a:graphic>
          </wp:inline>
        </w:drawing>
      </w:r>
    </w:p>
    <w:p w14:paraId="388E0BF6" w14:textId="77777777" w:rsidR="003421FC" w:rsidRDefault="003421FC" w:rsidP="003421FC">
      <w:pPr>
        <w:pStyle w:val="Heading3"/>
      </w:pPr>
      <w:bookmarkStart w:id="29" w:name="_Toc46662530"/>
      <w:r>
        <w:t>Step Two: Post Selected Order/Release</w:t>
      </w:r>
      <w:bookmarkEnd w:id="29"/>
    </w:p>
    <w:p w14:paraId="3C6DC0B2" w14:textId="630C658C" w:rsidR="003421FC" w:rsidRDefault="003421FC" w:rsidP="003421FC">
      <w:r>
        <w:rPr>
          <w:noProof/>
        </w:rPr>
        <w:drawing>
          <wp:inline distT="0" distB="0" distL="0" distR="0" wp14:anchorId="6DA091C2" wp14:editId="4404C0E1">
            <wp:extent cx="4267200" cy="12096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67200" cy="1209675"/>
                    </a:xfrm>
                    <a:prstGeom prst="rect">
                      <a:avLst/>
                    </a:prstGeom>
                  </pic:spPr>
                </pic:pic>
              </a:graphicData>
            </a:graphic>
          </wp:inline>
        </w:drawing>
      </w:r>
    </w:p>
    <w:p w14:paraId="59864ED2" w14:textId="1034A2D1" w:rsidR="003421FC" w:rsidRDefault="003421FC" w:rsidP="003421FC">
      <w:r>
        <w:t xml:space="preserve">The user may now input their selection parameters as to which </w:t>
      </w:r>
      <w:r w:rsidR="00CD631E">
        <w:t xml:space="preserve">bills of </w:t>
      </w:r>
      <w:proofErr w:type="gramStart"/>
      <w:r w:rsidR="00CD631E">
        <w:t>lading</w:t>
      </w:r>
      <w:proofErr w:type="gramEnd"/>
      <w:r>
        <w:t xml:space="preserve"> they wish to post. Multiple </w:t>
      </w:r>
      <w:r w:rsidR="00CD631E">
        <w:t>BOL’s</w:t>
      </w:r>
      <w:r>
        <w:t xml:space="preserve"> can be posted at the same time, as the user can enter the beginning and ending selections into their desired fields. </w:t>
      </w:r>
      <w:r w:rsidR="00CD631E">
        <w:t>Bills of Lading</w:t>
      </w:r>
      <w:r>
        <w:t xml:space="preserve"> within those parameters will </w:t>
      </w:r>
      <w:r w:rsidR="00CD631E">
        <w:t>create invoices</w:t>
      </w:r>
      <w:r>
        <w:t>.</w:t>
      </w:r>
    </w:p>
    <w:p w14:paraId="034D28B1" w14:textId="64AACA26" w:rsidR="00CD631E" w:rsidRDefault="00CD631E" w:rsidP="00CD631E">
      <w:r>
        <w:t>Please Note: Bills of Lading must be printed prior to the user attempting to post.</w:t>
      </w:r>
    </w:p>
    <w:p w14:paraId="06FB812D" w14:textId="77777777" w:rsidR="003421FC" w:rsidRDefault="003421FC" w:rsidP="00D94137"/>
    <w:p w14:paraId="574B55F4" w14:textId="78CCC252" w:rsidR="00D94137" w:rsidRDefault="00D94137" w:rsidP="00D94137">
      <w:pPr>
        <w:pStyle w:val="Heading2"/>
      </w:pPr>
      <w:bookmarkStart w:id="30" w:name="_Toc46662531"/>
      <w:r>
        <w:lastRenderedPageBreak/>
        <w:t>Locate Invoice</w:t>
      </w:r>
      <w:bookmarkEnd w:id="30"/>
    </w:p>
    <w:p w14:paraId="72571CA3" w14:textId="6DD445B3" w:rsidR="00CD631E" w:rsidRDefault="00CD631E" w:rsidP="00CD631E">
      <w:pPr>
        <w:pStyle w:val="Heading3"/>
      </w:pPr>
      <w:bookmarkStart w:id="31" w:name="_Toc46662532"/>
      <w:r>
        <w:t>Step One: Open Invoice Screen</w:t>
      </w:r>
      <w:bookmarkEnd w:id="31"/>
    </w:p>
    <w:p w14:paraId="12F29932" w14:textId="56AF6E40" w:rsidR="00CD631E" w:rsidRDefault="00CD631E" w:rsidP="00CD631E">
      <w:r>
        <w:t xml:space="preserve">The </w:t>
      </w:r>
      <w:r>
        <w:rPr>
          <w:i/>
          <w:iCs/>
        </w:rPr>
        <w:t xml:space="preserve">Invoice Maintenance </w:t>
      </w:r>
      <w:r>
        <w:t xml:space="preserve">screen is located in the following Menu Path: Order Processing -&gt; Billing/Counter Sales -&gt; Enter/Edit Invoices. Alternatively, the user can quickly get to this screen using the Hot Key combination: </w:t>
      </w:r>
      <w:r>
        <w:rPr>
          <w:b/>
          <w:bCs/>
          <w:i/>
          <w:iCs/>
          <w:u w:val="single"/>
        </w:rPr>
        <w:t>[“O” – “B” – “1”]</w:t>
      </w:r>
      <w:r>
        <w:t>.</w:t>
      </w:r>
    </w:p>
    <w:p w14:paraId="7FEBCFED" w14:textId="51FCA400" w:rsidR="00CD631E" w:rsidRDefault="00CD631E" w:rsidP="00CD631E">
      <w:r>
        <w:rPr>
          <w:noProof/>
        </w:rPr>
        <w:drawing>
          <wp:inline distT="0" distB="0" distL="0" distR="0" wp14:anchorId="642C7195" wp14:editId="58B5CDBF">
            <wp:extent cx="5943600" cy="2816225"/>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816225"/>
                    </a:xfrm>
                    <a:prstGeom prst="rect">
                      <a:avLst/>
                    </a:prstGeom>
                  </pic:spPr>
                </pic:pic>
              </a:graphicData>
            </a:graphic>
          </wp:inline>
        </w:drawing>
      </w:r>
    </w:p>
    <w:p w14:paraId="1494C337" w14:textId="449BF91A" w:rsidR="00CD631E" w:rsidRDefault="00CD631E" w:rsidP="00CD631E">
      <w:pPr>
        <w:pStyle w:val="Heading3"/>
      </w:pPr>
      <w:bookmarkStart w:id="32" w:name="_Toc46662533"/>
      <w:r>
        <w:t>Step Two: Find Invoice</w:t>
      </w:r>
      <w:bookmarkEnd w:id="32"/>
    </w:p>
    <w:p w14:paraId="2A11E23C" w14:textId="6A404ABB" w:rsidR="00CD631E" w:rsidRDefault="00CD631E" w:rsidP="00CD631E">
      <w:r>
        <w:t xml:space="preserve">On the </w:t>
      </w:r>
      <w:r>
        <w:rPr>
          <w:i/>
          <w:iCs/>
        </w:rPr>
        <w:t>Browse Invoice</w:t>
      </w:r>
      <w:r>
        <w:t xml:space="preserve"> tab, which is the first to open, the user may search for the Invoice from the list of browsable Invoices. The user may use any of the search fields at the top of the </w:t>
      </w:r>
      <w:r>
        <w:rPr>
          <w:i/>
          <w:iCs/>
        </w:rPr>
        <w:t>Browse</w:t>
      </w:r>
      <w:r>
        <w:t xml:space="preserve"> screen in order to narrow down their search list.</w:t>
      </w:r>
    </w:p>
    <w:p w14:paraId="0B20D5B1" w14:textId="3BEB7F93" w:rsidR="00CD631E" w:rsidRPr="00D30C52" w:rsidRDefault="00CD631E" w:rsidP="00CD631E">
      <w:r>
        <w:rPr>
          <w:noProof/>
        </w:rPr>
        <w:drawing>
          <wp:inline distT="0" distB="0" distL="0" distR="0" wp14:anchorId="5489F6C1" wp14:editId="225EB6A6">
            <wp:extent cx="5943600" cy="1381760"/>
            <wp:effectExtent l="0" t="0" r="0"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81760"/>
                    </a:xfrm>
                    <a:prstGeom prst="rect">
                      <a:avLst/>
                    </a:prstGeom>
                  </pic:spPr>
                </pic:pic>
              </a:graphicData>
            </a:graphic>
          </wp:inline>
        </w:drawing>
      </w:r>
    </w:p>
    <w:p w14:paraId="05B29C21" w14:textId="27E2ABA5" w:rsidR="00CD631E" w:rsidRDefault="00CD631E" w:rsidP="00CD631E">
      <w:r>
        <w:t>Once the user has found their desired Invoice, they may click on it in order to highlight it in the list. The highlighted invoice will populate the other system tabs so that the user may review or update the detailed information for the invoice.</w:t>
      </w:r>
    </w:p>
    <w:p w14:paraId="3DDF9D80" w14:textId="2975B0DB" w:rsidR="00CD631E" w:rsidRDefault="00CD631E" w:rsidP="00CD631E">
      <w:r>
        <w:t>Please Note: The system does not assign an invoice number until that invoice has been printed.</w:t>
      </w:r>
    </w:p>
    <w:p w14:paraId="301C53A3" w14:textId="7E75B760" w:rsidR="00CD631E" w:rsidRDefault="00CD631E" w:rsidP="00CD631E"/>
    <w:p w14:paraId="0508DA8F" w14:textId="77777777" w:rsidR="00CD631E" w:rsidRDefault="00CD631E" w:rsidP="00CD631E"/>
    <w:p w14:paraId="063C788E" w14:textId="2867E06F" w:rsidR="00D94137" w:rsidRDefault="00D94137" w:rsidP="00D94137">
      <w:pPr>
        <w:pStyle w:val="Heading2"/>
      </w:pPr>
      <w:bookmarkStart w:id="33" w:name="_Toc46662534"/>
      <w:r>
        <w:lastRenderedPageBreak/>
        <w:t>Print Invoice</w:t>
      </w:r>
      <w:bookmarkEnd w:id="33"/>
    </w:p>
    <w:p w14:paraId="14B46448" w14:textId="4184D994" w:rsidR="00DB36D7" w:rsidRDefault="00DB36D7" w:rsidP="00DB36D7">
      <w:pPr>
        <w:pStyle w:val="Heading3"/>
      </w:pPr>
      <w:bookmarkStart w:id="34" w:name="_Toc46662535"/>
      <w:r>
        <w:t>Step One: Open Invoicing Screen</w:t>
      </w:r>
      <w:bookmarkEnd w:id="34"/>
    </w:p>
    <w:p w14:paraId="3DD8C5EF" w14:textId="4ACD81AA" w:rsidR="00DB36D7" w:rsidRDefault="00DB36D7" w:rsidP="00DB36D7">
      <w:r>
        <w:t xml:space="preserve">The </w:t>
      </w:r>
      <w:r>
        <w:rPr>
          <w:i/>
          <w:iCs/>
        </w:rPr>
        <w:t xml:space="preserve">Invoicing </w:t>
      </w:r>
      <w:r>
        <w:t xml:space="preserve">screen is located in the following Menu Path: Order Processing -&gt; Billing/Counter Sales -&gt; Print OE Invoices. Alternatively, the user can quickly get to this screen using the Hot Key combination: </w:t>
      </w:r>
      <w:r>
        <w:rPr>
          <w:b/>
          <w:bCs/>
          <w:i/>
          <w:iCs/>
          <w:u w:val="single"/>
        </w:rPr>
        <w:t>[“O” – “T” – “3”]</w:t>
      </w:r>
      <w:r>
        <w:t>.</w:t>
      </w:r>
    </w:p>
    <w:p w14:paraId="7AF4037D" w14:textId="4684A6A2" w:rsidR="00DB36D7" w:rsidRDefault="00DB36D7" w:rsidP="00DB36D7">
      <w:r>
        <w:rPr>
          <w:noProof/>
        </w:rPr>
        <w:drawing>
          <wp:inline distT="0" distB="0" distL="0" distR="0" wp14:anchorId="605FA1D2" wp14:editId="63BB75A0">
            <wp:extent cx="4536440" cy="238694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8471" cy="2393271"/>
                    </a:xfrm>
                    <a:prstGeom prst="rect">
                      <a:avLst/>
                    </a:prstGeom>
                    <a:noFill/>
                    <a:ln>
                      <a:noFill/>
                    </a:ln>
                  </pic:spPr>
                </pic:pic>
              </a:graphicData>
            </a:graphic>
          </wp:inline>
        </w:drawing>
      </w:r>
    </w:p>
    <w:p w14:paraId="49C4CE25" w14:textId="5BBE9104" w:rsidR="00DB36D7" w:rsidRDefault="00DB36D7" w:rsidP="00DB36D7">
      <w:pPr>
        <w:pStyle w:val="Heading3"/>
      </w:pPr>
      <w:bookmarkStart w:id="35" w:name="_Toc46662536"/>
      <w:r>
        <w:t xml:space="preserve">Step Two: Print Selected </w:t>
      </w:r>
      <w:r w:rsidR="00C07820">
        <w:t>Invoice</w:t>
      </w:r>
      <w:bookmarkEnd w:id="35"/>
    </w:p>
    <w:p w14:paraId="1E2532F7" w14:textId="7C8396A3" w:rsidR="00DB36D7" w:rsidRDefault="00DB36D7" w:rsidP="00DB36D7">
      <w:r>
        <w:rPr>
          <w:noProof/>
        </w:rPr>
        <w:drawing>
          <wp:inline distT="0" distB="0" distL="0" distR="0" wp14:anchorId="5F36F3E2" wp14:editId="5A370AEE">
            <wp:extent cx="4362450" cy="107632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62450" cy="1076325"/>
                    </a:xfrm>
                    <a:prstGeom prst="rect">
                      <a:avLst/>
                    </a:prstGeom>
                  </pic:spPr>
                </pic:pic>
              </a:graphicData>
            </a:graphic>
          </wp:inline>
        </w:drawing>
      </w:r>
    </w:p>
    <w:p w14:paraId="1420F930" w14:textId="13648868" w:rsidR="00DB36D7" w:rsidRDefault="00DB36D7" w:rsidP="00DB36D7">
      <w:r>
        <w:t>The user may now input their selection parameters as to which orders or releases they wish to print invoices for. Multiple invoices can be printed at the same time, as the user can enter the beginning and ending selections into their desired fields. Invoices within those parameters will print.</w:t>
      </w:r>
    </w:p>
    <w:p w14:paraId="5004568A" w14:textId="00416A29" w:rsidR="00DB36D7" w:rsidRDefault="00DB36D7" w:rsidP="00DB36D7">
      <w:r>
        <w:t xml:space="preserve">If the user is attempting to reprint Invoices that have previously been printed, they must make sure that the </w:t>
      </w:r>
      <w:r>
        <w:rPr>
          <w:i/>
          <w:iCs/>
        </w:rPr>
        <w:t>Reprint Invoices</w:t>
      </w:r>
      <w:r>
        <w:t xml:space="preserve"> toggle box is checked. </w:t>
      </w:r>
    </w:p>
    <w:p w14:paraId="5178DD80" w14:textId="2E0D43F3" w:rsidR="00DB36D7" w:rsidRDefault="00DB36D7" w:rsidP="00DB36D7">
      <w:r>
        <w:rPr>
          <w:noProof/>
        </w:rPr>
        <w:drawing>
          <wp:inline distT="0" distB="0" distL="0" distR="0" wp14:anchorId="4DF48024" wp14:editId="37E4CE21">
            <wp:extent cx="3295650" cy="140017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5650" cy="1400175"/>
                    </a:xfrm>
                    <a:prstGeom prst="rect">
                      <a:avLst/>
                    </a:prstGeom>
                  </pic:spPr>
                </pic:pic>
              </a:graphicData>
            </a:graphic>
          </wp:inline>
        </w:drawing>
      </w:r>
    </w:p>
    <w:p w14:paraId="24D64A86" w14:textId="46DF67B9" w:rsidR="00DB36D7" w:rsidRDefault="00DB36D7" w:rsidP="00DB36D7">
      <w:r>
        <w:t xml:space="preserve">The user may now take this opportunity to check any toggle boxes for other special rules that they with the invoices to follow. For any questions concerning specific rules, the user may refer to the </w:t>
      </w:r>
      <w:r>
        <w:rPr>
          <w:b/>
          <w:bCs/>
          <w:i/>
          <w:iCs/>
          <w:u w:val="single"/>
        </w:rPr>
        <w:t>“Order Processing Manual”</w:t>
      </w:r>
      <w:r>
        <w:t>.</w:t>
      </w:r>
    </w:p>
    <w:p w14:paraId="2C127DBD" w14:textId="52BFF005" w:rsidR="008F587C" w:rsidRDefault="008F587C" w:rsidP="008F587C">
      <w:pPr>
        <w:pStyle w:val="Heading2"/>
      </w:pPr>
      <w:bookmarkStart w:id="36" w:name="_Toc46662537"/>
      <w:r>
        <w:lastRenderedPageBreak/>
        <w:t>Post Invoice</w:t>
      </w:r>
      <w:bookmarkEnd w:id="36"/>
    </w:p>
    <w:p w14:paraId="376E713B" w14:textId="4E0EDCFC" w:rsidR="00DB36D7" w:rsidRDefault="00DB36D7" w:rsidP="00DB36D7">
      <w:pPr>
        <w:pStyle w:val="Heading3"/>
      </w:pPr>
      <w:bookmarkStart w:id="37" w:name="_Toc46662538"/>
      <w:r>
        <w:t>Step One: Open Invoice Posting Screen</w:t>
      </w:r>
      <w:bookmarkEnd w:id="37"/>
    </w:p>
    <w:p w14:paraId="02CC07CD" w14:textId="0FD9A526" w:rsidR="00DB36D7" w:rsidRDefault="00DB36D7" w:rsidP="00DB36D7">
      <w:r>
        <w:t xml:space="preserve">The </w:t>
      </w:r>
      <w:r>
        <w:rPr>
          <w:i/>
          <w:iCs/>
        </w:rPr>
        <w:t xml:space="preserve">Invoice Posting </w:t>
      </w:r>
      <w:r>
        <w:t xml:space="preserve">screen is located in the following Menu Path: Order Processing -&gt; </w:t>
      </w:r>
      <w:r w:rsidR="00C07820">
        <w:t>Billing/Counter Sales</w:t>
      </w:r>
      <w:r>
        <w:t xml:space="preserve"> -&gt; </w:t>
      </w:r>
      <w:r w:rsidR="00C07820">
        <w:t>Invoice Post/Update GL</w:t>
      </w:r>
      <w:r>
        <w:t xml:space="preserve">. Alternatively, the user can quickly get to this screen using the Hot Key combination: </w:t>
      </w:r>
      <w:r>
        <w:rPr>
          <w:b/>
          <w:bCs/>
          <w:i/>
          <w:iCs/>
          <w:u w:val="single"/>
        </w:rPr>
        <w:t>[“O” – “</w:t>
      </w:r>
      <w:r w:rsidR="00C07820">
        <w:rPr>
          <w:b/>
          <w:bCs/>
          <w:i/>
          <w:iCs/>
          <w:u w:val="single"/>
        </w:rPr>
        <w:t>B</w:t>
      </w:r>
      <w:r>
        <w:rPr>
          <w:b/>
          <w:bCs/>
          <w:i/>
          <w:iCs/>
          <w:u w:val="single"/>
        </w:rPr>
        <w:t>” – “</w:t>
      </w:r>
      <w:r w:rsidR="00C07820">
        <w:rPr>
          <w:b/>
          <w:bCs/>
          <w:i/>
          <w:iCs/>
          <w:u w:val="single"/>
        </w:rPr>
        <w:t>4</w:t>
      </w:r>
      <w:r>
        <w:rPr>
          <w:b/>
          <w:bCs/>
          <w:i/>
          <w:iCs/>
          <w:u w:val="single"/>
        </w:rPr>
        <w:t>”]</w:t>
      </w:r>
      <w:r>
        <w:t>.</w:t>
      </w:r>
    </w:p>
    <w:p w14:paraId="0C3E80B0" w14:textId="0975684E" w:rsidR="00C07820" w:rsidRDefault="00C07820" w:rsidP="00DB36D7">
      <w:r>
        <w:rPr>
          <w:noProof/>
        </w:rPr>
        <w:drawing>
          <wp:inline distT="0" distB="0" distL="0" distR="0" wp14:anchorId="420C3CFA" wp14:editId="38740791">
            <wp:extent cx="4453255" cy="2386965"/>
            <wp:effectExtent l="0" t="0" r="444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53255" cy="2386965"/>
                    </a:xfrm>
                    <a:prstGeom prst="rect">
                      <a:avLst/>
                    </a:prstGeom>
                    <a:noFill/>
                    <a:ln>
                      <a:noFill/>
                    </a:ln>
                  </pic:spPr>
                </pic:pic>
              </a:graphicData>
            </a:graphic>
          </wp:inline>
        </w:drawing>
      </w:r>
    </w:p>
    <w:p w14:paraId="772D25D9" w14:textId="6811EC9F" w:rsidR="00DB36D7" w:rsidRDefault="00DB36D7" w:rsidP="00DB36D7">
      <w:pPr>
        <w:pStyle w:val="Heading3"/>
      </w:pPr>
      <w:bookmarkStart w:id="38" w:name="_Toc46662539"/>
      <w:r>
        <w:t xml:space="preserve">Step Two: Post Selected </w:t>
      </w:r>
      <w:r w:rsidR="00C07820">
        <w:t>Invoice</w:t>
      </w:r>
      <w:bookmarkEnd w:id="38"/>
    </w:p>
    <w:p w14:paraId="1A11E1BB" w14:textId="02954025" w:rsidR="00DB36D7" w:rsidRDefault="00C07820" w:rsidP="00DB36D7">
      <w:r>
        <w:rPr>
          <w:noProof/>
        </w:rPr>
        <w:drawing>
          <wp:inline distT="0" distB="0" distL="0" distR="0" wp14:anchorId="32CA7939" wp14:editId="1C9958E0">
            <wp:extent cx="4324350" cy="155257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4350" cy="1552575"/>
                    </a:xfrm>
                    <a:prstGeom prst="rect">
                      <a:avLst/>
                    </a:prstGeom>
                  </pic:spPr>
                </pic:pic>
              </a:graphicData>
            </a:graphic>
          </wp:inline>
        </w:drawing>
      </w:r>
    </w:p>
    <w:p w14:paraId="3B0D8BFD" w14:textId="0AD28BE3" w:rsidR="00DB36D7" w:rsidRDefault="00DB36D7" w:rsidP="00DB36D7">
      <w:r>
        <w:t xml:space="preserve">The user may now input their selection parameters as to which </w:t>
      </w:r>
      <w:proofErr w:type="gramStart"/>
      <w:r w:rsidR="00C07820">
        <w:t>invoices</w:t>
      </w:r>
      <w:proofErr w:type="gramEnd"/>
      <w:r>
        <w:t xml:space="preserve"> they wish to post. Multiple </w:t>
      </w:r>
      <w:r w:rsidR="00C07820">
        <w:t>Invoices</w:t>
      </w:r>
      <w:r>
        <w:t xml:space="preserve"> can be posted at the same time, as the user can enter the beginning and ending selections into their desired fields. </w:t>
      </w:r>
      <w:r w:rsidR="00C07820">
        <w:t>Invoices</w:t>
      </w:r>
      <w:r>
        <w:t xml:space="preserve"> within those parameters will </w:t>
      </w:r>
      <w:r w:rsidR="00C07820">
        <w:t>post</w:t>
      </w:r>
      <w:r>
        <w:t>.</w:t>
      </w:r>
    </w:p>
    <w:p w14:paraId="11C04693" w14:textId="3BA08832" w:rsidR="00DB36D7" w:rsidRPr="00C07820" w:rsidRDefault="00DB36D7" w:rsidP="00DB36D7">
      <w:r>
        <w:t xml:space="preserve">Please Note: </w:t>
      </w:r>
      <w:r w:rsidR="00C07820">
        <w:t>Invoices</w:t>
      </w:r>
      <w:r>
        <w:t xml:space="preserve"> must be printed prior to the user attempting to post.</w:t>
      </w:r>
      <w:r w:rsidR="00C07820">
        <w:t xml:space="preserve"> The system will prompt the user to this rule via a popup message when they open the </w:t>
      </w:r>
      <w:r w:rsidR="00C07820">
        <w:rPr>
          <w:i/>
          <w:iCs/>
        </w:rPr>
        <w:t>Invoice Posting</w:t>
      </w:r>
      <w:r w:rsidR="00C07820">
        <w:t xml:space="preserve"> screen.</w:t>
      </w:r>
    </w:p>
    <w:p w14:paraId="7E9A0AF7" w14:textId="5F3A334D" w:rsidR="00D94137" w:rsidRPr="00D94137" w:rsidRDefault="00C07820" w:rsidP="00D94137">
      <w:r>
        <w:rPr>
          <w:noProof/>
        </w:rPr>
        <w:drawing>
          <wp:inline distT="0" distB="0" distL="0" distR="0" wp14:anchorId="1893A77B" wp14:editId="738CCF66">
            <wp:extent cx="2943225" cy="112395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3225" cy="1123950"/>
                    </a:xfrm>
                    <a:prstGeom prst="rect">
                      <a:avLst/>
                    </a:prstGeom>
                  </pic:spPr>
                </pic:pic>
              </a:graphicData>
            </a:graphic>
          </wp:inline>
        </w:drawing>
      </w:r>
    </w:p>
    <w:sectPr w:rsidR="00D94137" w:rsidRPr="00D94137" w:rsidSect="00011C26">
      <w:headerReference w:type="default" r:id="rId53"/>
      <w:footerReference w:type="default" r:id="rId54"/>
      <w:headerReference w:type="first" r:id="rId55"/>
      <w:footerReference w:type="firs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C0B9D" w14:textId="77777777" w:rsidR="006F5AA0" w:rsidRDefault="006F5AA0" w:rsidP="0029375E">
      <w:pPr>
        <w:spacing w:after="0" w:line="240" w:lineRule="auto"/>
      </w:pPr>
      <w:r>
        <w:separator/>
      </w:r>
    </w:p>
  </w:endnote>
  <w:endnote w:type="continuationSeparator" w:id="0">
    <w:p w14:paraId="577C6367" w14:textId="77777777" w:rsidR="006F5AA0" w:rsidRDefault="006F5AA0" w:rsidP="00293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1367759"/>
      <w:docPartObj>
        <w:docPartGallery w:val="Page Numbers (Bottom of Page)"/>
        <w:docPartUnique/>
      </w:docPartObj>
    </w:sdtPr>
    <w:sdtEndPr/>
    <w:sdtContent>
      <w:sdt>
        <w:sdtPr>
          <w:id w:val="1728636285"/>
          <w:docPartObj>
            <w:docPartGallery w:val="Page Numbers (Top of Page)"/>
            <w:docPartUnique/>
          </w:docPartObj>
        </w:sdtPr>
        <w:sdtEndPr/>
        <w:sdtContent>
          <w:p w14:paraId="650E345B" w14:textId="61FB7C15" w:rsidR="003421FC" w:rsidRDefault="003421FC">
            <w:pPr>
              <w:pStyle w:val="Footer"/>
              <w:jc w:val="center"/>
            </w:pPr>
            <w:r>
              <w:rPr>
                <w:rFonts w:cs="Arial"/>
                <w:noProof/>
                <w:color w:val="808080"/>
                <w:szCs w:val="18"/>
              </w:rPr>
              <mc:AlternateContent>
                <mc:Choice Requires="wps">
                  <w:drawing>
                    <wp:anchor distT="0" distB="0" distL="114300" distR="114300" simplePos="0" relativeHeight="251661312" behindDoc="0" locked="0" layoutInCell="1" allowOverlap="1" wp14:anchorId="07D41CC8" wp14:editId="244AB829">
                      <wp:simplePos x="0" y="0"/>
                      <wp:positionH relativeFrom="column">
                        <wp:posOffset>-495300</wp:posOffset>
                      </wp:positionH>
                      <wp:positionV relativeFrom="paragraph">
                        <wp:posOffset>-40005</wp:posOffset>
                      </wp:positionV>
                      <wp:extent cx="6931660" cy="0"/>
                      <wp:effectExtent l="0" t="19050" r="21590" b="19050"/>
                      <wp:wrapNone/>
                      <wp:docPr id="2" name="Straight Connector 2"/>
                      <wp:cNvGraphicFramePr/>
                      <a:graphic xmlns:a="http://schemas.openxmlformats.org/drawingml/2006/main">
                        <a:graphicData uri="http://schemas.microsoft.com/office/word/2010/wordprocessingShape">
                          <wps:wsp>
                            <wps:cNvCnPr/>
                            <wps:spPr>
                              <a:xfrm>
                                <a:off x="0" y="0"/>
                                <a:ext cx="6931660" cy="0"/>
                              </a:xfrm>
                              <a:prstGeom prst="line">
                                <a:avLst/>
                              </a:prstGeom>
                              <a:ln w="28575" cmpd="sng">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4C93B"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15pt" to="506.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" strokecolor="#e97009 [2407]" strokeweight="2.25pt">
                      <v:stroke joinstyle="miter"/>
                    </v:line>
                  </w:pict>
                </mc:Fallback>
              </mc:AlternateContent>
            </w: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2AF7A49" w14:textId="77777777" w:rsidR="003421FC" w:rsidRPr="00982A89" w:rsidRDefault="003421FC" w:rsidP="007B0BAE">
    <w:pPr>
      <w:pStyle w:val="Footer"/>
      <w:jc w:val="right"/>
      <w:rPr>
        <w:color w:val="0672A9"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485642"/>
      <w:docPartObj>
        <w:docPartGallery w:val="Page Numbers (Bottom of Page)"/>
        <w:docPartUnique/>
      </w:docPartObj>
    </w:sdtPr>
    <w:sdtEndPr>
      <w:rPr>
        <w:noProof/>
      </w:rPr>
    </w:sdtEndPr>
    <w:sdtContent>
      <w:p w14:paraId="0901C21C" w14:textId="77777777" w:rsidR="003421FC" w:rsidRDefault="003421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805263" w14:textId="77777777" w:rsidR="003421FC" w:rsidRDefault="003421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9ED20" w14:textId="77777777" w:rsidR="006F5AA0" w:rsidRDefault="006F5AA0" w:rsidP="0029375E">
      <w:pPr>
        <w:spacing w:after="0" w:line="240" w:lineRule="auto"/>
      </w:pPr>
      <w:r>
        <w:separator/>
      </w:r>
    </w:p>
  </w:footnote>
  <w:footnote w:type="continuationSeparator" w:id="0">
    <w:p w14:paraId="0C135A15" w14:textId="77777777" w:rsidR="006F5AA0" w:rsidRDefault="006F5AA0" w:rsidP="002937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AD955F" w14:textId="77777777" w:rsidR="003421FC" w:rsidRDefault="003421FC" w:rsidP="007D0A97">
    <w:pPr>
      <w:pStyle w:val="Header"/>
    </w:pPr>
    <w:r>
      <w:rPr>
        <w:rFonts w:cs="Arial"/>
        <w:noProof/>
        <w:color w:val="808080"/>
        <w:szCs w:val="18"/>
      </w:rPr>
      <mc:AlternateContent>
        <mc:Choice Requires="wps">
          <w:drawing>
            <wp:anchor distT="0" distB="0" distL="114300" distR="114300" simplePos="0" relativeHeight="251659264" behindDoc="0" locked="0" layoutInCell="1" allowOverlap="1" wp14:anchorId="47AFD42B" wp14:editId="3F6B5E12">
              <wp:simplePos x="0" y="0"/>
              <wp:positionH relativeFrom="margin">
                <wp:posOffset>-439386</wp:posOffset>
              </wp:positionH>
              <wp:positionV relativeFrom="paragraph">
                <wp:posOffset>24988</wp:posOffset>
              </wp:positionV>
              <wp:extent cx="6874964" cy="0"/>
              <wp:effectExtent l="0" t="19050" r="21590" b="19050"/>
              <wp:wrapNone/>
              <wp:docPr id="6" name="Straight Connector 6"/>
              <wp:cNvGraphicFramePr/>
              <a:graphic xmlns:a="http://schemas.openxmlformats.org/drawingml/2006/main">
                <a:graphicData uri="http://schemas.microsoft.com/office/word/2010/wordprocessingShape">
                  <wps:wsp>
                    <wps:cNvCnPr/>
                    <wps:spPr>
                      <a:xfrm>
                        <a:off x="0" y="0"/>
                        <a:ext cx="6874964" cy="0"/>
                      </a:xfrm>
                      <a:prstGeom prst="line">
                        <a:avLst/>
                      </a:prstGeom>
                      <a:ln w="28575" cmpd="sng"/>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00653F"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6pt,1.95pt" to="506.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" strokecolor="#0672a9 [3204]" strokeweight="2.2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26E307" w14:textId="77777777" w:rsidR="003421FC" w:rsidRDefault="003421FC" w:rsidP="008A5B48">
    <w:pPr>
      <w:pStyle w:val="Header"/>
      <w:jc w:val="center"/>
    </w:pPr>
    <w:r>
      <w:rPr>
        <w:noProof/>
      </w:rPr>
      <w:drawing>
        <wp:inline distT="0" distB="0" distL="0" distR="0" wp14:anchorId="1504BA53" wp14:editId="716CB733">
          <wp:extent cx="3716033" cy="2826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vantzware_LogoTag.png"/>
                  <pic:cNvPicPr/>
                </pic:nvPicPr>
                <pic:blipFill>
                  <a:blip r:embed="rId1">
                    <a:extLst>
                      <a:ext uri="{28A0092B-C50C-407E-A947-70E740481C1C}">
                        <a14:useLocalDpi xmlns:a14="http://schemas.microsoft.com/office/drawing/2010/main" val="0"/>
                      </a:ext>
                    </a:extLst>
                  </a:blip>
                  <a:stretch>
                    <a:fillRect/>
                  </a:stretch>
                </pic:blipFill>
                <pic:spPr>
                  <a:xfrm>
                    <a:off x="0" y="0"/>
                    <a:ext cx="3758609" cy="2858710"/>
                  </a:xfrm>
                  <a:prstGeom prst="rect">
                    <a:avLst/>
                  </a:prstGeom>
                </pic:spPr>
              </pic:pic>
            </a:graphicData>
          </a:graphic>
        </wp:inline>
      </w:drawing>
    </w:r>
  </w:p>
  <w:p w14:paraId="09E064BB" w14:textId="77777777" w:rsidR="003421FC" w:rsidRDefault="003421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7236CC"/>
    <w:multiLevelType w:val="hybridMultilevel"/>
    <w:tmpl w:val="DA00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793EE6"/>
    <w:multiLevelType w:val="hybridMultilevel"/>
    <w:tmpl w:val="8CEA5A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329650CB"/>
    <w:multiLevelType w:val="hybridMultilevel"/>
    <w:tmpl w:val="7D8C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A3259F"/>
    <w:multiLevelType w:val="hybridMultilevel"/>
    <w:tmpl w:val="F112ED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6B"/>
    <w:rsid w:val="000059B8"/>
    <w:rsid w:val="00011C26"/>
    <w:rsid w:val="00020918"/>
    <w:rsid w:val="00071857"/>
    <w:rsid w:val="00077850"/>
    <w:rsid w:val="000A7F0F"/>
    <w:rsid w:val="00110A18"/>
    <w:rsid w:val="0016557A"/>
    <w:rsid w:val="00193472"/>
    <w:rsid w:val="001C4B37"/>
    <w:rsid w:val="001C50E1"/>
    <w:rsid w:val="00223B97"/>
    <w:rsid w:val="0029375E"/>
    <w:rsid w:val="002E5DC7"/>
    <w:rsid w:val="002F4F7D"/>
    <w:rsid w:val="003421FC"/>
    <w:rsid w:val="003753EA"/>
    <w:rsid w:val="003B5DD4"/>
    <w:rsid w:val="003D6A84"/>
    <w:rsid w:val="003D7D0F"/>
    <w:rsid w:val="003E4F23"/>
    <w:rsid w:val="004306BA"/>
    <w:rsid w:val="00491309"/>
    <w:rsid w:val="004B7376"/>
    <w:rsid w:val="004F281E"/>
    <w:rsid w:val="00510227"/>
    <w:rsid w:val="005A31E2"/>
    <w:rsid w:val="005D1E82"/>
    <w:rsid w:val="005D6AAC"/>
    <w:rsid w:val="005E257B"/>
    <w:rsid w:val="00602145"/>
    <w:rsid w:val="00602E4D"/>
    <w:rsid w:val="00694BD4"/>
    <w:rsid w:val="006A726B"/>
    <w:rsid w:val="006F5AA0"/>
    <w:rsid w:val="00746B11"/>
    <w:rsid w:val="00750FC2"/>
    <w:rsid w:val="00760EA0"/>
    <w:rsid w:val="007B0BAE"/>
    <w:rsid w:val="007D0A97"/>
    <w:rsid w:val="007E503B"/>
    <w:rsid w:val="008040BE"/>
    <w:rsid w:val="00812317"/>
    <w:rsid w:val="0087443B"/>
    <w:rsid w:val="008A5B48"/>
    <w:rsid w:val="008B0D61"/>
    <w:rsid w:val="008D0EE3"/>
    <w:rsid w:val="008D7C5A"/>
    <w:rsid w:val="008F587C"/>
    <w:rsid w:val="00936ACC"/>
    <w:rsid w:val="00940A1A"/>
    <w:rsid w:val="00951E99"/>
    <w:rsid w:val="00982A89"/>
    <w:rsid w:val="009A089D"/>
    <w:rsid w:val="00A2256C"/>
    <w:rsid w:val="00A273B2"/>
    <w:rsid w:val="00A339CB"/>
    <w:rsid w:val="00A55DF1"/>
    <w:rsid w:val="00A92A81"/>
    <w:rsid w:val="00AB43B5"/>
    <w:rsid w:val="00AC5AB4"/>
    <w:rsid w:val="00AC77FA"/>
    <w:rsid w:val="00AD391E"/>
    <w:rsid w:val="00B0522E"/>
    <w:rsid w:val="00B13DA7"/>
    <w:rsid w:val="00B15177"/>
    <w:rsid w:val="00B45483"/>
    <w:rsid w:val="00C05688"/>
    <w:rsid w:val="00C07820"/>
    <w:rsid w:val="00C5166E"/>
    <w:rsid w:val="00C51D99"/>
    <w:rsid w:val="00C725F3"/>
    <w:rsid w:val="00C777C0"/>
    <w:rsid w:val="00CC1C30"/>
    <w:rsid w:val="00CD631E"/>
    <w:rsid w:val="00D06F93"/>
    <w:rsid w:val="00D30C52"/>
    <w:rsid w:val="00D32D3F"/>
    <w:rsid w:val="00D46004"/>
    <w:rsid w:val="00D77745"/>
    <w:rsid w:val="00D94137"/>
    <w:rsid w:val="00DB36D7"/>
    <w:rsid w:val="00DE559A"/>
    <w:rsid w:val="00E20A20"/>
    <w:rsid w:val="00E26A88"/>
    <w:rsid w:val="00E34299"/>
    <w:rsid w:val="00E72627"/>
    <w:rsid w:val="00E954E6"/>
    <w:rsid w:val="00EB0AF4"/>
    <w:rsid w:val="00EE1EC3"/>
    <w:rsid w:val="00F050D6"/>
    <w:rsid w:val="00F11D6B"/>
    <w:rsid w:val="00F55866"/>
    <w:rsid w:val="00F860D1"/>
    <w:rsid w:val="00FA374D"/>
    <w:rsid w:val="00FC6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6D855"/>
  <w15:chartTrackingRefBased/>
  <w15:docId w15:val="{5D03C0DB-5704-41ED-B121-779923228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BAE"/>
    <w:pPr>
      <w:keepNext/>
      <w:keepLines/>
      <w:spacing w:before="240" w:after="0"/>
      <w:outlineLvl w:val="0"/>
    </w:pPr>
    <w:rPr>
      <w:rFonts w:asciiTheme="majorHAnsi" w:eastAsiaTheme="majorEastAsia" w:hAnsiTheme="majorHAnsi" w:cstheme="majorBidi"/>
      <w:color w:val="F68A29" w:themeColor="accent2"/>
      <w:sz w:val="32"/>
      <w:szCs w:val="32"/>
    </w:rPr>
  </w:style>
  <w:style w:type="paragraph" w:styleId="Heading2">
    <w:name w:val="heading 2"/>
    <w:basedOn w:val="Normal"/>
    <w:next w:val="Normal"/>
    <w:link w:val="Heading2Char"/>
    <w:uiPriority w:val="9"/>
    <w:unhideWhenUsed/>
    <w:qFormat/>
    <w:rsid w:val="007B0BAE"/>
    <w:pPr>
      <w:keepNext/>
      <w:keepLines/>
      <w:spacing w:before="40" w:after="0"/>
      <w:outlineLvl w:val="1"/>
    </w:pPr>
    <w:rPr>
      <w:rFonts w:asciiTheme="majorHAnsi" w:eastAsiaTheme="majorEastAsia" w:hAnsiTheme="majorHAnsi" w:cstheme="majorBidi"/>
      <w:color w:val="0672A9" w:themeColor="accent1"/>
      <w:sz w:val="26"/>
      <w:szCs w:val="26"/>
    </w:rPr>
  </w:style>
  <w:style w:type="paragraph" w:styleId="Heading3">
    <w:name w:val="heading 3"/>
    <w:basedOn w:val="Normal"/>
    <w:next w:val="Normal"/>
    <w:link w:val="Heading3Char"/>
    <w:uiPriority w:val="9"/>
    <w:unhideWhenUsed/>
    <w:qFormat/>
    <w:rsid w:val="007B0BAE"/>
    <w:pPr>
      <w:keepNext/>
      <w:keepLines/>
      <w:spacing w:before="40" w:after="0"/>
      <w:outlineLvl w:val="2"/>
    </w:pPr>
    <w:rPr>
      <w:rFonts w:asciiTheme="majorHAnsi" w:eastAsiaTheme="majorEastAsia" w:hAnsiTheme="majorHAnsi" w:cstheme="majorBidi"/>
      <w:color w:val="F68A29" w:themeColor="accent2"/>
      <w:sz w:val="24"/>
      <w:szCs w:val="24"/>
    </w:rPr>
  </w:style>
  <w:style w:type="paragraph" w:styleId="Heading4">
    <w:name w:val="heading 4"/>
    <w:basedOn w:val="Normal"/>
    <w:next w:val="Normal"/>
    <w:link w:val="Heading4Char"/>
    <w:uiPriority w:val="9"/>
    <w:unhideWhenUsed/>
    <w:qFormat/>
    <w:rsid w:val="0029375E"/>
    <w:pPr>
      <w:keepNext/>
      <w:keepLines/>
      <w:spacing w:before="40" w:after="0"/>
      <w:outlineLvl w:val="3"/>
    </w:pPr>
    <w:rPr>
      <w:rFonts w:asciiTheme="majorHAnsi" w:eastAsiaTheme="majorEastAsia" w:hAnsiTheme="majorHAnsi" w:cstheme="majorBidi"/>
      <w:i/>
      <w:iCs/>
      <w:color w:val="04547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BAE"/>
    <w:rPr>
      <w:rFonts w:asciiTheme="majorHAnsi" w:eastAsiaTheme="majorEastAsia" w:hAnsiTheme="majorHAnsi" w:cstheme="majorBidi"/>
      <w:color w:val="F68A29" w:themeColor="accent2"/>
      <w:sz w:val="32"/>
      <w:szCs w:val="32"/>
    </w:rPr>
  </w:style>
  <w:style w:type="character" w:customStyle="1" w:styleId="Heading2Char">
    <w:name w:val="Heading 2 Char"/>
    <w:basedOn w:val="DefaultParagraphFont"/>
    <w:link w:val="Heading2"/>
    <w:uiPriority w:val="9"/>
    <w:rsid w:val="007B0BAE"/>
    <w:rPr>
      <w:rFonts w:asciiTheme="majorHAnsi" w:eastAsiaTheme="majorEastAsia" w:hAnsiTheme="majorHAnsi" w:cstheme="majorBidi"/>
      <w:color w:val="0672A9" w:themeColor="accent1"/>
      <w:sz w:val="26"/>
      <w:szCs w:val="26"/>
    </w:rPr>
  </w:style>
  <w:style w:type="character" w:customStyle="1" w:styleId="Heading3Char">
    <w:name w:val="Heading 3 Char"/>
    <w:basedOn w:val="DefaultParagraphFont"/>
    <w:link w:val="Heading3"/>
    <w:uiPriority w:val="9"/>
    <w:rsid w:val="007B0BAE"/>
    <w:rPr>
      <w:rFonts w:asciiTheme="majorHAnsi" w:eastAsiaTheme="majorEastAsia" w:hAnsiTheme="majorHAnsi" w:cstheme="majorBidi"/>
      <w:color w:val="F68A29" w:themeColor="accent2"/>
      <w:sz w:val="24"/>
      <w:szCs w:val="24"/>
    </w:rPr>
  </w:style>
  <w:style w:type="character" w:customStyle="1" w:styleId="Heading4Char">
    <w:name w:val="Heading 4 Char"/>
    <w:basedOn w:val="DefaultParagraphFont"/>
    <w:link w:val="Heading4"/>
    <w:uiPriority w:val="9"/>
    <w:rsid w:val="0029375E"/>
    <w:rPr>
      <w:rFonts w:asciiTheme="majorHAnsi" w:eastAsiaTheme="majorEastAsia" w:hAnsiTheme="majorHAnsi" w:cstheme="majorBidi"/>
      <w:i/>
      <w:iCs/>
      <w:color w:val="04547E" w:themeColor="accent1" w:themeShade="BF"/>
    </w:rPr>
  </w:style>
  <w:style w:type="paragraph" w:styleId="Title">
    <w:name w:val="Title"/>
    <w:basedOn w:val="Normal"/>
    <w:next w:val="Heading1"/>
    <w:link w:val="TitleChar"/>
    <w:uiPriority w:val="10"/>
    <w:qFormat/>
    <w:rsid w:val="007B0BAE"/>
    <w:pPr>
      <w:pBdr>
        <w:top w:val="single" w:sz="4" w:space="1" w:color="auto"/>
        <w:left w:val="single" w:sz="4" w:space="4" w:color="auto"/>
        <w:bottom w:val="single" w:sz="4" w:space="1" w:color="auto"/>
        <w:right w:val="single" w:sz="4" w:space="4" w:color="auto"/>
      </w:pBdr>
      <w:shd w:val="clear" w:color="auto" w:fill="C8C8C8" w:themeFill="background2"/>
      <w:spacing w:after="0" w:line="240" w:lineRule="auto"/>
      <w:contextualSpacing/>
    </w:pPr>
    <w:rPr>
      <w:rFonts w:asciiTheme="majorHAnsi" w:eastAsiaTheme="majorEastAsia" w:hAnsiTheme="majorHAnsi" w:cstheme="majorBidi"/>
      <w:color w:val="0672A9" w:themeColor="accent1"/>
      <w:spacing w:val="-10"/>
      <w:kern w:val="28"/>
      <w:sz w:val="56"/>
      <w:szCs w:val="56"/>
    </w:rPr>
  </w:style>
  <w:style w:type="character" w:customStyle="1" w:styleId="TitleChar">
    <w:name w:val="Title Char"/>
    <w:basedOn w:val="DefaultParagraphFont"/>
    <w:link w:val="Title"/>
    <w:uiPriority w:val="10"/>
    <w:rsid w:val="007B0BAE"/>
    <w:rPr>
      <w:rFonts w:asciiTheme="majorHAnsi" w:eastAsiaTheme="majorEastAsia" w:hAnsiTheme="majorHAnsi" w:cstheme="majorBidi"/>
      <w:color w:val="0672A9" w:themeColor="accent1"/>
      <w:spacing w:val="-10"/>
      <w:kern w:val="28"/>
      <w:sz w:val="56"/>
      <w:szCs w:val="56"/>
      <w:shd w:val="clear" w:color="auto" w:fill="C8C8C8" w:themeFill="background2"/>
    </w:rPr>
  </w:style>
  <w:style w:type="character" w:styleId="Hyperlink">
    <w:name w:val="Hyperlink"/>
    <w:basedOn w:val="DefaultParagraphFont"/>
    <w:uiPriority w:val="99"/>
    <w:unhideWhenUsed/>
    <w:rsid w:val="0029375E"/>
    <w:rPr>
      <w:color w:val="0672A9" w:themeColor="hyperlink"/>
      <w:u w:val="single"/>
    </w:rPr>
  </w:style>
  <w:style w:type="character" w:styleId="FollowedHyperlink">
    <w:name w:val="FollowedHyperlink"/>
    <w:basedOn w:val="DefaultParagraphFont"/>
    <w:uiPriority w:val="99"/>
    <w:semiHidden/>
    <w:unhideWhenUsed/>
    <w:rsid w:val="0029375E"/>
    <w:rPr>
      <w:color w:val="0089CD" w:themeColor="followedHyperlink"/>
      <w:u w:val="single"/>
    </w:rPr>
  </w:style>
  <w:style w:type="paragraph" w:styleId="Header">
    <w:name w:val="header"/>
    <w:basedOn w:val="Normal"/>
    <w:link w:val="HeaderChar"/>
    <w:uiPriority w:val="99"/>
    <w:unhideWhenUsed/>
    <w:rsid w:val="002937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375E"/>
  </w:style>
  <w:style w:type="paragraph" w:styleId="Footer">
    <w:name w:val="footer"/>
    <w:basedOn w:val="Normal"/>
    <w:link w:val="FooterChar"/>
    <w:uiPriority w:val="99"/>
    <w:unhideWhenUsed/>
    <w:rsid w:val="002937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375E"/>
  </w:style>
  <w:style w:type="character" w:styleId="PlaceholderText">
    <w:name w:val="Placeholder Text"/>
    <w:basedOn w:val="DefaultParagraphFont"/>
    <w:uiPriority w:val="99"/>
    <w:semiHidden/>
    <w:rsid w:val="007B0BAE"/>
    <w:rPr>
      <w:color w:val="808080"/>
    </w:rPr>
  </w:style>
  <w:style w:type="paragraph" w:styleId="NoSpacing">
    <w:name w:val="No Spacing"/>
    <w:link w:val="NoSpacingChar"/>
    <w:uiPriority w:val="1"/>
    <w:qFormat/>
    <w:rsid w:val="009A089D"/>
    <w:pPr>
      <w:spacing w:after="0" w:line="240" w:lineRule="auto"/>
    </w:pPr>
    <w:rPr>
      <w:rFonts w:eastAsiaTheme="minorEastAsia"/>
    </w:rPr>
  </w:style>
  <w:style w:type="character" w:customStyle="1" w:styleId="NoSpacingChar">
    <w:name w:val="No Spacing Char"/>
    <w:basedOn w:val="DefaultParagraphFont"/>
    <w:link w:val="NoSpacing"/>
    <w:uiPriority w:val="1"/>
    <w:rsid w:val="009A089D"/>
    <w:rPr>
      <w:rFonts w:eastAsiaTheme="minorEastAsia"/>
    </w:rPr>
  </w:style>
  <w:style w:type="paragraph" w:styleId="TOCHeading">
    <w:name w:val="TOC Heading"/>
    <w:basedOn w:val="Heading1"/>
    <w:next w:val="Normal"/>
    <w:uiPriority w:val="39"/>
    <w:unhideWhenUsed/>
    <w:qFormat/>
    <w:rsid w:val="0016557A"/>
    <w:pPr>
      <w:outlineLvl w:val="9"/>
    </w:pPr>
    <w:rPr>
      <w:color w:val="04547E" w:themeColor="accent1" w:themeShade="BF"/>
    </w:rPr>
  </w:style>
  <w:style w:type="paragraph" w:styleId="TOC2">
    <w:name w:val="toc 2"/>
    <w:basedOn w:val="Normal"/>
    <w:next w:val="Normal"/>
    <w:autoRedefine/>
    <w:uiPriority w:val="39"/>
    <w:unhideWhenUsed/>
    <w:rsid w:val="0016557A"/>
    <w:pPr>
      <w:spacing w:after="100"/>
      <w:ind w:left="220"/>
    </w:pPr>
    <w:rPr>
      <w:rFonts w:eastAsiaTheme="minorEastAsia" w:cs="Times New Roman"/>
    </w:rPr>
  </w:style>
  <w:style w:type="paragraph" w:styleId="TOC1">
    <w:name w:val="toc 1"/>
    <w:basedOn w:val="Normal"/>
    <w:next w:val="Normal"/>
    <w:autoRedefine/>
    <w:uiPriority w:val="39"/>
    <w:unhideWhenUsed/>
    <w:rsid w:val="0016557A"/>
    <w:pPr>
      <w:spacing w:after="100"/>
    </w:pPr>
    <w:rPr>
      <w:rFonts w:eastAsiaTheme="minorEastAsia" w:cs="Times New Roman"/>
    </w:rPr>
  </w:style>
  <w:style w:type="paragraph" w:styleId="TOC3">
    <w:name w:val="toc 3"/>
    <w:basedOn w:val="Normal"/>
    <w:next w:val="Normal"/>
    <w:autoRedefine/>
    <w:uiPriority w:val="39"/>
    <w:unhideWhenUsed/>
    <w:rsid w:val="0016557A"/>
    <w:pPr>
      <w:spacing w:after="100"/>
      <w:ind w:left="440"/>
    </w:pPr>
    <w:rPr>
      <w:rFonts w:eastAsiaTheme="minorEastAsia" w:cs="Times New Roman"/>
    </w:rPr>
  </w:style>
  <w:style w:type="paragraph" w:styleId="ListParagraph">
    <w:name w:val="List Paragraph"/>
    <w:basedOn w:val="Normal"/>
    <w:uiPriority w:val="34"/>
    <w:qFormat/>
    <w:rsid w:val="00746B11"/>
    <w:pPr>
      <w:ind w:left="720"/>
      <w:contextualSpacing/>
    </w:pPr>
  </w:style>
  <w:style w:type="table" w:styleId="TableGrid">
    <w:name w:val="Table Grid"/>
    <w:basedOn w:val="TableNormal"/>
    <w:uiPriority w:val="39"/>
    <w:rsid w:val="009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40.png"/><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ndySherrin\Documents\ASI%20docs\Documentation\Product%20Documentation\Advantzware%20Documentation%20Template.dotx" TargetMode="External"/></Relationships>
</file>

<file path=word/theme/theme1.xml><?xml version="1.0" encoding="utf-8"?>
<a:theme xmlns:a="http://schemas.openxmlformats.org/drawingml/2006/main" name="Office Theme">
  <a:themeElements>
    <a:clrScheme name="Advantzware">
      <a:dk1>
        <a:sysClr val="windowText" lastClr="000000"/>
      </a:dk1>
      <a:lt1>
        <a:sysClr val="window" lastClr="FFFFFF"/>
      </a:lt1>
      <a:dk2>
        <a:srgbClr val="464646"/>
      </a:dk2>
      <a:lt2>
        <a:srgbClr val="C8C8C8"/>
      </a:lt2>
      <a:accent1>
        <a:srgbClr val="0672A9"/>
      </a:accent1>
      <a:accent2>
        <a:srgbClr val="F68A29"/>
      </a:accent2>
      <a:accent3>
        <a:srgbClr val="0089CD"/>
      </a:accent3>
      <a:accent4>
        <a:srgbClr val="F89C4C"/>
      </a:accent4>
      <a:accent5>
        <a:srgbClr val="464646"/>
      </a:accent5>
      <a:accent6>
        <a:srgbClr val="C8C8C8"/>
      </a:accent6>
      <a:hlink>
        <a:srgbClr val="0672A9"/>
      </a:hlink>
      <a:folHlink>
        <a:srgbClr val="0089C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2015-12-27T00:00:00</PublishDate>
  <Abstract/>
  <CompanyAddress>Versi</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E5205D4A623BA4AA2D01F9A3C55D095" ma:contentTypeVersion="2" ma:contentTypeDescription="Create a new document." ma:contentTypeScope="" ma:versionID="4abfa9f77c85deebc75be2dd87e8a0b2">
  <xsd:schema xmlns:xsd="http://www.w3.org/2001/XMLSchema" xmlns:xs="http://www.w3.org/2001/XMLSchema" xmlns:p="http://schemas.microsoft.com/office/2006/metadata/properties" xmlns:ns2="e82b8d8b-0dac-4f69-a9e9-0507ac2395e8" targetNamespace="http://schemas.microsoft.com/office/2006/metadata/properties" ma:root="true" ma:fieldsID="14447ad41944a336c490955479d087f0" ns2:_="">
    <xsd:import namespace="e82b8d8b-0dac-4f69-a9e9-0507ac2395e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2b8d8b-0dac-4f69-a9e9-0507ac2395e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2A51C6-6C83-406C-A60C-06C1FB4C6984}">
  <ds:schemaRefs>
    <ds:schemaRef ds:uri="http://schemas.microsoft.com/sharepoint/v3/contenttype/forms"/>
  </ds:schemaRefs>
</ds:datastoreItem>
</file>

<file path=customXml/itemProps3.xml><?xml version="1.0" encoding="utf-8"?>
<ds:datastoreItem xmlns:ds="http://schemas.openxmlformats.org/officeDocument/2006/customXml" ds:itemID="{7FDD8571-84A1-4B8E-9953-1CE64655523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258A5D-4A7D-4221-ACA6-57CD3310D4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2b8d8b-0dac-4f69-a9e9-0507ac2395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E38387B-1BFE-4654-980E-74ACD09B8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Advantzware Documentation Template.dotx</Template>
  <TotalTime>1</TotalTime>
  <Pages>21</Pages>
  <Words>2287</Words>
  <Characters>13039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Date</Company>
  <LinksUpToDate>false</LinksUpToDate>
  <CharactersWithSpaces>15296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Randy Sherrin</dc:creator>
  <cp:keywords/>
  <dc:description/>
  <cp:lastModifiedBy>ltyndal4334</cp:lastModifiedBy>
  <cp:revision>2</cp:revision>
  <dcterms:created xsi:type="dcterms:W3CDTF">2020-09-02T19:13:00Z</dcterms:created>
  <dcterms:modified xsi:type="dcterms:W3CDTF">2020-09-02T19:13:00Z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0x0101006E5205D4A623BA4AA2D01F9A3C55D095</vt:lpwstr>
  </property>
</Properties>
</file>