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45ED2" w14:textId="262DFE07" w:rsidR="007D1D75" w:rsidRDefault="007D1D75" w:rsidP="007D1D75">
      <w:pPr>
        <w:jc w:val="center"/>
        <w:rPr>
          <w:color w:val="0672A9" w:themeColor="accent1"/>
          <w:sz w:val="72"/>
          <w:szCs w:val="72"/>
        </w:rPr>
      </w:pPr>
      <w:r>
        <w:rPr>
          <w:color w:val="0672A9" w:themeColor="accent1"/>
          <w:sz w:val="72"/>
          <w:szCs w:val="72"/>
        </w:rPr>
        <w:t xml:space="preserve">Step-by-Step: </w:t>
      </w:r>
    </w:p>
    <w:p w14:paraId="4D771155" w14:textId="1DD40C43" w:rsidR="007D1D75" w:rsidRDefault="007D1D75" w:rsidP="007D1D75">
      <w:pPr>
        <w:jc w:val="center"/>
        <w:rPr>
          <w:color w:val="0672A9" w:themeColor="accent1"/>
          <w:sz w:val="72"/>
          <w:szCs w:val="72"/>
        </w:rPr>
      </w:pPr>
      <w:r>
        <w:rPr>
          <w:color w:val="0672A9" w:themeColor="accent1"/>
          <w:sz w:val="72"/>
          <w:szCs w:val="72"/>
        </w:rPr>
        <w:t>Working with CRM ZoHo Features</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9A089D" w:rsidRDefault="009A089D">
                                  <w:pPr>
                                    <w:pStyle w:val="NoSpacing"/>
                                    <w:rPr>
                                      <w:color w:val="FFFFFF" w:themeColor="background1"/>
                                      <w:sz w:val="32"/>
                                      <w:szCs w:val="32"/>
                                    </w:rPr>
                                  </w:pPr>
                                </w:p>
                                <w:p w14:paraId="5A2CB510" w14:textId="10C5D4A2" w:rsidR="009A089D" w:rsidRDefault="00812317">
                                  <w:pPr>
                                    <w:pStyle w:val="NoSpacing"/>
                                    <w:rPr>
                                      <w:caps/>
                                      <w:color w:val="FFFFFF" w:themeColor="background1"/>
                                    </w:rPr>
                                  </w:pPr>
                                  <w:r>
                                    <w:rPr>
                                      <w:caps/>
                                      <w:color w:val="FFFFFF" w:themeColor="background1"/>
                                    </w:rPr>
                                    <w:t xml:space="preserve">| </w:t>
                                  </w:r>
                                  <w:r w:rsidR="00E94A04">
                                    <w:rPr>
                                      <w:caps/>
                                      <w:color w:val="FFFFFF" w:themeColor="background1"/>
                                    </w:rPr>
                                    <w:t>September</w:t>
                                  </w:r>
                                  <w:bookmarkStart w:id="0" w:name="_GoBack"/>
                                  <w:bookmarkEnd w:id="0"/>
                                  <w:r>
                                    <w:rPr>
                                      <w:caps/>
                                      <w:color w:val="FFFFFF" w:themeColor="background1"/>
                                    </w:rPr>
                                    <w:t>-20 |</w:t>
                                  </w:r>
                                  <w:r w:rsidR="00C05688">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9A089D" w:rsidRDefault="009A089D">
                            <w:pPr>
                              <w:pStyle w:val="NoSpacing"/>
                              <w:rPr>
                                <w:color w:val="FFFFFF" w:themeColor="background1"/>
                                <w:sz w:val="32"/>
                                <w:szCs w:val="32"/>
                              </w:rPr>
                            </w:pPr>
                          </w:p>
                          <w:p w14:paraId="5A2CB510" w14:textId="10C5D4A2" w:rsidR="009A089D" w:rsidRDefault="00812317">
                            <w:pPr>
                              <w:pStyle w:val="NoSpacing"/>
                              <w:rPr>
                                <w:caps/>
                                <w:color w:val="FFFFFF" w:themeColor="background1"/>
                              </w:rPr>
                            </w:pPr>
                            <w:r>
                              <w:rPr>
                                <w:caps/>
                                <w:color w:val="FFFFFF" w:themeColor="background1"/>
                              </w:rPr>
                              <w:t xml:space="preserve">| </w:t>
                            </w:r>
                            <w:r w:rsidR="00E94A04">
                              <w:rPr>
                                <w:caps/>
                                <w:color w:val="FFFFFF" w:themeColor="background1"/>
                              </w:rPr>
                              <w:t>September</w:t>
                            </w:r>
                            <w:bookmarkStart w:id="1" w:name="_GoBack"/>
                            <w:bookmarkEnd w:id="1"/>
                            <w:r>
                              <w:rPr>
                                <w:caps/>
                                <w:color w:val="FFFFFF" w:themeColor="background1"/>
                              </w:rPr>
                              <w:t>-20 |</w:t>
                            </w:r>
                            <w:r w:rsidR="00C05688">
                              <w:rPr>
                                <w:caps/>
                                <w:color w:val="FFFFFF" w:themeColor="background1"/>
                              </w:rPr>
                              <w:t xml:space="preserve"> </w:t>
                            </w:r>
                          </w:p>
                        </w:txbxContent>
                      </v:textbox>
                    </v:rect>
                    <w10:wrap anchorx="page" anchory="page"/>
                  </v:group>
                </w:pict>
              </mc:Fallback>
            </mc:AlternateContent>
          </w:r>
          <w:r w:rsidR="0016557A">
            <w:br w:type="page"/>
          </w:r>
        </w:p>
        <w:p w14:paraId="2C0F00CD" w14:textId="77777777" w:rsidR="0053676C" w:rsidRPr="002E5DC7" w:rsidRDefault="0053676C" w:rsidP="0053676C">
          <w:pPr>
            <w:rPr>
              <w:b/>
              <w:bCs/>
              <w:color w:val="F68A29" w:themeColor="accent2"/>
              <w:sz w:val="36"/>
              <w:szCs w:val="36"/>
            </w:rPr>
          </w:pPr>
          <w:r w:rsidRPr="002E5DC7">
            <w:rPr>
              <w:b/>
              <w:bCs/>
              <w:color w:val="F68A29" w:themeColor="accent2"/>
              <w:sz w:val="36"/>
              <w:szCs w:val="36"/>
            </w:rPr>
            <w:lastRenderedPageBreak/>
            <w:t>Document Overview</w:t>
          </w:r>
        </w:p>
        <w:p w14:paraId="569E8832" w14:textId="77777777" w:rsidR="0053676C" w:rsidRPr="00B13DA7" w:rsidRDefault="0053676C" w:rsidP="0053676C">
          <w:pPr>
            <w:rPr>
              <w:b/>
              <w:bCs/>
              <w:color w:val="0672A9" w:themeColor="accent1"/>
              <w:sz w:val="26"/>
              <w:szCs w:val="26"/>
            </w:rPr>
          </w:pPr>
          <w:r w:rsidRPr="00B13DA7">
            <w:rPr>
              <w:b/>
              <w:bCs/>
              <w:color w:val="0672A9" w:themeColor="accent1"/>
              <w:sz w:val="26"/>
              <w:szCs w:val="26"/>
            </w:rPr>
            <w:t>Documentation Goals</w:t>
          </w:r>
        </w:p>
        <w:p w14:paraId="1ADBCA32" w14:textId="4547D3F1" w:rsidR="0053676C" w:rsidRDefault="0053676C" w:rsidP="0053676C">
          <w:r>
            <w:t xml:space="preserve">This documentation is intended to provide instruction for </w:t>
          </w:r>
          <w:r w:rsidR="007B6468">
            <w:rPr>
              <w:b/>
              <w:bCs/>
              <w:i/>
              <w:iCs/>
            </w:rPr>
            <w:t>using the CRM ZoHo system</w:t>
          </w:r>
          <w:r w:rsidRPr="00B15177">
            <w:rPr>
              <w:i/>
              <w:iCs/>
            </w:rPr>
            <w:t>.</w:t>
          </w:r>
          <w:r>
            <w:t xml:space="preserve">  </w:t>
          </w:r>
        </w:p>
        <w:p w14:paraId="04464BCB" w14:textId="6F9AA462" w:rsidR="0053676C" w:rsidRDefault="0053676C" w:rsidP="007B6468"/>
        <w:p w14:paraId="17D65F46" w14:textId="77777777" w:rsidR="0053676C" w:rsidRDefault="0053676C" w:rsidP="0053676C"/>
        <w:p w14:paraId="5899AE9A" w14:textId="77777777" w:rsidR="0016557A" w:rsidRDefault="0016557A"/>
        <w:p w14:paraId="26713194" w14:textId="5BFB13C9" w:rsidR="009A089D" w:rsidRDefault="0016557A">
          <w:r>
            <w:br w:type="page"/>
          </w:r>
        </w:p>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1F8692A1" w14:textId="3BBDFFD7" w:rsidR="007B6468"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50040003" w:history="1">
            <w:r w:rsidR="007B6468" w:rsidRPr="00BD3EFC">
              <w:rPr>
                <w:rStyle w:val="Hyperlink"/>
                <w:b/>
                <w:bCs/>
                <w:noProof/>
              </w:rPr>
              <w:t>Set Up Advantzware CRM ZoHo Account</w:t>
            </w:r>
            <w:r w:rsidR="007B6468">
              <w:rPr>
                <w:noProof/>
                <w:webHidden/>
              </w:rPr>
              <w:tab/>
            </w:r>
            <w:r w:rsidR="007B6468">
              <w:rPr>
                <w:noProof/>
                <w:webHidden/>
              </w:rPr>
              <w:fldChar w:fldCharType="begin"/>
            </w:r>
            <w:r w:rsidR="007B6468">
              <w:rPr>
                <w:noProof/>
                <w:webHidden/>
              </w:rPr>
              <w:instrText xml:space="preserve"> PAGEREF _Toc50040003 \h </w:instrText>
            </w:r>
            <w:r w:rsidR="007B6468">
              <w:rPr>
                <w:noProof/>
                <w:webHidden/>
              </w:rPr>
            </w:r>
            <w:r w:rsidR="007B6468">
              <w:rPr>
                <w:noProof/>
                <w:webHidden/>
              </w:rPr>
              <w:fldChar w:fldCharType="separate"/>
            </w:r>
            <w:r w:rsidR="007B6468">
              <w:rPr>
                <w:noProof/>
                <w:webHidden/>
              </w:rPr>
              <w:t>3</w:t>
            </w:r>
            <w:r w:rsidR="007B6468">
              <w:rPr>
                <w:noProof/>
                <w:webHidden/>
              </w:rPr>
              <w:fldChar w:fldCharType="end"/>
            </w:r>
          </w:hyperlink>
        </w:p>
        <w:p w14:paraId="08B3E4DC" w14:textId="16339FDF" w:rsidR="007B6468" w:rsidRDefault="007B6468">
          <w:pPr>
            <w:pStyle w:val="TOC2"/>
            <w:tabs>
              <w:tab w:val="right" w:leader="dot" w:pos="9350"/>
            </w:tabs>
            <w:rPr>
              <w:rFonts w:cstheme="minorBidi"/>
              <w:noProof/>
            </w:rPr>
          </w:pPr>
          <w:hyperlink w:anchor="_Toc50040004" w:history="1">
            <w:r w:rsidRPr="00BD3EFC">
              <w:rPr>
                <w:rStyle w:val="Hyperlink"/>
                <w:noProof/>
              </w:rPr>
              <w:t>Log In to ZoHo</w:t>
            </w:r>
            <w:r>
              <w:rPr>
                <w:noProof/>
                <w:webHidden/>
              </w:rPr>
              <w:tab/>
            </w:r>
            <w:r>
              <w:rPr>
                <w:noProof/>
                <w:webHidden/>
              </w:rPr>
              <w:fldChar w:fldCharType="begin"/>
            </w:r>
            <w:r>
              <w:rPr>
                <w:noProof/>
                <w:webHidden/>
              </w:rPr>
              <w:instrText xml:space="preserve"> PAGEREF _Toc50040004 \h </w:instrText>
            </w:r>
            <w:r>
              <w:rPr>
                <w:noProof/>
                <w:webHidden/>
              </w:rPr>
            </w:r>
            <w:r>
              <w:rPr>
                <w:noProof/>
                <w:webHidden/>
              </w:rPr>
              <w:fldChar w:fldCharType="separate"/>
            </w:r>
            <w:r>
              <w:rPr>
                <w:noProof/>
                <w:webHidden/>
              </w:rPr>
              <w:t>3</w:t>
            </w:r>
            <w:r>
              <w:rPr>
                <w:noProof/>
                <w:webHidden/>
              </w:rPr>
              <w:fldChar w:fldCharType="end"/>
            </w:r>
          </w:hyperlink>
        </w:p>
        <w:p w14:paraId="785F9280" w14:textId="7E032F4F" w:rsidR="007B6468" w:rsidRDefault="007B6468">
          <w:pPr>
            <w:pStyle w:val="TOC2"/>
            <w:tabs>
              <w:tab w:val="right" w:leader="dot" w:pos="9350"/>
            </w:tabs>
            <w:rPr>
              <w:rFonts w:cstheme="minorBidi"/>
              <w:noProof/>
            </w:rPr>
          </w:pPr>
          <w:hyperlink w:anchor="_Toc50040005" w:history="1">
            <w:r w:rsidRPr="00BD3EFC">
              <w:rPr>
                <w:rStyle w:val="Hyperlink"/>
                <w:noProof/>
              </w:rPr>
              <w:t>Active Authtokens</w:t>
            </w:r>
            <w:r>
              <w:rPr>
                <w:noProof/>
                <w:webHidden/>
              </w:rPr>
              <w:tab/>
            </w:r>
            <w:r>
              <w:rPr>
                <w:noProof/>
                <w:webHidden/>
              </w:rPr>
              <w:fldChar w:fldCharType="begin"/>
            </w:r>
            <w:r>
              <w:rPr>
                <w:noProof/>
                <w:webHidden/>
              </w:rPr>
              <w:instrText xml:space="preserve"> PAGEREF _Toc50040005 \h </w:instrText>
            </w:r>
            <w:r>
              <w:rPr>
                <w:noProof/>
                <w:webHidden/>
              </w:rPr>
            </w:r>
            <w:r>
              <w:rPr>
                <w:noProof/>
                <w:webHidden/>
              </w:rPr>
              <w:fldChar w:fldCharType="separate"/>
            </w:r>
            <w:r>
              <w:rPr>
                <w:noProof/>
                <w:webHidden/>
              </w:rPr>
              <w:t>3</w:t>
            </w:r>
            <w:r>
              <w:rPr>
                <w:noProof/>
                <w:webHidden/>
              </w:rPr>
              <w:fldChar w:fldCharType="end"/>
            </w:r>
          </w:hyperlink>
        </w:p>
        <w:p w14:paraId="05843CC1" w14:textId="7BB0D151" w:rsidR="007B6468" w:rsidRDefault="007B6468">
          <w:pPr>
            <w:pStyle w:val="TOC2"/>
            <w:tabs>
              <w:tab w:val="right" w:leader="dot" w:pos="9350"/>
            </w:tabs>
            <w:rPr>
              <w:rFonts w:cstheme="minorBidi"/>
              <w:noProof/>
            </w:rPr>
          </w:pPr>
          <w:hyperlink w:anchor="_Toc50040006" w:history="1">
            <w:r w:rsidRPr="00BD3EFC">
              <w:rPr>
                <w:rStyle w:val="Hyperlink"/>
                <w:noProof/>
              </w:rPr>
              <w:t>Advantzware System – Customer Maintenance</w:t>
            </w:r>
            <w:r>
              <w:rPr>
                <w:noProof/>
                <w:webHidden/>
              </w:rPr>
              <w:tab/>
            </w:r>
            <w:r>
              <w:rPr>
                <w:noProof/>
                <w:webHidden/>
              </w:rPr>
              <w:fldChar w:fldCharType="begin"/>
            </w:r>
            <w:r>
              <w:rPr>
                <w:noProof/>
                <w:webHidden/>
              </w:rPr>
              <w:instrText xml:space="preserve"> PAGEREF _Toc50040006 \h </w:instrText>
            </w:r>
            <w:r>
              <w:rPr>
                <w:noProof/>
                <w:webHidden/>
              </w:rPr>
            </w:r>
            <w:r>
              <w:rPr>
                <w:noProof/>
                <w:webHidden/>
              </w:rPr>
              <w:fldChar w:fldCharType="separate"/>
            </w:r>
            <w:r>
              <w:rPr>
                <w:noProof/>
                <w:webHidden/>
              </w:rPr>
              <w:t>5</w:t>
            </w:r>
            <w:r>
              <w:rPr>
                <w:noProof/>
                <w:webHidden/>
              </w:rPr>
              <w:fldChar w:fldCharType="end"/>
            </w:r>
          </w:hyperlink>
        </w:p>
        <w:p w14:paraId="3D1B5C28" w14:textId="4620DC3B" w:rsidR="007B6468" w:rsidRDefault="007B6468">
          <w:pPr>
            <w:pStyle w:val="TOC3"/>
            <w:tabs>
              <w:tab w:val="right" w:leader="dot" w:pos="9350"/>
            </w:tabs>
            <w:rPr>
              <w:rFonts w:cstheme="minorBidi"/>
              <w:noProof/>
            </w:rPr>
          </w:pPr>
          <w:hyperlink w:anchor="_Toc50040007" w:history="1">
            <w:r w:rsidRPr="00BD3EFC">
              <w:rPr>
                <w:rStyle w:val="Hyperlink"/>
                <w:noProof/>
              </w:rPr>
              <w:t>Open Customer File Maintenance Screen</w:t>
            </w:r>
            <w:r>
              <w:rPr>
                <w:noProof/>
                <w:webHidden/>
              </w:rPr>
              <w:tab/>
            </w:r>
            <w:r>
              <w:rPr>
                <w:noProof/>
                <w:webHidden/>
              </w:rPr>
              <w:fldChar w:fldCharType="begin"/>
            </w:r>
            <w:r>
              <w:rPr>
                <w:noProof/>
                <w:webHidden/>
              </w:rPr>
              <w:instrText xml:space="preserve"> PAGEREF _Toc50040007 \h </w:instrText>
            </w:r>
            <w:r>
              <w:rPr>
                <w:noProof/>
                <w:webHidden/>
              </w:rPr>
            </w:r>
            <w:r>
              <w:rPr>
                <w:noProof/>
                <w:webHidden/>
              </w:rPr>
              <w:fldChar w:fldCharType="separate"/>
            </w:r>
            <w:r>
              <w:rPr>
                <w:noProof/>
                <w:webHidden/>
              </w:rPr>
              <w:t>5</w:t>
            </w:r>
            <w:r>
              <w:rPr>
                <w:noProof/>
                <w:webHidden/>
              </w:rPr>
              <w:fldChar w:fldCharType="end"/>
            </w:r>
          </w:hyperlink>
        </w:p>
        <w:p w14:paraId="5DAB2C2B" w14:textId="2234E40F" w:rsidR="007B6468" w:rsidRDefault="007B6468">
          <w:pPr>
            <w:pStyle w:val="TOC3"/>
            <w:tabs>
              <w:tab w:val="right" w:leader="dot" w:pos="9350"/>
            </w:tabs>
            <w:rPr>
              <w:rFonts w:cstheme="minorBidi"/>
              <w:noProof/>
            </w:rPr>
          </w:pPr>
          <w:hyperlink w:anchor="_Toc50040008" w:history="1">
            <w:r w:rsidRPr="00BD3EFC">
              <w:rPr>
                <w:rStyle w:val="Hyperlink"/>
                <w:noProof/>
              </w:rPr>
              <w:t>CRM Icon</w:t>
            </w:r>
            <w:r>
              <w:rPr>
                <w:noProof/>
                <w:webHidden/>
              </w:rPr>
              <w:tab/>
            </w:r>
            <w:r>
              <w:rPr>
                <w:noProof/>
                <w:webHidden/>
              </w:rPr>
              <w:fldChar w:fldCharType="begin"/>
            </w:r>
            <w:r>
              <w:rPr>
                <w:noProof/>
                <w:webHidden/>
              </w:rPr>
              <w:instrText xml:space="preserve"> PAGEREF _Toc50040008 \h </w:instrText>
            </w:r>
            <w:r>
              <w:rPr>
                <w:noProof/>
                <w:webHidden/>
              </w:rPr>
            </w:r>
            <w:r>
              <w:rPr>
                <w:noProof/>
                <w:webHidden/>
              </w:rPr>
              <w:fldChar w:fldCharType="separate"/>
            </w:r>
            <w:r>
              <w:rPr>
                <w:noProof/>
                <w:webHidden/>
              </w:rPr>
              <w:t>5</w:t>
            </w:r>
            <w:r>
              <w:rPr>
                <w:noProof/>
                <w:webHidden/>
              </w:rPr>
              <w:fldChar w:fldCharType="end"/>
            </w:r>
          </w:hyperlink>
        </w:p>
        <w:p w14:paraId="0ACA4BF6" w14:textId="2D596D45" w:rsidR="007B6468" w:rsidRDefault="007B6468">
          <w:pPr>
            <w:pStyle w:val="TOC3"/>
            <w:tabs>
              <w:tab w:val="right" w:leader="dot" w:pos="9350"/>
            </w:tabs>
            <w:rPr>
              <w:rFonts w:cstheme="minorBidi"/>
              <w:noProof/>
            </w:rPr>
          </w:pPr>
          <w:hyperlink w:anchor="_Toc50040009" w:history="1">
            <w:r w:rsidRPr="00BD3EFC">
              <w:rPr>
                <w:rStyle w:val="Hyperlink"/>
                <w:noProof/>
              </w:rPr>
              <w:t>N-K-1 CRMAuthToken</w:t>
            </w:r>
            <w:r>
              <w:rPr>
                <w:noProof/>
                <w:webHidden/>
              </w:rPr>
              <w:tab/>
            </w:r>
            <w:r>
              <w:rPr>
                <w:noProof/>
                <w:webHidden/>
              </w:rPr>
              <w:fldChar w:fldCharType="begin"/>
            </w:r>
            <w:r>
              <w:rPr>
                <w:noProof/>
                <w:webHidden/>
              </w:rPr>
              <w:instrText xml:space="preserve"> PAGEREF _Toc50040009 \h </w:instrText>
            </w:r>
            <w:r>
              <w:rPr>
                <w:noProof/>
                <w:webHidden/>
              </w:rPr>
            </w:r>
            <w:r>
              <w:rPr>
                <w:noProof/>
                <w:webHidden/>
              </w:rPr>
              <w:fldChar w:fldCharType="separate"/>
            </w:r>
            <w:r>
              <w:rPr>
                <w:noProof/>
                <w:webHidden/>
              </w:rPr>
              <w:t>6</w:t>
            </w:r>
            <w:r>
              <w:rPr>
                <w:noProof/>
                <w:webHidden/>
              </w:rPr>
              <w:fldChar w:fldCharType="end"/>
            </w:r>
          </w:hyperlink>
        </w:p>
        <w:p w14:paraId="0DD0C3C8" w14:textId="5360C982" w:rsidR="007B6468" w:rsidRDefault="007B6468">
          <w:pPr>
            <w:pStyle w:val="TOC3"/>
            <w:tabs>
              <w:tab w:val="right" w:leader="dot" w:pos="9350"/>
            </w:tabs>
            <w:rPr>
              <w:rFonts w:cstheme="minorBidi"/>
              <w:noProof/>
            </w:rPr>
          </w:pPr>
          <w:hyperlink w:anchor="_Toc50040010" w:history="1">
            <w:r w:rsidRPr="00BD3EFC">
              <w:rPr>
                <w:rStyle w:val="Hyperlink"/>
                <w:noProof/>
              </w:rPr>
              <w:t>Paste AuthToken</w:t>
            </w:r>
            <w:r>
              <w:rPr>
                <w:noProof/>
                <w:webHidden/>
              </w:rPr>
              <w:tab/>
            </w:r>
            <w:r>
              <w:rPr>
                <w:noProof/>
                <w:webHidden/>
              </w:rPr>
              <w:fldChar w:fldCharType="begin"/>
            </w:r>
            <w:r>
              <w:rPr>
                <w:noProof/>
                <w:webHidden/>
              </w:rPr>
              <w:instrText xml:space="preserve"> PAGEREF _Toc50040010 \h </w:instrText>
            </w:r>
            <w:r>
              <w:rPr>
                <w:noProof/>
                <w:webHidden/>
              </w:rPr>
            </w:r>
            <w:r>
              <w:rPr>
                <w:noProof/>
                <w:webHidden/>
              </w:rPr>
              <w:fldChar w:fldCharType="separate"/>
            </w:r>
            <w:r>
              <w:rPr>
                <w:noProof/>
                <w:webHidden/>
              </w:rPr>
              <w:t>7</w:t>
            </w:r>
            <w:r>
              <w:rPr>
                <w:noProof/>
                <w:webHidden/>
              </w:rPr>
              <w:fldChar w:fldCharType="end"/>
            </w:r>
          </w:hyperlink>
        </w:p>
        <w:p w14:paraId="1CF397F7" w14:textId="289AA423" w:rsidR="007B6468" w:rsidRDefault="007B6468">
          <w:pPr>
            <w:pStyle w:val="TOC2"/>
            <w:tabs>
              <w:tab w:val="right" w:leader="dot" w:pos="9350"/>
            </w:tabs>
            <w:rPr>
              <w:rFonts w:cstheme="minorBidi"/>
              <w:noProof/>
            </w:rPr>
          </w:pPr>
          <w:hyperlink w:anchor="_Toc50040011" w:history="1">
            <w:r w:rsidRPr="00BD3EFC">
              <w:rPr>
                <w:rStyle w:val="Hyperlink"/>
                <w:noProof/>
              </w:rPr>
              <w:t>ZoHo Accounts</w:t>
            </w:r>
            <w:r>
              <w:rPr>
                <w:noProof/>
                <w:webHidden/>
              </w:rPr>
              <w:tab/>
            </w:r>
            <w:r>
              <w:rPr>
                <w:noProof/>
                <w:webHidden/>
              </w:rPr>
              <w:fldChar w:fldCharType="begin"/>
            </w:r>
            <w:r>
              <w:rPr>
                <w:noProof/>
                <w:webHidden/>
              </w:rPr>
              <w:instrText xml:space="preserve"> PAGEREF _Toc50040011 \h </w:instrText>
            </w:r>
            <w:r>
              <w:rPr>
                <w:noProof/>
                <w:webHidden/>
              </w:rPr>
            </w:r>
            <w:r>
              <w:rPr>
                <w:noProof/>
                <w:webHidden/>
              </w:rPr>
              <w:fldChar w:fldCharType="separate"/>
            </w:r>
            <w:r>
              <w:rPr>
                <w:noProof/>
                <w:webHidden/>
              </w:rPr>
              <w:t>7</w:t>
            </w:r>
            <w:r>
              <w:rPr>
                <w:noProof/>
                <w:webHidden/>
              </w:rPr>
              <w:fldChar w:fldCharType="end"/>
            </w:r>
          </w:hyperlink>
        </w:p>
        <w:p w14:paraId="48199D12" w14:textId="06EC2A79" w:rsidR="007B6468" w:rsidRDefault="007B6468">
          <w:pPr>
            <w:pStyle w:val="TOC3"/>
            <w:tabs>
              <w:tab w:val="right" w:leader="dot" w:pos="9350"/>
            </w:tabs>
            <w:rPr>
              <w:rFonts w:cstheme="minorBidi"/>
              <w:noProof/>
            </w:rPr>
          </w:pPr>
          <w:hyperlink w:anchor="_Toc50040012" w:history="1">
            <w:r w:rsidRPr="00BD3EFC">
              <w:rPr>
                <w:rStyle w:val="Hyperlink"/>
                <w:noProof/>
              </w:rPr>
              <w:t>Select Account</w:t>
            </w:r>
            <w:r>
              <w:rPr>
                <w:noProof/>
                <w:webHidden/>
              </w:rPr>
              <w:tab/>
            </w:r>
            <w:r>
              <w:rPr>
                <w:noProof/>
                <w:webHidden/>
              </w:rPr>
              <w:fldChar w:fldCharType="begin"/>
            </w:r>
            <w:r>
              <w:rPr>
                <w:noProof/>
                <w:webHidden/>
              </w:rPr>
              <w:instrText xml:space="preserve"> PAGEREF _Toc50040012 \h </w:instrText>
            </w:r>
            <w:r>
              <w:rPr>
                <w:noProof/>
                <w:webHidden/>
              </w:rPr>
            </w:r>
            <w:r>
              <w:rPr>
                <w:noProof/>
                <w:webHidden/>
              </w:rPr>
              <w:fldChar w:fldCharType="separate"/>
            </w:r>
            <w:r>
              <w:rPr>
                <w:noProof/>
                <w:webHidden/>
              </w:rPr>
              <w:t>8</w:t>
            </w:r>
            <w:r>
              <w:rPr>
                <w:noProof/>
                <w:webHidden/>
              </w:rPr>
              <w:fldChar w:fldCharType="end"/>
            </w:r>
          </w:hyperlink>
        </w:p>
        <w:p w14:paraId="19AB9A2D" w14:textId="2719291F" w:rsidR="007B6468" w:rsidRDefault="007B6468">
          <w:pPr>
            <w:pStyle w:val="TOC3"/>
            <w:tabs>
              <w:tab w:val="right" w:leader="dot" w:pos="9350"/>
            </w:tabs>
            <w:rPr>
              <w:rFonts w:cstheme="minorBidi"/>
              <w:noProof/>
            </w:rPr>
          </w:pPr>
          <w:hyperlink w:anchor="_Toc50040013" w:history="1">
            <w:r w:rsidRPr="00BD3EFC">
              <w:rPr>
                <w:rStyle w:val="Hyperlink"/>
                <w:noProof/>
              </w:rPr>
              <w:t>Repeat as Necessary</w:t>
            </w:r>
            <w:r>
              <w:rPr>
                <w:noProof/>
                <w:webHidden/>
              </w:rPr>
              <w:tab/>
            </w:r>
            <w:r>
              <w:rPr>
                <w:noProof/>
                <w:webHidden/>
              </w:rPr>
              <w:fldChar w:fldCharType="begin"/>
            </w:r>
            <w:r>
              <w:rPr>
                <w:noProof/>
                <w:webHidden/>
              </w:rPr>
              <w:instrText xml:space="preserve"> PAGEREF _Toc50040013 \h </w:instrText>
            </w:r>
            <w:r>
              <w:rPr>
                <w:noProof/>
                <w:webHidden/>
              </w:rPr>
            </w:r>
            <w:r>
              <w:rPr>
                <w:noProof/>
                <w:webHidden/>
              </w:rPr>
              <w:fldChar w:fldCharType="separate"/>
            </w:r>
            <w:r>
              <w:rPr>
                <w:noProof/>
                <w:webHidden/>
              </w:rPr>
              <w:t>8</w:t>
            </w:r>
            <w:r>
              <w:rPr>
                <w:noProof/>
                <w:webHidden/>
              </w:rPr>
              <w:fldChar w:fldCharType="end"/>
            </w:r>
          </w:hyperlink>
        </w:p>
        <w:p w14:paraId="674673A2" w14:textId="64801FCF" w:rsidR="007B6468" w:rsidRDefault="007B6468">
          <w:pPr>
            <w:pStyle w:val="TOC2"/>
            <w:tabs>
              <w:tab w:val="right" w:leader="dot" w:pos="9350"/>
            </w:tabs>
            <w:rPr>
              <w:rFonts w:cstheme="minorBidi"/>
              <w:noProof/>
            </w:rPr>
          </w:pPr>
          <w:hyperlink w:anchor="_Toc50040014" w:history="1">
            <w:r w:rsidRPr="00BD3EFC">
              <w:rPr>
                <w:rStyle w:val="Hyperlink"/>
                <w:noProof/>
              </w:rPr>
              <w:t>Return to Customer Maintenance</w:t>
            </w:r>
            <w:r>
              <w:rPr>
                <w:noProof/>
                <w:webHidden/>
              </w:rPr>
              <w:tab/>
            </w:r>
            <w:r>
              <w:rPr>
                <w:noProof/>
                <w:webHidden/>
              </w:rPr>
              <w:fldChar w:fldCharType="begin"/>
            </w:r>
            <w:r>
              <w:rPr>
                <w:noProof/>
                <w:webHidden/>
              </w:rPr>
              <w:instrText xml:space="preserve"> PAGEREF _Toc50040014 \h </w:instrText>
            </w:r>
            <w:r>
              <w:rPr>
                <w:noProof/>
                <w:webHidden/>
              </w:rPr>
            </w:r>
            <w:r>
              <w:rPr>
                <w:noProof/>
                <w:webHidden/>
              </w:rPr>
              <w:fldChar w:fldCharType="separate"/>
            </w:r>
            <w:r>
              <w:rPr>
                <w:noProof/>
                <w:webHidden/>
              </w:rPr>
              <w:t>9</w:t>
            </w:r>
            <w:r>
              <w:rPr>
                <w:noProof/>
                <w:webHidden/>
              </w:rPr>
              <w:fldChar w:fldCharType="end"/>
            </w:r>
          </w:hyperlink>
        </w:p>
        <w:p w14:paraId="14CEEC0A" w14:textId="1E965FAB" w:rsidR="007B6468" w:rsidRDefault="007B6468">
          <w:pPr>
            <w:pStyle w:val="TOC3"/>
            <w:tabs>
              <w:tab w:val="right" w:leader="dot" w:pos="9350"/>
            </w:tabs>
            <w:rPr>
              <w:rFonts w:cstheme="minorBidi"/>
              <w:noProof/>
            </w:rPr>
          </w:pPr>
          <w:hyperlink w:anchor="_Toc50040015" w:history="1">
            <w:r w:rsidRPr="00BD3EFC">
              <w:rPr>
                <w:rStyle w:val="Hyperlink"/>
                <w:noProof/>
              </w:rPr>
              <w:t>Open Customer File Maintenance Screen</w:t>
            </w:r>
            <w:r>
              <w:rPr>
                <w:noProof/>
                <w:webHidden/>
              </w:rPr>
              <w:tab/>
            </w:r>
            <w:r>
              <w:rPr>
                <w:noProof/>
                <w:webHidden/>
              </w:rPr>
              <w:fldChar w:fldCharType="begin"/>
            </w:r>
            <w:r>
              <w:rPr>
                <w:noProof/>
                <w:webHidden/>
              </w:rPr>
              <w:instrText xml:space="preserve"> PAGEREF _Toc50040015 \h </w:instrText>
            </w:r>
            <w:r>
              <w:rPr>
                <w:noProof/>
                <w:webHidden/>
              </w:rPr>
            </w:r>
            <w:r>
              <w:rPr>
                <w:noProof/>
                <w:webHidden/>
              </w:rPr>
              <w:fldChar w:fldCharType="separate"/>
            </w:r>
            <w:r>
              <w:rPr>
                <w:noProof/>
                <w:webHidden/>
              </w:rPr>
              <w:t>9</w:t>
            </w:r>
            <w:r>
              <w:rPr>
                <w:noProof/>
                <w:webHidden/>
              </w:rPr>
              <w:fldChar w:fldCharType="end"/>
            </w:r>
          </w:hyperlink>
        </w:p>
        <w:p w14:paraId="6141FB78" w14:textId="136CE80C" w:rsidR="007B6468" w:rsidRDefault="007B6468">
          <w:pPr>
            <w:pStyle w:val="TOC3"/>
            <w:tabs>
              <w:tab w:val="right" w:leader="dot" w:pos="9350"/>
            </w:tabs>
            <w:rPr>
              <w:rFonts w:cstheme="minorBidi"/>
              <w:noProof/>
            </w:rPr>
          </w:pPr>
          <w:hyperlink w:anchor="_Toc50040016" w:history="1">
            <w:r w:rsidRPr="00BD3EFC">
              <w:rPr>
                <w:rStyle w:val="Hyperlink"/>
                <w:noProof/>
              </w:rPr>
              <w:t>CRM Icon</w:t>
            </w:r>
            <w:r>
              <w:rPr>
                <w:noProof/>
                <w:webHidden/>
              </w:rPr>
              <w:tab/>
            </w:r>
            <w:r>
              <w:rPr>
                <w:noProof/>
                <w:webHidden/>
              </w:rPr>
              <w:fldChar w:fldCharType="begin"/>
            </w:r>
            <w:r>
              <w:rPr>
                <w:noProof/>
                <w:webHidden/>
              </w:rPr>
              <w:instrText xml:space="preserve"> PAGEREF _Toc50040016 \h </w:instrText>
            </w:r>
            <w:r>
              <w:rPr>
                <w:noProof/>
                <w:webHidden/>
              </w:rPr>
            </w:r>
            <w:r>
              <w:rPr>
                <w:noProof/>
                <w:webHidden/>
              </w:rPr>
              <w:fldChar w:fldCharType="separate"/>
            </w:r>
            <w:r>
              <w:rPr>
                <w:noProof/>
                <w:webHidden/>
              </w:rPr>
              <w:t>9</w:t>
            </w:r>
            <w:r>
              <w:rPr>
                <w:noProof/>
                <w:webHidden/>
              </w:rPr>
              <w:fldChar w:fldCharType="end"/>
            </w:r>
          </w:hyperlink>
        </w:p>
        <w:p w14:paraId="3B592181" w14:textId="583755D7" w:rsidR="007B6468" w:rsidRDefault="007B6468">
          <w:pPr>
            <w:pStyle w:val="TOC3"/>
            <w:tabs>
              <w:tab w:val="right" w:leader="dot" w:pos="9350"/>
            </w:tabs>
            <w:rPr>
              <w:rFonts w:cstheme="minorBidi"/>
              <w:noProof/>
            </w:rPr>
          </w:pPr>
          <w:hyperlink w:anchor="_Toc50040017" w:history="1">
            <w:r w:rsidRPr="00BD3EFC">
              <w:rPr>
                <w:rStyle w:val="Hyperlink"/>
                <w:noProof/>
              </w:rPr>
              <w:t>ZOHO CRM Customers</w:t>
            </w:r>
            <w:r>
              <w:rPr>
                <w:noProof/>
                <w:webHidden/>
              </w:rPr>
              <w:tab/>
            </w:r>
            <w:r>
              <w:rPr>
                <w:noProof/>
                <w:webHidden/>
              </w:rPr>
              <w:fldChar w:fldCharType="begin"/>
            </w:r>
            <w:r>
              <w:rPr>
                <w:noProof/>
                <w:webHidden/>
              </w:rPr>
              <w:instrText xml:space="preserve"> PAGEREF _Toc50040017 \h </w:instrText>
            </w:r>
            <w:r>
              <w:rPr>
                <w:noProof/>
                <w:webHidden/>
              </w:rPr>
            </w:r>
            <w:r>
              <w:rPr>
                <w:noProof/>
                <w:webHidden/>
              </w:rPr>
              <w:fldChar w:fldCharType="separate"/>
            </w:r>
            <w:r>
              <w:rPr>
                <w:noProof/>
                <w:webHidden/>
              </w:rPr>
              <w:t>9</w:t>
            </w:r>
            <w:r>
              <w:rPr>
                <w:noProof/>
                <w:webHidden/>
              </w:rPr>
              <w:fldChar w:fldCharType="end"/>
            </w:r>
          </w:hyperlink>
        </w:p>
        <w:p w14:paraId="656735D1" w14:textId="369BD94E" w:rsidR="007B6468" w:rsidRDefault="007B6468">
          <w:pPr>
            <w:pStyle w:val="TOC1"/>
            <w:tabs>
              <w:tab w:val="right" w:leader="dot" w:pos="9350"/>
            </w:tabs>
            <w:rPr>
              <w:rFonts w:cstheme="minorBidi"/>
              <w:noProof/>
            </w:rPr>
          </w:pPr>
          <w:hyperlink w:anchor="_Toc50040018" w:history="1">
            <w:r w:rsidRPr="00BD3EFC">
              <w:rPr>
                <w:rStyle w:val="Hyperlink"/>
                <w:b/>
                <w:bCs/>
                <w:noProof/>
              </w:rPr>
              <w:t>Set Up Advantzware CRM ZoHo Contacts</w:t>
            </w:r>
            <w:r>
              <w:rPr>
                <w:noProof/>
                <w:webHidden/>
              </w:rPr>
              <w:tab/>
            </w:r>
            <w:r>
              <w:rPr>
                <w:noProof/>
                <w:webHidden/>
              </w:rPr>
              <w:fldChar w:fldCharType="begin"/>
            </w:r>
            <w:r>
              <w:rPr>
                <w:noProof/>
                <w:webHidden/>
              </w:rPr>
              <w:instrText xml:space="preserve"> PAGEREF _Toc50040018 \h </w:instrText>
            </w:r>
            <w:r>
              <w:rPr>
                <w:noProof/>
                <w:webHidden/>
              </w:rPr>
            </w:r>
            <w:r>
              <w:rPr>
                <w:noProof/>
                <w:webHidden/>
              </w:rPr>
              <w:fldChar w:fldCharType="separate"/>
            </w:r>
            <w:r>
              <w:rPr>
                <w:noProof/>
                <w:webHidden/>
              </w:rPr>
              <w:t>11</w:t>
            </w:r>
            <w:r>
              <w:rPr>
                <w:noProof/>
                <w:webHidden/>
              </w:rPr>
              <w:fldChar w:fldCharType="end"/>
            </w:r>
          </w:hyperlink>
        </w:p>
        <w:p w14:paraId="4388789B" w14:textId="6F25C658" w:rsidR="007B6468" w:rsidRDefault="007B6468">
          <w:pPr>
            <w:pStyle w:val="TOC2"/>
            <w:tabs>
              <w:tab w:val="right" w:leader="dot" w:pos="9350"/>
            </w:tabs>
            <w:rPr>
              <w:rFonts w:cstheme="minorBidi"/>
              <w:noProof/>
            </w:rPr>
          </w:pPr>
          <w:hyperlink w:anchor="_Toc50040019" w:history="1">
            <w:r w:rsidRPr="00BD3EFC">
              <w:rPr>
                <w:rStyle w:val="Hyperlink"/>
                <w:noProof/>
              </w:rPr>
              <w:t>Locate Customer in ZoHo</w:t>
            </w:r>
            <w:r>
              <w:rPr>
                <w:noProof/>
                <w:webHidden/>
              </w:rPr>
              <w:tab/>
            </w:r>
            <w:r>
              <w:rPr>
                <w:noProof/>
                <w:webHidden/>
              </w:rPr>
              <w:fldChar w:fldCharType="begin"/>
            </w:r>
            <w:r>
              <w:rPr>
                <w:noProof/>
                <w:webHidden/>
              </w:rPr>
              <w:instrText xml:space="preserve"> PAGEREF _Toc50040019 \h </w:instrText>
            </w:r>
            <w:r>
              <w:rPr>
                <w:noProof/>
                <w:webHidden/>
              </w:rPr>
            </w:r>
            <w:r>
              <w:rPr>
                <w:noProof/>
                <w:webHidden/>
              </w:rPr>
              <w:fldChar w:fldCharType="separate"/>
            </w:r>
            <w:r>
              <w:rPr>
                <w:noProof/>
                <w:webHidden/>
              </w:rPr>
              <w:t>11</w:t>
            </w:r>
            <w:r>
              <w:rPr>
                <w:noProof/>
                <w:webHidden/>
              </w:rPr>
              <w:fldChar w:fldCharType="end"/>
            </w:r>
          </w:hyperlink>
        </w:p>
        <w:p w14:paraId="65879871" w14:textId="3573F36D" w:rsidR="007B6468" w:rsidRDefault="007B6468">
          <w:pPr>
            <w:pStyle w:val="TOC2"/>
            <w:tabs>
              <w:tab w:val="right" w:leader="dot" w:pos="9350"/>
            </w:tabs>
            <w:rPr>
              <w:rFonts w:cstheme="minorBidi"/>
              <w:noProof/>
            </w:rPr>
          </w:pPr>
          <w:hyperlink w:anchor="_Toc50040020" w:history="1">
            <w:r w:rsidRPr="00BD3EFC">
              <w:rPr>
                <w:rStyle w:val="Hyperlink"/>
                <w:noProof/>
              </w:rPr>
              <w:t>Advantzware System – Customer Maintenance</w:t>
            </w:r>
            <w:r>
              <w:rPr>
                <w:noProof/>
                <w:webHidden/>
              </w:rPr>
              <w:tab/>
            </w:r>
            <w:r>
              <w:rPr>
                <w:noProof/>
                <w:webHidden/>
              </w:rPr>
              <w:fldChar w:fldCharType="begin"/>
            </w:r>
            <w:r>
              <w:rPr>
                <w:noProof/>
                <w:webHidden/>
              </w:rPr>
              <w:instrText xml:space="preserve"> PAGEREF _Toc50040020 \h </w:instrText>
            </w:r>
            <w:r>
              <w:rPr>
                <w:noProof/>
                <w:webHidden/>
              </w:rPr>
            </w:r>
            <w:r>
              <w:rPr>
                <w:noProof/>
                <w:webHidden/>
              </w:rPr>
              <w:fldChar w:fldCharType="separate"/>
            </w:r>
            <w:r>
              <w:rPr>
                <w:noProof/>
                <w:webHidden/>
              </w:rPr>
              <w:t>11</w:t>
            </w:r>
            <w:r>
              <w:rPr>
                <w:noProof/>
                <w:webHidden/>
              </w:rPr>
              <w:fldChar w:fldCharType="end"/>
            </w:r>
          </w:hyperlink>
        </w:p>
        <w:p w14:paraId="1DF0017E" w14:textId="28172463" w:rsidR="007B6468" w:rsidRDefault="007B6468">
          <w:pPr>
            <w:pStyle w:val="TOC3"/>
            <w:tabs>
              <w:tab w:val="right" w:leader="dot" w:pos="9350"/>
            </w:tabs>
            <w:rPr>
              <w:rFonts w:cstheme="minorBidi"/>
              <w:noProof/>
            </w:rPr>
          </w:pPr>
          <w:hyperlink w:anchor="_Toc50040021" w:history="1">
            <w:r w:rsidRPr="00BD3EFC">
              <w:rPr>
                <w:rStyle w:val="Hyperlink"/>
                <w:noProof/>
              </w:rPr>
              <w:t>Open Customer File Maintenance Screen</w:t>
            </w:r>
            <w:r>
              <w:rPr>
                <w:noProof/>
                <w:webHidden/>
              </w:rPr>
              <w:tab/>
            </w:r>
            <w:r>
              <w:rPr>
                <w:noProof/>
                <w:webHidden/>
              </w:rPr>
              <w:fldChar w:fldCharType="begin"/>
            </w:r>
            <w:r>
              <w:rPr>
                <w:noProof/>
                <w:webHidden/>
              </w:rPr>
              <w:instrText xml:space="preserve"> PAGEREF _Toc50040021 \h </w:instrText>
            </w:r>
            <w:r>
              <w:rPr>
                <w:noProof/>
                <w:webHidden/>
              </w:rPr>
            </w:r>
            <w:r>
              <w:rPr>
                <w:noProof/>
                <w:webHidden/>
              </w:rPr>
              <w:fldChar w:fldCharType="separate"/>
            </w:r>
            <w:r>
              <w:rPr>
                <w:noProof/>
                <w:webHidden/>
              </w:rPr>
              <w:t>11</w:t>
            </w:r>
            <w:r>
              <w:rPr>
                <w:noProof/>
                <w:webHidden/>
              </w:rPr>
              <w:fldChar w:fldCharType="end"/>
            </w:r>
          </w:hyperlink>
        </w:p>
        <w:p w14:paraId="1B75FB78" w14:textId="7BD3E8ED" w:rsidR="007B6468" w:rsidRDefault="007B6468">
          <w:pPr>
            <w:pStyle w:val="TOC3"/>
            <w:tabs>
              <w:tab w:val="right" w:leader="dot" w:pos="9350"/>
            </w:tabs>
            <w:rPr>
              <w:rFonts w:cstheme="minorBidi"/>
              <w:noProof/>
            </w:rPr>
          </w:pPr>
          <w:hyperlink w:anchor="_Toc50040022" w:history="1">
            <w:r w:rsidRPr="00BD3EFC">
              <w:rPr>
                <w:rStyle w:val="Hyperlink"/>
                <w:noProof/>
              </w:rPr>
              <w:t>Phone Info Icon</w:t>
            </w:r>
            <w:r>
              <w:rPr>
                <w:noProof/>
                <w:webHidden/>
              </w:rPr>
              <w:tab/>
            </w:r>
            <w:r>
              <w:rPr>
                <w:noProof/>
                <w:webHidden/>
              </w:rPr>
              <w:fldChar w:fldCharType="begin"/>
            </w:r>
            <w:r>
              <w:rPr>
                <w:noProof/>
                <w:webHidden/>
              </w:rPr>
              <w:instrText xml:space="preserve"> PAGEREF _Toc50040022 \h </w:instrText>
            </w:r>
            <w:r>
              <w:rPr>
                <w:noProof/>
                <w:webHidden/>
              </w:rPr>
            </w:r>
            <w:r>
              <w:rPr>
                <w:noProof/>
                <w:webHidden/>
              </w:rPr>
              <w:fldChar w:fldCharType="separate"/>
            </w:r>
            <w:r>
              <w:rPr>
                <w:noProof/>
                <w:webHidden/>
              </w:rPr>
              <w:t>12</w:t>
            </w:r>
            <w:r>
              <w:rPr>
                <w:noProof/>
                <w:webHidden/>
              </w:rPr>
              <w:fldChar w:fldCharType="end"/>
            </w:r>
          </w:hyperlink>
        </w:p>
        <w:p w14:paraId="183CE304" w14:textId="73F38C8A" w:rsidR="007B6468" w:rsidRDefault="007B6468">
          <w:pPr>
            <w:pStyle w:val="TOC3"/>
            <w:tabs>
              <w:tab w:val="right" w:leader="dot" w:pos="9350"/>
            </w:tabs>
            <w:rPr>
              <w:rFonts w:cstheme="minorBidi"/>
              <w:noProof/>
            </w:rPr>
          </w:pPr>
          <w:hyperlink w:anchor="_Toc50040023" w:history="1">
            <w:r w:rsidRPr="00BD3EFC">
              <w:rPr>
                <w:rStyle w:val="Hyperlink"/>
                <w:noProof/>
              </w:rPr>
              <w:t>CRM Icon</w:t>
            </w:r>
            <w:r>
              <w:rPr>
                <w:noProof/>
                <w:webHidden/>
              </w:rPr>
              <w:tab/>
            </w:r>
            <w:r>
              <w:rPr>
                <w:noProof/>
                <w:webHidden/>
              </w:rPr>
              <w:fldChar w:fldCharType="begin"/>
            </w:r>
            <w:r>
              <w:rPr>
                <w:noProof/>
                <w:webHidden/>
              </w:rPr>
              <w:instrText xml:space="preserve"> PAGEREF _Toc50040023 \h </w:instrText>
            </w:r>
            <w:r>
              <w:rPr>
                <w:noProof/>
                <w:webHidden/>
              </w:rPr>
            </w:r>
            <w:r>
              <w:rPr>
                <w:noProof/>
                <w:webHidden/>
              </w:rPr>
              <w:fldChar w:fldCharType="separate"/>
            </w:r>
            <w:r>
              <w:rPr>
                <w:noProof/>
                <w:webHidden/>
              </w:rPr>
              <w:t>12</w:t>
            </w:r>
            <w:r>
              <w:rPr>
                <w:noProof/>
                <w:webHidden/>
              </w:rPr>
              <w:fldChar w:fldCharType="end"/>
            </w:r>
          </w:hyperlink>
        </w:p>
        <w:p w14:paraId="72DDE1AC" w14:textId="42C776AD" w:rsidR="007B6468" w:rsidRDefault="007B6468">
          <w:pPr>
            <w:pStyle w:val="TOC3"/>
            <w:tabs>
              <w:tab w:val="right" w:leader="dot" w:pos="9350"/>
            </w:tabs>
            <w:rPr>
              <w:rFonts w:cstheme="minorBidi"/>
              <w:noProof/>
            </w:rPr>
          </w:pPr>
          <w:hyperlink w:anchor="_Toc50040024" w:history="1">
            <w:r w:rsidRPr="00BD3EFC">
              <w:rPr>
                <w:rStyle w:val="Hyperlink"/>
                <w:noProof/>
              </w:rPr>
              <w:t>ZOHO CRM Customer Contacts</w:t>
            </w:r>
            <w:r>
              <w:rPr>
                <w:noProof/>
                <w:webHidden/>
              </w:rPr>
              <w:tab/>
            </w:r>
            <w:r>
              <w:rPr>
                <w:noProof/>
                <w:webHidden/>
              </w:rPr>
              <w:fldChar w:fldCharType="begin"/>
            </w:r>
            <w:r>
              <w:rPr>
                <w:noProof/>
                <w:webHidden/>
              </w:rPr>
              <w:instrText xml:space="preserve"> PAGEREF _Toc50040024 \h </w:instrText>
            </w:r>
            <w:r>
              <w:rPr>
                <w:noProof/>
                <w:webHidden/>
              </w:rPr>
            </w:r>
            <w:r>
              <w:rPr>
                <w:noProof/>
                <w:webHidden/>
              </w:rPr>
              <w:fldChar w:fldCharType="separate"/>
            </w:r>
            <w:r>
              <w:rPr>
                <w:noProof/>
                <w:webHidden/>
              </w:rPr>
              <w:t>13</w:t>
            </w:r>
            <w:r>
              <w:rPr>
                <w:noProof/>
                <w:webHidden/>
              </w:rPr>
              <w:fldChar w:fldCharType="end"/>
            </w:r>
          </w:hyperlink>
        </w:p>
        <w:p w14:paraId="45277FCA" w14:textId="7485E3AB" w:rsidR="007B6468" w:rsidRDefault="007B6468">
          <w:pPr>
            <w:pStyle w:val="TOC1"/>
            <w:tabs>
              <w:tab w:val="right" w:leader="dot" w:pos="9350"/>
            </w:tabs>
            <w:rPr>
              <w:rFonts w:cstheme="minorBidi"/>
              <w:noProof/>
            </w:rPr>
          </w:pPr>
          <w:hyperlink w:anchor="_Toc50040025" w:history="1">
            <w:r w:rsidRPr="00BD3EFC">
              <w:rPr>
                <w:rStyle w:val="Hyperlink"/>
                <w:b/>
                <w:bCs/>
                <w:noProof/>
              </w:rPr>
              <w:t>Advantzware Open Analytics (AOA)</w:t>
            </w:r>
            <w:r>
              <w:rPr>
                <w:noProof/>
                <w:webHidden/>
              </w:rPr>
              <w:tab/>
            </w:r>
            <w:r>
              <w:rPr>
                <w:noProof/>
                <w:webHidden/>
              </w:rPr>
              <w:fldChar w:fldCharType="begin"/>
            </w:r>
            <w:r>
              <w:rPr>
                <w:noProof/>
                <w:webHidden/>
              </w:rPr>
              <w:instrText xml:space="preserve"> PAGEREF _Toc50040025 \h </w:instrText>
            </w:r>
            <w:r>
              <w:rPr>
                <w:noProof/>
                <w:webHidden/>
              </w:rPr>
            </w:r>
            <w:r>
              <w:rPr>
                <w:noProof/>
                <w:webHidden/>
              </w:rPr>
              <w:fldChar w:fldCharType="separate"/>
            </w:r>
            <w:r>
              <w:rPr>
                <w:noProof/>
                <w:webHidden/>
              </w:rPr>
              <w:t>15</w:t>
            </w:r>
            <w:r>
              <w:rPr>
                <w:noProof/>
                <w:webHidden/>
              </w:rPr>
              <w:fldChar w:fldCharType="end"/>
            </w:r>
          </w:hyperlink>
        </w:p>
        <w:p w14:paraId="175E4F69" w14:textId="63058606" w:rsidR="007B6468" w:rsidRDefault="007B6468">
          <w:pPr>
            <w:pStyle w:val="TOC2"/>
            <w:tabs>
              <w:tab w:val="right" w:leader="dot" w:pos="9350"/>
            </w:tabs>
            <w:rPr>
              <w:rFonts w:cstheme="minorBidi"/>
              <w:noProof/>
            </w:rPr>
          </w:pPr>
          <w:hyperlink w:anchor="_Toc50040026" w:history="1">
            <w:r w:rsidRPr="00BD3EFC">
              <w:rPr>
                <w:rStyle w:val="Hyperlink"/>
                <w:noProof/>
              </w:rPr>
              <w:t>Auto Upload CRM Accounts (Customers)</w:t>
            </w:r>
            <w:r>
              <w:rPr>
                <w:noProof/>
                <w:webHidden/>
              </w:rPr>
              <w:tab/>
            </w:r>
            <w:r>
              <w:rPr>
                <w:noProof/>
                <w:webHidden/>
              </w:rPr>
              <w:fldChar w:fldCharType="begin"/>
            </w:r>
            <w:r>
              <w:rPr>
                <w:noProof/>
                <w:webHidden/>
              </w:rPr>
              <w:instrText xml:space="preserve"> PAGEREF _Toc50040026 \h </w:instrText>
            </w:r>
            <w:r>
              <w:rPr>
                <w:noProof/>
                <w:webHidden/>
              </w:rPr>
            </w:r>
            <w:r>
              <w:rPr>
                <w:noProof/>
                <w:webHidden/>
              </w:rPr>
              <w:fldChar w:fldCharType="separate"/>
            </w:r>
            <w:r>
              <w:rPr>
                <w:noProof/>
                <w:webHidden/>
              </w:rPr>
              <w:t>15</w:t>
            </w:r>
            <w:r>
              <w:rPr>
                <w:noProof/>
                <w:webHidden/>
              </w:rPr>
              <w:fldChar w:fldCharType="end"/>
            </w:r>
          </w:hyperlink>
        </w:p>
        <w:p w14:paraId="18193F9F" w14:textId="48B651A2" w:rsidR="007B6468" w:rsidRDefault="007B6468">
          <w:pPr>
            <w:pStyle w:val="TOC3"/>
            <w:tabs>
              <w:tab w:val="right" w:leader="dot" w:pos="9350"/>
            </w:tabs>
            <w:rPr>
              <w:rFonts w:cstheme="minorBidi"/>
              <w:noProof/>
            </w:rPr>
          </w:pPr>
          <w:hyperlink w:anchor="_Toc50040027" w:history="1">
            <w:r w:rsidRPr="00BD3EFC">
              <w:rPr>
                <w:rStyle w:val="Hyperlink"/>
                <w:noProof/>
              </w:rPr>
              <w:t>Open Advantzware</w:t>
            </w:r>
            <w:r>
              <w:rPr>
                <w:noProof/>
                <w:webHidden/>
              </w:rPr>
              <w:tab/>
            </w:r>
            <w:r>
              <w:rPr>
                <w:noProof/>
                <w:webHidden/>
              </w:rPr>
              <w:fldChar w:fldCharType="begin"/>
            </w:r>
            <w:r>
              <w:rPr>
                <w:noProof/>
                <w:webHidden/>
              </w:rPr>
              <w:instrText xml:space="preserve"> PAGEREF _Toc50040027 \h </w:instrText>
            </w:r>
            <w:r>
              <w:rPr>
                <w:noProof/>
                <w:webHidden/>
              </w:rPr>
            </w:r>
            <w:r>
              <w:rPr>
                <w:noProof/>
                <w:webHidden/>
              </w:rPr>
              <w:fldChar w:fldCharType="separate"/>
            </w:r>
            <w:r>
              <w:rPr>
                <w:noProof/>
                <w:webHidden/>
              </w:rPr>
              <w:t>15</w:t>
            </w:r>
            <w:r>
              <w:rPr>
                <w:noProof/>
                <w:webHidden/>
              </w:rPr>
              <w:fldChar w:fldCharType="end"/>
            </w:r>
          </w:hyperlink>
        </w:p>
        <w:p w14:paraId="1BAA6D63" w14:textId="19623BF8" w:rsidR="007B6468" w:rsidRDefault="007B6468">
          <w:pPr>
            <w:pStyle w:val="TOC3"/>
            <w:tabs>
              <w:tab w:val="right" w:leader="dot" w:pos="9350"/>
            </w:tabs>
            <w:rPr>
              <w:rFonts w:cstheme="minorBidi"/>
              <w:noProof/>
            </w:rPr>
          </w:pPr>
          <w:hyperlink w:anchor="_Toc50040028" w:history="1">
            <w:r w:rsidRPr="00BD3EFC">
              <w:rPr>
                <w:rStyle w:val="Hyperlink"/>
                <w:noProof/>
              </w:rPr>
              <w:t>Launch AOA</w:t>
            </w:r>
            <w:r>
              <w:rPr>
                <w:noProof/>
                <w:webHidden/>
              </w:rPr>
              <w:tab/>
            </w:r>
            <w:r>
              <w:rPr>
                <w:noProof/>
                <w:webHidden/>
              </w:rPr>
              <w:fldChar w:fldCharType="begin"/>
            </w:r>
            <w:r>
              <w:rPr>
                <w:noProof/>
                <w:webHidden/>
              </w:rPr>
              <w:instrText xml:space="preserve"> PAGEREF _Toc50040028 \h </w:instrText>
            </w:r>
            <w:r>
              <w:rPr>
                <w:noProof/>
                <w:webHidden/>
              </w:rPr>
            </w:r>
            <w:r>
              <w:rPr>
                <w:noProof/>
                <w:webHidden/>
              </w:rPr>
              <w:fldChar w:fldCharType="separate"/>
            </w:r>
            <w:r>
              <w:rPr>
                <w:noProof/>
                <w:webHidden/>
              </w:rPr>
              <w:t>15</w:t>
            </w:r>
            <w:r>
              <w:rPr>
                <w:noProof/>
                <w:webHidden/>
              </w:rPr>
              <w:fldChar w:fldCharType="end"/>
            </w:r>
          </w:hyperlink>
        </w:p>
        <w:p w14:paraId="74333266" w14:textId="5C6CA6D2" w:rsidR="007B6468" w:rsidRDefault="007B6468">
          <w:pPr>
            <w:pStyle w:val="TOC3"/>
            <w:tabs>
              <w:tab w:val="right" w:leader="dot" w:pos="9350"/>
            </w:tabs>
            <w:rPr>
              <w:rFonts w:cstheme="minorBidi"/>
              <w:noProof/>
            </w:rPr>
          </w:pPr>
          <w:hyperlink w:anchor="_Toc50040029" w:history="1">
            <w:r w:rsidRPr="00BD3EFC">
              <w:rPr>
                <w:rStyle w:val="Hyperlink"/>
                <w:noProof/>
              </w:rPr>
              <w:t>Report Parameters</w:t>
            </w:r>
            <w:r>
              <w:rPr>
                <w:noProof/>
                <w:webHidden/>
              </w:rPr>
              <w:tab/>
            </w:r>
            <w:r>
              <w:rPr>
                <w:noProof/>
                <w:webHidden/>
              </w:rPr>
              <w:fldChar w:fldCharType="begin"/>
            </w:r>
            <w:r>
              <w:rPr>
                <w:noProof/>
                <w:webHidden/>
              </w:rPr>
              <w:instrText xml:space="preserve"> PAGEREF _Toc50040029 \h </w:instrText>
            </w:r>
            <w:r>
              <w:rPr>
                <w:noProof/>
                <w:webHidden/>
              </w:rPr>
            </w:r>
            <w:r>
              <w:rPr>
                <w:noProof/>
                <w:webHidden/>
              </w:rPr>
              <w:fldChar w:fldCharType="separate"/>
            </w:r>
            <w:r>
              <w:rPr>
                <w:noProof/>
                <w:webHidden/>
              </w:rPr>
              <w:t>16</w:t>
            </w:r>
            <w:r>
              <w:rPr>
                <w:noProof/>
                <w:webHidden/>
              </w:rPr>
              <w:fldChar w:fldCharType="end"/>
            </w:r>
          </w:hyperlink>
        </w:p>
        <w:p w14:paraId="6B215F2D" w14:textId="32B4E6D2" w:rsidR="007B6468" w:rsidRDefault="007B6468">
          <w:pPr>
            <w:pStyle w:val="TOC2"/>
            <w:tabs>
              <w:tab w:val="right" w:leader="dot" w:pos="9350"/>
            </w:tabs>
            <w:rPr>
              <w:rFonts w:cstheme="minorBidi"/>
              <w:noProof/>
            </w:rPr>
          </w:pPr>
          <w:hyperlink w:anchor="_Toc50040030" w:history="1">
            <w:r w:rsidRPr="00BD3EFC">
              <w:rPr>
                <w:rStyle w:val="Hyperlink"/>
                <w:noProof/>
              </w:rPr>
              <w:t>Auto Upload CRM Contacts (Customer Contacts)</w:t>
            </w:r>
            <w:r>
              <w:rPr>
                <w:noProof/>
                <w:webHidden/>
              </w:rPr>
              <w:tab/>
            </w:r>
            <w:r>
              <w:rPr>
                <w:noProof/>
                <w:webHidden/>
              </w:rPr>
              <w:fldChar w:fldCharType="begin"/>
            </w:r>
            <w:r>
              <w:rPr>
                <w:noProof/>
                <w:webHidden/>
              </w:rPr>
              <w:instrText xml:space="preserve"> PAGEREF _Toc50040030 \h </w:instrText>
            </w:r>
            <w:r>
              <w:rPr>
                <w:noProof/>
                <w:webHidden/>
              </w:rPr>
            </w:r>
            <w:r>
              <w:rPr>
                <w:noProof/>
                <w:webHidden/>
              </w:rPr>
              <w:fldChar w:fldCharType="separate"/>
            </w:r>
            <w:r>
              <w:rPr>
                <w:noProof/>
                <w:webHidden/>
              </w:rPr>
              <w:t>17</w:t>
            </w:r>
            <w:r>
              <w:rPr>
                <w:noProof/>
                <w:webHidden/>
              </w:rPr>
              <w:fldChar w:fldCharType="end"/>
            </w:r>
          </w:hyperlink>
        </w:p>
        <w:p w14:paraId="7A4D1F61" w14:textId="065F0177" w:rsidR="007B6468" w:rsidRDefault="007B6468">
          <w:pPr>
            <w:pStyle w:val="TOC3"/>
            <w:tabs>
              <w:tab w:val="right" w:leader="dot" w:pos="9350"/>
            </w:tabs>
            <w:rPr>
              <w:rFonts w:cstheme="minorBidi"/>
              <w:noProof/>
            </w:rPr>
          </w:pPr>
          <w:hyperlink w:anchor="_Toc50040031" w:history="1">
            <w:r w:rsidRPr="00BD3EFC">
              <w:rPr>
                <w:rStyle w:val="Hyperlink"/>
                <w:noProof/>
              </w:rPr>
              <w:t>Open Advantzware</w:t>
            </w:r>
            <w:r>
              <w:rPr>
                <w:noProof/>
                <w:webHidden/>
              </w:rPr>
              <w:tab/>
            </w:r>
            <w:r>
              <w:rPr>
                <w:noProof/>
                <w:webHidden/>
              </w:rPr>
              <w:fldChar w:fldCharType="begin"/>
            </w:r>
            <w:r>
              <w:rPr>
                <w:noProof/>
                <w:webHidden/>
              </w:rPr>
              <w:instrText xml:space="preserve"> PAGEREF _Toc50040031 \h </w:instrText>
            </w:r>
            <w:r>
              <w:rPr>
                <w:noProof/>
                <w:webHidden/>
              </w:rPr>
            </w:r>
            <w:r>
              <w:rPr>
                <w:noProof/>
                <w:webHidden/>
              </w:rPr>
              <w:fldChar w:fldCharType="separate"/>
            </w:r>
            <w:r>
              <w:rPr>
                <w:noProof/>
                <w:webHidden/>
              </w:rPr>
              <w:t>17</w:t>
            </w:r>
            <w:r>
              <w:rPr>
                <w:noProof/>
                <w:webHidden/>
              </w:rPr>
              <w:fldChar w:fldCharType="end"/>
            </w:r>
          </w:hyperlink>
        </w:p>
        <w:p w14:paraId="7BB9CAF0" w14:textId="61B2B7B1" w:rsidR="007B6468" w:rsidRDefault="007B6468">
          <w:pPr>
            <w:pStyle w:val="TOC3"/>
            <w:tabs>
              <w:tab w:val="right" w:leader="dot" w:pos="9350"/>
            </w:tabs>
            <w:rPr>
              <w:rFonts w:cstheme="minorBidi"/>
              <w:noProof/>
            </w:rPr>
          </w:pPr>
          <w:hyperlink w:anchor="_Toc50040032" w:history="1">
            <w:r w:rsidRPr="00BD3EFC">
              <w:rPr>
                <w:rStyle w:val="Hyperlink"/>
                <w:noProof/>
              </w:rPr>
              <w:t>Launch AOA</w:t>
            </w:r>
            <w:r>
              <w:rPr>
                <w:noProof/>
                <w:webHidden/>
              </w:rPr>
              <w:tab/>
            </w:r>
            <w:r>
              <w:rPr>
                <w:noProof/>
                <w:webHidden/>
              </w:rPr>
              <w:fldChar w:fldCharType="begin"/>
            </w:r>
            <w:r>
              <w:rPr>
                <w:noProof/>
                <w:webHidden/>
              </w:rPr>
              <w:instrText xml:space="preserve"> PAGEREF _Toc50040032 \h </w:instrText>
            </w:r>
            <w:r>
              <w:rPr>
                <w:noProof/>
                <w:webHidden/>
              </w:rPr>
            </w:r>
            <w:r>
              <w:rPr>
                <w:noProof/>
                <w:webHidden/>
              </w:rPr>
              <w:fldChar w:fldCharType="separate"/>
            </w:r>
            <w:r>
              <w:rPr>
                <w:noProof/>
                <w:webHidden/>
              </w:rPr>
              <w:t>17</w:t>
            </w:r>
            <w:r>
              <w:rPr>
                <w:noProof/>
                <w:webHidden/>
              </w:rPr>
              <w:fldChar w:fldCharType="end"/>
            </w:r>
          </w:hyperlink>
        </w:p>
        <w:p w14:paraId="21AB5F63" w14:textId="007720F8" w:rsidR="007B6468" w:rsidRDefault="007B6468">
          <w:pPr>
            <w:pStyle w:val="TOC3"/>
            <w:tabs>
              <w:tab w:val="right" w:leader="dot" w:pos="9350"/>
            </w:tabs>
            <w:rPr>
              <w:rFonts w:cstheme="minorBidi"/>
              <w:noProof/>
            </w:rPr>
          </w:pPr>
          <w:hyperlink w:anchor="_Toc50040033" w:history="1">
            <w:r w:rsidRPr="00BD3EFC">
              <w:rPr>
                <w:rStyle w:val="Hyperlink"/>
                <w:noProof/>
              </w:rPr>
              <w:t>Report Parameters</w:t>
            </w:r>
            <w:r>
              <w:rPr>
                <w:noProof/>
                <w:webHidden/>
              </w:rPr>
              <w:tab/>
            </w:r>
            <w:r>
              <w:rPr>
                <w:noProof/>
                <w:webHidden/>
              </w:rPr>
              <w:fldChar w:fldCharType="begin"/>
            </w:r>
            <w:r>
              <w:rPr>
                <w:noProof/>
                <w:webHidden/>
              </w:rPr>
              <w:instrText xml:space="preserve"> PAGEREF _Toc50040033 \h </w:instrText>
            </w:r>
            <w:r>
              <w:rPr>
                <w:noProof/>
                <w:webHidden/>
              </w:rPr>
            </w:r>
            <w:r>
              <w:rPr>
                <w:noProof/>
                <w:webHidden/>
              </w:rPr>
              <w:fldChar w:fldCharType="separate"/>
            </w:r>
            <w:r>
              <w:rPr>
                <w:noProof/>
                <w:webHidden/>
              </w:rPr>
              <w:t>18</w:t>
            </w:r>
            <w:r>
              <w:rPr>
                <w:noProof/>
                <w:webHidden/>
              </w:rPr>
              <w:fldChar w:fldCharType="end"/>
            </w:r>
          </w:hyperlink>
        </w:p>
        <w:p w14:paraId="1B25FDAC" w14:textId="209420A0" w:rsidR="0016557A" w:rsidRDefault="0016557A">
          <w:r>
            <w:rPr>
              <w:b/>
              <w:bCs/>
              <w:noProof/>
            </w:rPr>
            <w:fldChar w:fldCharType="end"/>
          </w:r>
        </w:p>
      </w:sdtContent>
    </w:sdt>
    <w:p w14:paraId="31815244" w14:textId="487875D7" w:rsidR="00077850" w:rsidRDefault="007D2CDA" w:rsidP="00077850">
      <w:pPr>
        <w:pStyle w:val="Heading1"/>
        <w:rPr>
          <w:b/>
          <w:bCs/>
        </w:rPr>
      </w:pPr>
      <w:bookmarkStart w:id="2" w:name="_Toc50040003"/>
      <w:r>
        <w:rPr>
          <w:b/>
          <w:bCs/>
        </w:rPr>
        <w:lastRenderedPageBreak/>
        <w:t>Set Up Advantzware CRM ZoHo Account</w:t>
      </w:r>
      <w:bookmarkEnd w:id="2"/>
    </w:p>
    <w:p w14:paraId="4EC6BD24" w14:textId="105DF769" w:rsidR="00B15177" w:rsidRDefault="007D2CDA" w:rsidP="00602145">
      <w:pPr>
        <w:pStyle w:val="Heading2"/>
      </w:pPr>
      <w:bookmarkStart w:id="3" w:name="_Toc50040004"/>
      <w:r>
        <w:t>Log In</w:t>
      </w:r>
      <w:r w:rsidR="0059517B">
        <w:t xml:space="preserve"> to ZoHo</w:t>
      </w:r>
      <w:bookmarkEnd w:id="3"/>
    </w:p>
    <w:p w14:paraId="073C566C" w14:textId="6F1DBA5C" w:rsidR="007D2CDA" w:rsidRDefault="007D2CDA" w:rsidP="007D2CDA">
      <w:r>
        <w:t xml:space="preserve">Log in to crm.zoho.com. Navigate to </w:t>
      </w:r>
      <w:r w:rsidR="0017336E">
        <w:t xml:space="preserve">your </w:t>
      </w:r>
      <w:r>
        <w:rPr>
          <w:i/>
          <w:iCs/>
        </w:rPr>
        <w:t>‘Account’</w:t>
      </w:r>
      <w:r>
        <w:t xml:space="preserve"> </w:t>
      </w:r>
      <w:r w:rsidR="0017336E">
        <w:t xml:space="preserve">page </w:t>
      </w:r>
      <w:r>
        <w:t xml:space="preserve">by clicking on the </w:t>
      </w:r>
      <w:r>
        <w:rPr>
          <w:b/>
          <w:bCs/>
          <w:i/>
          <w:iCs/>
          <w:u w:val="single"/>
        </w:rPr>
        <w:t>“Tool Icon”</w:t>
      </w:r>
      <w:r>
        <w:t xml:space="preserve"> at the far right of the screen, then clicking on </w:t>
      </w:r>
      <w:r>
        <w:rPr>
          <w:b/>
          <w:bCs/>
          <w:i/>
          <w:iCs/>
          <w:u w:val="single"/>
        </w:rPr>
        <w:t>“My Account”</w:t>
      </w:r>
      <w:r>
        <w:t xml:space="preserve"> in the drop-down menu.</w:t>
      </w:r>
    </w:p>
    <w:p w14:paraId="5CE6913E" w14:textId="46D8F314" w:rsidR="007D2CDA" w:rsidRPr="007D2CDA" w:rsidRDefault="007D2CDA" w:rsidP="007D2CDA">
      <w:r>
        <w:rPr>
          <w:noProof/>
        </w:rPr>
        <w:drawing>
          <wp:inline distT="0" distB="0" distL="0" distR="0" wp14:anchorId="5EC6D191" wp14:editId="1446B646">
            <wp:extent cx="5410200" cy="3086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1514" cy="3093043"/>
                    </a:xfrm>
                    <a:prstGeom prst="rect">
                      <a:avLst/>
                    </a:prstGeom>
                    <a:noFill/>
                    <a:ln>
                      <a:noFill/>
                    </a:ln>
                  </pic:spPr>
                </pic:pic>
              </a:graphicData>
            </a:graphic>
          </wp:inline>
        </w:drawing>
      </w:r>
    </w:p>
    <w:p w14:paraId="3D287BFA" w14:textId="7FE9206D" w:rsidR="007D2CDA" w:rsidRDefault="0017336E" w:rsidP="007D2CDA">
      <w:pPr>
        <w:pStyle w:val="Heading2"/>
      </w:pPr>
      <w:bookmarkStart w:id="4" w:name="_Toc50040005"/>
      <w:r>
        <w:t xml:space="preserve">Active </w:t>
      </w:r>
      <w:r w:rsidR="007D2CDA">
        <w:t>Authtokens</w:t>
      </w:r>
      <w:bookmarkEnd w:id="4"/>
    </w:p>
    <w:p w14:paraId="13E2C1B6" w14:textId="5D8AD0E8" w:rsidR="0017336E" w:rsidRDefault="0017336E" w:rsidP="0017336E">
      <w:r>
        <w:t xml:space="preserve">Select the </w:t>
      </w:r>
      <w:r>
        <w:rPr>
          <w:b/>
          <w:bCs/>
          <w:i/>
          <w:iCs/>
          <w:u w:val="single"/>
        </w:rPr>
        <w:t>“Active Tokens”</w:t>
      </w:r>
      <w:r>
        <w:t xml:space="preserve"> application icon from the table of those available on the screen.</w:t>
      </w:r>
    </w:p>
    <w:p w14:paraId="317D2F52" w14:textId="0BEB70EB" w:rsidR="0017336E" w:rsidRDefault="0017336E" w:rsidP="0017336E">
      <w:r>
        <w:rPr>
          <w:noProof/>
        </w:rPr>
        <w:drawing>
          <wp:inline distT="0" distB="0" distL="0" distR="0" wp14:anchorId="5789AFA6" wp14:editId="79B3FD9B">
            <wp:extent cx="4677296" cy="34385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4413" cy="3451109"/>
                    </a:xfrm>
                    <a:prstGeom prst="rect">
                      <a:avLst/>
                    </a:prstGeom>
                    <a:noFill/>
                    <a:ln>
                      <a:noFill/>
                    </a:ln>
                  </pic:spPr>
                </pic:pic>
              </a:graphicData>
            </a:graphic>
          </wp:inline>
        </w:drawing>
      </w:r>
    </w:p>
    <w:p w14:paraId="625790CE" w14:textId="37B79CEB" w:rsidR="0017336E" w:rsidRDefault="0017336E" w:rsidP="0017336E">
      <w:r>
        <w:lastRenderedPageBreak/>
        <w:t xml:space="preserve">Locate an </w:t>
      </w:r>
      <w:r>
        <w:rPr>
          <w:i/>
          <w:iCs/>
        </w:rPr>
        <w:t>Authtoken</w:t>
      </w:r>
      <w:r>
        <w:t xml:space="preserve"> whose </w:t>
      </w:r>
      <w:r>
        <w:rPr>
          <w:i/>
          <w:iCs/>
        </w:rPr>
        <w:t>Scope</w:t>
      </w:r>
      <w:r>
        <w:t xml:space="preserve"> has access to “</w:t>
      </w:r>
      <w:r>
        <w:rPr>
          <w:b/>
          <w:bCs/>
          <w:i/>
          <w:iCs/>
          <w:u w:val="single"/>
        </w:rPr>
        <w:t>crmapi”</w:t>
      </w:r>
      <w:r>
        <w:t>. Then, copy this value by highlighting the value and copying to the system clipboard.</w:t>
      </w:r>
    </w:p>
    <w:p w14:paraId="1A0BBE56" w14:textId="4F91B059" w:rsidR="0017336E" w:rsidRDefault="0017336E" w:rsidP="0017336E">
      <w:r>
        <w:rPr>
          <w:noProof/>
        </w:rPr>
        <w:drawing>
          <wp:inline distT="0" distB="0" distL="0" distR="0" wp14:anchorId="23272EA2" wp14:editId="7649CA5A">
            <wp:extent cx="5943600" cy="4361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61180"/>
                    </a:xfrm>
                    <a:prstGeom prst="rect">
                      <a:avLst/>
                    </a:prstGeom>
                  </pic:spPr>
                </pic:pic>
              </a:graphicData>
            </a:graphic>
          </wp:inline>
        </w:drawing>
      </w:r>
    </w:p>
    <w:p w14:paraId="0634F480" w14:textId="17B451C5" w:rsidR="0017336E" w:rsidRDefault="0017336E" w:rsidP="0017336E">
      <w:r>
        <w:t xml:space="preserve">This can be accomplished either with the </w:t>
      </w:r>
      <w:r>
        <w:rPr>
          <w:b/>
          <w:bCs/>
          <w:i/>
          <w:iCs/>
          <w:u w:val="single"/>
        </w:rPr>
        <w:t>“Control-C”</w:t>
      </w:r>
      <w:r>
        <w:t xml:space="preserve"> method on the keyboard, or by </w:t>
      </w:r>
      <w:r>
        <w:rPr>
          <w:b/>
          <w:bCs/>
          <w:i/>
          <w:iCs/>
          <w:u w:val="single"/>
        </w:rPr>
        <w:t>“Right-Clicking”</w:t>
      </w:r>
      <w:r>
        <w:t xml:space="preserve"> on the highlighted portion and choosing </w:t>
      </w:r>
      <w:r>
        <w:rPr>
          <w:b/>
          <w:bCs/>
          <w:i/>
          <w:iCs/>
          <w:u w:val="single"/>
        </w:rPr>
        <w:t>“Copy”</w:t>
      </w:r>
      <w:r>
        <w:t xml:space="preserve"> from the drop-down menu.</w:t>
      </w:r>
    </w:p>
    <w:p w14:paraId="7BB1B207" w14:textId="55E1F972" w:rsidR="0017336E" w:rsidRPr="0017336E" w:rsidRDefault="0017336E" w:rsidP="0017336E">
      <w:r>
        <w:rPr>
          <w:noProof/>
        </w:rPr>
        <w:drawing>
          <wp:inline distT="0" distB="0" distL="0" distR="0" wp14:anchorId="753EB790" wp14:editId="1A58A5EB">
            <wp:extent cx="5934075" cy="2562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1371B8E8" w14:textId="2D8DF906" w:rsidR="007D2CDA" w:rsidRDefault="0017336E" w:rsidP="007D2CDA">
      <w:pPr>
        <w:pStyle w:val="Heading2"/>
      </w:pPr>
      <w:bookmarkStart w:id="5" w:name="_Toc50040006"/>
      <w:r>
        <w:lastRenderedPageBreak/>
        <w:t>Advantzware System – Customer Maintenance</w:t>
      </w:r>
      <w:bookmarkEnd w:id="5"/>
    </w:p>
    <w:p w14:paraId="17706811" w14:textId="7BE29944" w:rsidR="0017336E" w:rsidRDefault="0017336E" w:rsidP="0017336E">
      <w:pPr>
        <w:pStyle w:val="Heading3"/>
      </w:pPr>
      <w:bookmarkStart w:id="6" w:name="_Toc50040007"/>
      <w:r>
        <w:t>Open Customer File Maintenance Screen</w:t>
      </w:r>
      <w:bookmarkEnd w:id="6"/>
    </w:p>
    <w:p w14:paraId="1CBBE213" w14:textId="0F665CD9" w:rsidR="0017336E" w:rsidRDefault="0017336E" w:rsidP="0017336E">
      <w:r>
        <w:t xml:space="preserve">Navigate to Advantzware’s Customer Maintenance program. The </w:t>
      </w:r>
      <w:r>
        <w:rPr>
          <w:i/>
          <w:iCs/>
        </w:rPr>
        <w:t xml:space="preserve">Customer File Maintenance </w:t>
      </w:r>
      <w:r>
        <w:t xml:space="preserve">screen is located in the following Menu Path: Accounts Receivable -&gt; File Maintenance for Customers -&gt; Customers. Alternatively, the user can quickly get to this screen using the Hot Key combination: </w:t>
      </w:r>
      <w:r>
        <w:rPr>
          <w:b/>
          <w:bCs/>
          <w:i/>
          <w:iCs/>
          <w:u w:val="single"/>
        </w:rPr>
        <w:t>[“A” – “F” – “1”]</w:t>
      </w:r>
      <w:r>
        <w:t>.</w:t>
      </w:r>
    </w:p>
    <w:p w14:paraId="052241BD" w14:textId="76C0924D" w:rsidR="0017336E" w:rsidRDefault="0017336E" w:rsidP="0017336E">
      <w:r>
        <w:rPr>
          <w:noProof/>
        </w:rPr>
        <w:drawing>
          <wp:inline distT="0" distB="0" distL="0" distR="0" wp14:anchorId="5CFCB892" wp14:editId="4DAA2E26">
            <wp:extent cx="59436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76650"/>
                    </a:xfrm>
                    <a:prstGeom prst="rect">
                      <a:avLst/>
                    </a:prstGeom>
                  </pic:spPr>
                </pic:pic>
              </a:graphicData>
            </a:graphic>
          </wp:inline>
        </w:drawing>
      </w:r>
    </w:p>
    <w:p w14:paraId="0CCF60D8" w14:textId="38CAE5AB" w:rsidR="007D2CDA" w:rsidRDefault="0045071A" w:rsidP="007D2CDA">
      <w:pPr>
        <w:pStyle w:val="Heading3"/>
      </w:pPr>
      <w:bookmarkStart w:id="7" w:name="_Toc50040008"/>
      <w:r>
        <w:t>CRM Icon</w:t>
      </w:r>
      <w:bookmarkEnd w:id="7"/>
    </w:p>
    <w:p w14:paraId="5AD9B513" w14:textId="208A1090" w:rsidR="0045071A" w:rsidRDefault="0045071A" w:rsidP="0045071A">
      <w:r>
        <w:t xml:space="preserve">Click on the </w:t>
      </w:r>
      <w:r>
        <w:rPr>
          <w:b/>
          <w:bCs/>
          <w:i/>
          <w:iCs/>
          <w:u w:val="single"/>
        </w:rPr>
        <w:t>“Handshake Icon”</w:t>
      </w:r>
      <w:r>
        <w:t xml:space="preserve"> at the top of the screen in order to invoke the ZoHo CRM interface.</w:t>
      </w:r>
    </w:p>
    <w:p w14:paraId="7E86F232" w14:textId="6C400DA5" w:rsidR="0045071A" w:rsidRDefault="0045071A" w:rsidP="0045071A">
      <w:r>
        <w:rPr>
          <w:noProof/>
        </w:rPr>
        <w:drawing>
          <wp:inline distT="0" distB="0" distL="0" distR="0" wp14:anchorId="15AACE5A" wp14:editId="206497AE">
            <wp:extent cx="5705475" cy="381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381000"/>
                    </a:xfrm>
                    <a:prstGeom prst="rect">
                      <a:avLst/>
                    </a:prstGeom>
                    <a:noFill/>
                    <a:ln>
                      <a:noFill/>
                    </a:ln>
                  </pic:spPr>
                </pic:pic>
              </a:graphicData>
            </a:graphic>
          </wp:inline>
        </w:drawing>
      </w:r>
    </w:p>
    <w:p w14:paraId="6562AACD" w14:textId="77777777" w:rsidR="0045071A" w:rsidRPr="0045071A" w:rsidRDefault="0045071A" w:rsidP="0045071A">
      <w:r>
        <w:t xml:space="preserve">Please Note: If this is the first time you are attempting to access CRM, then the following error message will appear on the screen. This is necessary in order to </w:t>
      </w:r>
      <w:r>
        <w:rPr>
          <w:i/>
          <w:iCs/>
        </w:rPr>
        <w:t xml:space="preserve">Auto Create </w:t>
      </w:r>
      <w:r>
        <w:t xml:space="preserve">the </w:t>
      </w:r>
      <w:r>
        <w:rPr>
          <w:b/>
          <w:bCs/>
          <w:i/>
          <w:iCs/>
          <w:u w:val="single"/>
        </w:rPr>
        <w:t>“N” – “K” – “1”</w:t>
      </w:r>
      <w:r>
        <w:t xml:space="preserve"> value “</w:t>
      </w:r>
      <w:r>
        <w:rPr>
          <w:i/>
          <w:iCs/>
        </w:rPr>
        <w:t>CRMAuthToken”</w:t>
      </w:r>
      <w:r>
        <w:t>.</w:t>
      </w:r>
    </w:p>
    <w:p w14:paraId="153F5D4E" w14:textId="77777777" w:rsidR="0045071A" w:rsidRPr="007D2CDA" w:rsidRDefault="0045071A" w:rsidP="0045071A">
      <w:r>
        <w:rPr>
          <w:noProof/>
        </w:rPr>
        <w:drawing>
          <wp:inline distT="0" distB="0" distL="0" distR="0" wp14:anchorId="3AEB4337" wp14:editId="707E9A50">
            <wp:extent cx="272415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150" cy="1447800"/>
                    </a:xfrm>
                    <a:prstGeom prst="rect">
                      <a:avLst/>
                    </a:prstGeom>
                  </pic:spPr>
                </pic:pic>
              </a:graphicData>
            </a:graphic>
          </wp:inline>
        </w:drawing>
      </w:r>
    </w:p>
    <w:p w14:paraId="185F42FA" w14:textId="31AA860E" w:rsidR="0045071A" w:rsidRDefault="0045071A" w:rsidP="0045071A">
      <w:pPr>
        <w:pStyle w:val="Heading3"/>
      </w:pPr>
      <w:bookmarkStart w:id="8" w:name="_Toc50040009"/>
      <w:r>
        <w:lastRenderedPageBreak/>
        <w:t>N-K-1 CRMAuthToken</w:t>
      </w:r>
      <w:bookmarkEnd w:id="8"/>
    </w:p>
    <w:p w14:paraId="02312CC1" w14:textId="19A054A1" w:rsidR="0045071A" w:rsidRDefault="0045071A" w:rsidP="0045071A">
      <w:r>
        <w:t xml:space="preserve">Navigate to Advantzware’s System Control program. The </w:t>
      </w:r>
      <w:r>
        <w:rPr>
          <w:i/>
          <w:iCs/>
        </w:rPr>
        <w:t xml:space="preserve">System Control Parameters Maintenance </w:t>
      </w:r>
      <w:r>
        <w:t xml:space="preserve">screen is located in the following Menu Path: Network/System Administrator -&gt; K-Control Parameters -&gt; System Control Parameters. Alternatively, the user can quickly get to this screen using the Hot Key combination: </w:t>
      </w:r>
      <w:r>
        <w:rPr>
          <w:b/>
          <w:bCs/>
          <w:i/>
          <w:iCs/>
          <w:u w:val="single"/>
        </w:rPr>
        <w:t>[“N” – “K” – “1”]</w:t>
      </w:r>
      <w:r>
        <w:t>.</w:t>
      </w:r>
    </w:p>
    <w:p w14:paraId="5AA0CC23" w14:textId="0421ADA5" w:rsidR="0045071A" w:rsidRDefault="0045071A" w:rsidP="0045071A">
      <w:r>
        <w:rPr>
          <w:noProof/>
        </w:rPr>
        <w:drawing>
          <wp:inline distT="0" distB="0" distL="0" distR="0" wp14:anchorId="1B0F40F3" wp14:editId="04246F1F">
            <wp:extent cx="5943600" cy="4497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97070"/>
                    </a:xfrm>
                    <a:prstGeom prst="rect">
                      <a:avLst/>
                    </a:prstGeom>
                  </pic:spPr>
                </pic:pic>
              </a:graphicData>
            </a:graphic>
          </wp:inline>
        </w:drawing>
      </w:r>
    </w:p>
    <w:p w14:paraId="540BC856" w14:textId="14B32CC2" w:rsidR="003130EE" w:rsidRDefault="003130EE" w:rsidP="003130EE">
      <w:r>
        <w:t xml:space="preserve">On the </w:t>
      </w:r>
      <w:r>
        <w:rPr>
          <w:i/>
          <w:iCs/>
        </w:rPr>
        <w:t>Browse Control</w:t>
      </w:r>
      <w:r>
        <w:t xml:space="preserve"> tab, which is the first to open, the user may scroll though the list of available System Control programs for the desired system control. Alternatively, the user may use the </w:t>
      </w:r>
      <w:r>
        <w:rPr>
          <w:i/>
          <w:iCs/>
        </w:rPr>
        <w:t>Auto Find</w:t>
      </w:r>
      <w:r>
        <w:t xml:space="preserve"> field at the bottom of the screen to search for any program that they wish to use in order to narrow down their selection.</w:t>
      </w:r>
    </w:p>
    <w:p w14:paraId="4391D4DE" w14:textId="0ADD59A5" w:rsidR="003130EE" w:rsidRDefault="003130EE" w:rsidP="003130EE">
      <w:r>
        <w:t xml:space="preserve">For these purposes, the user must choose the </w:t>
      </w:r>
      <w:r>
        <w:rPr>
          <w:i/>
          <w:iCs/>
        </w:rPr>
        <w:t>“CRMAuthToken”</w:t>
      </w:r>
      <w:r>
        <w:t xml:space="preserve"> program.</w:t>
      </w:r>
    </w:p>
    <w:p w14:paraId="68C4BF6B" w14:textId="5EF059B7" w:rsidR="0059517B" w:rsidRDefault="0059517B" w:rsidP="003130EE"/>
    <w:p w14:paraId="45AEA642" w14:textId="582D1794" w:rsidR="0059517B" w:rsidRDefault="0059517B" w:rsidP="003130EE"/>
    <w:p w14:paraId="54EE6E4B" w14:textId="5A0A11CE" w:rsidR="0059517B" w:rsidRDefault="0059517B" w:rsidP="003130EE"/>
    <w:p w14:paraId="4F59EE84" w14:textId="77777777" w:rsidR="0059517B" w:rsidRPr="003130EE" w:rsidRDefault="0059517B" w:rsidP="003130EE"/>
    <w:p w14:paraId="719F0B9F" w14:textId="2281EEF3" w:rsidR="003130EE" w:rsidRDefault="003130EE" w:rsidP="003130EE">
      <w:pPr>
        <w:pStyle w:val="Heading3"/>
      </w:pPr>
      <w:bookmarkStart w:id="9" w:name="_Toc50040010"/>
      <w:r>
        <w:lastRenderedPageBreak/>
        <w:t>Paste AuthToken</w:t>
      </w:r>
      <w:bookmarkEnd w:id="9"/>
    </w:p>
    <w:p w14:paraId="3C9FC591" w14:textId="4559389B" w:rsidR="007D2CDA" w:rsidRPr="0059517B" w:rsidRDefault="003130EE" w:rsidP="007D2CDA">
      <w:r>
        <w:t xml:space="preserve">The user should now paste the AuthToken code </w:t>
      </w:r>
      <w:r w:rsidR="0059517B">
        <w:t xml:space="preserve">that they took from their ZoHo session. To do so, place the mouse cursor in the </w:t>
      </w:r>
      <w:r w:rsidR="0059517B">
        <w:rPr>
          <w:i/>
          <w:iCs/>
        </w:rPr>
        <w:t xml:space="preserve">Character Value </w:t>
      </w:r>
      <w:r w:rsidR="0059517B">
        <w:t xml:space="preserve">field, and press </w:t>
      </w:r>
      <w:r w:rsidR="0059517B">
        <w:rPr>
          <w:b/>
          <w:bCs/>
          <w:i/>
          <w:iCs/>
          <w:u w:val="single"/>
        </w:rPr>
        <w:t>“Control-V”</w:t>
      </w:r>
      <w:r w:rsidR="0059517B">
        <w:t xml:space="preserve"> on the keyboard.</w:t>
      </w:r>
    </w:p>
    <w:p w14:paraId="792E043B" w14:textId="3FF97920" w:rsidR="003130EE" w:rsidRDefault="0059517B" w:rsidP="007D2CDA">
      <w:r>
        <w:rPr>
          <w:noProof/>
        </w:rPr>
        <w:drawing>
          <wp:inline distT="0" distB="0" distL="0" distR="0" wp14:anchorId="60A8985D" wp14:editId="2803CE60">
            <wp:extent cx="5943600" cy="421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19575"/>
                    </a:xfrm>
                    <a:prstGeom prst="rect">
                      <a:avLst/>
                    </a:prstGeom>
                  </pic:spPr>
                </pic:pic>
              </a:graphicData>
            </a:graphic>
          </wp:inline>
        </w:drawing>
      </w:r>
    </w:p>
    <w:p w14:paraId="7948170B" w14:textId="3A9725BC" w:rsidR="0059517B" w:rsidRDefault="0059517B" w:rsidP="0059517B">
      <w:pPr>
        <w:pStyle w:val="Heading2"/>
      </w:pPr>
      <w:bookmarkStart w:id="10" w:name="_Toc50040011"/>
      <w:r>
        <w:t>ZoHo Accounts</w:t>
      </w:r>
      <w:bookmarkEnd w:id="10"/>
    </w:p>
    <w:p w14:paraId="5DA8F12A" w14:textId="64708DB1" w:rsidR="0059517B" w:rsidRDefault="0059517B" w:rsidP="0059517B">
      <w:r>
        <w:t xml:space="preserve">Go back to your crm.zoho.com session. Navigate to the </w:t>
      </w:r>
      <w:r>
        <w:rPr>
          <w:i/>
          <w:iCs/>
        </w:rPr>
        <w:t>‘Accounts’</w:t>
      </w:r>
      <w:r>
        <w:t xml:space="preserve"> page by clicking on the </w:t>
      </w:r>
      <w:r>
        <w:rPr>
          <w:b/>
          <w:bCs/>
          <w:i/>
          <w:iCs/>
          <w:u w:val="single"/>
        </w:rPr>
        <w:t>“Accounts”</w:t>
      </w:r>
      <w:r>
        <w:t xml:space="preserve"> tab at the top of the screen.</w:t>
      </w:r>
    </w:p>
    <w:p w14:paraId="4A21DD3D" w14:textId="7D7726DC" w:rsidR="003130EE" w:rsidRDefault="0059517B" w:rsidP="007D2CDA">
      <w:r>
        <w:rPr>
          <w:noProof/>
        </w:rPr>
        <w:drawing>
          <wp:inline distT="0" distB="0" distL="0" distR="0" wp14:anchorId="5F1AC3BA" wp14:editId="0E18534C">
            <wp:extent cx="5943600" cy="2393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3315"/>
                    </a:xfrm>
                    <a:prstGeom prst="rect">
                      <a:avLst/>
                    </a:prstGeom>
                  </pic:spPr>
                </pic:pic>
              </a:graphicData>
            </a:graphic>
          </wp:inline>
        </w:drawing>
      </w:r>
    </w:p>
    <w:p w14:paraId="2CB5A985" w14:textId="695572F3" w:rsidR="0059517B" w:rsidRDefault="0059517B" w:rsidP="0059517B">
      <w:pPr>
        <w:pStyle w:val="Heading3"/>
      </w:pPr>
      <w:bookmarkStart w:id="11" w:name="_Toc50040012"/>
      <w:r>
        <w:lastRenderedPageBreak/>
        <w:t>Select Account</w:t>
      </w:r>
      <w:bookmarkEnd w:id="11"/>
    </w:p>
    <w:p w14:paraId="26D05E39" w14:textId="77777777" w:rsidR="0059517B" w:rsidRDefault="0059517B" w:rsidP="007D2CDA">
      <w:r>
        <w:t xml:space="preserve">Select a CRM ZoHo Account that is to be uploaded into Advantzware.  </w:t>
      </w:r>
    </w:p>
    <w:p w14:paraId="0CB6D174" w14:textId="77777777" w:rsidR="0059517B" w:rsidRDefault="0059517B" w:rsidP="007D2CDA">
      <w:r>
        <w:t xml:space="preserve">A </w:t>
      </w:r>
      <w:r w:rsidRPr="0059517B">
        <w:rPr>
          <w:i/>
          <w:iCs/>
        </w:rPr>
        <w:t>Customer Code</w:t>
      </w:r>
      <w:r>
        <w:t xml:space="preserve"> value needs to be entered into “</w:t>
      </w:r>
      <w:r w:rsidRPr="0059517B">
        <w:rPr>
          <w:i/>
          <w:iCs/>
        </w:rPr>
        <w:t>Ticker Symbol</w:t>
      </w:r>
      <w:r>
        <w:t xml:space="preserve">” field.  This value is this Account’s (Customer’s) designated Customer Code.  </w:t>
      </w:r>
    </w:p>
    <w:p w14:paraId="4EFBB996" w14:textId="77777777" w:rsidR="0059517B" w:rsidRDefault="0059517B" w:rsidP="007D2CDA">
      <w:r>
        <w:t>In this example, Buckeye Boxes, Inc. has been selected.  Click “</w:t>
      </w:r>
      <w:r w:rsidRPr="0059517B">
        <w:rPr>
          <w:b/>
          <w:bCs/>
          <w:i/>
          <w:iCs/>
          <w:u w:val="single"/>
        </w:rPr>
        <w:t>Edit</w:t>
      </w:r>
      <w:r>
        <w:t>” and scroll down to the “</w:t>
      </w:r>
      <w:r w:rsidRPr="0059517B">
        <w:rPr>
          <w:i/>
          <w:iCs/>
        </w:rPr>
        <w:t>Ticker Symbol</w:t>
      </w:r>
      <w:r>
        <w:t>” field.  In this case, Buckeye’s Customer Code is entered as “</w:t>
      </w:r>
      <w:r w:rsidRPr="0059517B">
        <w:rPr>
          <w:i/>
          <w:iCs/>
        </w:rPr>
        <w:t>Buckeye</w:t>
      </w:r>
      <w:r>
        <w:t xml:space="preserve">”.  </w:t>
      </w:r>
    </w:p>
    <w:p w14:paraId="50187EAB" w14:textId="31BA7ABC" w:rsidR="003130EE" w:rsidRDefault="0059517B" w:rsidP="007D2CDA">
      <w:r>
        <w:t>Please Note: This value needs to be unique because the CRM interface matches the “</w:t>
      </w:r>
      <w:r w:rsidRPr="0059517B">
        <w:rPr>
          <w:i/>
          <w:iCs/>
        </w:rPr>
        <w:t>Ticker Symbol</w:t>
      </w:r>
      <w:r>
        <w:t>” value against those found in Advantzware.  A match will indicate it is an update from CRM.  A unique value indicates it is potentially a new Account to be Added to Advantzware.</w:t>
      </w:r>
    </w:p>
    <w:p w14:paraId="5A034F5E" w14:textId="4B3B0FBF" w:rsidR="0059517B" w:rsidRDefault="0059517B" w:rsidP="007D2CDA">
      <w:r>
        <w:rPr>
          <w:noProof/>
        </w:rPr>
        <w:drawing>
          <wp:inline distT="0" distB="0" distL="0" distR="0" wp14:anchorId="1B7C0156" wp14:editId="74C88249">
            <wp:extent cx="5943600" cy="2759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59075"/>
                    </a:xfrm>
                    <a:prstGeom prst="rect">
                      <a:avLst/>
                    </a:prstGeom>
                  </pic:spPr>
                </pic:pic>
              </a:graphicData>
            </a:graphic>
          </wp:inline>
        </w:drawing>
      </w:r>
    </w:p>
    <w:p w14:paraId="35CFA99F" w14:textId="5A349A19" w:rsidR="0059517B" w:rsidRDefault="0059517B" w:rsidP="0059517B">
      <w:pPr>
        <w:pStyle w:val="Heading3"/>
      </w:pPr>
      <w:bookmarkStart w:id="12" w:name="_Toc50040013"/>
      <w:r>
        <w:t>Repeat as Necessary</w:t>
      </w:r>
      <w:bookmarkEnd w:id="12"/>
    </w:p>
    <w:p w14:paraId="2F089A48" w14:textId="198585A7" w:rsidR="0059517B" w:rsidRDefault="0059517B" w:rsidP="0059517B">
      <w:r>
        <w:t>Repeat the above steps for any and all Accounts (Customers) which are to be uploaded into Advantzware.</w:t>
      </w:r>
    </w:p>
    <w:p w14:paraId="3265059A" w14:textId="6894A5AE" w:rsidR="0059517B" w:rsidRDefault="0059517B" w:rsidP="0059517B"/>
    <w:p w14:paraId="29A50204" w14:textId="3A4B2C52" w:rsidR="0059517B" w:rsidRDefault="0059517B" w:rsidP="0059517B"/>
    <w:p w14:paraId="70F00999" w14:textId="43AD1B2F" w:rsidR="0059517B" w:rsidRDefault="0059517B" w:rsidP="0059517B"/>
    <w:p w14:paraId="62F8A36D" w14:textId="77A28621" w:rsidR="0059517B" w:rsidRDefault="0059517B" w:rsidP="0059517B"/>
    <w:p w14:paraId="310091A8" w14:textId="7DE0A2A2" w:rsidR="0059517B" w:rsidRDefault="0059517B" w:rsidP="0059517B"/>
    <w:p w14:paraId="2DCC216E" w14:textId="0B2B471D" w:rsidR="0059517B" w:rsidRDefault="0059517B" w:rsidP="0059517B"/>
    <w:p w14:paraId="1653E852" w14:textId="2C0461E4" w:rsidR="0059517B" w:rsidRDefault="0059517B" w:rsidP="0059517B"/>
    <w:p w14:paraId="3F2C21F9" w14:textId="77777777" w:rsidR="0059517B" w:rsidRPr="0059517B" w:rsidRDefault="0059517B" w:rsidP="0059517B"/>
    <w:p w14:paraId="6C1ABA5A" w14:textId="538F6CDF" w:rsidR="0059517B" w:rsidRDefault="0059517B" w:rsidP="0059517B">
      <w:pPr>
        <w:pStyle w:val="Heading2"/>
      </w:pPr>
      <w:bookmarkStart w:id="13" w:name="_Toc50040014"/>
      <w:r>
        <w:lastRenderedPageBreak/>
        <w:t>Return to Customer Maintenance</w:t>
      </w:r>
      <w:bookmarkEnd w:id="13"/>
    </w:p>
    <w:p w14:paraId="586C0EE5" w14:textId="77777777" w:rsidR="0059517B" w:rsidRDefault="0059517B" w:rsidP="0059517B">
      <w:pPr>
        <w:pStyle w:val="Heading3"/>
      </w:pPr>
      <w:bookmarkStart w:id="14" w:name="_Toc50040015"/>
      <w:r>
        <w:t>Open Customer File Maintenance Screen</w:t>
      </w:r>
      <w:bookmarkEnd w:id="14"/>
    </w:p>
    <w:p w14:paraId="44845F4D" w14:textId="547FD67E" w:rsidR="0059517B" w:rsidRDefault="0059517B" w:rsidP="0059517B">
      <w:r>
        <w:t xml:space="preserve">Return to Advantzware’s Customer Maintenance program. The </w:t>
      </w:r>
      <w:r>
        <w:rPr>
          <w:i/>
          <w:iCs/>
        </w:rPr>
        <w:t xml:space="preserve">Customer File Maintenance </w:t>
      </w:r>
      <w:r>
        <w:t xml:space="preserve">screen is located in the following Menu Path: Accounts Receivable -&gt; File Maintenance for Customers -&gt; Customers. Alternatively, the user can quickly get to this screen using the Hot Key combination: </w:t>
      </w:r>
      <w:r>
        <w:rPr>
          <w:b/>
          <w:bCs/>
          <w:i/>
          <w:iCs/>
          <w:u w:val="single"/>
        </w:rPr>
        <w:t>[“A” – “F” – “1”]</w:t>
      </w:r>
      <w:r>
        <w:t>.</w:t>
      </w:r>
    </w:p>
    <w:p w14:paraId="2548ED55" w14:textId="18C4399C" w:rsidR="0059517B" w:rsidRDefault="0059517B" w:rsidP="0059517B">
      <w:r>
        <w:rPr>
          <w:noProof/>
        </w:rPr>
        <w:drawing>
          <wp:inline distT="0" distB="0" distL="0" distR="0" wp14:anchorId="685F9F9C" wp14:editId="377B206E">
            <wp:extent cx="5943600" cy="367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76650"/>
                    </a:xfrm>
                    <a:prstGeom prst="rect">
                      <a:avLst/>
                    </a:prstGeom>
                  </pic:spPr>
                </pic:pic>
              </a:graphicData>
            </a:graphic>
          </wp:inline>
        </w:drawing>
      </w:r>
    </w:p>
    <w:p w14:paraId="79C59FFB" w14:textId="77777777" w:rsidR="0059517B" w:rsidRDefault="0059517B" w:rsidP="0059517B">
      <w:pPr>
        <w:pStyle w:val="Heading3"/>
      </w:pPr>
      <w:bookmarkStart w:id="15" w:name="_Toc50040016"/>
      <w:r>
        <w:t>CRM Icon</w:t>
      </w:r>
      <w:bookmarkEnd w:id="15"/>
    </w:p>
    <w:p w14:paraId="2D9752AD" w14:textId="77777777" w:rsidR="0059517B" w:rsidRDefault="0059517B" w:rsidP="0059517B">
      <w:r>
        <w:t xml:space="preserve">Click on the </w:t>
      </w:r>
      <w:r>
        <w:rPr>
          <w:b/>
          <w:bCs/>
          <w:i/>
          <w:iCs/>
          <w:u w:val="single"/>
        </w:rPr>
        <w:t>“Handshake Icon”</w:t>
      </w:r>
      <w:r>
        <w:t xml:space="preserve"> at the top of the screen in order to invoke the ZoHo CRM interface.</w:t>
      </w:r>
    </w:p>
    <w:p w14:paraId="214B7F4E" w14:textId="47548D18" w:rsidR="0059517B" w:rsidRDefault="0059517B" w:rsidP="0059517B">
      <w:r>
        <w:rPr>
          <w:noProof/>
        </w:rPr>
        <w:drawing>
          <wp:inline distT="0" distB="0" distL="0" distR="0" wp14:anchorId="0997E000" wp14:editId="227910C8">
            <wp:extent cx="570547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381000"/>
                    </a:xfrm>
                    <a:prstGeom prst="rect">
                      <a:avLst/>
                    </a:prstGeom>
                    <a:noFill/>
                    <a:ln>
                      <a:noFill/>
                    </a:ln>
                  </pic:spPr>
                </pic:pic>
              </a:graphicData>
            </a:graphic>
          </wp:inline>
        </w:drawing>
      </w:r>
    </w:p>
    <w:p w14:paraId="11B5AC16" w14:textId="2C5C452C" w:rsidR="0059517B" w:rsidRDefault="0059517B" w:rsidP="0059517B">
      <w:r>
        <w:t xml:space="preserve">This will now make a </w:t>
      </w:r>
      <w:r>
        <w:rPr>
          <w:i/>
          <w:iCs/>
        </w:rPr>
        <w:t xml:space="preserve">Web Service </w:t>
      </w:r>
      <w:r>
        <w:t xml:space="preserve">call to the CRM API. Any accounts found with a </w:t>
      </w:r>
      <w:r>
        <w:rPr>
          <w:i/>
          <w:iCs/>
        </w:rPr>
        <w:t>‘Ticker Symbol’</w:t>
      </w:r>
      <w:r>
        <w:t xml:space="preserve"> that is not blank will be presented for review.</w:t>
      </w:r>
    </w:p>
    <w:p w14:paraId="32A36933" w14:textId="77777777" w:rsidR="00D3205D" w:rsidRDefault="00D3205D" w:rsidP="00D3205D">
      <w:pPr>
        <w:pStyle w:val="Heading3"/>
      </w:pPr>
      <w:bookmarkStart w:id="16" w:name="_Toc50040017"/>
      <w:r>
        <w:t>ZOHO CRM Customers</w:t>
      </w:r>
      <w:bookmarkEnd w:id="16"/>
    </w:p>
    <w:p w14:paraId="6484B206" w14:textId="3787F694" w:rsidR="0059517B" w:rsidRDefault="0059517B" w:rsidP="0059517B">
      <w:r>
        <w:rPr>
          <w:noProof/>
        </w:rPr>
        <w:drawing>
          <wp:inline distT="0" distB="0" distL="0" distR="0" wp14:anchorId="47248407" wp14:editId="761D7801">
            <wp:extent cx="5943600" cy="942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2975"/>
                    </a:xfrm>
                    <a:prstGeom prst="rect">
                      <a:avLst/>
                    </a:prstGeom>
                  </pic:spPr>
                </pic:pic>
              </a:graphicData>
            </a:graphic>
          </wp:inline>
        </w:drawing>
      </w:r>
    </w:p>
    <w:p w14:paraId="760B5F62" w14:textId="1D32762F" w:rsidR="0059517B" w:rsidRDefault="0059517B" w:rsidP="0059517B">
      <w:r>
        <w:t>The leftmost colum</w:t>
      </w:r>
      <w:r w:rsidR="00D3205D">
        <w:t>ns will show the CRM Accounts, while the rightmost columns will show Advantzware customers as they currently exist.</w:t>
      </w:r>
    </w:p>
    <w:p w14:paraId="33ECB0C8" w14:textId="4C3C933B" w:rsidR="00D3205D" w:rsidRDefault="00D3205D" w:rsidP="0059517B">
      <w:r>
        <w:lastRenderedPageBreak/>
        <w:t xml:space="preserve">Any records returned where the </w:t>
      </w:r>
      <w:r w:rsidRPr="00D3205D">
        <w:rPr>
          <w:i/>
          <w:iCs/>
        </w:rPr>
        <w:t>Ticker Symbol</w:t>
      </w:r>
      <w:r>
        <w:t xml:space="preserve"> matches an existing Customer will be presented as a potential “</w:t>
      </w:r>
      <w:r w:rsidRPr="00D3205D">
        <w:rPr>
          <w:i/>
          <w:iCs/>
        </w:rPr>
        <w:t>Update</w:t>
      </w:r>
      <w:r>
        <w:t>” and have the “</w:t>
      </w:r>
      <w:r w:rsidRPr="00D3205D">
        <w:rPr>
          <w:i/>
          <w:iCs/>
        </w:rPr>
        <w:t>Update</w:t>
      </w:r>
      <w:r>
        <w:t>” Action pre-checked.  Any CRM Accounts without a matching Customer will appear as a potential “</w:t>
      </w:r>
      <w:r w:rsidRPr="00D3205D">
        <w:rPr>
          <w:i/>
          <w:iCs/>
        </w:rPr>
        <w:t>Add</w:t>
      </w:r>
      <w:r>
        <w:t>” Action, but will not be pre-checked.</w:t>
      </w:r>
    </w:p>
    <w:p w14:paraId="435EB96A" w14:textId="32B622E2" w:rsidR="00D3205D" w:rsidRDefault="00D3205D" w:rsidP="00D3205D">
      <w:pPr>
        <w:pStyle w:val="Heading4"/>
      </w:pPr>
      <w:r>
        <w:t>Apply Selected Sections</w:t>
      </w:r>
    </w:p>
    <w:p w14:paraId="43110047" w14:textId="4FA44847" w:rsidR="00D3205D" w:rsidRDefault="00D3205D" w:rsidP="0059517B">
      <w:r>
        <w:t xml:space="preserve">The </w:t>
      </w:r>
      <w:r w:rsidRPr="00D3205D">
        <w:rPr>
          <w:b/>
          <w:bCs/>
          <w:i/>
          <w:iCs/>
          <w:u w:val="single"/>
        </w:rPr>
        <w:t>“Blue Arrow Icon”</w:t>
      </w:r>
      <w:r>
        <w:t xml:space="preserve"> at the bottom of the screen (</w:t>
      </w:r>
      <w:r>
        <w:rPr>
          <w:i/>
          <w:iCs/>
        </w:rPr>
        <w:t>Apply Selected Actions</w:t>
      </w:r>
      <w:r>
        <w:t>), will allow a preview of the CRM Account values applied to the Customer fields (this does not update any data in Advantzware).</w:t>
      </w:r>
    </w:p>
    <w:p w14:paraId="7663042E" w14:textId="50F2DE97" w:rsidR="00D3205D" w:rsidRDefault="00D3205D" w:rsidP="0059517B">
      <w:r>
        <w:rPr>
          <w:noProof/>
        </w:rPr>
        <w:drawing>
          <wp:inline distT="0" distB="0" distL="0" distR="0" wp14:anchorId="6FA4CA07" wp14:editId="7D0D2B08">
            <wp:extent cx="594360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95350"/>
                    </a:xfrm>
                    <a:prstGeom prst="rect">
                      <a:avLst/>
                    </a:prstGeom>
                  </pic:spPr>
                </pic:pic>
              </a:graphicData>
            </a:graphic>
          </wp:inline>
        </w:drawing>
      </w:r>
    </w:p>
    <w:p w14:paraId="1064F6F8" w14:textId="7549E3F7" w:rsidR="00D3205D" w:rsidRDefault="00D3205D" w:rsidP="00D3205D">
      <w:pPr>
        <w:pStyle w:val="Heading4"/>
      </w:pPr>
      <w:r>
        <w:t>Reset</w:t>
      </w:r>
    </w:p>
    <w:p w14:paraId="571A76CC" w14:textId="5EEF59D8" w:rsidR="00D3205D" w:rsidRDefault="00D3205D" w:rsidP="00D3205D">
      <w:r>
        <w:t xml:space="preserve">The </w:t>
      </w:r>
      <w:r w:rsidRPr="00D3205D">
        <w:rPr>
          <w:b/>
          <w:bCs/>
          <w:i/>
          <w:iCs/>
          <w:u w:val="single"/>
        </w:rPr>
        <w:t xml:space="preserve">“Blue </w:t>
      </w:r>
      <w:r>
        <w:rPr>
          <w:b/>
          <w:bCs/>
          <w:i/>
          <w:iCs/>
          <w:u w:val="single"/>
        </w:rPr>
        <w:t>Refresh</w:t>
      </w:r>
      <w:r w:rsidRPr="00D3205D">
        <w:rPr>
          <w:b/>
          <w:bCs/>
          <w:i/>
          <w:iCs/>
          <w:u w:val="single"/>
        </w:rPr>
        <w:t xml:space="preserve"> Icon”</w:t>
      </w:r>
      <w:r>
        <w:t xml:space="preserve"> at the bottom of the screen (</w:t>
      </w:r>
      <w:r>
        <w:rPr>
          <w:i/>
          <w:iCs/>
        </w:rPr>
        <w:t>Refresh</w:t>
      </w:r>
      <w:r>
        <w:t xml:space="preserve">), will cause the process to reload the CRM process.  This is useful if the above </w:t>
      </w:r>
      <w:r w:rsidRPr="00D3205D">
        <w:rPr>
          <w:i/>
          <w:iCs/>
        </w:rPr>
        <w:t>Apply Selected Action</w:t>
      </w:r>
      <w:r>
        <w:t xml:space="preserve"> was completed, and the preview of any records is not desired.</w:t>
      </w:r>
    </w:p>
    <w:p w14:paraId="6DB158AA" w14:textId="6CBF36CE" w:rsidR="00D3205D" w:rsidRDefault="00D3205D" w:rsidP="00D3205D">
      <w:r>
        <w:rPr>
          <w:noProof/>
        </w:rPr>
        <w:drawing>
          <wp:inline distT="0" distB="0" distL="0" distR="0" wp14:anchorId="10238E1D" wp14:editId="3FB98956">
            <wp:extent cx="5943600" cy="978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78535"/>
                    </a:xfrm>
                    <a:prstGeom prst="rect">
                      <a:avLst/>
                    </a:prstGeom>
                  </pic:spPr>
                </pic:pic>
              </a:graphicData>
            </a:graphic>
          </wp:inline>
        </w:drawing>
      </w:r>
    </w:p>
    <w:p w14:paraId="0C634AC9" w14:textId="3EF321FF" w:rsidR="00D3205D" w:rsidRDefault="00D3205D" w:rsidP="00D3205D">
      <w:pPr>
        <w:pStyle w:val="Heading4"/>
      </w:pPr>
      <w:r>
        <w:t>Save Selected Actions</w:t>
      </w:r>
    </w:p>
    <w:p w14:paraId="106C1160" w14:textId="08CE7B11" w:rsidR="00D3205D" w:rsidRDefault="00D3205D" w:rsidP="00D3205D">
      <w:r>
        <w:t xml:space="preserve">The </w:t>
      </w:r>
      <w:r w:rsidRPr="00D3205D">
        <w:rPr>
          <w:b/>
          <w:bCs/>
          <w:i/>
          <w:iCs/>
          <w:u w:val="single"/>
        </w:rPr>
        <w:t>“</w:t>
      </w:r>
      <w:r>
        <w:rPr>
          <w:b/>
          <w:bCs/>
          <w:i/>
          <w:iCs/>
          <w:u w:val="single"/>
        </w:rPr>
        <w:t>Green Check-Mark</w:t>
      </w:r>
      <w:r w:rsidRPr="00D3205D">
        <w:rPr>
          <w:b/>
          <w:bCs/>
          <w:i/>
          <w:iCs/>
          <w:u w:val="single"/>
        </w:rPr>
        <w:t>”</w:t>
      </w:r>
      <w:r>
        <w:t xml:space="preserve"> at the bottom of the screen (</w:t>
      </w:r>
      <w:r>
        <w:rPr>
          <w:i/>
          <w:iCs/>
        </w:rPr>
        <w:t>Save Selected Actions</w:t>
      </w:r>
      <w:r>
        <w:t>),</w:t>
      </w:r>
      <w:r w:rsidRPr="00D3205D">
        <w:t xml:space="preserve"> </w:t>
      </w:r>
      <w:r>
        <w:t xml:space="preserve">will apply any selections and/or previously applied previews to the Advantzware Customers. </w:t>
      </w:r>
      <w:r w:rsidRPr="00D3205D">
        <w:rPr>
          <w:i/>
          <w:iCs/>
        </w:rPr>
        <w:t>Apply Selected Actions</w:t>
      </w:r>
      <w:r>
        <w:t xml:space="preserve"> does NOT need to be performed prior to a </w:t>
      </w:r>
      <w:r w:rsidRPr="00D3205D">
        <w:rPr>
          <w:i/>
          <w:iCs/>
        </w:rPr>
        <w:t>Save Selected Actions</w:t>
      </w:r>
      <w:r>
        <w:t xml:space="preserve">.  If an </w:t>
      </w:r>
      <w:r w:rsidRPr="00D3205D">
        <w:rPr>
          <w:i/>
          <w:iCs/>
        </w:rPr>
        <w:t>Apply</w:t>
      </w:r>
      <w:r>
        <w:t xml:space="preserve"> has been performed, anything updated to the right columns will update to Advantzware.  Or simply select any </w:t>
      </w:r>
      <w:r w:rsidRPr="00D3205D">
        <w:rPr>
          <w:i/>
          <w:iCs/>
        </w:rPr>
        <w:t>Update</w:t>
      </w:r>
      <w:r>
        <w:t xml:space="preserve"> and/or </w:t>
      </w:r>
      <w:r w:rsidRPr="00D3205D">
        <w:rPr>
          <w:i/>
          <w:iCs/>
        </w:rPr>
        <w:t>Add</w:t>
      </w:r>
      <w:r>
        <w:t xml:space="preserve"> to apply those selections to Advantzware.</w:t>
      </w:r>
    </w:p>
    <w:p w14:paraId="7453E090" w14:textId="24407E59" w:rsidR="00D3205D" w:rsidRDefault="00D3205D" w:rsidP="00D3205D">
      <w:r>
        <w:rPr>
          <w:noProof/>
        </w:rPr>
        <w:drawing>
          <wp:inline distT="0" distB="0" distL="0" distR="0" wp14:anchorId="78CF75B2" wp14:editId="6391A730">
            <wp:extent cx="5943600" cy="97853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78535"/>
                    </a:xfrm>
                    <a:prstGeom prst="rect">
                      <a:avLst/>
                    </a:prstGeom>
                  </pic:spPr>
                </pic:pic>
              </a:graphicData>
            </a:graphic>
          </wp:inline>
        </w:drawing>
      </w:r>
    </w:p>
    <w:p w14:paraId="3FBD1D4F" w14:textId="77777777" w:rsidR="00D3205D" w:rsidRPr="00D3205D" w:rsidRDefault="00D3205D" w:rsidP="00D3205D">
      <w:r>
        <w:t>Please Note: Clicking “</w:t>
      </w:r>
      <w:r w:rsidRPr="00D3205D">
        <w:rPr>
          <w:b/>
          <w:bCs/>
          <w:i/>
          <w:iCs/>
          <w:u w:val="single"/>
        </w:rPr>
        <w:t>Select</w:t>
      </w:r>
      <w:r>
        <w:t>” directly above the “</w:t>
      </w:r>
      <w:r w:rsidRPr="00D3205D">
        <w:rPr>
          <w:i/>
          <w:iCs/>
        </w:rPr>
        <w:t>Action</w:t>
      </w:r>
      <w:r>
        <w:t xml:space="preserve">” column will toggle selections </w:t>
      </w:r>
      <w:r w:rsidRPr="00D3205D">
        <w:rPr>
          <w:i/>
          <w:iCs/>
        </w:rPr>
        <w:t>On</w:t>
      </w:r>
      <w:r>
        <w:t xml:space="preserve"> or </w:t>
      </w:r>
      <w:r w:rsidRPr="00D3205D">
        <w:rPr>
          <w:i/>
          <w:iCs/>
        </w:rPr>
        <w:t>Off</w:t>
      </w:r>
      <w:r>
        <w:t xml:space="preserve"> accordingly.</w:t>
      </w:r>
    </w:p>
    <w:p w14:paraId="551A3FD5" w14:textId="77777777" w:rsidR="00D3205D" w:rsidRDefault="00D3205D" w:rsidP="00D3205D">
      <w:pPr>
        <w:pStyle w:val="Heading4"/>
      </w:pPr>
      <w:r>
        <w:t>Cancel</w:t>
      </w:r>
    </w:p>
    <w:p w14:paraId="6B0FA9F0" w14:textId="3E2A17CA" w:rsidR="00D3205D" w:rsidRDefault="00D3205D" w:rsidP="00D3205D">
      <w:r>
        <w:t xml:space="preserve">The </w:t>
      </w:r>
      <w:r w:rsidRPr="00D3205D">
        <w:rPr>
          <w:b/>
          <w:bCs/>
          <w:i/>
          <w:iCs/>
          <w:u w:val="single"/>
        </w:rPr>
        <w:t>“</w:t>
      </w:r>
      <w:r>
        <w:rPr>
          <w:b/>
          <w:bCs/>
          <w:i/>
          <w:iCs/>
          <w:u w:val="single"/>
        </w:rPr>
        <w:t>Red X</w:t>
      </w:r>
      <w:r w:rsidRPr="00D3205D">
        <w:rPr>
          <w:b/>
          <w:bCs/>
          <w:i/>
          <w:iCs/>
          <w:u w:val="single"/>
        </w:rPr>
        <w:t>”</w:t>
      </w:r>
      <w:r>
        <w:t xml:space="preserve"> at the bottom of the screen (</w:t>
      </w:r>
      <w:r>
        <w:rPr>
          <w:i/>
          <w:iCs/>
        </w:rPr>
        <w:t>Cancel</w:t>
      </w:r>
      <w:r>
        <w:t>),</w:t>
      </w:r>
      <w:r w:rsidRPr="00D3205D">
        <w:t xml:space="preserve"> </w:t>
      </w:r>
      <w:r>
        <w:t>will close/exit the CRM interface.</w:t>
      </w:r>
    </w:p>
    <w:p w14:paraId="6FDF85D5" w14:textId="77777777" w:rsidR="008B6A1B" w:rsidRDefault="008B6A1B" w:rsidP="00D3205D"/>
    <w:p w14:paraId="6FC28998" w14:textId="305E575A" w:rsidR="008B6A1B" w:rsidRDefault="008B6A1B" w:rsidP="008B6A1B">
      <w:pPr>
        <w:pStyle w:val="Heading1"/>
        <w:rPr>
          <w:b/>
          <w:bCs/>
        </w:rPr>
      </w:pPr>
      <w:bookmarkStart w:id="17" w:name="_Toc50040018"/>
      <w:r>
        <w:rPr>
          <w:b/>
          <w:bCs/>
        </w:rPr>
        <w:lastRenderedPageBreak/>
        <w:t xml:space="preserve">Set Up Advantzware CRM ZoHo </w:t>
      </w:r>
      <w:r w:rsidR="00441D5C">
        <w:rPr>
          <w:b/>
          <w:bCs/>
        </w:rPr>
        <w:t>Contacts</w:t>
      </w:r>
      <w:bookmarkEnd w:id="17"/>
    </w:p>
    <w:p w14:paraId="15256FF4" w14:textId="40507D1B" w:rsidR="008B6A1B" w:rsidRDefault="008B6A1B" w:rsidP="008B6A1B">
      <w:pPr>
        <w:pStyle w:val="Heading2"/>
      </w:pPr>
      <w:bookmarkStart w:id="18" w:name="_Toc50040019"/>
      <w:r>
        <w:t>Locate Customer in ZoHo</w:t>
      </w:r>
      <w:bookmarkEnd w:id="18"/>
    </w:p>
    <w:p w14:paraId="0F8806DB" w14:textId="3BB0B5C2" w:rsidR="008B6A1B" w:rsidRDefault="008B6A1B" w:rsidP="008B6A1B">
      <w:r>
        <w:t xml:space="preserve">Log in to crm.zoho.com. Navigate to the </w:t>
      </w:r>
      <w:r>
        <w:rPr>
          <w:i/>
          <w:iCs/>
        </w:rPr>
        <w:t>‘Accounts’</w:t>
      </w:r>
      <w:r>
        <w:t xml:space="preserve"> page by clicking on the </w:t>
      </w:r>
      <w:r>
        <w:rPr>
          <w:b/>
          <w:bCs/>
          <w:i/>
          <w:iCs/>
          <w:u w:val="single"/>
        </w:rPr>
        <w:t>“Accounts”</w:t>
      </w:r>
      <w:r>
        <w:t xml:space="preserve"> tab at the top of the screen.</w:t>
      </w:r>
    </w:p>
    <w:p w14:paraId="05399617" w14:textId="589452ED" w:rsidR="008B6A1B" w:rsidRDefault="008B6A1B" w:rsidP="008B6A1B">
      <w:r>
        <w:t>Locate the desired Customer whose Contacts are to be uploaded from CRM.</w:t>
      </w:r>
    </w:p>
    <w:p w14:paraId="4D3E2204" w14:textId="395D19C6" w:rsidR="008B6A1B" w:rsidRDefault="008B6A1B" w:rsidP="008B6A1B">
      <w:r>
        <w:rPr>
          <w:noProof/>
        </w:rPr>
        <w:drawing>
          <wp:inline distT="0" distB="0" distL="0" distR="0" wp14:anchorId="1C86272C" wp14:editId="206E90FA">
            <wp:extent cx="5943600" cy="33921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92170"/>
                    </a:xfrm>
                    <a:prstGeom prst="rect">
                      <a:avLst/>
                    </a:prstGeom>
                  </pic:spPr>
                </pic:pic>
              </a:graphicData>
            </a:graphic>
          </wp:inline>
        </w:drawing>
      </w:r>
    </w:p>
    <w:p w14:paraId="379775D7" w14:textId="6ADC4355" w:rsidR="00DA46B9" w:rsidRDefault="00DA46B9" w:rsidP="00DA46B9">
      <w:pPr>
        <w:pStyle w:val="Heading2"/>
      </w:pPr>
      <w:bookmarkStart w:id="19" w:name="_Toc50040020"/>
      <w:r>
        <w:t>Advantzware System – Customer Maintenance</w:t>
      </w:r>
      <w:bookmarkEnd w:id="19"/>
    </w:p>
    <w:p w14:paraId="48908E26" w14:textId="77777777" w:rsidR="00DA46B9" w:rsidRDefault="00DA46B9" w:rsidP="00DA46B9">
      <w:pPr>
        <w:pStyle w:val="Heading3"/>
      </w:pPr>
      <w:bookmarkStart w:id="20" w:name="_Toc50040021"/>
      <w:r>
        <w:t>Open Customer File Maintenance Screen</w:t>
      </w:r>
      <w:bookmarkEnd w:id="20"/>
    </w:p>
    <w:p w14:paraId="6CAA27DC" w14:textId="77777777" w:rsidR="00DA46B9" w:rsidRDefault="00DA46B9" w:rsidP="00DA46B9">
      <w:r>
        <w:t xml:space="preserve">Navigate to Advantzware’s Customer Maintenance program. The </w:t>
      </w:r>
      <w:r>
        <w:rPr>
          <w:i/>
          <w:iCs/>
        </w:rPr>
        <w:t xml:space="preserve">Customer File Maintenance </w:t>
      </w:r>
      <w:r>
        <w:t xml:space="preserve">screen is located in the following Menu Path: Accounts Receivable -&gt; File Maintenance for Customers -&gt; Customers. Alternatively, the user can quickly get to this screen using the Hot Key combination: </w:t>
      </w:r>
      <w:r>
        <w:rPr>
          <w:b/>
          <w:bCs/>
          <w:i/>
          <w:iCs/>
          <w:u w:val="single"/>
        </w:rPr>
        <w:t>[“A” – “F” – “1”]</w:t>
      </w:r>
      <w:r>
        <w:t>.</w:t>
      </w:r>
    </w:p>
    <w:p w14:paraId="43B2A602" w14:textId="40A02DFB" w:rsidR="00DA46B9" w:rsidRDefault="00DA46B9" w:rsidP="008B6A1B">
      <w:r>
        <w:rPr>
          <w:noProof/>
        </w:rPr>
        <w:drawing>
          <wp:inline distT="0" distB="0" distL="0" distR="0" wp14:anchorId="37E2CAD0" wp14:editId="1B2207FD">
            <wp:extent cx="5943600" cy="2143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5610E552" w14:textId="1569B8DA" w:rsidR="00DA46B9" w:rsidRDefault="00DA46B9" w:rsidP="00DA46B9">
      <w:pPr>
        <w:pStyle w:val="Heading3"/>
      </w:pPr>
      <w:bookmarkStart w:id="21" w:name="_Toc50040022"/>
      <w:r>
        <w:lastRenderedPageBreak/>
        <w:t>Phone Info Icon</w:t>
      </w:r>
      <w:bookmarkEnd w:id="21"/>
    </w:p>
    <w:p w14:paraId="613A6AA8" w14:textId="52B613BC" w:rsidR="00DA46B9" w:rsidRDefault="00DA46B9" w:rsidP="00DA46B9">
      <w:r>
        <w:t xml:space="preserve">Click on the </w:t>
      </w:r>
      <w:r>
        <w:rPr>
          <w:b/>
          <w:bCs/>
          <w:i/>
          <w:iCs/>
          <w:u w:val="single"/>
        </w:rPr>
        <w:t>“Orange Journal with the @ Symbol”</w:t>
      </w:r>
      <w:r>
        <w:t xml:space="preserve"> at the top of the screen in order to access a Customer’s Contacts.</w:t>
      </w:r>
    </w:p>
    <w:p w14:paraId="191A9024" w14:textId="1EC81CF3" w:rsidR="00DA46B9" w:rsidRDefault="00DA46B9" w:rsidP="00DA46B9">
      <w:r>
        <w:rPr>
          <w:noProof/>
        </w:rPr>
        <w:drawing>
          <wp:inline distT="0" distB="0" distL="0" distR="0" wp14:anchorId="0CDD381C" wp14:editId="6897B358">
            <wp:extent cx="5705475" cy="381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5475" cy="381000"/>
                    </a:xfrm>
                    <a:prstGeom prst="rect">
                      <a:avLst/>
                    </a:prstGeom>
                    <a:noFill/>
                    <a:ln>
                      <a:noFill/>
                    </a:ln>
                  </pic:spPr>
                </pic:pic>
              </a:graphicData>
            </a:graphic>
          </wp:inline>
        </w:drawing>
      </w:r>
    </w:p>
    <w:p w14:paraId="2B187824" w14:textId="23FEC932" w:rsidR="00DA46B9" w:rsidRDefault="00DA46B9" w:rsidP="00DA46B9">
      <w:r>
        <w:rPr>
          <w:noProof/>
        </w:rPr>
        <w:drawing>
          <wp:inline distT="0" distB="0" distL="0" distR="0" wp14:anchorId="344C483F" wp14:editId="6160B869">
            <wp:extent cx="5943600"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0795105" w14:textId="77777777" w:rsidR="00DA46B9" w:rsidRDefault="00DA46B9" w:rsidP="00DA46B9"/>
    <w:p w14:paraId="2C86694B" w14:textId="77777777" w:rsidR="00DA46B9" w:rsidRDefault="00DA46B9" w:rsidP="00DA46B9">
      <w:pPr>
        <w:pStyle w:val="Heading3"/>
      </w:pPr>
      <w:bookmarkStart w:id="22" w:name="_Toc50040023"/>
      <w:r>
        <w:t>CRM Icon</w:t>
      </w:r>
      <w:bookmarkEnd w:id="22"/>
    </w:p>
    <w:p w14:paraId="3B823172" w14:textId="77777777" w:rsidR="00DA46B9" w:rsidRDefault="00DA46B9" w:rsidP="00DA46B9">
      <w:r>
        <w:t xml:space="preserve">Click on the </w:t>
      </w:r>
      <w:r>
        <w:rPr>
          <w:b/>
          <w:bCs/>
          <w:i/>
          <w:iCs/>
          <w:u w:val="single"/>
        </w:rPr>
        <w:t>“Handshake Icon”</w:t>
      </w:r>
      <w:r>
        <w:t xml:space="preserve"> at the top of the screen in order to invoke the ZoHo CRM interface.</w:t>
      </w:r>
    </w:p>
    <w:p w14:paraId="0CAFBC08" w14:textId="77777777" w:rsidR="00DA46B9" w:rsidRDefault="00DA46B9" w:rsidP="00DA46B9">
      <w:r>
        <w:rPr>
          <w:noProof/>
        </w:rPr>
        <w:drawing>
          <wp:inline distT="0" distB="0" distL="0" distR="0" wp14:anchorId="78771B3C" wp14:editId="0C5CC044">
            <wp:extent cx="57054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381000"/>
                    </a:xfrm>
                    <a:prstGeom prst="rect">
                      <a:avLst/>
                    </a:prstGeom>
                    <a:noFill/>
                    <a:ln>
                      <a:noFill/>
                    </a:ln>
                  </pic:spPr>
                </pic:pic>
              </a:graphicData>
            </a:graphic>
          </wp:inline>
        </w:drawing>
      </w:r>
    </w:p>
    <w:p w14:paraId="5C10BDE4" w14:textId="1971BD58" w:rsidR="00DA46B9" w:rsidRDefault="00DA46B9" w:rsidP="008B6A1B"/>
    <w:p w14:paraId="0DDD432D" w14:textId="1ABD71AD" w:rsidR="00DA46B9" w:rsidRDefault="00DA46B9" w:rsidP="008B6A1B"/>
    <w:p w14:paraId="70BEC6A6" w14:textId="77777777" w:rsidR="00DA46B9" w:rsidRDefault="00DA46B9" w:rsidP="008B6A1B"/>
    <w:p w14:paraId="4D0493BB" w14:textId="3B799DC1" w:rsidR="00DA46B9" w:rsidRDefault="00DA46B9" w:rsidP="00DA46B9">
      <w:pPr>
        <w:pStyle w:val="Heading3"/>
      </w:pPr>
      <w:bookmarkStart w:id="23" w:name="_Toc50040024"/>
      <w:r>
        <w:lastRenderedPageBreak/>
        <w:t>ZOHO CRM Customer Contacts</w:t>
      </w:r>
      <w:bookmarkEnd w:id="23"/>
    </w:p>
    <w:p w14:paraId="43A5C536" w14:textId="498B8920" w:rsidR="00DA46B9" w:rsidRPr="00DA46B9" w:rsidRDefault="00DA46B9" w:rsidP="00DA46B9">
      <w:r>
        <w:rPr>
          <w:noProof/>
        </w:rPr>
        <w:drawing>
          <wp:inline distT="0" distB="0" distL="0" distR="0" wp14:anchorId="091868AB" wp14:editId="7F971A4E">
            <wp:extent cx="5943600" cy="1741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41170"/>
                    </a:xfrm>
                    <a:prstGeom prst="rect">
                      <a:avLst/>
                    </a:prstGeom>
                  </pic:spPr>
                </pic:pic>
              </a:graphicData>
            </a:graphic>
          </wp:inline>
        </w:drawing>
      </w:r>
    </w:p>
    <w:p w14:paraId="46D3BB67" w14:textId="77777777" w:rsidR="00DA46B9" w:rsidRDefault="00DA46B9" w:rsidP="00DA46B9">
      <w:r>
        <w:t>The key aspect of CRM Contacts is that is looks for matching “</w:t>
      </w:r>
      <w:r w:rsidRPr="00DA46B9">
        <w:rPr>
          <w:i/>
          <w:iCs/>
        </w:rPr>
        <w:t>Email</w:t>
      </w:r>
      <w:r>
        <w:t xml:space="preserve">” values.  Those that match are automatically selected as potential updates.  </w:t>
      </w:r>
    </w:p>
    <w:p w14:paraId="1ADA5B7C" w14:textId="37A6BACA" w:rsidR="00DA46B9" w:rsidRPr="00DA46B9" w:rsidRDefault="00DA46B9" w:rsidP="00DA46B9">
      <w:r>
        <w:t>If no email match is located, it is flagged as a potential add, but will only be auto selected if an email value exists, otherwise blank email records will not be auto selected, but can be manually selected for addition to Advantzware.  CRM Contacts are rendered on the left side and any existing Customer Contacts are located in the right-side columns.</w:t>
      </w:r>
    </w:p>
    <w:p w14:paraId="5F6B1C97" w14:textId="77777777" w:rsidR="00DA46B9" w:rsidRDefault="00DA46B9" w:rsidP="00DA46B9">
      <w:pPr>
        <w:pStyle w:val="Heading4"/>
      </w:pPr>
      <w:r>
        <w:t>Apply Selected Sections</w:t>
      </w:r>
    </w:p>
    <w:p w14:paraId="2B34A7F8" w14:textId="30D3BF95" w:rsidR="00DA46B9" w:rsidRDefault="00DA46B9" w:rsidP="00DA46B9">
      <w:r>
        <w:t xml:space="preserve">The </w:t>
      </w:r>
      <w:r w:rsidRPr="00D3205D">
        <w:rPr>
          <w:b/>
          <w:bCs/>
          <w:i/>
          <w:iCs/>
          <w:u w:val="single"/>
        </w:rPr>
        <w:t>“Blue Arrow Icon”</w:t>
      </w:r>
      <w:r>
        <w:t xml:space="preserve"> at the bottom of the screen (</w:t>
      </w:r>
      <w:r>
        <w:rPr>
          <w:i/>
          <w:iCs/>
        </w:rPr>
        <w:t>Apply Selected Actions</w:t>
      </w:r>
      <w:r>
        <w:t>), will allow a preview of the CRM Account values applied to the Customer fields (this does not update any data in Advantzware).</w:t>
      </w:r>
    </w:p>
    <w:p w14:paraId="466995EA" w14:textId="5BA9033B" w:rsidR="00DA46B9" w:rsidRDefault="00DA46B9" w:rsidP="00DA46B9">
      <w:r>
        <w:rPr>
          <w:noProof/>
        </w:rPr>
        <w:drawing>
          <wp:inline distT="0" distB="0" distL="0" distR="0" wp14:anchorId="7DEDC45F" wp14:editId="37B6CAA1">
            <wp:extent cx="5943600" cy="1552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52575"/>
                    </a:xfrm>
                    <a:prstGeom prst="rect">
                      <a:avLst/>
                    </a:prstGeom>
                  </pic:spPr>
                </pic:pic>
              </a:graphicData>
            </a:graphic>
          </wp:inline>
        </w:drawing>
      </w:r>
    </w:p>
    <w:p w14:paraId="642F3135" w14:textId="77777777" w:rsidR="00DA46B9" w:rsidRDefault="00DA46B9" w:rsidP="00DA46B9">
      <w:pPr>
        <w:pStyle w:val="Heading4"/>
      </w:pPr>
      <w:r>
        <w:t>Reset</w:t>
      </w:r>
    </w:p>
    <w:p w14:paraId="017F9B9E" w14:textId="662098D2" w:rsidR="00DA46B9" w:rsidRDefault="00DA46B9" w:rsidP="00DA46B9">
      <w:r>
        <w:t xml:space="preserve">The </w:t>
      </w:r>
      <w:r w:rsidRPr="00D3205D">
        <w:rPr>
          <w:b/>
          <w:bCs/>
          <w:i/>
          <w:iCs/>
          <w:u w:val="single"/>
        </w:rPr>
        <w:t xml:space="preserve">“Blue </w:t>
      </w:r>
      <w:r>
        <w:rPr>
          <w:b/>
          <w:bCs/>
          <w:i/>
          <w:iCs/>
          <w:u w:val="single"/>
        </w:rPr>
        <w:t>Refresh</w:t>
      </w:r>
      <w:r w:rsidRPr="00D3205D">
        <w:rPr>
          <w:b/>
          <w:bCs/>
          <w:i/>
          <w:iCs/>
          <w:u w:val="single"/>
        </w:rPr>
        <w:t xml:space="preserve"> Icon”</w:t>
      </w:r>
      <w:r>
        <w:t xml:space="preserve"> at the bottom of the screen (</w:t>
      </w:r>
      <w:r>
        <w:rPr>
          <w:i/>
          <w:iCs/>
        </w:rPr>
        <w:t>Refresh</w:t>
      </w:r>
      <w:r>
        <w:t xml:space="preserve">), will cause the process to reload the CRM process.  This is useful if the above </w:t>
      </w:r>
      <w:r w:rsidRPr="00D3205D">
        <w:rPr>
          <w:i/>
          <w:iCs/>
        </w:rPr>
        <w:t>Apply Selected Action</w:t>
      </w:r>
      <w:r>
        <w:t xml:space="preserve"> was completed, and the preview of any records is not desired.</w:t>
      </w:r>
    </w:p>
    <w:p w14:paraId="0B93ABED" w14:textId="3B374B56" w:rsidR="00DA46B9" w:rsidRDefault="00DA46B9" w:rsidP="00DA46B9">
      <w:r>
        <w:rPr>
          <w:noProof/>
        </w:rPr>
        <w:drawing>
          <wp:inline distT="0" distB="0" distL="0" distR="0" wp14:anchorId="5351EA79" wp14:editId="271BE5E4">
            <wp:extent cx="5943600" cy="1600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00200"/>
                    </a:xfrm>
                    <a:prstGeom prst="rect">
                      <a:avLst/>
                    </a:prstGeom>
                  </pic:spPr>
                </pic:pic>
              </a:graphicData>
            </a:graphic>
          </wp:inline>
        </w:drawing>
      </w:r>
    </w:p>
    <w:p w14:paraId="2348B91A" w14:textId="77777777" w:rsidR="00DA46B9" w:rsidRDefault="00DA46B9" w:rsidP="00DA46B9">
      <w:pPr>
        <w:pStyle w:val="Heading4"/>
      </w:pPr>
      <w:r>
        <w:lastRenderedPageBreak/>
        <w:t>Save Selected Actions</w:t>
      </w:r>
    </w:p>
    <w:p w14:paraId="37F1E8D2" w14:textId="744F2987" w:rsidR="00DA46B9" w:rsidRDefault="00DA46B9" w:rsidP="00DA46B9">
      <w:r>
        <w:t xml:space="preserve">The </w:t>
      </w:r>
      <w:r w:rsidRPr="00D3205D">
        <w:rPr>
          <w:b/>
          <w:bCs/>
          <w:i/>
          <w:iCs/>
          <w:u w:val="single"/>
        </w:rPr>
        <w:t>“</w:t>
      </w:r>
      <w:r>
        <w:rPr>
          <w:b/>
          <w:bCs/>
          <w:i/>
          <w:iCs/>
          <w:u w:val="single"/>
        </w:rPr>
        <w:t>Green Check-Mark</w:t>
      </w:r>
      <w:r w:rsidRPr="00D3205D">
        <w:rPr>
          <w:b/>
          <w:bCs/>
          <w:i/>
          <w:iCs/>
          <w:u w:val="single"/>
        </w:rPr>
        <w:t>”</w:t>
      </w:r>
      <w:r>
        <w:t xml:space="preserve"> at the bottom of the screen (</w:t>
      </w:r>
      <w:r>
        <w:rPr>
          <w:i/>
          <w:iCs/>
        </w:rPr>
        <w:t>Save Selected Actions</w:t>
      </w:r>
      <w:r>
        <w:t>),</w:t>
      </w:r>
      <w:r w:rsidRPr="00D3205D">
        <w:t xml:space="preserve"> </w:t>
      </w:r>
      <w:r>
        <w:t xml:space="preserve">will apply any selections and/or previously applied previews to the Advantzware Customers. </w:t>
      </w:r>
      <w:r w:rsidRPr="00D3205D">
        <w:rPr>
          <w:i/>
          <w:iCs/>
        </w:rPr>
        <w:t>Apply Selected Actions</w:t>
      </w:r>
      <w:r>
        <w:t xml:space="preserve"> does NOT need to be performed prior to a </w:t>
      </w:r>
      <w:r w:rsidRPr="00D3205D">
        <w:rPr>
          <w:i/>
          <w:iCs/>
        </w:rPr>
        <w:t>Save Selected Actions</w:t>
      </w:r>
      <w:r>
        <w:t xml:space="preserve">.  If an </w:t>
      </w:r>
      <w:r w:rsidRPr="00D3205D">
        <w:rPr>
          <w:i/>
          <w:iCs/>
        </w:rPr>
        <w:t>Apply</w:t>
      </w:r>
      <w:r>
        <w:t xml:space="preserve"> has been performed, anything updated to the right columns will update to Advantzware.  Or simply select any </w:t>
      </w:r>
      <w:r w:rsidRPr="00D3205D">
        <w:rPr>
          <w:i/>
          <w:iCs/>
        </w:rPr>
        <w:t>Update</w:t>
      </w:r>
      <w:r>
        <w:t xml:space="preserve"> and/or </w:t>
      </w:r>
      <w:r w:rsidRPr="00D3205D">
        <w:rPr>
          <w:i/>
          <w:iCs/>
        </w:rPr>
        <w:t>Add</w:t>
      </w:r>
      <w:r>
        <w:t xml:space="preserve"> to apply those selections to Advantzware.</w:t>
      </w:r>
    </w:p>
    <w:p w14:paraId="1BF907BF" w14:textId="6CD06CC9" w:rsidR="00DA46B9" w:rsidRDefault="00DA46B9" w:rsidP="00DA46B9">
      <w:r>
        <w:rPr>
          <w:noProof/>
        </w:rPr>
        <w:drawing>
          <wp:inline distT="0" distB="0" distL="0" distR="0" wp14:anchorId="5BCD61B8" wp14:editId="5CA97A94">
            <wp:extent cx="5943600" cy="1741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41170"/>
                    </a:xfrm>
                    <a:prstGeom prst="rect">
                      <a:avLst/>
                    </a:prstGeom>
                  </pic:spPr>
                </pic:pic>
              </a:graphicData>
            </a:graphic>
          </wp:inline>
        </w:drawing>
      </w:r>
    </w:p>
    <w:p w14:paraId="53A7CE3F" w14:textId="77777777" w:rsidR="00DA46B9" w:rsidRPr="00D3205D" w:rsidRDefault="00DA46B9" w:rsidP="00DA46B9">
      <w:r>
        <w:t>Please Note: Clicking “</w:t>
      </w:r>
      <w:r w:rsidRPr="00D3205D">
        <w:rPr>
          <w:b/>
          <w:bCs/>
          <w:i/>
          <w:iCs/>
          <w:u w:val="single"/>
        </w:rPr>
        <w:t>Select</w:t>
      </w:r>
      <w:r>
        <w:t>” directly above the “</w:t>
      </w:r>
      <w:r w:rsidRPr="00D3205D">
        <w:rPr>
          <w:i/>
          <w:iCs/>
        </w:rPr>
        <w:t>Action</w:t>
      </w:r>
      <w:r>
        <w:t xml:space="preserve">” column will toggle selections </w:t>
      </w:r>
      <w:r w:rsidRPr="00D3205D">
        <w:rPr>
          <w:i/>
          <w:iCs/>
        </w:rPr>
        <w:t>On</w:t>
      </w:r>
      <w:r>
        <w:t xml:space="preserve"> or </w:t>
      </w:r>
      <w:r w:rsidRPr="00D3205D">
        <w:rPr>
          <w:i/>
          <w:iCs/>
        </w:rPr>
        <w:t>Off</w:t>
      </w:r>
      <w:r>
        <w:t xml:space="preserve"> accordingly.</w:t>
      </w:r>
    </w:p>
    <w:p w14:paraId="404F1A01" w14:textId="77777777" w:rsidR="00DA46B9" w:rsidRDefault="00DA46B9" w:rsidP="00DA46B9">
      <w:pPr>
        <w:pStyle w:val="Heading4"/>
      </w:pPr>
      <w:r>
        <w:t>Cancel</w:t>
      </w:r>
    </w:p>
    <w:p w14:paraId="35A565D7" w14:textId="23DF8ECB" w:rsidR="00DA46B9" w:rsidRDefault="00DA46B9" w:rsidP="00DA46B9">
      <w:r>
        <w:t xml:space="preserve">The </w:t>
      </w:r>
      <w:r w:rsidRPr="00D3205D">
        <w:rPr>
          <w:b/>
          <w:bCs/>
          <w:i/>
          <w:iCs/>
          <w:u w:val="single"/>
        </w:rPr>
        <w:t>“</w:t>
      </w:r>
      <w:r>
        <w:rPr>
          <w:b/>
          <w:bCs/>
          <w:i/>
          <w:iCs/>
          <w:u w:val="single"/>
        </w:rPr>
        <w:t>Red X</w:t>
      </w:r>
      <w:r w:rsidRPr="00D3205D">
        <w:rPr>
          <w:b/>
          <w:bCs/>
          <w:i/>
          <w:iCs/>
          <w:u w:val="single"/>
        </w:rPr>
        <w:t>”</w:t>
      </w:r>
      <w:r>
        <w:t xml:space="preserve"> at the bottom of the screen (</w:t>
      </w:r>
      <w:r>
        <w:rPr>
          <w:i/>
          <w:iCs/>
        </w:rPr>
        <w:t>Cancel</w:t>
      </w:r>
      <w:r>
        <w:t>),</w:t>
      </w:r>
      <w:r w:rsidRPr="00D3205D">
        <w:t xml:space="preserve"> </w:t>
      </w:r>
      <w:r>
        <w:t>will close/exit the CRM interface.</w:t>
      </w:r>
    </w:p>
    <w:p w14:paraId="5275D763" w14:textId="0DD4E269" w:rsidR="0053676C" w:rsidRDefault="0053676C" w:rsidP="00DA46B9"/>
    <w:p w14:paraId="3AFE89C5" w14:textId="51F82A2D" w:rsidR="0053676C" w:rsidRDefault="0053676C" w:rsidP="00DA46B9"/>
    <w:p w14:paraId="3876D17F" w14:textId="414FC41D" w:rsidR="0053676C" w:rsidRDefault="0053676C" w:rsidP="00DA46B9"/>
    <w:p w14:paraId="2C23513F" w14:textId="61F0A704" w:rsidR="0053676C" w:rsidRDefault="0053676C" w:rsidP="00DA46B9"/>
    <w:p w14:paraId="68442914" w14:textId="19E8E24C" w:rsidR="0053676C" w:rsidRDefault="0053676C" w:rsidP="00DA46B9"/>
    <w:p w14:paraId="163E4505" w14:textId="6DEA8843" w:rsidR="0053676C" w:rsidRDefault="0053676C" w:rsidP="00DA46B9"/>
    <w:p w14:paraId="597A5C10" w14:textId="462AB70A" w:rsidR="0053676C" w:rsidRDefault="0053676C" w:rsidP="00DA46B9"/>
    <w:p w14:paraId="6FBCE3AE" w14:textId="3C777D60" w:rsidR="0053676C" w:rsidRDefault="0053676C" w:rsidP="00DA46B9"/>
    <w:p w14:paraId="4F11ACC2" w14:textId="741D62FE" w:rsidR="0053676C" w:rsidRDefault="0053676C" w:rsidP="00DA46B9"/>
    <w:p w14:paraId="266BA648" w14:textId="0AD6E350" w:rsidR="0053676C" w:rsidRDefault="0053676C" w:rsidP="00DA46B9"/>
    <w:p w14:paraId="70DB2EA7" w14:textId="2399BE85" w:rsidR="0053676C" w:rsidRDefault="0053676C" w:rsidP="00DA46B9"/>
    <w:p w14:paraId="5C2EC5E9" w14:textId="096B746F" w:rsidR="0053676C" w:rsidRDefault="0053676C" w:rsidP="00DA46B9"/>
    <w:p w14:paraId="7A5E724E" w14:textId="77777777" w:rsidR="0053676C" w:rsidRDefault="0053676C" w:rsidP="00DA46B9"/>
    <w:p w14:paraId="7EB0AA82" w14:textId="1D6B6C60" w:rsidR="00441D5C" w:rsidRDefault="0053676C" w:rsidP="00441D5C">
      <w:pPr>
        <w:pStyle w:val="Heading1"/>
        <w:rPr>
          <w:b/>
          <w:bCs/>
        </w:rPr>
      </w:pPr>
      <w:bookmarkStart w:id="24" w:name="_Toc50040025"/>
      <w:r>
        <w:rPr>
          <w:b/>
          <w:bCs/>
        </w:rPr>
        <w:lastRenderedPageBreak/>
        <w:t>Advantzware Open Analytics (AOA)</w:t>
      </w:r>
      <w:bookmarkEnd w:id="24"/>
    </w:p>
    <w:p w14:paraId="5A8A472B" w14:textId="33088B1D" w:rsidR="00441D5C" w:rsidRPr="0053676C" w:rsidRDefault="0053676C" w:rsidP="00441D5C">
      <w:pPr>
        <w:pStyle w:val="Heading2"/>
      </w:pPr>
      <w:bookmarkStart w:id="25" w:name="_Toc50040026"/>
      <w:r w:rsidRPr="0053676C">
        <w:t>Auto Upload CRM Accounts (Customers)</w:t>
      </w:r>
      <w:bookmarkEnd w:id="25"/>
    </w:p>
    <w:p w14:paraId="6F9B4535" w14:textId="0865C24D" w:rsidR="0053676C" w:rsidRPr="0053676C" w:rsidRDefault="0053676C" w:rsidP="0053676C">
      <w:pPr>
        <w:pStyle w:val="Heading3"/>
      </w:pPr>
      <w:bookmarkStart w:id="26" w:name="_Toc50040027"/>
      <w:r>
        <w:t>Open Advantzware</w:t>
      </w:r>
      <w:bookmarkEnd w:id="26"/>
    </w:p>
    <w:p w14:paraId="05D925E6" w14:textId="42DBC071" w:rsidR="0053676C" w:rsidRPr="0053676C" w:rsidRDefault="0053676C" w:rsidP="0053676C">
      <w:r>
        <w:t xml:space="preserve">From anywhere within the Advantzware System, type </w:t>
      </w:r>
      <w:r>
        <w:rPr>
          <w:b/>
          <w:bCs/>
          <w:i/>
          <w:iCs/>
          <w:u w:val="single"/>
        </w:rPr>
        <w:t>“Control” – “Alt” – “Delete”</w:t>
      </w:r>
      <w:r>
        <w:t xml:space="preserve"> to invoke the AOA Launcher.</w:t>
      </w:r>
    </w:p>
    <w:p w14:paraId="768FA3E5" w14:textId="38FAF4A9" w:rsidR="00441D5C" w:rsidRDefault="0053676C" w:rsidP="00441D5C">
      <w:r>
        <w:rPr>
          <w:noProof/>
        </w:rPr>
        <w:drawing>
          <wp:inline distT="0" distB="0" distL="0" distR="0" wp14:anchorId="0E88D894" wp14:editId="32E96FCC">
            <wp:extent cx="5448300" cy="6029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8300" cy="6029325"/>
                    </a:xfrm>
                    <a:prstGeom prst="rect">
                      <a:avLst/>
                    </a:prstGeom>
                  </pic:spPr>
                </pic:pic>
              </a:graphicData>
            </a:graphic>
          </wp:inline>
        </w:drawing>
      </w:r>
    </w:p>
    <w:p w14:paraId="60EDE27A" w14:textId="0A19E4D6" w:rsidR="0053676C" w:rsidRDefault="0053676C" w:rsidP="0053676C">
      <w:pPr>
        <w:pStyle w:val="Heading3"/>
      </w:pPr>
      <w:bookmarkStart w:id="27" w:name="_Toc50040028"/>
      <w:r>
        <w:t>Launch AOA</w:t>
      </w:r>
      <w:bookmarkEnd w:id="27"/>
    </w:p>
    <w:p w14:paraId="16C63515" w14:textId="7E99E788" w:rsidR="00DA46B9" w:rsidRDefault="0053676C" w:rsidP="008B6A1B">
      <w:r>
        <w:t xml:space="preserve">Click the </w:t>
      </w:r>
      <w:r>
        <w:rPr>
          <w:b/>
          <w:bCs/>
          <w:i/>
          <w:iCs/>
          <w:u w:val="single"/>
        </w:rPr>
        <w:t>“Rocket”</w:t>
      </w:r>
      <w:r>
        <w:t xml:space="preserve"> icon after selecting </w:t>
      </w:r>
      <w:r w:rsidRPr="0053676C">
        <w:rPr>
          <w:i/>
          <w:iCs/>
        </w:rPr>
        <w:t>CRM Customers</w:t>
      </w:r>
      <w:r>
        <w:t xml:space="preserve">. Alternatively, </w:t>
      </w:r>
      <w:r>
        <w:rPr>
          <w:b/>
          <w:bCs/>
          <w:i/>
          <w:iCs/>
          <w:u w:val="single"/>
        </w:rPr>
        <w:t>“double-click”</w:t>
      </w:r>
      <w:r>
        <w:t xml:space="preserve"> </w:t>
      </w:r>
      <w:r w:rsidRPr="0053676C">
        <w:rPr>
          <w:i/>
          <w:iCs/>
        </w:rPr>
        <w:t>CRM Customers</w:t>
      </w:r>
      <w:r>
        <w:t xml:space="preserve"> to run the parameter screen.</w:t>
      </w:r>
    </w:p>
    <w:p w14:paraId="2ADF3D7C" w14:textId="6423A7C9" w:rsidR="0053676C" w:rsidRDefault="0053676C" w:rsidP="0053676C">
      <w:pPr>
        <w:pStyle w:val="Heading3"/>
      </w:pPr>
      <w:bookmarkStart w:id="28" w:name="_Toc50040029"/>
      <w:r>
        <w:lastRenderedPageBreak/>
        <w:t>Report Parameters</w:t>
      </w:r>
      <w:bookmarkEnd w:id="28"/>
    </w:p>
    <w:p w14:paraId="1F797117" w14:textId="77EFDE57" w:rsidR="0053676C" w:rsidRPr="0053676C" w:rsidRDefault="0053676C" w:rsidP="0053676C">
      <w:r>
        <w:t xml:space="preserve">Selecting either </w:t>
      </w:r>
      <w:r>
        <w:t>“</w:t>
      </w:r>
      <w:r w:rsidRPr="0053676C">
        <w:rPr>
          <w:i/>
          <w:iCs/>
        </w:rPr>
        <w:t>Auto Add New CRM Customers</w:t>
      </w:r>
      <w:r>
        <w:rPr>
          <w:i/>
          <w:iCs/>
        </w:rPr>
        <w:t>”</w:t>
      </w:r>
      <w:r>
        <w:t xml:space="preserve"> and/or </w:t>
      </w:r>
      <w:r>
        <w:t>“</w:t>
      </w:r>
      <w:r w:rsidRPr="0053676C">
        <w:rPr>
          <w:i/>
          <w:iCs/>
        </w:rPr>
        <w:t>Auto Update Existing CRM Customers</w:t>
      </w:r>
      <w:r>
        <w:rPr>
          <w:i/>
          <w:iCs/>
        </w:rPr>
        <w:t>”</w:t>
      </w:r>
      <w:r>
        <w:t xml:space="preserve"> will perform the functions selected by silently adding and/or updating CRM Accounts (Customers) from the CRM into the Advantzware System.</w:t>
      </w:r>
    </w:p>
    <w:p w14:paraId="4CB7E0C6" w14:textId="2D7B0E46" w:rsidR="00DA46B9" w:rsidRDefault="0053676C" w:rsidP="008B6A1B">
      <w:r>
        <w:rPr>
          <w:noProof/>
        </w:rPr>
        <w:drawing>
          <wp:inline distT="0" distB="0" distL="0" distR="0" wp14:anchorId="64DF707D" wp14:editId="7BC20A9F">
            <wp:extent cx="5943600" cy="26981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98115"/>
                    </a:xfrm>
                    <a:prstGeom prst="rect">
                      <a:avLst/>
                    </a:prstGeom>
                  </pic:spPr>
                </pic:pic>
              </a:graphicData>
            </a:graphic>
          </wp:inline>
        </w:drawing>
      </w:r>
    </w:p>
    <w:p w14:paraId="02C0D8E8" w14:textId="48FAD82A" w:rsidR="0053676C" w:rsidRDefault="0053676C" w:rsidP="008B6A1B">
      <w:r>
        <w:t xml:space="preserve">Please Note: </w:t>
      </w:r>
      <w:r>
        <w:t>See Advantzware Open Analytics (AOA) documentation for instructions on how to navigate AOA Parameter Screens.  Any AOA module can be entered into our AOA Scheduler for executing during off hours on a periodic basis, daily, weekly and/or monthly… as frequently as desired.</w:t>
      </w:r>
    </w:p>
    <w:p w14:paraId="5A439680" w14:textId="6DF1A522" w:rsidR="0053676C" w:rsidRDefault="0053676C" w:rsidP="008B6A1B"/>
    <w:p w14:paraId="6A58F41F" w14:textId="719A4351" w:rsidR="0053676C" w:rsidRDefault="0053676C" w:rsidP="008B6A1B"/>
    <w:p w14:paraId="46157682" w14:textId="40702B46" w:rsidR="0053676C" w:rsidRDefault="0053676C" w:rsidP="008B6A1B"/>
    <w:p w14:paraId="2A38F24D" w14:textId="65B42D97" w:rsidR="0053676C" w:rsidRDefault="0053676C" w:rsidP="008B6A1B"/>
    <w:p w14:paraId="4C45EDD8" w14:textId="31C25834" w:rsidR="0053676C" w:rsidRDefault="0053676C" w:rsidP="008B6A1B"/>
    <w:p w14:paraId="07BE897A" w14:textId="33ACC4D8" w:rsidR="0053676C" w:rsidRDefault="0053676C" w:rsidP="008B6A1B"/>
    <w:p w14:paraId="06085CCD" w14:textId="09DCDF25" w:rsidR="0053676C" w:rsidRDefault="0053676C" w:rsidP="008B6A1B"/>
    <w:p w14:paraId="79694A88" w14:textId="575D372B" w:rsidR="0053676C" w:rsidRDefault="0053676C" w:rsidP="008B6A1B"/>
    <w:p w14:paraId="2E1A5EE3" w14:textId="44B70461" w:rsidR="0053676C" w:rsidRDefault="0053676C" w:rsidP="008B6A1B"/>
    <w:p w14:paraId="3C2FD5E1" w14:textId="122CEE03" w:rsidR="0053676C" w:rsidRDefault="0053676C" w:rsidP="008B6A1B"/>
    <w:p w14:paraId="60B39153" w14:textId="77777777" w:rsidR="0053676C" w:rsidRDefault="0053676C" w:rsidP="008B6A1B"/>
    <w:p w14:paraId="3475DCD2" w14:textId="4A4ABE6A" w:rsidR="0053676C" w:rsidRPr="0053676C" w:rsidRDefault="0053676C" w:rsidP="0053676C">
      <w:pPr>
        <w:pStyle w:val="Heading2"/>
      </w:pPr>
      <w:bookmarkStart w:id="29" w:name="_Toc50040030"/>
      <w:r w:rsidRPr="0053676C">
        <w:lastRenderedPageBreak/>
        <w:t xml:space="preserve">Auto Upload CRM </w:t>
      </w:r>
      <w:r>
        <w:t>Contacts</w:t>
      </w:r>
      <w:r w:rsidRPr="0053676C">
        <w:t xml:space="preserve"> (Customer</w:t>
      </w:r>
      <w:r>
        <w:t xml:space="preserve"> Contact</w:t>
      </w:r>
      <w:r w:rsidRPr="0053676C">
        <w:t>s)</w:t>
      </w:r>
      <w:bookmarkEnd w:id="29"/>
    </w:p>
    <w:p w14:paraId="28A5301E" w14:textId="77777777" w:rsidR="0053676C" w:rsidRPr="0053676C" w:rsidRDefault="0053676C" w:rsidP="0053676C">
      <w:pPr>
        <w:pStyle w:val="Heading3"/>
      </w:pPr>
      <w:bookmarkStart w:id="30" w:name="_Toc50040031"/>
      <w:r>
        <w:t>Open Advantzware</w:t>
      </w:r>
      <w:bookmarkEnd w:id="30"/>
    </w:p>
    <w:p w14:paraId="6433C1D8" w14:textId="77777777" w:rsidR="0053676C" w:rsidRPr="0053676C" w:rsidRDefault="0053676C" w:rsidP="0053676C">
      <w:r>
        <w:t xml:space="preserve">From anywhere within the Advantzware System, type </w:t>
      </w:r>
      <w:r>
        <w:rPr>
          <w:b/>
          <w:bCs/>
          <w:i/>
          <w:iCs/>
          <w:u w:val="single"/>
        </w:rPr>
        <w:t>“Control” – “Alt” – “Delete”</w:t>
      </w:r>
      <w:r>
        <w:t xml:space="preserve"> to invoke the AOA Launcher.</w:t>
      </w:r>
    </w:p>
    <w:p w14:paraId="6550514A" w14:textId="44818678" w:rsidR="00DA46B9" w:rsidRDefault="0053676C" w:rsidP="008B6A1B">
      <w:r>
        <w:rPr>
          <w:noProof/>
        </w:rPr>
        <w:drawing>
          <wp:inline distT="0" distB="0" distL="0" distR="0" wp14:anchorId="381086E1" wp14:editId="6D13450B">
            <wp:extent cx="5448300" cy="6029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8300" cy="6029325"/>
                    </a:xfrm>
                    <a:prstGeom prst="rect">
                      <a:avLst/>
                    </a:prstGeom>
                  </pic:spPr>
                </pic:pic>
              </a:graphicData>
            </a:graphic>
          </wp:inline>
        </w:drawing>
      </w:r>
    </w:p>
    <w:p w14:paraId="6C605A8C" w14:textId="77777777" w:rsidR="0053676C" w:rsidRDefault="0053676C" w:rsidP="0053676C">
      <w:pPr>
        <w:pStyle w:val="Heading3"/>
      </w:pPr>
      <w:bookmarkStart w:id="31" w:name="_Toc50040032"/>
      <w:r>
        <w:t>Launch AOA</w:t>
      </w:r>
      <w:bookmarkEnd w:id="31"/>
    </w:p>
    <w:p w14:paraId="477E9AEE" w14:textId="2BA2CB0D" w:rsidR="0053676C" w:rsidRDefault="0053676C" w:rsidP="0053676C">
      <w:r>
        <w:t xml:space="preserve">Click the </w:t>
      </w:r>
      <w:r>
        <w:rPr>
          <w:b/>
          <w:bCs/>
          <w:i/>
          <w:iCs/>
          <w:u w:val="single"/>
        </w:rPr>
        <w:t>“Rocket”</w:t>
      </w:r>
      <w:r>
        <w:t xml:space="preserve"> icon after selecting </w:t>
      </w:r>
      <w:r w:rsidRPr="0053676C">
        <w:rPr>
          <w:i/>
          <w:iCs/>
        </w:rPr>
        <w:t xml:space="preserve">CRM </w:t>
      </w:r>
      <w:r>
        <w:rPr>
          <w:i/>
          <w:iCs/>
        </w:rPr>
        <w:t>Contacts</w:t>
      </w:r>
      <w:r>
        <w:t xml:space="preserve">. Alternatively, </w:t>
      </w:r>
      <w:r>
        <w:rPr>
          <w:b/>
          <w:bCs/>
          <w:i/>
          <w:iCs/>
          <w:u w:val="single"/>
        </w:rPr>
        <w:t>“double-click”</w:t>
      </w:r>
      <w:r>
        <w:t xml:space="preserve"> </w:t>
      </w:r>
      <w:r w:rsidRPr="0053676C">
        <w:rPr>
          <w:i/>
          <w:iCs/>
        </w:rPr>
        <w:t xml:space="preserve">CRM </w:t>
      </w:r>
      <w:r>
        <w:rPr>
          <w:i/>
          <w:iCs/>
        </w:rPr>
        <w:t>Contacts</w:t>
      </w:r>
      <w:r>
        <w:t xml:space="preserve"> to run the parameter screen.</w:t>
      </w:r>
    </w:p>
    <w:p w14:paraId="1F54796E" w14:textId="06C34449" w:rsidR="0053676C" w:rsidRDefault="0053676C" w:rsidP="0053676C"/>
    <w:p w14:paraId="0C1F5766" w14:textId="2968A458" w:rsidR="0053676C" w:rsidRDefault="0053676C" w:rsidP="0053676C"/>
    <w:p w14:paraId="7053A9F5" w14:textId="1F585210" w:rsidR="0053676C" w:rsidRDefault="0053676C" w:rsidP="0053676C">
      <w:pPr>
        <w:pStyle w:val="Heading3"/>
      </w:pPr>
      <w:bookmarkStart w:id="32" w:name="_Toc50040033"/>
      <w:r>
        <w:lastRenderedPageBreak/>
        <w:t>Report Parameters</w:t>
      </w:r>
      <w:bookmarkEnd w:id="32"/>
    </w:p>
    <w:p w14:paraId="1A50F43A" w14:textId="51703C99" w:rsidR="0053676C" w:rsidRPr="0053676C" w:rsidRDefault="0053676C" w:rsidP="0053676C">
      <w:r>
        <w:t xml:space="preserve">Selecting either </w:t>
      </w:r>
      <w:r w:rsidR="007B6468">
        <w:t>“</w:t>
      </w:r>
      <w:r w:rsidRPr="007B6468">
        <w:rPr>
          <w:i/>
          <w:iCs/>
        </w:rPr>
        <w:t>Auto Add New CRM Contacts</w:t>
      </w:r>
      <w:r w:rsidR="007B6468">
        <w:rPr>
          <w:i/>
          <w:iCs/>
        </w:rPr>
        <w:t>”</w:t>
      </w:r>
      <w:r>
        <w:t xml:space="preserve"> and/or </w:t>
      </w:r>
      <w:r w:rsidR="007B6468">
        <w:t>“</w:t>
      </w:r>
      <w:r w:rsidRPr="007B6468">
        <w:rPr>
          <w:i/>
          <w:iCs/>
        </w:rPr>
        <w:t>Auto Update Existing CRM Contacts</w:t>
      </w:r>
      <w:r w:rsidR="007B6468">
        <w:rPr>
          <w:i/>
          <w:iCs/>
        </w:rPr>
        <w:t>”</w:t>
      </w:r>
      <w:r>
        <w:t xml:space="preserve"> will perform the functions selected by silently adding and/or updating CRM Contacts (Customer Contacts) from the CRM into the Advantzware System.</w:t>
      </w:r>
    </w:p>
    <w:p w14:paraId="2E7597F7" w14:textId="390C659E" w:rsidR="0053676C" w:rsidRDefault="0053676C" w:rsidP="0053676C">
      <w:r>
        <w:rPr>
          <w:noProof/>
        </w:rPr>
        <w:drawing>
          <wp:inline distT="0" distB="0" distL="0" distR="0" wp14:anchorId="2BA327C1" wp14:editId="181CAE53">
            <wp:extent cx="5943600" cy="26981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98115"/>
                    </a:xfrm>
                    <a:prstGeom prst="rect">
                      <a:avLst/>
                    </a:prstGeom>
                  </pic:spPr>
                </pic:pic>
              </a:graphicData>
            </a:graphic>
          </wp:inline>
        </w:drawing>
      </w:r>
    </w:p>
    <w:p w14:paraId="48057752" w14:textId="4ABA8B9C" w:rsidR="007D2CDA" w:rsidRPr="007D2CDA" w:rsidRDefault="0053676C" w:rsidP="007D2CDA">
      <w:r>
        <w:t xml:space="preserve">Please Note: </w:t>
      </w:r>
      <w:r>
        <w:t>See Advantzware Open Analytics (AOA) documentation for instructions on how to navigate AOA Parameter Screens.  Any AOA module can be entered into our AOA Scheduler for executing during off hours on a periodic basis, daily, weekly and/or monthly… as frequently as desired.</w:t>
      </w:r>
    </w:p>
    <w:sectPr w:rsidR="007D2CDA" w:rsidRPr="007D2CDA" w:rsidSect="00011C26">
      <w:headerReference w:type="default" r:id="rId38"/>
      <w:footerReference w:type="default" r:id="rId39"/>
      <w:headerReference w:type="first" r:id="rId40"/>
      <w:footerReference w:type="firs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C49B3" w14:textId="77777777" w:rsidR="00094D73" w:rsidRDefault="00094D73" w:rsidP="0029375E">
      <w:pPr>
        <w:spacing w:after="0" w:line="240" w:lineRule="auto"/>
      </w:pPr>
      <w:r>
        <w:separator/>
      </w:r>
    </w:p>
  </w:endnote>
  <w:endnote w:type="continuationSeparator" w:id="0">
    <w:p w14:paraId="28844AD7" w14:textId="77777777" w:rsidR="00094D73" w:rsidRDefault="00094D73"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DE559A" w:rsidRDefault="00DE559A">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29375E" w:rsidRPr="00982A89" w:rsidRDefault="0029375E"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7D0A97" w:rsidRDefault="007D0A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7D0A97" w:rsidRDefault="007D0A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7A8A6" w14:textId="77777777" w:rsidR="00094D73" w:rsidRDefault="00094D73" w:rsidP="0029375E">
      <w:pPr>
        <w:spacing w:after="0" w:line="240" w:lineRule="auto"/>
      </w:pPr>
      <w:r>
        <w:separator/>
      </w:r>
    </w:p>
  </w:footnote>
  <w:footnote w:type="continuationSeparator" w:id="0">
    <w:p w14:paraId="7122D5E8" w14:textId="77777777" w:rsidR="00094D73" w:rsidRDefault="00094D73"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29375E" w:rsidRDefault="007D0A97"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8A5B48" w:rsidRDefault="008A5B48" w:rsidP="008A5B48">
    <w:pPr>
      <w:pStyle w:val="Header"/>
      <w:jc w:val="center"/>
    </w:pPr>
    <w:r>
      <w:rPr>
        <w:noProof/>
      </w:rPr>
      <w:drawing>
        <wp:inline distT="0" distB="0" distL="0" distR="0" wp14:anchorId="1504BA53" wp14:editId="716CB733">
          <wp:extent cx="3716033" cy="2826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8A5B48" w:rsidRDefault="008A5B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70997"/>
    <w:rsid w:val="00071857"/>
    <w:rsid w:val="00077850"/>
    <w:rsid w:val="00094D73"/>
    <w:rsid w:val="000A7F0F"/>
    <w:rsid w:val="0016557A"/>
    <w:rsid w:val="0017336E"/>
    <w:rsid w:val="001C4B37"/>
    <w:rsid w:val="001C50E1"/>
    <w:rsid w:val="001F0899"/>
    <w:rsid w:val="00223B97"/>
    <w:rsid w:val="002454CA"/>
    <w:rsid w:val="0029375E"/>
    <w:rsid w:val="002E5DC7"/>
    <w:rsid w:val="002F4F7D"/>
    <w:rsid w:val="003130EE"/>
    <w:rsid w:val="003753EA"/>
    <w:rsid w:val="003B5DD4"/>
    <w:rsid w:val="003D7D0F"/>
    <w:rsid w:val="00441D5C"/>
    <w:rsid w:val="0045071A"/>
    <w:rsid w:val="00491309"/>
    <w:rsid w:val="004B7376"/>
    <w:rsid w:val="004F281E"/>
    <w:rsid w:val="00510227"/>
    <w:rsid w:val="0053676C"/>
    <w:rsid w:val="0059517B"/>
    <w:rsid w:val="005D1E82"/>
    <w:rsid w:val="00602145"/>
    <w:rsid w:val="006A726B"/>
    <w:rsid w:val="00746B11"/>
    <w:rsid w:val="00760EA0"/>
    <w:rsid w:val="007B0BAE"/>
    <w:rsid w:val="007B6468"/>
    <w:rsid w:val="007D0A97"/>
    <w:rsid w:val="007D1D75"/>
    <w:rsid w:val="007D2CDA"/>
    <w:rsid w:val="007E503B"/>
    <w:rsid w:val="008040BE"/>
    <w:rsid w:val="00812317"/>
    <w:rsid w:val="0087443B"/>
    <w:rsid w:val="008A5B48"/>
    <w:rsid w:val="008B6A1B"/>
    <w:rsid w:val="008D0EE3"/>
    <w:rsid w:val="008D7C5A"/>
    <w:rsid w:val="00936ACC"/>
    <w:rsid w:val="00951E99"/>
    <w:rsid w:val="00982A89"/>
    <w:rsid w:val="009A089D"/>
    <w:rsid w:val="00A2256C"/>
    <w:rsid w:val="00A273B2"/>
    <w:rsid w:val="00AB43B5"/>
    <w:rsid w:val="00AC5AB4"/>
    <w:rsid w:val="00AD391E"/>
    <w:rsid w:val="00B0522E"/>
    <w:rsid w:val="00B13DA7"/>
    <w:rsid w:val="00B15177"/>
    <w:rsid w:val="00B734B6"/>
    <w:rsid w:val="00C05688"/>
    <w:rsid w:val="00C51D99"/>
    <w:rsid w:val="00CC1C30"/>
    <w:rsid w:val="00D06F93"/>
    <w:rsid w:val="00D3205D"/>
    <w:rsid w:val="00D46004"/>
    <w:rsid w:val="00DA46B9"/>
    <w:rsid w:val="00DE559A"/>
    <w:rsid w:val="00E1141E"/>
    <w:rsid w:val="00E20A20"/>
    <w:rsid w:val="00E26A88"/>
    <w:rsid w:val="00E34299"/>
    <w:rsid w:val="00E94A04"/>
    <w:rsid w:val="00E954E6"/>
    <w:rsid w:val="00EE1EC3"/>
    <w:rsid w:val="00F050D6"/>
    <w:rsid w:val="00F11D6B"/>
    <w:rsid w:val="00F55866"/>
    <w:rsid w:val="00F82E63"/>
    <w:rsid w:val="00F860D1"/>
    <w:rsid w:val="00FA374D"/>
    <w:rsid w:val="00FC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5.xml><?xml version="1.0" encoding="utf-8"?>
<ds:datastoreItem xmlns:ds="http://schemas.openxmlformats.org/officeDocument/2006/customXml" ds:itemID="{8F7D19EE-99FE-447F-ACE3-FD241EF36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85</TotalTime>
  <Pages>19</Pages>
  <Words>1897</Words>
  <Characters>10817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6</cp:revision>
  <dcterms:created xsi:type="dcterms:W3CDTF">2020-09-02T20:49:00Z</dcterms:created>
  <dcterms:modified xsi:type="dcterms:W3CDTF">2020-09-03T19:40:00Z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