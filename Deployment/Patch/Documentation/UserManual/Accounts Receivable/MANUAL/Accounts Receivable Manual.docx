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5E8DB84A"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8A6B53">
        <w:rPr>
          <w:color w:val="0672A9" w:themeColor="accent1"/>
          <w:sz w:val="72"/>
          <w:szCs w:val="72"/>
        </w:rPr>
        <w:t>Accounts Receivable</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41720F" w:rsidRDefault="0041720F">
                                  <w:pPr>
                                    <w:pStyle w:val="NoSpacing"/>
                                    <w:rPr>
                                      <w:color w:val="FFFFFF" w:themeColor="background1"/>
                                      <w:sz w:val="32"/>
                                      <w:szCs w:val="32"/>
                                    </w:rPr>
                                  </w:pPr>
                                </w:p>
                                <w:p w14:paraId="5A2CB510" w14:textId="10CA3109" w:rsidR="0041720F" w:rsidRDefault="0041720F">
                                  <w:pPr>
                                    <w:pStyle w:val="NoSpacing"/>
                                    <w:rPr>
                                      <w:caps/>
                                      <w:color w:val="FFFFFF" w:themeColor="background1"/>
                                    </w:rPr>
                                  </w:pPr>
                                  <w:r>
                                    <w:rPr>
                                      <w:caps/>
                                      <w:color w:val="FFFFFF" w:themeColor="background1"/>
                                    </w:rPr>
                                    <w:t xml:space="preserve">| </w:t>
                                  </w:r>
                                  <w:r w:rsidR="007221BB">
                                    <w:rPr>
                                      <w:caps/>
                                      <w:color w:val="FFFFFF" w:themeColor="background1"/>
                                    </w:rPr>
                                    <w:t>july</w:t>
                                  </w:r>
                                  <w:bookmarkStart w:id="0" w:name="_GoBack"/>
                                  <w:bookmarkEnd w:id="0"/>
                                  <w:r>
                                    <w:rPr>
                                      <w:caps/>
                                      <w:color w:val="FFFFFF" w:themeColor="background1"/>
                                    </w:rPr>
                                    <w:t xml:space="preserve">-20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41720F" w:rsidRDefault="0041720F">
                            <w:pPr>
                              <w:pStyle w:val="NoSpacing"/>
                              <w:rPr>
                                <w:color w:val="FFFFFF" w:themeColor="background1"/>
                                <w:sz w:val="32"/>
                                <w:szCs w:val="32"/>
                              </w:rPr>
                            </w:pPr>
                          </w:p>
                          <w:p w14:paraId="5A2CB510" w14:textId="10CA3109" w:rsidR="0041720F" w:rsidRDefault="0041720F">
                            <w:pPr>
                              <w:pStyle w:val="NoSpacing"/>
                              <w:rPr>
                                <w:caps/>
                                <w:color w:val="FFFFFF" w:themeColor="background1"/>
                              </w:rPr>
                            </w:pPr>
                            <w:r>
                              <w:rPr>
                                <w:caps/>
                                <w:color w:val="FFFFFF" w:themeColor="background1"/>
                              </w:rPr>
                              <w:t xml:space="preserve">| </w:t>
                            </w:r>
                            <w:r w:rsidR="007221BB">
                              <w:rPr>
                                <w:caps/>
                                <w:color w:val="FFFFFF" w:themeColor="background1"/>
                              </w:rPr>
                              <w:t>july</w:t>
                            </w:r>
                            <w:bookmarkStart w:id="1" w:name="_GoBack"/>
                            <w:bookmarkEnd w:id="1"/>
                            <w:r>
                              <w:rPr>
                                <w:caps/>
                                <w:color w:val="FFFFFF" w:themeColor="background1"/>
                              </w:rPr>
                              <w:t xml:space="preserve">-20 | </w:t>
                            </w:r>
                          </w:p>
                        </w:txbxContent>
                      </v:textbox>
                    </v:rect>
                    <w10:wrap anchorx="page" anchory="page"/>
                  </v:group>
                </w:pict>
              </mc:Fallback>
            </mc:AlternateContent>
          </w:r>
          <w:r w:rsidR="0016557A">
            <w:br w:type="page"/>
          </w:r>
        </w:p>
        <w:p w14:paraId="3E2921AE" w14:textId="77777777" w:rsidR="00101ADF" w:rsidRPr="002E5DC7" w:rsidRDefault="00101ADF" w:rsidP="00101ADF">
          <w:pPr>
            <w:rPr>
              <w:b/>
              <w:bCs/>
              <w:color w:val="F68A29" w:themeColor="accent2"/>
              <w:sz w:val="36"/>
              <w:szCs w:val="36"/>
            </w:rPr>
          </w:pPr>
          <w:r w:rsidRPr="002E5DC7">
            <w:rPr>
              <w:b/>
              <w:bCs/>
              <w:color w:val="F68A29" w:themeColor="accent2"/>
              <w:sz w:val="36"/>
              <w:szCs w:val="36"/>
            </w:rPr>
            <w:lastRenderedPageBreak/>
            <w:t>Document Overview</w:t>
          </w:r>
        </w:p>
        <w:p w14:paraId="4AFDD478" w14:textId="77777777" w:rsidR="00101ADF" w:rsidRPr="00B13DA7" w:rsidRDefault="00101ADF" w:rsidP="00101ADF">
          <w:pPr>
            <w:rPr>
              <w:b/>
              <w:bCs/>
              <w:color w:val="0672A9" w:themeColor="accent1"/>
              <w:sz w:val="26"/>
              <w:szCs w:val="26"/>
            </w:rPr>
          </w:pPr>
          <w:r w:rsidRPr="00B13DA7">
            <w:rPr>
              <w:b/>
              <w:bCs/>
              <w:color w:val="0672A9" w:themeColor="accent1"/>
              <w:sz w:val="26"/>
              <w:szCs w:val="26"/>
            </w:rPr>
            <w:t>Documentation Goals</w:t>
          </w:r>
        </w:p>
        <w:p w14:paraId="06CCEBA5" w14:textId="7204C9D4" w:rsidR="00101ADF" w:rsidRPr="00EE3D5E" w:rsidRDefault="00101ADF" w:rsidP="00101ADF">
          <w:pPr>
            <w:rPr>
              <w:b/>
              <w:bCs/>
              <w:i/>
              <w:iCs/>
            </w:rPr>
          </w:pPr>
          <w:r>
            <w:t xml:space="preserve">This documentation is intended to provide instruction for all </w:t>
          </w:r>
          <w:r>
            <w:rPr>
              <w:b/>
              <w:bCs/>
              <w:i/>
              <w:iCs/>
            </w:rPr>
            <w:t xml:space="preserve">Accounts Receivable </w:t>
          </w:r>
          <w:r>
            <w:t xml:space="preserve">functions. It details the use of </w:t>
          </w:r>
          <w:r w:rsidR="000E43DE">
            <w:rPr>
              <w:b/>
              <w:bCs/>
              <w:i/>
              <w:iCs/>
            </w:rPr>
            <w:t>Invoices, Credit and Debit Memos, Receipts, Charges, and File Maintenance</w:t>
          </w:r>
          <w:r>
            <w:rPr>
              <w:b/>
              <w:bCs/>
              <w:i/>
              <w:iCs/>
            </w:rPr>
            <w:t>.</w:t>
          </w:r>
        </w:p>
        <w:p w14:paraId="7E78C991" w14:textId="77777777" w:rsidR="00101ADF" w:rsidRPr="00B13DA7" w:rsidRDefault="00101ADF" w:rsidP="00101ADF">
          <w:pPr>
            <w:rPr>
              <w:b/>
              <w:bCs/>
              <w:color w:val="0672A9" w:themeColor="accent1"/>
              <w:sz w:val="26"/>
              <w:szCs w:val="26"/>
            </w:rPr>
          </w:pPr>
          <w:r w:rsidRPr="00B13DA7">
            <w:rPr>
              <w:b/>
              <w:bCs/>
              <w:color w:val="0672A9" w:themeColor="accent1"/>
              <w:sz w:val="26"/>
              <w:szCs w:val="26"/>
            </w:rPr>
            <w:t>Documentation Disclaimers</w:t>
          </w:r>
        </w:p>
        <w:p w14:paraId="7AD9BB74" w14:textId="02766F3B" w:rsidR="00101ADF" w:rsidRDefault="00101ADF" w:rsidP="00101ADF">
          <w:pPr>
            <w:pStyle w:val="ListParagraph"/>
            <w:numPr>
              <w:ilvl w:val="0"/>
              <w:numId w:val="3"/>
            </w:numPr>
          </w:pPr>
          <w:r>
            <w:t>Teach a user how to utilize The Accounts Receivable system.</w:t>
          </w:r>
        </w:p>
        <w:p w14:paraId="0DF9540B" w14:textId="5DAB373F" w:rsidR="00101ADF" w:rsidRDefault="00101ADF" w:rsidP="00101ADF">
          <w:pPr>
            <w:pStyle w:val="ListParagraph"/>
            <w:numPr>
              <w:ilvl w:val="0"/>
              <w:numId w:val="3"/>
            </w:numPr>
          </w:pPr>
          <w:r>
            <w:t xml:space="preserve">Provide instructions for </w:t>
          </w:r>
          <w:r w:rsidR="000E43DE">
            <w:t>working with Accounts Receivable Invoices, creating and posting Debit and Credit Memos, working with cash receipts, and maintaining Accounts Receivable system files</w:t>
          </w:r>
          <w:r>
            <w:t>.</w:t>
          </w:r>
        </w:p>
        <w:p w14:paraId="5899AE9A" w14:textId="77777777" w:rsidR="0016557A" w:rsidRDefault="0016557A"/>
        <w:p w14:paraId="1ACC309A" w14:textId="77777777" w:rsidR="0016557A" w:rsidRDefault="0016557A">
          <w:r>
            <w:br w:type="page"/>
          </w:r>
        </w:p>
        <w:p w14:paraId="26713194" w14:textId="77777777" w:rsidR="009A089D" w:rsidRDefault="007221BB"/>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6CFFB927" w14:textId="4A25EEA7" w:rsidR="000B2BBC"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4258761" w:history="1">
            <w:r w:rsidR="000B2BBC" w:rsidRPr="009F1D4B">
              <w:rPr>
                <w:rStyle w:val="Hyperlink"/>
                <w:b/>
                <w:bCs/>
                <w:noProof/>
              </w:rPr>
              <w:t>Overview of Advantzware Specific Keys and Icons</w:t>
            </w:r>
            <w:r w:rsidR="000B2BBC">
              <w:rPr>
                <w:noProof/>
                <w:webHidden/>
              </w:rPr>
              <w:tab/>
            </w:r>
            <w:r w:rsidR="000B2BBC">
              <w:rPr>
                <w:noProof/>
                <w:webHidden/>
              </w:rPr>
              <w:fldChar w:fldCharType="begin"/>
            </w:r>
            <w:r w:rsidR="000B2BBC">
              <w:rPr>
                <w:noProof/>
                <w:webHidden/>
              </w:rPr>
              <w:instrText xml:space="preserve"> PAGEREF _Toc44258761 \h </w:instrText>
            </w:r>
            <w:r w:rsidR="000B2BBC">
              <w:rPr>
                <w:noProof/>
                <w:webHidden/>
              </w:rPr>
            </w:r>
            <w:r w:rsidR="000B2BBC">
              <w:rPr>
                <w:noProof/>
                <w:webHidden/>
              </w:rPr>
              <w:fldChar w:fldCharType="separate"/>
            </w:r>
            <w:r w:rsidR="000B2BBC">
              <w:rPr>
                <w:noProof/>
                <w:webHidden/>
              </w:rPr>
              <w:t>6</w:t>
            </w:r>
            <w:r w:rsidR="000B2BBC">
              <w:rPr>
                <w:noProof/>
                <w:webHidden/>
              </w:rPr>
              <w:fldChar w:fldCharType="end"/>
            </w:r>
          </w:hyperlink>
        </w:p>
        <w:p w14:paraId="296EFE89" w14:textId="63AE933B" w:rsidR="000B2BBC" w:rsidRDefault="007221BB">
          <w:pPr>
            <w:pStyle w:val="TOC2"/>
            <w:tabs>
              <w:tab w:val="right" w:leader="dot" w:pos="9350"/>
            </w:tabs>
            <w:rPr>
              <w:rFonts w:cstheme="minorBidi"/>
              <w:noProof/>
            </w:rPr>
          </w:pPr>
          <w:hyperlink w:anchor="_Toc44258762" w:history="1">
            <w:r w:rsidR="000B2BBC" w:rsidRPr="009F1D4B">
              <w:rPr>
                <w:rStyle w:val="Hyperlink"/>
                <w:noProof/>
              </w:rPr>
              <w:t>Function Keys</w:t>
            </w:r>
            <w:r w:rsidR="000B2BBC">
              <w:rPr>
                <w:noProof/>
                <w:webHidden/>
              </w:rPr>
              <w:tab/>
            </w:r>
            <w:r w:rsidR="000B2BBC">
              <w:rPr>
                <w:noProof/>
                <w:webHidden/>
              </w:rPr>
              <w:fldChar w:fldCharType="begin"/>
            </w:r>
            <w:r w:rsidR="000B2BBC">
              <w:rPr>
                <w:noProof/>
                <w:webHidden/>
              </w:rPr>
              <w:instrText xml:space="preserve"> PAGEREF _Toc44258762 \h </w:instrText>
            </w:r>
            <w:r w:rsidR="000B2BBC">
              <w:rPr>
                <w:noProof/>
                <w:webHidden/>
              </w:rPr>
            </w:r>
            <w:r w:rsidR="000B2BBC">
              <w:rPr>
                <w:noProof/>
                <w:webHidden/>
              </w:rPr>
              <w:fldChar w:fldCharType="separate"/>
            </w:r>
            <w:r w:rsidR="000B2BBC">
              <w:rPr>
                <w:noProof/>
                <w:webHidden/>
              </w:rPr>
              <w:t>6</w:t>
            </w:r>
            <w:r w:rsidR="000B2BBC">
              <w:rPr>
                <w:noProof/>
                <w:webHidden/>
              </w:rPr>
              <w:fldChar w:fldCharType="end"/>
            </w:r>
          </w:hyperlink>
        </w:p>
        <w:p w14:paraId="2227A0DE" w14:textId="7FBCD13E" w:rsidR="000B2BBC" w:rsidRDefault="007221BB">
          <w:pPr>
            <w:pStyle w:val="TOC2"/>
            <w:tabs>
              <w:tab w:val="right" w:leader="dot" w:pos="9350"/>
            </w:tabs>
            <w:rPr>
              <w:rFonts w:cstheme="minorBidi"/>
              <w:noProof/>
            </w:rPr>
          </w:pPr>
          <w:hyperlink w:anchor="_Toc44258763" w:history="1">
            <w:r w:rsidR="000B2BBC" w:rsidRPr="009F1D4B">
              <w:rPr>
                <w:rStyle w:val="Hyperlink"/>
                <w:noProof/>
              </w:rPr>
              <w:t>Advanced Software Standard Function Keys</w:t>
            </w:r>
            <w:r w:rsidR="000B2BBC">
              <w:rPr>
                <w:noProof/>
                <w:webHidden/>
              </w:rPr>
              <w:tab/>
            </w:r>
            <w:r w:rsidR="000B2BBC">
              <w:rPr>
                <w:noProof/>
                <w:webHidden/>
              </w:rPr>
              <w:fldChar w:fldCharType="begin"/>
            </w:r>
            <w:r w:rsidR="000B2BBC">
              <w:rPr>
                <w:noProof/>
                <w:webHidden/>
              </w:rPr>
              <w:instrText xml:space="preserve"> PAGEREF _Toc44258763 \h </w:instrText>
            </w:r>
            <w:r w:rsidR="000B2BBC">
              <w:rPr>
                <w:noProof/>
                <w:webHidden/>
              </w:rPr>
            </w:r>
            <w:r w:rsidR="000B2BBC">
              <w:rPr>
                <w:noProof/>
                <w:webHidden/>
              </w:rPr>
              <w:fldChar w:fldCharType="separate"/>
            </w:r>
            <w:r w:rsidR="000B2BBC">
              <w:rPr>
                <w:noProof/>
                <w:webHidden/>
              </w:rPr>
              <w:t>7</w:t>
            </w:r>
            <w:r w:rsidR="000B2BBC">
              <w:rPr>
                <w:noProof/>
                <w:webHidden/>
              </w:rPr>
              <w:fldChar w:fldCharType="end"/>
            </w:r>
          </w:hyperlink>
        </w:p>
        <w:p w14:paraId="655328FB" w14:textId="60D65762" w:rsidR="000B2BBC" w:rsidRDefault="007221BB">
          <w:pPr>
            <w:pStyle w:val="TOC2"/>
            <w:tabs>
              <w:tab w:val="right" w:leader="dot" w:pos="9350"/>
            </w:tabs>
            <w:rPr>
              <w:rFonts w:cstheme="minorBidi"/>
              <w:noProof/>
            </w:rPr>
          </w:pPr>
          <w:hyperlink w:anchor="_Toc44258764" w:history="1">
            <w:r w:rsidR="000B2BBC" w:rsidRPr="009F1D4B">
              <w:rPr>
                <w:rStyle w:val="Hyperlink"/>
                <w:noProof/>
              </w:rPr>
              <w:t>Program Icons</w:t>
            </w:r>
            <w:r w:rsidR="000B2BBC">
              <w:rPr>
                <w:noProof/>
                <w:webHidden/>
              </w:rPr>
              <w:tab/>
            </w:r>
            <w:r w:rsidR="000B2BBC">
              <w:rPr>
                <w:noProof/>
                <w:webHidden/>
              </w:rPr>
              <w:fldChar w:fldCharType="begin"/>
            </w:r>
            <w:r w:rsidR="000B2BBC">
              <w:rPr>
                <w:noProof/>
                <w:webHidden/>
              </w:rPr>
              <w:instrText xml:space="preserve"> PAGEREF _Toc44258764 \h </w:instrText>
            </w:r>
            <w:r w:rsidR="000B2BBC">
              <w:rPr>
                <w:noProof/>
                <w:webHidden/>
              </w:rPr>
            </w:r>
            <w:r w:rsidR="000B2BBC">
              <w:rPr>
                <w:noProof/>
                <w:webHidden/>
              </w:rPr>
              <w:fldChar w:fldCharType="separate"/>
            </w:r>
            <w:r w:rsidR="000B2BBC">
              <w:rPr>
                <w:noProof/>
                <w:webHidden/>
              </w:rPr>
              <w:t>8</w:t>
            </w:r>
            <w:r w:rsidR="000B2BBC">
              <w:rPr>
                <w:noProof/>
                <w:webHidden/>
              </w:rPr>
              <w:fldChar w:fldCharType="end"/>
            </w:r>
          </w:hyperlink>
        </w:p>
        <w:p w14:paraId="42581833" w14:textId="3CBFD4C8" w:rsidR="000B2BBC" w:rsidRDefault="007221BB">
          <w:pPr>
            <w:pStyle w:val="TOC1"/>
            <w:tabs>
              <w:tab w:val="right" w:leader="dot" w:pos="9350"/>
            </w:tabs>
            <w:rPr>
              <w:rFonts w:cstheme="minorBidi"/>
              <w:noProof/>
            </w:rPr>
          </w:pPr>
          <w:hyperlink w:anchor="_Toc44258765" w:history="1">
            <w:r w:rsidR="000B2BBC" w:rsidRPr="009F1D4B">
              <w:rPr>
                <w:rStyle w:val="Hyperlink"/>
                <w:b/>
                <w:bCs/>
                <w:noProof/>
              </w:rPr>
              <w:t>Accounts Receivable Overview</w:t>
            </w:r>
            <w:r w:rsidR="000B2BBC">
              <w:rPr>
                <w:noProof/>
                <w:webHidden/>
              </w:rPr>
              <w:tab/>
            </w:r>
            <w:r w:rsidR="000B2BBC">
              <w:rPr>
                <w:noProof/>
                <w:webHidden/>
              </w:rPr>
              <w:fldChar w:fldCharType="begin"/>
            </w:r>
            <w:r w:rsidR="000B2BBC">
              <w:rPr>
                <w:noProof/>
                <w:webHidden/>
              </w:rPr>
              <w:instrText xml:space="preserve"> PAGEREF _Toc44258765 \h </w:instrText>
            </w:r>
            <w:r w:rsidR="000B2BBC">
              <w:rPr>
                <w:noProof/>
                <w:webHidden/>
              </w:rPr>
            </w:r>
            <w:r w:rsidR="000B2BBC">
              <w:rPr>
                <w:noProof/>
                <w:webHidden/>
              </w:rPr>
              <w:fldChar w:fldCharType="separate"/>
            </w:r>
            <w:r w:rsidR="000B2BBC">
              <w:rPr>
                <w:noProof/>
                <w:webHidden/>
              </w:rPr>
              <w:t>9</w:t>
            </w:r>
            <w:r w:rsidR="000B2BBC">
              <w:rPr>
                <w:noProof/>
                <w:webHidden/>
              </w:rPr>
              <w:fldChar w:fldCharType="end"/>
            </w:r>
          </w:hyperlink>
        </w:p>
        <w:p w14:paraId="48A52F66" w14:textId="4FD99BE4" w:rsidR="000B2BBC" w:rsidRDefault="007221BB">
          <w:pPr>
            <w:pStyle w:val="TOC1"/>
            <w:tabs>
              <w:tab w:val="right" w:leader="dot" w:pos="9350"/>
            </w:tabs>
            <w:rPr>
              <w:rFonts w:cstheme="minorBidi"/>
              <w:noProof/>
            </w:rPr>
          </w:pPr>
          <w:hyperlink w:anchor="_Toc44258766" w:history="1">
            <w:r w:rsidR="000B2BBC" w:rsidRPr="009F1D4B">
              <w:rPr>
                <w:rStyle w:val="Hyperlink"/>
                <w:b/>
                <w:bCs/>
                <w:noProof/>
              </w:rPr>
              <w:t>Update/Enter AR Invoices [AU]</w:t>
            </w:r>
            <w:r w:rsidR="000B2BBC">
              <w:rPr>
                <w:noProof/>
                <w:webHidden/>
              </w:rPr>
              <w:tab/>
            </w:r>
            <w:r w:rsidR="000B2BBC">
              <w:rPr>
                <w:noProof/>
                <w:webHidden/>
              </w:rPr>
              <w:fldChar w:fldCharType="begin"/>
            </w:r>
            <w:r w:rsidR="000B2BBC">
              <w:rPr>
                <w:noProof/>
                <w:webHidden/>
              </w:rPr>
              <w:instrText xml:space="preserve"> PAGEREF _Toc44258766 \h </w:instrText>
            </w:r>
            <w:r w:rsidR="000B2BBC">
              <w:rPr>
                <w:noProof/>
                <w:webHidden/>
              </w:rPr>
            </w:r>
            <w:r w:rsidR="000B2BBC">
              <w:rPr>
                <w:noProof/>
                <w:webHidden/>
              </w:rPr>
              <w:fldChar w:fldCharType="separate"/>
            </w:r>
            <w:r w:rsidR="000B2BBC">
              <w:rPr>
                <w:noProof/>
                <w:webHidden/>
              </w:rPr>
              <w:t>10</w:t>
            </w:r>
            <w:r w:rsidR="000B2BBC">
              <w:rPr>
                <w:noProof/>
                <w:webHidden/>
              </w:rPr>
              <w:fldChar w:fldCharType="end"/>
            </w:r>
          </w:hyperlink>
        </w:p>
        <w:p w14:paraId="041831DA" w14:textId="73E03B82" w:rsidR="000B2BBC" w:rsidRDefault="007221BB">
          <w:pPr>
            <w:pStyle w:val="TOC2"/>
            <w:tabs>
              <w:tab w:val="right" w:leader="dot" w:pos="9350"/>
            </w:tabs>
            <w:rPr>
              <w:rFonts w:cstheme="minorBidi"/>
              <w:noProof/>
            </w:rPr>
          </w:pPr>
          <w:hyperlink w:anchor="_Toc44258767" w:history="1">
            <w:r w:rsidR="000B2BBC" w:rsidRPr="009F1D4B">
              <w:rPr>
                <w:rStyle w:val="Hyperlink"/>
                <w:noProof/>
              </w:rPr>
              <w:t>Enter Invoice/Credit/Rebuild [AU1]</w:t>
            </w:r>
            <w:r w:rsidR="000B2BBC">
              <w:rPr>
                <w:noProof/>
                <w:webHidden/>
              </w:rPr>
              <w:tab/>
            </w:r>
            <w:r w:rsidR="000B2BBC">
              <w:rPr>
                <w:noProof/>
                <w:webHidden/>
              </w:rPr>
              <w:fldChar w:fldCharType="begin"/>
            </w:r>
            <w:r w:rsidR="000B2BBC">
              <w:rPr>
                <w:noProof/>
                <w:webHidden/>
              </w:rPr>
              <w:instrText xml:space="preserve"> PAGEREF _Toc44258767 \h </w:instrText>
            </w:r>
            <w:r w:rsidR="000B2BBC">
              <w:rPr>
                <w:noProof/>
                <w:webHidden/>
              </w:rPr>
            </w:r>
            <w:r w:rsidR="000B2BBC">
              <w:rPr>
                <w:noProof/>
                <w:webHidden/>
              </w:rPr>
              <w:fldChar w:fldCharType="separate"/>
            </w:r>
            <w:r w:rsidR="000B2BBC">
              <w:rPr>
                <w:noProof/>
                <w:webHidden/>
              </w:rPr>
              <w:t>10</w:t>
            </w:r>
            <w:r w:rsidR="000B2BBC">
              <w:rPr>
                <w:noProof/>
                <w:webHidden/>
              </w:rPr>
              <w:fldChar w:fldCharType="end"/>
            </w:r>
          </w:hyperlink>
        </w:p>
        <w:p w14:paraId="2F3D2AD9" w14:textId="4F70E1AE" w:rsidR="000B2BBC" w:rsidRDefault="007221BB">
          <w:pPr>
            <w:pStyle w:val="TOC3"/>
            <w:tabs>
              <w:tab w:val="right" w:leader="dot" w:pos="9350"/>
            </w:tabs>
            <w:rPr>
              <w:rFonts w:cstheme="minorBidi"/>
              <w:noProof/>
            </w:rPr>
          </w:pPr>
          <w:hyperlink w:anchor="_Toc44258768"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_Toc44258768 \h </w:instrText>
            </w:r>
            <w:r w:rsidR="000B2BBC">
              <w:rPr>
                <w:noProof/>
                <w:webHidden/>
              </w:rPr>
            </w:r>
            <w:r w:rsidR="000B2BBC">
              <w:rPr>
                <w:noProof/>
                <w:webHidden/>
              </w:rPr>
              <w:fldChar w:fldCharType="separate"/>
            </w:r>
            <w:r w:rsidR="000B2BBC">
              <w:rPr>
                <w:noProof/>
                <w:webHidden/>
              </w:rPr>
              <w:t>10</w:t>
            </w:r>
            <w:r w:rsidR="000B2BBC">
              <w:rPr>
                <w:noProof/>
                <w:webHidden/>
              </w:rPr>
              <w:fldChar w:fldCharType="end"/>
            </w:r>
          </w:hyperlink>
        </w:p>
        <w:p w14:paraId="76FA03BA" w14:textId="575A6126" w:rsidR="000B2BBC" w:rsidRDefault="007221BB">
          <w:pPr>
            <w:pStyle w:val="TOC3"/>
            <w:tabs>
              <w:tab w:val="right" w:leader="dot" w:pos="9350"/>
            </w:tabs>
            <w:rPr>
              <w:rFonts w:cstheme="minorBidi"/>
              <w:noProof/>
            </w:rPr>
          </w:pPr>
          <w:hyperlink w:anchor="_Toc44258771" w:history="1">
            <w:r w:rsidR="000B2BBC" w:rsidRPr="009F1D4B">
              <w:rPr>
                <w:rStyle w:val="Hyperlink"/>
                <w:noProof/>
              </w:rPr>
              <w:t>Add/Update Invoice</w:t>
            </w:r>
            <w:r w:rsidR="000B2BBC">
              <w:rPr>
                <w:noProof/>
                <w:webHidden/>
              </w:rPr>
              <w:tab/>
            </w:r>
            <w:r w:rsidR="000B2BBC">
              <w:rPr>
                <w:noProof/>
                <w:webHidden/>
              </w:rPr>
              <w:fldChar w:fldCharType="begin"/>
            </w:r>
            <w:r w:rsidR="000B2BBC">
              <w:rPr>
                <w:noProof/>
                <w:webHidden/>
              </w:rPr>
              <w:instrText xml:space="preserve"> PAGEREF _Toc44258771 \h </w:instrText>
            </w:r>
            <w:r w:rsidR="000B2BBC">
              <w:rPr>
                <w:noProof/>
                <w:webHidden/>
              </w:rPr>
            </w:r>
            <w:r w:rsidR="000B2BBC">
              <w:rPr>
                <w:noProof/>
                <w:webHidden/>
              </w:rPr>
              <w:fldChar w:fldCharType="separate"/>
            </w:r>
            <w:r w:rsidR="000B2BBC">
              <w:rPr>
                <w:noProof/>
                <w:webHidden/>
              </w:rPr>
              <w:t>13</w:t>
            </w:r>
            <w:r w:rsidR="000B2BBC">
              <w:rPr>
                <w:noProof/>
                <w:webHidden/>
              </w:rPr>
              <w:fldChar w:fldCharType="end"/>
            </w:r>
          </w:hyperlink>
        </w:p>
        <w:p w14:paraId="4392D345" w14:textId="6061F040" w:rsidR="000B2BBC" w:rsidRDefault="007221BB">
          <w:pPr>
            <w:pStyle w:val="TOC3"/>
            <w:tabs>
              <w:tab w:val="right" w:leader="dot" w:pos="9350"/>
            </w:tabs>
            <w:rPr>
              <w:rFonts w:cstheme="minorBidi"/>
              <w:noProof/>
            </w:rPr>
          </w:pPr>
          <w:hyperlink w:anchor="_Toc44258773" w:history="1">
            <w:r w:rsidR="000B2BBC" w:rsidRPr="009F1D4B">
              <w:rPr>
                <w:rStyle w:val="Hyperlink"/>
                <w:noProof/>
              </w:rPr>
              <w:t>Add/Update Invoice Item</w:t>
            </w:r>
            <w:r w:rsidR="000B2BBC">
              <w:rPr>
                <w:noProof/>
                <w:webHidden/>
              </w:rPr>
              <w:tab/>
            </w:r>
            <w:r w:rsidR="000B2BBC">
              <w:rPr>
                <w:noProof/>
                <w:webHidden/>
              </w:rPr>
              <w:fldChar w:fldCharType="begin"/>
            </w:r>
            <w:r w:rsidR="000B2BBC">
              <w:rPr>
                <w:noProof/>
                <w:webHidden/>
              </w:rPr>
              <w:instrText xml:space="preserve"> PAGEREF _Toc44258773 \h </w:instrText>
            </w:r>
            <w:r w:rsidR="000B2BBC">
              <w:rPr>
                <w:noProof/>
                <w:webHidden/>
              </w:rPr>
            </w:r>
            <w:r w:rsidR="000B2BBC">
              <w:rPr>
                <w:noProof/>
                <w:webHidden/>
              </w:rPr>
              <w:fldChar w:fldCharType="separate"/>
            </w:r>
            <w:r w:rsidR="000B2BBC">
              <w:rPr>
                <w:noProof/>
                <w:webHidden/>
              </w:rPr>
              <w:t>15</w:t>
            </w:r>
            <w:r w:rsidR="000B2BBC">
              <w:rPr>
                <w:noProof/>
                <w:webHidden/>
              </w:rPr>
              <w:fldChar w:fldCharType="end"/>
            </w:r>
          </w:hyperlink>
        </w:p>
        <w:p w14:paraId="42C5483B" w14:textId="53323418" w:rsidR="000B2BBC" w:rsidRDefault="007221BB">
          <w:pPr>
            <w:pStyle w:val="TOC2"/>
            <w:tabs>
              <w:tab w:val="right" w:leader="dot" w:pos="9350"/>
            </w:tabs>
            <w:rPr>
              <w:rFonts w:cstheme="minorBidi"/>
              <w:noProof/>
            </w:rPr>
          </w:pPr>
          <w:hyperlink w:anchor="_Toc44258775" w:history="1">
            <w:r w:rsidR="000B2BBC" w:rsidRPr="009F1D4B">
              <w:rPr>
                <w:rStyle w:val="Hyperlink"/>
                <w:noProof/>
              </w:rPr>
              <w:t>AR Invoice Edit List [AU2]</w:t>
            </w:r>
            <w:r w:rsidR="000B2BBC">
              <w:rPr>
                <w:noProof/>
                <w:webHidden/>
              </w:rPr>
              <w:tab/>
            </w:r>
            <w:r w:rsidR="000B2BBC">
              <w:rPr>
                <w:noProof/>
                <w:webHidden/>
              </w:rPr>
              <w:fldChar w:fldCharType="begin"/>
            </w:r>
            <w:r w:rsidR="000B2BBC">
              <w:rPr>
                <w:noProof/>
                <w:webHidden/>
              </w:rPr>
              <w:instrText xml:space="preserve"> PAGEREF _Toc44258775 \h </w:instrText>
            </w:r>
            <w:r w:rsidR="000B2BBC">
              <w:rPr>
                <w:noProof/>
                <w:webHidden/>
              </w:rPr>
            </w:r>
            <w:r w:rsidR="000B2BBC">
              <w:rPr>
                <w:noProof/>
                <w:webHidden/>
              </w:rPr>
              <w:fldChar w:fldCharType="separate"/>
            </w:r>
            <w:r w:rsidR="000B2BBC">
              <w:rPr>
                <w:noProof/>
                <w:webHidden/>
              </w:rPr>
              <w:t>18</w:t>
            </w:r>
            <w:r w:rsidR="000B2BBC">
              <w:rPr>
                <w:noProof/>
                <w:webHidden/>
              </w:rPr>
              <w:fldChar w:fldCharType="end"/>
            </w:r>
          </w:hyperlink>
        </w:p>
        <w:p w14:paraId="2570E5DD" w14:textId="1140AD54" w:rsidR="000B2BBC" w:rsidRDefault="007221BB">
          <w:pPr>
            <w:pStyle w:val="TOC3"/>
            <w:tabs>
              <w:tab w:val="right" w:leader="dot" w:pos="9350"/>
            </w:tabs>
            <w:rPr>
              <w:rFonts w:cstheme="minorBidi"/>
              <w:noProof/>
            </w:rPr>
          </w:pPr>
          <w:hyperlink w:anchor="_Toc44258776"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_Toc44258776 \h </w:instrText>
            </w:r>
            <w:r w:rsidR="000B2BBC">
              <w:rPr>
                <w:noProof/>
                <w:webHidden/>
              </w:rPr>
            </w:r>
            <w:r w:rsidR="000B2BBC">
              <w:rPr>
                <w:noProof/>
                <w:webHidden/>
              </w:rPr>
              <w:fldChar w:fldCharType="separate"/>
            </w:r>
            <w:r w:rsidR="000B2BBC">
              <w:rPr>
                <w:noProof/>
                <w:webHidden/>
              </w:rPr>
              <w:t>18</w:t>
            </w:r>
            <w:r w:rsidR="000B2BBC">
              <w:rPr>
                <w:noProof/>
                <w:webHidden/>
              </w:rPr>
              <w:fldChar w:fldCharType="end"/>
            </w:r>
          </w:hyperlink>
        </w:p>
        <w:p w14:paraId="41E6CC1B" w14:textId="15541DF2" w:rsidR="000B2BBC" w:rsidRDefault="007221BB">
          <w:pPr>
            <w:pStyle w:val="TOC2"/>
            <w:tabs>
              <w:tab w:val="right" w:leader="dot" w:pos="9350"/>
            </w:tabs>
            <w:rPr>
              <w:rFonts w:cstheme="minorBidi"/>
              <w:noProof/>
            </w:rPr>
          </w:pPr>
          <w:hyperlink w:anchor="_Toc44258779" w:history="1">
            <w:r w:rsidR="000B2BBC" w:rsidRPr="009F1D4B">
              <w:rPr>
                <w:rStyle w:val="Hyperlink"/>
                <w:noProof/>
              </w:rPr>
              <w:t>Print AR Invoices [AU3]</w:t>
            </w:r>
            <w:r w:rsidR="000B2BBC">
              <w:rPr>
                <w:noProof/>
                <w:webHidden/>
              </w:rPr>
              <w:tab/>
            </w:r>
            <w:r w:rsidR="000B2BBC">
              <w:rPr>
                <w:noProof/>
                <w:webHidden/>
              </w:rPr>
              <w:fldChar w:fldCharType="begin"/>
            </w:r>
            <w:r w:rsidR="000B2BBC">
              <w:rPr>
                <w:noProof/>
                <w:webHidden/>
              </w:rPr>
              <w:instrText xml:space="preserve"> PAGEREF _Toc44258779 \h </w:instrText>
            </w:r>
            <w:r w:rsidR="000B2BBC">
              <w:rPr>
                <w:noProof/>
                <w:webHidden/>
              </w:rPr>
            </w:r>
            <w:r w:rsidR="000B2BBC">
              <w:rPr>
                <w:noProof/>
                <w:webHidden/>
              </w:rPr>
              <w:fldChar w:fldCharType="separate"/>
            </w:r>
            <w:r w:rsidR="000B2BBC">
              <w:rPr>
                <w:noProof/>
                <w:webHidden/>
              </w:rPr>
              <w:t>20</w:t>
            </w:r>
            <w:r w:rsidR="000B2BBC">
              <w:rPr>
                <w:noProof/>
                <w:webHidden/>
              </w:rPr>
              <w:fldChar w:fldCharType="end"/>
            </w:r>
          </w:hyperlink>
        </w:p>
        <w:p w14:paraId="4E3110B5" w14:textId="3C6AC958" w:rsidR="000B2BBC" w:rsidRDefault="007221BB">
          <w:pPr>
            <w:pStyle w:val="TOC3"/>
            <w:tabs>
              <w:tab w:val="right" w:leader="dot" w:pos="9350"/>
            </w:tabs>
            <w:rPr>
              <w:rFonts w:cstheme="minorBidi"/>
              <w:noProof/>
            </w:rPr>
          </w:pPr>
          <w:hyperlink w:anchor="_Toc44258780"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_Toc44258780 \h </w:instrText>
            </w:r>
            <w:r w:rsidR="000B2BBC">
              <w:rPr>
                <w:noProof/>
                <w:webHidden/>
              </w:rPr>
            </w:r>
            <w:r w:rsidR="000B2BBC">
              <w:rPr>
                <w:noProof/>
                <w:webHidden/>
              </w:rPr>
              <w:fldChar w:fldCharType="separate"/>
            </w:r>
            <w:r w:rsidR="000B2BBC">
              <w:rPr>
                <w:noProof/>
                <w:webHidden/>
              </w:rPr>
              <w:t>20</w:t>
            </w:r>
            <w:r w:rsidR="000B2BBC">
              <w:rPr>
                <w:noProof/>
                <w:webHidden/>
              </w:rPr>
              <w:fldChar w:fldCharType="end"/>
            </w:r>
          </w:hyperlink>
        </w:p>
        <w:p w14:paraId="6128EC99" w14:textId="0EE624DB" w:rsidR="000B2BBC" w:rsidRDefault="007221BB">
          <w:pPr>
            <w:pStyle w:val="TOC2"/>
            <w:tabs>
              <w:tab w:val="right" w:leader="dot" w:pos="9350"/>
            </w:tabs>
            <w:rPr>
              <w:rFonts w:cstheme="minorBidi"/>
              <w:noProof/>
            </w:rPr>
          </w:pPr>
          <w:hyperlink w:anchor="_Toc44258783" w:history="1">
            <w:r w:rsidR="000B2BBC" w:rsidRPr="009F1D4B">
              <w:rPr>
                <w:rStyle w:val="Hyperlink"/>
                <w:noProof/>
              </w:rPr>
              <w:t>Post AR Invoices [AU4]</w:t>
            </w:r>
            <w:r w:rsidR="000B2BBC">
              <w:rPr>
                <w:noProof/>
                <w:webHidden/>
              </w:rPr>
              <w:tab/>
            </w:r>
            <w:r w:rsidR="000B2BBC">
              <w:rPr>
                <w:noProof/>
                <w:webHidden/>
              </w:rPr>
              <w:fldChar w:fldCharType="begin"/>
            </w:r>
            <w:r w:rsidR="000B2BBC">
              <w:rPr>
                <w:noProof/>
                <w:webHidden/>
              </w:rPr>
              <w:instrText xml:space="preserve"> PAGEREF _Toc44258783 \h </w:instrText>
            </w:r>
            <w:r w:rsidR="000B2BBC">
              <w:rPr>
                <w:noProof/>
                <w:webHidden/>
              </w:rPr>
            </w:r>
            <w:r w:rsidR="000B2BBC">
              <w:rPr>
                <w:noProof/>
                <w:webHidden/>
              </w:rPr>
              <w:fldChar w:fldCharType="separate"/>
            </w:r>
            <w:r w:rsidR="000B2BBC">
              <w:rPr>
                <w:noProof/>
                <w:webHidden/>
              </w:rPr>
              <w:t>22</w:t>
            </w:r>
            <w:r w:rsidR="000B2BBC">
              <w:rPr>
                <w:noProof/>
                <w:webHidden/>
              </w:rPr>
              <w:fldChar w:fldCharType="end"/>
            </w:r>
          </w:hyperlink>
        </w:p>
        <w:p w14:paraId="7A098A76" w14:textId="357EAA37" w:rsidR="000B2BBC" w:rsidRDefault="007221BB">
          <w:pPr>
            <w:pStyle w:val="TOC3"/>
            <w:tabs>
              <w:tab w:val="right" w:leader="dot" w:pos="9350"/>
            </w:tabs>
            <w:rPr>
              <w:rFonts w:cstheme="minorBidi"/>
              <w:noProof/>
            </w:rPr>
          </w:pPr>
          <w:hyperlink w:anchor="_Toc44258784"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_Toc44258784 \h </w:instrText>
            </w:r>
            <w:r w:rsidR="000B2BBC">
              <w:rPr>
                <w:noProof/>
                <w:webHidden/>
              </w:rPr>
            </w:r>
            <w:r w:rsidR="000B2BBC">
              <w:rPr>
                <w:noProof/>
                <w:webHidden/>
              </w:rPr>
              <w:fldChar w:fldCharType="separate"/>
            </w:r>
            <w:r w:rsidR="000B2BBC">
              <w:rPr>
                <w:noProof/>
                <w:webHidden/>
              </w:rPr>
              <w:t>22</w:t>
            </w:r>
            <w:r w:rsidR="000B2BBC">
              <w:rPr>
                <w:noProof/>
                <w:webHidden/>
              </w:rPr>
              <w:fldChar w:fldCharType="end"/>
            </w:r>
          </w:hyperlink>
        </w:p>
        <w:p w14:paraId="3F129FC5" w14:textId="6CDEE2D7" w:rsidR="000B2BBC" w:rsidRDefault="007221BB">
          <w:pPr>
            <w:pStyle w:val="TOC2"/>
            <w:tabs>
              <w:tab w:val="right" w:leader="dot" w:pos="9350"/>
            </w:tabs>
            <w:rPr>
              <w:rFonts w:cstheme="minorBidi"/>
              <w:noProof/>
            </w:rPr>
          </w:pPr>
          <w:hyperlink w:anchor="_Toc44258787" w:history="1">
            <w:r w:rsidR="000B2BBC" w:rsidRPr="009F1D4B">
              <w:rPr>
                <w:rStyle w:val="Hyperlink"/>
                <w:noProof/>
              </w:rPr>
              <w:t>Update Posted Invoice Detail [AU5]</w:t>
            </w:r>
            <w:r w:rsidR="000B2BBC">
              <w:rPr>
                <w:noProof/>
                <w:webHidden/>
              </w:rPr>
              <w:tab/>
            </w:r>
            <w:r w:rsidR="000B2BBC">
              <w:rPr>
                <w:noProof/>
                <w:webHidden/>
              </w:rPr>
              <w:fldChar w:fldCharType="begin"/>
            </w:r>
            <w:r w:rsidR="000B2BBC">
              <w:rPr>
                <w:noProof/>
                <w:webHidden/>
              </w:rPr>
              <w:instrText xml:space="preserve"> PAGEREF _Toc44258787 \h </w:instrText>
            </w:r>
            <w:r w:rsidR="000B2BBC">
              <w:rPr>
                <w:noProof/>
                <w:webHidden/>
              </w:rPr>
            </w:r>
            <w:r w:rsidR="000B2BBC">
              <w:rPr>
                <w:noProof/>
                <w:webHidden/>
              </w:rPr>
              <w:fldChar w:fldCharType="separate"/>
            </w:r>
            <w:r w:rsidR="000B2BBC">
              <w:rPr>
                <w:noProof/>
                <w:webHidden/>
              </w:rPr>
              <w:t>24</w:t>
            </w:r>
            <w:r w:rsidR="000B2BBC">
              <w:rPr>
                <w:noProof/>
                <w:webHidden/>
              </w:rPr>
              <w:fldChar w:fldCharType="end"/>
            </w:r>
          </w:hyperlink>
        </w:p>
        <w:p w14:paraId="29A28132" w14:textId="522626B1" w:rsidR="000B2BBC" w:rsidRDefault="007221BB">
          <w:pPr>
            <w:pStyle w:val="TOC1"/>
            <w:tabs>
              <w:tab w:val="right" w:leader="dot" w:pos="9350"/>
            </w:tabs>
            <w:rPr>
              <w:rFonts w:cstheme="minorBidi"/>
              <w:noProof/>
            </w:rPr>
          </w:pPr>
          <w:hyperlink w:anchor="_Toc44258789" w:history="1">
            <w:r w:rsidR="000B2BBC" w:rsidRPr="009F1D4B">
              <w:rPr>
                <w:rStyle w:val="Hyperlink"/>
                <w:b/>
                <w:bCs/>
                <w:noProof/>
              </w:rPr>
              <w:t>Write AR Credit/Debit Memos [AW]</w:t>
            </w:r>
            <w:r w:rsidR="000B2BBC">
              <w:rPr>
                <w:noProof/>
                <w:webHidden/>
              </w:rPr>
              <w:tab/>
            </w:r>
            <w:r w:rsidR="000B2BBC">
              <w:rPr>
                <w:noProof/>
                <w:webHidden/>
              </w:rPr>
              <w:fldChar w:fldCharType="begin"/>
            </w:r>
            <w:r w:rsidR="000B2BBC">
              <w:rPr>
                <w:noProof/>
                <w:webHidden/>
              </w:rPr>
              <w:instrText xml:space="preserve"> PAGEREF _Toc44258789 \h </w:instrText>
            </w:r>
            <w:r w:rsidR="000B2BBC">
              <w:rPr>
                <w:noProof/>
                <w:webHidden/>
              </w:rPr>
            </w:r>
            <w:r w:rsidR="000B2BBC">
              <w:rPr>
                <w:noProof/>
                <w:webHidden/>
              </w:rPr>
              <w:fldChar w:fldCharType="separate"/>
            </w:r>
            <w:r w:rsidR="000B2BBC">
              <w:rPr>
                <w:noProof/>
                <w:webHidden/>
              </w:rPr>
              <w:t>25</w:t>
            </w:r>
            <w:r w:rsidR="000B2BBC">
              <w:rPr>
                <w:noProof/>
                <w:webHidden/>
              </w:rPr>
              <w:fldChar w:fldCharType="end"/>
            </w:r>
          </w:hyperlink>
        </w:p>
        <w:p w14:paraId="5A432C4F" w14:textId="57E6671D" w:rsidR="000B2BBC" w:rsidRDefault="007221BB">
          <w:pPr>
            <w:pStyle w:val="TOC2"/>
            <w:tabs>
              <w:tab w:val="right" w:leader="dot" w:pos="9350"/>
            </w:tabs>
            <w:rPr>
              <w:rFonts w:cstheme="minorBidi"/>
              <w:noProof/>
            </w:rPr>
          </w:pPr>
          <w:hyperlink w:anchor="_Toc44258790"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_Toc44258790 \h </w:instrText>
            </w:r>
            <w:r w:rsidR="000B2BBC">
              <w:rPr>
                <w:noProof/>
                <w:webHidden/>
              </w:rPr>
            </w:r>
            <w:r w:rsidR="000B2BBC">
              <w:rPr>
                <w:noProof/>
                <w:webHidden/>
              </w:rPr>
              <w:fldChar w:fldCharType="separate"/>
            </w:r>
            <w:r w:rsidR="000B2BBC">
              <w:rPr>
                <w:noProof/>
                <w:webHidden/>
              </w:rPr>
              <w:t>25</w:t>
            </w:r>
            <w:r w:rsidR="000B2BBC">
              <w:rPr>
                <w:noProof/>
                <w:webHidden/>
              </w:rPr>
              <w:fldChar w:fldCharType="end"/>
            </w:r>
          </w:hyperlink>
        </w:p>
        <w:p w14:paraId="5E07C809" w14:textId="78E86D4E" w:rsidR="000B2BBC" w:rsidRDefault="007221BB">
          <w:pPr>
            <w:pStyle w:val="TOC2"/>
            <w:tabs>
              <w:tab w:val="right" w:leader="dot" w:pos="9350"/>
            </w:tabs>
            <w:rPr>
              <w:rFonts w:cstheme="minorBidi"/>
              <w:noProof/>
            </w:rPr>
          </w:pPr>
          <w:hyperlink w:anchor="_Toc44258791" w:history="1">
            <w:r w:rsidR="000B2BBC" w:rsidRPr="009F1D4B">
              <w:rPr>
                <w:rStyle w:val="Hyperlink"/>
                <w:noProof/>
              </w:rPr>
              <w:t>Enter/Edit CR/DB Memos [AW1]</w:t>
            </w:r>
            <w:r w:rsidR="000B2BBC">
              <w:rPr>
                <w:noProof/>
                <w:webHidden/>
              </w:rPr>
              <w:tab/>
            </w:r>
            <w:r w:rsidR="000B2BBC">
              <w:rPr>
                <w:noProof/>
                <w:webHidden/>
              </w:rPr>
              <w:fldChar w:fldCharType="begin"/>
            </w:r>
            <w:r w:rsidR="000B2BBC">
              <w:rPr>
                <w:noProof/>
                <w:webHidden/>
              </w:rPr>
              <w:instrText xml:space="preserve"> PAGEREF _Toc44258791 \h </w:instrText>
            </w:r>
            <w:r w:rsidR="000B2BBC">
              <w:rPr>
                <w:noProof/>
                <w:webHidden/>
              </w:rPr>
            </w:r>
            <w:r w:rsidR="000B2BBC">
              <w:rPr>
                <w:noProof/>
                <w:webHidden/>
              </w:rPr>
              <w:fldChar w:fldCharType="separate"/>
            </w:r>
            <w:r w:rsidR="000B2BBC">
              <w:rPr>
                <w:noProof/>
                <w:webHidden/>
              </w:rPr>
              <w:t>25</w:t>
            </w:r>
            <w:r w:rsidR="000B2BBC">
              <w:rPr>
                <w:noProof/>
                <w:webHidden/>
              </w:rPr>
              <w:fldChar w:fldCharType="end"/>
            </w:r>
          </w:hyperlink>
        </w:p>
        <w:p w14:paraId="134464B7" w14:textId="76BA2A41" w:rsidR="000B2BBC" w:rsidRDefault="007221BB">
          <w:pPr>
            <w:pStyle w:val="TOC3"/>
            <w:tabs>
              <w:tab w:val="right" w:leader="dot" w:pos="9350"/>
            </w:tabs>
            <w:rPr>
              <w:rFonts w:cstheme="minorBidi"/>
              <w:noProof/>
            </w:rPr>
          </w:pPr>
          <w:hyperlink w:anchor="_Toc44258794" w:history="1">
            <w:r w:rsidR="000B2BBC" w:rsidRPr="009F1D4B">
              <w:rPr>
                <w:rStyle w:val="Hyperlink"/>
                <w:noProof/>
              </w:rPr>
              <w:t>Add/Update Memo</w:t>
            </w:r>
            <w:r w:rsidR="000B2BBC">
              <w:rPr>
                <w:noProof/>
                <w:webHidden/>
              </w:rPr>
              <w:tab/>
            </w:r>
            <w:r w:rsidR="000B2BBC">
              <w:rPr>
                <w:noProof/>
                <w:webHidden/>
              </w:rPr>
              <w:fldChar w:fldCharType="begin"/>
            </w:r>
            <w:r w:rsidR="000B2BBC">
              <w:rPr>
                <w:noProof/>
                <w:webHidden/>
              </w:rPr>
              <w:instrText xml:space="preserve"> PAGEREF _Toc44258794 \h </w:instrText>
            </w:r>
            <w:r w:rsidR="000B2BBC">
              <w:rPr>
                <w:noProof/>
                <w:webHidden/>
              </w:rPr>
            </w:r>
            <w:r w:rsidR="000B2BBC">
              <w:rPr>
                <w:noProof/>
                <w:webHidden/>
              </w:rPr>
              <w:fldChar w:fldCharType="separate"/>
            </w:r>
            <w:r w:rsidR="000B2BBC">
              <w:rPr>
                <w:noProof/>
                <w:webHidden/>
              </w:rPr>
              <w:t>28</w:t>
            </w:r>
            <w:r w:rsidR="000B2BBC">
              <w:rPr>
                <w:noProof/>
                <w:webHidden/>
              </w:rPr>
              <w:fldChar w:fldCharType="end"/>
            </w:r>
          </w:hyperlink>
        </w:p>
        <w:p w14:paraId="2791F36E" w14:textId="504276EA" w:rsidR="000B2BBC" w:rsidRDefault="007221BB">
          <w:pPr>
            <w:pStyle w:val="TOC3"/>
            <w:tabs>
              <w:tab w:val="right" w:leader="dot" w:pos="9350"/>
            </w:tabs>
            <w:rPr>
              <w:rFonts w:cstheme="minorBidi"/>
              <w:noProof/>
            </w:rPr>
          </w:pPr>
          <w:hyperlink w:anchor="_Toc44258796" w:history="1">
            <w:r w:rsidR="000B2BBC" w:rsidRPr="009F1D4B">
              <w:rPr>
                <w:rStyle w:val="Hyperlink"/>
                <w:noProof/>
              </w:rPr>
              <w:t>Add/Update Memo Invoice Line</w:t>
            </w:r>
            <w:r w:rsidR="000B2BBC">
              <w:rPr>
                <w:noProof/>
                <w:webHidden/>
              </w:rPr>
              <w:tab/>
            </w:r>
            <w:r w:rsidR="000B2BBC">
              <w:rPr>
                <w:noProof/>
                <w:webHidden/>
              </w:rPr>
              <w:fldChar w:fldCharType="begin"/>
            </w:r>
            <w:r w:rsidR="000B2BBC">
              <w:rPr>
                <w:noProof/>
                <w:webHidden/>
              </w:rPr>
              <w:instrText xml:space="preserve"> PAGEREF _Toc44258796 \h </w:instrText>
            </w:r>
            <w:r w:rsidR="000B2BBC">
              <w:rPr>
                <w:noProof/>
                <w:webHidden/>
              </w:rPr>
            </w:r>
            <w:r w:rsidR="000B2BBC">
              <w:rPr>
                <w:noProof/>
                <w:webHidden/>
              </w:rPr>
              <w:fldChar w:fldCharType="separate"/>
            </w:r>
            <w:r w:rsidR="000B2BBC">
              <w:rPr>
                <w:noProof/>
                <w:webHidden/>
              </w:rPr>
              <w:t>29</w:t>
            </w:r>
            <w:r w:rsidR="000B2BBC">
              <w:rPr>
                <w:noProof/>
                <w:webHidden/>
              </w:rPr>
              <w:fldChar w:fldCharType="end"/>
            </w:r>
          </w:hyperlink>
        </w:p>
        <w:p w14:paraId="6948D181" w14:textId="36592D1E" w:rsidR="000B2BBC" w:rsidRDefault="007221BB">
          <w:pPr>
            <w:pStyle w:val="TOC2"/>
            <w:tabs>
              <w:tab w:val="right" w:leader="dot" w:pos="9350"/>
            </w:tabs>
            <w:rPr>
              <w:rFonts w:cstheme="minorBidi"/>
              <w:noProof/>
            </w:rPr>
          </w:pPr>
          <w:hyperlink w:anchor="_Toc44258798" w:history="1">
            <w:r w:rsidR="000B2BBC" w:rsidRPr="009F1D4B">
              <w:rPr>
                <w:rStyle w:val="Hyperlink"/>
                <w:noProof/>
              </w:rPr>
              <w:t>CR/DB Memo Edit List [AW2]</w:t>
            </w:r>
            <w:r w:rsidR="000B2BBC">
              <w:rPr>
                <w:noProof/>
                <w:webHidden/>
              </w:rPr>
              <w:tab/>
            </w:r>
            <w:r w:rsidR="000B2BBC">
              <w:rPr>
                <w:noProof/>
                <w:webHidden/>
              </w:rPr>
              <w:fldChar w:fldCharType="begin"/>
            </w:r>
            <w:r w:rsidR="000B2BBC">
              <w:rPr>
                <w:noProof/>
                <w:webHidden/>
              </w:rPr>
              <w:instrText xml:space="preserve"> PAGEREF _Toc44258798 \h </w:instrText>
            </w:r>
            <w:r w:rsidR="000B2BBC">
              <w:rPr>
                <w:noProof/>
                <w:webHidden/>
              </w:rPr>
            </w:r>
            <w:r w:rsidR="000B2BBC">
              <w:rPr>
                <w:noProof/>
                <w:webHidden/>
              </w:rPr>
              <w:fldChar w:fldCharType="separate"/>
            </w:r>
            <w:r w:rsidR="000B2BBC">
              <w:rPr>
                <w:noProof/>
                <w:webHidden/>
              </w:rPr>
              <w:t>31</w:t>
            </w:r>
            <w:r w:rsidR="000B2BBC">
              <w:rPr>
                <w:noProof/>
                <w:webHidden/>
              </w:rPr>
              <w:fldChar w:fldCharType="end"/>
            </w:r>
          </w:hyperlink>
        </w:p>
        <w:p w14:paraId="299A2705" w14:textId="197E48EE" w:rsidR="000B2BBC" w:rsidRDefault="007221BB">
          <w:pPr>
            <w:pStyle w:val="TOC3"/>
            <w:tabs>
              <w:tab w:val="right" w:leader="dot" w:pos="9350"/>
            </w:tabs>
            <w:rPr>
              <w:rFonts w:cstheme="minorBidi"/>
              <w:noProof/>
            </w:rPr>
          </w:pPr>
          <w:hyperlink w:anchor="_Toc44258799"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_Toc44258799 \h </w:instrText>
            </w:r>
            <w:r w:rsidR="000B2BBC">
              <w:rPr>
                <w:noProof/>
                <w:webHidden/>
              </w:rPr>
            </w:r>
            <w:r w:rsidR="000B2BBC">
              <w:rPr>
                <w:noProof/>
                <w:webHidden/>
              </w:rPr>
              <w:fldChar w:fldCharType="separate"/>
            </w:r>
            <w:r w:rsidR="000B2BBC">
              <w:rPr>
                <w:noProof/>
                <w:webHidden/>
              </w:rPr>
              <w:t>31</w:t>
            </w:r>
            <w:r w:rsidR="000B2BBC">
              <w:rPr>
                <w:noProof/>
                <w:webHidden/>
              </w:rPr>
              <w:fldChar w:fldCharType="end"/>
            </w:r>
          </w:hyperlink>
        </w:p>
        <w:p w14:paraId="4333B4BC" w14:textId="20E7B979" w:rsidR="000B2BBC" w:rsidRDefault="007221BB">
          <w:pPr>
            <w:pStyle w:val="TOC2"/>
            <w:tabs>
              <w:tab w:val="right" w:leader="dot" w:pos="9350"/>
            </w:tabs>
            <w:rPr>
              <w:rFonts w:cstheme="minorBidi"/>
              <w:noProof/>
            </w:rPr>
          </w:pPr>
          <w:hyperlink w:anchor="_Toc44258802" w:history="1">
            <w:r w:rsidR="000B2BBC" w:rsidRPr="009F1D4B">
              <w:rPr>
                <w:rStyle w:val="Hyperlink"/>
                <w:noProof/>
              </w:rPr>
              <w:t>Print AR Credit/Debit Memos [AW3]</w:t>
            </w:r>
            <w:r w:rsidR="000B2BBC">
              <w:rPr>
                <w:noProof/>
                <w:webHidden/>
              </w:rPr>
              <w:tab/>
            </w:r>
            <w:r w:rsidR="000B2BBC">
              <w:rPr>
                <w:noProof/>
                <w:webHidden/>
              </w:rPr>
              <w:fldChar w:fldCharType="begin"/>
            </w:r>
            <w:r w:rsidR="000B2BBC">
              <w:rPr>
                <w:noProof/>
                <w:webHidden/>
              </w:rPr>
              <w:instrText xml:space="preserve"> PAGEREF _Toc44258802 \h </w:instrText>
            </w:r>
            <w:r w:rsidR="000B2BBC">
              <w:rPr>
                <w:noProof/>
                <w:webHidden/>
              </w:rPr>
            </w:r>
            <w:r w:rsidR="000B2BBC">
              <w:rPr>
                <w:noProof/>
                <w:webHidden/>
              </w:rPr>
              <w:fldChar w:fldCharType="separate"/>
            </w:r>
            <w:r w:rsidR="000B2BBC">
              <w:rPr>
                <w:noProof/>
                <w:webHidden/>
              </w:rPr>
              <w:t>32</w:t>
            </w:r>
            <w:r w:rsidR="000B2BBC">
              <w:rPr>
                <w:noProof/>
                <w:webHidden/>
              </w:rPr>
              <w:fldChar w:fldCharType="end"/>
            </w:r>
          </w:hyperlink>
        </w:p>
        <w:p w14:paraId="61DB205C" w14:textId="7D4849E4" w:rsidR="000B2BBC" w:rsidRDefault="007221BB">
          <w:pPr>
            <w:pStyle w:val="TOC2"/>
            <w:tabs>
              <w:tab w:val="right" w:leader="dot" w:pos="9350"/>
            </w:tabs>
            <w:rPr>
              <w:rFonts w:cstheme="minorBidi"/>
              <w:noProof/>
            </w:rPr>
          </w:pPr>
          <w:hyperlink w:anchor="_Toc44258805" w:history="1">
            <w:r w:rsidR="000B2BBC" w:rsidRPr="009F1D4B">
              <w:rPr>
                <w:rStyle w:val="Hyperlink"/>
                <w:noProof/>
              </w:rPr>
              <w:t>Post Credit/Debit Memos [AW4]</w:t>
            </w:r>
            <w:r w:rsidR="000B2BBC">
              <w:rPr>
                <w:noProof/>
                <w:webHidden/>
              </w:rPr>
              <w:tab/>
            </w:r>
            <w:r w:rsidR="000B2BBC">
              <w:rPr>
                <w:noProof/>
                <w:webHidden/>
              </w:rPr>
              <w:fldChar w:fldCharType="begin"/>
            </w:r>
            <w:r w:rsidR="000B2BBC">
              <w:rPr>
                <w:noProof/>
                <w:webHidden/>
              </w:rPr>
              <w:instrText xml:space="preserve"> PAGEREF _Toc44258805 \h </w:instrText>
            </w:r>
            <w:r w:rsidR="000B2BBC">
              <w:rPr>
                <w:noProof/>
                <w:webHidden/>
              </w:rPr>
            </w:r>
            <w:r w:rsidR="000B2BBC">
              <w:rPr>
                <w:noProof/>
                <w:webHidden/>
              </w:rPr>
              <w:fldChar w:fldCharType="separate"/>
            </w:r>
            <w:r w:rsidR="000B2BBC">
              <w:rPr>
                <w:noProof/>
                <w:webHidden/>
              </w:rPr>
              <w:t>34</w:t>
            </w:r>
            <w:r w:rsidR="000B2BBC">
              <w:rPr>
                <w:noProof/>
                <w:webHidden/>
              </w:rPr>
              <w:fldChar w:fldCharType="end"/>
            </w:r>
          </w:hyperlink>
        </w:p>
        <w:p w14:paraId="2E7547D5" w14:textId="3049DCDC" w:rsidR="000B2BBC" w:rsidRDefault="007221BB">
          <w:pPr>
            <w:pStyle w:val="TOC3"/>
            <w:tabs>
              <w:tab w:val="right" w:leader="dot" w:pos="9350"/>
            </w:tabs>
            <w:rPr>
              <w:rFonts w:cstheme="minorBidi"/>
              <w:noProof/>
            </w:rPr>
          </w:pPr>
          <w:hyperlink w:anchor="_Toc44258806"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_Toc44258806 \h </w:instrText>
            </w:r>
            <w:r w:rsidR="000B2BBC">
              <w:rPr>
                <w:noProof/>
                <w:webHidden/>
              </w:rPr>
            </w:r>
            <w:r w:rsidR="000B2BBC">
              <w:rPr>
                <w:noProof/>
                <w:webHidden/>
              </w:rPr>
              <w:fldChar w:fldCharType="separate"/>
            </w:r>
            <w:r w:rsidR="000B2BBC">
              <w:rPr>
                <w:noProof/>
                <w:webHidden/>
              </w:rPr>
              <w:t>34</w:t>
            </w:r>
            <w:r w:rsidR="000B2BBC">
              <w:rPr>
                <w:noProof/>
                <w:webHidden/>
              </w:rPr>
              <w:fldChar w:fldCharType="end"/>
            </w:r>
          </w:hyperlink>
        </w:p>
        <w:p w14:paraId="386C0047" w14:textId="59D1FAF4" w:rsidR="000B2BBC" w:rsidRDefault="007221BB">
          <w:pPr>
            <w:pStyle w:val="TOC1"/>
            <w:tabs>
              <w:tab w:val="right" w:leader="dot" w:pos="9350"/>
            </w:tabs>
            <w:rPr>
              <w:rFonts w:cstheme="minorBidi"/>
              <w:noProof/>
            </w:rPr>
          </w:pPr>
          <w:hyperlink w:anchor="_Toc44258809" w:history="1">
            <w:r w:rsidR="000B2BBC" w:rsidRPr="009F1D4B">
              <w:rPr>
                <w:rStyle w:val="Hyperlink"/>
                <w:b/>
                <w:bCs/>
                <w:noProof/>
              </w:rPr>
              <w:t>Cash Receipts Processing [AC]</w:t>
            </w:r>
            <w:r w:rsidR="000B2BBC">
              <w:rPr>
                <w:noProof/>
                <w:webHidden/>
              </w:rPr>
              <w:tab/>
            </w:r>
            <w:r w:rsidR="000B2BBC">
              <w:rPr>
                <w:noProof/>
                <w:webHidden/>
              </w:rPr>
              <w:fldChar w:fldCharType="begin"/>
            </w:r>
            <w:r w:rsidR="000B2BBC">
              <w:rPr>
                <w:noProof/>
                <w:webHidden/>
              </w:rPr>
              <w:instrText xml:space="preserve"> PAGEREF _Toc44258809 \h </w:instrText>
            </w:r>
            <w:r w:rsidR="000B2BBC">
              <w:rPr>
                <w:noProof/>
                <w:webHidden/>
              </w:rPr>
            </w:r>
            <w:r w:rsidR="000B2BBC">
              <w:rPr>
                <w:noProof/>
                <w:webHidden/>
              </w:rPr>
              <w:fldChar w:fldCharType="separate"/>
            </w:r>
            <w:r w:rsidR="000B2BBC">
              <w:rPr>
                <w:noProof/>
                <w:webHidden/>
              </w:rPr>
              <w:t>36</w:t>
            </w:r>
            <w:r w:rsidR="000B2BBC">
              <w:rPr>
                <w:noProof/>
                <w:webHidden/>
              </w:rPr>
              <w:fldChar w:fldCharType="end"/>
            </w:r>
          </w:hyperlink>
        </w:p>
        <w:p w14:paraId="22537EE8" w14:textId="6790BA90" w:rsidR="000B2BBC" w:rsidRDefault="007221BB">
          <w:pPr>
            <w:pStyle w:val="TOC2"/>
            <w:tabs>
              <w:tab w:val="right" w:leader="dot" w:pos="9350"/>
            </w:tabs>
            <w:rPr>
              <w:rFonts w:cstheme="minorBidi"/>
              <w:noProof/>
            </w:rPr>
          </w:pPr>
          <w:hyperlink w:anchor="_Toc44258810"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_Toc44258810 \h </w:instrText>
            </w:r>
            <w:r w:rsidR="000B2BBC">
              <w:rPr>
                <w:noProof/>
                <w:webHidden/>
              </w:rPr>
            </w:r>
            <w:r w:rsidR="000B2BBC">
              <w:rPr>
                <w:noProof/>
                <w:webHidden/>
              </w:rPr>
              <w:fldChar w:fldCharType="separate"/>
            </w:r>
            <w:r w:rsidR="000B2BBC">
              <w:rPr>
                <w:noProof/>
                <w:webHidden/>
              </w:rPr>
              <w:t>36</w:t>
            </w:r>
            <w:r w:rsidR="000B2BBC">
              <w:rPr>
                <w:noProof/>
                <w:webHidden/>
              </w:rPr>
              <w:fldChar w:fldCharType="end"/>
            </w:r>
          </w:hyperlink>
        </w:p>
        <w:p w14:paraId="78385F52" w14:textId="067D2012" w:rsidR="000B2BBC" w:rsidRDefault="007221BB">
          <w:pPr>
            <w:pStyle w:val="TOC2"/>
            <w:tabs>
              <w:tab w:val="right" w:leader="dot" w:pos="9350"/>
            </w:tabs>
            <w:rPr>
              <w:rFonts w:cstheme="minorBidi"/>
              <w:noProof/>
            </w:rPr>
          </w:pPr>
          <w:hyperlink w:anchor="_Toc44258811" w:history="1">
            <w:r w:rsidR="000B2BBC" w:rsidRPr="009F1D4B">
              <w:rPr>
                <w:rStyle w:val="Hyperlink"/>
                <w:noProof/>
              </w:rPr>
              <w:t>Enter/Edit Cash Receipts [AC1]</w:t>
            </w:r>
            <w:r w:rsidR="000B2BBC">
              <w:rPr>
                <w:noProof/>
                <w:webHidden/>
              </w:rPr>
              <w:tab/>
            </w:r>
            <w:r w:rsidR="000B2BBC">
              <w:rPr>
                <w:noProof/>
                <w:webHidden/>
              </w:rPr>
              <w:fldChar w:fldCharType="begin"/>
            </w:r>
            <w:r w:rsidR="000B2BBC">
              <w:rPr>
                <w:noProof/>
                <w:webHidden/>
              </w:rPr>
              <w:instrText xml:space="preserve"> PAGEREF _Toc44258811 \h </w:instrText>
            </w:r>
            <w:r w:rsidR="000B2BBC">
              <w:rPr>
                <w:noProof/>
                <w:webHidden/>
              </w:rPr>
            </w:r>
            <w:r w:rsidR="000B2BBC">
              <w:rPr>
                <w:noProof/>
                <w:webHidden/>
              </w:rPr>
              <w:fldChar w:fldCharType="separate"/>
            </w:r>
            <w:r w:rsidR="000B2BBC">
              <w:rPr>
                <w:noProof/>
                <w:webHidden/>
              </w:rPr>
              <w:t>36</w:t>
            </w:r>
            <w:r w:rsidR="000B2BBC">
              <w:rPr>
                <w:noProof/>
                <w:webHidden/>
              </w:rPr>
              <w:fldChar w:fldCharType="end"/>
            </w:r>
          </w:hyperlink>
        </w:p>
        <w:p w14:paraId="63FE1AF8" w14:textId="1353E5DC" w:rsidR="000B2BBC" w:rsidRDefault="007221BB">
          <w:pPr>
            <w:pStyle w:val="TOC3"/>
            <w:tabs>
              <w:tab w:val="right" w:leader="dot" w:pos="9350"/>
            </w:tabs>
            <w:rPr>
              <w:rFonts w:cstheme="minorBidi"/>
              <w:noProof/>
            </w:rPr>
          </w:pPr>
          <w:hyperlink w:anchor="_Toc44258814" w:history="1">
            <w:r w:rsidR="000B2BBC" w:rsidRPr="009F1D4B">
              <w:rPr>
                <w:rStyle w:val="Hyperlink"/>
                <w:noProof/>
              </w:rPr>
              <w:t>Add/Update Cash</w:t>
            </w:r>
            <w:r w:rsidR="000B2BBC">
              <w:rPr>
                <w:noProof/>
                <w:webHidden/>
              </w:rPr>
              <w:tab/>
            </w:r>
            <w:r w:rsidR="000B2BBC">
              <w:rPr>
                <w:noProof/>
                <w:webHidden/>
              </w:rPr>
              <w:fldChar w:fldCharType="begin"/>
            </w:r>
            <w:r w:rsidR="000B2BBC">
              <w:rPr>
                <w:noProof/>
                <w:webHidden/>
              </w:rPr>
              <w:instrText xml:space="preserve"> PAGEREF _Toc44258814 \h </w:instrText>
            </w:r>
            <w:r w:rsidR="000B2BBC">
              <w:rPr>
                <w:noProof/>
                <w:webHidden/>
              </w:rPr>
            </w:r>
            <w:r w:rsidR="000B2BBC">
              <w:rPr>
                <w:noProof/>
                <w:webHidden/>
              </w:rPr>
              <w:fldChar w:fldCharType="separate"/>
            </w:r>
            <w:r w:rsidR="000B2BBC">
              <w:rPr>
                <w:noProof/>
                <w:webHidden/>
              </w:rPr>
              <w:t>38</w:t>
            </w:r>
            <w:r w:rsidR="000B2BBC">
              <w:rPr>
                <w:noProof/>
                <w:webHidden/>
              </w:rPr>
              <w:fldChar w:fldCharType="end"/>
            </w:r>
          </w:hyperlink>
        </w:p>
        <w:p w14:paraId="6C315018" w14:textId="39EB27E4" w:rsidR="000B2BBC" w:rsidRDefault="007221BB">
          <w:pPr>
            <w:pStyle w:val="TOC3"/>
            <w:tabs>
              <w:tab w:val="right" w:leader="dot" w:pos="9350"/>
            </w:tabs>
            <w:rPr>
              <w:rFonts w:cstheme="minorBidi"/>
              <w:noProof/>
            </w:rPr>
          </w:pPr>
          <w:hyperlink w:anchor="_Toc44258816" w:history="1">
            <w:r w:rsidR="000B2BBC" w:rsidRPr="009F1D4B">
              <w:rPr>
                <w:rStyle w:val="Hyperlink"/>
                <w:noProof/>
              </w:rPr>
              <w:t>Add/Update Cash Line</w:t>
            </w:r>
            <w:r w:rsidR="000B2BBC">
              <w:rPr>
                <w:noProof/>
                <w:webHidden/>
              </w:rPr>
              <w:tab/>
            </w:r>
            <w:r w:rsidR="000B2BBC">
              <w:rPr>
                <w:noProof/>
                <w:webHidden/>
              </w:rPr>
              <w:fldChar w:fldCharType="begin"/>
            </w:r>
            <w:r w:rsidR="000B2BBC">
              <w:rPr>
                <w:noProof/>
                <w:webHidden/>
              </w:rPr>
              <w:instrText xml:space="preserve"> PAGEREF _Toc44258816 \h </w:instrText>
            </w:r>
            <w:r w:rsidR="000B2BBC">
              <w:rPr>
                <w:noProof/>
                <w:webHidden/>
              </w:rPr>
            </w:r>
            <w:r w:rsidR="000B2BBC">
              <w:rPr>
                <w:noProof/>
                <w:webHidden/>
              </w:rPr>
              <w:fldChar w:fldCharType="separate"/>
            </w:r>
            <w:r w:rsidR="000B2BBC">
              <w:rPr>
                <w:noProof/>
                <w:webHidden/>
              </w:rPr>
              <w:t>40</w:t>
            </w:r>
            <w:r w:rsidR="000B2BBC">
              <w:rPr>
                <w:noProof/>
                <w:webHidden/>
              </w:rPr>
              <w:fldChar w:fldCharType="end"/>
            </w:r>
          </w:hyperlink>
        </w:p>
        <w:p w14:paraId="70D73FC1" w14:textId="23FD67C5" w:rsidR="000B2BBC" w:rsidRDefault="007221BB">
          <w:pPr>
            <w:pStyle w:val="TOC2"/>
            <w:tabs>
              <w:tab w:val="right" w:leader="dot" w:pos="9350"/>
            </w:tabs>
            <w:rPr>
              <w:rFonts w:cstheme="minorBidi"/>
              <w:noProof/>
            </w:rPr>
          </w:pPr>
          <w:hyperlink w:anchor="_Toc44258818" w:history="1">
            <w:r w:rsidR="000B2BBC" w:rsidRPr="009F1D4B">
              <w:rPr>
                <w:rStyle w:val="Hyperlink"/>
                <w:noProof/>
              </w:rPr>
              <w:t>Edit/Post AR Cash Receipts [AC2]</w:t>
            </w:r>
            <w:r w:rsidR="000B2BBC">
              <w:rPr>
                <w:noProof/>
                <w:webHidden/>
              </w:rPr>
              <w:tab/>
            </w:r>
            <w:r w:rsidR="000B2BBC">
              <w:rPr>
                <w:noProof/>
                <w:webHidden/>
              </w:rPr>
              <w:fldChar w:fldCharType="begin"/>
            </w:r>
            <w:r w:rsidR="000B2BBC">
              <w:rPr>
                <w:noProof/>
                <w:webHidden/>
              </w:rPr>
              <w:instrText xml:space="preserve"> PAGEREF _Toc44258818 \h </w:instrText>
            </w:r>
            <w:r w:rsidR="000B2BBC">
              <w:rPr>
                <w:noProof/>
                <w:webHidden/>
              </w:rPr>
            </w:r>
            <w:r w:rsidR="000B2BBC">
              <w:rPr>
                <w:noProof/>
                <w:webHidden/>
              </w:rPr>
              <w:fldChar w:fldCharType="separate"/>
            </w:r>
            <w:r w:rsidR="000B2BBC">
              <w:rPr>
                <w:noProof/>
                <w:webHidden/>
              </w:rPr>
              <w:t>42</w:t>
            </w:r>
            <w:r w:rsidR="000B2BBC">
              <w:rPr>
                <w:noProof/>
                <w:webHidden/>
              </w:rPr>
              <w:fldChar w:fldCharType="end"/>
            </w:r>
          </w:hyperlink>
        </w:p>
        <w:p w14:paraId="0CB5D10B" w14:textId="707F8D46" w:rsidR="000B2BBC" w:rsidRDefault="007221BB">
          <w:pPr>
            <w:pStyle w:val="TOC3"/>
            <w:tabs>
              <w:tab w:val="right" w:leader="dot" w:pos="9350"/>
            </w:tabs>
            <w:rPr>
              <w:rFonts w:cstheme="minorBidi"/>
              <w:noProof/>
            </w:rPr>
          </w:pPr>
          <w:hyperlink w:anchor="_Toc44258819"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_Toc44258819 \h </w:instrText>
            </w:r>
            <w:r w:rsidR="000B2BBC">
              <w:rPr>
                <w:noProof/>
                <w:webHidden/>
              </w:rPr>
            </w:r>
            <w:r w:rsidR="000B2BBC">
              <w:rPr>
                <w:noProof/>
                <w:webHidden/>
              </w:rPr>
              <w:fldChar w:fldCharType="separate"/>
            </w:r>
            <w:r w:rsidR="000B2BBC">
              <w:rPr>
                <w:noProof/>
                <w:webHidden/>
              </w:rPr>
              <w:t>42</w:t>
            </w:r>
            <w:r w:rsidR="000B2BBC">
              <w:rPr>
                <w:noProof/>
                <w:webHidden/>
              </w:rPr>
              <w:fldChar w:fldCharType="end"/>
            </w:r>
          </w:hyperlink>
        </w:p>
        <w:p w14:paraId="73DC98A0" w14:textId="2001A778" w:rsidR="000B2BBC" w:rsidRDefault="007221BB">
          <w:pPr>
            <w:pStyle w:val="TOC2"/>
            <w:tabs>
              <w:tab w:val="right" w:leader="dot" w:pos="9350"/>
            </w:tabs>
            <w:rPr>
              <w:rFonts w:cstheme="minorBidi"/>
              <w:noProof/>
            </w:rPr>
          </w:pPr>
          <w:hyperlink w:anchor="_Toc44258822" w:history="1">
            <w:r w:rsidR="000B2BBC" w:rsidRPr="009F1D4B">
              <w:rPr>
                <w:rStyle w:val="Hyperlink"/>
                <w:noProof/>
              </w:rPr>
              <w:t>Enter Miscellaneous Receipts [AC3]</w:t>
            </w:r>
            <w:r w:rsidR="000B2BBC">
              <w:rPr>
                <w:noProof/>
                <w:webHidden/>
              </w:rPr>
              <w:tab/>
            </w:r>
            <w:r w:rsidR="000B2BBC">
              <w:rPr>
                <w:noProof/>
                <w:webHidden/>
              </w:rPr>
              <w:fldChar w:fldCharType="begin"/>
            </w:r>
            <w:r w:rsidR="000B2BBC">
              <w:rPr>
                <w:noProof/>
                <w:webHidden/>
              </w:rPr>
              <w:instrText xml:space="preserve"> PAGEREF _Toc44258822 \h </w:instrText>
            </w:r>
            <w:r w:rsidR="000B2BBC">
              <w:rPr>
                <w:noProof/>
                <w:webHidden/>
              </w:rPr>
            </w:r>
            <w:r w:rsidR="000B2BBC">
              <w:rPr>
                <w:noProof/>
                <w:webHidden/>
              </w:rPr>
              <w:fldChar w:fldCharType="separate"/>
            </w:r>
            <w:r w:rsidR="000B2BBC">
              <w:rPr>
                <w:noProof/>
                <w:webHidden/>
              </w:rPr>
              <w:t>44</w:t>
            </w:r>
            <w:r w:rsidR="000B2BBC">
              <w:rPr>
                <w:noProof/>
                <w:webHidden/>
              </w:rPr>
              <w:fldChar w:fldCharType="end"/>
            </w:r>
          </w:hyperlink>
        </w:p>
        <w:p w14:paraId="70D820B7" w14:textId="761F5233" w:rsidR="000B2BBC" w:rsidRDefault="007221BB">
          <w:pPr>
            <w:pStyle w:val="TOC3"/>
            <w:tabs>
              <w:tab w:val="right" w:leader="dot" w:pos="9350"/>
            </w:tabs>
            <w:rPr>
              <w:rFonts w:cstheme="minorBidi"/>
              <w:noProof/>
            </w:rPr>
          </w:pPr>
          <w:hyperlink w:anchor="_Toc44258823"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_Toc44258823 \h </w:instrText>
            </w:r>
            <w:r w:rsidR="000B2BBC">
              <w:rPr>
                <w:noProof/>
                <w:webHidden/>
              </w:rPr>
            </w:r>
            <w:r w:rsidR="000B2BBC">
              <w:rPr>
                <w:noProof/>
                <w:webHidden/>
              </w:rPr>
              <w:fldChar w:fldCharType="separate"/>
            </w:r>
            <w:r w:rsidR="000B2BBC">
              <w:rPr>
                <w:noProof/>
                <w:webHidden/>
              </w:rPr>
              <w:t>44</w:t>
            </w:r>
            <w:r w:rsidR="000B2BBC">
              <w:rPr>
                <w:noProof/>
                <w:webHidden/>
              </w:rPr>
              <w:fldChar w:fldCharType="end"/>
            </w:r>
          </w:hyperlink>
        </w:p>
        <w:p w14:paraId="55E91776" w14:textId="0C2DA430" w:rsidR="000B2BBC" w:rsidRDefault="007221BB">
          <w:pPr>
            <w:pStyle w:val="TOC3"/>
            <w:tabs>
              <w:tab w:val="right" w:leader="dot" w:pos="9350"/>
            </w:tabs>
            <w:rPr>
              <w:rFonts w:cstheme="minorBidi"/>
              <w:noProof/>
            </w:rPr>
          </w:pPr>
          <w:hyperlink w:anchor="_Toc44258826" w:history="1">
            <w:r w:rsidR="000B2BBC" w:rsidRPr="009F1D4B">
              <w:rPr>
                <w:rStyle w:val="Hyperlink"/>
                <w:noProof/>
              </w:rPr>
              <w:t>Add/Update Receipt</w:t>
            </w:r>
            <w:r w:rsidR="000B2BBC">
              <w:rPr>
                <w:noProof/>
                <w:webHidden/>
              </w:rPr>
              <w:tab/>
            </w:r>
            <w:r w:rsidR="000B2BBC">
              <w:rPr>
                <w:noProof/>
                <w:webHidden/>
              </w:rPr>
              <w:fldChar w:fldCharType="begin"/>
            </w:r>
            <w:r w:rsidR="000B2BBC">
              <w:rPr>
                <w:noProof/>
                <w:webHidden/>
              </w:rPr>
              <w:instrText xml:space="preserve"> PAGEREF _Toc44258826 \h </w:instrText>
            </w:r>
            <w:r w:rsidR="000B2BBC">
              <w:rPr>
                <w:noProof/>
                <w:webHidden/>
              </w:rPr>
            </w:r>
            <w:r w:rsidR="000B2BBC">
              <w:rPr>
                <w:noProof/>
                <w:webHidden/>
              </w:rPr>
              <w:fldChar w:fldCharType="separate"/>
            </w:r>
            <w:r w:rsidR="000B2BBC">
              <w:rPr>
                <w:noProof/>
                <w:webHidden/>
              </w:rPr>
              <w:t>45</w:t>
            </w:r>
            <w:r w:rsidR="000B2BBC">
              <w:rPr>
                <w:noProof/>
                <w:webHidden/>
              </w:rPr>
              <w:fldChar w:fldCharType="end"/>
            </w:r>
          </w:hyperlink>
        </w:p>
        <w:p w14:paraId="30FD38F7" w14:textId="025F63DE" w:rsidR="000B2BBC" w:rsidRDefault="007221BB">
          <w:pPr>
            <w:pStyle w:val="TOC2"/>
            <w:tabs>
              <w:tab w:val="right" w:leader="dot" w:pos="9350"/>
            </w:tabs>
            <w:rPr>
              <w:rFonts w:cstheme="minorBidi"/>
              <w:noProof/>
            </w:rPr>
          </w:pPr>
          <w:hyperlink w:anchor="_Toc44258828" w:history="1">
            <w:r w:rsidR="000B2BBC" w:rsidRPr="009F1D4B">
              <w:rPr>
                <w:rStyle w:val="Hyperlink"/>
                <w:noProof/>
              </w:rPr>
              <w:t>Edit/Post AR Miscellaneous Receipts [AC4]</w:t>
            </w:r>
            <w:r w:rsidR="000B2BBC">
              <w:rPr>
                <w:noProof/>
                <w:webHidden/>
              </w:rPr>
              <w:tab/>
            </w:r>
            <w:r w:rsidR="000B2BBC">
              <w:rPr>
                <w:noProof/>
                <w:webHidden/>
              </w:rPr>
              <w:fldChar w:fldCharType="begin"/>
            </w:r>
            <w:r w:rsidR="000B2BBC">
              <w:rPr>
                <w:noProof/>
                <w:webHidden/>
              </w:rPr>
              <w:instrText xml:space="preserve"> PAGEREF _Toc44258828 \h </w:instrText>
            </w:r>
            <w:r w:rsidR="000B2BBC">
              <w:rPr>
                <w:noProof/>
                <w:webHidden/>
              </w:rPr>
            </w:r>
            <w:r w:rsidR="000B2BBC">
              <w:rPr>
                <w:noProof/>
                <w:webHidden/>
              </w:rPr>
              <w:fldChar w:fldCharType="separate"/>
            </w:r>
            <w:r w:rsidR="000B2BBC">
              <w:rPr>
                <w:noProof/>
                <w:webHidden/>
              </w:rPr>
              <w:t>46</w:t>
            </w:r>
            <w:r w:rsidR="000B2BBC">
              <w:rPr>
                <w:noProof/>
                <w:webHidden/>
              </w:rPr>
              <w:fldChar w:fldCharType="end"/>
            </w:r>
          </w:hyperlink>
        </w:p>
        <w:p w14:paraId="7D7F1DD0" w14:textId="715A29C6" w:rsidR="000B2BBC" w:rsidRDefault="007221BB">
          <w:pPr>
            <w:pStyle w:val="TOC3"/>
            <w:tabs>
              <w:tab w:val="right" w:leader="dot" w:pos="9350"/>
            </w:tabs>
            <w:rPr>
              <w:rFonts w:cstheme="minorBidi"/>
              <w:noProof/>
            </w:rPr>
          </w:pPr>
          <w:hyperlink w:anchor="_Toc44258829"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_Toc44258829 \h </w:instrText>
            </w:r>
            <w:r w:rsidR="000B2BBC">
              <w:rPr>
                <w:noProof/>
                <w:webHidden/>
              </w:rPr>
            </w:r>
            <w:r w:rsidR="000B2BBC">
              <w:rPr>
                <w:noProof/>
                <w:webHidden/>
              </w:rPr>
              <w:fldChar w:fldCharType="separate"/>
            </w:r>
            <w:r w:rsidR="000B2BBC">
              <w:rPr>
                <w:noProof/>
                <w:webHidden/>
              </w:rPr>
              <w:t>46</w:t>
            </w:r>
            <w:r w:rsidR="000B2BBC">
              <w:rPr>
                <w:noProof/>
                <w:webHidden/>
              </w:rPr>
              <w:fldChar w:fldCharType="end"/>
            </w:r>
          </w:hyperlink>
        </w:p>
        <w:p w14:paraId="155CE70C" w14:textId="74B9A7A6" w:rsidR="000B2BBC" w:rsidRDefault="007221BB">
          <w:pPr>
            <w:pStyle w:val="TOC2"/>
            <w:tabs>
              <w:tab w:val="right" w:leader="dot" w:pos="9350"/>
            </w:tabs>
            <w:rPr>
              <w:rFonts w:cstheme="minorBidi"/>
              <w:noProof/>
            </w:rPr>
          </w:pPr>
          <w:hyperlink w:anchor="_Toc44258832" w:history="1">
            <w:r w:rsidR="000B2BBC" w:rsidRPr="009F1D4B">
              <w:rPr>
                <w:rStyle w:val="Hyperlink"/>
                <w:noProof/>
              </w:rPr>
              <w:t>Apply/Reapply Cash Memos [AC5]</w:t>
            </w:r>
            <w:r w:rsidR="000B2BBC">
              <w:rPr>
                <w:noProof/>
                <w:webHidden/>
              </w:rPr>
              <w:tab/>
            </w:r>
            <w:r w:rsidR="000B2BBC">
              <w:rPr>
                <w:noProof/>
                <w:webHidden/>
              </w:rPr>
              <w:fldChar w:fldCharType="begin"/>
            </w:r>
            <w:r w:rsidR="000B2BBC">
              <w:rPr>
                <w:noProof/>
                <w:webHidden/>
              </w:rPr>
              <w:instrText xml:space="preserve"> PAGEREF _Toc44258832 \h </w:instrText>
            </w:r>
            <w:r w:rsidR="000B2BBC">
              <w:rPr>
                <w:noProof/>
                <w:webHidden/>
              </w:rPr>
            </w:r>
            <w:r w:rsidR="000B2BBC">
              <w:rPr>
                <w:noProof/>
                <w:webHidden/>
              </w:rPr>
              <w:fldChar w:fldCharType="separate"/>
            </w:r>
            <w:r w:rsidR="000B2BBC">
              <w:rPr>
                <w:noProof/>
                <w:webHidden/>
              </w:rPr>
              <w:t>48</w:t>
            </w:r>
            <w:r w:rsidR="000B2BBC">
              <w:rPr>
                <w:noProof/>
                <w:webHidden/>
              </w:rPr>
              <w:fldChar w:fldCharType="end"/>
            </w:r>
          </w:hyperlink>
        </w:p>
        <w:p w14:paraId="281882D0" w14:textId="65BBF159" w:rsidR="000B2BBC" w:rsidRDefault="007221BB">
          <w:pPr>
            <w:pStyle w:val="TOC3"/>
            <w:tabs>
              <w:tab w:val="right" w:leader="dot" w:pos="9350"/>
            </w:tabs>
            <w:rPr>
              <w:rFonts w:cstheme="minorBidi"/>
              <w:noProof/>
            </w:rPr>
          </w:pPr>
          <w:hyperlink w:anchor="_Toc44258833" w:history="1">
            <w:r w:rsidR="000B2BBC" w:rsidRPr="009F1D4B">
              <w:rPr>
                <w:rStyle w:val="Hyperlink"/>
                <w:noProof/>
              </w:rPr>
              <w:t>Browse On Account</w:t>
            </w:r>
            <w:r w:rsidR="000B2BBC">
              <w:rPr>
                <w:noProof/>
                <w:webHidden/>
              </w:rPr>
              <w:tab/>
            </w:r>
            <w:r w:rsidR="000B2BBC">
              <w:rPr>
                <w:noProof/>
                <w:webHidden/>
              </w:rPr>
              <w:fldChar w:fldCharType="begin"/>
            </w:r>
            <w:r w:rsidR="000B2BBC">
              <w:rPr>
                <w:noProof/>
                <w:webHidden/>
              </w:rPr>
              <w:instrText xml:space="preserve"> PAGEREF _Toc44258833 \h </w:instrText>
            </w:r>
            <w:r w:rsidR="000B2BBC">
              <w:rPr>
                <w:noProof/>
                <w:webHidden/>
              </w:rPr>
            </w:r>
            <w:r w:rsidR="000B2BBC">
              <w:rPr>
                <w:noProof/>
                <w:webHidden/>
              </w:rPr>
              <w:fldChar w:fldCharType="separate"/>
            </w:r>
            <w:r w:rsidR="000B2BBC">
              <w:rPr>
                <w:noProof/>
                <w:webHidden/>
              </w:rPr>
              <w:t>48</w:t>
            </w:r>
            <w:r w:rsidR="000B2BBC">
              <w:rPr>
                <w:noProof/>
                <w:webHidden/>
              </w:rPr>
              <w:fldChar w:fldCharType="end"/>
            </w:r>
          </w:hyperlink>
        </w:p>
        <w:p w14:paraId="4F5F3C07" w14:textId="4B8C809B" w:rsidR="000B2BBC" w:rsidRDefault="007221BB">
          <w:pPr>
            <w:pStyle w:val="TOC3"/>
            <w:tabs>
              <w:tab w:val="right" w:leader="dot" w:pos="9350"/>
            </w:tabs>
            <w:rPr>
              <w:rFonts w:cstheme="minorBidi"/>
              <w:noProof/>
            </w:rPr>
          </w:pPr>
          <w:hyperlink w:anchor="_Toc44258834" w:history="1">
            <w:r w:rsidR="000B2BBC" w:rsidRPr="009F1D4B">
              <w:rPr>
                <w:rStyle w:val="Hyperlink"/>
                <w:noProof/>
              </w:rPr>
              <w:t>Apply/Reapply</w:t>
            </w:r>
            <w:r w:rsidR="000B2BBC">
              <w:rPr>
                <w:noProof/>
                <w:webHidden/>
              </w:rPr>
              <w:tab/>
            </w:r>
            <w:r w:rsidR="000B2BBC">
              <w:rPr>
                <w:noProof/>
                <w:webHidden/>
              </w:rPr>
              <w:fldChar w:fldCharType="begin"/>
            </w:r>
            <w:r w:rsidR="000B2BBC">
              <w:rPr>
                <w:noProof/>
                <w:webHidden/>
              </w:rPr>
              <w:instrText xml:space="preserve"> PAGEREF _Toc44258834 \h </w:instrText>
            </w:r>
            <w:r w:rsidR="000B2BBC">
              <w:rPr>
                <w:noProof/>
                <w:webHidden/>
              </w:rPr>
            </w:r>
            <w:r w:rsidR="000B2BBC">
              <w:rPr>
                <w:noProof/>
                <w:webHidden/>
              </w:rPr>
              <w:fldChar w:fldCharType="separate"/>
            </w:r>
            <w:r w:rsidR="000B2BBC">
              <w:rPr>
                <w:noProof/>
                <w:webHidden/>
              </w:rPr>
              <w:t>49</w:t>
            </w:r>
            <w:r w:rsidR="000B2BBC">
              <w:rPr>
                <w:noProof/>
                <w:webHidden/>
              </w:rPr>
              <w:fldChar w:fldCharType="end"/>
            </w:r>
          </w:hyperlink>
        </w:p>
        <w:p w14:paraId="138EC9EA" w14:textId="605D6BCD" w:rsidR="000B2BBC" w:rsidRDefault="007221BB">
          <w:pPr>
            <w:pStyle w:val="TOC3"/>
            <w:tabs>
              <w:tab w:val="right" w:leader="dot" w:pos="9350"/>
            </w:tabs>
            <w:rPr>
              <w:rFonts w:cstheme="minorBidi"/>
              <w:noProof/>
            </w:rPr>
          </w:pPr>
          <w:hyperlink w:anchor="_Toc44258835" w:history="1">
            <w:r w:rsidR="000B2BBC" w:rsidRPr="009F1D4B">
              <w:rPr>
                <w:rStyle w:val="Hyperlink"/>
                <w:noProof/>
              </w:rPr>
              <w:t>Update Apply/Reapply</w:t>
            </w:r>
            <w:r w:rsidR="000B2BBC">
              <w:rPr>
                <w:noProof/>
                <w:webHidden/>
              </w:rPr>
              <w:tab/>
            </w:r>
            <w:r w:rsidR="000B2BBC">
              <w:rPr>
                <w:noProof/>
                <w:webHidden/>
              </w:rPr>
              <w:fldChar w:fldCharType="begin"/>
            </w:r>
            <w:r w:rsidR="000B2BBC">
              <w:rPr>
                <w:noProof/>
                <w:webHidden/>
              </w:rPr>
              <w:instrText xml:space="preserve"> PAGEREF _Toc44258835 \h </w:instrText>
            </w:r>
            <w:r w:rsidR="000B2BBC">
              <w:rPr>
                <w:noProof/>
                <w:webHidden/>
              </w:rPr>
            </w:r>
            <w:r w:rsidR="000B2BBC">
              <w:rPr>
                <w:noProof/>
                <w:webHidden/>
              </w:rPr>
              <w:fldChar w:fldCharType="separate"/>
            </w:r>
            <w:r w:rsidR="000B2BBC">
              <w:rPr>
                <w:noProof/>
                <w:webHidden/>
              </w:rPr>
              <w:t>50</w:t>
            </w:r>
            <w:r w:rsidR="000B2BBC">
              <w:rPr>
                <w:noProof/>
                <w:webHidden/>
              </w:rPr>
              <w:fldChar w:fldCharType="end"/>
            </w:r>
          </w:hyperlink>
        </w:p>
        <w:p w14:paraId="4E0CD77D" w14:textId="67F0DBBB" w:rsidR="000B2BBC" w:rsidRDefault="007221BB">
          <w:pPr>
            <w:pStyle w:val="TOC2"/>
            <w:tabs>
              <w:tab w:val="right" w:leader="dot" w:pos="9350"/>
            </w:tabs>
            <w:rPr>
              <w:rFonts w:cstheme="minorBidi"/>
              <w:noProof/>
            </w:rPr>
          </w:pPr>
          <w:hyperlink w:anchor="_Toc44258837" w:history="1">
            <w:r w:rsidR="000B2BBC" w:rsidRPr="009F1D4B">
              <w:rPr>
                <w:rStyle w:val="Hyperlink"/>
                <w:noProof/>
              </w:rPr>
              <w:t>Edit/Post AR Applied Items [AC6]</w:t>
            </w:r>
            <w:r w:rsidR="000B2BBC">
              <w:rPr>
                <w:noProof/>
                <w:webHidden/>
              </w:rPr>
              <w:tab/>
            </w:r>
            <w:r w:rsidR="000B2BBC">
              <w:rPr>
                <w:noProof/>
                <w:webHidden/>
              </w:rPr>
              <w:fldChar w:fldCharType="begin"/>
            </w:r>
            <w:r w:rsidR="000B2BBC">
              <w:rPr>
                <w:noProof/>
                <w:webHidden/>
              </w:rPr>
              <w:instrText xml:space="preserve"> PAGEREF _Toc44258837 \h </w:instrText>
            </w:r>
            <w:r w:rsidR="000B2BBC">
              <w:rPr>
                <w:noProof/>
                <w:webHidden/>
              </w:rPr>
            </w:r>
            <w:r w:rsidR="000B2BBC">
              <w:rPr>
                <w:noProof/>
                <w:webHidden/>
              </w:rPr>
              <w:fldChar w:fldCharType="separate"/>
            </w:r>
            <w:r w:rsidR="000B2BBC">
              <w:rPr>
                <w:noProof/>
                <w:webHidden/>
              </w:rPr>
              <w:t>51</w:t>
            </w:r>
            <w:r w:rsidR="000B2BBC">
              <w:rPr>
                <w:noProof/>
                <w:webHidden/>
              </w:rPr>
              <w:fldChar w:fldCharType="end"/>
            </w:r>
          </w:hyperlink>
        </w:p>
        <w:p w14:paraId="3181225B" w14:textId="629CB1E7" w:rsidR="000B2BBC" w:rsidRDefault="007221BB">
          <w:pPr>
            <w:pStyle w:val="TOC2"/>
            <w:tabs>
              <w:tab w:val="right" w:leader="dot" w:pos="9350"/>
            </w:tabs>
            <w:rPr>
              <w:rFonts w:cstheme="minorBidi"/>
              <w:noProof/>
            </w:rPr>
          </w:pPr>
          <w:hyperlink w:anchor="_Toc44258840" w:history="1">
            <w:r w:rsidR="000B2BBC" w:rsidRPr="009F1D4B">
              <w:rPr>
                <w:rStyle w:val="Hyperlink"/>
                <w:noProof/>
              </w:rPr>
              <w:t>Void Cash Receipts [AC7]</w:t>
            </w:r>
            <w:r w:rsidR="000B2BBC">
              <w:rPr>
                <w:noProof/>
                <w:webHidden/>
              </w:rPr>
              <w:tab/>
            </w:r>
            <w:r w:rsidR="000B2BBC">
              <w:rPr>
                <w:noProof/>
                <w:webHidden/>
              </w:rPr>
              <w:fldChar w:fldCharType="begin"/>
            </w:r>
            <w:r w:rsidR="000B2BBC">
              <w:rPr>
                <w:noProof/>
                <w:webHidden/>
              </w:rPr>
              <w:instrText xml:space="preserve"> PAGEREF _Toc44258840 \h </w:instrText>
            </w:r>
            <w:r w:rsidR="000B2BBC">
              <w:rPr>
                <w:noProof/>
                <w:webHidden/>
              </w:rPr>
            </w:r>
            <w:r w:rsidR="000B2BBC">
              <w:rPr>
                <w:noProof/>
                <w:webHidden/>
              </w:rPr>
              <w:fldChar w:fldCharType="separate"/>
            </w:r>
            <w:r w:rsidR="000B2BBC">
              <w:rPr>
                <w:noProof/>
                <w:webHidden/>
              </w:rPr>
              <w:t>53</w:t>
            </w:r>
            <w:r w:rsidR="000B2BBC">
              <w:rPr>
                <w:noProof/>
                <w:webHidden/>
              </w:rPr>
              <w:fldChar w:fldCharType="end"/>
            </w:r>
          </w:hyperlink>
        </w:p>
        <w:p w14:paraId="71EB274C" w14:textId="342D3C79" w:rsidR="000B2BBC" w:rsidRDefault="007221BB">
          <w:pPr>
            <w:pStyle w:val="TOC2"/>
            <w:tabs>
              <w:tab w:val="right" w:leader="dot" w:pos="9350"/>
            </w:tabs>
            <w:rPr>
              <w:rFonts w:cstheme="minorBidi"/>
              <w:noProof/>
            </w:rPr>
          </w:pPr>
          <w:hyperlink w:anchor="_Toc44258842" w:history="1">
            <w:r w:rsidR="000B2BBC" w:rsidRPr="009F1D4B">
              <w:rPr>
                <w:rStyle w:val="Hyperlink"/>
                <w:noProof/>
              </w:rPr>
              <w:t>Voided Cash Receipt Registers [AC8]</w:t>
            </w:r>
            <w:r w:rsidR="000B2BBC">
              <w:rPr>
                <w:noProof/>
                <w:webHidden/>
              </w:rPr>
              <w:tab/>
            </w:r>
            <w:r w:rsidR="000B2BBC">
              <w:rPr>
                <w:noProof/>
                <w:webHidden/>
              </w:rPr>
              <w:fldChar w:fldCharType="begin"/>
            </w:r>
            <w:r w:rsidR="000B2BBC">
              <w:rPr>
                <w:noProof/>
                <w:webHidden/>
              </w:rPr>
              <w:instrText xml:space="preserve"> PAGEREF _Toc44258842 \h </w:instrText>
            </w:r>
            <w:r w:rsidR="000B2BBC">
              <w:rPr>
                <w:noProof/>
                <w:webHidden/>
              </w:rPr>
            </w:r>
            <w:r w:rsidR="000B2BBC">
              <w:rPr>
                <w:noProof/>
                <w:webHidden/>
              </w:rPr>
              <w:fldChar w:fldCharType="separate"/>
            </w:r>
            <w:r w:rsidR="000B2BBC">
              <w:rPr>
                <w:noProof/>
                <w:webHidden/>
              </w:rPr>
              <w:t>54</w:t>
            </w:r>
            <w:r w:rsidR="000B2BBC">
              <w:rPr>
                <w:noProof/>
                <w:webHidden/>
              </w:rPr>
              <w:fldChar w:fldCharType="end"/>
            </w:r>
          </w:hyperlink>
        </w:p>
        <w:p w14:paraId="62AB86D4" w14:textId="2F7EAEC8" w:rsidR="000B2BBC" w:rsidRDefault="007221BB">
          <w:pPr>
            <w:pStyle w:val="TOC1"/>
            <w:tabs>
              <w:tab w:val="right" w:leader="dot" w:pos="9350"/>
            </w:tabs>
            <w:rPr>
              <w:rFonts w:cstheme="minorBidi"/>
              <w:noProof/>
            </w:rPr>
          </w:pPr>
          <w:hyperlink w:anchor="_Toc44258845" w:history="1">
            <w:r w:rsidR="000B2BBC" w:rsidRPr="009F1D4B">
              <w:rPr>
                <w:rStyle w:val="Hyperlink"/>
                <w:b/>
                <w:bCs/>
                <w:noProof/>
              </w:rPr>
              <w:t>Bill Finance Charges [AB]</w:t>
            </w:r>
            <w:r w:rsidR="000B2BBC">
              <w:rPr>
                <w:noProof/>
                <w:webHidden/>
              </w:rPr>
              <w:tab/>
            </w:r>
            <w:r w:rsidR="000B2BBC">
              <w:rPr>
                <w:noProof/>
                <w:webHidden/>
              </w:rPr>
              <w:fldChar w:fldCharType="begin"/>
            </w:r>
            <w:r w:rsidR="000B2BBC">
              <w:rPr>
                <w:noProof/>
                <w:webHidden/>
              </w:rPr>
              <w:instrText xml:space="preserve"> PAGEREF _Toc44258845 \h </w:instrText>
            </w:r>
            <w:r w:rsidR="000B2BBC">
              <w:rPr>
                <w:noProof/>
                <w:webHidden/>
              </w:rPr>
            </w:r>
            <w:r w:rsidR="000B2BBC">
              <w:rPr>
                <w:noProof/>
                <w:webHidden/>
              </w:rPr>
              <w:fldChar w:fldCharType="separate"/>
            </w:r>
            <w:r w:rsidR="000B2BBC">
              <w:rPr>
                <w:noProof/>
                <w:webHidden/>
              </w:rPr>
              <w:t>55</w:t>
            </w:r>
            <w:r w:rsidR="000B2BBC">
              <w:rPr>
                <w:noProof/>
                <w:webHidden/>
              </w:rPr>
              <w:fldChar w:fldCharType="end"/>
            </w:r>
          </w:hyperlink>
        </w:p>
        <w:p w14:paraId="69606907" w14:textId="77B58295" w:rsidR="000B2BBC" w:rsidRDefault="007221BB">
          <w:pPr>
            <w:pStyle w:val="TOC1"/>
            <w:tabs>
              <w:tab w:val="right" w:leader="dot" w:pos="9350"/>
            </w:tabs>
            <w:rPr>
              <w:rFonts w:cstheme="minorBidi"/>
              <w:noProof/>
            </w:rPr>
          </w:pPr>
          <w:hyperlink w:anchor="_Toc44258846" w:history="1">
            <w:r w:rsidR="000B2BBC" w:rsidRPr="009F1D4B">
              <w:rPr>
                <w:rStyle w:val="Hyperlink"/>
                <w:b/>
                <w:bCs/>
                <w:noProof/>
              </w:rPr>
              <w:t>Query Accounts Receivables [AQ]</w:t>
            </w:r>
            <w:r w:rsidR="000B2BBC">
              <w:rPr>
                <w:noProof/>
                <w:webHidden/>
              </w:rPr>
              <w:tab/>
            </w:r>
            <w:r w:rsidR="000B2BBC">
              <w:rPr>
                <w:noProof/>
                <w:webHidden/>
              </w:rPr>
              <w:fldChar w:fldCharType="begin"/>
            </w:r>
            <w:r w:rsidR="000B2BBC">
              <w:rPr>
                <w:noProof/>
                <w:webHidden/>
              </w:rPr>
              <w:instrText xml:space="preserve"> PAGEREF _Toc44258846 \h </w:instrText>
            </w:r>
            <w:r w:rsidR="000B2BBC">
              <w:rPr>
                <w:noProof/>
                <w:webHidden/>
              </w:rPr>
            </w:r>
            <w:r w:rsidR="000B2BBC">
              <w:rPr>
                <w:noProof/>
                <w:webHidden/>
              </w:rPr>
              <w:fldChar w:fldCharType="separate"/>
            </w:r>
            <w:r w:rsidR="000B2BBC">
              <w:rPr>
                <w:noProof/>
                <w:webHidden/>
              </w:rPr>
              <w:t>56</w:t>
            </w:r>
            <w:r w:rsidR="000B2BBC">
              <w:rPr>
                <w:noProof/>
                <w:webHidden/>
              </w:rPr>
              <w:fldChar w:fldCharType="end"/>
            </w:r>
          </w:hyperlink>
        </w:p>
        <w:p w14:paraId="32AA0E9B" w14:textId="2FC7BCF1" w:rsidR="000B2BBC" w:rsidRDefault="007221BB">
          <w:pPr>
            <w:pStyle w:val="TOC2"/>
            <w:tabs>
              <w:tab w:val="right" w:leader="dot" w:pos="9350"/>
            </w:tabs>
            <w:rPr>
              <w:rFonts w:cstheme="minorBidi"/>
              <w:noProof/>
            </w:rPr>
          </w:pPr>
          <w:hyperlink w:anchor="_Toc44258847" w:history="1">
            <w:r w:rsidR="000B2BBC" w:rsidRPr="009F1D4B">
              <w:rPr>
                <w:rStyle w:val="Hyperlink"/>
                <w:noProof/>
              </w:rPr>
              <w:t>AR Invoice Inquiry [AQ1]</w:t>
            </w:r>
            <w:r w:rsidR="000B2BBC">
              <w:rPr>
                <w:noProof/>
                <w:webHidden/>
              </w:rPr>
              <w:tab/>
            </w:r>
            <w:r w:rsidR="000B2BBC">
              <w:rPr>
                <w:noProof/>
                <w:webHidden/>
              </w:rPr>
              <w:fldChar w:fldCharType="begin"/>
            </w:r>
            <w:r w:rsidR="000B2BBC">
              <w:rPr>
                <w:noProof/>
                <w:webHidden/>
              </w:rPr>
              <w:instrText xml:space="preserve"> PAGEREF _Toc44258847 \h </w:instrText>
            </w:r>
            <w:r w:rsidR="000B2BBC">
              <w:rPr>
                <w:noProof/>
                <w:webHidden/>
              </w:rPr>
            </w:r>
            <w:r w:rsidR="000B2BBC">
              <w:rPr>
                <w:noProof/>
                <w:webHidden/>
              </w:rPr>
              <w:fldChar w:fldCharType="separate"/>
            </w:r>
            <w:r w:rsidR="000B2BBC">
              <w:rPr>
                <w:noProof/>
                <w:webHidden/>
              </w:rPr>
              <w:t>56</w:t>
            </w:r>
            <w:r w:rsidR="000B2BBC">
              <w:rPr>
                <w:noProof/>
                <w:webHidden/>
              </w:rPr>
              <w:fldChar w:fldCharType="end"/>
            </w:r>
          </w:hyperlink>
        </w:p>
        <w:p w14:paraId="52003492" w14:textId="7A87EF07" w:rsidR="000B2BBC" w:rsidRDefault="007221BB">
          <w:pPr>
            <w:pStyle w:val="TOC3"/>
            <w:tabs>
              <w:tab w:val="right" w:leader="dot" w:pos="9350"/>
            </w:tabs>
            <w:rPr>
              <w:rFonts w:cstheme="minorBidi"/>
              <w:noProof/>
            </w:rPr>
          </w:pPr>
          <w:hyperlink w:anchor="_Toc44258851" w:history="1">
            <w:r w:rsidR="000B2BBC" w:rsidRPr="009F1D4B">
              <w:rPr>
                <w:rStyle w:val="Hyperlink"/>
                <w:noProof/>
              </w:rPr>
              <w:t>Credit Status</w:t>
            </w:r>
            <w:r w:rsidR="000B2BBC">
              <w:rPr>
                <w:noProof/>
                <w:webHidden/>
              </w:rPr>
              <w:tab/>
            </w:r>
            <w:r w:rsidR="000B2BBC">
              <w:rPr>
                <w:noProof/>
                <w:webHidden/>
              </w:rPr>
              <w:fldChar w:fldCharType="begin"/>
            </w:r>
            <w:r w:rsidR="000B2BBC">
              <w:rPr>
                <w:noProof/>
                <w:webHidden/>
              </w:rPr>
              <w:instrText xml:space="preserve"> PAGEREF _Toc44258851 \h </w:instrText>
            </w:r>
            <w:r w:rsidR="000B2BBC">
              <w:rPr>
                <w:noProof/>
                <w:webHidden/>
              </w:rPr>
            </w:r>
            <w:r w:rsidR="000B2BBC">
              <w:rPr>
                <w:noProof/>
                <w:webHidden/>
              </w:rPr>
              <w:fldChar w:fldCharType="separate"/>
            </w:r>
            <w:r w:rsidR="000B2BBC">
              <w:rPr>
                <w:noProof/>
                <w:webHidden/>
              </w:rPr>
              <w:t>59</w:t>
            </w:r>
            <w:r w:rsidR="000B2BBC">
              <w:rPr>
                <w:noProof/>
                <w:webHidden/>
              </w:rPr>
              <w:fldChar w:fldCharType="end"/>
            </w:r>
          </w:hyperlink>
        </w:p>
        <w:p w14:paraId="6CEDB3B5" w14:textId="65A6DAA7" w:rsidR="000B2BBC" w:rsidRDefault="007221BB">
          <w:pPr>
            <w:pStyle w:val="TOC3"/>
            <w:tabs>
              <w:tab w:val="right" w:leader="dot" w:pos="9350"/>
            </w:tabs>
            <w:rPr>
              <w:rFonts w:cstheme="minorBidi"/>
              <w:noProof/>
            </w:rPr>
          </w:pPr>
          <w:hyperlink w:anchor="_Toc44258852" w:history="1">
            <w:r w:rsidR="000B2BBC" w:rsidRPr="009F1D4B">
              <w:rPr>
                <w:rStyle w:val="Hyperlink"/>
                <w:noProof/>
              </w:rPr>
              <w:t>Bill Notes</w:t>
            </w:r>
            <w:r w:rsidR="000B2BBC">
              <w:rPr>
                <w:noProof/>
                <w:webHidden/>
              </w:rPr>
              <w:tab/>
            </w:r>
            <w:r w:rsidR="000B2BBC">
              <w:rPr>
                <w:noProof/>
                <w:webHidden/>
              </w:rPr>
              <w:fldChar w:fldCharType="begin"/>
            </w:r>
            <w:r w:rsidR="000B2BBC">
              <w:rPr>
                <w:noProof/>
                <w:webHidden/>
              </w:rPr>
              <w:instrText xml:space="preserve"> PAGEREF _Toc44258852 \h </w:instrText>
            </w:r>
            <w:r w:rsidR="000B2BBC">
              <w:rPr>
                <w:noProof/>
                <w:webHidden/>
              </w:rPr>
            </w:r>
            <w:r w:rsidR="000B2BBC">
              <w:rPr>
                <w:noProof/>
                <w:webHidden/>
              </w:rPr>
              <w:fldChar w:fldCharType="separate"/>
            </w:r>
            <w:r w:rsidR="000B2BBC">
              <w:rPr>
                <w:noProof/>
                <w:webHidden/>
              </w:rPr>
              <w:t>59</w:t>
            </w:r>
            <w:r w:rsidR="000B2BBC">
              <w:rPr>
                <w:noProof/>
                <w:webHidden/>
              </w:rPr>
              <w:fldChar w:fldCharType="end"/>
            </w:r>
          </w:hyperlink>
        </w:p>
        <w:p w14:paraId="76140B74" w14:textId="3EC4D7FD" w:rsidR="000B2BBC" w:rsidRDefault="007221BB">
          <w:pPr>
            <w:pStyle w:val="TOC3"/>
            <w:tabs>
              <w:tab w:val="right" w:leader="dot" w:pos="9350"/>
            </w:tabs>
            <w:rPr>
              <w:rFonts w:cstheme="minorBidi"/>
              <w:noProof/>
            </w:rPr>
          </w:pPr>
          <w:hyperlink w:anchor="_Toc44258853" w:history="1">
            <w:r w:rsidR="000B2BBC" w:rsidRPr="009F1D4B">
              <w:rPr>
                <w:rStyle w:val="Hyperlink"/>
                <w:noProof/>
              </w:rPr>
              <w:t>BOL</w:t>
            </w:r>
            <w:r w:rsidR="000B2BBC">
              <w:rPr>
                <w:noProof/>
                <w:webHidden/>
              </w:rPr>
              <w:tab/>
            </w:r>
            <w:r w:rsidR="000B2BBC">
              <w:rPr>
                <w:noProof/>
                <w:webHidden/>
              </w:rPr>
              <w:fldChar w:fldCharType="begin"/>
            </w:r>
            <w:r w:rsidR="000B2BBC">
              <w:rPr>
                <w:noProof/>
                <w:webHidden/>
              </w:rPr>
              <w:instrText xml:space="preserve"> PAGEREF _Toc44258853 \h </w:instrText>
            </w:r>
            <w:r w:rsidR="000B2BBC">
              <w:rPr>
                <w:noProof/>
                <w:webHidden/>
              </w:rPr>
            </w:r>
            <w:r w:rsidR="000B2BBC">
              <w:rPr>
                <w:noProof/>
                <w:webHidden/>
              </w:rPr>
              <w:fldChar w:fldCharType="separate"/>
            </w:r>
            <w:r w:rsidR="000B2BBC">
              <w:rPr>
                <w:noProof/>
                <w:webHidden/>
              </w:rPr>
              <w:t>60</w:t>
            </w:r>
            <w:r w:rsidR="000B2BBC">
              <w:rPr>
                <w:noProof/>
                <w:webHidden/>
              </w:rPr>
              <w:fldChar w:fldCharType="end"/>
            </w:r>
          </w:hyperlink>
        </w:p>
        <w:p w14:paraId="7A086623" w14:textId="0BA3089B" w:rsidR="000B2BBC" w:rsidRDefault="007221BB">
          <w:pPr>
            <w:pStyle w:val="TOC2"/>
            <w:tabs>
              <w:tab w:val="right" w:leader="dot" w:pos="9350"/>
            </w:tabs>
            <w:rPr>
              <w:rFonts w:cstheme="minorBidi"/>
              <w:noProof/>
            </w:rPr>
          </w:pPr>
          <w:hyperlink w:anchor="_Toc44258854" w:history="1">
            <w:r w:rsidR="000B2BBC" w:rsidRPr="009F1D4B">
              <w:rPr>
                <w:rStyle w:val="Hyperlink"/>
                <w:noProof/>
              </w:rPr>
              <w:t>Customer Inquiry [AQ2]</w:t>
            </w:r>
            <w:r w:rsidR="000B2BBC">
              <w:rPr>
                <w:noProof/>
                <w:webHidden/>
              </w:rPr>
              <w:tab/>
            </w:r>
            <w:r w:rsidR="000B2BBC">
              <w:rPr>
                <w:noProof/>
                <w:webHidden/>
              </w:rPr>
              <w:fldChar w:fldCharType="begin"/>
            </w:r>
            <w:r w:rsidR="000B2BBC">
              <w:rPr>
                <w:noProof/>
                <w:webHidden/>
              </w:rPr>
              <w:instrText xml:space="preserve"> PAGEREF _Toc44258854 \h </w:instrText>
            </w:r>
            <w:r w:rsidR="000B2BBC">
              <w:rPr>
                <w:noProof/>
                <w:webHidden/>
              </w:rPr>
            </w:r>
            <w:r w:rsidR="000B2BBC">
              <w:rPr>
                <w:noProof/>
                <w:webHidden/>
              </w:rPr>
              <w:fldChar w:fldCharType="separate"/>
            </w:r>
            <w:r w:rsidR="000B2BBC">
              <w:rPr>
                <w:noProof/>
                <w:webHidden/>
              </w:rPr>
              <w:t>61</w:t>
            </w:r>
            <w:r w:rsidR="000B2BBC">
              <w:rPr>
                <w:noProof/>
                <w:webHidden/>
              </w:rPr>
              <w:fldChar w:fldCharType="end"/>
            </w:r>
          </w:hyperlink>
        </w:p>
        <w:p w14:paraId="2F433671" w14:textId="428C05FF" w:rsidR="000B2BBC" w:rsidRDefault="007221BB">
          <w:pPr>
            <w:pStyle w:val="TOC3"/>
            <w:tabs>
              <w:tab w:val="right" w:leader="dot" w:pos="9350"/>
            </w:tabs>
            <w:rPr>
              <w:rFonts w:cstheme="minorBidi"/>
              <w:noProof/>
            </w:rPr>
          </w:pPr>
          <w:hyperlink w:anchor="_Toc44258855"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_Toc44258855 \h </w:instrText>
            </w:r>
            <w:r w:rsidR="000B2BBC">
              <w:rPr>
                <w:noProof/>
                <w:webHidden/>
              </w:rPr>
            </w:r>
            <w:r w:rsidR="000B2BBC">
              <w:rPr>
                <w:noProof/>
                <w:webHidden/>
              </w:rPr>
              <w:fldChar w:fldCharType="separate"/>
            </w:r>
            <w:r w:rsidR="000B2BBC">
              <w:rPr>
                <w:noProof/>
                <w:webHidden/>
              </w:rPr>
              <w:t>61</w:t>
            </w:r>
            <w:r w:rsidR="000B2BBC">
              <w:rPr>
                <w:noProof/>
                <w:webHidden/>
              </w:rPr>
              <w:fldChar w:fldCharType="end"/>
            </w:r>
          </w:hyperlink>
        </w:p>
        <w:p w14:paraId="408C4BEA" w14:textId="6AD540B0" w:rsidR="000B2BBC" w:rsidRDefault="007221BB">
          <w:pPr>
            <w:pStyle w:val="TOC3"/>
            <w:tabs>
              <w:tab w:val="right" w:leader="dot" w:pos="9350"/>
            </w:tabs>
            <w:rPr>
              <w:rFonts w:cstheme="minorBidi"/>
              <w:noProof/>
            </w:rPr>
          </w:pPr>
          <w:hyperlink w:anchor="_Toc44258856" w:history="1">
            <w:r w:rsidR="000B2BBC" w:rsidRPr="009F1D4B">
              <w:rPr>
                <w:rStyle w:val="Hyperlink"/>
                <w:noProof/>
              </w:rPr>
              <w:t>AR Invoices</w:t>
            </w:r>
            <w:r w:rsidR="000B2BBC">
              <w:rPr>
                <w:noProof/>
                <w:webHidden/>
              </w:rPr>
              <w:tab/>
            </w:r>
            <w:r w:rsidR="000B2BBC">
              <w:rPr>
                <w:noProof/>
                <w:webHidden/>
              </w:rPr>
              <w:fldChar w:fldCharType="begin"/>
            </w:r>
            <w:r w:rsidR="000B2BBC">
              <w:rPr>
                <w:noProof/>
                <w:webHidden/>
              </w:rPr>
              <w:instrText xml:space="preserve"> PAGEREF _Toc44258856 \h </w:instrText>
            </w:r>
            <w:r w:rsidR="000B2BBC">
              <w:rPr>
                <w:noProof/>
                <w:webHidden/>
              </w:rPr>
            </w:r>
            <w:r w:rsidR="000B2BBC">
              <w:rPr>
                <w:noProof/>
                <w:webHidden/>
              </w:rPr>
              <w:fldChar w:fldCharType="separate"/>
            </w:r>
            <w:r w:rsidR="000B2BBC">
              <w:rPr>
                <w:noProof/>
                <w:webHidden/>
              </w:rPr>
              <w:t>61</w:t>
            </w:r>
            <w:r w:rsidR="000B2BBC">
              <w:rPr>
                <w:noProof/>
                <w:webHidden/>
              </w:rPr>
              <w:fldChar w:fldCharType="end"/>
            </w:r>
          </w:hyperlink>
        </w:p>
        <w:p w14:paraId="6149390E" w14:textId="629173EC" w:rsidR="000B2BBC" w:rsidRDefault="007221BB">
          <w:pPr>
            <w:pStyle w:val="TOC2"/>
            <w:tabs>
              <w:tab w:val="right" w:leader="dot" w:pos="9350"/>
            </w:tabs>
            <w:rPr>
              <w:rFonts w:cstheme="minorBidi"/>
              <w:noProof/>
            </w:rPr>
          </w:pPr>
          <w:hyperlink w:anchor="_Toc44258857" w:history="1">
            <w:r w:rsidR="000B2BBC" w:rsidRPr="009F1D4B">
              <w:rPr>
                <w:rStyle w:val="Hyperlink"/>
                <w:noProof/>
              </w:rPr>
              <w:t>AR Credit/Debit Memos [AQ3]</w:t>
            </w:r>
            <w:r w:rsidR="000B2BBC">
              <w:rPr>
                <w:noProof/>
                <w:webHidden/>
              </w:rPr>
              <w:tab/>
            </w:r>
            <w:r w:rsidR="000B2BBC">
              <w:rPr>
                <w:noProof/>
                <w:webHidden/>
              </w:rPr>
              <w:fldChar w:fldCharType="begin"/>
            </w:r>
            <w:r w:rsidR="000B2BBC">
              <w:rPr>
                <w:noProof/>
                <w:webHidden/>
              </w:rPr>
              <w:instrText xml:space="preserve"> PAGEREF _Toc44258857 \h </w:instrText>
            </w:r>
            <w:r w:rsidR="000B2BBC">
              <w:rPr>
                <w:noProof/>
                <w:webHidden/>
              </w:rPr>
            </w:r>
            <w:r w:rsidR="000B2BBC">
              <w:rPr>
                <w:noProof/>
                <w:webHidden/>
              </w:rPr>
              <w:fldChar w:fldCharType="separate"/>
            </w:r>
            <w:r w:rsidR="000B2BBC">
              <w:rPr>
                <w:noProof/>
                <w:webHidden/>
              </w:rPr>
              <w:t>62</w:t>
            </w:r>
            <w:r w:rsidR="000B2BBC">
              <w:rPr>
                <w:noProof/>
                <w:webHidden/>
              </w:rPr>
              <w:fldChar w:fldCharType="end"/>
            </w:r>
          </w:hyperlink>
        </w:p>
        <w:p w14:paraId="511EC140" w14:textId="3BFB84C0" w:rsidR="000B2BBC" w:rsidRDefault="007221BB">
          <w:pPr>
            <w:pStyle w:val="TOC3"/>
            <w:tabs>
              <w:tab w:val="right" w:leader="dot" w:pos="9350"/>
            </w:tabs>
            <w:rPr>
              <w:rFonts w:cstheme="minorBidi"/>
              <w:noProof/>
            </w:rPr>
          </w:pPr>
          <w:hyperlink w:anchor="_Toc44258858" w:history="1">
            <w:r w:rsidR="000B2BBC" w:rsidRPr="009F1D4B">
              <w:rPr>
                <w:rStyle w:val="Hyperlink"/>
                <w:noProof/>
              </w:rPr>
              <w:t>Browse CR/DB</w:t>
            </w:r>
            <w:r w:rsidR="000B2BBC">
              <w:rPr>
                <w:noProof/>
                <w:webHidden/>
              </w:rPr>
              <w:tab/>
            </w:r>
            <w:r w:rsidR="000B2BBC">
              <w:rPr>
                <w:noProof/>
                <w:webHidden/>
              </w:rPr>
              <w:fldChar w:fldCharType="begin"/>
            </w:r>
            <w:r w:rsidR="000B2BBC">
              <w:rPr>
                <w:noProof/>
                <w:webHidden/>
              </w:rPr>
              <w:instrText xml:space="preserve"> PAGEREF _Toc44258858 \h </w:instrText>
            </w:r>
            <w:r w:rsidR="000B2BBC">
              <w:rPr>
                <w:noProof/>
                <w:webHidden/>
              </w:rPr>
            </w:r>
            <w:r w:rsidR="000B2BBC">
              <w:rPr>
                <w:noProof/>
                <w:webHidden/>
              </w:rPr>
              <w:fldChar w:fldCharType="separate"/>
            </w:r>
            <w:r w:rsidR="000B2BBC">
              <w:rPr>
                <w:noProof/>
                <w:webHidden/>
              </w:rPr>
              <w:t>62</w:t>
            </w:r>
            <w:r w:rsidR="000B2BBC">
              <w:rPr>
                <w:noProof/>
                <w:webHidden/>
              </w:rPr>
              <w:fldChar w:fldCharType="end"/>
            </w:r>
          </w:hyperlink>
        </w:p>
        <w:p w14:paraId="2CAB2E00" w14:textId="69276361" w:rsidR="000B2BBC" w:rsidRDefault="007221BB">
          <w:pPr>
            <w:pStyle w:val="TOC2"/>
            <w:tabs>
              <w:tab w:val="right" w:leader="dot" w:pos="9350"/>
            </w:tabs>
            <w:rPr>
              <w:rFonts w:cstheme="minorBidi"/>
              <w:noProof/>
            </w:rPr>
          </w:pPr>
          <w:hyperlink w:anchor="_Toc44258860" w:history="1">
            <w:r w:rsidR="000B2BBC" w:rsidRPr="009F1D4B">
              <w:rPr>
                <w:rStyle w:val="Hyperlink"/>
                <w:noProof/>
              </w:rPr>
              <w:t>Cash Receipts [AQ4]</w:t>
            </w:r>
            <w:r w:rsidR="000B2BBC">
              <w:rPr>
                <w:noProof/>
                <w:webHidden/>
              </w:rPr>
              <w:tab/>
            </w:r>
            <w:r w:rsidR="000B2BBC">
              <w:rPr>
                <w:noProof/>
                <w:webHidden/>
              </w:rPr>
              <w:fldChar w:fldCharType="begin"/>
            </w:r>
            <w:r w:rsidR="000B2BBC">
              <w:rPr>
                <w:noProof/>
                <w:webHidden/>
              </w:rPr>
              <w:instrText xml:space="preserve"> PAGEREF _Toc44258860 \h </w:instrText>
            </w:r>
            <w:r w:rsidR="000B2BBC">
              <w:rPr>
                <w:noProof/>
                <w:webHidden/>
              </w:rPr>
            </w:r>
            <w:r w:rsidR="000B2BBC">
              <w:rPr>
                <w:noProof/>
                <w:webHidden/>
              </w:rPr>
              <w:fldChar w:fldCharType="separate"/>
            </w:r>
            <w:r w:rsidR="000B2BBC">
              <w:rPr>
                <w:noProof/>
                <w:webHidden/>
              </w:rPr>
              <w:t>64</w:t>
            </w:r>
            <w:r w:rsidR="000B2BBC">
              <w:rPr>
                <w:noProof/>
                <w:webHidden/>
              </w:rPr>
              <w:fldChar w:fldCharType="end"/>
            </w:r>
          </w:hyperlink>
        </w:p>
        <w:p w14:paraId="3E108FC4" w14:textId="0B9ABF2D" w:rsidR="000B2BBC" w:rsidRDefault="007221BB">
          <w:pPr>
            <w:pStyle w:val="TOC3"/>
            <w:tabs>
              <w:tab w:val="right" w:leader="dot" w:pos="9350"/>
            </w:tabs>
            <w:rPr>
              <w:rFonts w:cstheme="minorBidi"/>
              <w:noProof/>
            </w:rPr>
          </w:pPr>
          <w:hyperlink w:anchor="_Toc44258861" w:history="1">
            <w:r w:rsidR="000B2BBC" w:rsidRPr="009F1D4B">
              <w:rPr>
                <w:rStyle w:val="Hyperlink"/>
                <w:noProof/>
              </w:rPr>
              <w:t>Browse Cash</w:t>
            </w:r>
            <w:r w:rsidR="000B2BBC">
              <w:rPr>
                <w:noProof/>
                <w:webHidden/>
              </w:rPr>
              <w:tab/>
            </w:r>
            <w:r w:rsidR="000B2BBC">
              <w:rPr>
                <w:noProof/>
                <w:webHidden/>
              </w:rPr>
              <w:fldChar w:fldCharType="begin"/>
            </w:r>
            <w:r w:rsidR="000B2BBC">
              <w:rPr>
                <w:noProof/>
                <w:webHidden/>
              </w:rPr>
              <w:instrText xml:space="preserve"> PAGEREF _Toc44258861 \h </w:instrText>
            </w:r>
            <w:r w:rsidR="000B2BBC">
              <w:rPr>
                <w:noProof/>
                <w:webHidden/>
              </w:rPr>
            </w:r>
            <w:r w:rsidR="000B2BBC">
              <w:rPr>
                <w:noProof/>
                <w:webHidden/>
              </w:rPr>
              <w:fldChar w:fldCharType="separate"/>
            </w:r>
            <w:r w:rsidR="000B2BBC">
              <w:rPr>
                <w:noProof/>
                <w:webHidden/>
              </w:rPr>
              <w:t>64</w:t>
            </w:r>
            <w:r w:rsidR="000B2BBC">
              <w:rPr>
                <w:noProof/>
                <w:webHidden/>
              </w:rPr>
              <w:fldChar w:fldCharType="end"/>
            </w:r>
          </w:hyperlink>
        </w:p>
        <w:p w14:paraId="6129CDCA" w14:textId="2ECAC83E" w:rsidR="000B2BBC" w:rsidRDefault="007221BB">
          <w:pPr>
            <w:pStyle w:val="TOC2"/>
            <w:tabs>
              <w:tab w:val="right" w:leader="dot" w:pos="9350"/>
            </w:tabs>
            <w:rPr>
              <w:rFonts w:cstheme="minorBidi"/>
              <w:noProof/>
            </w:rPr>
          </w:pPr>
          <w:hyperlink w:anchor="_Toc44258863" w:history="1">
            <w:r w:rsidR="000B2BBC" w:rsidRPr="009F1D4B">
              <w:rPr>
                <w:rStyle w:val="Hyperlink"/>
                <w:noProof/>
              </w:rPr>
              <w:t>Ship-To Inquiry [AQ5]</w:t>
            </w:r>
            <w:r w:rsidR="000B2BBC">
              <w:rPr>
                <w:noProof/>
                <w:webHidden/>
              </w:rPr>
              <w:tab/>
            </w:r>
            <w:r w:rsidR="000B2BBC">
              <w:rPr>
                <w:noProof/>
                <w:webHidden/>
              </w:rPr>
              <w:fldChar w:fldCharType="begin"/>
            </w:r>
            <w:r w:rsidR="000B2BBC">
              <w:rPr>
                <w:noProof/>
                <w:webHidden/>
              </w:rPr>
              <w:instrText xml:space="preserve"> PAGEREF _Toc44258863 \h </w:instrText>
            </w:r>
            <w:r w:rsidR="000B2BBC">
              <w:rPr>
                <w:noProof/>
                <w:webHidden/>
              </w:rPr>
            </w:r>
            <w:r w:rsidR="000B2BBC">
              <w:rPr>
                <w:noProof/>
                <w:webHidden/>
              </w:rPr>
              <w:fldChar w:fldCharType="separate"/>
            </w:r>
            <w:r w:rsidR="000B2BBC">
              <w:rPr>
                <w:noProof/>
                <w:webHidden/>
              </w:rPr>
              <w:t>66</w:t>
            </w:r>
            <w:r w:rsidR="000B2BBC">
              <w:rPr>
                <w:noProof/>
                <w:webHidden/>
              </w:rPr>
              <w:fldChar w:fldCharType="end"/>
            </w:r>
          </w:hyperlink>
        </w:p>
        <w:p w14:paraId="1BC8B299" w14:textId="63AAFC7E" w:rsidR="000B2BBC" w:rsidRDefault="007221BB">
          <w:pPr>
            <w:pStyle w:val="TOC3"/>
            <w:tabs>
              <w:tab w:val="right" w:leader="dot" w:pos="9350"/>
            </w:tabs>
            <w:rPr>
              <w:rFonts w:cstheme="minorBidi"/>
              <w:noProof/>
            </w:rPr>
          </w:pPr>
          <w:hyperlink w:anchor="_Toc44258864" w:history="1">
            <w:r w:rsidR="000B2BBC" w:rsidRPr="009F1D4B">
              <w:rPr>
                <w:rStyle w:val="Hyperlink"/>
                <w:noProof/>
              </w:rPr>
              <w:t>Browse Ship-To</w:t>
            </w:r>
            <w:r w:rsidR="000B2BBC">
              <w:rPr>
                <w:noProof/>
                <w:webHidden/>
              </w:rPr>
              <w:tab/>
            </w:r>
            <w:r w:rsidR="000B2BBC">
              <w:rPr>
                <w:noProof/>
                <w:webHidden/>
              </w:rPr>
              <w:fldChar w:fldCharType="begin"/>
            </w:r>
            <w:r w:rsidR="000B2BBC">
              <w:rPr>
                <w:noProof/>
                <w:webHidden/>
              </w:rPr>
              <w:instrText xml:space="preserve"> PAGEREF _Toc44258864 \h </w:instrText>
            </w:r>
            <w:r w:rsidR="000B2BBC">
              <w:rPr>
                <w:noProof/>
                <w:webHidden/>
              </w:rPr>
            </w:r>
            <w:r w:rsidR="000B2BBC">
              <w:rPr>
                <w:noProof/>
                <w:webHidden/>
              </w:rPr>
              <w:fldChar w:fldCharType="separate"/>
            </w:r>
            <w:r w:rsidR="000B2BBC">
              <w:rPr>
                <w:noProof/>
                <w:webHidden/>
              </w:rPr>
              <w:t>66</w:t>
            </w:r>
            <w:r w:rsidR="000B2BBC">
              <w:rPr>
                <w:noProof/>
                <w:webHidden/>
              </w:rPr>
              <w:fldChar w:fldCharType="end"/>
            </w:r>
          </w:hyperlink>
        </w:p>
        <w:p w14:paraId="7D7866DA" w14:textId="3125B0C1" w:rsidR="000B2BBC" w:rsidRDefault="007221BB">
          <w:pPr>
            <w:pStyle w:val="TOC1"/>
            <w:tabs>
              <w:tab w:val="right" w:leader="dot" w:pos="9350"/>
            </w:tabs>
            <w:rPr>
              <w:rFonts w:cstheme="minorBidi"/>
              <w:noProof/>
            </w:rPr>
          </w:pPr>
          <w:hyperlink w:anchor="_Toc44258865" w:history="1">
            <w:r w:rsidR="000B2BBC" w:rsidRPr="009F1D4B">
              <w:rPr>
                <w:rStyle w:val="Hyperlink"/>
                <w:b/>
                <w:bCs/>
                <w:noProof/>
              </w:rPr>
              <w:t>Reports for Receivables [AR]</w:t>
            </w:r>
            <w:r w:rsidR="000B2BBC">
              <w:rPr>
                <w:noProof/>
                <w:webHidden/>
              </w:rPr>
              <w:tab/>
            </w:r>
            <w:r w:rsidR="000B2BBC">
              <w:rPr>
                <w:noProof/>
                <w:webHidden/>
              </w:rPr>
              <w:fldChar w:fldCharType="begin"/>
            </w:r>
            <w:r w:rsidR="000B2BBC">
              <w:rPr>
                <w:noProof/>
                <w:webHidden/>
              </w:rPr>
              <w:instrText xml:space="preserve"> PAGEREF _Toc44258865 \h </w:instrText>
            </w:r>
            <w:r w:rsidR="000B2BBC">
              <w:rPr>
                <w:noProof/>
                <w:webHidden/>
              </w:rPr>
            </w:r>
            <w:r w:rsidR="000B2BBC">
              <w:rPr>
                <w:noProof/>
                <w:webHidden/>
              </w:rPr>
              <w:fldChar w:fldCharType="separate"/>
            </w:r>
            <w:r w:rsidR="000B2BBC">
              <w:rPr>
                <w:noProof/>
                <w:webHidden/>
              </w:rPr>
              <w:t>67</w:t>
            </w:r>
            <w:r w:rsidR="000B2BBC">
              <w:rPr>
                <w:noProof/>
                <w:webHidden/>
              </w:rPr>
              <w:fldChar w:fldCharType="end"/>
            </w:r>
          </w:hyperlink>
        </w:p>
        <w:p w14:paraId="0F0EC025" w14:textId="6434B98E" w:rsidR="000B2BBC" w:rsidRDefault="007221BB">
          <w:pPr>
            <w:pStyle w:val="TOC2"/>
            <w:tabs>
              <w:tab w:val="right" w:leader="dot" w:pos="9350"/>
            </w:tabs>
            <w:rPr>
              <w:rFonts w:cstheme="minorBidi"/>
              <w:noProof/>
            </w:rPr>
          </w:pPr>
          <w:hyperlink w:anchor="_Toc44258866" w:history="1">
            <w:r w:rsidR="000B2BBC" w:rsidRPr="009F1D4B">
              <w:rPr>
                <w:rStyle w:val="Hyperlink"/>
                <w:noProof/>
              </w:rPr>
              <w:t>Customer List [AR1]</w:t>
            </w:r>
            <w:r w:rsidR="000B2BBC">
              <w:rPr>
                <w:noProof/>
                <w:webHidden/>
              </w:rPr>
              <w:tab/>
            </w:r>
            <w:r w:rsidR="000B2BBC">
              <w:rPr>
                <w:noProof/>
                <w:webHidden/>
              </w:rPr>
              <w:fldChar w:fldCharType="begin"/>
            </w:r>
            <w:r w:rsidR="000B2BBC">
              <w:rPr>
                <w:noProof/>
                <w:webHidden/>
              </w:rPr>
              <w:instrText xml:space="preserve"> PAGEREF _Toc44258866 \h </w:instrText>
            </w:r>
            <w:r w:rsidR="000B2BBC">
              <w:rPr>
                <w:noProof/>
                <w:webHidden/>
              </w:rPr>
            </w:r>
            <w:r w:rsidR="000B2BBC">
              <w:rPr>
                <w:noProof/>
                <w:webHidden/>
              </w:rPr>
              <w:fldChar w:fldCharType="separate"/>
            </w:r>
            <w:r w:rsidR="000B2BBC">
              <w:rPr>
                <w:noProof/>
                <w:webHidden/>
              </w:rPr>
              <w:t>67</w:t>
            </w:r>
            <w:r w:rsidR="000B2BBC">
              <w:rPr>
                <w:noProof/>
                <w:webHidden/>
              </w:rPr>
              <w:fldChar w:fldCharType="end"/>
            </w:r>
          </w:hyperlink>
        </w:p>
        <w:p w14:paraId="1F89BC63" w14:textId="2B0F867E" w:rsidR="000B2BBC" w:rsidRDefault="007221BB">
          <w:pPr>
            <w:pStyle w:val="TOC2"/>
            <w:tabs>
              <w:tab w:val="right" w:leader="dot" w:pos="9350"/>
            </w:tabs>
            <w:rPr>
              <w:rFonts w:cstheme="minorBidi"/>
              <w:noProof/>
            </w:rPr>
          </w:pPr>
          <w:hyperlink w:anchor="_Toc44258870" w:history="1">
            <w:r w:rsidR="000B2BBC" w:rsidRPr="009F1D4B">
              <w:rPr>
                <w:rStyle w:val="Hyperlink"/>
                <w:noProof/>
              </w:rPr>
              <w:t>Carrier List [AR2]</w:t>
            </w:r>
            <w:r w:rsidR="000B2BBC">
              <w:rPr>
                <w:noProof/>
                <w:webHidden/>
              </w:rPr>
              <w:tab/>
            </w:r>
            <w:r w:rsidR="000B2BBC">
              <w:rPr>
                <w:noProof/>
                <w:webHidden/>
              </w:rPr>
              <w:fldChar w:fldCharType="begin"/>
            </w:r>
            <w:r w:rsidR="000B2BBC">
              <w:rPr>
                <w:noProof/>
                <w:webHidden/>
              </w:rPr>
              <w:instrText xml:space="preserve"> PAGEREF _Toc44258870 \h </w:instrText>
            </w:r>
            <w:r w:rsidR="000B2BBC">
              <w:rPr>
                <w:noProof/>
                <w:webHidden/>
              </w:rPr>
            </w:r>
            <w:r w:rsidR="000B2BBC">
              <w:rPr>
                <w:noProof/>
                <w:webHidden/>
              </w:rPr>
              <w:fldChar w:fldCharType="separate"/>
            </w:r>
            <w:r w:rsidR="000B2BBC">
              <w:rPr>
                <w:noProof/>
                <w:webHidden/>
              </w:rPr>
              <w:t>70</w:t>
            </w:r>
            <w:r w:rsidR="000B2BBC">
              <w:rPr>
                <w:noProof/>
                <w:webHidden/>
              </w:rPr>
              <w:fldChar w:fldCharType="end"/>
            </w:r>
          </w:hyperlink>
        </w:p>
        <w:p w14:paraId="7CE9FB4D" w14:textId="6738A3FC" w:rsidR="000B2BBC" w:rsidRDefault="007221BB">
          <w:pPr>
            <w:pStyle w:val="TOC2"/>
            <w:tabs>
              <w:tab w:val="right" w:leader="dot" w:pos="9350"/>
            </w:tabs>
            <w:rPr>
              <w:rFonts w:cstheme="minorBidi"/>
              <w:noProof/>
            </w:rPr>
          </w:pPr>
          <w:hyperlink w:anchor="_Toc44258874" w:history="1">
            <w:r w:rsidR="000B2BBC" w:rsidRPr="009F1D4B">
              <w:rPr>
                <w:rStyle w:val="Hyperlink"/>
                <w:noProof/>
              </w:rPr>
              <w:t>Sales Tax Code [AR3]</w:t>
            </w:r>
            <w:r w:rsidR="000B2BBC">
              <w:rPr>
                <w:noProof/>
                <w:webHidden/>
              </w:rPr>
              <w:tab/>
            </w:r>
            <w:r w:rsidR="000B2BBC">
              <w:rPr>
                <w:noProof/>
                <w:webHidden/>
              </w:rPr>
              <w:fldChar w:fldCharType="begin"/>
            </w:r>
            <w:r w:rsidR="000B2BBC">
              <w:rPr>
                <w:noProof/>
                <w:webHidden/>
              </w:rPr>
              <w:instrText xml:space="preserve"> PAGEREF _Toc44258874 \h </w:instrText>
            </w:r>
            <w:r w:rsidR="000B2BBC">
              <w:rPr>
                <w:noProof/>
                <w:webHidden/>
              </w:rPr>
            </w:r>
            <w:r w:rsidR="000B2BBC">
              <w:rPr>
                <w:noProof/>
                <w:webHidden/>
              </w:rPr>
              <w:fldChar w:fldCharType="separate"/>
            </w:r>
            <w:r w:rsidR="000B2BBC">
              <w:rPr>
                <w:noProof/>
                <w:webHidden/>
              </w:rPr>
              <w:t>72</w:t>
            </w:r>
            <w:r w:rsidR="000B2BBC">
              <w:rPr>
                <w:noProof/>
                <w:webHidden/>
              </w:rPr>
              <w:fldChar w:fldCharType="end"/>
            </w:r>
          </w:hyperlink>
        </w:p>
        <w:p w14:paraId="53BB6ECE" w14:textId="7D1F37A5" w:rsidR="000B2BBC" w:rsidRDefault="007221BB">
          <w:pPr>
            <w:pStyle w:val="TOC2"/>
            <w:tabs>
              <w:tab w:val="right" w:leader="dot" w:pos="9350"/>
            </w:tabs>
            <w:rPr>
              <w:rFonts w:cstheme="minorBidi"/>
              <w:noProof/>
            </w:rPr>
          </w:pPr>
          <w:hyperlink w:anchor="_Toc44258878" w:history="1">
            <w:r w:rsidR="000B2BBC" w:rsidRPr="009F1D4B">
              <w:rPr>
                <w:rStyle w:val="Hyperlink"/>
                <w:noProof/>
              </w:rPr>
              <w:t>Statements [AR4]</w:t>
            </w:r>
            <w:r w:rsidR="000B2BBC">
              <w:rPr>
                <w:noProof/>
                <w:webHidden/>
              </w:rPr>
              <w:tab/>
            </w:r>
            <w:r w:rsidR="000B2BBC">
              <w:rPr>
                <w:noProof/>
                <w:webHidden/>
              </w:rPr>
              <w:fldChar w:fldCharType="begin"/>
            </w:r>
            <w:r w:rsidR="000B2BBC">
              <w:rPr>
                <w:noProof/>
                <w:webHidden/>
              </w:rPr>
              <w:instrText xml:space="preserve"> PAGEREF _Toc44258878 \h </w:instrText>
            </w:r>
            <w:r w:rsidR="000B2BBC">
              <w:rPr>
                <w:noProof/>
                <w:webHidden/>
              </w:rPr>
            </w:r>
            <w:r w:rsidR="000B2BBC">
              <w:rPr>
                <w:noProof/>
                <w:webHidden/>
              </w:rPr>
              <w:fldChar w:fldCharType="separate"/>
            </w:r>
            <w:r w:rsidR="000B2BBC">
              <w:rPr>
                <w:noProof/>
                <w:webHidden/>
              </w:rPr>
              <w:t>74</w:t>
            </w:r>
            <w:r w:rsidR="000B2BBC">
              <w:rPr>
                <w:noProof/>
                <w:webHidden/>
              </w:rPr>
              <w:fldChar w:fldCharType="end"/>
            </w:r>
          </w:hyperlink>
        </w:p>
        <w:p w14:paraId="23A8533B" w14:textId="6260C20C" w:rsidR="000B2BBC" w:rsidRDefault="007221BB">
          <w:pPr>
            <w:pStyle w:val="TOC2"/>
            <w:tabs>
              <w:tab w:val="right" w:leader="dot" w:pos="9350"/>
            </w:tabs>
            <w:rPr>
              <w:rFonts w:cstheme="minorBidi"/>
              <w:noProof/>
            </w:rPr>
          </w:pPr>
          <w:hyperlink w:anchor="_Toc44258881" w:history="1">
            <w:r w:rsidR="000B2BBC" w:rsidRPr="009F1D4B">
              <w:rPr>
                <w:rStyle w:val="Hyperlink"/>
                <w:noProof/>
              </w:rPr>
              <w:t>Aged Receivables [AR5]</w:t>
            </w:r>
            <w:r w:rsidR="000B2BBC">
              <w:rPr>
                <w:noProof/>
                <w:webHidden/>
              </w:rPr>
              <w:tab/>
            </w:r>
            <w:r w:rsidR="000B2BBC">
              <w:rPr>
                <w:noProof/>
                <w:webHidden/>
              </w:rPr>
              <w:fldChar w:fldCharType="begin"/>
            </w:r>
            <w:r w:rsidR="000B2BBC">
              <w:rPr>
                <w:noProof/>
                <w:webHidden/>
              </w:rPr>
              <w:instrText xml:space="preserve"> PAGEREF _Toc44258881 \h </w:instrText>
            </w:r>
            <w:r w:rsidR="000B2BBC">
              <w:rPr>
                <w:noProof/>
                <w:webHidden/>
              </w:rPr>
            </w:r>
            <w:r w:rsidR="000B2BBC">
              <w:rPr>
                <w:noProof/>
                <w:webHidden/>
              </w:rPr>
              <w:fldChar w:fldCharType="separate"/>
            </w:r>
            <w:r w:rsidR="000B2BBC">
              <w:rPr>
                <w:noProof/>
                <w:webHidden/>
              </w:rPr>
              <w:t>76</w:t>
            </w:r>
            <w:r w:rsidR="000B2BBC">
              <w:rPr>
                <w:noProof/>
                <w:webHidden/>
              </w:rPr>
              <w:fldChar w:fldCharType="end"/>
            </w:r>
          </w:hyperlink>
        </w:p>
        <w:p w14:paraId="1D0A813F" w14:textId="0A14557C" w:rsidR="000B2BBC" w:rsidRDefault="007221BB">
          <w:pPr>
            <w:pStyle w:val="TOC2"/>
            <w:tabs>
              <w:tab w:val="right" w:leader="dot" w:pos="9350"/>
            </w:tabs>
            <w:rPr>
              <w:rFonts w:cstheme="minorBidi"/>
              <w:noProof/>
            </w:rPr>
          </w:pPr>
          <w:hyperlink w:anchor="_Toc44258885" w:history="1">
            <w:r w:rsidR="000B2BBC" w:rsidRPr="009F1D4B">
              <w:rPr>
                <w:rStyle w:val="Hyperlink"/>
                <w:noProof/>
              </w:rPr>
              <w:t>Customer Ship-To List [AR6]</w:t>
            </w:r>
            <w:r w:rsidR="000B2BBC">
              <w:rPr>
                <w:noProof/>
                <w:webHidden/>
              </w:rPr>
              <w:tab/>
            </w:r>
            <w:r w:rsidR="000B2BBC">
              <w:rPr>
                <w:noProof/>
                <w:webHidden/>
              </w:rPr>
              <w:fldChar w:fldCharType="begin"/>
            </w:r>
            <w:r w:rsidR="000B2BBC">
              <w:rPr>
                <w:noProof/>
                <w:webHidden/>
              </w:rPr>
              <w:instrText xml:space="preserve"> PAGEREF _Toc44258885 \h </w:instrText>
            </w:r>
            <w:r w:rsidR="000B2BBC">
              <w:rPr>
                <w:noProof/>
                <w:webHidden/>
              </w:rPr>
            </w:r>
            <w:r w:rsidR="000B2BBC">
              <w:rPr>
                <w:noProof/>
                <w:webHidden/>
              </w:rPr>
              <w:fldChar w:fldCharType="separate"/>
            </w:r>
            <w:r w:rsidR="000B2BBC">
              <w:rPr>
                <w:noProof/>
                <w:webHidden/>
              </w:rPr>
              <w:t>80</w:t>
            </w:r>
            <w:r w:rsidR="000B2BBC">
              <w:rPr>
                <w:noProof/>
                <w:webHidden/>
              </w:rPr>
              <w:fldChar w:fldCharType="end"/>
            </w:r>
          </w:hyperlink>
        </w:p>
        <w:p w14:paraId="0375893E" w14:textId="70CEF7E5" w:rsidR="000B2BBC" w:rsidRDefault="007221BB">
          <w:pPr>
            <w:pStyle w:val="TOC2"/>
            <w:tabs>
              <w:tab w:val="right" w:leader="dot" w:pos="9350"/>
            </w:tabs>
            <w:rPr>
              <w:rFonts w:cstheme="minorBidi"/>
              <w:noProof/>
            </w:rPr>
          </w:pPr>
          <w:hyperlink w:anchor="_Toc44258889" w:history="1">
            <w:r w:rsidR="000B2BBC" w:rsidRPr="009F1D4B">
              <w:rPr>
                <w:rStyle w:val="Hyperlink"/>
                <w:noProof/>
              </w:rPr>
              <w:t>AR Mailing List [AR7]</w:t>
            </w:r>
            <w:r w:rsidR="000B2BBC">
              <w:rPr>
                <w:noProof/>
                <w:webHidden/>
              </w:rPr>
              <w:tab/>
            </w:r>
            <w:r w:rsidR="000B2BBC">
              <w:rPr>
                <w:noProof/>
                <w:webHidden/>
              </w:rPr>
              <w:fldChar w:fldCharType="begin"/>
            </w:r>
            <w:r w:rsidR="000B2BBC">
              <w:rPr>
                <w:noProof/>
                <w:webHidden/>
              </w:rPr>
              <w:instrText xml:space="preserve"> PAGEREF _Toc44258889 \h </w:instrText>
            </w:r>
            <w:r w:rsidR="000B2BBC">
              <w:rPr>
                <w:noProof/>
                <w:webHidden/>
              </w:rPr>
            </w:r>
            <w:r w:rsidR="000B2BBC">
              <w:rPr>
                <w:noProof/>
                <w:webHidden/>
              </w:rPr>
              <w:fldChar w:fldCharType="separate"/>
            </w:r>
            <w:r w:rsidR="000B2BBC">
              <w:rPr>
                <w:noProof/>
                <w:webHidden/>
              </w:rPr>
              <w:t>82</w:t>
            </w:r>
            <w:r w:rsidR="000B2BBC">
              <w:rPr>
                <w:noProof/>
                <w:webHidden/>
              </w:rPr>
              <w:fldChar w:fldCharType="end"/>
            </w:r>
          </w:hyperlink>
        </w:p>
        <w:p w14:paraId="063BA95A" w14:textId="25C6578D" w:rsidR="000B2BBC" w:rsidRDefault="007221BB">
          <w:pPr>
            <w:pStyle w:val="TOC2"/>
            <w:tabs>
              <w:tab w:val="right" w:leader="dot" w:pos="9350"/>
            </w:tabs>
            <w:rPr>
              <w:rFonts w:cstheme="minorBidi"/>
              <w:noProof/>
            </w:rPr>
          </w:pPr>
          <w:hyperlink w:anchor="_Toc44258893" w:history="1">
            <w:r w:rsidR="000B2BBC" w:rsidRPr="009F1D4B">
              <w:rPr>
                <w:rStyle w:val="Hyperlink"/>
                <w:noProof/>
              </w:rPr>
              <w:t>Bank Deposit Report [AR8]</w:t>
            </w:r>
            <w:r w:rsidR="000B2BBC">
              <w:rPr>
                <w:noProof/>
                <w:webHidden/>
              </w:rPr>
              <w:tab/>
            </w:r>
            <w:r w:rsidR="000B2BBC">
              <w:rPr>
                <w:noProof/>
                <w:webHidden/>
              </w:rPr>
              <w:fldChar w:fldCharType="begin"/>
            </w:r>
            <w:r w:rsidR="000B2BBC">
              <w:rPr>
                <w:noProof/>
                <w:webHidden/>
              </w:rPr>
              <w:instrText xml:space="preserve"> PAGEREF _Toc44258893 \h </w:instrText>
            </w:r>
            <w:r w:rsidR="000B2BBC">
              <w:rPr>
                <w:noProof/>
                <w:webHidden/>
              </w:rPr>
            </w:r>
            <w:r w:rsidR="000B2BBC">
              <w:rPr>
                <w:noProof/>
                <w:webHidden/>
              </w:rPr>
              <w:fldChar w:fldCharType="separate"/>
            </w:r>
            <w:r w:rsidR="000B2BBC">
              <w:rPr>
                <w:noProof/>
                <w:webHidden/>
              </w:rPr>
              <w:t>85</w:t>
            </w:r>
            <w:r w:rsidR="000B2BBC">
              <w:rPr>
                <w:noProof/>
                <w:webHidden/>
              </w:rPr>
              <w:fldChar w:fldCharType="end"/>
            </w:r>
          </w:hyperlink>
        </w:p>
        <w:p w14:paraId="703F8043" w14:textId="7EF57422" w:rsidR="000B2BBC" w:rsidRDefault="007221BB">
          <w:pPr>
            <w:pStyle w:val="TOC2"/>
            <w:tabs>
              <w:tab w:val="right" w:leader="dot" w:pos="9350"/>
            </w:tabs>
            <w:rPr>
              <w:rFonts w:cstheme="minorBidi"/>
              <w:noProof/>
            </w:rPr>
          </w:pPr>
          <w:hyperlink w:anchor="_Toc44258897" w:history="1">
            <w:r w:rsidR="000B2BBC" w:rsidRPr="009F1D4B">
              <w:rPr>
                <w:rStyle w:val="Hyperlink"/>
                <w:noProof/>
              </w:rPr>
              <w:t>Cash Receipts by Sales Rep [AR9]</w:t>
            </w:r>
            <w:r w:rsidR="000B2BBC">
              <w:rPr>
                <w:noProof/>
                <w:webHidden/>
              </w:rPr>
              <w:tab/>
            </w:r>
            <w:r w:rsidR="000B2BBC">
              <w:rPr>
                <w:noProof/>
                <w:webHidden/>
              </w:rPr>
              <w:fldChar w:fldCharType="begin"/>
            </w:r>
            <w:r w:rsidR="000B2BBC">
              <w:rPr>
                <w:noProof/>
                <w:webHidden/>
              </w:rPr>
              <w:instrText xml:space="preserve"> PAGEREF _Toc44258897 \h </w:instrText>
            </w:r>
            <w:r w:rsidR="000B2BBC">
              <w:rPr>
                <w:noProof/>
                <w:webHidden/>
              </w:rPr>
            </w:r>
            <w:r w:rsidR="000B2BBC">
              <w:rPr>
                <w:noProof/>
                <w:webHidden/>
              </w:rPr>
              <w:fldChar w:fldCharType="separate"/>
            </w:r>
            <w:r w:rsidR="000B2BBC">
              <w:rPr>
                <w:noProof/>
                <w:webHidden/>
              </w:rPr>
              <w:t>87</w:t>
            </w:r>
            <w:r w:rsidR="000B2BBC">
              <w:rPr>
                <w:noProof/>
                <w:webHidden/>
              </w:rPr>
              <w:fldChar w:fldCharType="end"/>
            </w:r>
          </w:hyperlink>
        </w:p>
        <w:p w14:paraId="0F2B3C6A" w14:textId="0E7369DC" w:rsidR="000B2BBC" w:rsidRDefault="007221BB">
          <w:pPr>
            <w:pStyle w:val="TOC2"/>
            <w:tabs>
              <w:tab w:val="right" w:leader="dot" w:pos="9350"/>
            </w:tabs>
            <w:rPr>
              <w:rFonts w:cstheme="minorBidi"/>
              <w:noProof/>
            </w:rPr>
          </w:pPr>
          <w:hyperlink w:anchor="_Toc44258901" w:history="1">
            <w:r w:rsidR="000B2BBC" w:rsidRPr="009F1D4B">
              <w:rPr>
                <w:rStyle w:val="Hyperlink"/>
                <w:noProof/>
              </w:rPr>
              <w:t>AR Accounts by Customer [AR)]</w:t>
            </w:r>
            <w:r w:rsidR="000B2BBC">
              <w:rPr>
                <w:noProof/>
                <w:webHidden/>
              </w:rPr>
              <w:tab/>
            </w:r>
            <w:r w:rsidR="000B2BBC">
              <w:rPr>
                <w:noProof/>
                <w:webHidden/>
              </w:rPr>
              <w:fldChar w:fldCharType="begin"/>
            </w:r>
            <w:r w:rsidR="000B2BBC">
              <w:rPr>
                <w:noProof/>
                <w:webHidden/>
              </w:rPr>
              <w:instrText xml:space="preserve"> PAGEREF _Toc44258901 \h </w:instrText>
            </w:r>
            <w:r w:rsidR="000B2BBC">
              <w:rPr>
                <w:noProof/>
                <w:webHidden/>
              </w:rPr>
            </w:r>
            <w:r w:rsidR="000B2BBC">
              <w:rPr>
                <w:noProof/>
                <w:webHidden/>
              </w:rPr>
              <w:fldChar w:fldCharType="separate"/>
            </w:r>
            <w:r w:rsidR="000B2BBC">
              <w:rPr>
                <w:noProof/>
                <w:webHidden/>
              </w:rPr>
              <w:t>90</w:t>
            </w:r>
            <w:r w:rsidR="000B2BBC">
              <w:rPr>
                <w:noProof/>
                <w:webHidden/>
              </w:rPr>
              <w:fldChar w:fldCharType="end"/>
            </w:r>
          </w:hyperlink>
        </w:p>
        <w:p w14:paraId="1E9D7957" w14:textId="2873B0FE" w:rsidR="000B2BBC" w:rsidRDefault="007221BB">
          <w:pPr>
            <w:pStyle w:val="TOC2"/>
            <w:tabs>
              <w:tab w:val="right" w:leader="dot" w:pos="9350"/>
            </w:tabs>
            <w:rPr>
              <w:rFonts w:cstheme="minorBidi"/>
              <w:noProof/>
            </w:rPr>
          </w:pPr>
          <w:hyperlink w:anchor="_Toc44258905" w:history="1">
            <w:r w:rsidR="000B2BBC" w:rsidRPr="009F1D4B">
              <w:rPr>
                <w:rStyle w:val="Hyperlink"/>
                <w:noProof/>
              </w:rPr>
              <w:t>Past Due Aging [AR!]</w:t>
            </w:r>
            <w:r w:rsidR="000B2BBC">
              <w:rPr>
                <w:noProof/>
                <w:webHidden/>
              </w:rPr>
              <w:tab/>
            </w:r>
            <w:r w:rsidR="000B2BBC">
              <w:rPr>
                <w:noProof/>
                <w:webHidden/>
              </w:rPr>
              <w:fldChar w:fldCharType="begin"/>
            </w:r>
            <w:r w:rsidR="000B2BBC">
              <w:rPr>
                <w:noProof/>
                <w:webHidden/>
              </w:rPr>
              <w:instrText xml:space="preserve"> PAGEREF _Toc44258905 \h </w:instrText>
            </w:r>
            <w:r w:rsidR="000B2BBC">
              <w:rPr>
                <w:noProof/>
                <w:webHidden/>
              </w:rPr>
            </w:r>
            <w:r w:rsidR="000B2BBC">
              <w:rPr>
                <w:noProof/>
                <w:webHidden/>
              </w:rPr>
              <w:fldChar w:fldCharType="separate"/>
            </w:r>
            <w:r w:rsidR="000B2BBC">
              <w:rPr>
                <w:noProof/>
                <w:webHidden/>
              </w:rPr>
              <w:t>92</w:t>
            </w:r>
            <w:r w:rsidR="000B2BBC">
              <w:rPr>
                <w:noProof/>
                <w:webHidden/>
              </w:rPr>
              <w:fldChar w:fldCharType="end"/>
            </w:r>
          </w:hyperlink>
        </w:p>
        <w:p w14:paraId="5EDF16C4" w14:textId="04D835D1" w:rsidR="000B2BBC" w:rsidRDefault="007221BB">
          <w:pPr>
            <w:pStyle w:val="TOC2"/>
            <w:tabs>
              <w:tab w:val="right" w:leader="dot" w:pos="9350"/>
            </w:tabs>
            <w:rPr>
              <w:rFonts w:cstheme="minorBidi"/>
              <w:noProof/>
            </w:rPr>
          </w:pPr>
          <w:hyperlink w:anchor="_Toc44258909" w:history="1">
            <w:r w:rsidR="000B2BBC" w:rsidRPr="009F1D4B">
              <w:rPr>
                <w:rStyle w:val="Hyperlink"/>
                <w:noProof/>
              </w:rPr>
              <w:t>Customer Snapshot Totals [AR@]</w:t>
            </w:r>
            <w:r w:rsidR="000B2BBC">
              <w:rPr>
                <w:noProof/>
                <w:webHidden/>
              </w:rPr>
              <w:tab/>
            </w:r>
            <w:r w:rsidR="000B2BBC">
              <w:rPr>
                <w:noProof/>
                <w:webHidden/>
              </w:rPr>
              <w:fldChar w:fldCharType="begin"/>
            </w:r>
            <w:r w:rsidR="000B2BBC">
              <w:rPr>
                <w:noProof/>
                <w:webHidden/>
              </w:rPr>
              <w:instrText xml:space="preserve"> PAGEREF _Toc44258909 \h </w:instrText>
            </w:r>
            <w:r w:rsidR="000B2BBC">
              <w:rPr>
                <w:noProof/>
                <w:webHidden/>
              </w:rPr>
            </w:r>
            <w:r w:rsidR="000B2BBC">
              <w:rPr>
                <w:noProof/>
                <w:webHidden/>
              </w:rPr>
              <w:fldChar w:fldCharType="separate"/>
            </w:r>
            <w:r w:rsidR="000B2BBC">
              <w:rPr>
                <w:noProof/>
                <w:webHidden/>
              </w:rPr>
              <w:t>95</w:t>
            </w:r>
            <w:r w:rsidR="000B2BBC">
              <w:rPr>
                <w:noProof/>
                <w:webHidden/>
              </w:rPr>
              <w:fldChar w:fldCharType="end"/>
            </w:r>
          </w:hyperlink>
        </w:p>
        <w:p w14:paraId="0B5609AD" w14:textId="7C361E04" w:rsidR="000B2BBC" w:rsidRDefault="007221BB">
          <w:pPr>
            <w:pStyle w:val="TOC2"/>
            <w:tabs>
              <w:tab w:val="right" w:leader="dot" w:pos="9350"/>
            </w:tabs>
            <w:rPr>
              <w:rFonts w:cstheme="minorBidi"/>
              <w:noProof/>
            </w:rPr>
          </w:pPr>
          <w:hyperlink w:anchor="_Toc44258913" w:history="1">
            <w:r w:rsidR="000B2BBC" w:rsidRPr="009F1D4B">
              <w:rPr>
                <w:rStyle w:val="Hyperlink"/>
                <w:noProof/>
              </w:rPr>
              <w:t>Customer Ship-To List [AR#]</w:t>
            </w:r>
            <w:r w:rsidR="000B2BBC">
              <w:rPr>
                <w:noProof/>
                <w:webHidden/>
              </w:rPr>
              <w:tab/>
            </w:r>
            <w:r w:rsidR="000B2BBC">
              <w:rPr>
                <w:noProof/>
                <w:webHidden/>
              </w:rPr>
              <w:fldChar w:fldCharType="begin"/>
            </w:r>
            <w:r w:rsidR="000B2BBC">
              <w:rPr>
                <w:noProof/>
                <w:webHidden/>
              </w:rPr>
              <w:instrText xml:space="preserve"> PAGEREF _Toc44258913 \h </w:instrText>
            </w:r>
            <w:r w:rsidR="000B2BBC">
              <w:rPr>
                <w:noProof/>
                <w:webHidden/>
              </w:rPr>
            </w:r>
            <w:r w:rsidR="000B2BBC">
              <w:rPr>
                <w:noProof/>
                <w:webHidden/>
              </w:rPr>
              <w:fldChar w:fldCharType="separate"/>
            </w:r>
            <w:r w:rsidR="000B2BBC">
              <w:rPr>
                <w:noProof/>
                <w:webHidden/>
              </w:rPr>
              <w:t>98</w:t>
            </w:r>
            <w:r w:rsidR="000B2BBC">
              <w:rPr>
                <w:noProof/>
                <w:webHidden/>
              </w:rPr>
              <w:fldChar w:fldCharType="end"/>
            </w:r>
          </w:hyperlink>
        </w:p>
        <w:p w14:paraId="375C385C" w14:textId="4F5C2E31" w:rsidR="000B2BBC" w:rsidRDefault="007221BB">
          <w:pPr>
            <w:pStyle w:val="TOC2"/>
            <w:tabs>
              <w:tab w:val="right" w:leader="dot" w:pos="9350"/>
            </w:tabs>
            <w:rPr>
              <w:rFonts w:cstheme="minorBidi"/>
              <w:noProof/>
            </w:rPr>
          </w:pPr>
          <w:hyperlink w:anchor="_Toc44258917" w:history="1">
            <w:r w:rsidR="000B2BBC" w:rsidRPr="009F1D4B">
              <w:rPr>
                <w:rStyle w:val="Hyperlink"/>
                <w:noProof/>
              </w:rPr>
              <w:t>Cash Forecast Report [AR$]</w:t>
            </w:r>
            <w:r w:rsidR="000B2BBC">
              <w:rPr>
                <w:noProof/>
                <w:webHidden/>
              </w:rPr>
              <w:tab/>
            </w:r>
            <w:r w:rsidR="000B2BBC">
              <w:rPr>
                <w:noProof/>
                <w:webHidden/>
              </w:rPr>
              <w:fldChar w:fldCharType="begin"/>
            </w:r>
            <w:r w:rsidR="000B2BBC">
              <w:rPr>
                <w:noProof/>
                <w:webHidden/>
              </w:rPr>
              <w:instrText xml:space="preserve"> PAGEREF _Toc44258917 \h </w:instrText>
            </w:r>
            <w:r w:rsidR="000B2BBC">
              <w:rPr>
                <w:noProof/>
                <w:webHidden/>
              </w:rPr>
            </w:r>
            <w:r w:rsidR="000B2BBC">
              <w:rPr>
                <w:noProof/>
                <w:webHidden/>
              </w:rPr>
              <w:fldChar w:fldCharType="separate"/>
            </w:r>
            <w:r w:rsidR="000B2BBC">
              <w:rPr>
                <w:noProof/>
                <w:webHidden/>
              </w:rPr>
              <w:t>101</w:t>
            </w:r>
            <w:r w:rsidR="000B2BBC">
              <w:rPr>
                <w:noProof/>
                <w:webHidden/>
              </w:rPr>
              <w:fldChar w:fldCharType="end"/>
            </w:r>
          </w:hyperlink>
        </w:p>
        <w:p w14:paraId="76D8605E" w14:textId="22DD504F" w:rsidR="000B2BBC" w:rsidRDefault="007221BB">
          <w:pPr>
            <w:pStyle w:val="TOC2"/>
            <w:tabs>
              <w:tab w:val="right" w:leader="dot" w:pos="9350"/>
            </w:tabs>
            <w:rPr>
              <w:rFonts w:cstheme="minorBidi"/>
              <w:noProof/>
            </w:rPr>
          </w:pPr>
          <w:hyperlink w:anchor="_Toc44258921" w:history="1">
            <w:r w:rsidR="000B2BBC" w:rsidRPr="009F1D4B">
              <w:rPr>
                <w:rStyle w:val="Hyperlink"/>
                <w:noProof/>
              </w:rPr>
              <w:t>Commission Cash Receipt [AR%]</w:t>
            </w:r>
            <w:r w:rsidR="000B2BBC">
              <w:rPr>
                <w:noProof/>
                <w:webHidden/>
              </w:rPr>
              <w:tab/>
            </w:r>
            <w:r w:rsidR="000B2BBC">
              <w:rPr>
                <w:noProof/>
                <w:webHidden/>
              </w:rPr>
              <w:fldChar w:fldCharType="begin"/>
            </w:r>
            <w:r w:rsidR="000B2BBC">
              <w:rPr>
                <w:noProof/>
                <w:webHidden/>
              </w:rPr>
              <w:instrText xml:space="preserve"> PAGEREF _Toc44258921 \h </w:instrText>
            </w:r>
            <w:r w:rsidR="000B2BBC">
              <w:rPr>
                <w:noProof/>
                <w:webHidden/>
              </w:rPr>
            </w:r>
            <w:r w:rsidR="000B2BBC">
              <w:rPr>
                <w:noProof/>
                <w:webHidden/>
              </w:rPr>
              <w:fldChar w:fldCharType="separate"/>
            </w:r>
            <w:r w:rsidR="000B2BBC">
              <w:rPr>
                <w:noProof/>
                <w:webHidden/>
              </w:rPr>
              <w:t>103</w:t>
            </w:r>
            <w:r w:rsidR="000B2BBC">
              <w:rPr>
                <w:noProof/>
                <w:webHidden/>
              </w:rPr>
              <w:fldChar w:fldCharType="end"/>
            </w:r>
          </w:hyperlink>
        </w:p>
        <w:p w14:paraId="21DFBD1A" w14:textId="0DEB43E4" w:rsidR="000B2BBC" w:rsidRDefault="007221BB">
          <w:pPr>
            <w:pStyle w:val="TOC2"/>
            <w:tabs>
              <w:tab w:val="right" w:leader="dot" w:pos="9350"/>
            </w:tabs>
            <w:rPr>
              <w:rFonts w:cstheme="minorBidi"/>
              <w:noProof/>
            </w:rPr>
          </w:pPr>
          <w:hyperlink w:anchor="_Toc44258925" w:history="1">
            <w:r w:rsidR="000B2BBC" w:rsidRPr="009F1D4B">
              <w:rPr>
                <w:rStyle w:val="Hyperlink"/>
                <w:noProof/>
              </w:rPr>
              <w:t>Cash Receipts by Sales Rep [AR^]</w:t>
            </w:r>
            <w:r w:rsidR="000B2BBC">
              <w:rPr>
                <w:noProof/>
                <w:webHidden/>
              </w:rPr>
              <w:tab/>
            </w:r>
            <w:r w:rsidR="000B2BBC">
              <w:rPr>
                <w:noProof/>
                <w:webHidden/>
              </w:rPr>
              <w:fldChar w:fldCharType="begin"/>
            </w:r>
            <w:r w:rsidR="000B2BBC">
              <w:rPr>
                <w:noProof/>
                <w:webHidden/>
              </w:rPr>
              <w:instrText xml:space="preserve"> PAGEREF _Toc44258925 \h </w:instrText>
            </w:r>
            <w:r w:rsidR="000B2BBC">
              <w:rPr>
                <w:noProof/>
                <w:webHidden/>
              </w:rPr>
            </w:r>
            <w:r w:rsidR="000B2BBC">
              <w:rPr>
                <w:noProof/>
                <w:webHidden/>
              </w:rPr>
              <w:fldChar w:fldCharType="separate"/>
            </w:r>
            <w:r w:rsidR="000B2BBC">
              <w:rPr>
                <w:noProof/>
                <w:webHidden/>
              </w:rPr>
              <w:t>106</w:t>
            </w:r>
            <w:r w:rsidR="000B2BBC">
              <w:rPr>
                <w:noProof/>
                <w:webHidden/>
              </w:rPr>
              <w:fldChar w:fldCharType="end"/>
            </w:r>
          </w:hyperlink>
        </w:p>
        <w:p w14:paraId="22182A2C" w14:textId="0B0565BA" w:rsidR="000B2BBC" w:rsidRDefault="007221BB">
          <w:pPr>
            <w:pStyle w:val="TOC1"/>
            <w:tabs>
              <w:tab w:val="right" w:leader="dot" w:pos="9350"/>
            </w:tabs>
            <w:rPr>
              <w:rFonts w:cstheme="minorBidi"/>
              <w:noProof/>
            </w:rPr>
          </w:pPr>
          <w:hyperlink w:anchor="_Toc44258929" w:history="1">
            <w:r w:rsidR="000B2BBC" w:rsidRPr="009F1D4B">
              <w:rPr>
                <w:rStyle w:val="Hyperlink"/>
                <w:b/>
                <w:bCs/>
                <w:noProof/>
              </w:rPr>
              <w:t>List More Reports for Receivables [AL]</w:t>
            </w:r>
            <w:r w:rsidR="000B2BBC">
              <w:rPr>
                <w:noProof/>
                <w:webHidden/>
              </w:rPr>
              <w:tab/>
            </w:r>
            <w:r w:rsidR="000B2BBC">
              <w:rPr>
                <w:noProof/>
                <w:webHidden/>
              </w:rPr>
              <w:fldChar w:fldCharType="begin"/>
            </w:r>
            <w:r w:rsidR="000B2BBC">
              <w:rPr>
                <w:noProof/>
                <w:webHidden/>
              </w:rPr>
              <w:instrText xml:space="preserve"> PAGEREF _Toc44258929 \h </w:instrText>
            </w:r>
            <w:r w:rsidR="000B2BBC">
              <w:rPr>
                <w:noProof/>
                <w:webHidden/>
              </w:rPr>
            </w:r>
            <w:r w:rsidR="000B2BBC">
              <w:rPr>
                <w:noProof/>
                <w:webHidden/>
              </w:rPr>
              <w:fldChar w:fldCharType="separate"/>
            </w:r>
            <w:r w:rsidR="000B2BBC">
              <w:rPr>
                <w:noProof/>
                <w:webHidden/>
              </w:rPr>
              <w:t>109</w:t>
            </w:r>
            <w:r w:rsidR="000B2BBC">
              <w:rPr>
                <w:noProof/>
                <w:webHidden/>
              </w:rPr>
              <w:fldChar w:fldCharType="end"/>
            </w:r>
          </w:hyperlink>
        </w:p>
        <w:p w14:paraId="141693FB" w14:textId="7DD2A1DD" w:rsidR="000B2BBC" w:rsidRDefault="007221BB">
          <w:pPr>
            <w:pStyle w:val="TOC2"/>
            <w:tabs>
              <w:tab w:val="right" w:leader="dot" w:pos="9350"/>
            </w:tabs>
            <w:rPr>
              <w:rFonts w:cstheme="minorBidi"/>
              <w:noProof/>
            </w:rPr>
          </w:pPr>
          <w:hyperlink w:anchor="_Toc44258930" w:history="1">
            <w:r w:rsidR="000B2BBC" w:rsidRPr="009F1D4B">
              <w:rPr>
                <w:rStyle w:val="Hyperlink"/>
                <w:noProof/>
              </w:rPr>
              <w:t>Detail Cash History Report [AL1]</w:t>
            </w:r>
            <w:r w:rsidR="000B2BBC">
              <w:rPr>
                <w:noProof/>
                <w:webHidden/>
              </w:rPr>
              <w:tab/>
            </w:r>
            <w:r w:rsidR="000B2BBC">
              <w:rPr>
                <w:noProof/>
                <w:webHidden/>
              </w:rPr>
              <w:fldChar w:fldCharType="begin"/>
            </w:r>
            <w:r w:rsidR="000B2BBC">
              <w:rPr>
                <w:noProof/>
                <w:webHidden/>
              </w:rPr>
              <w:instrText xml:space="preserve"> PAGEREF _Toc44258930 \h </w:instrText>
            </w:r>
            <w:r w:rsidR="000B2BBC">
              <w:rPr>
                <w:noProof/>
                <w:webHidden/>
              </w:rPr>
            </w:r>
            <w:r w:rsidR="000B2BBC">
              <w:rPr>
                <w:noProof/>
                <w:webHidden/>
              </w:rPr>
              <w:fldChar w:fldCharType="separate"/>
            </w:r>
            <w:r w:rsidR="000B2BBC">
              <w:rPr>
                <w:noProof/>
                <w:webHidden/>
              </w:rPr>
              <w:t>109</w:t>
            </w:r>
            <w:r w:rsidR="000B2BBC">
              <w:rPr>
                <w:noProof/>
                <w:webHidden/>
              </w:rPr>
              <w:fldChar w:fldCharType="end"/>
            </w:r>
          </w:hyperlink>
        </w:p>
        <w:p w14:paraId="54117723" w14:textId="3B0B1955" w:rsidR="000B2BBC" w:rsidRDefault="007221BB">
          <w:pPr>
            <w:pStyle w:val="TOC2"/>
            <w:tabs>
              <w:tab w:val="right" w:leader="dot" w:pos="9350"/>
            </w:tabs>
            <w:rPr>
              <w:rFonts w:cstheme="minorBidi"/>
              <w:noProof/>
            </w:rPr>
          </w:pPr>
          <w:hyperlink w:anchor="_Toc44258934" w:history="1">
            <w:r w:rsidR="000B2BBC" w:rsidRPr="009F1D4B">
              <w:rPr>
                <w:rStyle w:val="Hyperlink"/>
                <w:noProof/>
              </w:rPr>
              <w:t>Detail Miscellaneous Cash History Report [AL2]</w:t>
            </w:r>
            <w:r w:rsidR="000B2BBC">
              <w:rPr>
                <w:noProof/>
                <w:webHidden/>
              </w:rPr>
              <w:tab/>
            </w:r>
            <w:r w:rsidR="000B2BBC">
              <w:rPr>
                <w:noProof/>
                <w:webHidden/>
              </w:rPr>
              <w:fldChar w:fldCharType="begin"/>
            </w:r>
            <w:r w:rsidR="000B2BBC">
              <w:rPr>
                <w:noProof/>
                <w:webHidden/>
              </w:rPr>
              <w:instrText xml:space="preserve"> PAGEREF _Toc44258934 \h </w:instrText>
            </w:r>
            <w:r w:rsidR="000B2BBC">
              <w:rPr>
                <w:noProof/>
                <w:webHidden/>
              </w:rPr>
            </w:r>
            <w:r w:rsidR="000B2BBC">
              <w:rPr>
                <w:noProof/>
                <w:webHidden/>
              </w:rPr>
              <w:fldChar w:fldCharType="separate"/>
            </w:r>
            <w:r w:rsidR="000B2BBC">
              <w:rPr>
                <w:noProof/>
                <w:webHidden/>
              </w:rPr>
              <w:t>111</w:t>
            </w:r>
            <w:r w:rsidR="000B2BBC">
              <w:rPr>
                <w:noProof/>
                <w:webHidden/>
              </w:rPr>
              <w:fldChar w:fldCharType="end"/>
            </w:r>
          </w:hyperlink>
        </w:p>
        <w:p w14:paraId="572D640C" w14:textId="71234333" w:rsidR="000B2BBC" w:rsidRDefault="007221BB">
          <w:pPr>
            <w:pStyle w:val="TOC2"/>
            <w:tabs>
              <w:tab w:val="right" w:leader="dot" w:pos="9350"/>
            </w:tabs>
            <w:rPr>
              <w:rFonts w:cstheme="minorBidi"/>
              <w:noProof/>
            </w:rPr>
          </w:pPr>
          <w:hyperlink w:anchor="_Toc44258938" w:history="1">
            <w:r w:rsidR="000B2BBC" w:rsidRPr="009F1D4B">
              <w:rPr>
                <w:rStyle w:val="Hyperlink"/>
                <w:noProof/>
              </w:rPr>
              <w:t>Detail Invoice Report [AL3]</w:t>
            </w:r>
            <w:r w:rsidR="000B2BBC">
              <w:rPr>
                <w:noProof/>
                <w:webHidden/>
              </w:rPr>
              <w:tab/>
            </w:r>
            <w:r w:rsidR="000B2BBC">
              <w:rPr>
                <w:noProof/>
                <w:webHidden/>
              </w:rPr>
              <w:fldChar w:fldCharType="begin"/>
            </w:r>
            <w:r w:rsidR="000B2BBC">
              <w:rPr>
                <w:noProof/>
                <w:webHidden/>
              </w:rPr>
              <w:instrText xml:space="preserve"> PAGEREF _Toc44258938 \h </w:instrText>
            </w:r>
            <w:r w:rsidR="000B2BBC">
              <w:rPr>
                <w:noProof/>
                <w:webHidden/>
              </w:rPr>
            </w:r>
            <w:r w:rsidR="000B2BBC">
              <w:rPr>
                <w:noProof/>
                <w:webHidden/>
              </w:rPr>
              <w:fldChar w:fldCharType="separate"/>
            </w:r>
            <w:r w:rsidR="000B2BBC">
              <w:rPr>
                <w:noProof/>
                <w:webHidden/>
              </w:rPr>
              <w:t>113</w:t>
            </w:r>
            <w:r w:rsidR="000B2BBC">
              <w:rPr>
                <w:noProof/>
                <w:webHidden/>
              </w:rPr>
              <w:fldChar w:fldCharType="end"/>
            </w:r>
          </w:hyperlink>
        </w:p>
        <w:p w14:paraId="2A92C798" w14:textId="582A9484" w:rsidR="000B2BBC" w:rsidRDefault="007221BB">
          <w:pPr>
            <w:pStyle w:val="TOC1"/>
            <w:tabs>
              <w:tab w:val="right" w:leader="dot" w:pos="9350"/>
            </w:tabs>
            <w:rPr>
              <w:rFonts w:cstheme="minorBidi"/>
              <w:noProof/>
            </w:rPr>
          </w:pPr>
          <w:hyperlink w:anchor="_Toc44258942" w:history="1">
            <w:r w:rsidR="000B2BBC" w:rsidRPr="009F1D4B">
              <w:rPr>
                <w:rStyle w:val="Hyperlink"/>
                <w:b/>
                <w:bCs/>
                <w:noProof/>
              </w:rPr>
              <w:t>File Maintenance for Customers [AF]</w:t>
            </w:r>
            <w:r w:rsidR="000B2BBC">
              <w:rPr>
                <w:noProof/>
                <w:webHidden/>
              </w:rPr>
              <w:tab/>
            </w:r>
            <w:r w:rsidR="000B2BBC">
              <w:rPr>
                <w:noProof/>
                <w:webHidden/>
              </w:rPr>
              <w:fldChar w:fldCharType="begin"/>
            </w:r>
            <w:r w:rsidR="000B2BBC">
              <w:rPr>
                <w:noProof/>
                <w:webHidden/>
              </w:rPr>
              <w:instrText xml:space="preserve"> PAGEREF _Toc44258942 \h </w:instrText>
            </w:r>
            <w:r w:rsidR="000B2BBC">
              <w:rPr>
                <w:noProof/>
                <w:webHidden/>
              </w:rPr>
            </w:r>
            <w:r w:rsidR="000B2BBC">
              <w:rPr>
                <w:noProof/>
                <w:webHidden/>
              </w:rPr>
              <w:fldChar w:fldCharType="separate"/>
            </w:r>
            <w:r w:rsidR="000B2BBC">
              <w:rPr>
                <w:noProof/>
                <w:webHidden/>
              </w:rPr>
              <w:t>115</w:t>
            </w:r>
            <w:r w:rsidR="000B2BBC">
              <w:rPr>
                <w:noProof/>
                <w:webHidden/>
              </w:rPr>
              <w:fldChar w:fldCharType="end"/>
            </w:r>
          </w:hyperlink>
        </w:p>
        <w:p w14:paraId="5BFFD607" w14:textId="6355E624" w:rsidR="000B2BBC" w:rsidRDefault="007221BB">
          <w:pPr>
            <w:pStyle w:val="TOC2"/>
            <w:tabs>
              <w:tab w:val="right" w:leader="dot" w:pos="9350"/>
            </w:tabs>
            <w:rPr>
              <w:rFonts w:cstheme="minorBidi"/>
              <w:noProof/>
            </w:rPr>
          </w:pPr>
          <w:hyperlink w:anchor="_Toc44258943" w:history="1">
            <w:r w:rsidR="000B2BBC" w:rsidRPr="009F1D4B">
              <w:rPr>
                <w:rStyle w:val="Hyperlink"/>
                <w:noProof/>
              </w:rPr>
              <w:t>Customers [AF1]</w:t>
            </w:r>
            <w:r w:rsidR="000B2BBC">
              <w:rPr>
                <w:noProof/>
                <w:webHidden/>
              </w:rPr>
              <w:tab/>
            </w:r>
            <w:r w:rsidR="000B2BBC">
              <w:rPr>
                <w:noProof/>
                <w:webHidden/>
              </w:rPr>
              <w:fldChar w:fldCharType="begin"/>
            </w:r>
            <w:r w:rsidR="000B2BBC">
              <w:rPr>
                <w:noProof/>
                <w:webHidden/>
              </w:rPr>
              <w:instrText xml:space="preserve"> PAGEREF _Toc44258943 \h </w:instrText>
            </w:r>
            <w:r w:rsidR="000B2BBC">
              <w:rPr>
                <w:noProof/>
                <w:webHidden/>
              </w:rPr>
            </w:r>
            <w:r w:rsidR="000B2BBC">
              <w:rPr>
                <w:noProof/>
                <w:webHidden/>
              </w:rPr>
              <w:fldChar w:fldCharType="separate"/>
            </w:r>
            <w:r w:rsidR="000B2BBC">
              <w:rPr>
                <w:noProof/>
                <w:webHidden/>
              </w:rPr>
              <w:t>115</w:t>
            </w:r>
            <w:r w:rsidR="000B2BBC">
              <w:rPr>
                <w:noProof/>
                <w:webHidden/>
              </w:rPr>
              <w:fldChar w:fldCharType="end"/>
            </w:r>
          </w:hyperlink>
        </w:p>
        <w:p w14:paraId="00C2B326" w14:textId="29F09D49" w:rsidR="000B2BBC" w:rsidRDefault="007221BB">
          <w:pPr>
            <w:pStyle w:val="TOC3"/>
            <w:tabs>
              <w:tab w:val="right" w:leader="dot" w:pos="9350"/>
            </w:tabs>
            <w:rPr>
              <w:rFonts w:cstheme="minorBidi"/>
              <w:noProof/>
            </w:rPr>
          </w:pPr>
          <w:hyperlink w:anchor="_Toc44258944" w:history="1">
            <w:r w:rsidR="000B2BBC" w:rsidRPr="009F1D4B">
              <w:rPr>
                <w:rStyle w:val="Hyperlink"/>
                <w:noProof/>
              </w:rPr>
              <w:t>Overview</w:t>
            </w:r>
            <w:r w:rsidR="000B2BBC">
              <w:rPr>
                <w:noProof/>
                <w:webHidden/>
              </w:rPr>
              <w:tab/>
            </w:r>
            <w:r w:rsidR="000B2BBC">
              <w:rPr>
                <w:noProof/>
                <w:webHidden/>
              </w:rPr>
              <w:fldChar w:fldCharType="begin"/>
            </w:r>
            <w:r w:rsidR="000B2BBC">
              <w:rPr>
                <w:noProof/>
                <w:webHidden/>
              </w:rPr>
              <w:instrText xml:space="preserve"> PAGEREF _Toc44258944 \h </w:instrText>
            </w:r>
            <w:r w:rsidR="000B2BBC">
              <w:rPr>
                <w:noProof/>
                <w:webHidden/>
              </w:rPr>
            </w:r>
            <w:r w:rsidR="000B2BBC">
              <w:rPr>
                <w:noProof/>
                <w:webHidden/>
              </w:rPr>
              <w:fldChar w:fldCharType="separate"/>
            </w:r>
            <w:r w:rsidR="000B2BBC">
              <w:rPr>
                <w:noProof/>
                <w:webHidden/>
              </w:rPr>
              <w:t>115</w:t>
            </w:r>
            <w:r w:rsidR="000B2BBC">
              <w:rPr>
                <w:noProof/>
                <w:webHidden/>
              </w:rPr>
              <w:fldChar w:fldCharType="end"/>
            </w:r>
          </w:hyperlink>
        </w:p>
        <w:p w14:paraId="181D789D" w14:textId="2CF46019" w:rsidR="000B2BBC" w:rsidRDefault="007221BB">
          <w:pPr>
            <w:pStyle w:val="TOC3"/>
            <w:tabs>
              <w:tab w:val="right" w:leader="dot" w:pos="9350"/>
            </w:tabs>
            <w:rPr>
              <w:rFonts w:cstheme="minorBidi"/>
              <w:noProof/>
            </w:rPr>
          </w:pPr>
          <w:hyperlink w:anchor="_Toc44258948" w:history="1">
            <w:r w:rsidR="000B2BBC" w:rsidRPr="009F1D4B">
              <w:rPr>
                <w:rStyle w:val="Hyperlink"/>
                <w:noProof/>
              </w:rPr>
              <w:t>Add/Update Customer</w:t>
            </w:r>
            <w:r w:rsidR="000B2BBC">
              <w:rPr>
                <w:noProof/>
                <w:webHidden/>
              </w:rPr>
              <w:tab/>
            </w:r>
            <w:r w:rsidR="000B2BBC">
              <w:rPr>
                <w:noProof/>
                <w:webHidden/>
              </w:rPr>
              <w:fldChar w:fldCharType="begin"/>
            </w:r>
            <w:r w:rsidR="000B2BBC">
              <w:rPr>
                <w:noProof/>
                <w:webHidden/>
              </w:rPr>
              <w:instrText xml:space="preserve"> PAGEREF _Toc44258948 \h </w:instrText>
            </w:r>
            <w:r w:rsidR="000B2BBC">
              <w:rPr>
                <w:noProof/>
                <w:webHidden/>
              </w:rPr>
            </w:r>
            <w:r w:rsidR="000B2BBC">
              <w:rPr>
                <w:noProof/>
                <w:webHidden/>
              </w:rPr>
              <w:fldChar w:fldCharType="separate"/>
            </w:r>
            <w:r w:rsidR="000B2BBC">
              <w:rPr>
                <w:noProof/>
                <w:webHidden/>
              </w:rPr>
              <w:t>118</w:t>
            </w:r>
            <w:r w:rsidR="000B2BBC">
              <w:rPr>
                <w:noProof/>
                <w:webHidden/>
              </w:rPr>
              <w:fldChar w:fldCharType="end"/>
            </w:r>
          </w:hyperlink>
        </w:p>
        <w:p w14:paraId="7203F9D0" w14:textId="3D028D5B" w:rsidR="000B2BBC" w:rsidRDefault="007221BB">
          <w:pPr>
            <w:pStyle w:val="TOC3"/>
            <w:tabs>
              <w:tab w:val="right" w:leader="dot" w:pos="9350"/>
            </w:tabs>
            <w:rPr>
              <w:rFonts w:cstheme="minorBidi"/>
              <w:noProof/>
            </w:rPr>
          </w:pPr>
          <w:hyperlink w:anchor="_Toc44258953" w:history="1">
            <w:r w:rsidR="000B2BBC" w:rsidRPr="009F1D4B">
              <w:rPr>
                <w:rStyle w:val="Hyperlink"/>
                <w:noProof/>
              </w:rPr>
              <w:t>Ship-To</w:t>
            </w:r>
            <w:r w:rsidR="000B2BBC">
              <w:rPr>
                <w:noProof/>
                <w:webHidden/>
              </w:rPr>
              <w:tab/>
            </w:r>
            <w:r w:rsidR="000B2BBC">
              <w:rPr>
                <w:noProof/>
                <w:webHidden/>
              </w:rPr>
              <w:fldChar w:fldCharType="begin"/>
            </w:r>
            <w:r w:rsidR="000B2BBC">
              <w:rPr>
                <w:noProof/>
                <w:webHidden/>
              </w:rPr>
              <w:instrText xml:space="preserve"> PAGEREF _Toc44258953 \h </w:instrText>
            </w:r>
            <w:r w:rsidR="000B2BBC">
              <w:rPr>
                <w:noProof/>
                <w:webHidden/>
              </w:rPr>
            </w:r>
            <w:r w:rsidR="000B2BBC">
              <w:rPr>
                <w:noProof/>
                <w:webHidden/>
              </w:rPr>
              <w:fldChar w:fldCharType="separate"/>
            </w:r>
            <w:r w:rsidR="000B2BBC">
              <w:rPr>
                <w:noProof/>
                <w:webHidden/>
              </w:rPr>
              <w:t>126</w:t>
            </w:r>
            <w:r w:rsidR="000B2BBC">
              <w:rPr>
                <w:noProof/>
                <w:webHidden/>
              </w:rPr>
              <w:fldChar w:fldCharType="end"/>
            </w:r>
          </w:hyperlink>
        </w:p>
        <w:p w14:paraId="1D93947B" w14:textId="5DE88EE1" w:rsidR="000B2BBC" w:rsidRDefault="007221BB">
          <w:pPr>
            <w:pStyle w:val="TOC3"/>
            <w:tabs>
              <w:tab w:val="right" w:leader="dot" w:pos="9350"/>
            </w:tabs>
            <w:rPr>
              <w:rFonts w:cstheme="minorBidi"/>
              <w:noProof/>
            </w:rPr>
          </w:pPr>
          <w:hyperlink w:anchor="_Toc44258954" w:history="1">
            <w:r w:rsidR="000B2BBC" w:rsidRPr="009F1D4B">
              <w:rPr>
                <w:rStyle w:val="Hyperlink"/>
                <w:noProof/>
              </w:rPr>
              <w:t>Add/Update Ship-To</w:t>
            </w:r>
            <w:r w:rsidR="000B2BBC">
              <w:rPr>
                <w:noProof/>
                <w:webHidden/>
              </w:rPr>
              <w:tab/>
            </w:r>
            <w:r w:rsidR="000B2BBC">
              <w:rPr>
                <w:noProof/>
                <w:webHidden/>
              </w:rPr>
              <w:fldChar w:fldCharType="begin"/>
            </w:r>
            <w:r w:rsidR="000B2BBC">
              <w:rPr>
                <w:noProof/>
                <w:webHidden/>
              </w:rPr>
              <w:instrText xml:space="preserve"> PAGEREF _Toc44258954 \h </w:instrText>
            </w:r>
            <w:r w:rsidR="000B2BBC">
              <w:rPr>
                <w:noProof/>
                <w:webHidden/>
              </w:rPr>
            </w:r>
            <w:r w:rsidR="000B2BBC">
              <w:rPr>
                <w:noProof/>
                <w:webHidden/>
              </w:rPr>
              <w:fldChar w:fldCharType="separate"/>
            </w:r>
            <w:r w:rsidR="000B2BBC">
              <w:rPr>
                <w:noProof/>
                <w:webHidden/>
              </w:rPr>
              <w:t>128</w:t>
            </w:r>
            <w:r w:rsidR="000B2BBC">
              <w:rPr>
                <w:noProof/>
                <w:webHidden/>
              </w:rPr>
              <w:fldChar w:fldCharType="end"/>
            </w:r>
          </w:hyperlink>
        </w:p>
        <w:p w14:paraId="42978811" w14:textId="47EC31CB" w:rsidR="000B2BBC" w:rsidRDefault="007221BB">
          <w:pPr>
            <w:pStyle w:val="TOC3"/>
            <w:tabs>
              <w:tab w:val="right" w:leader="dot" w:pos="9350"/>
            </w:tabs>
            <w:rPr>
              <w:rFonts w:cstheme="minorBidi"/>
              <w:noProof/>
            </w:rPr>
          </w:pPr>
          <w:hyperlink w:anchor="_Toc44258957" w:history="1">
            <w:r w:rsidR="000B2BBC" w:rsidRPr="009F1D4B">
              <w:rPr>
                <w:rStyle w:val="Hyperlink"/>
                <w:noProof/>
              </w:rPr>
              <w:t>Sold To</w:t>
            </w:r>
            <w:r w:rsidR="000B2BBC">
              <w:rPr>
                <w:noProof/>
                <w:webHidden/>
              </w:rPr>
              <w:tab/>
            </w:r>
            <w:r w:rsidR="000B2BBC">
              <w:rPr>
                <w:noProof/>
                <w:webHidden/>
              </w:rPr>
              <w:fldChar w:fldCharType="begin"/>
            </w:r>
            <w:r w:rsidR="000B2BBC">
              <w:rPr>
                <w:noProof/>
                <w:webHidden/>
              </w:rPr>
              <w:instrText xml:space="preserve"> PAGEREF _Toc44258957 \h </w:instrText>
            </w:r>
            <w:r w:rsidR="000B2BBC">
              <w:rPr>
                <w:noProof/>
                <w:webHidden/>
              </w:rPr>
            </w:r>
            <w:r w:rsidR="000B2BBC">
              <w:rPr>
                <w:noProof/>
                <w:webHidden/>
              </w:rPr>
              <w:fldChar w:fldCharType="separate"/>
            </w:r>
            <w:r w:rsidR="000B2BBC">
              <w:rPr>
                <w:noProof/>
                <w:webHidden/>
              </w:rPr>
              <w:t>131</w:t>
            </w:r>
            <w:r w:rsidR="000B2BBC">
              <w:rPr>
                <w:noProof/>
                <w:webHidden/>
              </w:rPr>
              <w:fldChar w:fldCharType="end"/>
            </w:r>
          </w:hyperlink>
        </w:p>
        <w:p w14:paraId="4A4BC267" w14:textId="4D5CDA4D" w:rsidR="000B2BBC" w:rsidRDefault="007221BB">
          <w:pPr>
            <w:pStyle w:val="TOC3"/>
            <w:tabs>
              <w:tab w:val="right" w:leader="dot" w:pos="9350"/>
            </w:tabs>
            <w:rPr>
              <w:rFonts w:cstheme="minorBidi"/>
              <w:noProof/>
            </w:rPr>
          </w:pPr>
          <w:hyperlink w:anchor="_Toc44258958" w:history="1">
            <w:r w:rsidR="000B2BBC" w:rsidRPr="009F1D4B">
              <w:rPr>
                <w:rStyle w:val="Hyperlink"/>
                <w:noProof/>
              </w:rPr>
              <w:t>Add/Update Sold To</w:t>
            </w:r>
            <w:r w:rsidR="000B2BBC">
              <w:rPr>
                <w:noProof/>
                <w:webHidden/>
              </w:rPr>
              <w:tab/>
            </w:r>
            <w:r w:rsidR="000B2BBC">
              <w:rPr>
                <w:noProof/>
                <w:webHidden/>
              </w:rPr>
              <w:fldChar w:fldCharType="begin"/>
            </w:r>
            <w:r w:rsidR="000B2BBC">
              <w:rPr>
                <w:noProof/>
                <w:webHidden/>
              </w:rPr>
              <w:instrText xml:space="preserve"> PAGEREF _Toc44258958 \h </w:instrText>
            </w:r>
            <w:r w:rsidR="000B2BBC">
              <w:rPr>
                <w:noProof/>
                <w:webHidden/>
              </w:rPr>
            </w:r>
            <w:r w:rsidR="000B2BBC">
              <w:rPr>
                <w:noProof/>
                <w:webHidden/>
              </w:rPr>
              <w:fldChar w:fldCharType="separate"/>
            </w:r>
            <w:r w:rsidR="000B2BBC">
              <w:rPr>
                <w:noProof/>
                <w:webHidden/>
              </w:rPr>
              <w:t>132</w:t>
            </w:r>
            <w:r w:rsidR="000B2BBC">
              <w:rPr>
                <w:noProof/>
                <w:webHidden/>
              </w:rPr>
              <w:fldChar w:fldCharType="end"/>
            </w:r>
          </w:hyperlink>
        </w:p>
        <w:p w14:paraId="26CC24F7" w14:textId="0505C20C" w:rsidR="000B2BBC" w:rsidRDefault="007221BB">
          <w:pPr>
            <w:pStyle w:val="TOC3"/>
            <w:tabs>
              <w:tab w:val="right" w:leader="dot" w:pos="9350"/>
            </w:tabs>
            <w:rPr>
              <w:rFonts w:cstheme="minorBidi"/>
              <w:noProof/>
            </w:rPr>
          </w:pPr>
          <w:hyperlink w:anchor="_Toc44258960" w:history="1">
            <w:r w:rsidR="000B2BBC" w:rsidRPr="009F1D4B">
              <w:rPr>
                <w:rStyle w:val="Hyperlink"/>
                <w:noProof/>
              </w:rPr>
              <w:t>Total Sales</w:t>
            </w:r>
            <w:r w:rsidR="000B2BBC">
              <w:rPr>
                <w:noProof/>
                <w:webHidden/>
              </w:rPr>
              <w:tab/>
            </w:r>
            <w:r w:rsidR="000B2BBC">
              <w:rPr>
                <w:noProof/>
                <w:webHidden/>
              </w:rPr>
              <w:fldChar w:fldCharType="begin"/>
            </w:r>
            <w:r w:rsidR="000B2BBC">
              <w:rPr>
                <w:noProof/>
                <w:webHidden/>
              </w:rPr>
              <w:instrText xml:space="preserve"> PAGEREF _Toc44258960 \h </w:instrText>
            </w:r>
            <w:r w:rsidR="000B2BBC">
              <w:rPr>
                <w:noProof/>
                <w:webHidden/>
              </w:rPr>
            </w:r>
            <w:r w:rsidR="000B2BBC">
              <w:rPr>
                <w:noProof/>
                <w:webHidden/>
              </w:rPr>
              <w:fldChar w:fldCharType="separate"/>
            </w:r>
            <w:r w:rsidR="000B2BBC">
              <w:rPr>
                <w:noProof/>
                <w:webHidden/>
              </w:rPr>
              <w:t>133</w:t>
            </w:r>
            <w:r w:rsidR="000B2BBC">
              <w:rPr>
                <w:noProof/>
                <w:webHidden/>
              </w:rPr>
              <w:fldChar w:fldCharType="end"/>
            </w:r>
          </w:hyperlink>
        </w:p>
        <w:p w14:paraId="00B2D241" w14:textId="0391F4DF" w:rsidR="000B2BBC" w:rsidRDefault="007221BB">
          <w:pPr>
            <w:pStyle w:val="TOC3"/>
            <w:tabs>
              <w:tab w:val="right" w:leader="dot" w:pos="9350"/>
            </w:tabs>
            <w:rPr>
              <w:rFonts w:cstheme="minorBidi"/>
              <w:noProof/>
            </w:rPr>
          </w:pPr>
          <w:hyperlink w:anchor="_Toc44258961" w:history="1">
            <w:r w:rsidR="000B2BBC" w:rsidRPr="009F1D4B">
              <w:rPr>
                <w:rStyle w:val="Hyperlink"/>
                <w:noProof/>
              </w:rPr>
              <w:t>Pricing</w:t>
            </w:r>
            <w:r w:rsidR="000B2BBC">
              <w:rPr>
                <w:noProof/>
                <w:webHidden/>
              </w:rPr>
              <w:tab/>
            </w:r>
            <w:r w:rsidR="000B2BBC">
              <w:rPr>
                <w:noProof/>
                <w:webHidden/>
              </w:rPr>
              <w:fldChar w:fldCharType="begin"/>
            </w:r>
            <w:r w:rsidR="000B2BBC">
              <w:rPr>
                <w:noProof/>
                <w:webHidden/>
              </w:rPr>
              <w:instrText xml:space="preserve"> PAGEREF _Toc44258961 \h </w:instrText>
            </w:r>
            <w:r w:rsidR="000B2BBC">
              <w:rPr>
                <w:noProof/>
                <w:webHidden/>
              </w:rPr>
            </w:r>
            <w:r w:rsidR="000B2BBC">
              <w:rPr>
                <w:noProof/>
                <w:webHidden/>
              </w:rPr>
              <w:fldChar w:fldCharType="separate"/>
            </w:r>
            <w:r w:rsidR="000B2BBC">
              <w:rPr>
                <w:noProof/>
                <w:webHidden/>
              </w:rPr>
              <w:t>134</w:t>
            </w:r>
            <w:r w:rsidR="000B2BBC">
              <w:rPr>
                <w:noProof/>
                <w:webHidden/>
              </w:rPr>
              <w:fldChar w:fldCharType="end"/>
            </w:r>
          </w:hyperlink>
        </w:p>
        <w:p w14:paraId="6738B5C4" w14:textId="6BE3602B" w:rsidR="000B2BBC" w:rsidRDefault="007221BB">
          <w:pPr>
            <w:pStyle w:val="TOC3"/>
            <w:tabs>
              <w:tab w:val="right" w:leader="dot" w:pos="9350"/>
            </w:tabs>
            <w:rPr>
              <w:rFonts w:cstheme="minorBidi"/>
              <w:noProof/>
            </w:rPr>
          </w:pPr>
          <w:hyperlink w:anchor="_Toc44258962" w:history="1">
            <w:r w:rsidR="000B2BBC" w:rsidRPr="009F1D4B">
              <w:rPr>
                <w:rStyle w:val="Hyperlink"/>
                <w:noProof/>
              </w:rPr>
              <w:t>Add/Update Pricing</w:t>
            </w:r>
            <w:r w:rsidR="000B2BBC">
              <w:rPr>
                <w:noProof/>
                <w:webHidden/>
              </w:rPr>
              <w:tab/>
            </w:r>
            <w:r w:rsidR="000B2BBC">
              <w:rPr>
                <w:noProof/>
                <w:webHidden/>
              </w:rPr>
              <w:fldChar w:fldCharType="begin"/>
            </w:r>
            <w:r w:rsidR="000B2BBC">
              <w:rPr>
                <w:noProof/>
                <w:webHidden/>
              </w:rPr>
              <w:instrText xml:space="preserve"> PAGEREF _Toc44258962 \h </w:instrText>
            </w:r>
            <w:r w:rsidR="000B2BBC">
              <w:rPr>
                <w:noProof/>
                <w:webHidden/>
              </w:rPr>
            </w:r>
            <w:r w:rsidR="000B2BBC">
              <w:rPr>
                <w:noProof/>
                <w:webHidden/>
              </w:rPr>
              <w:fldChar w:fldCharType="separate"/>
            </w:r>
            <w:r w:rsidR="000B2BBC">
              <w:rPr>
                <w:noProof/>
                <w:webHidden/>
              </w:rPr>
              <w:t>135</w:t>
            </w:r>
            <w:r w:rsidR="000B2BBC">
              <w:rPr>
                <w:noProof/>
                <w:webHidden/>
              </w:rPr>
              <w:fldChar w:fldCharType="end"/>
            </w:r>
          </w:hyperlink>
        </w:p>
        <w:p w14:paraId="37211A29" w14:textId="066BE8C9" w:rsidR="000B2BBC" w:rsidRDefault="007221BB">
          <w:pPr>
            <w:pStyle w:val="TOC3"/>
            <w:tabs>
              <w:tab w:val="right" w:leader="dot" w:pos="9350"/>
            </w:tabs>
            <w:rPr>
              <w:rFonts w:cstheme="minorBidi"/>
              <w:noProof/>
            </w:rPr>
          </w:pPr>
          <w:hyperlink w:anchor="_Toc44258964" w:history="1">
            <w:r w:rsidR="000B2BBC" w:rsidRPr="009F1D4B">
              <w:rPr>
                <w:rStyle w:val="Hyperlink"/>
                <w:noProof/>
              </w:rPr>
              <w:t>Credit Status</w:t>
            </w:r>
            <w:r w:rsidR="000B2BBC">
              <w:rPr>
                <w:noProof/>
                <w:webHidden/>
              </w:rPr>
              <w:tab/>
            </w:r>
            <w:r w:rsidR="000B2BBC">
              <w:rPr>
                <w:noProof/>
                <w:webHidden/>
              </w:rPr>
              <w:fldChar w:fldCharType="begin"/>
            </w:r>
            <w:r w:rsidR="000B2BBC">
              <w:rPr>
                <w:noProof/>
                <w:webHidden/>
              </w:rPr>
              <w:instrText xml:space="preserve"> PAGEREF _Toc44258964 \h </w:instrText>
            </w:r>
            <w:r w:rsidR="000B2BBC">
              <w:rPr>
                <w:noProof/>
                <w:webHidden/>
              </w:rPr>
            </w:r>
            <w:r w:rsidR="000B2BBC">
              <w:rPr>
                <w:noProof/>
                <w:webHidden/>
              </w:rPr>
              <w:fldChar w:fldCharType="separate"/>
            </w:r>
            <w:r w:rsidR="000B2BBC">
              <w:rPr>
                <w:noProof/>
                <w:webHidden/>
              </w:rPr>
              <w:t>136</w:t>
            </w:r>
            <w:r w:rsidR="000B2BBC">
              <w:rPr>
                <w:noProof/>
                <w:webHidden/>
              </w:rPr>
              <w:fldChar w:fldCharType="end"/>
            </w:r>
          </w:hyperlink>
        </w:p>
        <w:p w14:paraId="60C4DB8C" w14:textId="1FB084C5" w:rsidR="000B2BBC" w:rsidRDefault="007221BB">
          <w:pPr>
            <w:pStyle w:val="TOC3"/>
            <w:tabs>
              <w:tab w:val="right" w:leader="dot" w:pos="9350"/>
            </w:tabs>
            <w:rPr>
              <w:rFonts w:cstheme="minorBidi"/>
              <w:noProof/>
            </w:rPr>
          </w:pPr>
          <w:hyperlink w:anchor="_Toc44258966" w:history="1">
            <w:r w:rsidR="000B2BBC" w:rsidRPr="009F1D4B">
              <w:rPr>
                <w:rStyle w:val="Hyperlink"/>
                <w:noProof/>
              </w:rPr>
              <w:t>Add/Update API/EDI</w:t>
            </w:r>
            <w:r w:rsidR="000B2BBC">
              <w:rPr>
                <w:noProof/>
                <w:webHidden/>
              </w:rPr>
              <w:tab/>
            </w:r>
            <w:r w:rsidR="000B2BBC">
              <w:rPr>
                <w:noProof/>
                <w:webHidden/>
              </w:rPr>
              <w:fldChar w:fldCharType="begin"/>
            </w:r>
            <w:r w:rsidR="000B2BBC">
              <w:rPr>
                <w:noProof/>
                <w:webHidden/>
              </w:rPr>
              <w:instrText xml:space="preserve"> PAGEREF _Toc44258966 \h </w:instrText>
            </w:r>
            <w:r w:rsidR="000B2BBC">
              <w:rPr>
                <w:noProof/>
                <w:webHidden/>
              </w:rPr>
            </w:r>
            <w:r w:rsidR="000B2BBC">
              <w:rPr>
                <w:noProof/>
                <w:webHidden/>
              </w:rPr>
              <w:fldChar w:fldCharType="separate"/>
            </w:r>
            <w:r w:rsidR="000B2BBC">
              <w:rPr>
                <w:noProof/>
                <w:webHidden/>
              </w:rPr>
              <w:t>138</w:t>
            </w:r>
            <w:r w:rsidR="000B2BBC">
              <w:rPr>
                <w:noProof/>
                <w:webHidden/>
              </w:rPr>
              <w:fldChar w:fldCharType="end"/>
            </w:r>
          </w:hyperlink>
        </w:p>
        <w:p w14:paraId="32B269FC" w14:textId="710E60D1" w:rsidR="000B2BBC" w:rsidRDefault="007221BB">
          <w:pPr>
            <w:pStyle w:val="TOC2"/>
            <w:tabs>
              <w:tab w:val="right" w:leader="dot" w:pos="9350"/>
            </w:tabs>
            <w:rPr>
              <w:rFonts w:cstheme="minorBidi"/>
              <w:noProof/>
            </w:rPr>
          </w:pPr>
          <w:hyperlink w:anchor="_Toc44258968" w:history="1">
            <w:r w:rsidR="000B2BBC" w:rsidRPr="009F1D4B">
              <w:rPr>
                <w:rStyle w:val="Hyperlink"/>
                <w:noProof/>
              </w:rPr>
              <w:t>Customer Types [AF2]</w:t>
            </w:r>
            <w:r w:rsidR="000B2BBC">
              <w:rPr>
                <w:noProof/>
                <w:webHidden/>
              </w:rPr>
              <w:tab/>
            </w:r>
            <w:r w:rsidR="000B2BBC">
              <w:rPr>
                <w:noProof/>
                <w:webHidden/>
              </w:rPr>
              <w:fldChar w:fldCharType="begin"/>
            </w:r>
            <w:r w:rsidR="000B2BBC">
              <w:rPr>
                <w:noProof/>
                <w:webHidden/>
              </w:rPr>
              <w:instrText xml:space="preserve"> PAGEREF _Toc44258968 \h </w:instrText>
            </w:r>
            <w:r w:rsidR="000B2BBC">
              <w:rPr>
                <w:noProof/>
                <w:webHidden/>
              </w:rPr>
            </w:r>
            <w:r w:rsidR="000B2BBC">
              <w:rPr>
                <w:noProof/>
                <w:webHidden/>
              </w:rPr>
              <w:fldChar w:fldCharType="separate"/>
            </w:r>
            <w:r w:rsidR="000B2BBC">
              <w:rPr>
                <w:noProof/>
                <w:webHidden/>
              </w:rPr>
              <w:t>139</w:t>
            </w:r>
            <w:r w:rsidR="000B2BBC">
              <w:rPr>
                <w:noProof/>
                <w:webHidden/>
              </w:rPr>
              <w:fldChar w:fldCharType="end"/>
            </w:r>
          </w:hyperlink>
        </w:p>
        <w:p w14:paraId="16D36448" w14:textId="0B259FEB" w:rsidR="000B2BBC" w:rsidRDefault="007221BB">
          <w:pPr>
            <w:pStyle w:val="TOC3"/>
            <w:tabs>
              <w:tab w:val="right" w:leader="dot" w:pos="9350"/>
            </w:tabs>
            <w:rPr>
              <w:rFonts w:cstheme="minorBidi"/>
              <w:noProof/>
            </w:rPr>
          </w:pPr>
          <w:hyperlink w:anchor="_Toc44258971" w:history="1">
            <w:r w:rsidR="000B2BBC" w:rsidRPr="009F1D4B">
              <w:rPr>
                <w:rStyle w:val="Hyperlink"/>
                <w:noProof/>
              </w:rPr>
              <w:t>Add/Update Type</w:t>
            </w:r>
            <w:r w:rsidR="000B2BBC">
              <w:rPr>
                <w:noProof/>
                <w:webHidden/>
              </w:rPr>
              <w:tab/>
            </w:r>
            <w:r w:rsidR="000B2BBC">
              <w:rPr>
                <w:noProof/>
                <w:webHidden/>
              </w:rPr>
              <w:fldChar w:fldCharType="begin"/>
            </w:r>
            <w:r w:rsidR="000B2BBC">
              <w:rPr>
                <w:noProof/>
                <w:webHidden/>
              </w:rPr>
              <w:instrText xml:space="preserve"> PAGEREF _Toc44258971 \h </w:instrText>
            </w:r>
            <w:r w:rsidR="000B2BBC">
              <w:rPr>
                <w:noProof/>
                <w:webHidden/>
              </w:rPr>
            </w:r>
            <w:r w:rsidR="000B2BBC">
              <w:rPr>
                <w:noProof/>
                <w:webHidden/>
              </w:rPr>
              <w:fldChar w:fldCharType="separate"/>
            </w:r>
            <w:r w:rsidR="000B2BBC">
              <w:rPr>
                <w:noProof/>
                <w:webHidden/>
              </w:rPr>
              <w:t>141</w:t>
            </w:r>
            <w:r w:rsidR="000B2BBC">
              <w:rPr>
                <w:noProof/>
                <w:webHidden/>
              </w:rPr>
              <w:fldChar w:fldCharType="end"/>
            </w:r>
          </w:hyperlink>
        </w:p>
        <w:p w14:paraId="0A1FAD79" w14:textId="3F60D976" w:rsidR="000B2BBC" w:rsidRDefault="007221BB">
          <w:pPr>
            <w:pStyle w:val="TOC2"/>
            <w:tabs>
              <w:tab w:val="right" w:leader="dot" w:pos="9350"/>
            </w:tabs>
            <w:rPr>
              <w:rFonts w:cstheme="minorBidi"/>
              <w:noProof/>
            </w:rPr>
          </w:pPr>
          <w:hyperlink w:anchor="_Toc44258973" w:history="1">
            <w:r w:rsidR="000B2BBC" w:rsidRPr="009F1D4B">
              <w:rPr>
                <w:rStyle w:val="Hyperlink"/>
                <w:noProof/>
              </w:rPr>
              <w:t>Sales Rep Commissions [AF3]</w:t>
            </w:r>
            <w:r w:rsidR="000B2BBC">
              <w:rPr>
                <w:noProof/>
                <w:webHidden/>
              </w:rPr>
              <w:tab/>
            </w:r>
            <w:r w:rsidR="000B2BBC">
              <w:rPr>
                <w:noProof/>
                <w:webHidden/>
              </w:rPr>
              <w:fldChar w:fldCharType="begin"/>
            </w:r>
            <w:r w:rsidR="000B2BBC">
              <w:rPr>
                <w:noProof/>
                <w:webHidden/>
              </w:rPr>
              <w:instrText xml:space="preserve"> PAGEREF _Toc44258973 \h </w:instrText>
            </w:r>
            <w:r w:rsidR="000B2BBC">
              <w:rPr>
                <w:noProof/>
                <w:webHidden/>
              </w:rPr>
            </w:r>
            <w:r w:rsidR="000B2BBC">
              <w:rPr>
                <w:noProof/>
                <w:webHidden/>
              </w:rPr>
              <w:fldChar w:fldCharType="separate"/>
            </w:r>
            <w:r w:rsidR="000B2BBC">
              <w:rPr>
                <w:noProof/>
                <w:webHidden/>
              </w:rPr>
              <w:t>142</w:t>
            </w:r>
            <w:r w:rsidR="000B2BBC">
              <w:rPr>
                <w:noProof/>
                <w:webHidden/>
              </w:rPr>
              <w:fldChar w:fldCharType="end"/>
            </w:r>
          </w:hyperlink>
        </w:p>
        <w:p w14:paraId="0F4E1CBE" w14:textId="292D093A" w:rsidR="000B2BBC" w:rsidRDefault="007221BB">
          <w:pPr>
            <w:pStyle w:val="TOC3"/>
            <w:tabs>
              <w:tab w:val="right" w:leader="dot" w:pos="9350"/>
            </w:tabs>
            <w:rPr>
              <w:rFonts w:cstheme="minorBidi"/>
              <w:noProof/>
            </w:rPr>
          </w:pPr>
          <w:hyperlink w:anchor="_Toc44258976" w:history="1">
            <w:r w:rsidR="000B2BBC" w:rsidRPr="009F1D4B">
              <w:rPr>
                <w:rStyle w:val="Hyperlink"/>
                <w:noProof/>
              </w:rPr>
              <w:t>Add/Update Sales Group</w:t>
            </w:r>
            <w:r w:rsidR="000B2BBC">
              <w:rPr>
                <w:noProof/>
                <w:webHidden/>
              </w:rPr>
              <w:tab/>
            </w:r>
            <w:r w:rsidR="000B2BBC">
              <w:rPr>
                <w:noProof/>
                <w:webHidden/>
              </w:rPr>
              <w:fldChar w:fldCharType="begin"/>
            </w:r>
            <w:r w:rsidR="000B2BBC">
              <w:rPr>
                <w:noProof/>
                <w:webHidden/>
              </w:rPr>
              <w:instrText xml:space="preserve"> PAGEREF _Toc44258976 \h </w:instrText>
            </w:r>
            <w:r w:rsidR="000B2BBC">
              <w:rPr>
                <w:noProof/>
                <w:webHidden/>
              </w:rPr>
            </w:r>
            <w:r w:rsidR="000B2BBC">
              <w:rPr>
                <w:noProof/>
                <w:webHidden/>
              </w:rPr>
              <w:fldChar w:fldCharType="separate"/>
            </w:r>
            <w:r w:rsidR="000B2BBC">
              <w:rPr>
                <w:noProof/>
                <w:webHidden/>
              </w:rPr>
              <w:t>144</w:t>
            </w:r>
            <w:r w:rsidR="000B2BBC">
              <w:rPr>
                <w:noProof/>
                <w:webHidden/>
              </w:rPr>
              <w:fldChar w:fldCharType="end"/>
            </w:r>
          </w:hyperlink>
        </w:p>
        <w:p w14:paraId="29327173" w14:textId="6DC82E9A" w:rsidR="000B2BBC" w:rsidRDefault="007221BB">
          <w:pPr>
            <w:pStyle w:val="TOC3"/>
            <w:tabs>
              <w:tab w:val="right" w:leader="dot" w:pos="9350"/>
            </w:tabs>
            <w:rPr>
              <w:rFonts w:cstheme="minorBidi"/>
              <w:noProof/>
            </w:rPr>
          </w:pPr>
          <w:hyperlink w:anchor="_Toc44258978" w:history="1">
            <w:r w:rsidR="000B2BBC" w:rsidRPr="009F1D4B">
              <w:rPr>
                <w:rStyle w:val="Hyperlink"/>
                <w:noProof/>
              </w:rPr>
              <w:t>Matrix</w:t>
            </w:r>
            <w:r w:rsidR="000B2BBC">
              <w:rPr>
                <w:noProof/>
                <w:webHidden/>
              </w:rPr>
              <w:tab/>
            </w:r>
            <w:r w:rsidR="000B2BBC">
              <w:rPr>
                <w:noProof/>
                <w:webHidden/>
              </w:rPr>
              <w:fldChar w:fldCharType="begin"/>
            </w:r>
            <w:r w:rsidR="000B2BBC">
              <w:rPr>
                <w:noProof/>
                <w:webHidden/>
              </w:rPr>
              <w:instrText xml:space="preserve"> PAGEREF _Toc44258978 \h </w:instrText>
            </w:r>
            <w:r w:rsidR="000B2BBC">
              <w:rPr>
                <w:noProof/>
                <w:webHidden/>
              </w:rPr>
            </w:r>
            <w:r w:rsidR="000B2BBC">
              <w:rPr>
                <w:noProof/>
                <w:webHidden/>
              </w:rPr>
              <w:fldChar w:fldCharType="separate"/>
            </w:r>
            <w:r w:rsidR="000B2BBC">
              <w:rPr>
                <w:noProof/>
                <w:webHidden/>
              </w:rPr>
              <w:t>146</w:t>
            </w:r>
            <w:r w:rsidR="000B2BBC">
              <w:rPr>
                <w:noProof/>
                <w:webHidden/>
              </w:rPr>
              <w:fldChar w:fldCharType="end"/>
            </w:r>
          </w:hyperlink>
        </w:p>
        <w:p w14:paraId="0F370BB1" w14:textId="1F2B5248" w:rsidR="000B2BBC" w:rsidRDefault="007221BB">
          <w:pPr>
            <w:pStyle w:val="TOC3"/>
            <w:tabs>
              <w:tab w:val="right" w:leader="dot" w:pos="9350"/>
            </w:tabs>
            <w:rPr>
              <w:rFonts w:cstheme="minorBidi"/>
              <w:noProof/>
            </w:rPr>
          </w:pPr>
          <w:hyperlink w:anchor="_Toc44258979" w:history="1">
            <w:r w:rsidR="000B2BBC" w:rsidRPr="009F1D4B">
              <w:rPr>
                <w:rStyle w:val="Hyperlink"/>
                <w:noProof/>
              </w:rPr>
              <w:t>Add/Update Matrix</w:t>
            </w:r>
            <w:r w:rsidR="000B2BBC">
              <w:rPr>
                <w:noProof/>
                <w:webHidden/>
              </w:rPr>
              <w:tab/>
            </w:r>
            <w:r w:rsidR="000B2BBC">
              <w:rPr>
                <w:noProof/>
                <w:webHidden/>
              </w:rPr>
              <w:fldChar w:fldCharType="begin"/>
            </w:r>
            <w:r w:rsidR="000B2BBC">
              <w:rPr>
                <w:noProof/>
                <w:webHidden/>
              </w:rPr>
              <w:instrText xml:space="preserve"> PAGEREF _Toc44258979 \h </w:instrText>
            </w:r>
            <w:r w:rsidR="000B2BBC">
              <w:rPr>
                <w:noProof/>
                <w:webHidden/>
              </w:rPr>
            </w:r>
            <w:r w:rsidR="000B2BBC">
              <w:rPr>
                <w:noProof/>
                <w:webHidden/>
              </w:rPr>
              <w:fldChar w:fldCharType="separate"/>
            </w:r>
            <w:r w:rsidR="000B2BBC">
              <w:rPr>
                <w:noProof/>
                <w:webHidden/>
              </w:rPr>
              <w:t>147</w:t>
            </w:r>
            <w:r w:rsidR="000B2BBC">
              <w:rPr>
                <w:noProof/>
                <w:webHidden/>
              </w:rPr>
              <w:fldChar w:fldCharType="end"/>
            </w:r>
          </w:hyperlink>
        </w:p>
        <w:p w14:paraId="1664CE63" w14:textId="155DDA45" w:rsidR="000B2BBC" w:rsidRDefault="007221BB">
          <w:pPr>
            <w:pStyle w:val="TOC3"/>
            <w:tabs>
              <w:tab w:val="right" w:leader="dot" w:pos="9350"/>
            </w:tabs>
            <w:rPr>
              <w:rFonts w:cstheme="minorBidi"/>
              <w:noProof/>
            </w:rPr>
          </w:pPr>
          <w:hyperlink w:anchor="_Toc44258981" w:history="1">
            <w:r w:rsidR="000B2BBC" w:rsidRPr="009F1D4B">
              <w:rPr>
                <w:rStyle w:val="Hyperlink"/>
                <w:noProof/>
              </w:rPr>
              <w:t>Budgets</w:t>
            </w:r>
            <w:r w:rsidR="000B2BBC">
              <w:rPr>
                <w:noProof/>
                <w:webHidden/>
              </w:rPr>
              <w:tab/>
            </w:r>
            <w:r w:rsidR="000B2BBC">
              <w:rPr>
                <w:noProof/>
                <w:webHidden/>
              </w:rPr>
              <w:fldChar w:fldCharType="begin"/>
            </w:r>
            <w:r w:rsidR="000B2BBC">
              <w:rPr>
                <w:noProof/>
                <w:webHidden/>
              </w:rPr>
              <w:instrText xml:space="preserve"> PAGEREF _Toc44258981 \h </w:instrText>
            </w:r>
            <w:r w:rsidR="000B2BBC">
              <w:rPr>
                <w:noProof/>
                <w:webHidden/>
              </w:rPr>
            </w:r>
            <w:r w:rsidR="000B2BBC">
              <w:rPr>
                <w:noProof/>
                <w:webHidden/>
              </w:rPr>
              <w:fldChar w:fldCharType="separate"/>
            </w:r>
            <w:r w:rsidR="000B2BBC">
              <w:rPr>
                <w:noProof/>
                <w:webHidden/>
              </w:rPr>
              <w:t>148</w:t>
            </w:r>
            <w:r w:rsidR="000B2BBC">
              <w:rPr>
                <w:noProof/>
                <w:webHidden/>
              </w:rPr>
              <w:fldChar w:fldCharType="end"/>
            </w:r>
          </w:hyperlink>
        </w:p>
        <w:p w14:paraId="344E7AA4" w14:textId="18C32273" w:rsidR="000B2BBC" w:rsidRDefault="007221BB">
          <w:pPr>
            <w:pStyle w:val="TOC3"/>
            <w:tabs>
              <w:tab w:val="right" w:leader="dot" w:pos="9350"/>
            </w:tabs>
            <w:rPr>
              <w:rFonts w:cstheme="minorBidi"/>
              <w:noProof/>
            </w:rPr>
          </w:pPr>
          <w:hyperlink w:anchor="_Toc44258982" w:history="1">
            <w:r w:rsidR="000B2BBC" w:rsidRPr="009F1D4B">
              <w:rPr>
                <w:rStyle w:val="Hyperlink"/>
                <w:noProof/>
              </w:rPr>
              <w:t>Add/Update Period</w:t>
            </w:r>
            <w:r w:rsidR="000B2BBC">
              <w:rPr>
                <w:noProof/>
                <w:webHidden/>
              </w:rPr>
              <w:tab/>
            </w:r>
            <w:r w:rsidR="000B2BBC">
              <w:rPr>
                <w:noProof/>
                <w:webHidden/>
              </w:rPr>
              <w:fldChar w:fldCharType="begin"/>
            </w:r>
            <w:r w:rsidR="000B2BBC">
              <w:rPr>
                <w:noProof/>
                <w:webHidden/>
              </w:rPr>
              <w:instrText xml:space="preserve"> PAGEREF _Toc44258982 \h </w:instrText>
            </w:r>
            <w:r w:rsidR="000B2BBC">
              <w:rPr>
                <w:noProof/>
                <w:webHidden/>
              </w:rPr>
            </w:r>
            <w:r w:rsidR="000B2BBC">
              <w:rPr>
                <w:noProof/>
                <w:webHidden/>
              </w:rPr>
              <w:fldChar w:fldCharType="separate"/>
            </w:r>
            <w:r w:rsidR="000B2BBC">
              <w:rPr>
                <w:noProof/>
                <w:webHidden/>
              </w:rPr>
              <w:t>148</w:t>
            </w:r>
            <w:r w:rsidR="000B2BBC">
              <w:rPr>
                <w:noProof/>
                <w:webHidden/>
              </w:rPr>
              <w:fldChar w:fldCharType="end"/>
            </w:r>
          </w:hyperlink>
        </w:p>
        <w:p w14:paraId="41C3B4C7" w14:textId="47C29D23" w:rsidR="000B2BBC" w:rsidRDefault="007221BB">
          <w:pPr>
            <w:pStyle w:val="TOC2"/>
            <w:tabs>
              <w:tab w:val="right" w:leader="dot" w:pos="9350"/>
            </w:tabs>
            <w:rPr>
              <w:rFonts w:cstheme="minorBidi"/>
              <w:noProof/>
            </w:rPr>
          </w:pPr>
          <w:hyperlink w:anchor="_Toc44258983" w:history="1">
            <w:r w:rsidR="000B2BBC" w:rsidRPr="009F1D4B">
              <w:rPr>
                <w:rStyle w:val="Hyperlink"/>
                <w:noProof/>
              </w:rPr>
              <w:t>Payment Terms [AF4]</w:t>
            </w:r>
            <w:r w:rsidR="000B2BBC">
              <w:rPr>
                <w:noProof/>
                <w:webHidden/>
              </w:rPr>
              <w:tab/>
            </w:r>
            <w:r w:rsidR="000B2BBC">
              <w:rPr>
                <w:noProof/>
                <w:webHidden/>
              </w:rPr>
              <w:fldChar w:fldCharType="begin"/>
            </w:r>
            <w:r w:rsidR="000B2BBC">
              <w:rPr>
                <w:noProof/>
                <w:webHidden/>
              </w:rPr>
              <w:instrText xml:space="preserve"> PAGEREF _Toc44258983 \h </w:instrText>
            </w:r>
            <w:r w:rsidR="000B2BBC">
              <w:rPr>
                <w:noProof/>
                <w:webHidden/>
              </w:rPr>
            </w:r>
            <w:r w:rsidR="000B2BBC">
              <w:rPr>
                <w:noProof/>
                <w:webHidden/>
              </w:rPr>
              <w:fldChar w:fldCharType="separate"/>
            </w:r>
            <w:r w:rsidR="000B2BBC">
              <w:rPr>
                <w:noProof/>
                <w:webHidden/>
              </w:rPr>
              <w:t>149</w:t>
            </w:r>
            <w:r w:rsidR="000B2BBC">
              <w:rPr>
                <w:noProof/>
                <w:webHidden/>
              </w:rPr>
              <w:fldChar w:fldCharType="end"/>
            </w:r>
          </w:hyperlink>
        </w:p>
        <w:p w14:paraId="016813E7" w14:textId="4799862A" w:rsidR="000B2BBC" w:rsidRDefault="007221BB">
          <w:pPr>
            <w:pStyle w:val="TOC3"/>
            <w:tabs>
              <w:tab w:val="right" w:leader="dot" w:pos="9350"/>
            </w:tabs>
            <w:rPr>
              <w:rFonts w:cstheme="minorBidi"/>
              <w:noProof/>
            </w:rPr>
          </w:pPr>
          <w:hyperlink w:anchor="_Toc44258986" w:history="1">
            <w:r w:rsidR="000B2BBC" w:rsidRPr="009F1D4B">
              <w:rPr>
                <w:rStyle w:val="Hyperlink"/>
                <w:noProof/>
              </w:rPr>
              <w:t>Add/Update Terms</w:t>
            </w:r>
            <w:r w:rsidR="000B2BBC">
              <w:rPr>
                <w:noProof/>
                <w:webHidden/>
              </w:rPr>
              <w:tab/>
            </w:r>
            <w:r w:rsidR="000B2BBC">
              <w:rPr>
                <w:noProof/>
                <w:webHidden/>
              </w:rPr>
              <w:fldChar w:fldCharType="begin"/>
            </w:r>
            <w:r w:rsidR="000B2BBC">
              <w:rPr>
                <w:noProof/>
                <w:webHidden/>
              </w:rPr>
              <w:instrText xml:space="preserve"> PAGEREF _Toc44258986 \h </w:instrText>
            </w:r>
            <w:r w:rsidR="000B2BBC">
              <w:rPr>
                <w:noProof/>
                <w:webHidden/>
              </w:rPr>
            </w:r>
            <w:r w:rsidR="000B2BBC">
              <w:rPr>
                <w:noProof/>
                <w:webHidden/>
              </w:rPr>
              <w:fldChar w:fldCharType="separate"/>
            </w:r>
            <w:r w:rsidR="000B2BBC">
              <w:rPr>
                <w:noProof/>
                <w:webHidden/>
              </w:rPr>
              <w:t>151</w:t>
            </w:r>
            <w:r w:rsidR="000B2BBC">
              <w:rPr>
                <w:noProof/>
                <w:webHidden/>
              </w:rPr>
              <w:fldChar w:fldCharType="end"/>
            </w:r>
          </w:hyperlink>
        </w:p>
        <w:p w14:paraId="1D27A25A" w14:textId="53234A6F" w:rsidR="000B2BBC" w:rsidRDefault="007221BB">
          <w:pPr>
            <w:pStyle w:val="TOC2"/>
            <w:tabs>
              <w:tab w:val="right" w:leader="dot" w:pos="9350"/>
            </w:tabs>
            <w:rPr>
              <w:rFonts w:cstheme="minorBidi"/>
              <w:noProof/>
            </w:rPr>
          </w:pPr>
          <w:hyperlink w:anchor="_Toc44258988" w:history="1">
            <w:r w:rsidR="000B2BBC" w:rsidRPr="009F1D4B">
              <w:rPr>
                <w:rStyle w:val="Hyperlink"/>
                <w:noProof/>
              </w:rPr>
              <w:t>Sales Territories [AF5]</w:t>
            </w:r>
            <w:r w:rsidR="000B2BBC">
              <w:rPr>
                <w:noProof/>
                <w:webHidden/>
              </w:rPr>
              <w:tab/>
            </w:r>
            <w:r w:rsidR="000B2BBC">
              <w:rPr>
                <w:noProof/>
                <w:webHidden/>
              </w:rPr>
              <w:fldChar w:fldCharType="begin"/>
            </w:r>
            <w:r w:rsidR="000B2BBC">
              <w:rPr>
                <w:noProof/>
                <w:webHidden/>
              </w:rPr>
              <w:instrText xml:space="preserve"> PAGEREF _Toc44258988 \h </w:instrText>
            </w:r>
            <w:r w:rsidR="000B2BBC">
              <w:rPr>
                <w:noProof/>
                <w:webHidden/>
              </w:rPr>
            </w:r>
            <w:r w:rsidR="000B2BBC">
              <w:rPr>
                <w:noProof/>
                <w:webHidden/>
              </w:rPr>
              <w:fldChar w:fldCharType="separate"/>
            </w:r>
            <w:r w:rsidR="000B2BBC">
              <w:rPr>
                <w:noProof/>
                <w:webHidden/>
              </w:rPr>
              <w:t>152</w:t>
            </w:r>
            <w:r w:rsidR="000B2BBC">
              <w:rPr>
                <w:noProof/>
                <w:webHidden/>
              </w:rPr>
              <w:fldChar w:fldCharType="end"/>
            </w:r>
          </w:hyperlink>
        </w:p>
        <w:p w14:paraId="108C75A5" w14:textId="5F1827F9" w:rsidR="000B2BBC" w:rsidRDefault="007221BB">
          <w:pPr>
            <w:pStyle w:val="TOC3"/>
            <w:tabs>
              <w:tab w:val="right" w:leader="dot" w:pos="9350"/>
            </w:tabs>
            <w:rPr>
              <w:rFonts w:cstheme="minorBidi"/>
              <w:noProof/>
            </w:rPr>
          </w:pPr>
          <w:hyperlink w:anchor="_Toc44258991" w:history="1">
            <w:r w:rsidR="000B2BBC" w:rsidRPr="009F1D4B">
              <w:rPr>
                <w:rStyle w:val="Hyperlink"/>
                <w:noProof/>
              </w:rPr>
              <w:t>Add/Update Territory</w:t>
            </w:r>
            <w:r w:rsidR="000B2BBC">
              <w:rPr>
                <w:noProof/>
                <w:webHidden/>
              </w:rPr>
              <w:tab/>
            </w:r>
            <w:r w:rsidR="000B2BBC">
              <w:rPr>
                <w:noProof/>
                <w:webHidden/>
              </w:rPr>
              <w:fldChar w:fldCharType="begin"/>
            </w:r>
            <w:r w:rsidR="000B2BBC">
              <w:rPr>
                <w:noProof/>
                <w:webHidden/>
              </w:rPr>
              <w:instrText xml:space="preserve"> PAGEREF _Toc44258991 \h </w:instrText>
            </w:r>
            <w:r w:rsidR="000B2BBC">
              <w:rPr>
                <w:noProof/>
                <w:webHidden/>
              </w:rPr>
            </w:r>
            <w:r w:rsidR="000B2BBC">
              <w:rPr>
                <w:noProof/>
                <w:webHidden/>
              </w:rPr>
              <w:fldChar w:fldCharType="separate"/>
            </w:r>
            <w:r w:rsidR="000B2BBC">
              <w:rPr>
                <w:noProof/>
                <w:webHidden/>
              </w:rPr>
              <w:t>154</w:t>
            </w:r>
            <w:r w:rsidR="000B2BBC">
              <w:rPr>
                <w:noProof/>
                <w:webHidden/>
              </w:rPr>
              <w:fldChar w:fldCharType="end"/>
            </w:r>
          </w:hyperlink>
        </w:p>
        <w:p w14:paraId="041E92EE" w14:textId="0754AA84" w:rsidR="000B2BBC" w:rsidRDefault="007221BB">
          <w:pPr>
            <w:pStyle w:val="TOC2"/>
            <w:tabs>
              <w:tab w:val="right" w:leader="dot" w:pos="9350"/>
            </w:tabs>
            <w:rPr>
              <w:rFonts w:cstheme="minorBidi"/>
              <w:noProof/>
            </w:rPr>
          </w:pPr>
          <w:hyperlink w:anchor="_Toc44258993" w:history="1">
            <w:r w:rsidR="000B2BBC" w:rsidRPr="009F1D4B">
              <w:rPr>
                <w:rStyle w:val="Hyperlink"/>
                <w:noProof/>
              </w:rPr>
              <w:t>Taxing Authority Codes [AF6]</w:t>
            </w:r>
            <w:r w:rsidR="000B2BBC">
              <w:rPr>
                <w:noProof/>
                <w:webHidden/>
              </w:rPr>
              <w:tab/>
            </w:r>
            <w:r w:rsidR="000B2BBC">
              <w:rPr>
                <w:noProof/>
                <w:webHidden/>
              </w:rPr>
              <w:fldChar w:fldCharType="begin"/>
            </w:r>
            <w:r w:rsidR="000B2BBC">
              <w:rPr>
                <w:noProof/>
                <w:webHidden/>
              </w:rPr>
              <w:instrText xml:space="preserve"> PAGEREF _Toc44258993 \h </w:instrText>
            </w:r>
            <w:r w:rsidR="000B2BBC">
              <w:rPr>
                <w:noProof/>
                <w:webHidden/>
              </w:rPr>
            </w:r>
            <w:r w:rsidR="000B2BBC">
              <w:rPr>
                <w:noProof/>
                <w:webHidden/>
              </w:rPr>
              <w:fldChar w:fldCharType="separate"/>
            </w:r>
            <w:r w:rsidR="000B2BBC">
              <w:rPr>
                <w:noProof/>
                <w:webHidden/>
              </w:rPr>
              <w:t>155</w:t>
            </w:r>
            <w:r w:rsidR="000B2BBC">
              <w:rPr>
                <w:noProof/>
                <w:webHidden/>
              </w:rPr>
              <w:fldChar w:fldCharType="end"/>
            </w:r>
          </w:hyperlink>
        </w:p>
        <w:p w14:paraId="1DE41272" w14:textId="6260C889" w:rsidR="000B2BBC" w:rsidRDefault="007221BB">
          <w:pPr>
            <w:pStyle w:val="TOC3"/>
            <w:tabs>
              <w:tab w:val="right" w:leader="dot" w:pos="9350"/>
            </w:tabs>
            <w:rPr>
              <w:rFonts w:cstheme="minorBidi"/>
              <w:noProof/>
            </w:rPr>
          </w:pPr>
          <w:hyperlink w:anchor="_Toc44258996" w:history="1">
            <w:r w:rsidR="000B2BBC" w:rsidRPr="009F1D4B">
              <w:rPr>
                <w:rStyle w:val="Hyperlink"/>
                <w:noProof/>
              </w:rPr>
              <w:t>Add/Update Code</w:t>
            </w:r>
            <w:r w:rsidR="000B2BBC">
              <w:rPr>
                <w:noProof/>
                <w:webHidden/>
              </w:rPr>
              <w:tab/>
            </w:r>
            <w:r w:rsidR="000B2BBC">
              <w:rPr>
                <w:noProof/>
                <w:webHidden/>
              </w:rPr>
              <w:fldChar w:fldCharType="begin"/>
            </w:r>
            <w:r w:rsidR="000B2BBC">
              <w:rPr>
                <w:noProof/>
                <w:webHidden/>
              </w:rPr>
              <w:instrText xml:space="preserve"> PAGEREF _Toc44258996 \h </w:instrText>
            </w:r>
            <w:r w:rsidR="000B2BBC">
              <w:rPr>
                <w:noProof/>
                <w:webHidden/>
              </w:rPr>
            </w:r>
            <w:r w:rsidR="000B2BBC">
              <w:rPr>
                <w:noProof/>
                <w:webHidden/>
              </w:rPr>
              <w:fldChar w:fldCharType="separate"/>
            </w:r>
            <w:r w:rsidR="000B2BBC">
              <w:rPr>
                <w:noProof/>
                <w:webHidden/>
              </w:rPr>
              <w:t>157</w:t>
            </w:r>
            <w:r w:rsidR="000B2BBC">
              <w:rPr>
                <w:noProof/>
                <w:webHidden/>
              </w:rPr>
              <w:fldChar w:fldCharType="end"/>
            </w:r>
          </w:hyperlink>
        </w:p>
        <w:p w14:paraId="2BC9FB70" w14:textId="55EA84D9" w:rsidR="000B2BBC" w:rsidRDefault="007221BB">
          <w:pPr>
            <w:pStyle w:val="TOC2"/>
            <w:tabs>
              <w:tab w:val="right" w:leader="dot" w:pos="9350"/>
            </w:tabs>
            <w:rPr>
              <w:rFonts w:cstheme="minorBidi"/>
              <w:noProof/>
            </w:rPr>
          </w:pPr>
          <w:hyperlink w:anchor="_Toc44258998" w:history="1">
            <w:r w:rsidR="000B2BBC" w:rsidRPr="009F1D4B">
              <w:rPr>
                <w:rStyle w:val="Hyperlink"/>
                <w:noProof/>
              </w:rPr>
              <w:t>AR Control [AF7]</w:t>
            </w:r>
            <w:r w:rsidR="000B2BBC">
              <w:rPr>
                <w:noProof/>
                <w:webHidden/>
              </w:rPr>
              <w:tab/>
            </w:r>
            <w:r w:rsidR="000B2BBC">
              <w:rPr>
                <w:noProof/>
                <w:webHidden/>
              </w:rPr>
              <w:fldChar w:fldCharType="begin"/>
            </w:r>
            <w:r w:rsidR="000B2BBC">
              <w:rPr>
                <w:noProof/>
                <w:webHidden/>
              </w:rPr>
              <w:instrText xml:space="preserve"> PAGEREF _Toc44258998 \h </w:instrText>
            </w:r>
            <w:r w:rsidR="000B2BBC">
              <w:rPr>
                <w:noProof/>
                <w:webHidden/>
              </w:rPr>
            </w:r>
            <w:r w:rsidR="000B2BBC">
              <w:rPr>
                <w:noProof/>
                <w:webHidden/>
              </w:rPr>
              <w:fldChar w:fldCharType="separate"/>
            </w:r>
            <w:r w:rsidR="000B2BBC">
              <w:rPr>
                <w:noProof/>
                <w:webHidden/>
              </w:rPr>
              <w:t>159</w:t>
            </w:r>
            <w:r w:rsidR="000B2BBC">
              <w:rPr>
                <w:noProof/>
                <w:webHidden/>
              </w:rPr>
              <w:fldChar w:fldCharType="end"/>
            </w:r>
          </w:hyperlink>
        </w:p>
        <w:p w14:paraId="1B554D94" w14:textId="4EC618A4" w:rsidR="000B2BBC" w:rsidRDefault="007221BB">
          <w:pPr>
            <w:pStyle w:val="TOC3"/>
            <w:tabs>
              <w:tab w:val="right" w:leader="dot" w:pos="9350"/>
            </w:tabs>
            <w:rPr>
              <w:rFonts w:cstheme="minorBidi"/>
              <w:noProof/>
            </w:rPr>
          </w:pPr>
          <w:hyperlink w:anchor="_Toc44259000" w:history="1">
            <w:r w:rsidR="000B2BBC" w:rsidRPr="009F1D4B">
              <w:rPr>
                <w:rStyle w:val="Hyperlink"/>
                <w:noProof/>
              </w:rPr>
              <w:t>Update AR Control</w:t>
            </w:r>
            <w:r w:rsidR="000B2BBC">
              <w:rPr>
                <w:noProof/>
                <w:webHidden/>
              </w:rPr>
              <w:tab/>
            </w:r>
            <w:r w:rsidR="000B2BBC">
              <w:rPr>
                <w:noProof/>
                <w:webHidden/>
              </w:rPr>
              <w:fldChar w:fldCharType="begin"/>
            </w:r>
            <w:r w:rsidR="000B2BBC">
              <w:rPr>
                <w:noProof/>
                <w:webHidden/>
              </w:rPr>
              <w:instrText xml:space="preserve"> PAGEREF _Toc44259000 \h </w:instrText>
            </w:r>
            <w:r w:rsidR="000B2BBC">
              <w:rPr>
                <w:noProof/>
                <w:webHidden/>
              </w:rPr>
            </w:r>
            <w:r w:rsidR="000B2BBC">
              <w:rPr>
                <w:noProof/>
                <w:webHidden/>
              </w:rPr>
              <w:fldChar w:fldCharType="separate"/>
            </w:r>
            <w:r w:rsidR="000B2BBC">
              <w:rPr>
                <w:noProof/>
                <w:webHidden/>
              </w:rPr>
              <w:t>159</w:t>
            </w:r>
            <w:r w:rsidR="000B2BBC">
              <w:rPr>
                <w:noProof/>
                <w:webHidden/>
              </w:rPr>
              <w:fldChar w:fldCharType="end"/>
            </w:r>
          </w:hyperlink>
        </w:p>
        <w:p w14:paraId="075C09CD" w14:textId="0A0CCA0D" w:rsidR="000B2BBC" w:rsidRDefault="007221BB">
          <w:pPr>
            <w:pStyle w:val="TOC2"/>
            <w:tabs>
              <w:tab w:val="right" w:leader="dot" w:pos="9350"/>
            </w:tabs>
            <w:rPr>
              <w:rFonts w:cstheme="minorBidi"/>
              <w:noProof/>
            </w:rPr>
          </w:pPr>
          <w:hyperlink w:anchor="_Toc44259002" w:history="1">
            <w:r w:rsidR="000B2BBC" w:rsidRPr="009F1D4B">
              <w:rPr>
                <w:rStyle w:val="Hyperlink"/>
                <w:noProof/>
              </w:rPr>
              <w:t>Truck Common Carriers [AF8]</w:t>
            </w:r>
            <w:r w:rsidR="000B2BBC">
              <w:rPr>
                <w:noProof/>
                <w:webHidden/>
              </w:rPr>
              <w:tab/>
            </w:r>
            <w:r w:rsidR="000B2BBC">
              <w:rPr>
                <w:noProof/>
                <w:webHidden/>
              </w:rPr>
              <w:fldChar w:fldCharType="begin"/>
            </w:r>
            <w:r w:rsidR="000B2BBC">
              <w:rPr>
                <w:noProof/>
                <w:webHidden/>
              </w:rPr>
              <w:instrText xml:space="preserve"> PAGEREF _Toc44259002 \h </w:instrText>
            </w:r>
            <w:r w:rsidR="000B2BBC">
              <w:rPr>
                <w:noProof/>
                <w:webHidden/>
              </w:rPr>
            </w:r>
            <w:r w:rsidR="000B2BBC">
              <w:rPr>
                <w:noProof/>
                <w:webHidden/>
              </w:rPr>
              <w:fldChar w:fldCharType="separate"/>
            </w:r>
            <w:r w:rsidR="000B2BBC">
              <w:rPr>
                <w:noProof/>
                <w:webHidden/>
              </w:rPr>
              <w:t>161</w:t>
            </w:r>
            <w:r w:rsidR="000B2BBC">
              <w:rPr>
                <w:noProof/>
                <w:webHidden/>
              </w:rPr>
              <w:fldChar w:fldCharType="end"/>
            </w:r>
          </w:hyperlink>
        </w:p>
        <w:p w14:paraId="110F0804" w14:textId="282BB335" w:rsidR="000B2BBC" w:rsidRDefault="007221BB">
          <w:pPr>
            <w:pStyle w:val="TOC3"/>
            <w:tabs>
              <w:tab w:val="right" w:leader="dot" w:pos="9350"/>
            </w:tabs>
            <w:rPr>
              <w:rFonts w:cstheme="minorBidi"/>
              <w:noProof/>
            </w:rPr>
          </w:pPr>
          <w:hyperlink w:anchor="_Toc44259005" w:history="1">
            <w:r w:rsidR="000B2BBC" w:rsidRPr="009F1D4B">
              <w:rPr>
                <w:rStyle w:val="Hyperlink"/>
                <w:noProof/>
              </w:rPr>
              <w:t>Add/Update Carrier</w:t>
            </w:r>
            <w:r w:rsidR="000B2BBC">
              <w:rPr>
                <w:noProof/>
                <w:webHidden/>
              </w:rPr>
              <w:tab/>
            </w:r>
            <w:r w:rsidR="000B2BBC">
              <w:rPr>
                <w:noProof/>
                <w:webHidden/>
              </w:rPr>
              <w:fldChar w:fldCharType="begin"/>
            </w:r>
            <w:r w:rsidR="000B2BBC">
              <w:rPr>
                <w:noProof/>
                <w:webHidden/>
              </w:rPr>
              <w:instrText xml:space="preserve"> PAGEREF _Toc44259005 \h </w:instrText>
            </w:r>
            <w:r w:rsidR="000B2BBC">
              <w:rPr>
                <w:noProof/>
                <w:webHidden/>
              </w:rPr>
            </w:r>
            <w:r w:rsidR="000B2BBC">
              <w:rPr>
                <w:noProof/>
                <w:webHidden/>
              </w:rPr>
              <w:fldChar w:fldCharType="separate"/>
            </w:r>
            <w:r w:rsidR="000B2BBC">
              <w:rPr>
                <w:noProof/>
                <w:webHidden/>
              </w:rPr>
              <w:t>163</w:t>
            </w:r>
            <w:r w:rsidR="000B2BBC">
              <w:rPr>
                <w:noProof/>
                <w:webHidden/>
              </w:rPr>
              <w:fldChar w:fldCharType="end"/>
            </w:r>
          </w:hyperlink>
        </w:p>
        <w:p w14:paraId="5C841155" w14:textId="6164DDD4" w:rsidR="000B2BBC" w:rsidRDefault="007221BB">
          <w:pPr>
            <w:pStyle w:val="TOC3"/>
            <w:tabs>
              <w:tab w:val="right" w:leader="dot" w:pos="9350"/>
            </w:tabs>
            <w:rPr>
              <w:rFonts w:cstheme="minorBidi"/>
              <w:noProof/>
            </w:rPr>
          </w:pPr>
          <w:hyperlink w:anchor="_Toc44259007" w:history="1">
            <w:r w:rsidR="000B2BBC" w:rsidRPr="009F1D4B">
              <w:rPr>
                <w:rStyle w:val="Hyperlink"/>
                <w:noProof/>
              </w:rPr>
              <w:t>Matrix</w:t>
            </w:r>
            <w:r w:rsidR="000B2BBC">
              <w:rPr>
                <w:noProof/>
                <w:webHidden/>
              </w:rPr>
              <w:tab/>
            </w:r>
            <w:r w:rsidR="000B2BBC">
              <w:rPr>
                <w:noProof/>
                <w:webHidden/>
              </w:rPr>
              <w:fldChar w:fldCharType="begin"/>
            </w:r>
            <w:r w:rsidR="000B2BBC">
              <w:rPr>
                <w:noProof/>
                <w:webHidden/>
              </w:rPr>
              <w:instrText xml:space="preserve"> PAGEREF _Toc44259007 \h </w:instrText>
            </w:r>
            <w:r w:rsidR="000B2BBC">
              <w:rPr>
                <w:noProof/>
                <w:webHidden/>
              </w:rPr>
            </w:r>
            <w:r w:rsidR="000B2BBC">
              <w:rPr>
                <w:noProof/>
                <w:webHidden/>
              </w:rPr>
              <w:fldChar w:fldCharType="separate"/>
            </w:r>
            <w:r w:rsidR="000B2BBC">
              <w:rPr>
                <w:noProof/>
                <w:webHidden/>
              </w:rPr>
              <w:t>164</w:t>
            </w:r>
            <w:r w:rsidR="000B2BBC">
              <w:rPr>
                <w:noProof/>
                <w:webHidden/>
              </w:rPr>
              <w:fldChar w:fldCharType="end"/>
            </w:r>
          </w:hyperlink>
        </w:p>
        <w:p w14:paraId="5199CE48" w14:textId="70F73744" w:rsidR="000B2BBC" w:rsidRDefault="007221BB">
          <w:pPr>
            <w:pStyle w:val="TOC3"/>
            <w:tabs>
              <w:tab w:val="right" w:leader="dot" w:pos="9350"/>
            </w:tabs>
            <w:rPr>
              <w:rFonts w:cstheme="minorBidi"/>
              <w:noProof/>
            </w:rPr>
          </w:pPr>
          <w:hyperlink w:anchor="_Toc44259008" w:history="1">
            <w:r w:rsidR="000B2BBC" w:rsidRPr="009F1D4B">
              <w:rPr>
                <w:rStyle w:val="Hyperlink"/>
                <w:noProof/>
              </w:rPr>
              <w:t>Add/Update Matrix</w:t>
            </w:r>
            <w:r w:rsidR="000B2BBC">
              <w:rPr>
                <w:noProof/>
                <w:webHidden/>
              </w:rPr>
              <w:tab/>
            </w:r>
            <w:r w:rsidR="000B2BBC">
              <w:rPr>
                <w:noProof/>
                <w:webHidden/>
              </w:rPr>
              <w:fldChar w:fldCharType="begin"/>
            </w:r>
            <w:r w:rsidR="000B2BBC">
              <w:rPr>
                <w:noProof/>
                <w:webHidden/>
              </w:rPr>
              <w:instrText xml:space="preserve"> PAGEREF _Toc44259008 \h </w:instrText>
            </w:r>
            <w:r w:rsidR="000B2BBC">
              <w:rPr>
                <w:noProof/>
                <w:webHidden/>
              </w:rPr>
            </w:r>
            <w:r w:rsidR="000B2BBC">
              <w:rPr>
                <w:noProof/>
                <w:webHidden/>
              </w:rPr>
              <w:fldChar w:fldCharType="separate"/>
            </w:r>
            <w:r w:rsidR="000B2BBC">
              <w:rPr>
                <w:noProof/>
                <w:webHidden/>
              </w:rPr>
              <w:t>165</w:t>
            </w:r>
            <w:r w:rsidR="000B2BBC">
              <w:rPr>
                <w:noProof/>
                <w:webHidden/>
              </w:rPr>
              <w:fldChar w:fldCharType="end"/>
            </w:r>
          </w:hyperlink>
        </w:p>
        <w:p w14:paraId="481E62ED" w14:textId="1E9FE100" w:rsidR="000B2BBC" w:rsidRDefault="007221BB">
          <w:pPr>
            <w:pStyle w:val="TOC3"/>
            <w:tabs>
              <w:tab w:val="right" w:leader="dot" w:pos="9350"/>
            </w:tabs>
            <w:rPr>
              <w:rFonts w:cstheme="minorBidi"/>
              <w:noProof/>
            </w:rPr>
          </w:pPr>
          <w:hyperlink w:anchor="_Toc44259010" w:history="1">
            <w:r w:rsidR="000B2BBC" w:rsidRPr="009F1D4B">
              <w:rPr>
                <w:rStyle w:val="Hyperlink"/>
                <w:noProof/>
              </w:rPr>
              <w:t>Truck/Trailer</w:t>
            </w:r>
            <w:r w:rsidR="000B2BBC">
              <w:rPr>
                <w:noProof/>
                <w:webHidden/>
              </w:rPr>
              <w:tab/>
            </w:r>
            <w:r w:rsidR="000B2BBC">
              <w:rPr>
                <w:noProof/>
                <w:webHidden/>
              </w:rPr>
              <w:fldChar w:fldCharType="begin"/>
            </w:r>
            <w:r w:rsidR="000B2BBC">
              <w:rPr>
                <w:noProof/>
                <w:webHidden/>
              </w:rPr>
              <w:instrText xml:space="preserve"> PAGEREF _Toc44259010 \h </w:instrText>
            </w:r>
            <w:r w:rsidR="000B2BBC">
              <w:rPr>
                <w:noProof/>
                <w:webHidden/>
              </w:rPr>
            </w:r>
            <w:r w:rsidR="000B2BBC">
              <w:rPr>
                <w:noProof/>
                <w:webHidden/>
              </w:rPr>
              <w:fldChar w:fldCharType="separate"/>
            </w:r>
            <w:r w:rsidR="000B2BBC">
              <w:rPr>
                <w:noProof/>
                <w:webHidden/>
              </w:rPr>
              <w:t>167</w:t>
            </w:r>
            <w:r w:rsidR="000B2BBC">
              <w:rPr>
                <w:noProof/>
                <w:webHidden/>
              </w:rPr>
              <w:fldChar w:fldCharType="end"/>
            </w:r>
          </w:hyperlink>
        </w:p>
        <w:p w14:paraId="50C5FAC9" w14:textId="48EF3C15" w:rsidR="000B2BBC" w:rsidRDefault="007221BB">
          <w:pPr>
            <w:pStyle w:val="TOC3"/>
            <w:tabs>
              <w:tab w:val="right" w:leader="dot" w:pos="9350"/>
            </w:tabs>
            <w:rPr>
              <w:rFonts w:cstheme="minorBidi"/>
              <w:noProof/>
            </w:rPr>
          </w:pPr>
          <w:hyperlink w:anchor="_Toc44259011" w:history="1">
            <w:r w:rsidR="000B2BBC" w:rsidRPr="009F1D4B">
              <w:rPr>
                <w:rStyle w:val="Hyperlink"/>
                <w:noProof/>
              </w:rPr>
              <w:t>Add Truck/Trailer</w:t>
            </w:r>
            <w:r w:rsidR="000B2BBC">
              <w:rPr>
                <w:noProof/>
                <w:webHidden/>
              </w:rPr>
              <w:tab/>
            </w:r>
            <w:r w:rsidR="000B2BBC">
              <w:rPr>
                <w:noProof/>
                <w:webHidden/>
              </w:rPr>
              <w:fldChar w:fldCharType="begin"/>
            </w:r>
            <w:r w:rsidR="000B2BBC">
              <w:rPr>
                <w:noProof/>
                <w:webHidden/>
              </w:rPr>
              <w:instrText xml:space="preserve"> PAGEREF _Toc44259011 \h </w:instrText>
            </w:r>
            <w:r w:rsidR="000B2BBC">
              <w:rPr>
                <w:noProof/>
                <w:webHidden/>
              </w:rPr>
            </w:r>
            <w:r w:rsidR="000B2BBC">
              <w:rPr>
                <w:noProof/>
                <w:webHidden/>
              </w:rPr>
              <w:fldChar w:fldCharType="separate"/>
            </w:r>
            <w:r w:rsidR="000B2BBC">
              <w:rPr>
                <w:noProof/>
                <w:webHidden/>
              </w:rPr>
              <w:t>168</w:t>
            </w:r>
            <w:r w:rsidR="000B2BBC">
              <w:rPr>
                <w:noProof/>
                <w:webHidden/>
              </w:rPr>
              <w:fldChar w:fldCharType="end"/>
            </w:r>
          </w:hyperlink>
        </w:p>
        <w:p w14:paraId="73D42027" w14:textId="7615D5D5" w:rsidR="000B2BBC" w:rsidRDefault="007221BB">
          <w:pPr>
            <w:pStyle w:val="TOC2"/>
            <w:tabs>
              <w:tab w:val="right" w:leader="dot" w:pos="9350"/>
            </w:tabs>
            <w:rPr>
              <w:rFonts w:cstheme="minorBidi"/>
              <w:noProof/>
            </w:rPr>
          </w:pPr>
          <w:hyperlink w:anchor="_Toc44259013" w:history="1">
            <w:r w:rsidR="000B2BBC" w:rsidRPr="009F1D4B">
              <w:rPr>
                <w:rStyle w:val="Hyperlink"/>
                <w:noProof/>
              </w:rPr>
              <w:t>AR Class [AF9]</w:t>
            </w:r>
            <w:r w:rsidR="000B2BBC">
              <w:rPr>
                <w:noProof/>
                <w:webHidden/>
              </w:rPr>
              <w:tab/>
            </w:r>
            <w:r w:rsidR="000B2BBC">
              <w:rPr>
                <w:noProof/>
                <w:webHidden/>
              </w:rPr>
              <w:fldChar w:fldCharType="begin"/>
            </w:r>
            <w:r w:rsidR="000B2BBC">
              <w:rPr>
                <w:noProof/>
                <w:webHidden/>
              </w:rPr>
              <w:instrText xml:space="preserve"> PAGEREF _Toc44259013 \h </w:instrText>
            </w:r>
            <w:r w:rsidR="000B2BBC">
              <w:rPr>
                <w:noProof/>
                <w:webHidden/>
              </w:rPr>
            </w:r>
            <w:r w:rsidR="000B2BBC">
              <w:rPr>
                <w:noProof/>
                <w:webHidden/>
              </w:rPr>
              <w:fldChar w:fldCharType="separate"/>
            </w:r>
            <w:r w:rsidR="000B2BBC">
              <w:rPr>
                <w:noProof/>
                <w:webHidden/>
              </w:rPr>
              <w:t>170</w:t>
            </w:r>
            <w:r w:rsidR="000B2BBC">
              <w:rPr>
                <w:noProof/>
                <w:webHidden/>
              </w:rPr>
              <w:fldChar w:fldCharType="end"/>
            </w:r>
          </w:hyperlink>
        </w:p>
        <w:p w14:paraId="2A9541CF" w14:textId="655FC603" w:rsidR="000B2BBC" w:rsidRDefault="007221BB">
          <w:pPr>
            <w:pStyle w:val="TOC3"/>
            <w:tabs>
              <w:tab w:val="right" w:leader="dot" w:pos="9350"/>
            </w:tabs>
            <w:rPr>
              <w:rFonts w:cstheme="minorBidi"/>
              <w:noProof/>
            </w:rPr>
          </w:pPr>
          <w:hyperlink w:anchor="_Toc44259015" w:history="1">
            <w:r w:rsidR="000B2BBC" w:rsidRPr="009F1D4B">
              <w:rPr>
                <w:rStyle w:val="Hyperlink"/>
                <w:noProof/>
              </w:rPr>
              <w:t>View Class</w:t>
            </w:r>
            <w:r w:rsidR="000B2BBC">
              <w:rPr>
                <w:noProof/>
                <w:webHidden/>
              </w:rPr>
              <w:tab/>
            </w:r>
            <w:r w:rsidR="000B2BBC">
              <w:rPr>
                <w:noProof/>
                <w:webHidden/>
              </w:rPr>
              <w:fldChar w:fldCharType="begin"/>
            </w:r>
            <w:r w:rsidR="000B2BBC">
              <w:rPr>
                <w:noProof/>
                <w:webHidden/>
              </w:rPr>
              <w:instrText xml:space="preserve"> PAGEREF _Toc44259015 \h </w:instrText>
            </w:r>
            <w:r w:rsidR="000B2BBC">
              <w:rPr>
                <w:noProof/>
                <w:webHidden/>
              </w:rPr>
            </w:r>
            <w:r w:rsidR="000B2BBC">
              <w:rPr>
                <w:noProof/>
                <w:webHidden/>
              </w:rPr>
              <w:fldChar w:fldCharType="separate"/>
            </w:r>
            <w:r w:rsidR="000B2BBC">
              <w:rPr>
                <w:noProof/>
                <w:webHidden/>
              </w:rPr>
              <w:t>171</w:t>
            </w:r>
            <w:r w:rsidR="000B2BBC">
              <w:rPr>
                <w:noProof/>
                <w:webHidden/>
              </w:rPr>
              <w:fldChar w:fldCharType="end"/>
            </w:r>
          </w:hyperlink>
        </w:p>
        <w:p w14:paraId="3B0A6C61" w14:textId="732B85E9" w:rsidR="000B2BBC" w:rsidRDefault="007221BB">
          <w:pPr>
            <w:pStyle w:val="TOC3"/>
            <w:tabs>
              <w:tab w:val="right" w:leader="dot" w:pos="9350"/>
            </w:tabs>
            <w:rPr>
              <w:rFonts w:cstheme="minorBidi"/>
              <w:noProof/>
            </w:rPr>
          </w:pPr>
          <w:hyperlink w:anchor="_Toc44259016" w:history="1">
            <w:r w:rsidR="000B2BBC" w:rsidRPr="009F1D4B">
              <w:rPr>
                <w:rStyle w:val="Hyperlink"/>
                <w:noProof/>
              </w:rPr>
              <w:t>Add/Update Class</w:t>
            </w:r>
            <w:r w:rsidR="000B2BBC">
              <w:rPr>
                <w:noProof/>
                <w:webHidden/>
              </w:rPr>
              <w:tab/>
            </w:r>
            <w:r w:rsidR="000B2BBC">
              <w:rPr>
                <w:noProof/>
                <w:webHidden/>
              </w:rPr>
              <w:fldChar w:fldCharType="begin"/>
            </w:r>
            <w:r w:rsidR="000B2BBC">
              <w:rPr>
                <w:noProof/>
                <w:webHidden/>
              </w:rPr>
              <w:instrText xml:space="preserve"> PAGEREF _Toc44259016 \h </w:instrText>
            </w:r>
            <w:r w:rsidR="000B2BBC">
              <w:rPr>
                <w:noProof/>
                <w:webHidden/>
              </w:rPr>
            </w:r>
            <w:r w:rsidR="000B2BBC">
              <w:rPr>
                <w:noProof/>
                <w:webHidden/>
              </w:rPr>
              <w:fldChar w:fldCharType="separate"/>
            </w:r>
            <w:r w:rsidR="000B2BBC">
              <w:rPr>
                <w:noProof/>
                <w:webHidden/>
              </w:rPr>
              <w:t>172</w:t>
            </w:r>
            <w:r w:rsidR="000B2BBC">
              <w:rPr>
                <w:noProof/>
                <w:webHidden/>
              </w:rPr>
              <w:fldChar w:fldCharType="end"/>
            </w:r>
          </w:hyperlink>
        </w:p>
        <w:p w14:paraId="2124F108" w14:textId="67D4E26F"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0C298889" w14:textId="47DE665C" w:rsidR="00AD391E" w:rsidRDefault="00AD391E" w:rsidP="00AD391E">
      <w:pPr>
        <w:pStyle w:val="Heading1"/>
        <w:rPr>
          <w:b/>
          <w:bCs/>
        </w:rPr>
      </w:pPr>
      <w:bookmarkStart w:id="2" w:name="_Toc40457410"/>
      <w:bookmarkStart w:id="3" w:name="_Toc40616425"/>
      <w:bookmarkStart w:id="4" w:name="_Toc41726117"/>
      <w:bookmarkStart w:id="5" w:name="_Toc44258761"/>
      <w:bookmarkStart w:id="6" w:name="_Hlk40535800"/>
      <w:r>
        <w:rPr>
          <w:b/>
          <w:bCs/>
        </w:rPr>
        <w:t>Overview of Advantzware Specific Keys</w:t>
      </w:r>
      <w:bookmarkEnd w:id="2"/>
      <w:bookmarkEnd w:id="3"/>
      <w:bookmarkEnd w:id="4"/>
      <w:r w:rsidR="00602145">
        <w:rPr>
          <w:b/>
          <w:bCs/>
        </w:rPr>
        <w:t xml:space="preserve"> and Icons</w:t>
      </w:r>
      <w:bookmarkEnd w:id="5"/>
    </w:p>
    <w:p w14:paraId="3067B574" w14:textId="3A09B8FB" w:rsidR="00AD391E" w:rsidRDefault="00AD391E" w:rsidP="00AD391E">
      <w:pPr>
        <w:pStyle w:val="Heading2"/>
      </w:pPr>
      <w:bookmarkStart w:id="7" w:name="_Toc40457411"/>
      <w:bookmarkStart w:id="8" w:name="_Toc40616426"/>
      <w:bookmarkStart w:id="9" w:name="_Toc41726118"/>
      <w:bookmarkStart w:id="10" w:name="_Toc44258762"/>
      <w:r>
        <w:t>Function Keys</w:t>
      </w:r>
      <w:bookmarkEnd w:id="7"/>
      <w:bookmarkEnd w:id="8"/>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E83D20">
        <w:trPr>
          <w:trHeight w:val="620"/>
        </w:trPr>
        <w:tc>
          <w:tcPr>
            <w:tcW w:w="1615" w:type="dxa"/>
          </w:tcPr>
          <w:bookmarkEnd w:id="6"/>
          <w:p w14:paraId="15A8FA23" w14:textId="77777777" w:rsidR="00AD391E" w:rsidRDefault="00AD391E" w:rsidP="00E83D20">
            <w:r>
              <w:t>BRWS</w:t>
            </w:r>
          </w:p>
        </w:tc>
        <w:tc>
          <w:tcPr>
            <w:tcW w:w="7735" w:type="dxa"/>
          </w:tcPr>
          <w:p w14:paraId="0E90BFC6" w14:textId="77777777" w:rsidR="00AD391E" w:rsidRDefault="00AD391E" w:rsidP="00E83D20">
            <w:r>
              <w:t>The browser, which is a list of records in this file. This is functionally equivalent to the Find option of our standard package.</w:t>
            </w:r>
          </w:p>
        </w:tc>
      </w:tr>
      <w:tr w:rsidR="00AD391E" w14:paraId="73028EEE" w14:textId="77777777" w:rsidTr="00E83D20">
        <w:trPr>
          <w:trHeight w:val="620"/>
        </w:trPr>
        <w:tc>
          <w:tcPr>
            <w:tcW w:w="1615" w:type="dxa"/>
          </w:tcPr>
          <w:p w14:paraId="11AB5CCD" w14:textId="77777777" w:rsidR="00AD391E" w:rsidRDefault="00AD391E" w:rsidP="00E83D20">
            <w:r>
              <w:t>VIEW</w:t>
            </w:r>
          </w:p>
        </w:tc>
        <w:tc>
          <w:tcPr>
            <w:tcW w:w="7735" w:type="dxa"/>
          </w:tcPr>
          <w:p w14:paraId="7613DC97" w14:textId="77777777" w:rsidR="00AD391E" w:rsidRDefault="00AD391E" w:rsidP="00E83D20">
            <w:r>
              <w:t>View record provides the ability to ADD, CHANGE, DELETE, and UPDATE an individual record.</w:t>
            </w:r>
          </w:p>
        </w:tc>
      </w:tr>
      <w:tr w:rsidR="00AD391E" w14:paraId="5D4169D5" w14:textId="77777777" w:rsidTr="00E83D20">
        <w:trPr>
          <w:trHeight w:val="530"/>
        </w:trPr>
        <w:tc>
          <w:tcPr>
            <w:tcW w:w="1615" w:type="dxa"/>
          </w:tcPr>
          <w:p w14:paraId="443226E3" w14:textId="77777777" w:rsidR="00AD391E" w:rsidRDefault="00AD391E" w:rsidP="00E83D20">
            <w:r>
              <w:t>SORT BY</w:t>
            </w:r>
          </w:p>
        </w:tc>
        <w:tc>
          <w:tcPr>
            <w:tcW w:w="7735" w:type="dxa"/>
          </w:tcPr>
          <w:p w14:paraId="530AB7FE" w14:textId="77777777" w:rsidR="00AD391E" w:rsidRDefault="00AD391E" w:rsidP="00E83D20">
            <w:r>
              <w:t>The selections at the bottom of the browser, which will sort the list alphabetic order.</w:t>
            </w:r>
          </w:p>
        </w:tc>
      </w:tr>
      <w:tr w:rsidR="00AD391E" w14:paraId="422199F1" w14:textId="77777777" w:rsidTr="00E83D20">
        <w:tc>
          <w:tcPr>
            <w:tcW w:w="1615" w:type="dxa"/>
          </w:tcPr>
          <w:p w14:paraId="3185F310" w14:textId="77777777" w:rsidR="00AD391E" w:rsidRDefault="00AD391E" w:rsidP="00E83D20"/>
        </w:tc>
        <w:tc>
          <w:tcPr>
            <w:tcW w:w="7735" w:type="dxa"/>
          </w:tcPr>
          <w:p w14:paraId="7ACA68C0" w14:textId="77777777" w:rsidR="00AD391E" w:rsidRDefault="00AD391E" w:rsidP="00E83D20"/>
        </w:tc>
      </w:tr>
      <w:tr w:rsidR="00AD391E" w14:paraId="45D02BB3" w14:textId="77777777" w:rsidTr="00E83D20">
        <w:trPr>
          <w:trHeight w:val="332"/>
        </w:trPr>
        <w:tc>
          <w:tcPr>
            <w:tcW w:w="1615" w:type="dxa"/>
          </w:tcPr>
          <w:p w14:paraId="1E1B86B3" w14:textId="77777777" w:rsidR="00AD391E" w:rsidRDefault="00AD391E" w:rsidP="00E83D20">
            <w:r w:rsidRPr="00FC0728">
              <w:rPr>
                <w:u w:val="single"/>
              </w:rPr>
              <w:t>U</w:t>
            </w:r>
            <w:r>
              <w:t>pdate</w:t>
            </w:r>
          </w:p>
        </w:tc>
        <w:tc>
          <w:tcPr>
            <w:tcW w:w="7735" w:type="dxa"/>
          </w:tcPr>
          <w:p w14:paraId="210B33D5" w14:textId="77777777" w:rsidR="00AD391E" w:rsidRDefault="00AD391E" w:rsidP="00E83D20">
            <w:r>
              <w:t>Update the current record.</w:t>
            </w:r>
          </w:p>
        </w:tc>
      </w:tr>
      <w:tr w:rsidR="00AD391E" w14:paraId="499280B1" w14:textId="77777777" w:rsidTr="00E83D20">
        <w:trPr>
          <w:trHeight w:val="350"/>
        </w:trPr>
        <w:tc>
          <w:tcPr>
            <w:tcW w:w="1615" w:type="dxa"/>
          </w:tcPr>
          <w:p w14:paraId="5E294A24" w14:textId="77777777" w:rsidR="00AD391E" w:rsidRDefault="00AD391E" w:rsidP="00E83D20">
            <w:r w:rsidRPr="00FC0728">
              <w:rPr>
                <w:u w:val="single"/>
              </w:rPr>
              <w:t>R</w:t>
            </w:r>
            <w:r>
              <w:t>eset</w:t>
            </w:r>
          </w:p>
        </w:tc>
        <w:tc>
          <w:tcPr>
            <w:tcW w:w="7735" w:type="dxa"/>
          </w:tcPr>
          <w:p w14:paraId="710E384B" w14:textId="77777777" w:rsidR="00AD391E" w:rsidRDefault="00AD391E" w:rsidP="00E83D20">
            <w:r>
              <w:t>Reset the current record.</w:t>
            </w:r>
          </w:p>
        </w:tc>
      </w:tr>
      <w:tr w:rsidR="00AD391E" w14:paraId="278F0A77" w14:textId="77777777" w:rsidTr="00E83D20">
        <w:trPr>
          <w:trHeight w:val="350"/>
        </w:trPr>
        <w:tc>
          <w:tcPr>
            <w:tcW w:w="1615" w:type="dxa"/>
          </w:tcPr>
          <w:p w14:paraId="145FF26D" w14:textId="77777777" w:rsidR="00AD391E" w:rsidRDefault="00AD391E" w:rsidP="00E83D20">
            <w:r w:rsidRPr="00FC0728">
              <w:rPr>
                <w:u w:val="single"/>
              </w:rPr>
              <w:t>A</w:t>
            </w:r>
            <w:r>
              <w:t>dd</w:t>
            </w:r>
          </w:p>
        </w:tc>
        <w:tc>
          <w:tcPr>
            <w:tcW w:w="7735" w:type="dxa"/>
          </w:tcPr>
          <w:p w14:paraId="3FE3F732" w14:textId="77777777" w:rsidR="00AD391E" w:rsidRDefault="00AD391E" w:rsidP="00E83D20">
            <w:r>
              <w:t>Add a record.</w:t>
            </w:r>
          </w:p>
        </w:tc>
      </w:tr>
      <w:tr w:rsidR="00AD391E" w14:paraId="20A8AB82" w14:textId="77777777" w:rsidTr="00E83D20">
        <w:trPr>
          <w:trHeight w:val="350"/>
        </w:trPr>
        <w:tc>
          <w:tcPr>
            <w:tcW w:w="1615" w:type="dxa"/>
          </w:tcPr>
          <w:p w14:paraId="35912DC7" w14:textId="77777777" w:rsidR="00AD391E" w:rsidRPr="00FC0728" w:rsidRDefault="00AD391E" w:rsidP="00E83D20">
            <w:r w:rsidRPr="00FC0728">
              <w:rPr>
                <w:u w:val="single"/>
              </w:rPr>
              <w:t>C</w:t>
            </w:r>
            <w:r w:rsidRPr="00FC0728">
              <w:t>opy</w:t>
            </w:r>
          </w:p>
        </w:tc>
        <w:tc>
          <w:tcPr>
            <w:tcW w:w="7735" w:type="dxa"/>
          </w:tcPr>
          <w:p w14:paraId="1D960E20" w14:textId="77777777" w:rsidR="00AD391E" w:rsidRDefault="00AD391E" w:rsidP="00E83D20">
            <w:r>
              <w:t>This will copy the existing record.</w:t>
            </w:r>
          </w:p>
        </w:tc>
      </w:tr>
      <w:tr w:rsidR="00AD391E" w14:paraId="248421BD" w14:textId="77777777" w:rsidTr="00E83D20">
        <w:trPr>
          <w:trHeight w:val="350"/>
        </w:trPr>
        <w:tc>
          <w:tcPr>
            <w:tcW w:w="1615" w:type="dxa"/>
          </w:tcPr>
          <w:p w14:paraId="01C85174" w14:textId="77777777" w:rsidR="00AD391E" w:rsidRDefault="00AD391E" w:rsidP="00E83D20">
            <w:r w:rsidRPr="00FC0728">
              <w:rPr>
                <w:u w:val="single"/>
              </w:rPr>
              <w:t>D</w:t>
            </w:r>
            <w:r w:rsidRPr="00FC0728">
              <w:t>elete</w:t>
            </w:r>
          </w:p>
        </w:tc>
        <w:tc>
          <w:tcPr>
            <w:tcW w:w="7735" w:type="dxa"/>
          </w:tcPr>
          <w:p w14:paraId="7CE97D98" w14:textId="77777777" w:rsidR="00AD391E" w:rsidRDefault="00AD391E" w:rsidP="00E83D20">
            <w:r>
              <w:t>Delete the current record displayed on the screen.</w:t>
            </w:r>
          </w:p>
        </w:tc>
      </w:tr>
      <w:tr w:rsidR="00AD391E" w14:paraId="039E2268" w14:textId="77777777" w:rsidTr="00E83D20">
        <w:trPr>
          <w:trHeight w:val="350"/>
        </w:trPr>
        <w:tc>
          <w:tcPr>
            <w:tcW w:w="1615" w:type="dxa"/>
          </w:tcPr>
          <w:p w14:paraId="7C0F2141" w14:textId="77777777" w:rsidR="00AD391E" w:rsidRDefault="00AD391E" w:rsidP="00E83D20">
            <w:r>
              <w:t>Can</w:t>
            </w:r>
            <w:r w:rsidRPr="00FC0728">
              <w:rPr>
                <w:u w:val="single"/>
              </w:rPr>
              <w:t>c</w:t>
            </w:r>
            <w:r>
              <w:t>el</w:t>
            </w:r>
          </w:p>
        </w:tc>
        <w:tc>
          <w:tcPr>
            <w:tcW w:w="7735" w:type="dxa"/>
          </w:tcPr>
          <w:p w14:paraId="6B7BB365" w14:textId="77777777" w:rsidR="00AD391E" w:rsidRDefault="00AD391E" w:rsidP="00E83D20">
            <w:r>
              <w:t>Cancel the information that was entered.</w:t>
            </w:r>
          </w:p>
        </w:tc>
      </w:tr>
      <w:tr w:rsidR="00AD391E" w14:paraId="61350AAF" w14:textId="77777777" w:rsidTr="00E83D20">
        <w:tc>
          <w:tcPr>
            <w:tcW w:w="1615" w:type="dxa"/>
          </w:tcPr>
          <w:p w14:paraId="649A94DE" w14:textId="77777777" w:rsidR="00AD391E" w:rsidRDefault="00AD391E" w:rsidP="00E83D20">
            <w:r>
              <w:t>Save</w:t>
            </w:r>
          </w:p>
        </w:tc>
        <w:tc>
          <w:tcPr>
            <w:tcW w:w="7735" w:type="dxa"/>
          </w:tcPr>
          <w:p w14:paraId="194E057B" w14:textId="77777777" w:rsidR="00AD391E" w:rsidRDefault="00AD391E" w:rsidP="00E83D20">
            <w:r>
              <w:t>Save the record.</w:t>
            </w:r>
          </w:p>
        </w:tc>
      </w:tr>
      <w:tr w:rsidR="00AD391E" w14:paraId="7C936311" w14:textId="77777777" w:rsidTr="00E83D20">
        <w:tc>
          <w:tcPr>
            <w:tcW w:w="1615" w:type="dxa"/>
          </w:tcPr>
          <w:p w14:paraId="4AE7D4F5" w14:textId="77777777" w:rsidR="00AD391E" w:rsidRDefault="00AD391E" w:rsidP="00E83D20"/>
        </w:tc>
        <w:tc>
          <w:tcPr>
            <w:tcW w:w="7735" w:type="dxa"/>
          </w:tcPr>
          <w:p w14:paraId="3AE19EBC" w14:textId="77777777" w:rsidR="00AD391E" w:rsidRDefault="00AD391E" w:rsidP="00E83D20"/>
        </w:tc>
      </w:tr>
      <w:tr w:rsidR="00AD391E" w14:paraId="2753A79F" w14:textId="77777777" w:rsidTr="00E83D20">
        <w:trPr>
          <w:trHeight w:val="512"/>
        </w:trPr>
        <w:tc>
          <w:tcPr>
            <w:tcW w:w="1615" w:type="dxa"/>
          </w:tcPr>
          <w:p w14:paraId="3D4C7C09" w14:textId="77777777" w:rsidR="00AD391E" w:rsidRDefault="00AD391E" w:rsidP="00E83D20">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20.55pt" o:ole="">
                  <v:imagedata r:id="rId12" o:title=""/>
                </v:shape>
                <o:OLEObject Type="Embed" ProgID="PBrush" ShapeID="_x0000_i1025" DrawAspect="Content" ObjectID="_1657279524" r:id="rId13"/>
              </w:object>
            </w:r>
          </w:p>
        </w:tc>
        <w:tc>
          <w:tcPr>
            <w:tcW w:w="7735" w:type="dxa"/>
          </w:tcPr>
          <w:p w14:paraId="3A3F3EA9" w14:textId="77777777" w:rsidR="00AD391E" w:rsidRDefault="00AD391E" w:rsidP="00E83D20">
            <w:r>
              <w:t>Takes the user to the first current record.</w:t>
            </w:r>
          </w:p>
        </w:tc>
      </w:tr>
      <w:tr w:rsidR="00AD391E" w14:paraId="0A160C59" w14:textId="77777777" w:rsidTr="00E83D20">
        <w:trPr>
          <w:trHeight w:val="530"/>
        </w:trPr>
        <w:tc>
          <w:tcPr>
            <w:tcW w:w="1615" w:type="dxa"/>
          </w:tcPr>
          <w:p w14:paraId="4F524A83" w14:textId="77777777" w:rsidR="00AD391E" w:rsidRDefault="00AD391E" w:rsidP="00E83D20">
            <w:r>
              <w:object w:dxaOrig="540" w:dyaOrig="420" w14:anchorId="61E3A24A">
                <v:shape id="_x0000_i1026" type="#_x0000_t75" style="width:27.1pt;height:20.55pt" o:ole="">
                  <v:imagedata r:id="rId14" o:title=""/>
                </v:shape>
                <o:OLEObject Type="Embed" ProgID="PBrush" ShapeID="_x0000_i1026" DrawAspect="Content" ObjectID="_1657279525" r:id="rId15"/>
              </w:object>
            </w:r>
          </w:p>
        </w:tc>
        <w:tc>
          <w:tcPr>
            <w:tcW w:w="7735" w:type="dxa"/>
          </w:tcPr>
          <w:p w14:paraId="230175EF" w14:textId="77777777" w:rsidR="00AD391E" w:rsidRDefault="00AD391E" w:rsidP="00E83D20">
            <w:r>
              <w:t>Moves backward one record.</w:t>
            </w:r>
          </w:p>
        </w:tc>
      </w:tr>
      <w:tr w:rsidR="00AD391E" w14:paraId="6D3BF129" w14:textId="77777777" w:rsidTr="00E83D20">
        <w:trPr>
          <w:trHeight w:val="530"/>
        </w:trPr>
        <w:tc>
          <w:tcPr>
            <w:tcW w:w="1615" w:type="dxa"/>
          </w:tcPr>
          <w:p w14:paraId="0AE4607E" w14:textId="77777777" w:rsidR="00AD391E" w:rsidRDefault="00AD391E" w:rsidP="00E83D20">
            <w:r>
              <w:object w:dxaOrig="540" w:dyaOrig="420" w14:anchorId="74D5CF4A">
                <v:shape id="_x0000_i1027" type="#_x0000_t75" style="width:27.1pt;height:20.55pt" o:ole="">
                  <v:imagedata r:id="rId16" o:title=""/>
                </v:shape>
                <o:OLEObject Type="Embed" ProgID="PBrush" ShapeID="_x0000_i1027" DrawAspect="Content" ObjectID="_1657279526" r:id="rId17"/>
              </w:object>
            </w:r>
          </w:p>
        </w:tc>
        <w:tc>
          <w:tcPr>
            <w:tcW w:w="7735" w:type="dxa"/>
          </w:tcPr>
          <w:p w14:paraId="7656710D" w14:textId="77777777" w:rsidR="00AD391E" w:rsidRDefault="00AD391E" w:rsidP="00E83D20">
            <w:r>
              <w:t>Moves forward one record.</w:t>
            </w:r>
          </w:p>
        </w:tc>
      </w:tr>
      <w:tr w:rsidR="00AD391E" w14:paraId="37775EF0" w14:textId="77777777" w:rsidTr="00E83D20">
        <w:tc>
          <w:tcPr>
            <w:tcW w:w="1615" w:type="dxa"/>
          </w:tcPr>
          <w:p w14:paraId="2F9FB266" w14:textId="77777777" w:rsidR="00AD391E" w:rsidRDefault="00AD391E" w:rsidP="00E83D20">
            <w:r>
              <w:object w:dxaOrig="540" w:dyaOrig="420" w14:anchorId="497E44FD">
                <v:shape id="_x0000_i1028" type="#_x0000_t75" style="width:27.1pt;height:20.55pt" o:ole="">
                  <v:imagedata r:id="rId18" o:title=""/>
                </v:shape>
                <o:OLEObject Type="Embed" ProgID="PBrush" ShapeID="_x0000_i1028" DrawAspect="Content" ObjectID="_1657279527" r:id="rId19"/>
              </w:object>
            </w:r>
          </w:p>
        </w:tc>
        <w:tc>
          <w:tcPr>
            <w:tcW w:w="7735" w:type="dxa"/>
          </w:tcPr>
          <w:p w14:paraId="1C8BBA50" w14:textId="77777777" w:rsidR="00AD391E" w:rsidRDefault="00AD391E" w:rsidP="00E83D20">
            <w:r>
              <w:t>Takes the user to the last current record.</w:t>
            </w:r>
          </w:p>
        </w:tc>
      </w:tr>
      <w:tr w:rsidR="00AD391E" w14:paraId="49361525" w14:textId="77777777" w:rsidTr="00E83D20">
        <w:tc>
          <w:tcPr>
            <w:tcW w:w="1615" w:type="dxa"/>
          </w:tcPr>
          <w:p w14:paraId="7981E8C9" w14:textId="77777777" w:rsidR="00AD391E" w:rsidRDefault="00AD391E" w:rsidP="00E83D20"/>
        </w:tc>
        <w:tc>
          <w:tcPr>
            <w:tcW w:w="7735" w:type="dxa"/>
          </w:tcPr>
          <w:p w14:paraId="07CC71CA" w14:textId="77777777" w:rsidR="00AD391E" w:rsidRDefault="00AD391E" w:rsidP="00E83D20"/>
        </w:tc>
      </w:tr>
      <w:tr w:rsidR="00AD391E" w14:paraId="3DF32243" w14:textId="77777777" w:rsidTr="00E83D20">
        <w:trPr>
          <w:trHeight w:val="368"/>
        </w:trPr>
        <w:tc>
          <w:tcPr>
            <w:tcW w:w="1615" w:type="dxa"/>
          </w:tcPr>
          <w:p w14:paraId="3AD60036" w14:textId="77777777" w:rsidR="00AD391E" w:rsidRDefault="00AD391E" w:rsidP="00E83D20">
            <w:r>
              <w:t>F1</w:t>
            </w:r>
          </w:p>
        </w:tc>
        <w:tc>
          <w:tcPr>
            <w:tcW w:w="7735" w:type="dxa"/>
          </w:tcPr>
          <w:p w14:paraId="3ED2F44E" w14:textId="77777777" w:rsidR="00AD391E" w:rsidRDefault="00AD391E" w:rsidP="00E83D20">
            <w:r>
              <w:t>Miscellaneous Fields</w:t>
            </w:r>
          </w:p>
        </w:tc>
      </w:tr>
      <w:tr w:rsidR="00AD391E" w14:paraId="26B17A3E" w14:textId="77777777" w:rsidTr="00E83D20">
        <w:trPr>
          <w:trHeight w:val="350"/>
        </w:trPr>
        <w:tc>
          <w:tcPr>
            <w:tcW w:w="1615" w:type="dxa"/>
          </w:tcPr>
          <w:p w14:paraId="33763A95" w14:textId="77777777" w:rsidR="00AD391E" w:rsidRDefault="00AD391E" w:rsidP="00E83D20">
            <w:r>
              <w:t>F3</w:t>
            </w:r>
          </w:p>
        </w:tc>
        <w:tc>
          <w:tcPr>
            <w:tcW w:w="7735" w:type="dxa"/>
          </w:tcPr>
          <w:p w14:paraId="59B24297" w14:textId="77777777" w:rsidR="00AD391E" w:rsidRDefault="00AD391E" w:rsidP="00E83D20">
            <w:r>
              <w:t>Search</w:t>
            </w:r>
          </w:p>
        </w:tc>
      </w:tr>
      <w:tr w:rsidR="00AD391E" w14:paraId="3594C216" w14:textId="77777777" w:rsidTr="00E83D20">
        <w:trPr>
          <w:trHeight w:val="350"/>
        </w:trPr>
        <w:tc>
          <w:tcPr>
            <w:tcW w:w="1615" w:type="dxa"/>
          </w:tcPr>
          <w:p w14:paraId="01AB58C5" w14:textId="77777777" w:rsidR="00AD391E" w:rsidRDefault="00AD391E" w:rsidP="00E83D20">
            <w:r>
              <w:t>F3</w:t>
            </w:r>
          </w:p>
        </w:tc>
        <w:tc>
          <w:tcPr>
            <w:tcW w:w="7735" w:type="dxa"/>
          </w:tcPr>
          <w:p w14:paraId="2579328B" w14:textId="77777777" w:rsidR="00AD391E" w:rsidRDefault="00AD391E" w:rsidP="00E83D20">
            <w:r>
              <w:t>List</w:t>
            </w:r>
          </w:p>
        </w:tc>
      </w:tr>
      <w:tr w:rsidR="00AD391E" w14:paraId="6CE2957D" w14:textId="77777777" w:rsidTr="00E83D20">
        <w:trPr>
          <w:trHeight w:val="350"/>
        </w:trPr>
        <w:tc>
          <w:tcPr>
            <w:tcW w:w="1615" w:type="dxa"/>
          </w:tcPr>
          <w:p w14:paraId="26E68A54" w14:textId="77777777" w:rsidR="00AD391E" w:rsidRDefault="00AD391E" w:rsidP="00E83D20">
            <w:r>
              <w:t>F4</w:t>
            </w:r>
          </w:p>
        </w:tc>
        <w:tc>
          <w:tcPr>
            <w:tcW w:w="7735" w:type="dxa"/>
          </w:tcPr>
          <w:p w14:paraId="7555852A" w14:textId="77777777" w:rsidR="00AD391E" w:rsidRDefault="00AD391E" w:rsidP="00E83D20">
            <w:r>
              <w:t>Notes</w:t>
            </w:r>
          </w:p>
        </w:tc>
      </w:tr>
      <w:tr w:rsidR="00AD391E" w14:paraId="27EF0AB4" w14:textId="77777777" w:rsidTr="00E83D20">
        <w:trPr>
          <w:trHeight w:val="350"/>
        </w:trPr>
        <w:tc>
          <w:tcPr>
            <w:tcW w:w="1615" w:type="dxa"/>
          </w:tcPr>
          <w:p w14:paraId="4B8DD8B7" w14:textId="77777777" w:rsidR="00AD391E" w:rsidRDefault="00AD391E" w:rsidP="00E83D20">
            <w:r>
              <w:t>F6</w:t>
            </w:r>
          </w:p>
        </w:tc>
        <w:tc>
          <w:tcPr>
            <w:tcW w:w="7735" w:type="dxa"/>
          </w:tcPr>
          <w:p w14:paraId="1BBFCB82" w14:textId="77777777" w:rsidR="00AD391E" w:rsidRDefault="00AD391E" w:rsidP="00E83D20">
            <w:r>
              <w:t>Browse</w:t>
            </w:r>
          </w:p>
        </w:tc>
      </w:tr>
      <w:tr w:rsidR="00AD391E" w14:paraId="1F45BE97" w14:textId="77777777" w:rsidTr="00E83D20">
        <w:trPr>
          <w:trHeight w:val="350"/>
        </w:trPr>
        <w:tc>
          <w:tcPr>
            <w:tcW w:w="1615" w:type="dxa"/>
          </w:tcPr>
          <w:p w14:paraId="187A5204" w14:textId="77777777" w:rsidR="00AD391E" w:rsidRDefault="00AD391E" w:rsidP="00E83D20">
            <w:r>
              <w:t>F7</w:t>
            </w:r>
          </w:p>
        </w:tc>
        <w:tc>
          <w:tcPr>
            <w:tcW w:w="7735" w:type="dxa"/>
          </w:tcPr>
          <w:p w14:paraId="27A926E4" w14:textId="77777777" w:rsidR="00AD391E" w:rsidRDefault="00AD391E" w:rsidP="00E83D20">
            <w:r>
              <w:t>Viewer</w:t>
            </w:r>
          </w:p>
        </w:tc>
      </w:tr>
      <w:tr w:rsidR="00AD391E" w14:paraId="322CFA9A" w14:textId="77777777" w:rsidTr="00E83D20">
        <w:tc>
          <w:tcPr>
            <w:tcW w:w="1615" w:type="dxa"/>
          </w:tcPr>
          <w:p w14:paraId="51AD5E74" w14:textId="77777777" w:rsidR="00AD391E" w:rsidRDefault="00AD391E" w:rsidP="00E83D20">
            <w:r>
              <w:t>F12</w:t>
            </w:r>
          </w:p>
        </w:tc>
        <w:tc>
          <w:tcPr>
            <w:tcW w:w="7735" w:type="dxa"/>
          </w:tcPr>
          <w:p w14:paraId="030D5971" w14:textId="77777777" w:rsidR="00AD391E" w:rsidRDefault="00AD391E" w:rsidP="00E83D20">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1" w:name="_Toc40616427"/>
      <w:bookmarkStart w:id="12" w:name="_Toc41726119"/>
      <w:bookmarkStart w:id="13" w:name="_Toc44258763"/>
      <w:r>
        <w:t>Advanced Software Standard Function Keys</w:t>
      </w:r>
      <w:bookmarkEnd w:id="11"/>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E83D20">
        <w:trPr>
          <w:trHeight w:val="368"/>
        </w:trPr>
        <w:tc>
          <w:tcPr>
            <w:tcW w:w="1795" w:type="dxa"/>
          </w:tcPr>
          <w:p w14:paraId="072C40DC" w14:textId="77777777" w:rsidR="00AD391E" w:rsidRDefault="00AD391E" w:rsidP="00E83D20">
            <w:r>
              <w:t>Next</w:t>
            </w:r>
          </w:p>
        </w:tc>
        <w:tc>
          <w:tcPr>
            <w:tcW w:w="7555" w:type="dxa"/>
          </w:tcPr>
          <w:p w14:paraId="47C0DBBD" w14:textId="77777777" w:rsidR="00AD391E" w:rsidRDefault="00AD391E" w:rsidP="00E83D20">
            <w:r>
              <w:t>Shows the next sequential record.</w:t>
            </w:r>
          </w:p>
        </w:tc>
      </w:tr>
      <w:tr w:rsidR="00AD391E" w14:paraId="19FAB2DB" w14:textId="77777777" w:rsidTr="00E83D20">
        <w:trPr>
          <w:trHeight w:val="350"/>
        </w:trPr>
        <w:tc>
          <w:tcPr>
            <w:tcW w:w="1795" w:type="dxa"/>
          </w:tcPr>
          <w:p w14:paraId="31B53AD0" w14:textId="77777777" w:rsidR="00AD391E" w:rsidRDefault="00AD391E" w:rsidP="00E83D20">
            <w:r>
              <w:t>Prev</w:t>
            </w:r>
          </w:p>
        </w:tc>
        <w:tc>
          <w:tcPr>
            <w:tcW w:w="7555" w:type="dxa"/>
          </w:tcPr>
          <w:p w14:paraId="109E0A38" w14:textId="77777777" w:rsidR="00AD391E" w:rsidRDefault="00AD391E" w:rsidP="00E83D20">
            <w:r>
              <w:t>Shows the previous record.</w:t>
            </w:r>
          </w:p>
        </w:tc>
      </w:tr>
      <w:tr w:rsidR="00AD391E" w14:paraId="069BC9D9" w14:textId="77777777" w:rsidTr="00E83D20">
        <w:trPr>
          <w:trHeight w:val="350"/>
        </w:trPr>
        <w:tc>
          <w:tcPr>
            <w:tcW w:w="1795" w:type="dxa"/>
          </w:tcPr>
          <w:p w14:paraId="41AC2AFD" w14:textId="77777777" w:rsidR="00AD391E" w:rsidRDefault="00AD391E" w:rsidP="00E83D20">
            <w:r>
              <w:t>Add</w:t>
            </w:r>
          </w:p>
        </w:tc>
        <w:tc>
          <w:tcPr>
            <w:tcW w:w="7555" w:type="dxa"/>
          </w:tcPr>
          <w:p w14:paraId="04FA04EE" w14:textId="77777777" w:rsidR="00AD391E" w:rsidRDefault="00AD391E" w:rsidP="00E83D20">
            <w:r>
              <w:t>Add a record.</w:t>
            </w:r>
          </w:p>
        </w:tc>
      </w:tr>
      <w:tr w:rsidR="00AD391E" w14:paraId="17D9FF64" w14:textId="77777777" w:rsidTr="00E83D20">
        <w:trPr>
          <w:trHeight w:val="350"/>
        </w:trPr>
        <w:tc>
          <w:tcPr>
            <w:tcW w:w="1795" w:type="dxa"/>
          </w:tcPr>
          <w:p w14:paraId="219B43D4" w14:textId="77777777" w:rsidR="00AD391E" w:rsidRDefault="00AD391E" w:rsidP="00E83D20">
            <w:r>
              <w:t>Change</w:t>
            </w:r>
          </w:p>
        </w:tc>
        <w:tc>
          <w:tcPr>
            <w:tcW w:w="7555" w:type="dxa"/>
          </w:tcPr>
          <w:p w14:paraId="5C85E61E" w14:textId="77777777" w:rsidR="00AD391E" w:rsidRDefault="00AD391E" w:rsidP="00E83D20">
            <w:r>
              <w:t>Change the current record displayed on the screen.</w:t>
            </w:r>
          </w:p>
        </w:tc>
      </w:tr>
      <w:tr w:rsidR="00AD391E" w14:paraId="508C7800" w14:textId="77777777" w:rsidTr="00E83D20">
        <w:trPr>
          <w:trHeight w:val="350"/>
        </w:trPr>
        <w:tc>
          <w:tcPr>
            <w:tcW w:w="1795" w:type="dxa"/>
          </w:tcPr>
          <w:p w14:paraId="212767C9" w14:textId="77777777" w:rsidR="00AD391E" w:rsidRDefault="00AD391E" w:rsidP="00E83D20">
            <w:r>
              <w:t>Delete</w:t>
            </w:r>
          </w:p>
        </w:tc>
        <w:tc>
          <w:tcPr>
            <w:tcW w:w="7555" w:type="dxa"/>
          </w:tcPr>
          <w:p w14:paraId="7FC5564B" w14:textId="77777777" w:rsidR="00AD391E" w:rsidRDefault="00AD391E" w:rsidP="00E83D20">
            <w:r>
              <w:t>Delete the current record displayed on the screen.</w:t>
            </w:r>
          </w:p>
        </w:tc>
      </w:tr>
      <w:tr w:rsidR="00AD391E" w14:paraId="23B67D69" w14:textId="77777777" w:rsidTr="00E83D20">
        <w:trPr>
          <w:trHeight w:val="350"/>
        </w:trPr>
        <w:tc>
          <w:tcPr>
            <w:tcW w:w="1795" w:type="dxa"/>
          </w:tcPr>
          <w:p w14:paraId="37E48279" w14:textId="77777777" w:rsidR="00AD391E" w:rsidRDefault="00AD391E" w:rsidP="00E83D20">
            <w:r>
              <w:t>Find</w:t>
            </w:r>
          </w:p>
        </w:tc>
        <w:tc>
          <w:tcPr>
            <w:tcW w:w="7555" w:type="dxa"/>
          </w:tcPr>
          <w:p w14:paraId="546E3A11" w14:textId="77777777" w:rsidR="00AD391E" w:rsidRDefault="00AD391E" w:rsidP="00E83D20">
            <w:r>
              <w:t>Find a record by searching by description.</w:t>
            </w:r>
          </w:p>
        </w:tc>
      </w:tr>
      <w:tr w:rsidR="00AD391E" w14:paraId="1F434248" w14:textId="77777777" w:rsidTr="00E83D20">
        <w:trPr>
          <w:trHeight w:val="350"/>
        </w:trPr>
        <w:tc>
          <w:tcPr>
            <w:tcW w:w="1795" w:type="dxa"/>
          </w:tcPr>
          <w:p w14:paraId="2AF5F9D1" w14:textId="77777777" w:rsidR="00AD391E" w:rsidRDefault="00AD391E" w:rsidP="00E83D20">
            <w:r>
              <w:t>“1”, “2”</w:t>
            </w:r>
          </w:p>
        </w:tc>
        <w:tc>
          <w:tcPr>
            <w:tcW w:w="7555" w:type="dxa"/>
          </w:tcPr>
          <w:p w14:paraId="397D8425" w14:textId="77777777" w:rsidR="00AD391E" w:rsidRDefault="00AD391E" w:rsidP="00E83D20">
            <w:r>
              <w:t>Number 1 or 2 to go the first or second page of this record.</w:t>
            </w:r>
          </w:p>
        </w:tc>
      </w:tr>
      <w:tr w:rsidR="00AD391E" w14:paraId="12120BE9" w14:textId="77777777" w:rsidTr="00E83D20">
        <w:trPr>
          <w:trHeight w:val="350"/>
        </w:trPr>
        <w:tc>
          <w:tcPr>
            <w:tcW w:w="1795" w:type="dxa"/>
          </w:tcPr>
          <w:p w14:paraId="72527887" w14:textId="77777777" w:rsidR="00AD391E" w:rsidRDefault="00AD391E" w:rsidP="00E83D20">
            <w:r>
              <w:t>Esc</w:t>
            </w:r>
          </w:p>
        </w:tc>
        <w:tc>
          <w:tcPr>
            <w:tcW w:w="7555" w:type="dxa"/>
          </w:tcPr>
          <w:p w14:paraId="60E6D1F8" w14:textId="77777777" w:rsidR="00AD391E" w:rsidRDefault="00AD391E" w:rsidP="00E83D20">
            <w:r>
              <w:t>Escape from the current transaction without updating.</w:t>
            </w:r>
          </w:p>
        </w:tc>
      </w:tr>
      <w:tr w:rsidR="00AD391E" w14:paraId="210F7144" w14:textId="77777777" w:rsidTr="00E83D20">
        <w:trPr>
          <w:trHeight w:val="350"/>
        </w:trPr>
        <w:tc>
          <w:tcPr>
            <w:tcW w:w="1795" w:type="dxa"/>
          </w:tcPr>
          <w:p w14:paraId="595FA3F0" w14:textId="77777777" w:rsidR="00AD391E" w:rsidRDefault="00AD391E" w:rsidP="00E83D20">
            <w:r>
              <w:t>Q</w:t>
            </w:r>
          </w:p>
        </w:tc>
        <w:tc>
          <w:tcPr>
            <w:tcW w:w="7555" w:type="dxa"/>
          </w:tcPr>
          <w:p w14:paraId="4521142A" w14:textId="77777777" w:rsidR="00AD391E" w:rsidRDefault="00AD391E" w:rsidP="00E83D20">
            <w:r>
              <w:t>Quit from the current transaction without updating.</w:t>
            </w:r>
          </w:p>
        </w:tc>
      </w:tr>
      <w:tr w:rsidR="00AD391E" w14:paraId="38AEF731" w14:textId="77777777" w:rsidTr="00E83D20">
        <w:trPr>
          <w:trHeight w:val="350"/>
        </w:trPr>
        <w:tc>
          <w:tcPr>
            <w:tcW w:w="1795" w:type="dxa"/>
          </w:tcPr>
          <w:p w14:paraId="687907A8" w14:textId="77777777" w:rsidR="00AD391E" w:rsidRDefault="00AD391E" w:rsidP="00E83D20">
            <w:r>
              <w:t>F1</w:t>
            </w:r>
          </w:p>
        </w:tc>
        <w:tc>
          <w:tcPr>
            <w:tcW w:w="7555" w:type="dxa"/>
          </w:tcPr>
          <w:p w14:paraId="06279C97" w14:textId="77777777" w:rsidR="00AD391E" w:rsidRDefault="00AD391E" w:rsidP="00E83D20">
            <w:r>
              <w:t>Save</w:t>
            </w:r>
          </w:p>
        </w:tc>
      </w:tr>
      <w:tr w:rsidR="00AD391E" w14:paraId="598B6C86" w14:textId="77777777" w:rsidTr="00E83D20">
        <w:trPr>
          <w:trHeight w:val="620"/>
        </w:trPr>
        <w:tc>
          <w:tcPr>
            <w:tcW w:w="1795" w:type="dxa"/>
          </w:tcPr>
          <w:p w14:paraId="2B4DDE55" w14:textId="77777777" w:rsidR="00AD391E" w:rsidRDefault="00AD391E" w:rsidP="00E83D20">
            <w:r>
              <w:t>F3</w:t>
            </w:r>
          </w:p>
        </w:tc>
        <w:tc>
          <w:tcPr>
            <w:tcW w:w="7555" w:type="dxa"/>
          </w:tcPr>
          <w:p w14:paraId="655719F3" w14:textId="77777777" w:rsidR="00AD391E" w:rsidRDefault="00AD391E" w:rsidP="00E83D20">
            <w:r>
              <w:t>Help information is available on every data field.  Simply place the cursor on a field and press F3 to display documentation regarding this particular field.</w:t>
            </w:r>
          </w:p>
        </w:tc>
      </w:tr>
      <w:tr w:rsidR="00AD391E" w14:paraId="25748DB4" w14:textId="77777777" w:rsidTr="00E83D20">
        <w:trPr>
          <w:trHeight w:val="620"/>
        </w:trPr>
        <w:tc>
          <w:tcPr>
            <w:tcW w:w="1795" w:type="dxa"/>
          </w:tcPr>
          <w:p w14:paraId="54CF2413" w14:textId="77777777" w:rsidR="00AD391E" w:rsidRDefault="00AD391E" w:rsidP="00E83D20">
            <w:r>
              <w:t>F3</w:t>
            </w:r>
          </w:p>
        </w:tc>
        <w:tc>
          <w:tcPr>
            <w:tcW w:w="7555" w:type="dxa"/>
          </w:tcPr>
          <w:p w14:paraId="29A7CD1D" w14:textId="77777777" w:rsidR="00AD391E" w:rsidRDefault="00AD391E" w:rsidP="00E83D20">
            <w:r>
              <w:t>To insert additional data in a data field without erasing the information currently displayed.</w:t>
            </w:r>
          </w:p>
        </w:tc>
      </w:tr>
      <w:tr w:rsidR="00AD391E" w14:paraId="5D6B842E" w14:textId="77777777" w:rsidTr="00E83D20">
        <w:trPr>
          <w:trHeight w:val="350"/>
        </w:trPr>
        <w:tc>
          <w:tcPr>
            <w:tcW w:w="1795" w:type="dxa"/>
          </w:tcPr>
          <w:p w14:paraId="036D06C4" w14:textId="77777777" w:rsidR="00AD391E" w:rsidRDefault="00AD391E" w:rsidP="00E83D20">
            <w:r>
              <w:t>F4</w:t>
            </w:r>
          </w:p>
        </w:tc>
        <w:tc>
          <w:tcPr>
            <w:tcW w:w="7555" w:type="dxa"/>
          </w:tcPr>
          <w:p w14:paraId="08A92E8D" w14:textId="77777777" w:rsidR="00AD391E" w:rsidRDefault="00AD391E" w:rsidP="00E83D20">
            <w:r>
              <w:t>Notes – General</w:t>
            </w:r>
          </w:p>
        </w:tc>
      </w:tr>
      <w:tr w:rsidR="00AD391E" w14:paraId="443C8775" w14:textId="77777777" w:rsidTr="00E83D20">
        <w:trPr>
          <w:trHeight w:val="1430"/>
        </w:trPr>
        <w:tc>
          <w:tcPr>
            <w:tcW w:w="1795" w:type="dxa"/>
          </w:tcPr>
          <w:p w14:paraId="00BAB1F4" w14:textId="77777777" w:rsidR="00AD391E" w:rsidRDefault="00AD391E" w:rsidP="00E83D20">
            <w:r>
              <w:t>F1</w:t>
            </w:r>
          </w:p>
        </w:tc>
        <w:tc>
          <w:tcPr>
            <w:tcW w:w="7555" w:type="dxa"/>
          </w:tcPr>
          <w:p w14:paraId="15499DEF" w14:textId="77777777" w:rsidR="00AD391E" w:rsidRDefault="00AD391E" w:rsidP="00E83D20">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E83D20">
        <w:trPr>
          <w:trHeight w:val="350"/>
        </w:trPr>
        <w:tc>
          <w:tcPr>
            <w:tcW w:w="1795" w:type="dxa"/>
          </w:tcPr>
          <w:p w14:paraId="61256A3B" w14:textId="77777777" w:rsidR="00AD391E" w:rsidRDefault="00AD391E" w:rsidP="00E83D20">
            <w:r>
              <w:t>F7</w:t>
            </w:r>
          </w:p>
        </w:tc>
        <w:tc>
          <w:tcPr>
            <w:tcW w:w="7555" w:type="dxa"/>
          </w:tcPr>
          <w:p w14:paraId="73694FF8" w14:textId="77777777" w:rsidR="00AD391E" w:rsidRDefault="00AD391E" w:rsidP="00E83D20">
            <w:r>
              <w:t>Delete</w:t>
            </w:r>
          </w:p>
        </w:tc>
      </w:tr>
      <w:tr w:rsidR="00AD391E" w14:paraId="2180F510" w14:textId="77777777" w:rsidTr="00E83D20">
        <w:trPr>
          <w:trHeight w:val="350"/>
        </w:trPr>
        <w:tc>
          <w:tcPr>
            <w:tcW w:w="1795" w:type="dxa"/>
          </w:tcPr>
          <w:p w14:paraId="38DAE909" w14:textId="77777777" w:rsidR="00AD391E" w:rsidRDefault="00AD391E" w:rsidP="00E83D20">
            <w:r>
              <w:t>F8</w:t>
            </w:r>
          </w:p>
        </w:tc>
        <w:tc>
          <w:tcPr>
            <w:tcW w:w="7555" w:type="dxa"/>
          </w:tcPr>
          <w:p w14:paraId="412AC97F" w14:textId="77777777" w:rsidR="00AD391E" w:rsidRDefault="00AD391E" w:rsidP="00E83D20">
            <w:r>
              <w:t>Notes – File Specific</w:t>
            </w:r>
          </w:p>
        </w:tc>
      </w:tr>
      <w:tr w:rsidR="00AD391E" w14:paraId="363DF4AE" w14:textId="77777777" w:rsidTr="00E83D20">
        <w:trPr>
          <w:trHeight w:val="350"/>
        </w:trPr>
        <w:tc>
          <w:tcPr>
            <w:tcW w:w="1795" w:type="dxa"/>
          </w:tcPr>
          <w:p w14:paraId="6B463E2D" w14:textId="77777777" w:rsidR="00AD391E" w:rsidRDefault="00AD391E" w:rsidP="00E83D20">
            <w:r>
              <w:t>Enter</w:t>
            </w:r>
          </w:p>
        </w:tc>
        <w:tc>
          <w:tcPr>
            <w:tcW w:w="7555" w:type="dxa"/>
          </w:tcPr>
          <w:p w14:paraId="00CC3C9D" w14:textId="77777777" w:rsidR="00AD391E" w:rsidRDefault="00AD391E" w:rsidP="00E83D20">
            <w:r>
              <w:t>Advances the cursor to the next field</w:t>
            </w:r>
          </w:p>
        </w:tc>
      </w:tr>
      <w:tr w:rsidR="00AD391E" w14:paraId="4D37F01E" w14:textId="77777777" w:rsidTr="00E83D20">
        <w:trPr>
          <w:trHeight w:val="350"/>
        </w:trPr>
        <w:tc>
          <w:tcPr>
            <w:tcW w:w="1795" w:type="dxa"/>
          </w:tcPr>
          <w:p w14:paraId="01E0800C" w14:textId="77777777" w:rsidR="00AD391E" w:rsidRDefault="00AD391E" w:rsidP="00E83D20">
            <w:r>
              <w:t>Page Up</w:t>
            </w:r>
          </w:p>
        </w:tc>
        <w:tc>
          <w:tcPr>
            <w:tcW w:w="7555" w:type="dxa"/>
          </w:tcPr>
          <w:p w14:paraId="1C9CFA38" w14:textId="77777777" w:rsidR="00AD391E" w:rsidRDefault="00AD391E" w:rsidP="00E83D20">
            <w:r>
              <w:t>Will skim forward through each record in a data file in sequential order</w:t>
            </w:r>
          </w:p>
        </w:tc>
      </w:tr>
      <w:tr w:rsidR="00AD391E" w14:paraId="6A822A2A" w14:textId="77777777" w:rsidTr="00E83D20">
        <w:trPr>
          <w:trHeight w:val="350"/>
        </w:trPr>
        <w:tc>
          <w:tcPr>
            <w:tcW w:w="1795" w:type="dxa"/>
          </w:tcPr>
          <w:p w14:paraId="76037B19" w14:textId="77777777" w:rsidR="00AD391E" w:rsidRDefault="00AD391E" w:rsidP="00E83D20">
            <w:r>
              <w:t>Page Down</w:t>
            </w:r>
          </w:p>
        </w:tc>
        <w:tc>
          <w:tcPr>
            <w:tcW w:w="7555" w:type="dxa"/>
          </w:tcPr>
          <w:p w14:paraId="7E9663DE" w14:textId="77777777" w:rsidR="00AD391E" w:rsidRDefault="00AD391E" w:rsidP="00E83D20">
            <w:r>
              <w:t>Will skim backward through each record in a data file in sequential order</w:t>
            </w:r>
          </w:p>
        </w:tc>
      </w:tr>
      <w:tr w:rsidR="00AD391E" w14:paraId="12D728AC" w14:textId="77777777" w:rsidTr="00E83D20">
        <w:trPr>
          <w:trHeight w:val="350"/>
        </w:trPr>
        <w:tc>
          <w:tcPr>
            <w:tcW w:w="1795" w:type="dxa"/>
          </w:tcPr>
          <w:p w14:paraId="1E988A77" w14:textId="77777777" w:rsidR="00AD391E" w:rsidRDefault="00AD391E" w:rsidP="00E83D20"/>
          <w:p w14:paraId="5D04BEB6" w14:textId="77777777" w:rsidR="00AD391E" w:rsidRDefault="00AD391E" w:rsidP="00E83D20"/>
          <w:p w14:paraId="1A1530E6" w14:textId="77777777" w:rsidR="00AD391E" w:rsidRDefault="00AD391E" w:rsidP="00E83D20"/>
          <w:p w14:paraId="3A01A6CB" w14:textId="77777777" w:rsidR="00AD391E" w:rsidRDefault="00AD391E" w:rsidP="00E83D20"/>
          <w:p w14:paraId="6C689F46" w14:textId="77777777" w:rsidR="00AD391E" w:rsidRDefault="00AD391E" w:rsidP="00E83D20"/>
          <w:p w14:paraId="04B31EFE" w14:textId="77777777" w:rsidR="00AD391E" w:rsidRDefault="00AD391E" w:rsidP="00E83D20"/>
          <w:p w14:paraId="66B8B2BD" w14:textId="77777777" w:rsidR="00AD391E" w:rsidRDefault="00AD391E" w:rsidP="00E83D20"/>
          <w:p w14:paraId="56ADECE7" w14:textId="77777777" w:rsidR="00AD391E" w:rsidRDefault="00AD391E" w:rsidP="00E83D20"/>
          <w:p w14:paraId="69663780" w14:textId="77777777" w:rsidR="00AD391E" w:rsidRDefault="00AD391E" w:rsidP="00E83D20"/>
          <w:p w14:paraId="116C24AF" w14:textId="77777777" w:rsidR="00AD391E" w:rsidRDefault="00AD391E" w:rsidP="00E83D20"/>
          <w:p w14:paraId="7CC818B9" w14:textId="77777777" w:rsidR="00AD391E" w:rsidRDefault="00AD391E" w:rsidP="00E83D20"/>
          <w:p w14:paraId="790F773F" w14:textId="77777777" w:rsidR="00AD391E" w:rsidRDefault="00AD391E" w:rsidP="00E83D20"/>
          <w:p w14:paraId="23697888" w14:textId="5CB07899" w:rsidR="00602145" w:rsidRDefault="00602145" w:rsidP="00E83D20"/>
        </w:tc>
        <w:tc>
          <w:tcPr>
            <w:tcW w:w="7555" w:type="dxa"/>
          </w:tcPr>
          <w:p w14:paraId="2041AEAF" w14:textId="77777777" w:rsidR="00AD391E" w:rsidRDefault="00AD391E" w:rsidP="00E83D20"/>
        </w:tc>
      </w:tr>
    </w:tbl>
    <w:p w14:paraId="2C4A9974" w14:textId="1CC74ECC" w:rsidR="00602145" w:rsidRDefault="00602145" w:rsidP="00602145">
      <w:pPr>
        <w:pStyle w:val="Heading2"/>
      </w:pPr>
      <w:bookmarkStart w:id="14" w:name="_Toc44258764"/>
      <w:r>
        <w:t>Program Icons</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E83D20">
            <w:r>
              <w:object w:dxaOrig="555" w:dyaOrig="600" w14:anchorId="254690D7">
                <v:shape id="_x0000_i1029" type="#_x0000_t75" style="width:28.05pt;height:29.9pt" o:ole="">
                  <v:imagedata r:id="rId20" o:title=""/>
                </v:shape>
                <o:OLEObject Type="Embed" ProgID="PBrush" ShapeID="_x0000_i1029" DrawAspect="Content" ObjectID="_1657279528" r:id="rId21"/>
              </w:object>
            </w:r>
          </w:p>
        </w:tc>
        <w:tc>
          <w:tcPr>
            <w:tcW w:w="3411" w:type="dxa"/>
          </w:tcPr>
          <w:p w14:paraId="02BDCAEA" w14:textId="48A47D26" w:rsidR="00602145" w:rsidRDefault="00A273B2" w:rsidP="00E83D20">
            <w:r>
              <w:t>Job Notes</w:t>
            </w:r>
          </w:p>
        </w:tc>
        <w:tc>
          <w:tcPr>
            <w:tcW w:w="4770" w:type="dxa"/>
          </w:tcPr>
          <w:p w14:paraId="0826D4D2" w14:textId="0589627D" w:rsidR="00602145" w:rsidRDefault="00602145" w:rsidP="00E83D20"/>
        </w:tc>
      </w:tr>
      <w:tr w:rsidR="00602145" w14:paraId="302C4A96" w14:textId="54BF317D" w:rsidTr="00077850">
        <w:trPr>
          <w:trHeight w:val="720"/>
        </w:trPr>
        <w:tc>
          <w:tcPr>
            <w:tcW w:w="1179" w:type="dxa"/>
          </w:tcPr>
          <w:p w14:paraId="0D2D3AEF" w14:textId="2B48035A" w:rsidR="00602145" w:rsidRDefault="00A273B2" w:rsidP="00E83D20">
            <w:r>
              <w:object w:dxaOrig="555" w:dyaOrig="600" w14:anchorId="17A4E092">
                <v:shape id="_x0000_i1030" type="#_x0000_t75" style="width:28.05pt;height:29.9pt" o:ole="">
                  <v:imagedata r:id="rId22" o:title=""/>
                </v:shape>
                <o:OLEObject Type="Embed" ProgID="PBrush" ShapeID="_x0000_i1030" DrawAspect="Content" ObjectID="_1657279529" r:id="rId23"/>
              </w:object>
            </w:r>
          </w:p>
        </w:tc>
        <w:tc>
          <w:tcPr>
            <w:tcW w:w="3411" w:type="dxa"/>
          </w:tcPr>
          <w:p w14:paraId="1B3A8C7D" w14:textId="218C7DF7" w:rsidR="00602145" w:rsidRDefault="00602145" w:rsidP="00E83D20">
            <w:r>
              <w:t>Customer Attachments</w:t>
            </w:r>
          </w:p>
        </w:tc>
        <w:tc>
          <w:tcPr>
            <w:tcW w:w="4770" w:type="dxa"/>
          </w:tcPr>
          <w:p w14:paraId="45DA60E7" w14:textId="5FBDE5D2" w:rsidR="00602145" w:rsidRDefault="00602145" w:rsidP="00E83D20">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E83D20">
            <w:r>
              <w:object w:dxaOrig="555" w:dyaOrig="600" w14:anchorId="73C92AA7">
                <v:shape id="_x0000_i1031" type="#_x0000_t75" style="width:28.05pt;height:29.9pt" o:ole="">
                  <v:imagedata r:id="rId24" o:title=""/>
                </v:shape>
                <o:OLEObject Type="Embed" ProgID="PBrush" ShapeID="_x0000_i1031" DrawAspect="Content" ObjectID="_1657279530" r:id="rId25"/>
              </w:object>
            </w:r>
          </w:p>
        </w:tc>
        <w:tc>
          <w:tcPr>
            <w:tcW w:w="3411" w:type="dxa"/>
          </w:tcPr>
          <w:p w14:paraId="7128488A" w14:textId="18FF1E36" w:rsidR="00602145" w:rsidRDefault="00A273B2" w:rsidP="00E83D20">
            <w:r>
              <w:t>Change Move/Set Column Mode</w:t>
            </w:r>
          </w:p>
        </w:tc>
        <w:tc>
          <w:tcPr>
            <w:tcW w:w="4770" w:type="dxa"/>
          </w:tcPr>
          <w:p w14:paraId="35A17F18" w14:textId="77777777" w:rsidR="00602145" w:rsidRDefault="00602145" w:rsidP="00E83D20"/>
        </w:tc>
      </w:tr>
      <w:tr w:rsidR="00602145" w14:paraId="3C9AC7CC" w14:textId="0F958334" w:rsidTr="00077850">
        <w:trPr>
          <w:trHeight w:val="720"/>
        </w:trPr>
        <w:tc>
          <w:tcPr>
            <w:tcW w:w="1179" w:type="dxa"/>
          </w:tcPr>
          <w:p w14:paraId="41FB698C" w14:textId="19B47258" w:rsidR="00602145" w:rsidRDefault="00A273B2" w:rsidP="00E83D20">
            <w:r>
              <w:object w:dxaOrig="555" w:dyaOrig="600" w14:anchorId="32559EA8">
                <v:shape id="_x0000_i1032" type="#_x0000_t75" style="width:28.05pt;height:29.9pt" o:ole="">
                  <v:imagedata r:id="rId26" o:title=""/>
                </v:shape>
                <o:OLEObject Type="Embed" ProgID="PBrush" ShapeID="_x0000_i1032" DrawAspect="Content" ObjectID="_1657279531" r:id="rId27"/>
              </w:object>
            </w:r>
          </w:p>
        </w:tc>
        <w:tc>
          <w:tcPr>
            <w:tcW w:w="3411" w:type="dxa"/>
          </w:tcPr>
          <w:p w14:paraId="650CF187" w14:textId="6774B65F" w:rsidR="00602145" w:rsidRDefault="00602145" w:rsidP="00E83D20">
            <w:r>
              <w:t>Print</w:t>
            </w:r>
            <w:r w:rsidR="00A273B2">
              <w:t xml:space="preserve"> Acknowledgement</w:t>
            </w:r>
          </w:p>
        </w:tc>
        <w:tc>
          <w:tcPr>
            <w:tcW w:w="4770" w:type="dxa"/>
          </w:tcPr>
          <w:p w14:paraId="75D7204E" w14:textId="77777777" w:rsidR="00602145" w:rsidRDefault="00602145" w:rsidP="00E83D20"/>
        </w:tc>
      </w:tr>
      <w:tr w:rsidR="00602145" w14:paraId="4B91F864" w14:textId="77777777" w:rsidTr="00077850">
        <w:trPr>
          <w:trHeight w:val="720"/>
        </w:trPr>
        <w:tc>
          <w:tcPr>
            <w:tcW w:w="1179" w:type="dxa"/>
          </w:tcPr>
          <w:p w14:paraId="1E10B692" w14:textId="0AE3999D" w:rsidR="00602145" w:rsidRDefault="00A273B2" w:rsidP="00E83D20">
            <w:r>
              <w:object w:dxaOrig="555" w:dyaOrig="600" w14:anchorId="2A61F43D">
                <v:shape id="_x0000_i1033" type="#_x0000_t75" style="width:28.05pt;height:29.9pt" o:ole="">
                  <v:imagedata r:id="rId28" o:title=""/>
                </v:shape>
                <o:OLEObject Type="Embed" ProgID="PBrush" ShapeID="_x0000_i1033" DrawAspect="Content" ObjectID="_1657279532" r:id="rId29"/>
              </w:object>
            </w:r>
          </w:p>
        </w:tc>
        <w:tc>
          <w:tcPr>
            <w:tcW w:w="3411" w:type="dxa"/>
          </w:tcPr>
          <w:p w14:paraId="0238CE05" w14:textId="75258C60" w:rsidR="00602145" w:rsidRDefault="00A273B2" w:rsidP="00E83D20">
            <w:r>
              <w:t>Export to Excel</w:t>
            </w:r>
          </w:p>
        </w:tc>
        <w:tc>
          <w:tcPr>
            <w:tcW w:w="4770" w:type="dxa"/>
          </w:tcPr>
          <w:p w14:paraId="58443429" w14:textId="77777777" w:rsidR="00602145" w:rsidRDefault="00602145" w:rsidP="00E83D20"/>
        </w:tc>
      </w:tr>
      <w:tr w:rsidR="00602145" w14:paraId="4A3F5E12" w14:textId="77777777" w:rsidTr="00077850">
        <w:trPr>
          <w:trHeight w:val="720"/>
        </w:trPr>
        <w:tc>
          <w:tcPr>
            <w:tcW w:w="1179" w:type="dxa"/>
          </w:tcPr>
          <w:p w14:paraId="39F2E999" w14:textId="4445EEDC" w:rsidR="00602145" w:rsidRDefault="00A273B2" w:rsidP="00E83D20">
            <w:r>
              <w:object w:dxaOrig="555" w:dyaOrig="600" w14:anchorId="2FD2C7C0">
                <v:shape id="_x0000_i1034" type="#_x0000_t75" style="width:28.05pt;height:29.9pt" o:ole="">
                  <v:imagedata r:id="rId30" o:title=""/>
                </v:shape>
                <o:OLEObject Type="Embed" ProgID="PBrush" ShapeID="_x0000_i1034" DrawAspect="Content" ObjectID="_1657279533" r:id="rId31"/>
              </w:object>
            </w:r>
          </w:p>
        </w:tc>
        <w:tc>
          <w:tcPr>
            <w:tcW w:w="3411" w:type="dxa"/>
          </w:tcPr>
          <w:p w14:paraId="36F8612F" w14:textId="144BB747" w:rsidR="00602145" w:rsidRDefault="00A273B2" w:rsidP="00E83D20">
            <w:r>
              <w:t>Add</w:t>
            </w:r>
          </w:p>
        </w:tc>
        <w:tc>
          <w:tcPr>
            <w:tcW w:w="4770" w:type="dxa"/>
          </w:tcPr>
          <w:p w14:paraId="71B5104D" w14:textId="77777777" w:rsidR="00602145" w:rsidRDefault="00602145" w:rsidP="00E83D20"/>
        </w:tc>
      </w:tr>
      <w:tr w:rsidR="00602145" w14:paraId="2B72D7A5" w14:textId="77777777" w:rsidTr="00077850">
        <w:trPr>
          <w:trHeight w:val="720"/>
        </w:trPr>
        <w:tc>
          <w:tcPr>
            <w:tcW w:w="1179" w:type="dxa"/>
          </w:tcPr>
          <w:p w14:paraId="7C08BB5E" w14:textId="03C00518" w:rsidR="00602145" w:rsidRDefault="00077850" w:rsidP="00E83D20">
            <w:r>
              <w:object w:dxaOrig="555" w:dyaOrig="600" w14:anchorId="14C5CFC2">
                <v:shape id="_x0000_i1035" type="#_x0000_t75" style="width:28.05pt;height:29.9pt" o:ole="">
                  <v:imagedata r:id="rId32" o:title=""/>
                </v:shape>
                <o:OLEObject Type="Embed" ProgID="PBrush" ShapeID="_x0000_i1035" DrawAspect="Content" ObjectID="_1657279534" r:id="rId33"/>
              </w:object>
            </w:r>
          </w:p>
        </w:tc>
        <w:tc>
          <w:tcPr>
            <w:tcW w:w="3411" w:type="dxa"/>
          </w:tcPr>
          <w:p w14:paraId="7608F563" w14:textId="40E22455" w:rsidR="00602145" w:rsidRDefault="00A273B2" w:rsidP="00E83D20">
            <w:r>
              <w:t>Attachments</w:t>
            </w:r>
          </w:p>
        </w:tc>
        <w:tc>
          <w:tcPr>
            <w:tcW w:w="4770" w:type="dxa"/>
          </w:tcPr>
          <w:p w14:paraId="50BADB10" w14:textId="54CE42F0" w:rsidR="00602145" w:rsidRDefault="00A273B2" w:rsidP="00E83D20">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E83D20">
            <w:r>
              <w:object w:dxaOrig="555" w:dyaOrig="600" w14:anchorId="5072B79B">
                <v:shape id="_x0000_i1036" type="#_x0000_t75" style="width:28.05pt;height:29.9pt" o:ole="">
                  <v:imagedata r:id="rId34" o:title=""/>
                </v:shape>
                <o:OLEObject Type="Embed" ProgID="PBrush" ShapeID="_x0000_i1036" DrawAspect="Content" ObjectID="_1657279535" r:id="rId35"/>
              </w:object>
            </w:r>
          </w:p>
        </w:tc>
        <w:tc>
          <w:tcPr>
            <w:tcW w:w="3411" w:type="dxa"/>
          </w:tcPr>
          <w:p w14:paraId="5824BBE0" w14:textId="3623A231" w:rsidR="00602145" w:rsidRDefault="00A273B2" w:rsidP="00E83D20">
            <w:r>
              <w:t>Notes</w:t>
            </w:r>
          </w:p>
        </w:tc>
        <w:tc>
          <w:tcPr>
            <w:tcW w:w="4770" w:type="dxa"/>
          </w:tcPr>
          <w:p w14:paraId="14485546" w14:textId="77777777" w:rsidR="00602145" w:rsidRDefault="00602145" w:rsidP="00E83D20"/>
        </w:tc>
      </w:tr>
      <w:tr w:rsidR="00602145" w14:paraId="19A6EAEA" w14:textId="77777777" w:rsidTr="00077850">
        <w:trPr>
          <w:trHeight w:val="720"/>
        </w:trPr>
        <w:tc>
          <w:tcPr>
            <w:tcW w:w="1179" w:type="dxa"/>
          </w:tcPr>
          <w:p w14:paraId="08BA59DD" w14:textId="72923A86" w:rsidR="00602145" w:rsidRDefault="00077850" w:rsidP="00E83D20">
            <w:r>
              <w:object w:dxaOrig="555" w:dyaOrig="600" w14:anchorId="7EA3F245">
                <v:shape id="_x0000_i1037" type="#_x0000_t75" style="width:28.05pt;height:29.9pt" o:ole="">
                  <v:imagedata r:id="rId36" o:title=""/>
                </v:shape>
                <o:OLEObject Type="Embed" ProgID="PBrush" ShapeID="_x0000_i1037" DrawAspect="Content" ObjectID="_1657279536" r:id="rId37"/>
              </w:object>
            </w:r>
          </w:p>
        </w:tc>
        <w:tc>
          <w:tcPr>
            <w:tcW w:w="3411" w:type="dxa"/>
          </w:tcPr>
          <w:p w14:paraId="7016257C" w14:textId="4D412016" w:rsidR="00602145" w:rsidRDefault="00A273B2" w:rsidP="00E83D20">
            <w:r>
              <w:t>Spec Notes</w:t>
            </w:r>
          </w:p>
        </w:tc>
        <w:tc>
          <w:tcPr>
            <w:tcW w:w="4770" w:type="dxa"/>
          </w:tcPr>
          <w:p w14:paraId="1CA8FAB6" w14:textId="535B03A3" w:rsidR="00602145" w:rsidRDefault="00A273B2" w:rsidP="00E83D20">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E83D20">
            <w:r>
              <w:object w:dxaOrig="555" w:dyaOrig="600" w14:anchorId="5B8024D3">
                <v:shape id="_x0000_i1038" type="#_x0000_t75" style="width:28.05pt;height:29.9pt" o:ole="">
                  <v:imagedata r:id="rId38" o:title=""/>
                </v:shape>
                <o:OLEObject Type="Embed" ProgID="PBrush" ShapeID="_x0000_i1038" DrawAspect="Content" ObjectID="_1657279537" r:id="rId39"/>
              </w:object>
            </w:r>
          </w:p>
        </w:tc>
        <w:tc>
          <w:tcPr>
            <w:tcW w:w="3411" w:type="dxa"/>
          </w:tcPr>
          <w:p w14:paraId="0B7A8585" w14:textId="11BF14E3" w:rsidR="00602145" w:rsidRDefault="00A273B2" w:rsidP="00E83D20">
            <w:r>
              <w:t>Utility Application</w:t>
            </w:r>
          </w:p>
        </w:tc>
        <w:tc>
          <w:tcPr>
            <w:tcW w:w="4770" w:type="dxa"/>
          </w:tcPr>
          <w:p w14:paraId="7660EA52" w14:textId="77777777" w:rsidR="00602145" w:rsidRDefault="00602145" w:rsidP="00E83D20"/>
        </w:tc>
      </w:tr>
      <w:tr w:rsidR="00602145" w14:paraId="34D3009B" w14:textId="77777777" w:rsidTr="00077850">
        <w:trPr>
          <w:trHeight w:val="720"/>
        </w:trPr>
        <w:tc>
          <w:tcPr>
            <w:tcW w:w="1179" w:type="dxa"/>
          </w:tcPr>
          <w:p w14:paraId="4A934FB1" w14:textId="182F9AE0" w:rsidR="00602145" w:rsidRDefault="00077850" w:rsidP="00E83D20">
            <w:r>
              <w:object w:dxaOrig="555" w:dyaOrig="600" w14:anchorId="02A89382">
                <v:shape id="_x0000_i1039" type="#_x0000_t75" style="width:28.05pt;height:29.9pt" o:ole="">
                  <v:imagedata r:id="rId40" o:title=""/>
                </v:shape>
                <o:OLEObject Type="Embed" ProgID="PBrush" ShapeID="_x0000_i1039" DrawAspect="Content" ObjectID="_1657279538" r:id="rId41"/>
              </w:object>
            </w:r>
          </w:p>
        </w:tc>
        <w:tc>
          <w:tcPr>
            <w:tcW w:w="3411" w:type="dxa"/>
          </w:tcPr>
          <w:p w14:paraId="10650A9A" w14:textId="61ED324C" w:rsidR="00602145" w:rsidRDefault="00A273B2" w:rsidP="00E83D20">
            <w:r>
              <w:t>Help</w:t>
            </w:r>
          </w:p>
        </w:tc>
        <w:tc>
          <w:tcPr>
            <w:tcW w:w="4770" w:type="dxa"/>
          </w:tcPr>
          <w:p w14:paraId="0F546C7F" w14:textId="77777777" w:rsidR="00602145" w:rsidRDefault="00602145" w:rsidP="00E83D20"/>
        </w:tc>
      </w:tr>
      <w:tr w:rsidR="00602145" w14:paraId="37B59527" w14:textId="77777777" w:rsidTr="00077850">
        <w:trPr>
          <w:trHeight w:val="720"/>
        </w:trPr>
        <w:tc>
          <w:tcPr>
            <w:tcW w:w="1179" w:type="dxa"/>
          </w:tcPr>
          <w:p w14:paraId="1DCB0431" w14:textId="1DDB8F08" w:rsidR="00602145" w:rsidRDefault="00077850" w:rsidP="00E83D20">
            <w:r>
              <w:object w:dxaOrig="555" w:dyaOrig="600" w14:anchorId="3E715BCD">
                <v:shape id="_x0000_i1040" type="#_x0000_t75" style="width:28.05pt;height:29.9pt" o:ole="">
                  <v:imagedata r:id="rId42" o:title=""/>
                </v:shape>
                <o:OLEObject Type="Embed" ProgID="PBrush" ShapeID="_x0000_i1040" DrawAspect="Content" ObjectID="_1657279539" r:id="rId43"/>
              </w:object>
            </w:r>
          </w:p>
        </w:tc>
        <w:tc>
          <w:tcPr>
            <w:tcW w:w="3411" w:type="dxa"/>
          </w:tcPr>
          <w:p w14:paraId="106C8307" w14:textId="4DEE55E9" w:rsidR="00602145" w:rsidRDefault="00A273B2" w:rsidP="00E83D20">
            <w:r>
              <w:t>UDF Viewer</w:t>
            </w:r>
          </w:p>
        </w:tc>
        <w:tc>
          <w:tcPr>
            <w:tcW w:w="4770" w:type="dxa"/>
          </w:tcPr>
          <w:p w14:paraId="2DEB5200" w14:textId="77777777" w:rsidR="00602145" w:rsidRDefault="00602145" w:rsidP="00E83D20"/>
        </w:tc>
      </w:tr>
      <w:tr w:rsidR="00602145" w14:paraId="2BC5ADE7" w14:textId="77777777" w:rsidTr="00077850">
        <w:trPr>
          <w:trHeight w:val="720"/>
        </w:trPr>
        <w:tc>
          <w:tcPr>
            <w:tcW w:w="1179" w:type="dxa"/>
          </w:tcPr>
          <w:p w14:paraId="4C27DA20" w14:textId="7BFECDAA" w:rsidR="00602145" w:rsidRDefault="00077850" w:rsidP="00E83D20">
            <w:r>
              <w:object w:dxaOrig="555" w:dyaOrig="600" w14:anchorId="3899B699">
                <v:shape id="_x0000_i1041" type="#_x0000_t75" style="width:28.05pt;height:29.9pt" o:ole="">
                  <v:imagedata r:id="rId44" o:title=""/>
                </v:shape>
                <o:OLEObject Type="Embed" ProgID="PBrush" ShapeID="_x0000_i1041" DrawAspect="Content" ObjectID="_1657279540" r:id="rId45"/>
              </w:object>
            </w:r>
          </w:p>
        </w:tc>
        <w:tc>
          <w:tcPr>
            <w:tcW w:w="3411" w:type="dxa"/>
          </w:tcPr>
          <w:p w14:paraId="2FE7D91D" w14:textId="4D8E0103" w:rsidR="00602145" w:rsidRDefault="00A273B2" w:rsidP="00E83D20">
            <w:r>
              <w:t>Commissions</w:t>
            </w:r>
          </w:p>
        </w:tc>
        <w:tc>
          <w:tcPr>
            <w:tcW w:w="4770" w:type="dxa"/>
          </w:tcPr>
          <w:p w14:paraId="6C80FF0E" w14:textId="77777777" w:rsidR="00602145" w:rsidRDefault="00602145" w:rsidP="00E83D20"/>
        </w:tc>
      </w:tr>
      <w:tr w:rsidR="00602145" w14:paraId="146F9678" w14:textId="77777777" w:rsidTr="00A273B2">
        <w:tc>
          <w:tcPr>
            <w:tcW w:w="1179" w:type="dxa"/>
          </w:tcPr>
          <w:p w14:paraId="59AD4D75" w14:textId="7956402A" w:rsidR="00602145" w:rsidRDefault="00077850" w:rsidP="00E83D20">
            <w:r>
              <w:object w:dxaOrig="555" w:dyaOrig="600" w14:anchorId="3892F88E">
                <v:shape id="_x0000_i1042" type="#_x0000_t75" style="width:28.05pt;height:29.9pt" o:ole="">
                  <v:imagedata r:id="rId46" o:title=""/>
                </v:shape>
                <o:OLEObject Type="Embed" ProgID="PBrush" ShapeID="_x0000_i1042" DrawAspect="Content" ObjectID="_1657279541" r:id="rId47"/>
              </w:object>
            </w:r>
          </w:p>
        </w:tc>
        <w:tc>
          <w:tcPr>
            <w:tcW w:w="3411" w:type="dxa"/>
          </w:tcPr>
          <w:p w14:paraId="688179D6" w14:textId="38F862CF" w:rsidR="00602145" w:rsidRDefault="00A273B2" w:rsidP="00E83D20">
            <w:r>
              <w:t>Exit</w:t>
            </w:r>
          </w:p>
        </w:tc>
        <w:tc>
          <w:tcPr>
            <w:tcW w:w="4770" w:type="dxa"/>
          </w:tcPr>
          <w:p w14:paraId="4A2BFC01" w14:textId="77777777" w:rsidR="00602145" w:rsidRDefault="00602145" w:rsidP="00E83D20"/>
        </w:tc>
      </w:tr>
      <w:tr w:rsidR="00602145" w14:paraId="3D61F2B4" w14:textId="77777777" w:rsidTr="00A273B2">
        <w:tc>
          <w:tcPr>
            <w:tcW w:w="1179" w:type="dxa"/>
          </w:tcPr>
          <w:p w14:paraId="17EC46D9" w14:textId="77777777" w:rsidR="00602145" w:rsidRDefault="00602145" w:rsidP="00E83D20"/>
        </w:tc>
        <w:tc>
          <w:tcPr>
            <w:tcW w:w="3411" w:type="dxa"/>
          </w:tcPr>
          <w:p w14:paraId="5E66B0B9" w14:textId="77777777" w:rsidR="00602145" w:rsidRDefault="00602145" w:rsidP="00E83D20"/>
        </w:tc>
        <w:tc>
          <w:tcPr>
            <w:tcW w:w="4770" w:type="dxa"/>
          </w:tcPr>
          <w:p w14:paraId="24968466" w14:textId="77777777" w:rsidR="00602145" w:rsidRDefault="00602145" w:rsidP="00E83D20"/>
        </w:tc>
      </w:tr>
      <w:tr w:rsidR="00602145" w14:paraId="7A4E8B3E" w14:textId="77777777" w:rsidTr="00A273B2">
        <w:tc>
          <w:tcPr>
            <w:tcW w:w="1179" w:type="dxa"/>
          </w:tcPr>
          <w:p w14:paraId="71A8BF53" w14:textId="77777777" w:rsidR="00602145" w:rsidRDefault="00602145" w:rsidP="00E83D20"/>
        </w:tc>
        <w:tc>
          <w:tcPr>
            <w:tcW w:w="3411" w:type="dxa"/>
          </w:tcPr>
          <w:p w14:paraId="71C0CE7B" w14:textId="77777777" w:rsidR="00602145" w:rsidRDefault="00602145" w:rsidP="00E83D20"/>
        </w:tc>
        <w:tc>
          <w:tcPr>
            <w:tcW w:w="4770" w:type="dxa"/>
          </w:tcPr>
          <w:p w14:paraId="0CBE444A" w14:textId="77777777" w:rsidR="00602145" w:rsidRDefault="00602145" w:rsidP="00E83D20"/>
        </w:tc>
      </w:tr>
    </w:tbl>
    <w:p w14:paraId="271B4846" w14:textId="2EE32C7D" w:rsidR="00602145" w:rsidRDefault="00602145" w:rsidP="00602145"/>
    <w:p w14:paraId="5C2E76B9" w14:textId="7D8D83B3" w:rsidR="00077850" w:rsidRDefault="00077850" w:rsidP="00602145"/>
    <w:p w14:paraId="39026AD4" w14:textId="77777777" w:rsidR="00077850" w:rsidRPr="00602145" w:rsidRDefault="00077850" w:rsidP="00602145"/>
    <w:p w14:paraId="0FAF956B" w14:textId="18203476" w:rsidR="00101ADF" w:rsidRDefault="00101ADF" w:rsidP="00077850">
      <w:pPr>
        <w:pStyle w:val="Heading1"/>
        <w:rPr>
          <w:b/>
          <w:bCs/>
        </w:rPr>
      </w:pPr>
      <w:bookmarkStart w:id="15" w:name="_Toc44258765"/>
      <w:r>
        <w:rPr>
          <w:b/>
          <w:bCs/>
        </w:rPr>
        <w:t>Accounts Receivable Overview</w:t>
      </w:r>
      <w:bookmarkEnd w:id="15"/>
    </w:p>
    <w:p w14:paraId="2A8AD1C4" w14:textId="77777777" w:rsidR="00101ADF" w:rsidRPr="00723374" w:rsidRDefault="00101ADF" w:rsidP="00101ADF">
      <w:pPr>
        <w:widowControl w:val="0"/>
        <w:autoSpaceDE w:val="0"/>
        <w:autoSpaceDN w:val="0"/>
        <w:adjustRightInd w:val="0"/>
        <w:rPr>
          <w:rFonts w:cstheme="minorHAnsi"/>
        </w:rPr>
      </w:pPr>
      <w:r w:rsidRPr="00723374">
        <w:rPr>
          <w:rFonts w:cstheme="minorHAnsi"/>
        </w:rPr>
        <w:t>The accounts receivable module integrates with Cost Estimating, Order Processing, Finished Goods inventory and Job Costing modules. When entering a customer number on an estimate, the customer number, address, commission rate, common carrier and special packaging instructions automatically transfer to the estimate. When the estimate becomes an order, pertinent data moves to the order, acknowledgment, finished goods item number, factory ticket and Bill of Lading.</w:t>
      </w:r>
    </w:p>
    <w:p w14:paraId="0F9F4949" w14:textId="77777777" w:rsidR="006D34BB" w:rsidRDefault="00101ADF" w:rsidP="00101ADF">
      <w:pPr>
        <w:widowControl w:val="0"/>
        <w:autoSpaceDE w:val="0"/>
        <w:autoSpaceDN w:val="0"/>
        <w:adjustRightInd w:val="0"/>
        <w:rPr>
          <w:rFonts w:cstheme="minorHAnsi"/>
        </w:rPr>
      </w:pPr>
      <w:r w:rsidRPr="00723374">
        <w:rPr>
          <w:rFonts w:cstheme="minorHAnsi"/>
        </w:rPr>
        <w:t xml:space="preserve">Credit and order limits are checked, in the customer, file when entering an order. A warning message to abort the order displays, if either of the limits are exceeded. If not aborted, and upon entering the order, a credit held situation exists until released by a credit manager.  </w:t>
      </w:r>
    </w:p>
    <w:p w14:paraId="0DDEBFED" w14:textId="33D1B87C" w:rsidR="00101ADF" w:rsidRPr="00723374" w:rsidRDefault="00101ADF" w:rsidP="00101ADF">
      <w:pPr>
        <w:widowControl w:val="0"/>
        <w:autoSpaceDE w:val="0"/>
        <w:autoSpaceDN w:val="0"/>
        <w:adjustRightInd w:val="0"/>
        <w:rPr>
          <w:rFonts w:cstheme="minorHAnsi"/>
        </w:rPr>
      </w:pPr>
      <w:r w:rsidRPr="00723374">
        <w:rPr>
          <w:rFonts w:cstheme="minorHAnsi"/>
        </w:rPr>
        <w:t>Multiple customer files can point to one corporate account number for billing and/or credit purposes by utilizing the Credit Account Number. Finally, the Minimum and Maximum Overrun Percentages provide production and inventory assistance. Maximum Warehousing days establish the production quantity to produce and the latest late for shipment.</w:t>
      </w:r>
    </w:p>
    <w:p w14:paraId="7A89F8A6" w14:textId="77777777" w:rsidR="00101ADF" w:rsidRPr="00723374" w:rsidRDefault="00101ADF" w:rsidP="00101ADF">
      <w:pPr>
        <w:widowControl w:val="0"/>
        <w:autoSpaceDE w:val="0"/>
        <w:autoSpaceDN w:val="0"/>
        <w:adjustRightInd w:val="0"/>
        <w:rPr>
          <w:rFonts w:cstheme="minorHAnsi"/>
        </w:rPr>
      </w:pPr>
      <w:r w:rsidRPr="00723374">
        <w:rPr>
          <w:rFonts w:cstheme="minorHAnsi"/>
        </w:rPr>
        <w:t>An audit trail report captures addition, deletion, and maintenance of information, by customer, to ensure data integrity.  The customer file may print in either numeric or alphabetic order by a range of customers. Invoicing and cash receipts automatically track sales and cost period-to-date and year-to-date, highest balance due, average days to pay, last payment amount and date, total payments and total commissions.</w:t>
      </w:r>
    </w:p>
    <w:p w14:paraId="26896105" w14:textId="73C3C451" w:rsidR="00101ADF" w:rsidRDefault="00101ADF" w:rsidP="00101ADF">
      <w:pPr>
        <w:rPr>
          <w:rFonts w:cstheme="minorHAnsi"/>
        </w:rPr>
      </w:pPr>
      <w:r w:rsidRPr="00723374">
        <w:rPr>
          <w:rFonts w:cstheme="minorHAnsi"/>
        </w:rPr>
        <w:t>Many receivables and sales history reports sort by the user defined Customer Type field.  In addition, pricing for stock boxes may assign automatically by customer type.  For example, jobbers may receive a different price or discount compared to an end user for a particular box or product category.</w:t>
      </w:r>
    </w:p>
    <w:p w14:paraId="384F58D4" w14:textId="570F8B2A" w:rsidR="0041720F" w:rsidRDefault="0041720F" w:rsidP="00101ADF">
      <w:pPr>
        <w:rPr>
          <w:rFonts w:cstheme="minorHAnsi"/>
        </w:rPr>
      </w:pPr>
    </w:p>
    <w:p w14:paraId="0A5AB569" w14:textId="409D56EE" w:rsidR="0041720F" w:rsidRDefault="0041720F" w:rsidP="00101ADF">
      <w:pPr>
        <w:rPr>
          <w:rFonts w:cstheme="minorHAnsi"/>
        </w:rPr>
      </w:pPr>
    </w:p>
    <w:p w14:paraId="6F1CAC58" w14:textId="74AB4390" w:rsidR="0041720F" w:rsidRDefault="0041720F" w:rsidP="00101ADF">
      <w:pPr>
        <w:rPr>
          <w:rFonts w:cstheme="minorHAnsi"/>
        </w:rPr>
      </w:pPr>
    </w:p>
    <w:p w14:paraId="694BD555" w14:textId="207DA30D" w:rsidR="0041720F" w:rsidRDefault="0041720F" w:rsidP="00101ADF">
      <w:pPr>
        <w:rPr>
          <w:rFonts w:cstheme="minorHAnsi"/>
        </w:rPr>
      </w:pPr>
    </w:p>
    <w:p w14:paraId="0EE4FC72" w14:textId="01CD0A28" w:rsidR="0041720F" w:rsidRDefault="0041720F" w:rsidP="00101ADF">
      <w:pPr>
        <w:rPr>
          <w:rFonts w:cstheme="minorHAnsi"/>
        </w:rPr>
      </w:pPr>
    </w:p>
    <w:p w14:paraId="320B5236" w14:textId="33F86312" w:rsidR="0041720F" w:rsidRDefault="0041720F" w:rsidP="00101ADF">
      <w:pPr>
        <w:rPr>
          <w:rFonts w:cstheme="minorHAnsi"/>
        </w:rPr>
      </w:pPr>
    </w:p>
    <w:p w14:paraId="5AFD7DE8" w14:textId="0FF4B5B2" w:rsidR="0041720F" w:rsidRDefault="0041720F" w:rsidP="00101ADF">
      <w:pPr>
        <w:rPr>
          <w:rFonts w:cstheme="minorHAnsi"/>
        </w:rPr>
      </w:pPr>
    </w:p>
    <w:p w14:paraId="39EB2DF4" w14:textId="5E4E93FA" w:rsidR="0041720F" w:rsidRDefault="0041720F" w:rsidP="00101ADF">
      <w:pPr>
        <w:rPr>
          <w:rFonts w:cstheme="minorHAnsi"/>
        </w:rPr>
      </w:pPr>
    </w:p>
    <w:p w14:paraId="078FB544" w14:textId="2638D36A" w:rsidR="0041720F" w:rsidRDefault="0041720F" w:rsidP="00101ADF">
      <w:pPr>
        <w:rPr>
          <w:rFonts w:cstheme="minorHAnsi"/>
        </w:rPr>
      </w:pPr>
    </w:p>
    <w:p w14:paraId="6D1352DC" w14:textId="55F78778" w:rsidR="0041720F" w:rsidRDefault="0041720F" w:rsidP="00101ADF">
      <w:pPr>
        <w:rPr>
          <w:rFonts w:cstheme="minorHAnsi"/>
        </w:rPr>
      </w:pPr>
    </w:p>
    <w:p w14:paraId="1414F7F7" w14:textId="77777777" w:rsidR="0041720F" w:rsidRPr="00101ADF" w:rsidRDefault="0041720F" w:rsidP="00101ADF"/>
    <w:p w14:paraId="31815244" w14:textId="339FACA9" w:rsidR="00077850" w:rsidRDefault="00E83D20" w:rsidP="00077850">
      <w:pPr>
        <w:pStyle w:val="Heading1"/>
        <w:rPr>
          <w:b/>
          <w:bCs/>
        </w:rPr>
      </w:pPr>
      <w:bookmarkStart w:id="16" w:name="_Toc44258766"/>
      <w:r>
        <w:rPr>
          <w:b/>
          <w:bCs/>
        </w:rPr>
        <w:t>Update/Enter AR Invoices [AU]</w:t>
      </w:r>
      <w:bookmarkEnd w:id="16"/>
    </w:p>
    <w:p w14:paraId="4EC6BD24" w14:textId="4503B570" w:rsidR="00B15177" w:rsidRDefault="00E83D20" w:rsidP="00602145">
      <w:pPr>
        <w:pStyle w:val="Heading2"/>
      </w:pPr>
      <w:bookmarkStart w:id="17" w:name="_Toc44258767"/>
      <w:r>
        <w:t>Enter Invoice/Credit/Rebuild [AU1]</w:t>
      </w:r>
      <w:bookmarkEnd w:id="17"/>
    </w:p>
    <w:p w14:paraId="3A545C2F" w14:textId="77777777" w:rsidR="0041720F" w:rsidRPr="0041720F" w:rsidRDefault="0041720F" w:rsidP="0041720F"/>
    <w:p w14:paraId="4C63089B" w14:textId="0CBBF577" w:rsidR="006D34BB" w:rsidRDefault="006D34BB" w:rsidP="006D34BB">
      <w:pPr>
        <w:pStyle w:val="Heading3"/>
      </w:pPr>
      <w:bookmarkStart w:id="18" w:name="_Toc44258768"/>
      <w:r>
        <w:t>Overview</w:t>
      </w:r>
      <w:bookmarkEnd w:id="18"/>
    </w:p>
    <w:p w14:paraId="21C4970C" w14:textId="51615063" w:rsidR="006D34BB" w:rsidRDefault="006D34BB" w:rsidP="006D34BB">
      <w:pPr>
        <w:rPr>
          <w:rFonts w:cstheme="minorHAnsi"/>
        </w:rPr>
      </w:pPr>
      <w:r w:rsidRPr="0012335B">
        <w:rPr>
          <w:rFonts w:cstheme="minorHAnsi"/>
        </w:rPr>
        <w:t>The accounts receivables invoicing screen allows invoicing as an alternative to processing invoices through the customer order processing module.  This should be used for miscellaneous type invoices and not for invoicing finished goods.  The process for entering an invoice is simply a line by line entry and entering the quantity and amount.  The invoicing process through receivables does not have the expanded capabilities that order processing has.  Therefore, we recommend utilizing the OP module as often as possible.</w:t>
      </w:r>
    </w:p>
    <w:p w14:paraId="1D55D396" w14:textId="77777777" w:rsidR="0041720F" w:rsidRPr="0012335B" w:rsidRDefault="0041720F" w:rsidP="006D34BB"/>
    <w:p w14:paraId="3952EBF7" w14:textId="60B03A62" w:rsidR="00B15177" w:rsidRDefault="00E83D20" w:rsidP="00B15177">
      <w:pPr>
        <w:pStyle w:val="Heading3"/>
      </w:pPr>
      <w:bookmarkStart w:id="19" w:name="_Toc44258769"/>
      <w:r>
        <w:t>Browse Invoices</w:t>
      </w:r>
      <w:bookmarkEnd w:id="19"/>
    </w:p>
    <w:p w14:paraId="63BCB224" w14:textId="1A8A1D20" w:rsidR="0017325D" w:rsidRPr="0017325D" w:rsidRDefault="0017325D" w:rsidP="0017325D">
      <w:r>
        <w:rPr>
          <w:noProof/>
        </w:rPr>
        <w:drawing>
          <wp:inline distT="0" distB="0" distL="0" distR="0" wp14:anchorId="73C27A3E" wp14:editId="56C06481">
            <wp:extent cx="5943600" cy="4545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14:paraId="47B7EF42" w14:textId="35823658" w:rsidR="00231FC7" w:rsidRDefault="00231FC7" w:rsidP="00231FC7">
      <w:pPr>
        <w:pStyle w:val="Heading4"/>
      </w:pPr>
      <w:r>
        <w:t>ADD</w:t>
      </w:r>
    </w:p>
    <w:p w14:paraId="5DECE9FC" w14:textId="557400A7" w:rsidR="00915EF8" w:rsidRPr="00E64A2B" w:rsidRDefault="00915EF8" w:rsidP="00915EF8">
      <w:bookmarkStart w:id="20" w:name="_Hlk43556175"/>
      <w:r>
        <w:t xml:space="preserve">Click the </w:t>
      </w:r>
      <w:r>
        <w:rPr>
          <w:b/>
          <w:bCs/>
          <w:i/>
          <w:iCs/>
          <w:u w:val="single"/>
        </w:rPr>
        <w:t>“Green + Icon”</w:t>
      </w:r>
      <w:r>
        <w:t xml:space="preserve"> to add a new Invoice.</w:t>
      </w:r>
    </w:p>
    <w:p w14:paraId="2BB2E583" w14:textId="2DDC8FE4" w:rsidR="00E83D20" w:rsidRDefault="00E83D20" w:rsidP="00E83D20">
      <w:pPr>
        <w:pStyle w:val="Heading3"/>
      </w:pPr>
      <w:bookmarkStart w:id="21" w:name="_Toc44258770"/>
      <w:bookmarkEnd w:id="20"/>
      <w:r>
        <w:t>View Invoices</w:t>
      </w:r>
      <w:bookmarkEnd w:id="21"/>
    </w:p>
    <w:p w14:paraId="0188EE4E" w14:textId="50C97CC0" w:rsidR="0017325D" w:rsidRPr="0017325D" w:rsidRDefault="0017325D" w:rsidP="0017325D">
      <w:r>
        <w:rPr>
          <w:noProof/>
        </w:rPr>
        <w:drawing>
          <wp:inline distT="0" distB="0" distL="0" distR="0" wp14:anchorId="14DDD157" wp14:editId="3D600AC2">
            <wp:extent cx="5943600" cy="4537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537075"/>
                    </a:xfrm>
                    <a:prstGeom prst="rect">
                      <a:avLst/>
                    </a:prstGeom>
                    <a:noFill/>
                    <a:ln>
                      <a:noFill/>
                    </a:ln>
                  </pic:spPr>
                </pic:pic>
              </a:graphicData>
            </a:graphic>
          </wp:inline>
        </w:drawing>
      </w:r>
    </w:p>
    <w:p w14:paraId="05E45E39" w14:textId="77777777" w:rsidR="00915EF8" w:rsidRDefault="00915EF8" w:rsidP="00915EF8">
      <w:pPr>
        <w:pStyle w:val="Heading4"/>
      </w:pPr>
      <w:bookmarkStart w:id="22" w:name="_Hlk44143068"/>
      <w:bookmarkStart w:id="23" w:name="_Hlk43555242"/>
      <w:bookmarkStart w:id="24" w:name="_Hlk43823300"/>
      <w:bookmarkStart w:id="25" w:name="_Hlk43556196"/>
      <w:bookmarkStart w:id="26" w:name="_Hlk43553940"/>
      <w:r>
        <w:t>UPDATE</w:t>
      </w:r>
    </w:p>
    <w:p w14:paraId="24FF63CF" w14:textId="49548C26" w:rsidR="00915EF8" w:rsidRDefault="00915EF8" w:rsidP="00915EF8">
      <w:bookmarkStart w:id="27" w:name="_Hlk43554756"/>
      <w:bookmarkStart w:id="28" w:name="_Hlk44143018"/>
      <w:bookmarkEnd w:id="22"/>
      <w:r>
        <w:t xml:space="preserve">To change the currently selected Invoice, simply click the </w:t>
      </w:r>
      <w:r>
        <w:rPr>
          <w:b/>
          <w:bCs/>
          <w:i/>
          <w:iCs/>
          <w:u w:val="single"/>
        </w:rPr>
        <w:t>“Update</w:t>
      </w:r>
      <w:r>
        <w:t xml:space="preserve">” button to the right of the main information section.  </w:t>
      </w:r>
    </w:p>
    <w:p w14:paraId="74A4D164" w14:textId="77777777" w:rsidR="00915EF8" w:rsidRDefault="00915EF8" w:rsidP="00915EF8">
      <w:pPr>
        <w:pStyle w:val="Heading4"/>
      </w:pPr>
      <w:bookmarkStart w:id="29" w:name="_Hlk43817323"/>
      <w:bookmarkEnd w:id="23"/>
      <w:bookmarkEnd w:id="27"/>
      <w:r>
        <w:t>ADD</w:t>
      </w:r>
    </w:p>
    <w:p w14:paraId="7201D752" w14:textId="1D683ABA" w:rsidR="00915EF8" w:rsidRDefault="00915EF8" w:rsidP="00915EF8">
      <w:bookmarkStart w:id="30" w:name="_Hlk43553999"/>
      <w:r>
        <w:t xml:space="preserve">To add a new Invoice, simply click the </w:t>
      </w:r>
      <w:r>
        <w:rPr>
          <w:b/>
          <w:bCs/>
          <w:i/>
          <w:iCs/>
          <w:u w:val="single"/>
        </w:rPr>
        <w:t xml:space="preserve">“Green + Icon” </w:t>
      </w:r>
      <w:r>
        <w:t>button at the top of the Customer Invoices screen.</w:t>
      </w:r>
    </w:p>
    <w:bookmarkEnd w:id="24"/>
    <w:bookmarkEnd w:id="30"/>
    <w:p w14:paraId="4BAE5781" w14:textId="4B4DED16" w:rsidR="00915EF8" w:rsidRPr="004477D0" w:rsidRDefault="00915EF8" w:rsidP="00915EF8">
      <w:r>
        <w:t xml:space="preserve">Alternatively, click the </w:t>
      </w:r>
      <w:r>
        <w:rPr>
          <w:b/>
          <w:bCs/>
          <w:i/>
          <w:iCs/>
          <w:u w:val="single"/>
        </w:rPr>
        <w:t>“Add”</w:t>
      </w:r>
      <w:r>
        <w:t xml:space="preserve"> button to the right of the main information section.</w:t>
      </w:r>
    </w:p>
    <w:p w14:paraId="7A5FCD4C" w14:textId="77777777" w:rsidR="00915EF8" w:rsidRDefault="00915EF8" w:rsidP="00915EF8">
      <w:pPr>
        <w:pStyle w:val="Heading4"/>
      </w:pPr>
      <w:bookmarkStart w:id="31" w:name="_Hlk43555257"/>
      <w:bookmarkStart w:id="32" w:name="_Hlk43555975"/>
      <w:bookmarkEnd w:id="25"/>
      <w:bookmarkEnd w:id="29"/>
      <w:r>
        <w:t>DELETE</w:t>
      </w:r>
    </w:p>
    <w:p w14:paraId="4853C9DB" w14:textId="5031C8BE" w:rsidR="00915EF8" w:rsidRDefault="00915EF8" w:rsidP="00915EF8">
      <w:bookmarkStart w:id="33" w:name="_Hlk43554768"/>
      <w:r>
        <w:t xml:space="preserve">To delete the currently selected Invoice, simply press the </w:t>
      </w:r>
      <w:r w:rsidRPr="00B86B9F">
        <w:rPr>
          <w:b/>
          <w:bCs/>
          <w:i/>
          <w:iCs/>
          <w:u w:val="single"/>
        </w:rPr>
        <w:t>"D"</w:t>
      </w:r>
      <w:r>
        <w:t xml:space="preserve"> key.  Alternatively, click the </w:t>
      </w:r>
      <w:r>
        <w:rPr>
          <w:b/>
          <w:bCs/>
          <w:i/>
          <w:iCs/>
          <w:u w:val="single"/>
        </w:rPr>
        <w:t>“Delete”</w:t>
      </w:r>
      <w:r>
        <w:t xml:space="preserve"> button to the right of the main information section.</w:t>
      </w:r>
    </w:p>
    <w:p w14:paraId="5CA1592B" w14:textId="51E8DE81" w:rsidR="00231FC7" w:rsidRDefault="00231FC7" w:rsidP="00231FC7">
      <w:pPr>
        <w:pStyle w:val="Heading4"/>
      </w:pPr>
      <w:bookmarkStart w:id="34" w:name="_Hlk44165802"/>
      <w:bookmarkEnd w:id="26"/>
      <w:bookmarkEnd w:id="28"/>
      <w:bookmarkEnd w:id="31"/>
      <w:bookmarkEnd w:id="32"/>
      <w:bookmarkEnd w:id="33"/>
      <w:r>
        <w:t>VIEW (Line)</w:t>
      </w:r>
    </w:p>
    <w:p w14:paraId="6DACEB8E" w14:textId="18DCE06A" w:rsidR="006D34BB" w:rsidRPr="00941382" w:rsidRDefault="00941382" w:rsidP="006D34BB">
      <w:r>
        <w:t xml:space="preserve">Click the </w:t>
      </w:r>
      <w:r>
        <w:rPr>
          <w:b/>
          <w:bCs/>
          <w:i/>
          <w:iCs/>
          <w:u w:val="single"/>
        </w:rPr>
        <w:t>“View”</w:t>
      </w:r>
      <w:r>
        <w:t xml:space="preserve"> button to view detailed information about the currently selected invoice line item.</w:t>
      </w:r>
    </w:p>
    <w:bookmarkEnd w:id="34"/>
    <w:p w14:paraId="52150B81" w14:textId="1DD5879F" w:rsidR="00231FC7" w:rsidRDefault="00231FC7" w:rsidP="00231FC7">
      <w:pPr>
        <w:pStyle w:val="Heading4"/>
      </w:pPr>
      <w:r>
        <w:t>UPDATE (Line)</w:t>
      </w:r>
    </w:p>
    <w:p w14:paraId="3867495B" w14:textId="382A7CED" w:rsidR="00915EF8" w:rsidRDefault="00915EF8" w:rsidP="00915EF8">
      <w:r>
        <w:t xml:space="preserve">To change the currently selected Invoice Line, simply click the </w:t>
      </w:r>
      <w:r>
        <w:rPr>
          <w:b/>
          <w:bCs/>
          <w:i/>
          <w:iCs/>
          <w:u w:val="single"/>
        </w:rPr>
        <w:t>“Update</w:t>
      </w:r>
      <w:r>
        <w:t xml:space="preserve">” button at the bottom of the screen.  </w:t>
      </w:r>
    </w:p>
    <w:p w14:paraId="3D1CD201" w14:textId="2F0470D5" w:rsidR="00231FC7" w:rsidRDefault="00231FC7" w:rsidP="00231FC7">
      <w:pPr>
        <w:pStyle w:val="Heading4"/>
      </w:pPr>
      <w:r>
        <w:t>ADD (Line)</w:t>
      </w:r>
    </w:p>
    <w:p w14:paraId="238F1856" w14:textId="1FC27102" w:rsidR="00915EF8" w:rsidRPr="00E64A2B" w:rsidRDefault="00915EF8" w:rsidP="00915EF8">
      <w:bookmarkStart w:id="35" w:name="_Hlk43554429"/>
      <w:r>
        <w:t xml:space="preserve">Click the </w:t>
      </w:r>
      <w:r>
        <w:rPr>
          <w:b/>
          <w:bCs/>
          <w:i/>
          <w:iCs/>
          <w:u w:val="single"/>
        </w:rPr>
        <w:t>“Add”</w:t>
      </w:r>
      <w:r>
        <w:t xml:space="preserve"> button</w:t>
      </w:r>
      <w:r w:rsidRPr="00167C88">
        <w:t xml:space="preserve"> </w:t>
      </w:r>
      <w:r>
        <w:t>at the bottom of the screen to add a new invoice line.</w:t>
      </w:r>
    </w:p>
    <w:bookmarkEnd w:id="35"/>
    <w:p w14:paraId="324FC8A4" w14:textId="5E0B1650" w:rsidR="00231FC7" w:rsidRDefault="00231FC7" w:rsidP="00231FC7">
      <w:pPr>
        <w:pStyle w:val="Heading4"/>
      </w:pPr>
      <w:r>
        <w:t>DELETE (Line)</w:t>
      </w:r>
    </w:p>
    <w:p w14:paraId="3B7AA4E1" w14:textId="10CB6817" w:rsidR="00941382" w:rsidRDefault="00941382" w:rsidP="00941382">
      <w:r>
        <w:t xml:space="preserve">To delete the currently selected invoice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D755CF4" w14:textId="77777777" w:rsidR="00941382" w:rsidRDefault="00941382" w:rsidP="00941382">
      <w:pPr>
        <w:pStyle w:val="Heading4"/>
      </w:pPr>
      <w:bookmarkStart w:id="36" w:name="_Hlk42700524"/>
      <w:bookmarkStart w:id="37" w:name="_Hlk43140819"/>
      <w:r>
        <w:t>NEXT</w:t>
      </w:r>
    </w:p>
    <w:p w14:paraId="2A7BE6BE" w14:textId="154ABCC2" w:rsidR="00941382" w:rsidRDefault="00941382" w:rsidP="00941382">
      <w:r>
        <w:t xml:space="preserve">Press </w:t>
      </w:r>
      <w:r w:rsidRPr="00B86B9F">
        <w:rPr>
          <w:b/>
          <w:bCs/>
          <w:i/>
          <w:iCs/>
          <w:u w:val="single"/>
        </w:rPr>
        <w:t>"N"</w:t>
      </w:r>
      <w:r>
        <w:t xml:space="preserve"> (Next) to find next invoice to view or modify. Alternatively, press the </w:t>
      </w:r>
      <w:r>
        <w:rPr>
          <w:b/>
          <w:bCs/>
          <w:i/>
          <w:iCs/>
          <w:u w:val="single"/>
        </w:rPr>
        <w:t>“Right Arrow”</w:t>
      </w:r>
      <w:r>
        <w:t xml:space="preserve"> on the screen.</w:t>
      </w:r>
    </w:p>
    <w:p w14:paraId="6E4FC24A" w14:textId="77777777" w:rsidR="00941382" w:rsidRDefault="00941382" w:rsidP="00941382">
      <w:pPr>
        <w:pStyle w:val="Heading4"/>
      </w:pPr>
      <w:r>
        <w:t>PREVIOUS</w:t>
      </w:r>
    </w:p>
    <w:p w14:paraId="04DD84BA" w14:textId="0C2FA029" w:rsidR="00941382" w:rsidRDefault="00941382" w:rsidP="00941382">
      <w:r>
        <w:t xml:space="preserve">Press </w:t>
      </w:r>
      <w:r w:rsidRPr="00B86B9F">
        <w:rPr>
          <w:b/>
          <w:bCs/>
          <w:i/>
          <w:iCs/>
          <w:u w:val="single"/>
        </w:rPr>
        <w:t>"P"</w:t>
      </w:r>
      <w:r>
        <w:t xml:space="preserve"> (Previous) to find previous invoice to view or modify.</w:t>
      </w:r>
      <w:r w:rsidRPr="00EA7FC0">
        <w:t xml:space="preserve"> </w:t>
      </w:r>
      <w:r>
        <w:t xml:space="preserve">Alternatively, press the </w:t>
      </w:r>
      <w:r>
        <w:rPr>
          <w:b/>
          <w:bCs/>
          <w:i/>
          <w:iCs/>
          <w:u w:val="single"/>
        </w:rPr>
        <w:t>“Left Arrow”</w:t>
      </w:r>
      <w:r>
        <w:t xml:space="preserve"> on the screen.</w:t>
      </w:r>
      <w:bookmarkEnd w:id="36"/>
    </w:p>
    <w:p w14:paraId="1A1FECCB" w14:textId="2C75C245" w:rsidR="0041720F" w:rsidRDefault="0041720F" w:rsidP="00941382"/>
    <w:p w14:paraId="3CAA8BA9" w14:textId="38F12D94" w:rsidR="0041720F" w:rsidRDefault="0041720F" w:rsidP="00941382"/>
    <w:p w14:paraId="176E5D3C" w14:textId="56251D81" w:rsidR="0041720F" w:rsidRDefault="0041720F" w:rsidP="00941382"/>
    <w:p w14:paraId="68E9AEB5" w14:textId="47D8D9C9" w:rsidR="0041720F" w:rsidRDefault="0041720F" w:rsidP="00941382"/>
    <w:p w14:paraId="6527C05F" w14:textId="77777777" w:rsidR="0041720F" w:rsidRDefault="0041720F" w:rsidP="00941382"/>
    <w:p w14:paraId="03B320A8" w14:textId="28898FF7" w:rsidR="00E83D20" w:rsidRDefault="00E83D20" w:rsidP="00E83D20">
      <w:pPr>
        <w:pStyle w:val="Heading3"/>
      </w:pPr>
      <w:bookmarkStart w:id="38" w:name="_Toc44258771"/>
      <w:bookmarkEnd w:id="37"/>
      <w:r>
        <w:t>Add</w:t>
      </w:r>
      <w:r w:rsidR="00F46F9C">
        <w:t>/Update</w:t>
      </w:r>
      <w:r>
        <w:t xml:space="preserve"> Invoice</w:t>
      </w:r>
      <w:bookmarkEnd w:id="38"/>
    </w:p>
    <w:p w14:paraId="4064C841" w14:textId="2A96AD76" w:rsidR="0017325D" w:rsidRPr="0017325D" w:rsidRDefault="0017325D" w:rsidP="0017325D">
      <w:r>
        <w:rPr>
          <w:noProof/>
        </w:rPr>
        <w:drawing>
          <wp:inline distT="0" distB="0" distL="0" distR="0" wp14:anchorId="6E15B1C0" wp14:editId="1D9749AC">
            <wp:extent cx="5943600" cy="43197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6391" cy="4321779"/>
                    </a:xfrm>
                    <a:prstGeom prst="rect">
                      <a:avLst/>
                    </a:prstGeom>
                    <a:noFill/>
                    <a:ln>
                      <a:noFill/>
                    </a:ln>
                  </pic:spPr>
                </pic:pic>
              </a:graphicData>
            </a:graphic>
          </wp:inline>
        </w:drawing>
      </w:r>
    </w:p>
    <w:p w14:paraId="21784D8C" w14:textId="77777777" w:rsidR="00941382" w:rsidRDefault="00941382" w:rsidP="00941382">
      <w:pPr>
        <w:pStyle w:val="Heading4"/>
      </w:pPr>
      <w:bookmarkStart w:id="39" w:name="_Hlk43556414"/>
      <w:bookmarkStart w:id="40" w:name="_Hlk43554126"/>
      <w:bookmarkStart w:id="41" w:name="_Hlk43028349"/>
      <w:r>
        <w:t>SAVE</w:t>
      </w:r>
    </w:p>
    <w:p w14:paraId="1F43C529" w14:textId="009D4CE3" w:rsidR="00941382" w:rsidRDefault="00941382" w:rsidP="00941382">
      <w:bookmarkStart w:id="42" w:name="_Hlk44148351"/>
      <w:r>
        <w:t xml:space="preserve">Click the </w:t>
      </w:r>
      <w:r>
        <w:rPr>
          <w:b/>
          <w:bCs/>
          <w:i/>
          <w:iCs/>
          <w:u w:val="single"/>
        </w:rPr>
        <w:t>“Save”</w:t>
      </w:r>
      <w:r>
        <w:t xml:space="preserve"> button to save all changes to the current Invoice.</w:t>
      </w:r>
    </w:p>
    <w:p w14:paraId="05EF6C72" w14:textId="77777777" w:rsidR="00941382" w:rsidRDefault="00941382" w:rsidP="00941382">
      <w:pPr>
        <w:pStyle w:val="Heading4"/>
      </w:pPr>
      <w:bookmarkStart w:id="43" w:name="_Hlk43554325"/>
      <w:bookmarkEnd w:id="39"/>
      <w:bookmarkEnd w:id="42"/>
      <w:r>
        <w:t>RESET</w:t>
      </w:r>
    </w:p>
    <w:p w14:paraId="4D200DE1" w14:textId="77777777" w:rsidR="00941382" w:rsidRPr="00096EBD" w:rsidRDefault="00941382" w:rsidP="00941382">
      <w:bookmarkStart w:id="44" w:name="_Hlk44148356"/>
      <w:r>
        <w:t xml:space="preserve">Click the </w:t>
      </w:r>
      <w:r>
        <w:rPr>
          <w:b/>
          <w:bCs/>
          <w:i/>
          <w:iCs/>
          <w:u w:val="single"/>
        </w:rPr>
        <w:t>“Reset”</w:t>
      </w:r>
      <w:r>
        <w:t xml:space="preserve"> button to reset all fields to their original state.</w:t>
      </w:r>
    </w:p>
    <w:p w14:paraId="61C160FB" w14:textId="77777777" w:rsidR="00941382" w:rsidRDefault="00941382" w:rsidP="00941382">
      <w:pPr>
        <w:pStyle w:val="Heading4"/>
      </w:pPr>
      <w:bookmarkStart w:id="45" w:name="_Hlk43554920"/>
      <w:bookmarkEnd w:id="40"/>
      <w:bookmarkEnd w:id="44"/>
      <w:r>
        <w:t>CANCEL</w:t>
      </w:r>
    </w:p>
    <w:p w14:paraId="52B25AC5" w14:textId="01464695" w:rsidR="00941382" w:rsidRPr="00DF6BEC" w:rsidRDefault="00941382" w:rsidP="00941382">
      <w:r>
        <w:t xml:space="preserve">Click the </w:t>
      </w:r>
      <w:r>
        <w:rPr>
          <w:b/>
          <w:bCs/>
          <w:i/>
          <w:iCs/>
          <w:u w:val="single"/>
        </w:rPr>
        <w:t>“Cancel”</w:t>
      </w:r>
      <w:r>
        <w:t xml:space="preserve"> button to cancel all changes to the Invoice without saving.</w:t>
      </w:r>
    </w:p>
    <w:bookmarkEnd w:id="41"/>
    <w:bookmarkEnd w:id="43"/>
    <w:bookmarkEnd w:id="45"/>
    <w:p w14:paraId="44A650F6" w14:textId="77777777" w:rsidR="00941382" w:rsidRDefault="00941382" w:rsidP="00137B5E">
      <w:pPr>
        <w:pStyle w:val="Heading4"/>
      </w:pPr>
      <w:r>
        <w:t>VIEW (Line)</w:t>
      </w:r>
    </w:p>
    <w:p w14:paraId="3B7CD3CB" w14:textId="77777777" w:rsidR="00941382" w:rsidRPr="00941382" w:rsidRDefault="00941382" w:rsidP="00137B5E">
      <w:r>
        <w:t xml:space="preserve">Click the </w:t>
      </w:r>
      <w:r>
        <w:rPr>
          <w:b/>
          <w:bCs/>
          <w:i/>
          <w:iCs/>
          <w:u w:val="single"/>
        </w:rPr>
        <w:t>“View”</w:t>
      </w:r>
      <w:r>
        <w:t xml:space="preserve"> button to view detailed information about the currently selected invoice line item.</w:t>
      </w:r>
    </w:p>
    <w:p w14:paraId="3ED5F833" w14:textId="77777777" w:rsidR="00941382" w:rsidRDefault="00941382" w:rsidP="00137B5E">
      <w:pPr>
        <w:pStyle w:val="Heading4"/>
      </w:pPr>
      <w:r>
        <w:t>UPDATE (Line)</w:t>
      </w:r>
    </w:p>
    <w:p w14:paraId="319F941F" w14:textId="77777777" w:rsidR="00941382" w:rsidRDefault="00941382" w:rsidP="00137B5E">
      <w:r>
        <w:t xml:space="preserve">To change the currently selected Invoice Line, simply click the </w:t>
      </w:r>
      <w:r>
        <w:rPr>
          <w:b/>
          <w:bCs/>
          <w:i/>
          <w:iCs/>
          <w:u w:val="single"/>
        </w:rPr>
        <w:t>“Update</w:t>
      </w:r>
      <w:r>
        <w:t xml:space="preserve">” button at the bottom of the screen.  </w:t>
      </w:r>
    </w:p>
    <w:p w14:paraId="520229B3" w14:textId="77777777" w:rsidR="00941382" w:rsidRDefault="00941382" w:rsidP="00137B5E">
      <w:pPr>
        <w:pStyle w:val="Heading4"/>
      </w:pPr>
      <w:r>
        <w:t>ADD (Line)</w:t>
      </w:r>
    </w:p>
    <w:p w14:paraId="380699F6" w14:textId="77777777" w:rsidR="00941382" w:rsidRPr="00E64A2B" w:rsidRDefault="00941382" w:rsidP="00137B5E">
      <w:r>
        <w:t xml:space="preserve">Click the </w:t>
      </w:r>
      <w:r>
        <w:rPr>
          <w:b/>
          <w:bCs/>
          <w:i/>
          <w:iCs/>
          <w:u w:val="single"/>
        </w:rPr>
        <w:t>“Add”</w:t>
      </w:r>
      <w:r>
        <w:t xml:space="preserve"> button</w:t>
      </w:r>
      <w:r w:rsidRPr="00167C88">
        <w:t xml:space="preserve"> </w:t>
      </w:r>
      <w:r>
        <w:t>at the bottom of the screen to add a new invoice line.</w:t>
      </w:r>
    </w:p>
    <w:p w14:paraId="704D355A" w14:textId="77777777" w:rsidR="00941382" w:rsidRDefault="00941382" w:rsidP="00137B5E">
      <w:pPr>
        <w:pStyle w:val="Heading4"/>
      </w:pPr>
      <w:r>
        <w:t>DELETE (Line)</w:t>
      </w:r>
    </w:p>
    <w:p w14:paraId="5D04A65E" w14:textId="77777777" w:rsidR="00941382" w:rsidRDefault="00941382" w:rsidP="00137B5E">
      <w:r>
        <w:t xml:space="preserve">To delete the currently selected invoice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E07C5A9" w14:textId="4DD0AD98" w:rsidR="00E83D20" w:rsidRDefault="00E83D20" w:rsidP="00941382">
      <w:pPr>
        <w:pStyle w:val="Heading3"/>
      </w:pPr>
      <w:bookmarkStart w:id="46" w:name="_Toc44258772"/>
      <w:r>
        <w:t>Add</w:t>
      </w:r>
      <w:r w:rsidR="00F46F9C">
        <w:t>/Update</w:t>
      </w:r>
      <w:r>
        <w:t xml:space="preserve"> Invoice Field Definitions</w:t>
      </w:r>
      <w:bookmarkEnd w:id="46"/>
    </w:p>
    <w:p w14:paraId="1A553FBB" w14:textId="49B95767" w:rsidR="00231FC7" w:rsidRDefault="00231FC7" w:rsidP="00231FC7">
      <w:pPr>
        <w:pStyle w:val="Heading4"/>
      </w:pPr>
      <w:r>
        <w:t>Customer #</w:t>
      </w:r>
    </w:p>
    <w:p w14:paraId="665ADCE9" w14:textId="35632342" w:rsidR="006D34BB" w:rsidRPr="0012335B" w:rsidRDefault="006D34BB" w:rsidP="006D34BB">
      <w:r w:rsidRPr="0012335B">
        <w:rPr>
          <w:rFonts w:cstheme="minorHAnsi"/>
        </w:rPr>
        <w:t xml:space="preserve">Enter a valid customer number. Press </w:t>
      </w:r>
      <w:r w:rsidRPr="0012335B">
        <w:rPr>
          <w:rFonts w:cstheme="minorHAnsi"/>
          <w:b/>
          <w:bCs/>
          <w:i/>
          <w:iCs/>
          <w:u w:val="single"/>
        </w:rPr>
        <w:t>“F1”</w:t>
      </w:r>
      <w:r w:rsidRPr="0012335B">
        <w:rPr>
          <w:rFonts w:cstheme="minorHAnsi"/>
        </w:rPr>
        <w:t xml:space="preserve"> to select, or press the </w:t>
      </w:r>
      <w:r w:rsidRPr="0012335B">
        <w:rPr>
          <w:rFonts w:cstheme="minorHAnsi"/>
          <w:b/>
          <w:bCs/>
          <w:i/>
          <w:iCs/>
          <w:u w:val="single"/>
        </w:rPr>
        <w:t xml:space="preserve">“Page Up” / “Page Down” </w:t>
      </w:r>
      <w:r w:rsidRPr="0012335B">
        <w:rPr>
          <w:rFonts w:cstheme="minorHAnsi"/>
        </w:rPr>
        <w:t>keys to scroll through the customer file.</w:t>
      </w:r>
    </w:p>
    <w:p w14:paraId="548A3231" w14:textId="46D9D652" w:rsidR="00231FC7" w:rsidRDefault="00231FC7" w:rsidP="00231FC7">
      <w:pPr>
        <w:pStyle w:val="Heading4"/>
      </w:pPr>
      <w:r>
        <w:t>Customer Name</w:t>
      </w:r>
    </w:p>
    <w:p w14:paraId="2DFFF569" w14:textId="6A092E84" w:rsidR="006D34BB" w:rsidRPr="006D34BB" w:rsidRDefault="00941382" w:rsidP="006D34BB">
      <w:r>
        <w:t>The customer name will transfer from the customer file as soon as the user enters or chooses a valid Customer number.</w:t>
      </w:r>
    </w:p>
    <w:p w14:paraId="62BE444A" w14:textId="4F768D04" w:rsidR="00231FC7" w:rsidRDefault="00231FC7" w:rsidP="00231FC7">
      <w:pPr>
        <w:pStyle w:val="Heading4"/>
      </w:pPr>
      <w:r>
        <w:t>Ship-To #</w:t>
      </w:r>
    </w:p>
    <w:p w14:paraId="120CC46C" w14:textId="20ED3667" w:rsidR="006D34BB" w:rsidRPr="0012335B" w:rsidRDefault="006D34BB" w:rsidP="006D34BB">
      <w:r w:rsidRPr="0012335B">
        <w:rPr>
          <w:rFonts w:cstheme="minorHAnsi"/>
        </w:rPr>
        <w:t xml:space="preserve">Enter a location that has been defined in this customer’s Ship-To file.  Press </w:t>
      </w:r>
      <w:bookmarkStart w:id="47" w:name="_Hlk44164163"/>
      <w:r w:rsidRPr="0012335B">
        <w:rPr>
          <w:rFonts w:cstheme="minorHAnsi"/>
          <w:b/>
          <w:bCs/>
          <w:i/>
          <w:iCs/>
          <w:u w:val="single"/>
        </w:rPr>
        <w:t>“F1”</w:t>
      </w:r>
      <w:bookmarkEnd w:id="47"/>
      <w:r w:rsidRPr="0012335B">
        <w:rPr>
          <w:rFonts w:cstheme="minorHAnsi"/>
          <w:b/>
          <w:bCs/>
          <w:i/>
          <w:iCs/>
          <w:u w:val="single"/>
        </w:rPr>
        <w:t xml:space="preserve"> </w:t>
      </w:r>
      <w:r w:rsidRPr="0012335B">
        <w:rPr>
          <w:rFonts w:cstheme="minorHAnsi"/>
        </w:rPr>
        <w:t>to search for a valid Ship-To for that customer.</w:t>
      </w:r>
    </w:p>
    <w:p w14:paraId="515E3849" w14:textId="0ED82147" w:rsidR="00231FC7" w:rsidRDefault="00231FC7" w:rsidP="00231FC7">
      <w:pPr>
        <w:pStyle w:val="Heading4"/>
      </w:pPr>
      <w:r>
        <w:t>Invoice #</w:t>
      </w:r>
    </w:p>
    <w:p w14:paraId="1481638F" w14:textId="4ACDC33C" w:rsidR="006D34BB" w:rsidRPr="0012335B" w:rsidRDefault="006D34BB" w:rsidP="006D34BB">
      <w:r w:rsidRPr="0012335B">
        <w:rPr>
          <w:rFonts w:cstheme="minorHAnsi"/>
        </w:rPr>
        <w:t>This field defaults to the next available invoice number, which is controlled in the order processing control file.</w:t>
      </w:r>
    </w:p>
    <w:p w14:paraId="573CCB84" w14:textId="1838B251" w:rsidR="00231FC7" w:rsidRDefault="00231FC7" w:rsidP="00231FC7">
      <w:pPr>
        <w:pStyle w:val="Heading4"/>
      </w:pPr>
      <w:r>
        <w:t>Invoice Date</w:t>
      </w:r>
    </w:p>
    <w:p w14:paraId="521D7D4E" w14:textId="6ABF3518" w:rsidR="006D34BB" w:rsidRPr="0012335B" w:rsidRDefault="006D34BB" w:rsidP="006D34BB">
      <w:r w:rsidRPr="0012335B">
        <w:rPr>
          <w:rFonts w:cstheme="minorHAnsi"/>
        </w:rPr>
        <w:t>Enter the invoice date. This field defaults to the current system date.</w:t>
      </w:r>
    </w:p>
    <w:p w14:paraId="3BE98F57" w14:textId="505D0CCD" w:rsidR="00231FC7" w:rsidRDefault="00231FC7" w:rsidP="00231FC7">
      <w:pPr>
        <w:pStyle w:val="Heading4"/>
      </w:pPr>
      <w:r>
        <w:t>Due Date</w:t>
      </w:r>
    </w:p>
    <w:p w14:paraId="1CC0EACB" w14:textId="3D55B8C3" w:rsidR="006D34BB" w:rsidRPr="0012335B" w:rsidRDefault="006D34BB" w:rsidP="006D34BB">
      <w:r w:rsidRPr="0012335B">
        <w:rPr>
          <w:rFonts w:cstheme="minorHAnsi"/>
        </w:rPr>
        <w:t>Enter the date that payment is due from the customer. The due date defaults to the terms set up in the customer file.  For example, net 30 will default to 30 days from the date of invoice.</w:t>
      </w:r>
    </w:p>
    <w:p w14:paraId="75A5ADB7" w14:textId="2FFC2AD0" w:rsidR="00231FC7" w:rsidRDefault="00231FC7" w:rsidP="00231FC7">
      <w:pPr>
        <w:pStyle w:val="Heading4"/>
      </w:pPr>
      <w:r>
        <w:t>Tax Code</w:t>
      </w:r>
    </w:p>
    <w:p w14:paraId="780348D2" w14:textId="5C103D3C" w:rsidR="006D34BB" w:rsidRPr="0012335B" w:rsidRDefault="006D34BB" w:rsidP="006D34BB">
      <w:r w:rsidRPr="0012335B">
        <w:rPr>
          <w:rFonts w:cstheme="minorHAnsi"/>
        </w:rPr>
        <w:t>Displays the Sales Tax Group entered in the customer file. Sales Tax groups are defined in Tax Codes.</w:t>
      </w:r>
    </w:p>
    <w:p w14:paraId="244227C6" w14:textId="310DA9A2" w:rsidR="00231FC7" w:rsidRDefault="00231FC7" w:rsidP="00231FC7">
      <w:pPr>
        <w:pStyle w:val="Heading4"/>
      </w:pPr>
      <w:r>
        <w:t>Terms Code</w:t>
      </w:r>
    </w:p>
    <w:p w14:paraId="743183BD" w14:textId="65BAB419" w:rsidR="006D34BB" w:rsidRPr="0012335B" w:rsidRDefault="006D34BB" w:rsidP="006D34BB">
      <w:r w:rsidRPr="0012335B">
        <w:rPr>
          <w:rFonts w:cstheme="minorHAnsi"/>
        </w:rPr>
        <w:t xml:space="preserve">Enter a valid terms code from the terms file, or Press </w:t>
      </w:r>
      <w:r w:rsidRPr="0012335B">
        <w:rPr>
          <w:rFonts w:cstheme="minorHAnsi"/>
          <w:b/>
          <w:bCs/>
          <w:i/>
          <w:iCs/>
          <w:u w:val="single"/>
        </w:rPr>
        <w:t xml:space="preserve">“F1” </w:t>
      </w:r>
      <w:r w:rsidRPr="0012335B">
        <w:rPr>
          <w:rFonts w:cstheme="minorHAnsi"/>
        </w:rPr>
        <w:t>to search.</w:t>
      </w:r>
    </w:p>
    <w:p w14:paraId="0C6AD325" w14:textId="2A97EC56" w:rsidR="00231FC7" w:rsidRDefault="00231FC7" w:rsidP="00231FC7">
      <w:pPr>
        <w:pStyle w:val="Heading4"/>
      </w:pPr>
      <w:r>
        <w:t>Discount %</w:t>
      </w:r>
    </w:p>
    <w:p w14:paraId="215270B1" w14:textId="180FF084" w:rsidR="006D34BB" w:rsidRPr="0012335B" w:rsidRDefault="006D34BB" w:rsidP="006D34BB">
      <w:r w:rsidRPr="0012335B">
        <w:rPr>
          <w:rFonts w:cstheme="minorHAnsi"/>
        </w:rPr>
        <w:t>Enter the customer's discount percentage for this invoice. The system defaults to the Discount Percentage entered in the Customer file.</w:t>
      </w:r>
    </w:p>
    <w:p w14:paraId="33DE9189" w14:textId="72B9FAC8" w:rsidR="00231FC7" w:rsidRDefault="00231FC7" w:rsidP="00231FC7">
      <w:pPr>
        <w:pStyle w:val="Heading4"/>
      </w:pPr>
      <w:r>
        <w:t>Discount Days</w:t>
      </w:r>
    </w:p>
    <w:p w14:paraId="63D6CB9B" w14:textId="1E7E399E" w:rsidR="006D34BB" w:rsidRPr="0012335B" w:rsidRDefault="006D34BB" w:rsidP="006D34BB">
      <w:r w:rsidRPr="0012335B">
        <w:rPr>
          <w:rFonts w:cstheme="minorHAnsi"/>
        </w:rPr>
        <w:t>Enter the number of days, from the invoice date, that you allow the customer a payment discount. The system defaults to the Discount days entered in the Customer file.</w:t>
      </w:r>
    </w:p>
    <w:p w14:paraId="69A6040B" w14:textId="424DEA60" w:rsidR="00231FC7" w:rsidRDefault="00231FC7" w:rsidP="00231FC7">
      <w:pPr>
        <w:pStyle w:val="Heading4"/>
      </w:pPr>
      <w:r>
        <w:t>Carrier</w:t>
      </w:r>
    </w:p>
    <w:p w14:paraId="42254263" w14:textId="0BEBA334" w:rsidR="006D34BB" w:rsidRPr="0012335B" w:rsidRDefault="006D34BB" w:rsidP="006D34BB">
      <w:r w:rsidRPr="0012335B">
        <w:rPr>
          <w:rFonts w:cstheme="minorHAnsi"/>
        </w:rPr>
        <w:t xml:space="preserve">Enter a valid carrier for this invoice or press </w:t>
      </w:r>
      <w:r w:rsidRPr="0012335B">
        <w:rPr>
          <w:rFonts w:cstheme="minorHAnsi"/>
          <w:b/>
          <w:bCs/>
          <w:i/>
          <w:iCs/>
          <w:u w:val="single"/>
        </w:rPr>
        <w:t xml:space="preserve">“F1” </w:t>
      </w:r>
      <w:r w:rsidRPr="0012335B">
        <w:rPr>
          <w:rFonts w:cstheme="minorHAnsi"/>
        </w:rPr>
        <w:t xml:space="preserve">to search.  </w:t>
      </w:r>
    </w:p>
    <w:p w14:paraId="3D9B2BF7" w14:textId="2A709DD1" w:rsidR="00231FC7" w:rsidRDefault="00231FC7" w:rsidP="00231FC7">
      <w:pPr>
        <w:pStyle w:val="Heading4"/>
      </w:pPr>
      <w:r>
        <w:t>Bill Freight? – Toggle Box</w:t>
      </w:r>
    </w:p>
    <w:p w14:paraId="3D4720B8" w14:textId="15B8F116" w:rsidR="00941382" w:rsidRPr="0012335B" w:rsidRDefault="00941382" w:rsidP="00941382">
      <w:bookmarkStart w:id="48" w:name="_Hlk42883346"/>
      <w:bookmarkStart w:id="49" w:name="_Hlk43034748"/>
      <w:r w:rsidRPr="0012335B">
        <w:t>To Bill the Freight on this invoice, make sure that the Bill Freight toggle box is checked.</w:t>
      </w:r>
      <w:bookmarkEnd w:id="48"/>
    </w:p>
    <w:bookmarkEnd w:id="49"/>
    <w:p w14:paraId="763475BA" w14:textId="2056C71D" w:rsidR="00231FC7" w:rsidRDefault="00231FC7" w:rsidP="00231FC7">
      <w:pPr>
        <w:pStyle w:val="Heading4"/>
      </w:pPr>
      <w:r>
        <w:t>Printed?</w:t>
      </w:r>
    </w:p>
    <w:p w14:paraId="3C215C2E" w14:textId="1E8D1634" w:rsidR="006D34BB" w:rsidRPr="00941382" w:rsidRDefault="00941382" w:rsidP="006D34BB">
      <w:r>
        <w:t xml:space="preserve">If this invoice has been printed, this field should be set to </w:t>
      </w:r>
      <w:r>
        <w:rPr>
          <w:b/>
          <w:bCs/>
          <w:i/>
          <w:iCs/>
          <w:u w:val="single"/>
        </w:rPr>
        <w:t>“Y”</w:t>
      </w:r>
      <w:r>
        <w:t xml:space="preserve">. If it has not, this field should be </w:t>
      </w:r>
      <w:r>
        <w:rPr>
          <w:b/>
          <w:bCs/>
          <w:i/>
          <w:iCs/>
          <w:u w:val="single"/>
        </w:rPr>
        <w:t>“N”</w:t>
      </w:r>
      <w:r>
        <w:t>.</w:t>
      </w:r>
    </w:p>
    <w:p w14:paraId="3E3C0094" w14:textId="651C9100" w:rsidR="00231FC7" w:rsidRDefault="00231FC7" w:rsidP="00231FC7">
      <w:pPr>
        <w:pStyle w:val="Heading4"/>
      </w:pPr>
      <w:r>
        <w:t>EDI Invoice? – Toggle Box</w:t>
      </w:r>
    </w:p>
    <w:p w14:paraId="54DE743E" w14:textId="7493E145" w:rsidR="00941382" w:rsidRDefault="00941382" w:rsidP="00941382">
      <w:bookmarkStart w:id="50" w:name="_Hlk44166272"/>
      <w:r>
        <w:t xml:space="preserve">To mark this Vendor as using an </w:t>
      </w:r>
      <w:r w:rsidRPr="00723B7E">
        <w:rPr>
          <w:rFonts w:cstheme="minorHAnsi"/>
        </w:rPr>
        <w:t>Electronic Data Interchange</w:t>
      </w:r>
      <w:r>
        <w:t>, make sure that the EDI Invoice toggle box is checked.</w:t>
      </w:r>
      <w:bookmarkEnd w:id="50"/>
    </w:p>
    <w:p w14:paraId="72D3F9B1" w14:textId="2EEF7099" w:rsidR="00E83D20" w:rsidRDefault="00E83D20" w:rsidP="00E83D20">
      <w:pPr>
        <w:pStyle w:val="Heading3"/>
      </w:pPr>
      <w:bookmarkStart w:id="51" w:name="_Toc44258773"/>
      <w:r>
        <w:t>Add</w:t>
      </w:r>
      <w:r w:rsidR="00F46F9C">
        <w:t>/Update</w:t>
      </w:r>
      <w:r>
        <w:t xml:space="preserve"> Invoice Item</w:t>
      </w:r>
      <w:bookmarkEnd w:id="51"/>
    </w:p>
    <w:p w14:paraId="32BF6896" w14:textId="1D1CA1FD" w:rsidR="0017325D" w:rsidRPr="0017325D" w:rsidRDefault="0017325D" w:rsidP="0017325D">
      <w:r>
        <w:rPr>
          <w:noProof/>
        </w:rPr>
        <w:drawing>
          <wp:inline distT="0" distB="0" distL="0" distR="0" wp14:anchorId="3ACD8EC1" wp14:editId="677F2E4A">
            <wp:extent cx="5943600" cy="341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0D739E0A" w14:textId="77777777" w:rsidR="000A7C48" w:rsidRDefault="000A7C48" w:rsidP="000A7C48">
      <w:pPr>
        <w:pStyle w:val="Heading4"/>
      </w:pPr>
      <w:r>
        <w:t>SAVE</w:t>
      </w:r>
    </w:p>
    <w:p w14:paraId="2782AACB" w14:textId="5D5E23EF" w:rsidR="000A7C48" w:rsidRDefault="000A7C48" w:rsidP="000A7C48">
      <w:r>
        <w:t xml:space="preserve">Click the </w:t>
      </w:r>
      <w:r>
        <w:rPr>
          <w:b/>
          <w:bCs/>
          <w:i/>
          <w:iCs/>
          <w:u w:val="single"/>
        </w:rPr>
        <w:t>“Save”</w:t>
      </w:r>
      <w:r>
        <w:t xml:space="preserve"> button to save all changes to the current invoice item.</w:t>
      </w:r>
    </w:p>
    <w:p w14:paraId="4501F1D9" w14:textId="77777777" w:rsidR="000A7C48" w:rsidRDefault="000A7C48" w:rsidP="000A7C48">
      <w:pPr>
        <w:pStyle w:val="Heading4"/>
      </w:pPr>
      <w:r>
        <w:t>CANCEL</w:t>
      </w:r>
    </w:p>
    <w:p w14:paraId="76A7E06E" w14:textId="2599982B" w:rsidR="000A7C48" w:rsidRDefault="000A7C48" w:rsidP="000A7C48">
      <w:r>
        <w:t xml:space="preserve">Click the </w:t>
      </w:r>
      <w:r>
        <w:rPr>
          <w:b/>
          <w:bCs/>
          <w:i/>
          <w:iCs/>
          <w:u w:val="single"/>
        </w:rPr>
        <w:t>“Cancel”</w:t>
      </w:r>
      <w:r>
        <w:t xml:space="preserve"> button to cancel all changes to the invoice item without saving.</w:t>
      </w:r>
    </w:p>
    <w:p w14:paraId="106F63D8" w14:textId="77777777" w:rsidR="0041720F" w:rsidRPr="00DF6BEC" w:rsidRDefault="0041720F" w:rsidP="000A7C48"/>
    <w:p w14:paraId="40DD8110" w14:textId="7D12A647" w:rsidR="00E83D20" w:rsidRDefault="00E83D20" w:rsidP="00E83D20">
      <w:pPr>
        <w:pStyle w:val="Heading3"/>
      </w:pPr>
      <w:bookmarkStart w:id="52" w:name="_Toc44258774"/>
      <w:r>
        <w:t>Add</w:t>
      </w:r>
      <w:r w:rsidR="00F46F9C">
        <w:t>/Update</w:t>
      </w:r>
      <w:r>
        <w:t xml:space="preserve"> Invoice Item Field Definitions</w:t>
      </w:r>
      <w:bookmarkEnd w:id="52"/>
    </w:p>
    <w:p w14:paraId="15A36EDD" w14:textId="77777777" w:rsidR="002C2928" w:rsidRDefault="002C2928" w:rsidP="002C2928">
      <w:pPr>
        <w:pStyle w:val="Heading4"/>
      </w:pPr>
      <w:r>
        <w:t>Line Number</w:t>
      </w:r>
    </w:p>
    <w:p w14:paraId="39E0C8D0" w14:textId="77777777" w:rsidR="002C2928" w:rsidRPr="0012335B" w:rsidRDefault="002C2928" w:rsidP="002C2928">
      <w:r w:rsidRPr="0012335B">
        <w:rPr>
          <w:rFonts w:cstheme="minorHAnsi"/>
        </w:rPr>
        <w:t>The system default for the next line number to use is as follows; first line number, next unused sequential line number, or user entered line number.</w:t>
      </w:r>
    </w:p>
    <w:p w14:paraId="58B062C1" w14:textId="2A75F994" w:rsidR="00231FC7" w:rsidRDefault="00231FC7" w:rsidP="00231FC7">
      <w:pPr>
        <w:pStyle w:val="Heading4"/>
      </w:pPr>
      <w:r>
        <w:t>Taxable – Toggle Box</w:t>
      </w:r>
    </w:p>
    <w:p w14:paraId="7CE61FC8" w14:textId="6FAB5BEB" w:rsidR="000A7C48" w:rsidRPr="0012335B" w:rsidRDefault="000A7C48" w:rsidP="000A7C48">
      <w:r w:rsidRPr="0012335B">
        <w:t>To mark this invoice item as taxable, make sure that the Taxable toggle box is checked.</w:t>
      </w:r>
    </w:p>
    <w:p w14:paraId="2B3695B4" w14:textId="77777777" w:rsidR="002C2928" w:rsidRDefault="002C2928" w:rsidP="002C2928">
      <w:pPr>
        <w:pStyle w:val="Heading4"/>
      </w:pPr>
      <w:r>
        <w:t>Account Number</w:t>
      </w:r>
    </w:p>
    <w:p w14:paraId="6819DDD3" w14:textId="77777777" w:rsidR="002C2928" w:rsidRPr="0012335B" w:rsidRDefault="002C2928" w:rsidP="002C2928">
      <w:r w:rsidRPr="0012335B">
        <w:rPr>
          <w:rFonts w:cstheme="minorHAnsi"/>
        </w:rPr>
        <w:t xml:space="preserve">Enter a valid G/L account number, press the </w:t>
      </w:r>
      <w:r w:rsidRPr="0012335B">
        <w:rPr>
          <w:rFonts w:cstheme="minorHAnsi"/>
          <w:b/>
          <w:bCs/>
          <w:i/>
          <w:iCs/>
          <w:u w:val="single"/>
        </w:rPr>
        <w:t xml:space="preserve">“F1” </w:t>
      </w:r>
      <w:r w:rsidRPr="0012335B">
        <w:rPr>
          <w:rFonts w:cstheme="minorHAnsi"/>
        </w:rPr>
        <w:t xml:space="preserve">to search through, or press the </w:t>
      </w:r>
      <w:bookmarkStart w:id="53" w:name="_Hlk44164177"/>
      <w:r w:rsidRPr="0012335B">
        <w:rPr>
          <w:rFonts w:cstheme="minorHAnsi"/>
          <w:b/>
          <w:bCs/>
          <w:i/>
          <w:iCs/>
          <w:u w:val="single"/>
        </w:rPr>
        <w:t>“Page Up” / “Page Down”</w:t>
      </w:r>
      <w:bookmarkEnd w:id="53"/>
      <w:r w:rsidRPr="0012335B">
        <w:rPr>
          <w:rFonts w:cstheme="minorHAnsi"/>
          <w:b/>
          <w:bCs/>
          <w:i/>
          <w:iCs/>
          <w:u w:val="single"/>
        </w:rPr>
        <w:t xml:space="preserve"> </w:t>
      </w:r>
      <w:r w:rsidRPr="0012335B">
        <w:rPr>
          <w:rFonts w:cstheme="minorHAnsi"/>
        </w:rPr>
        <w:t xml:space="preserve">keys to scroll through the G/L Accounts file. Press the </w:t>
      </w:r>
      <w:r w:rsidRPr="0012335B">
        <w:rPr>
          <w:rFonts w:cstheme="minorHAnsi"/>
          <w:b/>
          <w:bCs/>
          <w:i/>
          <w:iCs/>
          <w:u w:val="single"/>
        </w:rPr>
        <w:t>“Enter”</w:t>
      </w:r>
      <w:r w:rsidRPr="0012335B">
        <w:rPr>
          <w:rFonts w:cstheme="minorHAnsi"/>
        </w:rPr>
        <w:t xml:space="preserve"> key to accept the G/L account displayed on the screen.</w:t>
      </w:r>
    </w:p>
    <w:p w14:paraId="435FD3C6" w14:textId="77777777" w:rsidR="002C2928" w:rsidRDefault="002C2928" w:rsidP="002C2928">
      <w:pPr>
        <w:pStyle w:val="Heading4"/>
      </w:pPr>
      <w:r>
        <w:t>Account Description</w:t>
      </w:r>
    </w:p>
    <w:p w14:paraId="4E4C30E4" w14:textId="77777777" w:rsidR="002C2928" w:rsidRPr="0012335B" w:rsidRDefault="002C2928" w:rsidP="002C2928">
      <w:r w:rsidRPr="0012335B">
        <w:t>The account description will transfer from the account file as soon as the user enters or chooses a valid account number.</w:t>
      </w:r>
    </w:p>
    <w:p w14:paraId="5BFC6C20" w14:textId="77777777" w:rsidR="002C2928" w:rsidRDefault="002C2928" w:rsidP="002C2928">
      <w:pPr>
        <w:pStyle w:val="Heading4"/>
      </w:pPr>
      <w:r>
        <w:t>Item Number</w:t>
      </w:r>
    </w:p>
    <w:p w14:paraId="7DCCE488" w14:textId="77777777" w:rsidR="002C2928" w:rsidRDefault="002C2928" w:rsidP="002C2928">
      <w:r w:rsidRPr="002C2928">
        <w:t xml:space="preserve">Enter the </w:t>
      </w:r>
      <w:r>
        <w:t>Finished Good</w:t>
      </w:r>
      <w:r w:rsidRPr="002C2928">
        <w:t xml:space="preserve"> Item number in this </w:t>
      </w:r>
      <w:r>
        <w:t>field</w:t>
      </w:r>
      <w:r w:rsidRPr="002C2928">
        <w:t>.</w:t>
      </w:r>
    </w:p>
    <w:p w14:paraId="12A78046" w14:textId="77777777" w:rsidR="002C2928" w:rsidRDefault="002C2928" w:rsidP="002C2928">
      <w:pPr>
        <w:pStyle w:val="Heading4"/>
      </w:pPr>
      <w:r>
        <w:t>Customer Part Number</w:t>
      </w:r>
    </w:p>
    <w:p w14:paraId="3EF0C091" w14:textId="5FAB605A" w:rsidR="002C2928" w:rsidRDefault="002C2928" w:rsidP="002C2928">
      <w:r>
        <w:t>Enter a valid customer part number for this invoice item.</w:t>
      </w:r>
    </w:p>
    <w:p w14:paraId="35184AED" w14:textId="77777777" w:rsidR="002C2928" w:rsidRDefault="002C2928" w:rsidP="002C2928">
      <w:pPr>
        <w:pStyle w:val="Heading4"/>
      </w:pPr>
      <w:r>
        <w:t>Item Name</w:t>
      </w:r>
    </w:p>
    <w:p w14:paraId="7FFF2E2D" w14:textId="77777777" w:rsidR="002C2928" w:rsidRPr="0012335B" w:rsidRDefault="002C2928" w:rsidP="002C2928">
      <w:r w:rsidRPr="0012335B">
        <w:rPr>
          <w:rFonts w:cstheme="minorHAnsi"/>
        </w:rPr>
        <w:t>Enter an item name or description for this line item. This Description will print on first description line on the invoice outputted.</w:t>
      </w:r>
    </w:p>
    <w:p w14:paraId="7B9B6A82" w14:textId="77777777" w:rsidR="002C2928" w:rsidRDefault="002C2928" w:rsidP="002C2928">
      <w:pPr>
        <w:pStyle w:val="Heading4"/>
      </w:pPr>
      <w:r>
        <w:t>Item Description</w:t>
      </w:r>
    </w:p>
    <w:p w14:paraId="1451E84D" w14:textId="77777777" w:rsidR="002C2928" w:rsidRPr="0012335B" w:rsidRDefault="002C2928" w:rsidP="002C2928">
      <w:r w:rsidRPr="0012335B">
        <w:rPr>
          <w:rFonts w:cstheme="minorHAnsi"/>
        </w:rPr>
        <w:t>Enter a description for this line item.  This Description will print on the second description line on the invoice outputted.</w:t>
      </w:r>
    </w:p>
    <w:p w14:paraId="581F7F98" w14:textId="77777777" w:rsidR="002C2928" w:rsidRDefault="002C2928" w:rsidP="002C2928">
      <w:pPr>
        <w:pStyle w:val="Heading4"/>
      </w:pPr>
      <w:r>
        <w:t>Invoice Quantity</w:t>
      </w:r>
    </w:p>
    <w:p w14:paraId="4B6EBF56" w14:textId="77777777" w:rsidR="002C2928" w:rsidRPr="0012335B" w:rsidRDefault="002C2928" w:rsidP="002C2928">
      <w:r w:rsidRPr="0012335B">
        <w:rPr>
          <w:rFonts w:cstheme="minorHAnsi"/>
        </w:rPr>
        <w:t>Enter the quantity per the unit of measure (UOM) ordered for this line item.  The unit of measure defaults to EA for each.</w:t>
      </w:r>
    </w:p>
    <w:p w14:paraId="719B4F81" w14:textId="0E175221" w:rsidR="00231FC7" w:rsidRDefault="00231FC7" w:rsidP="00231FC7">
      <w:pPr>
        <w:pStyle w:val="Heading4"/>
      </w:pPr>
      <w:r>
        <w:t>Square Feet / Sheet</w:t>
      </w:r>
    </w:p>
    <w:p w14:paraId="16752771" w14:textId="77777777" w:rsidR="002C2928" w:rsidRPr="0012335B" w:rsidRDefault="002C2928" w:rsidP="002C2928">
      <w:r w:rsidRPr="0012335B">
        <w:rPr>
          <w:rFonts w:cstheme="minorHAnsi"/>
        </w:rPr>
        <w:t>This field is optional.  Enter the square feet per item (sheet or blank) for this line item.  The total MSF will be calculated automatically and recorded in the invoice history file for sales history reporting.</w:t>
      </w:r>
    </w:p>
    <w:p w14:paraId="556A5F20" w14:textId="77777777" w:rsidR="002C2928" w:rsidRDefault="002C2928" w:rsidP="002C2928">
      <w:pPr>
        <w:pStyle w:val="Heading4"/>
      </w:pPr>
      <w:r>
        <w:t>Price</w:t>
      </w:r>
    </w:p>
    <w:p w14:paraId="6CD0362C" w14:textId="77777777" w:rsidR="002C2928" w:rsidRPr="0012335B" w:rsidRDefault="002C2928" w:rsidP="002C2928">
      <w:r w:rsidRPr="0012335B">
        <w:rPr>
          <w:rFonts w:cstheme="minorHAnsi"/>
        </w:rPr>
        <w:t>Enter the price per unit of measure (UOM) for this line item.   Prices may be entered per each, per thousand, per thousand square feet and per lot. You can enter a negative price in this field if you need to enter a negative invoice or a negative line item.</w:t>
      </w:r>
    </w:p>
    <w:p w14:paraId="0ABB373D" w14:textId="77777777" w:rsidR="002C2928" w:rsidRDefault="002C2928" w:rsidP="002C2928">
      <w:pPr>
        <w:pStyle w:val="Heading4"/>
      </w:pPr>
      <w:r>
        <w:t>UOM (Price)</w:t>
      </w:r>
    </w:p>
    <w:p w14:paraId="4B42DF60" w14:textId="77777777" w:rsidR="002C2928" w:rsidRPr="0012335B" w:rsidRDefault="002C2928" w:rsidP="002C2928">
      <w:r w:rsidRPr="0012335B">
        <w:rPr>
          <w:rFonts w:cstheme="minorHAnsi"/>
        </w:rPr>
        <w:t xml:space="preserve">Enter the pricing unit of measure (UOM) ordered for this line item.  The unit of measure defaults to EA for each, however LOT, MSF and M are also valid.  </w:t>
      </w:r>
    </w:p>
    <w:p w14:paraId="3F54CF61" w14:textId="77777777" w:rsidR="002C2928" w:rsidRDefault="002C2928" w:rsidP="002C2928">
      <w:pPr>
        <w:pStyle w:val="Heading4"/>
      </w:pPr>
      <w:r>
        <w:t>Cost</w:t>
      </w:r>
    </w:p>
    <w:p w14:paraId="33A4A2AB" w14:textId="77777777" w:rsidR="002C2928" w:rsidRDefault="002C2928" w:rsidP="002C2928">
      <w:r>
        <w:t>Enter the cost per unit of measure for the invoice item.</w:t>
      </w:r>
    </w:p>
    <w:p w14:paraId="4E013936" w14:textId="77777777" w:rsidR="002C2928" w:rsidRDefault="002C2928" w:rsidP="002C2928">
      <w:pPr>
        <w:pStyle w:val="Heading4"/>
      </w:pPr>
      <w:r>
        <w:t>Cost UOM</w:t>
      </w:r>
    </w:p>
    <w:p w14:paraId="1FFCA436" w14:textId="77777777" w:rsidR="002C2928" w:rsidRDefault="002C2928" w:rsidP="002C2928">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3A346C0E" w14:textId="77777777" w:rsidR="002C2928" w:rsidRDefault="002C2928" w:rsidP="002C2928">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2C2928" w14:paraId="1ED80A26" w14:textId="77777777" w:rsidTr="00137B5E">
        <w:trPr>
          <w:trHeight w:val="359"/>
        </w:trPr>
        <w:tc>
          <w:tcPr>
            <w:tcW w:w="540" w:type="dxa"/>
          </w:tcPr>
          <w:p w14:paraId="08223705" w14:textId="77777777" w:rsidR="002C2928" w:rsidRDefault="002C2928" w:rsidP="00137B5E">
            <w:r>
              <w:t>C</w:t>
            </w:r>
          </w:p>
        </w:tc>
        <w:tc>
          <w:tcPr>
            <w:tcW w:w="8810" w:type="dxa"/>
          </w:tcPr>
          <w:p w14:paraId="23A57DCE" w14:textId="77777777" w:rsidR="002C2928" w:rsidRDefault="002C2928" w:rsidP="00137B5E">
            <w:r>
              <w:t>Per Hundred</w:t>
            </w:r>
          </w:p>
        </w:tc>
      </w:tr>
      <w:tr w:rsidR="002C2928" w14:paraId="1CB1AC50" w14:textId="77777777" w:rsidTr="00137B5E">
        <w:trPr>
          <w:trHeight w:val="350"/>
        </w:trPr>
        <w:tc>
          <w:tcPr>
            <w:tcW w:w="540" w:type="dxa"/>
          </w:tcPr>
          <w:p w14:paraId="610A2420" w14:textId="77777777" w:rsidR="002C2928" w:rsidRDefault="002C2928" w:rsidP="00137B5E">
            <w:r>
              <w:t>CS</w:t>
            </w:r>
          </w:p>
        </w:tc>
        <w:tc>
          <w:tcPr>
            <w:tcW w:w="8810" w:type="dxa"/>
          </w:tcPr>
          <w:p w14:paraId="5D18D509" w14:textId="77777777" w:rsidR="002C2928" w:rsidRDefault="002C2928" w:rsidP="00137B5E">
            <w:r>
              <w:t>Per Case</w:t>
            </w:r>
          </w:p>
        </w:tc>
      </w:tr>
      <w:tr w:rsidR="002C2928" w14:paraId="2DB831A4" w14:textId="77777777" w:rsidTr="00137B5E">
        <w:trPr>
          <w:trHeight w:val="350"/>
        </w:trPr>
        <w:tc>
          <w:tcPr>
            <w:tcW w:w="540" w:type="dxa"/>
          </w:tcPr>
          <w:p w14:paraId="672C3E12" w14:textId="77777777" w:rsidR="002C2928" w:rsidRDefault="002C2928" w:rsidP="00137B5E">
            <w:r>
              <w:t>EA</w:t>
            </w:r>
          </w:p>
        </w:tc>
        <w:tc>
          <w:tcPr>
            <w:tcW w:w="8810" w:type="dxa"/>
          </w:tcPr>
          <w:p w14:paraId="27561D8B" w14:textId="77777777" w:rsidR="002C2928" w:rsidRDefault="002C2928" w:rsidP="00137B5E">
            <w:r>
              <w:t>Per Each</w:t>
            </w:r>
          </w:p>
        </w:tc>
      </w:tr>
      <w:tr w:rsidR="002C2928" w14:paraId="4F3BB0DE" w14:textId="77777777" w:rsidTr="00137B5E">
        <w:trPr>
          <w:trHeight w:val="350"/>
        </w:trPr>
        <w:tc>
          <w:tcPr>
            <w:tcW w:w="540" w:type="dxa"/>
          </w:tcPr>
          <w:p w14:paraId="0E5539BF" w14:textId="77777777" w:rsidR="002C2928" w:rsidRDefault="002C2928" w:rsidP="00137B5E">
            <w:r>
              <w:t>L</w:t>
            </w:r>
          </w:p>
        </w:tc>
        <w:tc>
          <w:tcPr>
            <w:tcW w:w="8810" w:type="dxa"/>
          </w:tcPr>
          <w:p w14:paraId="76950DB4" w14:textId="77777777" w:rsidR="002C2928" w:rsidRDefault="002C2928" w:rsidP="00137B5E">
            <w:r>
              <w:t>Per Lot</w:t>
            </w:r>
          </w:p>
        </w:tc>
      </w:tr>
      <w:tr w:rsidR="002C2928" w14:paraId="0D4B43E9" w14:textId="77777777" w:rsidTr="00137B5E">
        <w:trPr>
          <w:trHeight w:val="350"/>
        </w:trPr>
        <w:tc>
          <w:tcPr>
            <w:tcW w:w="540" w:type="dxa"/>
          </w:tcPr>
          <w:p w14:paraId="3FFD25DE" w14:textId="77777777" w:rsidR="002C2928" w:rsidRDefault="002C2928" w:rsidP="00137B5E">
            <w:r>
              <w:t>M</w:t>
            </w:r>
          </w:p>
        </w:tc>
        <w:tc>
          <w:tcPr>
            <w:tcW w:w="8810" w:type="dxa"/>
          </w:tcPr>
          <w:p w14:paraId="6DA27ABB" w14:textId="77777777" w:rsidR="002C2928" w:rsidRDefault="002C2928" w:rsidP="00137B5E">
            <w:r>
              <w:t>Per Thousand</w:t>
            </w:r>
          </w:p>
        </w:tc>
      </w:tr>
    </w:tbl>
    <w:p w14:paraId="35E01652" w14:textId="77777777" w:rsidR="0041720F" w:rsidRPr="0041720F" w:rsidRDefault="0041720F" w:rsidP="0041720F"/>
    <w:p w14:paraId="5D896334" w14:textId="1C560E1E" w:rsidR="002C2928" w:rsidRDefault="002C2928" w:rsidP="002C2928">
      <w:pPr>
        <w:pStyle w:val="Heading4"/>
      </w:pPr>
      <w:r>
        <w:t>Sales Rep</w:t>
      </w:r>
    </w:p>
    <w:p w14:paraId="7AAF9702" w14:textId="77777777" w:rsidR="002C2928" w:rsidRDefault="002C2928" w:rsidP="002C2928">
      <w:r>
        <w:t xml:space="preserve">Enter salesman code who entered this order you can also use the pop-up menu by selecting the </w:t>
      </w:r>
      <w:r>
        <w:rPr>
          <w:b/>
          <w:bCs/>
          <w:i/>
          <w:iCs/>
          <w:u w:val="single"/>
        </w:rPr>
        <w:t>“F1”</w:t>
      </w:r>
      <w:r>
        <w:t xml:space="preserve"> key.</w:t>
      </w:r>
    </w:p>
    <w:p w14:paraId="3D410EC1" w14:textId="77777777" w:rsidR="002C2928" w:rsidRDefault="002C2928" w:rsidP="002C2928">
      <w:pPr>
        <w:pStyle w:val="Heading4"/>
      </w:pPr>
      <w:r>
        <w:t>% of Sales</w:t>
      </w:r>
    </w:p>
    <w:p w14:paraId="03DFD2AA" w14:textId="77777777" w:rsidR="002C2928" w:rsidRDefault="002C2928" w:rsidP="002C2928">
      <w:r w:rsidRPr="002C2928">
        <w:t>Enter the percentage of sales which will be multiplied by the total sales value then by the commission percentage.</w:t>
      </w:r>
    </w:p>
    <w:p w14:paraId="3CA18159" w14:textId="77777777" w:rsidR="002C2928" w:rsidRDefault="002C2928" w:rsidP="002C2928">
      <w:pPr>
        <w:pStyle w:val="Heading4"/>
      </w:pPr>
      <w:r>
        <w:t>Commission %</w:t>
      </w:r>
    </w:p>
    <w:p w14:paraId="1AEC1903" w14:textId="77777777" w:rsidR="002C2928" w:rsidRDefault="002C2928" w:rsidP="002C2928">
      <w:r w:rsidRPr="002C2928">
        <w:t>The commission percentage defined on the order will automatically transfer, but may be modified for each order. The commission can be set by customer, customer type and product category and may be calculated on the selling price or gross profit as defined in the salesman matrix file.</w:t>
      </w:r>
    </w:p>
    <w:p w14:paraId="60DF0BB7" w14:textId="77777777" w:rsidR="002C2928" w:rsidRDefault="002C2928" w:rsidP="002C2928">
      <w:pPr>
        <w:pStyle w:val="Heading4"/>
      </w:pPr>
      <w:r>
        <w:t>BOL #</w:t>
      </w:r>
    </w:p>
    <w:p w14:paraId="67D1640A" w14:textId="77777777" w:rsidR="002C2928" w:rsidRDefault="002C2928" w:rsidP="002C2928">
      <w:r w:rsidRPr="002C2928">
        <w:t xml:space="preserve">The Bill of Lading defaults from the order processing control file. To add multiple orders to a single Bill of Lading number, type over the Bill of Lading number to add another order number. To search for a valid Bill of Lading number, press </w:t>
      </w:r>
      <w:r w:rsidRPr="00723374">
        <w:rPr>
          <w:rFonts w:cstheme="minorHAnsi"/>
          <w:b/>
          <w:bCs/>
          <w:i/>
          <w:iCs/>
          <w:u w:val="single"/>
        </w:rPr>
        <w:t>“F1”</w:t>
      </w:r>
      <w:r w:rsidRPr="002C2928">
        <w:t xml:space="preserve"> or </w:t>
      </w:r>
      <w:r>
        <w:rPr>
          <w:rFonts w:cstheme="minorHAnsi"/>
          <w:b/>
          <w:bCs/>
          <w:i/>
          <w:iCs/>
          <w:u w:val="single"/>
        </w:rPr>
        <w:t>“Page Up” / “Page Down”</w:t>
      </w:r>
      <w:r w:rsidRPr="002C2928">
        <w:t>. Highlight the desired order number and press Enter to add a release for that order.</w:t>
      </w:r>
    </w:p>
    <w:p w14:paraId="77319CA5" w14:textId="77777777" w:rsidR="002C2928" w:rsidRDefault="002C2928" w:rsidP="002C2928">
      <w:pPr>
        <w:pStyle w:val="Heading4"/>
      </w:pPr>
      <w:r>
        <w:t>Order #</w:t>
      </w:r>
    </w:p>
    <w:p w14:paraId="455356DC" w14:textId="77777777" w:rsidR="002C2928" w:rsidRDefault="002C2928" w:rsidP="002C2928">
      <w:r w:rsidRPr="002C2928">
        <w:t>Enter the order number.</w:t>
      </w:r>
    </w:p>
    <w:p w14:paraId="29380593" w14:textId="77777777" w:rsidR="002C2928" w:rsidRDefault="002C2928" w:rsidP="002C2928">
      <w:pPr>
        <w:pStyle w:val="Heading4"/>
      </w:pPr>
      <w:r>
        <w:t>PO #</w:t>
      </w:r>
    </w:p>
    <w:p w14:paraId="653A8F19" w14:textId="77777777" w:rsidR="002C2928" w:rsidRDefault="002C2928" w:rsidP="002C2928">
      <w:r>
        <w:t>Enter a valid purchase order number for this invoice item.</w:t>
      </w:r>
    </w:p>
    <w:p w14:paraId="1290A2DA" w14:textId="77777777" w:rsidR="002C2928" w:rsidRDefault="002C2928" w:rsidP="002C2928">
      <w:pPr>
        <w:pStyle w:val="Heading4"/>
      </w:pPr>
      <w:r>
        <w:t>Line Reference Number</w:t>
      </w:r>
    </w:p>
    <w:p w14:paraId="51C446D5" w14:textId="70C506BA" w:rsidR="002C2928" w:rsidRDefault="002C2928" w:rsidP="002C2928">
      <w:r w:rsidRPr="002C2928">
        <w:t>This number is used to manually change the line number to match a customer PO number or for other purposes to arrange the items on the invoice in a defined order based on this line number.  If left blank, lines will print in the sequence the order was entered.</w:t>
      </w:r>
    </w:p>
    <w:p w14:paraId="519FFD96" w14:textId="01D0529D" w:rsidR="0041720F" w:rsidRDefault="0041720F" w:rsidP="002C2928"/>
    <w:p w14:paraId="2FFE12D3" w14:textId="0F04F930" w:rsidR="0041720F" w:rsidRDefault="0041720F" w:rsidP="002C2928"/>
    <w:p w14:paraId="4CD85E8F" w14:textId="3CFF39BE" w:rsidR="0041720F" w:rsidRDefault="0041720F" w:rsidP="002C2928"/>
    <w:p w14:paraId="2657059E" w14:textId="083AA4EA" w:rsidR="0041720F" w:rsidRDefault="0041720F" w:rsidP="002C2928"/>
    <w:p w14:paraId="4CD54800" w14:textId="6C17E969" w:rsidR="0041720F" w:rsidRDefault="0041720F" w:rsidP="002C2928"/>
    <w:p w14:paraId="6C625AC0" w14:textId="048F6243" w:rsidR="0041720F" w:rsidRDefault="0041720F" w:rsidP="002C2928"/>
    <w:p w14:paraId="0BB948FC" w14:textId="7DA43288" w:rsidR="0041720F" w:rsidRDefault="0041720F" w:rsidP="002C2928"/>
    <w:p w14:paraId="1F338445" w14:textId="43E48BAB" w:rsidR="0041720F" w:rsidRDefault="0041720F" w:rsidP="002C2928"/>
    <w:p w14:paraId="31CEEB19" w14:textId="5A5452E4" w:rsidR="0041720F" w:rsidRDefault="0041720F" w:rsidP="002C2928"/>
    <w:p w14:paraId="6FFCE644" w14:textId="716D6CAE" w:rsidR="0041720F" w:rsidRDefault="0041720F" w:rsidP="002C2928"/>
    <w:p w14:paraId="0DEF406E" w14:textId="58EA5A02" w:rsidR="0041720F" w:rsidRDefault="0041720F" w:rsidP="002C2928"/>
    <w:p w14:paraId="318BD8A4" w14:textId="77777777" w:rsidR="0041720F" w:rsidRPr="002C2928" w:rsidRDefault="0041720F" w:rsidP="002C2928"/>
    <w:p w14:paraId="4577E056" w14:textId="6A264E25" w:rsidR="00E83D20" w:rsidRDefault="00E83D20" w:rsidP="00E83D20">
      <w:pPr>
        <w:pStyle w:val="Heading2"/>
      </w:pPr>
      <w:bookmarkStart w:id="54" w:name="_Toc44258775"/>
      <w:r>
        <w:t>AR Invoice Edit List [AU2]</w:t>
      </w:r>
      <w:bookmarkEnd w:id="54"/>
    </w:p>
    <w:p w14:paraId="5A90E2EB" w14:textId="79460E52" w:rsidR="006D34BB" w:rsidRDefault="006D34BB" w:rsidP="006D34BB">
      <w:pPr>
        <w:pStyle w:val="Heading3"/>
      </w:pPr>
      <w:bookmarkStart w:id="55" w:name="_Toc44258776"/>
      <w:r>
        <w:t>Overview</w:t>
      </w:r>
      <w:bookmarkEnd w:id="55"/>
    </w:p>
    <w:p w14:paraId="65280CC7" w14:textId="77777777" w:rsidR="006D34BB" w:rsidRPr="0012335B" w:rsidRDefault="006D34BB" w:rsidP="006D34BB">
      <w:pPr>
        <w:widowControl w:val="0"/>
        <w:autoSpaceDE w:val="0"/>
        <w:autoSpaceDN w:val="0"/>
        <w:adjustRightInd w:val="0"/>
        <w:rPr>
          <w:rFonts w:cstheme="minorHAnsi"/>
        </w:rPr>
      </w:pPr>
      <w:r w:rsidRPr="0012335B">
        <w:rPr>
          <w:rFonts w:cstheme="minorHAnsi"/>
        </w:rPr>
        <w:t xml:space="preserve">This register function of the Accounts Receivable module prints all unposted invoices by customer by invoice number. Whenever a new invoice is to be printed, the system prints the invoice number, the invoice date, and the net amount of the invoice. </w:t>
      </w:r>
    </w:p>
    <w:p w14:paraId="7B3C9B3A" w14:textId="1370B04C" w:rsidR="006D34BB" w:rsidRPr="0012335B" w:rsidRDefault="006D34BB" w:rsidP="006D34BB">
      <w:pPr>
        <w:widowControl w:val="0"/>
        <w:autoSpaceDE w:val="0"/>
        <w:autoSpaceDN w:val="0"/>
        <w:adjustRightInd w:val="0"/>
        <w:rPr>
          <w:rFonts w:cstheme="minorHAnsi"/>
        </w:rPr>
      </w:pPr>
      <w:r w:rsidRPr="0012335B">
        <w:rPr>
          <w:rFonts w:cstheme="minorHAnsi"/>
        </w:rPr>
        <w:t>For each line item of the invoice, the line number the description of the line item, and the total amount of the line item are printed. Also, if a second description entered for this particular line item then this description is printed on the next line. Totals by customer, and batch totals are also printed.</w:t>
      </w:r>
    </w:p>
    <w:p w14:paraId="0FA05F9F" w14:textId="4EDEDF36" w:rsidR="006D34BB" w:rsidRPr="0012335B" w:rsidRDefault="006D34BB" w:rsidP="006D34BB">
      <w:r w:rsidRPr="0012335B">
        <w:rPr>
          <w:rFonts w:cstheme="minorHAnsi"/>
        </w:rPr>
        <w:t>In the second section of the Invoice Edit List, the invoice line items are sorted by G/L account numbers and printed. After the line item G/L Account numbers print the Freight account and the Sales Tax account numbers print. The system provides totals by account number and batch totals.</w:t>
      </w:r>
    </w:p>
    <w:p w14:paraId="22E61644" w14:textId="151FADB1" w:rsidR="00E83D20" w:rsidRDefault="00E83D20" w:rsidP="00E83D20">
      <w:pPr>
        <w:pStyle w:val="Heading3"/>
      </w:pPr>
      <w:bookmarkStart w:id="56" w:name="_Toc44258777"/>
      <w:r>
        <w:t>Selection Parameters</w:t>
      </w:r>
      <w:bookmarkEnd w:id="56"/>
    </w:p>
    <w:p w14:paraId="7B572CD9" w14:textId="44931189" w:rsidR="0017325D" w:rsidRPr="0017325D" w:rsidRDefault="0017325D" w:rsidP="0017325D">
      <w:r>
        <w:rPr>
          <w:noProof/>
        </w:rPr>
        <w:drawing>
          <wp:inline distT="0" distB="0" distL="0" distR="0" wp14:anchorId="70BBB57E" wp14:editId="3145246C">
            <wp:extent cx="481965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9650" cy="2266950"/>
                    </a:xfrm>
                    <a:prstGeom prst="rect">
                      <a:avLst/>
                    </a:prstGeom>
                    <a:noFill/>
                    <a:ln>
                      <a:noFill/>
                    </a:ln>
                  </pic:spPr>
                </pic:pic>
              </a:graphicData>
            </a:graphic>
          </wp:inline>
        </w:drawing>
      </w:r>
    </w:p>
    <w:p w14:paraId="77EDCCB6" w14:textId="50015B52" w:rsidR="00231FC7" w:rsidRDefault="00231FC7" w:rsidP="00231FC7">
      <w:pPr>
        <w:pStyle w:val="Heading4"/>
      </w:pPr>
      <w:r>
        <w:t>Beginning Invoice # / Ending Invoice #</w:t>
      </w:r>
    </w:p>
    <w:p w14:paraId="37931246" w14:textId="751EEF12" w:rsidR="000A7C48" w:rsidRPr="00E5397E" w:rsidRDefault="000A7C48" w:rsidP="000A7C48">
      <w:r>
        <w:t>Enter the beginning and ending Invoice Number to run the Accounts Receivable edit list for.</w:t>
      </w:r>
    </w:p>
    <w:p w14:paraId="17C28FB1" w14:textId="663F0A92" w:rsidR="00231FC7" w:rsidRDefault="00231FC7" w:rsidP="00231FC7">
      <w:pPr>
        <w:pStyle w:val="Heading4"/>
      </w:pPr>
      <w:r>
        <w:t>Beginning Invoice Date / Ending Invoice Date</w:t>
      </w:r>
    </w:p>
    <w:p w14:paraId="18A9082E" w14:textId="637C9D12" w:rsidR="000A7C48" w:rsidRPr="00E5397E" w:rsidRDefault="000A7C48" w:rsidP="000A7C48">
      <w:r>
        <w:t>Enter the beginning and ending Invoice Date to run the Accounts Receivable edit list for.</w:t>
      </w:r>
    </w:p>
    <w:p w14:paraId="184F5B6D" w14:textId="68769C52" w:rsidR="00231FC7" w:rsidRDefault="00231FC7" w:rsidP="00231FC7">
      <w:pPr>
        <w:pStyle w:val="Heading4"/>
      </w:pPr>
      <w:r>
        <w:t>Sort by Customer Name? – Toggle Box</w:t>
      </w:r>
    </w:p>
    <w:p w14:paraId="5EEAA942" w14:textId="2B92505F" w:rsidR="000A7C48" w:rsidRDefault="000A7C48" w:rsidP="000A7C48">
      <w:r>
        <w:t>To sort the edit list by customer name, make sure that the Sort by Customer Name toggle box is checked.</w:t>
      </w:r>
    </w:p>
    <w:p w14:paraId="28DB3E3D" w14:textId="299F9B55" w:rsidR="00231FC7" w:rsidRDefault="00231FC7" w:rsidP="00231FC7">
      <w:pPr>
        <w:pStyle w:val="Heading4"/>
      </w:pPr>
      <w:r>
        <w:t>Print $/Ton? – Toggle Box</w:t>
      </w:r>
    </w:p>
    <w:p w14:paraId="7E5163E1" w14:textId="15F2F500" w:rsidR="000A7C48" w:rsidRDefault="000A7C48" w:rsidP="000A7C48">
      <w:r>
        <w:t>To print the price by the ton, make sure that this toggle box is checked.</w:t>
      </w:r>
    </w:p>
    <w:p w14:paraId="73017D31" w14:textId="5914877D" w:rsidR="00E83D20" w:rsidRDefault="00E83D20" w:rsidP="00E83D20">
      <w:pPr>
        <w:pStyle w:val="Heading3"/>
      </w:pPr>
      <w:bookmarkStart w:id="57" w:name="_Toc44258778"/>
      <w:r>
        <w:t>Outlook Destination</w:t>
      </w:r>
      <w:bookmarkEnd w:id="57"/>
    </w:p>
    <w:p w14:paraId="039EB4A2" w14:textId="4FD7134F" w:rsidR="0017325D" w:rsidRPr="0017325D" w:rsidRDefault="0017325D" w:rsidP="0017325D">
      <w:r>
        <w:rPr>
          <w:noProof/>
        </w:rPr>
        <w:drawing>
          <wp:inline distT="0" distB="0" distL="0" distR="0" wp14:anchorId="644B47BE" wp14:editId="11A05B31">
            <wp:extent cx="48196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9650" cy="1352550"/>
                    </a:xfrm>
                    <a:prstGeom prst="rect">
                      <a:avLst/>
                    </a:prstGeom>
                    <a:noFill/>
                    <a:ln>
                      <a:noFill/>
                    </a:ln>
                  </pic:spPr>
                </pic:pic>
              </a:graphicData>
            </a:graphic>
          </wp:inline>
        </w:drawing>
      </w:r>
    </w:p>
    <w:p w14:paraId="6FAB55CB" w14:textId="77777777" w:rsidR="000A7C48" w:rsidRDefault="000A7C48" w:rsidP="000A7C48">
      <w:pPr>
        <w:pStyle w:val="Heading4"/>
      </w:pPr>
      <w:bookmarkStart w:id="58" w:name="_Hlk42795723"/>
      <w:bookmarkStart w:id="59" w:name="_Hlk42795013"/>
      <w:bookmarkStart w:id="60" w:name="_Hlk42795755"/>
      <w:r>
        <w:t>Destination Choice</w:t>
      </w:r>
    </w:p>
    <w:p w14:paraId="1B07332D" w14:textId="77777777" w:rsidR="000A7C48" w:rsidRPr="00144B20" w:rsidRDefault="000A7C48" w:rsidP="000A7C48">
      <w:bookmarkStart w:id="61" w:name="_Hlk42794533"/>
      <w:r>
        <w:t>To choose the destination where the document should be printed, please make sure that desired output destination choice bubble is toggled.</w:t>
      </w:r>
      <w:bookmarkEnd w:id="61"/>
    </w:p>
    <w:p w14:paraId="7E430482" w14:textId="77777777" w:rsidR="000A7C48" w:rsidRDefault="000A7C48" w:rsidP="000A7C48">
      <w:pPr>
        <w:pStyle w:val="Heading4"/>
      </w:pPr>
      <w:bookmarkStart w:id="62" w:name="_Hlk42795444"/>
      <w:bookmarkEnd w:id="58"/>
      <w:r>
        <w:t>Layout Choice</w:t>
      </w:r>
    </w:p>
    <w:p w14:paraId="6C10F426" w14:textId="77777777" w:rsidR="000A7C48" w:rsidRPr="00144B20" w:rsidRDefault="000A7C48" w:rsidP="000A7C48">
      <w:r>
        <w:t>To choose the preferred layout of Landscape vs. Portrait, please make sure the desired option choice bubbled is toggled.</w:t>
      </w:r>
    </w:p>
    <w:p w14:paraId="617338A2" w14:textId="77777777" w:rsidR="000A7C48" w:rsidRDefault="000A7C48" w:rsidP="000A7C48">
      <w:pPr>
        <w:pStyle w:val="Heading4"/>
      </w:pPr>
      <w:r>
        <w:t>Lines Per Page</w:t>
      </w:r>
    </w:p>
    <w:p w14:paraId="1C508F2C" w14:textId="77777777" w:rsidR="000A7C48" w:rsidRPr="00144B20" w:rsidRDefault="000A7C48" w:rsidP="000A7C48">
      <w:r w:rsidRPr="00211A1F">
        <w:t>Lines per page on the report when printing.</w:t>
      </w:r>
    </w:p>
    <w:p w14:paraId="5991492C" w14:textId="77777777" w:rsidR="000A7C48" w:rsidRDefault="000A7C48" w:rsidP="000A7C48">
      <w:pPr>
        <w:pStyle w:val="Heading4"/>
      </w:pPr>
      <w:r>
        <w:t>Font</w:t>
      </w:r>
    </w:p>
    <w:p w14:paraId="35B1140C" w14:textId="77777777" w:rsidR="000A7C48" w:rsidRPr="00144B20" w:rsidRDefault="000A7C48" w:rsidP="000A7C48">
      <w:r w:rsidRPr="00211A1F">
        <w:t xml:space="preserve">Enter the font number to use with this report </w:t>
      </w:r>
      <w:r>
        <w:t>(</w:t>
      </w:r>
      <w:r w:rsidRPr="00211A1F">
        <w:t>Font 11 is defa</w:t>
      </w:r>
      <w:r>
        <w:t>u</w:t>
      </w:r>
      <w:r w:rsidRPr="00211A1F">
        <w:t>lt</w:t>
      </w:r>
      <w:r>
        <w:t>)</w:t>
      </w:r>
      <w:r w:rsidRPr="00211A1F">
        <w:t>.</w:t>
      </w:r>
    </w:p>
    <w:p w14:paraId="655ADBE3" w14:textId="77777777" w:rsidR="000A7C48" w:rsidRDefault="000A7C48" w:rsidP="000A7C48">
      <w:pPr>
        <w:pStyle w:val="Heading4"/>
      </w:pPr>
      <w:bookmarkStart w:id="63" w:name="_Hlk44143915"/>
      <w:bookmarkEnd w:id="59"/>
      <w:bookmarkEnd w:id="62"/>
      <w:r>
        <w:t>Show Parameters? – Toggle Box</w:t>
      </w:r>
    </w:p>
    <w:p w14:paraId="69B270E6" w14:textId="5DE90EA2" w:rsidR="000A7C48" w:rsidRDefault="000A7C48" w:rsidP="000A7C48">
      <w:r>
        <w:t>To show parameters, make sure that the toggle box is ‘ticked’ with a checkmark.</w:t>
      </w:r>
    </w:p>
    <w:p w14:paraId="50E34B72" w14:textId="077E356B" w:rsidR="0041720F" w:rsidRDefault="0041720F" w:rsidP="000A7C48"/>
    <w:p w14:paraId="0FD3F7F5" w14:textId="522327BD" w:rsidR="0041720F" w:rsidRDefault="0041720F" w:rsidP="000A7C48"/>
    <w:p w14:paraId="29B860CB" w14:textId="6299CA3E" w:rsidR="0041720F" w:rsidRDefault="0041720F" w:rsidP="000A7C48"/>
    <w:p w14:paraId="40F08FF4" w14:textId="44A79D5F" w:rsidR="0041720F" w:rsidRDefault="0041720F" w:rsidP="000A7C48"/>
    <w:p w14:paraId="6D4D1ADA" w14:textId="027E1BF0" w:rsidR="0041720F" w:rsidRDefault="0041720F" w:rsidP="000A7C48"/>
    <w:p w14:paraId="3B0276D1" w14:textId="3182FC83" w:rsidR="0041720F" w:rsidRDefault="0041720F" w:rsidP="000A7C48"/>
    <w:p w14:paraId="091E0CE7" w14:textId="31FE2F8D" w:rsidR="0041720F" w:rsidRDefault="0041720F" w:rsidP="000A7C48"/>
    <w:p w14:paraId="7F730B70" w14:textId="1A2CEAC4" w:rsidR="0041720F" w:rsidRDefault="0041720F" w:rsidP="000A7C48"/>
    <w:p w14:paraId="4837119B" w14:textId="7399BAAF" w:rsidR="0041720F" w:rsidRDefault="0041720F" w:rsidP="000A7C48"/>
    <w:p w14:paraId="6B9BB49F" w14:textId="51E3937C" w:rsidR="0041720F" w:rsidRDefault="0041720F" w:rsidP="000A7C48"/>
    <w:p w14:paraId="229DD271" w14:textId="28BE57B5" w:rsidR="0041720F" w:rsidRDefault="0041720F" w:rsidP="000A7C48"/>
    <w:p w14:paraId="29378F0D" w14:textId="77777777" w:rsidR="0041720F" w:rsidRDefault="0041720F" w:rsidP="000A7C48"/>
    <w:p w14:paraId="7DDEB100" w14:textId="4C7F1ED6" w:rsidR="00E83D20" w:rsidRDefault="00E83D20" w:rsidP="00E83D20">
      <w:pPr>
        <w:pStyle w:val="Heading2"/>
      </w:pPr>
      <w:bookmarkStart w:id="64" w:name="_Toc44258779"/>
      <w:bookmarkEnd w:id="60"/>
      <w:bookmarkEnd w:id="63"/>
      <w:r>
        <w:t>Print AR Invoices [AU3]</w:t>
      </w:r>
      <w:bookmarkEnd w:id="64"/>
    </w:p>
    <w:p w14:paraId="43CECAD6" w14:textId="5480FFCC" w:rsidR="006D34BB" w:rsidRDefault="006D34BB" w:rsidP="006D34BB">
      <w:pPr>
        <w:pStyle w:val="Heading3"/>
      </w:pPr>
      <w:bookmarkStart w:id="65" w:name="_Toc44258780"/>
      <w:r>
        <w:t>Overview</w:t>
      </w:r>
      <w:bookmarkEnd w:id="65"/>
    </w:p>
    <w:p w14:paraId="68528D94" w14:textId="0EED897E" w:rsidR="006D34BB" w:rsidRPr="0012335B" w:rsidRDefault="006D34BB" w:rsidP="006D34BB">
      <w:pPr>
        <w:widowControl w:val="0"/>
        <w:tabs>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s>
        <w:autoSpaceDE w:val="0"/>
        <w:autoSpaceDN w:val="0"/>
        <w:adjustRightInd w:val="0"/>
        <w:rPr>
          <w:rFonts w:cstheme="minorHAnsi"/>
        </w:rPr>
      </w:pPr>
      <w:r w:rsidRPr="0012335B">
        <w:rPr>
          <w:rFonts w:cstheme="minorHAnsi"/>
        </w:rPr>
        <w:t>This A/R function allow s users, before posting, to print one (or more) unposted invoices. Invoices can be printed when needed, and this function does not affect any other processing. The company can print invoices with headings it you are using blank paper or without headings.  If you are using pre-printed forms. If you want to use your own custom formatted invoice forms, you will have to provide ASI with formats of your Invoices so that the invoicing program operates correctly.</w:t>
      </w:r>
    </w:p>
    <w:p w14:paraId="73E21251" w14:textId="49C06A35" w:rsidR="006D34BB" w:rsidRPr="0012335B" w:rsidRDefault="006D34BB" w:rsidP="006D34BB">
      <w:r w:rsidRPr="0012335B">
        <w:rPr>
          <w:rFonts w:cstheme="minorHAnsi"/>
        </w:rPr>
        <w:t>In order to print headings on blank paper, you must go to the order processing module on the main menu.  Then enter the file maintenance, option F, and enter on the order entry control file.  Once you are into the order entry control file, answer (Y)es on the field that allows you to print company name on invoices.  If you do not want heading to print, then leave this field as (N)o.</w:t>
      </w:r>
    </w:p>
    <w:p w14:paraId="133E4D20" w14:textId="090C937F" w:rsidR="00E83D20" w:rsidRDefault="00E83D20" w:rsidP="00E83D20">
      <w:pPr>
        <w:pStyle w:val="Heading3"/>
      </w:pPr>
      <w:bookmarkStart w:id="66" w:name="_Toc44258781"/>
      <w:r>
        <w:t>Selection Parameters</w:t>
      </w:r>
      <w:bookmarkEnd w:id="66"/>
    </w:p>
    <w:p w14:paraId="428321CA" w14:textId="5E54A27E" w:rsidR="0017325D" w:rsidRPr="0017325D" w:rsidRDefault="0017325D" w:rsidP="0017325D">
      <w:r>
        <w:rPr>
          <w:noProof/>
        </w:rPr>
        <w:drawing>
          <wp:inline distT="0" distB="0" distL="0" distR="0" wp14:anchorId="19CFAF55" wp14:editId="5B76F4B9">
            <wp:extent cx="4552950" cy="2270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5722" cy="2271617"/>
                    </a:xfrm>
                    <a:prstGeom prst="rect">
                      <a:avLst/>
                    </a:prstGeom>
                    <a:noFill/>
                    <a:ln>
                      <a:noFill/>
                    </a:ln>
                  </pic:spPr>
                </pic:pic>
              </a:graphicData>
            </a:graphic>
          </wp:inline>
        </w:drawing>
      </w:r>
    </w:p>
    <w:p w14:paraId="5367BE69" w14:textId="65A32375" w:rsidR="006C3C64" w:rsidRDefault="006C3C64" w:rsidP="006C3C64">
      <w:pPr>
        <w:pStyle w:val="Heading4"/>
      </w:pPr>
      <w:r>
        <w:t>Beginning Customer # / Ending Customer #</w:t>
      </w:r>
    </w:p>
    <w:p w14:paraId="2BDA1507" w14:textId="7CC1DCB0" w:rsidR="00915EF8" w:rsidRPr="0012335B" w:rsidRDefault="00915EF8" w:rsidP="00915EF8">
      <w:r w:rsidRPr="0012335B">
        <w:rPr>
          <w:rFonts w:cstheme="minorHAnsi"/>
        </w:rPr>
        <w:t>Enter starting and ending customer number to print in this run.</w:t>
      </w:r>
    </w:p>
    <w:p w14:paraId="3EF4B37F" w14:textId="56462C7B" w:rsidR="006C3C64" w:rsidRDefault="007D1F8D" w:rsidP="006C3C64">
      <w:pPr>
        <w:pStyle w:val="Heading4"/>
      </w:pPr>
      <w:r>
        <w:t>Beginning Invoice # / Ending Invoice #</w:t>
      </w:r>
    </w:p>
    <w:p w14:paraId="5D254353" w14:textId="5C93E2B1" w:rsidR="001E08C3" w:rsidRPr="0012335B" w:rsidRDefault="00915EF8" w:rsidP="001E08C3">
      <w:r w:rsidRPr="0012335B">
        <w:rPr>
          <w:rFonts w:cstheme="minorHAnsi"/>
        </w:rPr>
        <w:t>Enter starting and ending invoice number to print in this run.</w:t>
      </w:r>
    </w:p>
    <w:p w14:paraId="7364DEF1" w14:textId="79949C6B" w:rsidR="006C3C64" w:rsidRDefault="007D1F8D" w:rsidP="006C3C64">
      <w:pPr>
        <w:pStyle w:val="Heading4"/>
      </w:pPr>
      <w:r>
        <w:t>Beginning Invoice Date / Ending Invoice Date</w:t>
      </w:r>
    </w:p>
    <w:p w14:paraId="68657D90" w14:textId="36226871" w:rsidR="00915EF8" w:rsidRPr="0012335B" w:rsidRDefault="00915EF8" w:rsidP="00915EF8">
      <w:r w:rsidRPr="0012335B">
        <w:rPr>
          <w:rFonts w:cstheme="minorHAnsi"/>
        </w:rPr>
        <w:t>Enter starting and ending invoice date to print in this run.</w:t>
      </w:r>
    </w:p>
    <w:p w14:paraId="7CE78213" w14:textId="531D3F0C" w:rsidR="006C3C64" w:rsidRDefault="007D1F8D" w:rsidP="006C3C64">
      <w:pPr>
        <w:pStyle w:val="Heading4"/>
      </w:pPr>
      <w:r>
        <w:t>Reprint Invoices? – Toggle Box</w:t>
      </w:r>
    </w:p>
    <w:p w14:paraId="26007B53" w14:textId="77777777" w:rsidR="00915EF8" w:rsidRPr="0012335B" w:rsidRDefault="00915EF8" w:rsidP="001E08C3">
      <w:pPr>
        <w:rPr>
          <w:rFonts w:cstheme="minorHAnsi"/>
        </w:rPr>
      </w:pPr>
      <w:r w:rsidRPr="0012335B">
        <w:rPr>
          <w:rFonts w:cstheme="minorHAnsi"/>
        </w:rPr>
        <w:t xml:space="preserve">This function allows the user to reprint invoices that have already printed but have not been posted yet.  </w:t>
      </w:r>
    </w:p>
    <w:p w14:paraId="25CAF304" w14:textId="77777777" w:rsidR="00915EF8" w:rsidRPr="0012335B" w:rsidRDefault="00915EF8" w:rsidP="001E08C3">
      <w:pPr>
        <w:rPr>
          <w:rFonts w:cstheme="minorHAnsi"/>
        </w:rPr>
      </w:pPr>
      <w:r w:rsidRPr="0012335B">
        <w:rPr>
          <w:rFonts w:cstheme="minorHAnsi"/>
        </w:rPr>
        <w:t xml:space="preserve">Say for example, the printer jammed, and you need to reprint just a few of the invoices, or you just simply need another copy of one or more of the invoices.  If you need to reprint some of the invoices simply enter the beginning invoice number and the ending invoice number and checkmark this toggle box.  </w:t>
      </w:r>
    </w:p>
    <w:p w14:paraId="24089411" w14:textId="07DF8A57" w:rsidR="001E08C3" w:rsidRPr="0012335B" w:rsidRDefault="00915EF8" w:rsidP="001E08C3">
      <w:r w:rsidRPr="0012335B">
        <w:rPr>
          <w:rFonts w:cstheme="minorHAnsi"/>
        </w:rPr>
        <w:t>After all invoices have printed correctly, then you may then post.  Once these invoices have posted to the general ledger and you need another copy then you will have to use the reprint posted invoices option.</w:t>
      </w:r>
    </w:p>
    <w:p w14:paraId="62014DF2" w14:textId="78250872" w:rsidR="006C3C64" w:rsidRDefault="007D1F8D" w:rsidP="006C3C64">
      <w:pPr>
        <w:pStyle w:val="Heading4"/>
      </w:pPr>
      <w:r>
        <w:t>Reprint Posted Invoices? – Toggle Box</w:t>
      </w:r>
    </w:p>
    <w:p w14:paraId="3FC1E710" w14:textId="2C983B2F" w:rsidR="001E08C3" w:rsidRPr="0012335B" w:rsidRDefault="00915EF8" w:rsidP="001E08C3">
      <w:r w:rsidRPr="0012335B">
        <w:rPr>
          <w:rFonts w:cstheme="minorHAnsi"/>
        </w:rPr>
        <w:t>This function allows the user to reprint invoices that have already been posted and are in the history file.  This is used for example if you need another original copy for a customer or if the original copy is lost. If you need to reprint any invoices simply enter the beginning invoice number and the ending invoice number and checkmark this toggle box.</w:t>
      </w:r>
    </w:p>
    <w:p w14:paraId="09CFC466" w14:textId="0CCA2F27" w:rsidR="006C3C64" w:rsidRDefault="007D1F8D" w:rsidP="006C3C64">
      <w:pPr>
        <w:pStyle w:val="Heading4"/>
      </w:pPr>
      <w:r>
        <w:t>Print Set Component? – Toggle Box</w:t>
      </w:r>
    </w:p>
    <w:p w14:paraId="67825B82" w14:textId="33BBC596" w:rsidR="000A7C48" w:rsidRDefault="000A7C48" w:rsidP="000A7C48">
      <w:r>
        <w:t>To print set component to the invoice, make sure that the Print Set Component toggle box is checked.</w:t>
      </w:r>
    </w:p>
    <w:p w14:paraId="13512375" w14:textId="10272670" w:rsidR="006C3C64" w:rsidRDefault="007D1F8D" w:rsidP="006C3C64">
      <w:pPr>
        <w:pStyle w:val="Heading4"/>
      </w:pPr>
      <w:r>
        <w:t>Print Instructions? – Toggle Box</w:t>
      </w:r>
    </w:p>
    <w:p w14:paraId="3C75AFCC" w14:textId="7E197102" w:rsidR="000A7C48" w:rsidRDefault="000A7C48" w:rsidP="000A7C48">
      <w:r>
        <w:t>To print instructions onto the invoice, make sure that the Print Instructions toggle box is checked.</w:t>
      </w:r>
    </w:p>
    <w:p w14:paraId="783E4F31" w14:textId="469CCC2D" w:rsidR="006C3C64" w:rsidRDefault="007D1F8D" w:rsidP="006C3C64">
      <w:pPr>
        <w:pStyle w:val="Heading4"/>
      </w:pPr>
      <w:r>
        <w:t>Open Only Invoices – Toggle Box</w:t>
      </w:r>
    </w:p>
    <w:p w14:paraId="4968C26E" w14:textId="0E7BE7F8" w:rsidR="000A7C48" w:rsidRDefault="000A7C48" w:rsidP="000A7C48">
      <w:r>
        <w:t>To only print open invoices, make sure that the Only Open Invoices toggle box is checked.</w:t>
      </w:r>
    </w:p>
    <w:p w14:paraId="7D9EF5DA" w14:textId="43D8EBD2" w:rsidR="006C3C64" w:rsidRDefault="007D1F8D" w:rsidP="006C3C64">
      <w:pPr>
        <w:pStyle w:val="Heading4"/>
      </w:pPr>
      <w:r>
        <w:t>Sort By? (Choice)</w:t>
      </w:r>
    </w:p>
    <w:p w14:paraId="77EC1302" w14:textId="54569912" w:rsidR="000A7C48" w:rsidRPr="0012335B" w:rsidRDefault="000A7C48" w:rsidP="000A7C48">
      <w:r w:rsidRPr="0012335B">
        <w:t>To choose the preferred sorting method of Customer Number vs. Bill of Lading Number, please make sure the desired option choice bubble is toggled.</w:t>
      </w:r>
    </w:p>
    <w:p w14:paraId="71B1B2CA" w14:textId="658F7ED1" w:rsidR="006C3C64" w:rsidRDefault="007D1F8D" w:rsidP="006C3C64">
      <w:pPr>
        <w:pStyle w:val="Heading4"/>
      </w:pPr>
      <w:r>
        <w:t>Broker BOL #</w:t>
      </w:r>
    </w:p>
    <w:p w14:paraId="58DA8D33" w14:textId="62E15178" w:rsidR="006C3C64" w:rsidRPr="006C3C64" w:rsidRDefault="000A7C48" w:rsidP="006C3C64">
      <w:r>
        <w:t>Enter a valid Broker Bill of Lading number.</w:t>
      </w:r>
    </w:p>
    <w:p w14:paraId="1A3F6A22" w14:textId="6FEA9D67" w:rsidR="00E83D20" w:rsidRDefault="00E83D20" w:rsidP="00E83D20">
      <w:pPr>
        <w:pStyle w:val="Heading3"/>
      </w:pPr>
      <w:bookmarkStart w:id="67" w:name="_Toc44258782"/>
      <w:r>
        <w:t>Outlook Destination</w:t>
      </w:r>
      <w:bookmarkEnd w:id="67"/>
    </w:p>
    <w:p w14:paraId="16A56C43" w14:textId="53144A18" w:rsidR="0017325D" w:rsidRPr="0017325D" w:rsidRDefault="0017325D" w:rsidP="0017325D">
      <w:r>
        <w:rPr>
          <w:noProof/>
        </w:rPr>
        <w:drawing>
          <wp:inline distT="0" distB="0" distL="0" distR="0" wp14:anchorId="1BACFFE4" wp14:editId="62E700BD">
            <wp:extent cx="4552950" cy="1571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52950" cy="1571625"/>
                    </a:xfrm>
                    <a:prstGeom prst="rect">
                      <a:avLst/>
                    </a:prstGeom>
                    <a:noFill/>
                    <a:ln>
                      <a:noFill/>
                    </a:ln>
                  </pic:spPr>
                </pic:pic>
              </a:graphicData>
            </a:graphic>
          </wp:inline>
        </w:drawing>
      </w:r>
    </w:p>
    <w:p w14:paraId="0A67CC14" w14:textId="77777777" w:rsidR="000A7C48" w:rsidRDefault="000A7C48" w:rsidP="000A7C48">
      <w:pPr>
        <w:pStyle w:val="Heading4"/>
      </w:pPr>
      <w:r>
        <w:t>Destination Choice</w:t>
      </w:r>
    </w:p>
    <w:p w14:paraId="4B0CDE2D" w14:textId="77777777" w:rsidR="000A7C48" w:rsidRPr="00144B20" w:rsidRDefault="000A7C48" w:rsidP="000A7C48">
      <w:r>
        <w:t>To choose the destination where the document should be printed, please make sure that desired output destination choice bubble is toggled.</w:t>
      </w:r>
    </w:p>
    <w:p w14:paraId="47B4460E" w14:textId="77777777" w:rsidR="000A7C48" w:rsidRDefault="000A7C48" w:rsidP="000A7C48">
      <w:pPr>
        <w:pStyle w:val="Heading4"/>
      </w:pPr>
      <w:r>
        <w:t>Layout Choice</w:t>
      </w:r>
    </w:p>
    <w:p w14:paraId="69F05B87" w14:textId="77777777" w:rsidR="000A7C48" w:rsidRPr="00144B20" w:rsidRDefault="000A7C48" w:rsidP="000A7C48">
      <w:r>
        <w:t>To choose the preferred layout of Landscape vs. Portrait, please make sure the desired option choice bubbled is toggled.</w:t>
      </w:r>
    </w:p>
    <w:p w14:paraId="2966EB27" w14:textId="77777777" w:rsidR="000A7C48" w:rsidRDefault="000A7C48" w:rsidP="000A7C48">
      <w:pPr>
        <w:pStyle w:val="Heading4"/>
      </w:pPr>
      <w:r>
        <w:t>Show Parameters? – Toggle Box</w:t>
      </w:r>
    </w:p>
    <w:p w14:paraId="6C580444" w14:textId="2D27DE2C" w:rsidR="000A7C48" w:rsidRDefault="000A7C48" w:rsidP="000A7C48">
      <w:r>
        <w:t>To show parameters, make sure that the toggle box is ‘ticked’ with a checkmark.</w:t>
      </w:r>
    </w:p>
    <w:p w14:paraId="6D82FAC0" w14:textId="06657632" w:rsidR="000A7C48" w:rsidRDefault="000A7C48" w:rsidP="000A7C48">
      <w:pPr>
        <w:pStyle w:val="Heading4"/>
      </w:pPr>
      <w:r>
        <w:t>Email as Original – Toggle Box</w:t>
      </w:r>
    </w:p>
    <w:p w14:paraId="5B377D71" w14:textId="55733F22" w:rsidR="000A7C48" w:rsidRDefault="000A7C48" w:rsidP="000A7C48">
      <w:r>
        <w:t>To email a reprinted invoice as the original, make sure that the Email as Original toggle box is checked.</w:t>
      </w:r>
    </w:p>
    <w:p w14:paraId="6F5D631D" w14:textId="67274828" w:rsidR="000A7C48" w:rsidRDefault="000A7C48" w:rsidP="000A7C48">
      <w:pPr>
        <w:pStyle w:val="Heading4"/>
      </w:pPr>
      <w:r>
        <w:t>Ignore Paperless Setting – Toggle Box</w:t>
      </w:r>
    </w:p>
    <w:p w14:paraId="6CBD3380" w14:textId="49F647F1" w:rsidR="000A7C48" w:rsidRDefault="000A7C48" w:rsidP="000A7C48">
      <w:r>
        <w:t>To ignore paperless settings on an invoice, make sure that this toggle box is checked.</w:t>
      </w:r>
    </w:p>
    <w:p w14:paraId="50BA2141" w14:textId="70001EBD" w:rsidR="00E83D20" w:rsidRDefault="00E83D20" w:rsidP="00E83D20">
      <w:pPr>
        <w:pStyle w:val="Heading2"/>
      </w:pPr>
      <w:bookmarkStart w:id="68" w:name="_Toc44258783"/>
      <w:r>
        <w:t>Post AR Invoices [AU4]</w:t>
      </w:r>
      <w:bookmarkEnd w:id="68"/>
    </w:p>
    <w:p w14:paraId="4FA833B1" w14:textId="76A08F6F" w:rsidR="005A3F9D" w:rsidRPr="005A3F9D" w:rsidRDefault="005A3F9D" w:rsidP="005A3F9D">
      <w:pPr>
        <w:pStyle w:val="Heading3"/>
      </w:pPr>
      <w:bookmarkStart w:id="69" w:name="_Toc44258784"/>
      <w:r>
        <w:t>Overview</w:t>
      </w:r>
      <w:bookmarkEnd w:id="69"/>
    </w:p>
    <w:p w14:paraId="65D86345" w14:textId="77777777" w:rsidR="000A7C48" w:rsidRPr="0012335B" w:rsidRDefault="000A7C48" w:rsidP="006D34BB">
      <w:pPr>
        <w:rPr>
          <w:rFonts w:cstheme="minorHAnsi"/>
        </w:rPr>
      </w:pPr>
      <w:r w:rsidRPr="0012335B">
        <w:rPr>
          <w:rFonts w:cstheme="minorHAnsi"/>
        </w:rPr>
        <w:t xml:space="preserve">The posting report provides a printout of all invoices that were printed so that a review can be made to check for data entry errors before posting the invoices.  Once the report has been printed the screen will prompt you if you want to post those invoices.  </w:t>
      </w:r>
    </w:p>
    <w:p w14:paraId="16D2C3D7" w14:textId="7D974907" w:rsidR="006D34BB" w:rsidRDefault="000A7C48" w:rsidP="006D34BB">
      <w:pPr>
        <w:rPr>
          <w:rFonts w:cstheme="minorHAnsi"/>
        </w:rPr>
      </w:pPr>
      <w:r w:rsidRPr="0012335B">
        <w:rPr>
          <w:rFonts w:cstheme="minorHAnsi"/>
        </w:rPr>
        <w:t>Do not post unless all invoices are correct.  At this time all customer files will be updated as well as the general ledger accounts.  Also, these will now go into a history file in case the user needs to inquire on an already posted invoice.</w:t>
      </w:r>
    </w:p>
    <w:p w14:paraId="2FD979FF" w14:textId="77777777" w:rsidR="0041720F" w:rsidRPr="0012335B" w:rsidRDefault="0041720F" w:rsidP="006D34BB"/>
    <w:p w14:paraId="19587E1A" w14:textId="4C6B6916" w:rsidR="00E83D20" w:rsidRDefault="00E83D20" w:rsidP="00E83D20">
      <w:pPr>
        <w:pStyle w:val="Heading3"/>
      </w:pPr>
      <w:bookmarkStart w:id="70" w:name="_Toc44258785"/>
      <w:r>
        <w:t>Selection Parameters</w:t>
      </w:r>
      <w:bookmarkEnd w:id="70"/>
    </w:p>
    <w:p w14:paraId="4FAB602F" w14:textId="1EDBCF49" w:rsidR="0017325D" w:rsidRPr="0017325D" w:rsidRDefault="0017325D" w:rsidP="0017325D">
      <w:r>
        <w:rPr>
          <w:noProof/>
        </w:rPr>
        <w:drawing>
          <wp:inline distT="0" distB="0" distL="0" distR="0" wp14:anchorId="68DB85A5" wp14:editId="68FF2282">
            <wp:extent cx="4791075" cy="2066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91075" cy="2066925"/>
                    </a:xfrm>
                    <a:prstGeom prst="rect">
                      <a:avLst/>
                    </a:prstGeom>
                    <a:noFill/>
                    <a:ln>
                      <a:noFill/>
                    </a:ln>
                  </pic:spPr>
                </pic:pic>
              </a:graphicData>
            </a:graphic>
          </wp:inline>
        </w:drawing>
      </w:r>
    </w:p>
    <w:p w14:paraId="367E4A5C" w14:textId="0832B25C" w:rsidR="007D1F8D" w:rsidRDefault="007D1F8D" w:rsidP="007D1F8D">
      <w:pPr>
        <w:pStyle w:val="Heading4"/>
      </w:pPr>
      <w:r>
        <w:t>Post Date</w:t>
      </w:r>
    </w:p>
    <w:p w14:paraId="1BF123AE" w14:textId="07752002" w:rsidR="000A7C48" w:rsidRPr="0012335B" w:rsidRDefault="005A3F9D" w:rsidP="000A7C48">
      <w:r w:rsidRPr="0012335B">
        <w:rPr>
          <w:rFonts w:cstheme="minorHAnsi"/>
        </w:rPr>
        <w:t>This defaults to the system date, or you can override with another desired date. Invoices are posted based upon the transaction date. Suppose an invoice batch with invoice dates of January 1, 1993 are entered, and the user enters a transaction date of December 31, 1992. All of the invoices will then be posted to the period associated with December 31, 1992.</w:t>
      </w:r>
    </w:p>
    <w:p w14:paraId="36957951" w14:textId="0CF27CCA" w:rsidR="007D1F8D" w:rsidRDefault="007D1F8D" w:rsidP="007D1F8D">
      <w:pPr>
        <w:pStyle w:val="Heading4"/>
      </w:pPr>
      <w:r>
        <w:t>Period</w:t>
      </w:r>
    </w:p>
    <w:p w14:paraId="4DAA1C29" w14:textId="7E1E7613" w:rsidR="000A7C48" w:rsidRPr="0012335B" w:rsidRDefault="005A3F9D" w:rsidP="000A7C48">
      <w:r w:rsidRPr="0012335B">
        <w:rPr>
          <w:rFonts w:cstheme="minorHAnsi"/>
        </w:rPr>
        <w:t>The system displays the period that contains the transaction date. Note: the fiscal period, not necessarily the calendar period, displays on the screen.</w:t>
      </w:r>
    </w:p>
    <w:p w14:paraId="38D48E6E" w14:textId="12073560" w:rsidR="007D1F8D" w:rsidRDefault="007D1F8D" w:rsidP="007D1F8D">
      <w:pPr>
        <w:pStyle w:val="Heading4"/>
      </w:pPr>
      <w:r>
        <w:t>Beginning Invoice # / Ending Invoice #</w:t>
      </w:r>
    </w:p>
    <w:p w14:paraId="39976D9B" w14:textId="5D7B26FA" w:rsidR="000A7C48" w:rsidRPr="0012335B" w:rsidRDefault="005A3F9D" w:rsidP="000A7C48">
      <w:r w:rsidRPr="0012335B">
        <w:rPr>
          <w:rFonts w:cstheme="minorHAnsi"/>
        </w:rPr>
        <w:t xml:space="preserve">Enter starting and ending invoice number needed for posting or press </w:t>
      </w:r>
      <w:r w:rsidRPr="0012335B">
        <w:rPr>
          <w:rFonts w:cstheme="minorHAnsi"/>
          <w:b/>
          <w:bCs/>
          <w:i/>
          <w:iCs/>
          <w:u w:val="single"/>
        </w:rPr>
        <w:t>“Enter”</w:t>
      </w:r>
      <w:r w:rsidRPr="0012335B">
        <w:rPr>
          <w:rFonts w:cstheme="minorHAnsi"/>
        </w:rPr>
        <w:t xml:space="preserve"> to default to all.</w:t>
      </w:r>
    </w:p>
    <w:p w14:paraId="59556BA2" w14:textId="0154A2F6" w:rsidR="007D1F8D" w:rsidRDefault="007D1F8D" w:rsidP="007D1F8D">
      <w:pPr>
        <w:pStyle w:val="Heading4"/>
      </w:pPr>
      <w:r>
        <w:t>Beginning Invoice Date / Ending Invoice Date</w:t>
      </w:r>
    </w:p>
    <w:p w14:paraId="7C68DB1E" w14:textId="09CB7D4A" w:rsidR="005A3F9D" w:rsidRPr="0012335B" w:rsidRDefault="005A3F9D" w:rsidP="005A3F9D">
      <w:r w:rsidRPr="0012335B">
        <w:rPr>
          <w:rFonts w:cstheme="minorHAnsi"/>
        </w:rPr>
        <w:t xml:space="preserve">Enter starting and ending invoice date needed for posting or press </w:t>
      </w:r>
      <w:r w:rsidRPr="0012335B">
        <w:rPr>
          <w:rFonts w:cstheme="minorHAnsi"/>
          <w:b/>
          <w:bCs/>
          <w:i/>
          <w:iCs/>
          <w:u w:val="single"/>
        </w:rPr>
        <w:t>“Enter”</w:t>
      </w:r>
      <w:r w:rsidRPr="0012335B">
        <w:rPr>
          <w:rFonts w:cstheme="minorHAnsi"/>
        </w:rPr>
        <w:t xml:space="preserve"> to default to all.</w:t>
      </w:r>
    </w:p>
    <w:p w14:paraId="28B91FDF" w14:textId="3D174C95" w:rsidR="007D1F8D" w:rsidRDefault="007D1F8D" w:rsidP="007D1F8D">
      <w:pPr>
        <w:pStyle w:val="Heading4"/>
      </w:pPr>
      <w:r>
        <w:t>Sort by Customer Name? – Toggle Box</w:t>
      </w:r>
    </w:p>
    <w:p w14:paraId="2CF69D7F" w14:textId="33F07F9C" w:rsidR="005A3F9D" w:rsidRDefault="005A3F9D" w:rsidP="005A3F9D">
      <w:r>
        <w:t>To sort the AR Invoices by Customer Name, make sure that the Sort by Customer Name toggle box is checked.</w:t>
      </w:r>
    </w:p>
    <w:p w14:paraId="7B9D300F" w14:textId="0C26C6A7" w:rsidR="007D1F8D" w:rsidRDefault="007D1F8D" w:rsidP="007D1F8D">
      <w:pPr>
        <w:pStyle w:val="Heading4"/>
      </w:pPr>
      <w:r>
        <w:t>Print $ / Ton? – Toggle Box</w:t>
      </w:r>
    </w:p>
    <w:p w14:paraId="35A8563C" w14:textId="41E1016A" w:rsidR="005A3F9D" w:rsidRDefault="005A3F9D" w:rsidP="005A3F9D">
      <w:r>
        <w:t>To print the price per ton to the invoice, make sure that this toggle box is checked.</w:t>
      </w:r>
    </w:p>
    <w:p w14:paraId="2675FC52" w14:textId="7C95DA31" w:rsidR="00E83D20" w:rsidRDefault="00E83D20" w:rsidP="00E83D20">
      <w:pPr>
        <w:pStyle w:val="Heading3"/>
      </w:pPr>
      <w:bookmarkStart w:id="71" w:name="_Toc44258786"/>
      <w:r>
        <w:t>Outlook Destination</w:t>
      </w:r>
      <w:bookmarkEnd w:id="71"/>
    </w:p>
    <w:p w14:paraId="1BE071F4" w14:textId="26263F8B" w:rsidR="0017325D" w:rsidRPr="0017325D" w:rsidRDefault="0017325D" w:rsidP="0017325D">
      <w:r>
        <w:rPr>
          <w:noProof/>
        </w:rPr>
        <w:drawing>
          <wp:inline distT="0" distB="0" distL="0" distR="0" wp14:anchorId="0BE4FF79" wp14:editId="25B4DA45">
            <wp:extent cx="47910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1075" cy="1257300"/>
                    </a:xfrm>
                    <a:prstGeom prst="rect">
                      <a:avLst/>
                    </a:prstGeom>
                    <a:noFill/>
                    <a:ln>
                      <a:noFill/>
                    </a:ln>
                  </pic:spPr>
                </pic:pic>
              </a:graphicData>
            </a:graphic>
          </wp:inline>
        </w:drawing>
      </w:r>
    </w:p>
    <w:p w14:paraId="29A757EF" w14:textId="77777777" w:rsidR="000A7C48" w:rsidRDefault="000A7C48" w:rsidP="000A7C48">
      <w:pPr>
        <w:pStyle w:val="Heading4"/>
      </w:pPr>
      <w:r>
        <w:t>Destination Choice</w:t>
      </w:r>
    </w:p>
    <w:p w14:paraId="13E52EF7" w14:textId="77777777" w:rsidR="000A7C48" w:rsidRPr="00144B20" w:rsidRDefault="000A7C48" w:rsidP="000A7C48">
      <w:r>
        <w:t>To choose the destination where the document should be printed, please make sure that desired output destination choice bubble is toggled.</w:t>
      </w:r>
    </w:p>
    <w:p w14:paraId="5A47639D" w14:textId="77777777" w:rsidR="000A7C48" w:rsidRDefault="000A7C48" w:rsidP="000A7C48">
      <w:pPr>
        <w:pStyle w:val="Heading4"/>
      </w:pPr>
      <w:r>
        <w:t>Layout Choice</w:t>
      </w:r>
    </w:p>
    <w:p w14:paraId="7FC56C7A" w14:textId="77777777" w:rsidR="000A7C48" w:rsidRPr="00144B20" w:rsidRDefault="000A7C48" w:rsidP="000A7C48">
      <w:r>
        <w:t>To choose the preferred layout of Landscape vs. Portrait, please make sure the desired option choice bubbled is toggled.</w:t>
      </w:r>
    </w:p>
    <w:p w14:paraId="53DF7A7B" w14:textId="77777777" w:rsidR="000A7C48" w:rsidRDefault="000A7C48" w:rsidP="000A7C48">
      <w:pPr>
        <w:pStyle w:val="Heading4"/>
      </w:pPr>
      <w:r>
        <w:t>Lines Per Page</w:t>
      </w:r>
    </w:p>
    <w:p w14:paraId="3F6AABC2" w14:textId="77777777" w:rsidR="000A7C48" w:rsidRPr="00144B20" w:rsidRDefault="000A7C48" w:rsidP="000A7C48">
      <w:r w:rsidRPr="00211A1F">
        <w:t>Lines per page on the report when printing.</w:t>
      </w:r>
    </w:p>
    <w:p w14:paraId="7A4BFA9A" w14:textId="77777777" w:rsidR="000A7C48" w:rsidRDefault="000A7C48" w:rsidP="000A7C48">
      <w:pPr>
        <w:pStyle w:val="Heading4"/>
      </w:pPr>
      <w:r>
        <w:t>Font</w:t>
      </w:r>
    </w:p>
    <w:p w14:paraId="4FD9F0F0" w14:textId="77777777" w:rsidR="000A7C48" w:rsidRPr="00144B20" w:rsidRDefault="000A7C48" w:rsidP="000A7C48">
      <w:r w:rsidRPr="00211A1F">
        <w:t xml:space="preserve">Enter the font number to use with this report </w:t>
      </w:r>
      <w:r>
        <w:t>(</w:t>
      </w:r>
      <w:r w:rsidRPr="00211A1F">
        <w:t>Font 11 is defa</w:t>
      </w:r>
      <w:r>
        <w:t>u</w:t>
      </w:r>
      <w:r w:rsidRPr="00211A1F">
        <w:t>lt</w:t>
      </w:r>
      <w:r>
        <w:t>)</w:t>
      </w:r>
      <w:r w:rsidRPr="00211A1F">
        <w:t>.</w:t>
      </w:r>
    </w:p>
    <w:p w14:paraId="76FCFEED" w14:textId="77777777" w:rsidR="000A7C48" w:rsidRDefault="000A7C48" w:rsidP="000A7C48">
      <w:pPr>
        <w:pStyle w:val="Heading4"/>
      </w:pPr>
      <w:r>
        <w:t>Show Parameters? – Toggle Box</w:t>
      </w:r>
    </w:p>
    <w:p w14:paraId="62CCBED6" w14:textId="77777777" w:rsidR="000A7C48" w:rsidRDefault="000A7C48" w:rsidP="000A7C48">
      <w:r>
        <w:t>To show parameters, make sure that the toggle box is ‘ticked’ with a checkmark.</w:t>
      </w:r>
    </w:p>
    <w:p w14:paraId="662810FB" w14:textId="0C8063B4" w:rsidR="00E83D20" w:rsidRDefault="00E83D20" w:rsidP="00E83D20">
      <w:pPr>
        <w:pStyle w:val="Heading2"/>
      </w:pPr>
      <w:bookmarkStart w:id="72" w:name="_Toc44258787"/>
      <w:r>
        <w:t>Update Posted Invoice Detail [AU5]</w:t>
      </w:r>
      <w:bookmarkEnd w:id="72"/>
    </w:p>
    <w:p w14:paraId="347D9D80" w14:textId="452B87E8" w:rsidR="0017325D" w:rsidRPr="0017325D" w:rsidRDefault="0017325D" w:rsidP="0017325D">
      <w:r>
        <w:rPr>
          <w:noProof/>
        </w:rPr>
        <w:drawing>
          <wp:inline distT="0" distB="0" distL="0" distR="0" wp14:anchorId="0FE94FF1" wp14:editId="74FEF815">
            <wp:extent cx="5943600" cy="3781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2A2068BE" w14:textId="293A7538" w:rsidR="00E83D20" w:rsidRDefault="007D1F8D" w:rsidP="00E83D20">
      <w:pPr>
        <w:pStyle w:val="Heading3"/>
      </w:pPr>
      <w:bookmarkStart w:id="73" w:name="_Toc44258788"/>
      <w:r>
        <w:t>Field Definitions</w:t>
      </w:r>
      <w:bookmarkEnd w:id="73"/>
    </w:p>
    <w:p w14:paraId="1FA1CF43" w14:textId="08AB856C" w:rsidR="007D1F8D" w:rsidRDefault="007D1F8D" w:rsidP="007D1F8D">
      <w:pPr>
        <w:pStyle w:val="Heading4"/>
      </w:pPr>
      <w:r>
        <w:t>Beginning Invoice # / Ending Invoice #</w:t>
      </w:r>
    </w:p>
    <w:p w14:paraId="0707C343" w14:textId="1BD2FDDC" w:rsidR="005A3F9D" w:rsidRPr="00E5397E" w:rsidRDefault="005A3F9D" w:rsidP="005A3F9D">
      <w:r>
        <w:t>Enter the beginning and ending Invoice Number to search for.</w:t>
      </w:r>
    </w:p>
    <w:p w14:paraId="47447F66" w14:textId="6787B060" w:rsidR="007D1F8D" w:rsidRDefault="007D1F8D" w:rsidP="007D1F8D">
      <w:pPr>
        <w:pStyle w:val="Heading4"/>
      </w:pPr>
      <w:r>
        <w:t>Beginning Invoice Date / Ending Invoice Date</w:t>
      </w:r>
    </w:p>
    <w:p w14:paraId="41198473" w14:textId="7DFF88E1" w:rsidR="005A3F9D" w:rsidRPr="00E5397E" w:rsidRDefault="005A3F9D" w:rsidP="005A3F9D">
      <w:r>
        <w:t>Enter the beginning and ending Invoice Date to search for.</w:t>
      </w:r>
    </w:p>
    <w:p w14:paraId="59CA70BB" w14:textId="48DDD294" w:rsidR="007D1F8D" w:rsidRDefault="007D1F8D" w:rsidP="007D1F8D">
      <w:pPr>
        <w:pStyle w:val="Heading4"/>
      </w:pPr>
      <w:r>
        <w:t>Beginning Customer # / Ending Customer #</w:t>
      </w:r>
    </w:p>
    <w:p w14:paraId="0AFB0CD8" w14:textId="4EF05FEF" w:rsidR="005A3F9D" w:rsidRPr="00E5397E" w:rsidRDefault="005A3F9D" w:rsidP="005A3F9D">
      <w:r>
        <w:t>Enter the beginning and ending Customer Number to search for.</w:t>
      </w:r>
    </w:p>
    <w:p w14:paraId="0FCECA9F" w14:textId="037E6B7F" w:rsidR="007D1F8D" w:rsidRDefault="007D1F8D" w:rsidP="007D1F8D">
      <w:pPr>
        <w:pStyle w:val="Heading4"/>
      </w:pPr>
      <w:r>
        <w:t>Beginning Sales # 1 / Ending Sales # 1</w:t>
      </w:r>
    </w:p>
    <w:p w14:paraId="5C285E82" w14:textId="4529E734" w:rsidR="005A3F9D" w:rsidRDefault="005A3F9D" w:rsidP="005A3F9D">
      <w:r>
        <w:t>Enter the beginning and ending First Salesman to search for.</w:t>
      </w:r>
    </w:p>
    <w:p w14:paraId="73979F3D" w14:textId="6645DC18" w:rsidR="0041720F" w:rsidRDefault="0041720F" w:rsidP="005A3F9D"/>
    <w:p w14:paraId="211972A4" w14:textId="654CC2BC" w:rsidR="0041720F" w:rsidRDefault="0041720F" w:rsidP="005A3F9D"/>
    <w:p w14:paraId="4CD78156" w14:textId="281C1788" w:rsidR="0041720F" w:rsidRDefault="0041720F" w:rsidP="005A3F9D"/>
    <w:p w14:paraId="58BF8D41" w14:textId="7D73CA7F" w:rsidR="0041720F" w:rsidRDefault="0041720F" w:rsidP="005A3F9D"/>
    <w:p w14:paraId="5E2C5CDA" w14:textId="36724CB1" w:rsidR="0041720F" w:rsidRDefault="0041720F" w:rsidP="005A3F9D"/>
    <w:p w14:paraId="59F50282" w14:textId="77777777" w:rsidR="0041720F" w:rsidRPr="00E5397E" w:rsidRDefault="0041720F" w:rsidP="005A3F9D"/>
    <w:p w14:paraId="32576681" w14:textId="61D07D78" w:rsidR="00E83D20" w:rsidRDefault="00E83D20" w:rsidP="00E83D20">
      <w:pPr>
        <w:pStyle w:val="Heading1"/>
        <w:rPr>
          <w:b/>
          <w:bCs/>
        </w:rPr>
      </w:pPr>
      <w:bookmarkStart w:id="74" w:name="_Toc44258789"/>
      <w:r>
        <w:rPr>
          <w:b/>
          <w:bCs/>
        </w:rPr>
        <w:t>Write AR Credit/Debit Memos [AW]</w:t>
      </w:r>
      <w:bookmarkEnd w:id="74"/>
    </w:p>
    <w:p w14:paraId="166A4ED8" w14:textId="5B5A23CC" w:rsidR="00C07D72" w:rsidRDefault="00C07D72" w:rsidP="00C07D72">
      <w:pPr>
        <w:pStyle w:val="Heading2"/>
      </w:pPr>
      <w:bookmarkStart w:id="75" w:name="_Toc44258790"/>
      <w:r>
        <w:t>Overview</w:t>
      </w:r>
      <w:bookmarkEnd w:id="75"/>
    </w:p>
    <w:p w14:paraId="678537C2" w14:textId="77777777" w:rsidR="00C07D72" w:rsidRPr="0012335B" w:rsidRDefault="00C07D72" w:rsidP="00C07D72">
      <w:pPr>
        <w:widowControl w:val="0"/>
        <w:tabs>
          <w:tab w:val="right" w:pos="2340"/>
          <w:tab w:val="right" w:pos="6840"/>
        </w:tabs>
        <w:autoSpaceDE w:val="0"/>
        <w:autoSpaceDN w:val="0"/>
        <w:adjustRightInd w:val="0"/>
        <w:rPr>
          <w:rFonts w:cstheme="minorHAnsi"/>
        </w:rPr>
      </w:pPr>
      <w:r w:rsidRPr="0012335B">
        <w:rPr>
          <w:rFonts w:cstheme="minorHAnsi"/>
        </w:rPr>
        <w:t>The debit / credit memos may be entered through this process.  A credit or debit entered through this function will automatically debit / credit the Accounts Receivable general ledger account number entered as a default on the A/R file maintenance control file screen and debit/credit the sales account entered on the line item part of the screen.  It will also update the invoice in the customer file.  This function cannot be used to put a credit on account for a certain customer.  It is recommended that the user enter a negative A/R invoice to put a credit on account.</w:t>
      </w:r>
    </w:p>
    <w:p w14:paraId="2C1C3322" w14:textId="5D2A312E" w:rsidR="00C07D72" w:rsidRPr="0012335B" w:rsidRDefault="00C07D72" w:rsidP="00C07D72">
      <w:r w:rsidRPr="0012335B">
        <w:rPr>
          <w:rFonts w:cstheme="minorHAnsi"/>
        </w:rPr>
        <w:t xml:space="preserve">When processing a credit for returned goods it is recommended to utilize the returns function from the OP main menu.  The returns function simultaneously will credit the invoice amount and receive the Finished Goods amount automatically.  This debit / credit memo process does not affect inventory.  However, this may be an easier method for processing either credits or debits against another invoice.  To add, press the </w:t>
      </w:r>
      <w:r w:rsidRPr="0012335B">
        <w:rPr>
          <w:rFonts w:cstheme="minorHAnsi"/>
          <w:b/>
          <w:bCs/>
          <w:i/>
          <w:iCs/>
          <w:u w:val="single"/>
        </w:rPr>
        <w:t>"A"</w:t>
      </w:r>
      <w:r w:rsidRPr="0012335B">
        <w:rPr>
          <w:rFonts w:cstheme="minorHAnsi"/>
        </w:rPr>
        <w:t xml:space="preserve"> key and continue, to change press </w:t>
      </w:r>
      <w:r w:rsidRPr="0012335B">
        <w:rPr>
          <w:rFonts w:cstheme="minorHAnsi"/>
          <w:b/>
          <w:bCs/>
          <w:i/>
          <w:iCs/>
          <w:u w:val="single"/>
        </w:rPr>
        <w:t>"C"</w:t>
      </w:r>
      <w:r w:rsidRPr="0012335B">
        <w:rPr>
          <w:rFonts w:cstheme="minorHAnsi"/>
        </w:rPr>
        <w:t xml:space="preserve">, to delete a transaction press </w:t>
      </w:r>
      <w:r w:rsidRPr="0012335B">
        <w:rPr>
          <w:rFonts w:cstheme="minorHAnsi"/>
          <w:b/>
          <w:bCs/>
          <w:i/>
          <w:iCs/>
          <w:u w:val="single"/>
        </w:rPr>
        <w:t>"D"</w:t>
      </w:r>
      <w:r w:rsidRPr="0012335B">
        <w:rPr>
          <w:rFonts w:cstheme="minorHAnsi"/>
        </w:rPr>
        <w:t xml:space="preserve">.  </w:t>
      </w:r>
    </w:p>
    <w:p w14:paraId="5E043FD9" w14:textId="7876B41E" w:rsidR="00E83D20" w:rsidRDefault="00E83D20" w:rsidP="00E83D20">
      <w:pPr>
        <w:pStyle w:val="Heading2"/>
      </w:pPr>
      <w:bookmarkStart w:id="76" w:name="_Toc44258791"/>
      <w:r>
        <w:t>Enter/Edit CR/DB Memos [AW1]</w:t>
      </w:r>
      <w:bookmarkEnd w:id="76"/>
    </w:p>
    <w:p w14:paraId="641251A1" w14:textId="7E9BB626" w:rsidR="00E83D20" w:rsidRDefault="00E83D20" w:rsidP="00E83D20">
      <w:pPr>
        <w:pStyle w:val="Heading3"/>
      </w:pPr>
      <w:bookmarkStart w:id="77" w:name="_Toc44258792"/>
      <w:r>
        <w:t>Browse Memos</w:t>
      </w:r>
      <w:bookmarkEnd w:id="77"/>
    </w:p>
    <w:p w14:paraId="36A7D63A" w14:textId="43819AEE" w:rsidR="0017325D" w:rsidRPr="0017325D" w:rsidRDefault="0017325D" w:rsidP="0017325D">
      <w:r>
        <w:rPr>
          <w:noProof/>
        </w:rPr>
        <w:drawing>
          <wp:inline distT="0" distB="0" distL="0" distR="0" wp14:anchorId="16458737" wp14:editId="463A85F3">
            <wp:extent cx="5943600" cy="4515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515485"/>
                    </a:xfrm>
                    <a:prstGeom prst="rect">
                      <a:avLst/>
                    </a:prstGeom>
                    <a:noFill/>
                    <a:ln>
                      <a:noFill/>
                    </a:ln>
                  </pic:spPr>
                </pic:pic>
              </a:graphicData>
            </a:graphic>
          </wp:inline>
        </w:drawing>
      </w:r>
    </w:p>
    <w:p w14:paraId="0ADB0119" w14:textId="77777777" w:rsidR="00137B5E" w:rsidRDefault="00137B5E" w:rsidP="00137B5E">
      <w:pPr>
        <w:pStyle w:val="Heading4"/>
      </w:pPr>
      <w:bookmarkStart w:id="78" w:name="_Hlk43554584"/>
      <w:r>
        <w:t>ADD</w:t>
      </w:r>
    </w:p>
    <w:p w14:paraId="0EC5E597" w14:textId="10FD740F" w:rsidR="00137B5E" w:rsidRPr="00E64A2B" w:rsidRDefault="00137B5E" w:rsidP="00137B5E">
      <w:r>
        <w:t xml:space="preserve">Click the </w:t>
      </w:r>
      <w:r>
        <w:rPr>
          <w:b/>
          <w:bCs/>
          <w:i/>
          <w:iCs/>
          <w:u w:val="single"/>
        </w:rPr>
        <w:t>“Green + Icon”</w:t>
      </w:r>
      <w:r>
        <w:t xml:space="preserve"> to add a new Credit/Debit Memo.</w:t>
      </w:r>
    </w:p>
    <w:p w14:paraId="7AE039DB" w14:textId="6EF37A7A" w:rsidR="00E83D20" w:rsidRDefault="00E83D20" w:rsidP="00E83D20">
      <w:pPr>
        <w:pStyle w:val="Heading3"/>
      </w:pPr>
      <w:bookmarkStart w:id="79" w:name="_Toc44258793"/>
      <w:bookmarkEnd w:id="78"/>
      <w:r>
        <w:t>View Memos</w:t>
      </w:r>
      <w:bookmarkEnd w:id="79"/>
    </w:p>
    <w:p w14:paraId="0DAE9BCD" w14:textId="4CDC6662" w:rsidR="0017325D" w:rsidRPr="0017325D" w:rsidRDefault="0017325D" w:rsidP="0017325D">
      <w:r>
        <w:rPr>
          <w:noProof/>
        </w:rPr>
        <w:drawing>
          <wp:inline distT="0" distB="0" distL="0" distR="0" wp14:anchorId="164A8836" wp14:editId="0D0CEE4D">
            <wp:extent cx="5943600" cy="4367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5608" cy="4368523"/>
                    </a:xfrm>
                    <a:prstGeom prst="rect">
                      <a:avLst/>
                    </a:prstGeom>
                    <a:noFill/>
                    <a:ln>
                      <a:noFill/>
                    </a:ln>
                  </pic:spPr>
                </pic:pic>
              </a:graphicData>
            </a:graphic>
          </wp:inline>
        </w:drawing>
      </w:r>
    </w:p>
    <w:p w14:paraId="2CD782CE" w14:textId="77777777" w:rsidR="00137B5E" w:rsidRDefault="00137B5E" w:rsidP="00137B5E">
      <w:pPr>
        <w:pStyle w:val="Heading4"/>
      </w:pPr>
      <w:r>
        <w:t>UPDATE</w:t>
      </w:r>
    </w:p>
    <w:p w14:paraId="62C1E782" w14:textId="3E809209" w:rsidR="00137B5E" w:rsidRDefault="00137B5E" w:rsidP="00137B5E">
      <w:r>
        <w:t xml:space="preserve">To change the currently selected Credit/Debit Memo, simply click the </w:t>
      </w:r>
      <w:r>
        <w:rPr>
          <w:b/>
          <w:bCs/>
          <w:i/>
          <w:iCs/>
          <w:u w:val="single"/>
        </w:rPr>
        <w:t>“Update</w:t>
      </w:r>
      <w:r>
        <w:t xml:space="preserve">” button to the right of the main memo information.  </w:t>
      </w:r>
    </w:p>
    <w:p w14:paraId="43DB5BCA" w14:textId="77777777" w:rsidR="00137B5E" w:rsidRDefault="00137B5E" w:rsidP="00137B5E">
      <w:pPr>
        <w:pStyle w:val="Heading4"/>
      </w:pPr>
      <w:r>
        <w:t>ADD</w:t>
      </w:r>
    </w:p>
    <w:p w14:paraId="515D2DFF" w14:textId="1C246FB9" w:rsidR="00137B5E" w:rsidRDefault="00137B5E" w:rsidP="00137B5E">
      <w:r>
        <w:t xml:space="preserve">To add a new Credit/Debit Memo, simply click the </w:t>
      </w:r>
      <w:r>
        <w:rPr>
          <w:b/>
          <w:bCs/>
          <w:i/>
          <w:iCs/>
          <w:u w:val="single"/>
        </w:rPr>
        <w:t xml:space="preserve">“Green + Icon” </w:t>
      </w:r>
      <w:r>
        <w:t>button at the top of the Credit/Debit Memo screen.</w:t>
      </w:r>
    </w:p>
    <w:p w14:paraId="7EBA72C3" w14:textId="7E6CB760" w:rsidR="00137B5E" w:rsidRPr="004477D0" w:rsidRDefault="00137B5E" w:rsidP="00137B5E">
      <w:r>
        <w:t xml:space="preserve">Alternatively, click the </w:t>
      </w:r>
      <w:r>
        <w:rPr>
          <w:b/>
          <w:bCs/>
          <w:i/>
          <w:iCs/>
          <w:u w:val="single"/>
        </w:rPr>
        <w:t>“Add”</w:t>
      </w:r>
      <w:r>
        <w:t xml:space="preserve"> button to the right of the main memo information.</w:t>
      </w:r>
    </w:p>
    <w:p w14:paraId="51D1AEF4" w14:textId="77777777" w:rsidR="00137B5E" w:rsidRDefault="00137B5E" w:rsidP="00137B5E">
      <w:pPr>
        <w:pStyle w:val="Heading4"/>
      </w:pPr>
      <w:r>
        <w:t>DELETE</w:t>
      </w:r>
    </w:p>
    <w:p w14:paraId="7431BA41" w14:textId="151A0C5B" w:rsidR="00137B5E" w:rsidRDefault="00137B5E" w:rsidP="00137B5E">
      <w:r>
        <w:t xml:space="preserve">To delete the currently selected Credit/Debit Memo, simply press the </w:t>
      </w:r>
      <w:r w:rsidRPr="00B86B9F">
        <w:rPr>
          <w:b/>
          <w:bCs/>
          <w:i/>
          <w:iCs/>
          <w:u w:val="single"/>
        </w:rPr>
        <w:t>"D"</w:t>
      </w:r>
      <w:r>
        <w:t xml:space="preserve"> key.  Alternatively, click the </w:t>
      </w:r>
      <w:r>
        <w:rPr>
          <w:b/>
          <w:bCs/>
          <w:i/>
          <w:iCs/>
          <w:u w:val="single"/>
        </w:rPr>
        <w:t>“Delete”</w:t>
      </w:r>
      <w:r>
        <w:t xml:space="preserve"> button to the right of the main memo information.</w:t>
      </w:r>
    </w:p>
    <w:p w14:paraId="05B955F5" w14:textId="2ABE8D89" w:rsidR="007D1F8D" w:rsidRDefault="007D1F8D" w:rsidP="007D1F8D">
      <w:pPr>
        <w:pStyle w:val="Heading4"/>
      </w:pPr>
      <w:r>
        <w:t>HOLD</w:t>
      </w:r>
    </w:p>
    <w:p w14:paraId="6874F47C" w14:textId="3D118B11" w:rsidR="00137B5E" w:rsidRPr="008204D0" w:rsidRDefault="00137B5E" w:rsidP="00137B5E">
      <w:r>
        <w:t xml:space="preserve">Click the </w:t>
      </w:r>
      <w:r>
        <w:rPr>
          <w:b/>
          <w:bCs/>
          <w:i/>
          <w:iCs/>
          <w:u w:val="single"/>
        </w:rPr>
        <w:t>“Hold”</w:t>
      </w:r>
      <w:r>
        <w:t xml:space="preserve"> button to change the status of the currently selected Credit/Debit Memo from “Released” to “On Hold”.</w:t>
      </w:r>
    </w:p>
    <w:p w14:paraId="5CA876BE" w14:textId="57976FED" w:rsidR="007D1F8D" w:rsidRDefault="007D1F8D" w:rsidP="007D1F8D">
      <w:pPr>
        <w:pStyle w:val="Heading4"/>
      </w:pPr>
      <w:r>
        <w:t>UPDATE (Line)</w:t>
      </w:r>
    </w:p>
    <w:p w14:paraId="168CB9CC" w14:textId="2FFC18BA" w:rsidR="00137B5E" w:rsidRDefault="00137B5E" w:rsidP="00137B5E">
      <w:r>
        <w:t xml:space="preserve">To change the currently selected Memo Line, simply click the </w:t>
      </w:r>
      <w:r>
        <w:rPr>
          <w:b/>
          <w:bCs/>
          <w:i/>
          <w:iCs/>
          <w:u w:val="single"/>
        </w:rPr>
        <w:t>“Update</w:t>
      </w:r>
      <w:r>
        <w:t xml:space="preserve">” button at the bottom of the screen.  </w:t>
      </w:r>
    </w:p>
    <w:p w14:paraId="321CF2D4" w14:textId="0E836C30" w:rsidR="007D1F8D" w:rsidRDefault="007D1F8D" w:rsidP="007D1F8D">
      <w:pPr>
        <w:pStyle w:val="Heading4"/>
      </w:pPr>
      <w:r>
        <w:t>ADD (Line)</w:t>
      </w:r>
    </w:p>
    <w:p w14:paraId="449D487E" w14:textId="303027D2" w:rsidR="00137B5E" w:rsidRPr="00E64A2B" w:rsidRDefault="00137B5E" w:rsidP="00137B5E">
      <w:r>
        <w:t xml:space="preserve">Click the </w:t>
      </w:r>
      <w:r>
        <w:rPr>
          <w:b/>
          <w:bCs/>
          <w:i/>
          <w:iCs/>
          <w:u w:val="single"/>
        </w:rPr>
        <w:t>“Add”</w:t>
      </w:r>
      <w:r>
        <w:t xml:space="preserve"> button</w:t>
      </w:r>
      <w:r w:rsidRPr="00167C88">
        <w:t xml:space="preserve"> </w:t>
      </w:r>
      <w:r>
        <w:t>at the bottom of the screen to add a new Memo Line.</w:t>
      </w:r>
    </w:p>
    <w:p w14:paraId="49D7B7F7" w14:textId="67D3E428" w:rsidR="007D1F8D" w:rsidRDefault="007D1F8D" w:rsidP="007D1F8D">
      <w:pPr>
        <w:pStyle w:val="Heading4"/>
      </w:pPr>
      <w:r>
        <w:t>DELETE (Line)</w:t>
      </w:r>
    </w:p>
    <w:p w14:paraId="78DD1898" w14:textId="12F49D88" w:rsidR="00137B5E" w:rsidRDefault="00137B5E" w:rsidP="00137B5E">
      <w:r>
        <w:t xml:space="preserve">To delete the currently selected Memo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0E52FEF" w14:textId="77777777" w:rsidR="00137B5E" w:rsidRDefault="00137B5E" w:rsidP="00137B5E">
      <w:pPr>
        <w:pStyle w:val="Heading4"/>
      </w:pPr>
      <w:r>
        <w:t>NEXT</w:t>
      </w:r>
    </w:p>
    <w:p w14:paraId="436CA46A" w14:textId="629E4AB8" w:rsidR="00137B5E" w:rsidRDefault="00137B5E" w:rsidP="00137B5E">
      <w:r>
        <w:t xml:space="preserve">Press </w:t>
      </w:r>
      <w:r w:rsidRPr="00B86B9F">
        <w:rPr>
          <w:b/>
          <w:bCs/>
          <w:i/>
          <w:iCs/>
          <w:u w:val="single"/>
        </w:rPr>
        <w:t>"N"</w:t>
      </w:r>
      <w:r>
        <w:t xml:space="preserve"> (Next) to find next Credit/Debit Memo to view or modify. Alternatively, press the </w:t>
      </w:r>
      <w:r>
        <w:rPr>
          <w:b/>
          <w:bCs/>
          <w:i/>
          <w:iCs/>
          <w:u w:val="single"/>
        </w:rPr>
        <w:t>“Right Arrow”</w:t>
      </w:r>
      <w:r>
        <w:t xml:space="preserve"> on the screen.</w:t>
      </w:r>
    </w:p>
    <w:p w14:paraId="39EC4003" w14:textId="77777777" w:rsidR="00137B5E" w:rsidRDefault="00137B5E" w:rsidP="00137B5E">
      <w:pPr>
        <w:pStyle w:val="Heading4"/>
      </w:pPr>
      <w:r>
        <w:t>PREVIOUS</w:t>
      </w:r>
    </w:p>
    <w:p w14:paraId="37609433" w14:textId="441EB074" w:rsidR="00137B5E" w:rsidRDefault="00137B5E" w:rsidP="00137B5E">
      <w:r>
        <w:t xml:space="preserve">Press </w:t>
      </w:r>
      <w:r w:rsidRPr="00B86B9F">
        <w:rPr>
          <w:b/>
          <w:bCs/>
          <w:i/>
          <w:iCs/>
          <w:u w:val="single"/>
        </w:rPr>
        <w:t>"P"</w:t>
      </w:r>
      <w:r>
        <w:t xml:space="preserve"> (Previous) to find previous Credit/Debit Memo to view or modify.</w:t>
      </w:r>
      <w:r w:rsidRPr="00EA7FC0">
        <w:t xml:space="preserve"> </w:t>
      </w:r>
      <w:r>
        <w:t xml:space="preserve">Alternatively, press the </w:t>
      </w:r>
      <w:r>
        <w:rPr>
          <w:b/>
          <w:bCs/>
          <w:i/>
          <w:iCs/>
          <w:u w:val="single"/>
        </w:rPr>
        <w:t>“Left Arrow”</w:t>
      </w:r>
      <w:r>
        <w:t xml:space="preserve"> on the screen.</w:t>
      </w:r>
    </w:p>
    <w:p w14:paraId="6864199F" w14:textId="7E566DD2" w:rsidR="0041720F" w:rsidRDefault="0041720F" w:rsidP="00137B5E"/>
    <w:p w14:paraId="54C01649" w14:textId="1FCC79EE" w:rsidR="0041720F" w:rsidRDefault="0041720F" w:rsidP="00137B5E"/>
    <w:p w14:paraId="026E7063" w14:textId="3D0E8ADE" w:rsidR="0041720F" w:rsidRDefault="0041720F" w:rsidP="00137B5E"/>
    <w:p w14:paraId="71F242E2" w14:textId="77777777" w:rsidR="0041720F" w:rsidRDefault="0041720F" w:rsidP="00137B5E"/>
    <w:p w14:paraId="0621ACF4" w14:textId="2E87C828" w:rsidR="0041720F" w:rsidRDefault="0041720F" w:rsidP="00137B5E"/>
    <w:p w14:paraId="2A167030" w14:textId="77777777" w:rsidR="0041720F" w:rsidRDefault="0041720F" w:rsidP="00137B5E"/>
    <w:p w14:paraId="545B288D" w14:textId="644A3DB3" w:rsidR="00E83D20" w:rsidRDefault="00E83D20" w:rsidP="00E83D20">
      <w:pPr>
        <w:pStyle w:val="Heading3"/>
      </w:pPr>
      <w:bookmarkStart w:id="80" w:name="_Toc44258794"/>
      <w:r>
        <w:t>Add</w:t>
      </w:r>
      <w:r w:rsidR="00F46F9C">
        <w:t>/Update</w:t>
      </w:r>
      <w:r>
        <w:t xml:space="preserve"> Memo</w:t>
      </w:r>
      <w:bookmarkEnd w:id="80"/>
    </w:p>
    <w:p w14:paraId="0F2DE694" w14:textId="4D8C6559" w:rsidR="0017325D" w:rsidRPr="0017325D" w:rsidRDefault="0017325D" w:rsidP="0017325D">
      <w:r>
        <w:rPr>
          <w:noProof/>
        </w:rPr>
        <w:drawing>
          <wp:inline distT="0" distB="0" distL="0" distR="0" wp14:anchorId="6BDB867A" wp14:editId="3BB22A53">
            <wp:extent cx="5943600" cy="4083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1630" cy="4088785"/>
                    </a:xfrm>
                    <a:prstGeom prst="rect">
                      <a:avLst/>
                    </a:prstGeom>
                    <a:noFill/>
                    <a:ln>
                      <a:noFill/>
                    </a:ln>
                  </pic:spPr>
                </pic:pic>
              </a:graphicData>
            </a:graphic>
          </wp:inline>
        </w:drawing>
      </w:r>
    </w:p>
    <w:p w14:paraId="2591A593" w14:textId="77777777" w:rsidR="00137B5E" w:rsidRDefault="00137B5E" w:rsidP="00137B5E">
      <w:pPr>
        <w:pStyle w:val="Heading4"/>
      </w:pPr>
      <w:bookmarkStart w:id="81" w:name="_Hlk44166958"/>
      <w:r>
        <w:t>SAVE</w:t>
      </w:r>
    </w:p>
    <w:p w14:paraId="5F89AC53" w14:textId="42A07B57" w:rsidR="00137B5E" w:rsidRDefault="00137B5E" w:rsidP="00137B5E">
      <w:r>
        <w:t xml:space="preserve">Click the </w:t>
      </w:r>
      <w:r>
        <w:rPr>
          <w:b/>
          <w:bCs/>
          <w:i/>
          <w:iCs/>
          <w:u w:val="single"/>
        </w:rPr>
        <w:t>“Save”</w:t>
      </w:r>
      <w:r>
        <w:t xml:space="preserve"> button to save all changes to the current Credit/Debit Memo.</w:t>
      </w:r>
    </w:p>
    <w:bookmarkEnd w:id="81"/>
    <w:p w14:paraId="0C624037" w14:textId="77777777" w:rsidR="00137B5E" w:rsidRDefault="00137B5E" w:rsidP="00137B5E">
      <w:pPr>
        <w:pStyle w:val="Heading4"/>
      </w:pPr>
      <w:r>
        <w:t>CANCEL</w:t>
      </w:r>
    </w:p>
    <w:p w14:paraId="3046349B" w14:textId="7834CB79" w:rsidR="00137B5E" w:rsidRPr="00DF6BEC" w:rsidRDefault="00137B5E" w:rsidP="00137B5E">
      <w:r>
        <w:t xml:space="preserve">Click the </w:t>
      </w:r>
      <w:r>
        <w:rPr>
          <w:b/>
          <w:bCs/>
          <w:i/>
          <w:iCs/>
          <w:u w:val="single"/>
        </w:rPr>
        <w:t>“Cancel”</w:t>
      </w:r>
      <w:r>
        <w:t xml:space="preserve"> button to cancel all changes to the Credit/Debit Memo without saving.</w:t>
      </w:r>
    </w:p>
    <w:p w14:paraId="44C89D7E" w14:textId="77777777" w:rsidR="00137B5E" w:rsidRDefault="00137B5E" w:rsidP="00137B5E">
      <w:pPr>
        <w:pStyle w:val="Heading4"/>
      </w:pPr>
      <w:r>
        <w:t>HOLD</w:t>
      </w:r>
    </w:p>
    <w:p w14:paraId="5F4ECAD5" w14:textId="77777777" w:rsidR="00137B5E" w:rsidRPr="008204D0" w:rsidRDefault="00137B5E" w:rsidP="00137B5E">
      <w:r>
        <w:t xml:space="preserve">Click the </w:t>
      </w:r>
      <w:r>
        <w:rPr>
          <w:b/>
          <w:bCs/>
          <w:i/>
          <w:iCs/>
          <w:u w:val="single"/>
        </w:rPr>
        <w:t>“Hold”</w:t>
      </w:r>
      <w:r>
        <w:t xml:space="preserve"> button to change the status of the currently selected Credit/Debit Memo from “Released” to “On Hold”.</w:t>
      </w:r>
    </w:p>
    <w:p w14:paraId="75E7B800" w14:textId="77777777" w:rsidR="00137B5E" w:rsidRDefault="00137B5E" w:rsidP="00137B5E">
      <w:pPr>
        <w:pStyle w:val="Heading4"/>
      </w:pPr>
      <w:r>
        <w:t>ADD (Line)</w:t>
      </w:r>
    </w:p>
    <w:p w14:paraId="558ADF9F" w14:textId="77777777" w:rsidR="00137B5E" w:rsidRPr="00E64A2B" w:rsidRDefault="00137B5E" w:rsidP="00137B5E">
      <w:r>
        <w:t xml:space="preserve">Click the </w:t>
      </w:r>
      <w:r>
        <w:rPr>
          <w:b/>
          <w:bCs/>
          <w:i/>
          <w:iCs/>
          <w:u w:val="single"/>
        </w:rPr>
        <w:t>“Add”</w:t>
      </w:r>
      <w:r>
        <w:t xml:space="preserve"> button</w:t>
      </w:r>
      <w:r w:rsidRPr="00167C88">
        <w:t xml:space="preserve"> </w:t>
      </w:r>
      <w:r>
        <w:t>at the bottom of the screen to add a new Memo Line.</w:t>
      </w:r>
    </w:p>
    <w:p w14:paraId="60E67871" w14:textId="549D2B9F" w:rsidR="00E83D20" w:rsidRDefault="00E83D20" w:rsidP="00E83D20">
      <w:pPr>
        <w:pStyle w:val="Heading3"/>
      </w:pPr>
      <w:bookmarkStart w:id="82" w:name="_Toc44258795"/>
      <w:r>
        <w:t>Add</w:t>
      </w:r>
      <w:r w:rsidR="00F46F9C">
        <w:t>/Update</w:t>
      </w:r>
      <w:r>
        <w:t xml:space="preserve"> Memo Field Definitions</w:t>
      </w:r>
      <w:bookmarkEnd w:id="82"/>
    </w:p>
    <w:p w14:paraId="496C1F15" w14:textId="1C6EE090" w:rsidR="007D1F8D" w:rsidRDefault="007D1F8D" w:rsidP="007D1F8D">
      <w:pPr>
        <w:pStyle w:val="Heading4"/>
      </w:pPr>
      <w:r>
        <w:t>Customer</w:t>
      </w:r>
    </w:p>
    <w:p w14:paraId="64A9B4AD" w14:textId="548E5943" w:rsidR="00137B5E" w:rsidRPr="0012335B" w:rsidRDefault="00C07D72" w:rsidP="00137B5E">
      <w:r w:rsidRPr="0012335B">
        <w:rPr>
          <w:rFonts w:cstheme="minorHAnsi"/>
        </w:rPr>
        <w:t>Enter the number of the customer for this memo.</w:t>
      </w:r>
    </w:p>
    <w:p w14:paraId="241EEC52" w14:textId="5D852BCF" w:rsidR="007D1F8D" w:rsidRDefault="007D1F8D" w:rsidP="007D1F8D">
      <w:pPr>
        <w:pStyle w:val="Heading4"/>
      </w:pPr>
      <w:r>
        <w:t>Memo Date</w:t>
      </w:r>
    </w:p>
    <w:p w14:paraId="58EE91AB" w14:textId="0D25E9D7" w:rsidR="00137B5E" w:rsidRPr="0012335B" w:rsidRDefault="00C07D72" w:rsidP="00137B5E">
      <w:r w:rsidRPr="0012335B">
        <w:rPr>
          <w:rFonts w:cstheme="minorHAnsi"/>
        </w:rPr>
        <w:t>This defaults to system date; users can override with another desired date. The system posts memos to the period that contains the transaction date.</w:t>
      </w:r>
    </w:p>
    <w:p w14:paraId="1042B037" w14:textId="3755F9F2" w:rsidR="007D1F8D" w:rsidRDefault="007D1F8D" w:rsidP="007D1F8D">
      <w:pPr>
        <w:pStyle w:val="Heading4"/>
      </w:pPr>
      <w:r>
        <w:t>Exchange Rate</w:t>
      </w:r>
    </w:p>
    <w:p w14:paraId="5A921D62" w14:textId="2C49096E" w:rsidR="007D1F8D" w:rsidRPr="0012335B" w:rsidRDefault="00C07D72" w:rsidP="007D1F8D">
      <w:r w:rsidRPr="0012335B">
        <w:t>Enter the exchange rate.</w:t>
      </w:r>
    </w:p>
    <w:p w14:paraId="25BB2B4D" w14:textId="520FF850" w:rsidR="00E83D20" w:rsidRDefault="00E83D20" w:rsidP="00E83D20">
      <w:pPr>
        <w:pStyle w:val="Heading3"/>
      </w:pPr>
      <w:bookmarkStart w:id="83" w:name="_Toc44258796"/>
      <w:r>
        <w:t>Add</w:t>
      </w:r>
      <w:r w:rsidR="00F46F9C">
        <w:t>/Update</w:t>
      </w:r>
      <w:r>
        <w:t xml:space="preserve"> Memo Invoice Line</w:t>
      </w:r>
      <w:bookmarkEnd w:id="83"/>
    </w:p>
    <w:p w14:paraId="49B5F379" w14:textId="5A62338D" w:rsidR="0017325D" w:rsidRPr="0017325D" w:rsidRDefault="0017325D" w:rsidP="0017325D">
      <w:r>
        <w:rPr>
          <w:noProof/>
        </w:rPr>
        <w:drawing>
          <wp:inline distT="0" distB="0" distL="0" distR="0" wp14:anchorId="55033DD2" wp14:editId="6CC19AC6">
            <wp:extent cx="5943600" cy="4475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669BEB48" w14:textId="77777777" w:rsidR="00F47CD3" w:rsidRDefault="00F47CD3" w:rsidP="00F47CD3">
      <w:pPr>
        <w:pStyle w:val="Heading4"/>
      </w:pPr>
      <w:r>
        <w:t>UPDATE</w:t>
      </w:r>
    </w:p>
    <w:p w14:paraId="069E2624" w14:textId="55471D8A" w:rsidR="00F47CD3" w:rsidRDefault="00F47CD3" w:rsidP="00F47CD3">
      <w:r>
        <w:t xml:space="preserve">To change the currently selected Memo, simply click the </w:t>
      </w:r>
      <w:r>
        <w:rPr>
          <w:b/>
          <w:bCs/>
          <w:i/>
          <w:iCs/>
          <w:u w:val="single"/>
        </w:rPr>
        <w:t>“Update</w:t>
      </w:r>
      <w:r>
        <w:t xml:space="preserve">” button to the right of the memo’s main information.  </w:t>
      </w:r>
    </w:p>
    <w:p w14:paraId="7C29E5A7" w14:textId="77777777" w:rsidR="00F47CD3" w:rsidRDefault="00F47CD3" w:rsidP="00F47CD3">
      <w:pPr>
        <w:pStyle w:val="Heading4"/>
      </w:pPr>
      <w:r>
        <w:t>ADD</w:t>
      </w:r>
    </w:p>
    <w:p w14:paraId="6E5C28CF" w14:textId="34D374E4" w:rsidR="00F47CD3" w:rsidRDefault="00F47CD3" w:rsidP="00F47CD3">
      <w:r>
        <w:t xml:space="preserve">To add a new Memo, simply click the </w:t>
      </w:r>
      <w:r>
        <w:rPr>
          <w:b/>
          <w:bCs/>
          <w:i/>
          <w:iCs/>
          <w:u w:val="single"/>
        </w:rPr>
        <w:t xml:space="preserve">“Green + Icon” </w:t>
      </w:r>
      <w:r>
        <w:t>button at the top of the Credit/Debit Memo screen.</w:t>
      </w:r>
    </w:p>
    <w:p w14:paraId="609671D4" w14:textId="1421ABF9" w:rsidR="00F47CD3" w:rsidRPr="004477D0" w:rsidRDefault="00F47CD3" w:rsidP="00F47CD3">
      <w:r>
        <w:t xml:space="preserve">Alternatively, click the </w:t>
      </w:r>
      <w:r>
        <w:rPr>
          <w:b/>
          <w:bCs/>
          <w:i/>
          <w:iCs/>
          <w:u w:val="single"/>
        </w:rPr>
        <w:t>“Add”</w:t>
      </w:r>
      <w:r>
        <w:t xml:space="preserve"> button to the right of the memo’s main information.</w:t>
      </w:r>
    </w:p>
    <w:p w14:paraId="0699A9C3" w14:textId="77777777" w:rsidR="00F47CD3" w:rsidRDefault="00F47CD3" w:rsidP="00F47CD3">
      <w:pPr>
        <w:pStyle w:val="Heading4"/>
      </w:pPr>
      <w:r>
        <w:t>DELETE</w:t>
      </w:r>
    </w:p>
    <w:p w14:paraId="501245DA" w14:textId="6E535668" w:rsidR="00F47CD3" w:rsidRDefault="00F47CD3" w:rsidP="00F47CD3">
      <w:r>
        <w:t xml:space="preserve">To delete the currently selected Memo, simply press the </w:t>
      </w:r>
      <w:r w:rsidRPr="00B86B9F">
        <w:rPr>
          <w:b/>
          <w:bCs/>
          <w:i/>
          <w:iCs/>
          <w:u w:val="single"/>
        </w:rPr>
        <w:t>"D"</w:t>
      </w:r>
      <w:r>
        <w:t xml:space="preserve"> key.  Alternatively, click the </w:t>
      </w:r>
      <w:r>
        <w:rPr>
          <w:b/>
          <w:bCs/>
          <w:i/>
          <w:iCs/>
          <w:u w:val="single"/>
        </w:rPr>
        <w:t>“Delete”</w:t>
      </w:r>
      <w:r>
        <w:t xml:space="preserve"> button to the right of the memo’s main information.</w:t>
      </w:r>
    </w:p>
    <w:p w14:paraId="02F8BC50" w14:textId="01FB7AAC" w:rsidR="00F47CD3" w:rsidRDefault="00F47CD3" w:rsidP="00F47CD3">
      <w:pPr>
        <w:pStyle w:val="Heading4"/>
      </w:pPr>
      <w:r>
        <w:t>HOLD</w:t>
      </w:r>
    </w:p>
    <w:p w14:paraId="1B5CF187" w14:textId="7DA40E89" w:rsidR="00F47CD3" w:rsidRPr="008204D0" w:rsidRDefault="00F47CD3" w:rsidP="00F47CD3">
      <w:bookmarkStart w:id="84" w:name="_Hlk44168210"/>
      <w:r>
        <w:t xml:space="preserve">Click the </w:t>
      </w:r>
      <w:r>
        <w:rPr>
          <w:b/>
          <w:bCs/>
          <w:i/>
          <w:iCs/>
          <w:u w:val="single"/>
        </w:rPr>
        <w:t>“Hold”</w:t>
      </w:r>
      <w:r>
        <w:t xml:space="preserve"> button to change the status of the currently selected Memo from “Released” to “On Hold”.</w:t>
      </w:r>
    </w:p>
    <w:p w14:paraId="4C30B59C" w14:textId="77777777" w:rsidR="00F47CD3" w:rsidRDefault="00F47CD3" w:rsidP="00F47CD3">
      <w:pPr>
        <w:pStyle w:val="Heading4"/>
      </w:pPr>
      <w:bookmarkStart w:id="85" w:name="_Hlk44168431"/>
      <w:bookmarkEnd w:id="84"/>
      <w:r>
        <w:t>SAVE</w:t>
      </w:r>
    </w:p>
    <w:p w14:paraId="03B3F36C" w14:textId="670209A5" w:rsidR="00F47CD3" w:rsidRDefault="00F47CD3" w:rsidP="00F47CD3">
      <w:r>
        <w:t xml:space="preserve">Click the </w:t>
      </w:r>
      <w:r>
        <w:rPr>
          <w:b/>
          <w:bCs/>
          <w:i/>
          <w:iCs/>
          <w:u w:val="single"/>
        </w:rPr>
        <w:t>“Save”</w:t>
      </w:r>
      <w:r>
        <w:t xml:space="preserve"> button to save all changes to the current Memo Line.</w:t>
      </w:r>
    </w:p>
    <w:p w14:paraId="298E303B" w14:textId="77777777" w:rsidR="00F47CD3" w:rsidRDefault="00F47CD3" w:rsidP="00F47CD3">
      <w:pPr>
        <w:pStyle w:val="Heading4"/>
      </w:pPr>
      <w:r>
        <w:t>RESET</w:t>
      </w:r>
    </w:p>
    <w:p w14:paraId="4EDD1189" w14:textId="77777777" w:rsidR="00F47CD3" w:rsidRPr="00096EBD" w:rsidRDefault="00F47CD3" w:rsidP="00F47CD3">
      <w:r>
        <w:t xml:space="preserve">Click the </w:t>
      </w:r>
      <w:r>
        <w:rPr>
          <w:b/>
          <w:bCs/>
          <w:i/>
          <w:iCs/>
          <w:u w:val="single"/>
        </w:rPr>
        <w:t>“Reset”</w:t>
      </w:r>
      <w:r>
        <w:t xml:space="preserve"> button to reset all fields to their original state.</w:t>
      </w:r>
    </w:p>
    <w:p w14:paraId="11F6A743" w14:textId="77777777" w:rsidR="00F47CD3" w:rsidRDefault="00F47CD3" w:rsidP="00F47CD3">
      <w:pPr>
        <w:pStyle w:val="Heading4"/>
      </w:pPr>
      <w:r>
        <w:t>CANCEL</w:t>
      </w:r>
    </w:p>
    <w:p w14:paraId="3E7B7DCC" w14:textId="619151B9" w:rsidR="00F47CD3" w:rsidRPr="00DF6BEC" w:rsidRDefault="00F47CD3" w:rsidP="00F47CD3">
      <w:r>
        <w:t xml:space="preserve">Click the </w:t>
      </w:r>
      <w:r>
        <w:rPr>
          <w:b/>
          <w:bCs/>
          <w:i/>
          <w:iCs/>
          <w:u w:val="single"/>
        </w:rPr>
        <w:t>“Cancel”</w:t>
      </w:r>
      <w:r>
        <w:t xml:space="preserve"> button to cancel all changes to the Memo Line without saving.</w:t>
      </w:r>
    </w:p>
    <w:bookmarkEnd w:id="85"/>
    <w:p w14:paraId="0A0D6806" w14:textId="77777777" w:rsidR="00F47CD3" w:rsidRDefault="00F47CD3" w:rsidP="00F47CD3">
      <w:pPr>
        <w:pStyle w:val="Heading4"/>
      </w:pPr>
      <w:r>
        <w:t>NEXT</w:t>
      </w:r>
    </w:p>
    <w:p w14:paraId="3F5C5F42" w14:textId="3806118F" w:rsidR="00F47CD3" w:rsidRDefault="00F47CD3" w:rsidP="00F47CD3">
      <w:r>
        <w:t xml:space="preserve">Press </w:t>
      </w:r>
      <w:r w:rsidRPr="00B86B9F">
        <w:rPr>
          <w:b/>
          <w:bCs/>
          <w:i/>
          <w:iCs/>
          <w:u w:val="single"/>
        </w:rPr>
        <w:t>"N"</w:t>
      </w:r>
      <w:r>
        <w:t xml:space="preserve"> (Next) to find next Memo to view or modify. Alternatively, press the </w:t>
      </w:r>
      <w:r>
        <w:rPr>
          <w:b/>
          <w:bCs/>
          <w:i/>
          <w:iCs/>
          <w:u w:val="single"/>
        </w:rPr>
        <w:t>“Right Arrow”</w:t>
      </w:r>
      <w:r>
        <w:t xml:space="preserve"> on the screen.</w:t>
      </w:r>
    </w:p>
    <w:p w14:paraId="55BF3FD7" w14:textId="77777777" w:rsidR="00F47CD3" w:rsidRDefault="00F47CD3" w:rsidP="00F47CD3">
      <w:pPr>
        <w:pStyle w:val="Heading4"/>
      </w:pPr>
      <w:r>
        <w:t>PREVIOUS</w:t>
      </w:r>
    </w:p>
    <w:p w14:paraId="25010548" w14:textId="3EE0EC59" w:rsidR="00F47CD3" w:rsidRDefault="00F47CD3" w:rsidP="00F47CD3">
      <w:r>
        <w:t xml:space="preserve">Press </w:t>
      </w:r>
      <w:r w:rsidRPr="00B86B9F">
        <w:rPr>
          <w:b/>
          <w:bCs/>
          <w:i/>
          <w:iCs/>
          <w:u w:val="single"/>
        </w:rPr>
        <w:t>"P"</w:t>
      </w:r>
      <w:r>
        <w:t xml:space="preserve"> (Previous) to find previous Memo to view or modify.</w:t>
      </w:r>
      <w:r w:rsidRPr="00EA7FC0">
        <w:t xml:space="preserve"> </w:t>
      </w:r>
      <w:r>
        <w:t xml:space="preserve">Alternatively, press the </w:t>
      </w:r>
      <w:r>
        <w:rPr>
          <w:b/>
          <w:bCs/>
          <w:i/>
          <w:iCs/>
          <w:u w:val="single"/>
        </w:rPr>
        <w:t>“Left Arrow”</w:t>
      </w:r>
      <w:r>
        <w:t xml:space="preserve"> on the screen.</w:t>
      </w:r>
    </w:p>
    <w:p w14:paraId="55D7DF48" w14:textId="77777777" w:rsidR="0041720F" w:rsidRDefault="0041720F" w:rsidP="00F47CD3"/>
    <w:p w14:paraId="73B5EB05" w14:textId="783EAB1D" w:rsidR="00E83D20" w:rsidRDefault="00E83D20" w:rsidP="00E83D20">
      <w:pPr>
        <w:pStyle w:val="Heading3"/>
      </w:pPr>
      <w:bookmarkStart w:id="86" w:name="_Toc44258797"/>
      <w:r>
        <w:t>Add</w:t>
      </w:r>
      <w:r w:rsidR="00F46F9C">
        <w:t>/Update</w:t>
      </w:r>
      <w:r>
        <w:t xml:space="preserve"> Memo Invoice Line Field Definitions</w:t>
      </w:r>
      <w:bookmarkEnd w:id="86"/>
    </w:p>
    <w:p w14:paraId="250608EB" w14:textId="766055DC" w:rsidR="00E83D20" w:rsidRDefault="00C07D72" w:rsidP="00E83D20">
      <w:pPr>
        <w:pStyle w:val="Heading4"/>
      </w:pPr>
      <w:r>
        <w:t>Invoice Number</w:t>
      </w:r>
    </w:p>
    <w:p w14:paraId="68CAC724" w14:textId="27091E45" w:rsidR="00C07D72" w:rsidRPr="0012335B" w:rsidRDefault="00F47CD3" w:rsidP="00C07D72">
      <w:r w:rsidRPr="0012335B">
        <w:rPr>
          <w:rFonts w:cstheme="minorHAnsi"/>
        </w:rPr>
        <w:t xml:space="preserve">Enter the invoice number the debit or credit applies to.  Press </w:t>
      </w:r>
      <w:r w:rsidRPr="0012335B">
        <w:rPr>
          <w:rFonts w:cstheme="minorHAnsi"/>
          <w:b/>
          <w:bCs/>
          <w:i/>
          <w:iCs/>
          <w:u w:val="single"/>
        </w:rPr>
        <w:t xml:space="preserve">“F1” </w:t>
      </w:r>
      <w:r w:rsidRPr="0012335B">
        <w:rPr>
          <w:rFonts w:cstheme="minorHAnsi"/>
        </w:rPr>
        <w:t xml:space="preserve">to search or </w:t>
      </w:r>
      <w:r w:rsidRPr="0012335B">
        <w:rPr>
          <w:rFonts w:cstheme="minorHAnsi"/>
          <w:b/>
          <w:bCs/>
          <w:i/>
          <w:iCs/>
          <w:u w:val="single"/>
        </w:rPr>
        <w:t xml:space="preserve">“Page Up” / “Page Down” </w:t>
      </w:r>
      <w:r w:rsidRPr="0012335B">
        <w:rPr>
          <w:rFonts w:cstheme="minorHAnsi"/>
        </w:rPr>
        <w:t>to scroll through invoices, then press enter on selected item.</w:t>
      </w:r>
    </w:p>
    <w:p w14:paraId="1B091FD1" w14:textId="46469169" w:rsidR="00C07D72" w:rsidRDefault="00C07D72" w:rsidP="00C07D72">
      <w:pPr>
        <w:pStyle w:val="Heading4"/>
      </w:pPr>
      <w:r>
        <w:t>Invoice Date</w:t>
      </w:r>
    </w:p>
    <w:p w14:paraId="1C45411D" w14:textId="3CDB3C79" w:rsidR="00C07D72" w:rsidRPr="0012335B" w:rsidRDefault="00F47CD3" w:rsidP="00C07D72">
      <w:r w:rsidRPr="0012335B">
        <w:rPr>
          <w:rFonts w:cstheme="minorHAnsi"/>
        </w:rPr>
        <w:t>Enter the date of the debit or credit.  The system defaults to the current date.</w:t>
      </w:r>
    </w:p>
    <w:p w14:paraId="481666E6" w14:textId="27DFB274" w:rsidR="00C07D72" w:rsidRDefault="00C07D72" w:rsidP="00C07D72">
      <w:pPr>
        <w:pStyle w:val="Heading4"/>
      </w:pPr>
      <w:r>
        <w:t>Balance Due</w:t>
      </w:r>
    </w:p>
    <w:p w14:paraId="4BCDD977" w14:textId="4B41D95F" w:rsidR="00C07D72" w:rsidRPr="0012335B" w:rsidRDefault="00F47CD3" w:rsidP="00C07D72">
      <w:r w:rsidRPr="0012335B">
        <w:rPr>
          <w:rFonts w:cstheme="minorHAnsi"/>
        </w:rPr>
        <w:t>The system displays the remaining balance due on that invoice.</w:t>
      </w:r>
    </w:p>
    <w:p w14:paraId="1E765475" w14:textId="331C9574" w:rsidR="00C07D72" w:rsidRDefault="00C07D72" w:rsidP="00C07D72">
      <w:pPr>
        <w:pStyle w:val="Heading4"/>
      </w:pPr>
      <w:r>
        <w:t>Discount</w:t>
      </w:r>
    </w:p>
    <w:p w14:paraId="6A9E5A34" w14:textId="66EE6E94" w:rsidR="00C07D72" w:rsidRPr="0012335B" w:rsidRDefault="00F47CD3" w:rsidP="00C07D72">
      <w:r w:rsidRPr="0012335B">
        <w:t>This field shows the discount percentage given to the current invoice.</w:t>
      </w:r>
    </w:p>
    <w:p w14:paraId="3C92CA3F" w14:textId="57F77FA4" w:rsidR="00C07D72" w:rsidRDefault="00C07D72" w:rsidP="00C07D72">
      <w:pPr>
        <w:pStyle w:val="Heading4"/>
      </w:pPr>
      <w:r>
        <w:t>Total Applied</w:t>
      </w:r>
    </w:p>
    <w:p w14:paraId="4CE88EFE" w14:textId="05887D2B" w:rsidR="00C07D72" w:rsidRPr="0012335B" w:rsidRDefault="00F47CD3" w:rsidP="00C07D72">
      <w:r w:rsidRPr="0012335B">
        <w:rPr>
          <w:rFonts w:cstheme="minorHAnsi"/>
        </w:rPr>
        <w:t xml:space="preserve">Enter a positive number for a debit or a negative number (minus sign in front of number for the amount of the credit.  You will then receive a prompt.  Enter a </w:t>
      </w:r>
      <w:r w:rsidRPr="0012335B">
        <w:rPr>
          <w:rFonts w:cstheme="minorHAnsi"/>
          <w:b/>
          <w:bCs/>
          <w:i/>
          <w:iCs/>
          <w:u w:val="single"/>
        </w:rPr>
        <w:t xml:space="preserve">“Y” </w:t>
      </w:r>
      <w:r w:rsidRPr="0012335B">
        <w:rPr>
          <w:rFonts w:cstheme="minorHAnsi"/>
        </w:rPr>
        <w:t>(Yes) if you have entered the correct debit or credit.  You may then choose another invoice to debit/credit if needed.</w:t>
      </w:r>
    </w:p>
    <w:p w14:paraId="6665A023" w14:textId="10C28D01" w:rsidR="00C07D72" w:rsidRDefault="00C07D72" w:rsidP="00C07D72">
      <w:pPr>
        <w:pStyle w:val="Heading4"/>
      </w:pPr>
      <w:r>
        <w:t>Account Number</w:t>
      </w:r>
    </w:p>
    <w:p w14:paraId="12A813F7" w14:textId="317B4DE2" w:rsidR="00C07D72" w:rsidRPr="0012335B" w:rsidRDefault="00F47CD3" w:rsidP="00C07D72">
      <w:r w:rsidRPr="0012335B">
        <w:rPr>
          <w:rFonts w:cstheme="minorHAnsi"/>
        </w:rPr>
        <w:t xml:space="preserve">Enter the GL account number to apply the amount to, or press the </w:t>
      </w:r>
      <w:r w:rsidRPr="0012335B">
        <w:rPr>
          <w:rFonts w:cstheme="minorHAnsi"/>
          <w:b/>
          <w:bCs/>
          <w:i/>
          <w:iCs/>
          <w:u w:val="single"/>
        </w:rPr>
        <w:t xml:space="preserve">“Page Up” / “Page Down” </w:t>
      </w:r>
      <w:r w:rsidRPr="0012335B">
        <w:rPr>
          <w:rFonts w:cstheme="minorHAnsi"/>
        </w:rPr>
        <w:t xml:space="preserve">keys to scroll through the GL file and then press </w:t>
      </w:r>
      <w:bookmarkStart w:id="87" w:name="_Hlk44164962"/>
      <w:r w:rsidRPr="0012335B">
        <w:rPr>
          <w:rFonts w:cstheme="minorHAnsi"/>
          <w:b/>
          <w:bCs/>
          <w:i/>
          <w:iCs/>
          <w:u w:val="single"/>
        </w:rPr>
        <w:t>“Enter”</w:t>
      </w:r>
      <w:bookmarkEnd w:id="87"/>
      <w:r w:rsidRPr="0012335B">
        <w:rPr>
          <w:rFonts w:cstheme="minorHAnsi"/>
          <w:b/>
          <w:bCs/>
          <w:i/>
          <w:iCs/>
          <w:u w:val="single"/>
        </w:rPr>
        <w:t xml:space="preserve"> </w:t>
      </w:r>
      <w:r w:rsidRPr="0012335B">
        <w:rPr>
          <w:rFonts w:cstheme="minorHAnsi"/>
        </w:rPr>
        <w:t>to accept the highlighted account number.  The account number defaults to the GL account number in the vendor's file.</w:t>
      </w:r>
    </w:p>
    <w:p w14:paraId="63BD42F8" w14:textId="5512B1D6" w:rsidR="00C07D72" w:rsidRDefault="00C07D72" w:rsidP="00C07D72">
      <w:pPr>
        <w:pStyle w:val="Heading4"/>
      </w:pPr>
      <w:r>
        <w:t>Account Description</w:t>
      </w:r>
    </w:p>
    <w:p w14:paraId="493D470B" w14:textId="1E4C3A0F" w:rsidR="00C07D72" w:rsidRPr="00C07D72" w:rsidRDefault="00F47CD3" w:rsidP="00C07D72">
      <w:r>
        <w:t>Enter a short description of the account.</w:t>
      </w:r>
    </w:p>
    <w:p w14:paraId="6EBEFF47" w14:textId="6DC69573" w:rsidR="00C07D72" w:rsidRDefault="00C07D72" w:rsidP="00C07D72">
      <w:pPr>
        <w:pStyle w:val="Heading4"/>
      </w:pPr>
      <w:r>
        <w:t>Memo Description</w:t>
      </w:r>
    </w:p>
    <w:p w14:paraId="22EE7DA8" w14:textId="6CEAEEA8" w:rsidR="00E83D20" w:rsidRDefault="00F47CD3" w:rsidP="00E83D20">
      <w:r>
        <w:t>Enter a short description of the memo.</w:t>
      </w:r>
    </w:p>
    <w:p w14:paraId="01460BE8" w14:textId="0BD2A290" w:rsidR="00E83D20" w:rsidRDefault="00E83D20" w:rsidP="00E83D20">
      <w:pPr>
        <w:pStyle w:val="Heading2"/>
      </w:pPr>
      <w:bookmarkStart w:id="88" w:name="_Toc44258798"/>
      <w:r>
        <w:t>CR/DB Memo Edit List [AW2]</w:t>
      </w:r>
      <w:bookmarkEnd w:id="88"/>
    </w:p>
    <w:p w14:paraId="2AB327C9" w14:textId="42C3947E" w:rsidR="00F47CD3" w:rsidRPr="00F47CD3" w:rsidRDefault="00F47CD3" w:rsidP="00F47CD3">
      <w:pPr>
        <w:pStyle w:val="Heading3"/>
      </w:pPr>
      <w:bookmarkStart w:id="89" w:name="_Toc44258799"/>
      <w:r>
        <w:t>Overview</w:t>
      </w:r>
      <w:bookmarkEnd w:id="89"/>
    </w:p>
    <w:p w14:paraId="196F308C" w14:textId="1F3E523B" w:rsidR="00F47CD3" w:rsidRPr="0012335B" w:rsidRDefault="00F47CD3" w:rsidP="00F47CD3">
      <w:r w:rsidRPr="0012335B">
        <w:rPr>
          <w:rFonts w:cstheme="minorHAnsi"/>
        </w:rPr>
        <w:t>This register provides a listing of the Memos for the system to post. Users issue a Credit Memo to a customer for returned merchandise, or any other adjustment that decreases the invoice amount due. Likewise, users issue a Debit Memo for charges after posting of an invoice, or any other adjustment that increases the invoice amount due. This register is useful as an edit register. It provides an output of all DB/CR Memo transactions entered and ready to post.</w:t>
      </w:r>
      <w:r w:rsidR="0041720F">
        <w:rPr>
          <w:rFonts w:cstheme="minorHAnsi"/>
        </w:rPr>
        <w:t xml:space="preserve"> </w:t>
      </w:r>
      <w:r w:rsidRPr="0012335B">
        <w:rPr>
          <w:rFonts w:cstheme="minorHAnsi"/>
        </w:rPr>
        <w:t>This allows the transactions that were previously entered to print on an edit register for review and to check for data entry errors prior to posting.</w:t>
      </w:r>
    </w:p>
    <w:p w14:paraId="7F3EA276" w14:textId="38190930" w:rsidR="00E83D20" w:rsidRDefault="00E83D20" w:rsidP="00E83D20">
      <w:pPr>
        <w:pStyle w:val="Heading3"/>
      </w:pPr>
      <w:bookmarkStart w:id="90" w:name="_Toc44258800"/>
      <w:r>
        <w:t>Selection Parameters</w:t>
      </w:r>
      <w:bookmarkEnd w:id="90"/>
    </w:p>
    <w:p w14:paraId="338255F9" w14:textId="5D56B25B" w:rsidR="0017325D" w:rsidRPr="0017325D" w:rsidRDefault="0017325D" w:rsidP="0017325D">
      <w:r>
        <w:rPr>
          <w:noProof/>
        </w:rPr>
        <w:drawing>
          <wp:inline distT="0" distB="0" distL="0" distR="0" wp14:anchorId="2B07F4CE" wp14:editId="18B11A9D">
            <wp:extent cx="452437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4375" cy="1419225"/>
                    </a:xfrm>
                    <a:prstGeom prst="rect">
                      <a:avLst/>
                    </a:prstGeom>
                    <a:noFill/>
                    <a:ln>
                      <a:noFill/>
                    </a:ln>
                  </pic:spPr>
                </pic:pic>
              </a:graphicData>
            </a:graphic>
          </wp:inline>
        </w:drawing>
      </w:r>
    </w:p>
    <w:p w14:paraId="20EB8780" w14:textId="0EC07E5F" w:rsidR="00E83D20" w:rsidRDefault="007D1F8D" w:rsidP="00E83D20">
      <w:pPr>
        <w:pStyle w:val="Heading4"/>
      </w:pPr>
      <w:r>
        <w:t>Transaction Date</w:t>
      </w:r>
    </w:p>
    <w:p w14:paraId="09BCBAC9" w14:textId="38B9138A" w:rsidR="00137B5E" w:rsidRPr="0012335B" w:rsidRDefault="00F47CD3" w:rsidP="00137B5E">
      <w:bookmarkStart w:id="91" w:name="_Hlk44170368"/>
      <w:r w:rsidRPr="0012335B">
        <w:rPr>
          <w:rFonts w:cstheme="minorHAnsi"/>
        </w:rPr>
        <w:t>This defaults to system date; users can override with another desired date. The system posts memos to the period that contains the transaction date.</w:t>
      </w:r>
      <w:bookmarkEnd w:id="91"/>
    </w:p>
    <w:p w14:paraId="62A5CA9B" w14:textId="2D14D9DB" w:rsidR="007D1F8D" w:rsidRDefault="007D1F8D" w:rsidP="007D1F8D">
      <w:pPr>
        <w:pStyle w:val="Heading4"/>
      </w:pPr>
      <w:r>
        <w:t>Period</w:t>
      </w:r>
    </w:p>
    <w:p w14:paraId="1918ACB1" w14:textId="73741EF5" w:rsidR="007D1F8D" w:rsidRPr="0012335B" w:rsidRDefault="00F47CD3" w:rsidP="007D1F8D">
      <w:r w:rsidRPr="0012335B">
        <w:rPr>
          <w:rFonts w:cstheme="minorHAnsi"/>
        </w:rPr>
        <w:t>The system displays the period that is contains the transaction date. All transactions post to this period.</w:t>
      </w:r>
    </w:p>
    <w:p w14:paraId="06B9EC15" w14:textId="36260C94" w:rsidR="00E83D20" w:rsidRDefault="00E83D20" w:rsidP="00E83D20">
      <w:pPr>
        <w:pStyle w:val="Heading3"/>
      </w:pPr>
      <w:bookmarkStart w:id="92" w:name="_Toc44258801"/>
      <w:r>
        <w:t>Outlook Destination</w:t>
      </w:r>
      <w:bookmarkEnd w:id="92"/>
    </w:p>
    <w:p w14:paraId="6CBD6001" w14:textId="5099292B" w:rsidR="0017325D" w:rsidRPr="0017325D" w:rsidRDefault="0017325D" w:rsidP="0017325D">
      <w:r>
        <w:rPr>
          <w:noProof/>
        </w:rPr>
        <w:drawing>
          <wp:inline distT="0" distB="0" distL="0" distR="0" wp14:anchorId="5C12B474" wp14:editId="26095F49">
            <wp:extent cx="452437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4375" cy="1647825"/>
                    </a:xfrm>
                    <a:prstGeom prst="rect">
                      <a:avLst/>
                    </a:prstGeom>
                    <a:noFill/>
                    <a:ln>
                      <a:noFill/>
                    </a:ln>
                  </pic:spPr>
                </pic:pic>
              </a:graphicData>
            </a:graphic>
          </wp:inline>
        </w:drawing>
      </w:r>
    </w:p>
    <w:p w14:paraId="45EC6AD1" w14:textId="77777777" w:rsidR="00F47CD3" w:rsidRDefault="00F47CD3" w:rsidP="00F47CD3">
      <w:pPr>
        <w:pStyle w:val="Heading4"/>
      </w:pPr>
      <w:r>
        <w:t>Destination Choice</w:t>
      </w:r>
    </w:p>
    <w:p w14:paraId="19CAAC58" w14:textId="77777777" w:rsidR="00F47CD3" w:rsidRPr="00144B20" w:rsidRDefault="00F47CD3" w:rsidP="00F47CD3">
      <w:r>
        <w:t>To choose the destination where the document should be printed, please make sure that desired output destination choice bubble is toggled.</w:t>
      </w:r>
    </w:p>
    <w:p w14:paraId="0F426C56" w14:textId="77777777" w:rsidR="00F47CD3" w:rsidRDefault="00F47CD3" w:rsidP="00F47CD3">
      <w:pPr>
        <w:pStyle w:val="Heading4"/>
      </w:pPr>
      <w:r>
        <w:t>Layout Choice</w:t>
      </w:r>
    </w:p>
    <w:p w14:paraId="0242D3D9" w14:textId="77777777" w:rsidR="00F47CD3" w:rsidRPr="00144B20" w:rsidRDefault="00F47CD3" w:rsidP="00F47CD3">
      <w:r>
        <w:t>To choose the preferred layout of Landscape vs. Portrait, please make sure the desired option choice bubbled is toggled.</w:t>
      </w:r>
    </w:p>
    <w:p w14:paraId="75771160" w14:textId="77777777" w:rsidR="00F47CD3" w:rsidRDefault="00F47CD3" w:rsidP="00F47CD3">
      <w:pPr>
        <w:pStyle w:val="Heading4"/>
      </w:pPr>
      <w:r>
        <w:t>Show Parameters? – Toggle Box</w:t>
      </w:r>
    </w:p>
    <w:p w14:paraId="73E28CC7" w14:textId="77777777" w:rsidR="00F47CD3" w:rsidRDefault="00F47CD3" w:rsidP="00F47CD3">
      <w:r>
        <w:t>To show parameters, make sure that the toggle box is ‘ticked’ with a checkmark.</w:t>
      </w:r>
    </w:p>
    <w:p w14:paraId="3912BFEB" w14:textId="022CBD1A" w:rsidR="00E83D20" w:rsidRDefault="00E83D20" w:rsidP="00E83D20">
      <w:pPr>
        <w:pStyle w:val="Heading2"/>
      </w:pPr>
      <w:bookmarkStart w:id="93" w:name="_Toc44258802"/>
      <w:r>
        <w:t>Print AR Credit/Debit Memos [AW3]</w:t>
      </w:r>
      <w:bookmarkEnd w:id="93"/>
    </w:p>
    <w:p w14:paraId="095F4F69" w14:textId="165C9FEF" w:rsidR="00A73680" w:rsidRDefault="00A73680" w:rsidP="00A73680">
      <w:pPr>
        <w:rPr>
          <w:rFonts w:cstheme="minorHAnsi"/>
          <w:sz w:val="20"/>
          <w:szCs w:val="20"/>
        </w:rPr>
      </w:pPr>
      <w:r w:rsidRPr="00723374">
        <w:rPr>
          <w:rFonts w:cstheme="minorHAnsi"/>
          <w:sz w:val="20"/>
          <w:szCs w:val="20"/>
        </w:rPr>
        <w:t xml:space="preserve">The system will print </w:t>
      </w:r>
      <w:r>
        <w:rPr>
          <w:rFonts w:cstheme="minorHAnsi"/>
          <w:sz w:val="20"/>
          <w:szCs w:val="20"/>
        </w:rPr>
        <w:t>Debit</w:t>
      </w:r>
      <w:r w:rsidRPr="00723374">
        <w:rPr>
          <w:rFonts w:cstheme="minorHAnsi"/>
          <w:sz w:val="20"/>
          <w:szCs w:val="20"/>
        </w:rPr>
        <w:t>/Cr</w:t>
      </w:r>
      <w:r>
        <w:rPr>
          <w:rFonts w:cstheme="minorHAnsi"/>
          <w:sz w:val="20"/>
          <w:szCs w:val="20"/>
        </w:rPr>
        <w:t>edit</w:t>
      </w:r>
      <w:r w:rsidRPr="00723374">
        <w:rPr>
          <w:rFonts w:cstheme="minorHAnsi"/>
          <w:sz w:val="20"/>
          <w:szCs w:val="20"/>
        </w:rPr>
        <w:t xml:space="preserve"> Memos on plain paper only or you can order forms. The system Prompts will be for starting and ending (TO) Memo numbers. Once posted, you are unable to reprint a memo.</w:t>
      </w:r>
    </w:p>
    <w:p w14:paraId="7A706378" w14:textId="77777777" w:rsidR="0041720F" w:rsidRPr="00A73680" w:rsidRDefault="0041720F" w:rsidP="00A73680"/>
    <w:p w14:paraId="756F4ACE" w14:textId="3E236C7F" w:rsidR="00E83D20" w:rsidRDefault="00E83D20" w:rsidP="00E83D20">
      <w:pPr>
        <w:pStyle w:val="Heading3"/>
      </w:pPr>
      <w:bookmarkStart w:id="94" w:name="_Toc44258803"/>
      <w:r>
        <w:t>Selection Parameters</w:t>
      </w:r>
      <w:bookmarkEnd w:id="94"/>
    </w:p>
    <w:p w14:paraId="700620D2" w14:textId="4C7F29F4" w:rsidR="0017325D" w:rsidRPr="0017325D" w:rsidRDefault="0017325D" w:rsidP="0017325D">
      <w:r>
        <w:rPr>
          <w:noProof/>
        </w:rPr>
        <w:drawing>
          <wp:inline distT="0" distB="0" distL="0" distR="0" wp14:anchorId="38FC1B4A" wp14:editId="2BB7FD5A">
            <wp:extent cx="44958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95800" cy="1485900"/>
                    </a:xfrm>
                    <a:prstGeom prst="rect">
                      <a:avLst/>
                    </a:prstGeom>
                    <a:noFill/>
                    <a:ln>
                      <a:noFill/>
                    </a:ln>
                  </pic:spPr>
                </pic:pic>
              </a:graphicData>
            </a:graphic>
          </wp:inline>
        </w:drawing>
      </w:r>
    </w:p>
    <w:p w14:paraId="6B6C84A6" w14:textId="2856744F" w:rsidR="007D1F8D" w:rsidRDefault="007D1F8D" w:rsidP="007D1F8D">
      <w:pPr>
        <w:pStyle w:val="Heading4"/>
      </w:pPr>
      <w:r>
        <w:t>Beginning Customer # / Ending Customer #</w:t>
      </w:r>
    </w:p>
    <w:p w14:paraId="0DD01063" w14:textId="35F34D85" w:rsidR="00F47CD3" w:rsidRPr="00E5397E" w:rsidRDefault="00F47CD3" w:rsidP="00F47CD3">
      <w:r>
        <w:t>Enter the beginning and ending Customer Number to run the print report for.</w:t>
      </w:r>
    </w:p>
    <w:p w14:paraId="3DBE900C" w14:textId="23A57E85" w:rsidR="007D1F8D" w:rsidRDefault="007D1F8D" w:rsidP="007D1F8D">
      <w:pPr>
        <w:pStyle w:val="Heading4"/>
      </w:pPr>
      <w:r>
        <w:t>Beginning Memo # / Ending Memo #</w:t>
      </w:r>
    </w:p>
    <w:p w14:paraId="100A001E" w14:textId="218DEB9D" w:rsidR="00F47CD3" w:rsidRPr="00E5397E" w:rsidRDefault="00F47CD3" w:rsidP="00F47CD3">
      <w:r>
        <w:t>Enter the beginning and ending Memo Number to run the print report for.</w:t>
      </w:r>
    </w:p>
    <w:p w14:paraId="01911926" w14:textId="7F3CF63C" w:rsidR="007D1F8D" w:rsidRDefault="007D1F8D" w:rsidP="007D1F8D">
      <w:pPr>
        <w:pStyle w:val="Heading4"/>
      </w:pPr>
      <w:r>
        <w:t>Beginning Date / Ending Date</w:t>
      </w:r>
    </w:p>
    <w:p w14:paraId="36208D00" w14:textId="123D41A1" w:rsidR="00F47CD3" w:rsidRPr="00E5397E" w:rsidRDefault="00F47CD3" w:rsidP="00F47CD3">
      <w:r>
        <w:t>Enter the beginning and ending Date to run the print report for.</w:t>
      </w:r>
    </w:p>
    <w:p w14:paraId="7E2509E7" w14:textId="29FF6951" w:rsidR="007D1F8D" w:rsidRDefault="007D1F8D" w:rsidP="007D1F8D">
      <w:pPr>
        <w:pStyle w:val="Heading4"/>
      </w:pPr>
      <w:r>
        <w:t>Reprint Memos? – Toggle Box</w:t>
      </w:r>
    </w:p>
    <w:p w14:paraId="790504E2" w14:textId="7676DDEC" w:rsidR="00F47CD3" w:rsidRDefault="00F47CD3" w:rsidP="00F47CD3">
      <w:r>
        <w:t xml:space="preserve">To reprint any memos that have previously been printed before, make sure that the </w:t>
      </w:r>
      <w:r w:rsidR="00A73680">
        <w:t>Reprint Memos</w:t>
      </w:r>
      <w:r>
        <w:t xml:space="preserve"> toggle box is checked.</w:t>
      </w:r>
    </w:p>
    <w:p w14:paraId="4C521F2F" w14:textId="1FA1D540" w:rsidR="007D1F8D" w:rsidRDefault="007D1F8D" w:rsidP="007D1F8D">
      <w:pPr>
        <w:pStyle w:val="Heading4"/>
      </w:pPr>
      <w:r>
        <w:t>Reprint Posted Memos? – Toggle Box</w:t>
      </w:r>
    </w:p>
    <w:p w14:paraId="640526B2" w14:textId="34E55596" w:rsidR="00F47CD3" w:rsidRDefault="00F47CD3" w:rsidP="00F47CD3">
      <w:r>
        <w:t xml:space="preserve">To </w:t>
      </w:r>
      <w:r w:rsidR="00A73680">
        <w:t>reprint any memos that have already been posted</w:t>
      </w:r>
      <w:r>
        <w:t xml:space="preserve">, make sure that the </w:t>
      </w:r>
      <w:r w:rsidR="00A73680">
        <w:t>Reprint Posted Memos</w:t>
      </w:r>
      <w:r>
        <w:t xml:space="preserve"> toggle box is checked.</w:t>
      </w:r>
    </w:p>
    <w:p w14:paraId="5D111F27" w14:textId="74E4F5D4" w:rsidR="0041720F" w:rsidRDefault="0041720F" w:rsidP="00F47CD3"/>
    <w:p w14:paraId="0EB7BDFB" w14:textId="3643CE48" w:rsidR="0041720F" w:rsidRDefault="0041720F" w:rsidP="00F47CD3"/>
    <w:p w14:paraId="624D7007" w14:textId="13872A9E" w:rsidR="0041720F" w:rsidRDefault="0041720F" w:rsidP="00F47CD3"/>
    <w:p w14:paraId="437A9CE1" w14:textId="2D9859C1" w:rsidR="0041720F" w:rsidRDefault="0041720F" w:rsidP="00F47CD3"/>
    <w:p w14:paraId="48B81A0E" w14:textId="77777777" w:rsidR="0041720F" w:rsidRDefault="0041720F" w:rsidP="00F47CD3"/>
    <w:p w14:paraId="0D7AF815" w14:textId="1D3E5ED5" w:rsidR="00E83D20" w:rsidRDefault="00E83D20" w:rsidP="00E83D20">
      <w:pPr>
        <w:pStyle w:val="Heading3"/>
      </w:pPr>
      <w:bookmarkStart w:id="95" w:name="_Toc44258804"/>
      <w:r>
        <w:t>Outlook Destination</w:t>
      </w:r>
      <w:bookmarkEnd w:id="95"/>
    </w:p>
    <w:p w14:paraId="7CC8CB12" w14:textId="50DC2544" w:rsidR="0017325D" w:rsidRPr="0017325D" w:rsidRDefault="0017325D" w:rsidP="0017325D">
      <w:r>
        <w:rPr>
          <w:noProof/>
        </w:rPr>
        <w:drawing>
          <wp:inline distT="0" distB="0" distL="0" distR="0" wp14:anchorId="61C8B139" wp14:editId="6250CD2D">
            <wp:extent cx="44958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95800" cy="1609725"/>
                    </a:xfrm>
                    <a:prstGeom prst="rect">
                      <a:avLst/>
                    </a:prstGeom>
                    <a:noFill/>
                    <a:ln>
                      <a:noFill/>
                    </a:ln>
                  </pic:spPr>
                </pic:pic>
              </a:graphicData>
            </a:graphic>
          </wp:inline>
        </w:drawing>
      </w:r>
    </w:p>
    <w:p w14:paraId="27D12CD5" w14:textId="77777777" w:rsidR="00F47CD3" w:rsidRDefault="00F47CD3" w:rsidP="00F47CD3">
      <w:pPr>
        <w:pStyle w:val="Heading4"/>
      </w:pPr>
      <w:r>
        <w:t>Destination Choice</w:t>
      </w:r>
    </w:p>
    <w:p w14:paraId="1EB1B0E3" w14:textId="77777777" w:rsidR="00F47CD3" w:rsidRPr="00144B20" w:rsidRDefault="00F47CD3" w:rsidP="00F47CD3">
      <w:r>
        <w:t>To choose the destination where the document should be printed, please make sure that desired output destination choice bubble is toggled.</w:t>
      </w:r>
    </w:p>
    <w:p w14:paraId="21DBAF36" w14:textId="77777777" w:rsidR="00F47CD3" w:rsidRDefault="00F47CD3" w:rsidP="00F47CD3">
      <w:pPr>
        <w:pStyle w:val="Heading4"/>
      </w:pPr>
      <w:r>
        <w:t>Layout Choice</w:t>
      </w:r>
    </w:p>
    <w:p w14:paraId="03DD6DAF" w14:textId="77777777" w:rsidR="00F47CD3" w:rsidRPr="00144B20" w:rsidRDefault="00F47CD3" w:rsidP="00F47CD3">
      <w:r>
        <w:t>To choose the preferred layout of Landscape vs. Portrait, please make sure the desired option choice bubbled is toggled.</w:t>
      </w:r>
    </w:p>
    <w:p w14:paraId="60C5757D" w14:textId="77777777" w:rsidR="00F47CD3" w:rsidRDefault="00F47CD3" w:rsidP="00F47CD3">
      <w:pPr>
        <w:pStyle w:val="Heading4"/>
      </w:pPr>
      <w:r>
        <w:t>Lines Per Page</w:t>
      </w:r>
    </w:p>
    <w:p w14:paraId="12392EFB" w14:textId="77777777" w:rsidR="00F47CD3" w:rsidRPr="00144B20" w:rsidRDefault="00F47CD3" w:rsidP="00F47CD3">
      <w:r w:rsidRPr="00211A1F">
        <w:t>Lines per page on the report when printing.</w:t>
      </w:r>
    </w:p>
    <w:p w14:paraId="36CBFC3F" w14:textId="77777777" w:rsidR="00F47CD3" w:rsidRDefault="00F47CD3" w:rsidP="00F47CD3">
      <w:pPr>
        <w:pStyle w:val="Heading4"/>
      </w:pPr>
      <w:r>
        <w:t>Font</w:t>
      </w:r>
    </w:p>
    <w:p w14:paraId="4A98C50B" w14:textId="77777777" w:rsidR="00F47CD3" w:rsidRPr="00144B20" w:rsidRDefault="00F47CD3" w:rsidP="00F47CD3">
      <w:r w:rsidRPr="00211A1F">
        <w:t xml:space="preserve">Enter the font number to use with this report </w:t>
      </w:r>
      <w:r>
        <w:t>(</w:t>
      </w:r>
      <w:r w:rsidRPr="00211A1F">
        <w:t>Font 11 is defa</w:t>
      </w:r>
      <w:r>
        <w:t>u</w:t>
      </w:r>
      <w:r w:rsidRPr="00211A1F">
        <w:t>lt</w:t>
      </w:r>
      <w:r>
        <w:t>)</w:t>
      </w:r>
      <w:r w:rsidRPr="00211A1F">
        <w:t>.</w:t>
      </w:r>
    </w:p>
    <w:p w14:paraId="61CC0DC3" w14:textId="77777777" w:rsidR="00F47CD3" w:rsidRDefault="00F47CD3" w:rsidP="00F47CD3">
      <w:pPr>
        <w:pStyle w:val="Heading4"/>
      </w:pPr>
      <w:r>
        <w:t>Show Parameters? – Toggle Box</w:t>
      </w:r>
    </w:p>
    <w:p w14:paraId="6C38D8B7" w14:textId="2AA55416" w:rsidR="00F47CD3" w:rsidRDefault="00F47CD3" w:rsidP="00F47CD3">
      <w:r>
        <w:t>To show parameters, make sure that the toggle box is ‘ticked’ with a checkmark.</w:t>
      </w:r>
    </w:p>
    <w:p w14:paraId="2397A616" w14:textId="56794A9F" w:rsidR="0041720F" w:rsidRDefault="0041720F" w:rsidP="00F47CD3"/>
    <w:p w14:paraId="06309825" w14:textId="713A10B8" w:rsidR="0041720F" w:rsidRDefault="0041720F" w:rsidP="00F47CD3"/>
    <w:p w14:paraId="5BA0697D" w14:textId="2A7DE62A" w:rsidR="0041720F" w:rsidRDefault="0041720F" w:rsidP="00F47CD3"/>
    <w:p w14:paraId="3AF3A96F" w14:textId="0101D8F0" w:rsidR="0041720F" w:rsidRDefault="0041720F" w:rsidP="00F47CD3"/>
    <w:p w14:paraId="3EEC0E82" w14:textId="20843E98" w:rsidR="0041720F" w:rsidRDefault="0041720F" w:rsidP="00F47CD3"/>
    <w:p w14:paraId="0C6207F7" w14:textId="4F42B2BF" w:rsidR="0041720F" w:rsidRDefault="0041720F" w:rsidP="00F47CD3"/>
    <w:p w14:paraId="4CD018CF" w14:textId="6821AF8C" w:rsidR="0041720F" w:rsidRDefault="0041720F" w:rsidP="00F47CD3"/>
    <w:p w14:paraId="6F5876C2" w14:textId="0761F2BA" w:rsidR="0041720F" w:rsidRDefault="0041720F" w:rsidP="00F47CD3"/>
    <w:p w14:paraId="53A9800B" w14:textId="06FE94F3" w:rsidR="0041720F" w:rsidRDefault="0041720F" w:rsidP="00F47CD3"/>
    <w:p w14:paraId="6FA4E040" w14:textId="77777777" w:rsidR="0041720F" w:rsidRDefault="0041720F" w:rsidP="00F47CD3"/>
    <w:p w14:paraId="2B07E947" w14:textId="7CB3EE18" w:rsidR="00E83D20" w:rsidRDefault="00E83D20" w:rsidP="00E83D20">
      <w:pPr>
        <w:pStyle w:val="Heading2"/>
      </w:pPr>
      <w:bookmarkStart w:id="96" w:name="_Toc44258805"/>
      <w:r>
        <w:t>Post Credit/Debit Memos [AW4]</w:t>
      </w:r>
      <w:bookmarkEnd w:id="96"/>
    </w:p>
    <w:p w14:paraId="1DC218D0" w14:textId="00AF7116" w:rsidR="00A73680" w:rsidRPr="00A73680" w:rsidRDefault="00A73680" w:rsidP="00A73680">
      <w:pPr>
        <w:pStyle w:val="Heading3"/>
      </w:pPr>
      <w:bookmarkStart w:id="97" w:name="_Toc44258806"/>
      <w:r>
        <w:t>Overview</w:t>
      </w:r>
      <w:bookmarkEnd w:id="97"/>
    </w:p>
    <w:p w14:paraId="432C2189" w14:textId="77777777" w:rsidR="00A73680" w:rsidRPr="0012335B" w:rsidRDefault="00A73680" w:rsidP="00A73680">
      <w:pPr>
        <w:rPr>
          <w:rFonts w:cstheme="minorHAnsi"/>
        </w:rPr>
      </w:pPr>
      <w:r w:rsidRPr="0012335B">
        <w:rPr>
          <w:rFonts w:cstheme="minorHAnsi"/>
        </w:rPr>
        <w:t xml:space="preserve">This register provides a listing of the Memos for the system to post. Users issue a Credit Memo to a customer for returned merchandise, or any other adjustment that decreases the invoice amount due. Likewise, users issue a Debit Memo for charges after posting of an invoice, or any other adjustment that increases the invoice amount due. </w:t>
      </w:r>
    </w:p>
    <w:p w14:paraId="746127A0" w14:textId="29FA5F2B" w:rsidR="00A73680" w:rsidRPr="0012335B" w:rsidRDefault="00A73680" w:rsidP="00A73680">
      <w:pPr>
        <w:rPr>
          <w:rFonts w:cstheme="minorHAnsi"/>
        </w:rPr>
      </w:pPr>
      <w:r w:rsidRPr="0012335B">
        <w:rPr>
          <w:rFonts w:cstheme="minorHAnsi"/>
        </w:rPr>
        <w:t>This register is useful as an edit and a posting register. It provides an output of all Debit/Credit Memo transactions entered and ready to post. If the user chooses to send the output to the printer, then after printing the system prompts whether or not to post the memos. After posting, the user can't modify or delete memos.</w:t>
      </w:r>
    </w:p>
    <w:p w14:paraId="0521B3CA" w14:textId="30E6E80F" w:rsidR="00A73680" w:rsidRDefault="00A73680" w:rsidP="00A73680">
      <w:pPr>
        <w:rPr>
          <w:rFonts w:cstheme="minorHAnsi"/>
        </w:rPr>
      </w:pPr>
      <w:r w:rsidRPr="0012335B">
        <w:rPr>
          <w:rFonts w:cstheme="minorHAnsi"/>
        </w:rPr>
        <w:t>This allows the transactions that were previously entered to print on an edit register for review and to check for data entry errors prior to posting.</w:t>
      </w:r>
    </w:p>
    <w:p w14:paraId="256144AB" w14:textId="77777777" w:rsidR="0041720F" w:rsidRPr="0012335B" w:rsidRDefault="0041720F" w:rsidP="00A73680"/>
    <w:p w14:paraId="66FD3879" w14:textId="79E6B03F" w:rsidR="00E83D20" w:rsidRDefault="00E83D20" w:rsidP="00E83D20">
      <w:pPr>
        <w:pStyle w:val="Heading3"/>
      </w:pPr>
      <w:bookmarkStart w:id="98" w:name="_Toc44258807"/>
      <w:r>
        <w:t>Selection Parameters</w:t>
      </w:r>
      <w:bookmarkEnd w:id="98"/>
    </w:p>
    <w:p w14:paraId="2204625D" w14:textId="17BC849E" w:rsidR="0017325D" w:rsidRPr="0017325D" w:rsidRDefault="0017325D" w:rsidP="0017325D">
      <w:r>
        <w:rPr>
          <w:noProof/>
        </w:rPr>
        <w:drawing>
          <wp:inline distT="0" distB="0" distL="0" distR="0" wp14:anchorId="4B6C3D40" wp14:editId="4CF96C4C">
            <wp:extent cx="453390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1438275"/>
                    </a:xfrm>
                    <a:prstGeom prst="rect">
                      <a:avLst/>
                    </a:prstGeom>
                    <a:noFill/>
                    <a:ln>
                      <a:noFill/>
                    </a:ln>
                  </pic:spPr>
                </pic:pic>
              </a:graphicData>
            </a:graphic>
          </wp:inline>
        </w:drawing>
      </w:r>
    </w:p>
    <w:p w14:paraId="38C75348" w14:textId="0529F188" w:rsidR="007D1F8D" w:rsidRDefault="007D1F8D" w:rsidP="007D1F8D">
      <w:pPr>
        <w:pStyle w:val="Heading4"/>
      </w:pPr>
      <w:r>
        <w:t>Post Date</w:t>
      </w:r>
    </w:p>
    <w:p w14:paraId="3523A734" w14:textId="043E11D0" w:rsidR="00137B5E" w:rsidRPr="0012335B" w:rsidRDefault="00A73680" w:rsidP="00137B5E">
      <w:r w:rsidRPr="0012335B">
        <w:rPr>
          <w:rFonts w:cstheme="minorHAnsi"/>
        </w:rPr>
        <w:t>This defaults to system date; users can override with another desired date. The system posts memos to the period that contains the transaction date.</w:t>
      </w:r>
    </w:p>
    <w:p w14:paraId="1BD9A1D6" w14:textId="33D24398" w:rsidR="007D1F8D" w:rsidRDefault="007D1F8D" w:rsidP="007D1F8D">
      <w:pPr>
        <w:pStyle w:val="Heading4"/>
      </w:pPr>
      <w:r>
        <w:t>Period</w:t>
      </w:r>
    </w:p>
    <w:p w14:paraId="2477DF8F" w14:textId="6EC841C8" w:rsidR="00137B5E" w:rsidRPr="0012335B" w:rsidRDefault="00A73680" w:rsidP="00137B5E">
      <w:r w:rsidRPr="0012335B">
        <w:rPr>
          <w:rFonts w:cstheme="minorHAnsi"/>
        </w:rPr>
        <w:t>The system displays the period that is contains the transaction date. All transactions post to this period.</w:t>
      </w:r>
    </w:p>
    <w:p w14:paraId="6961848D" w14:textId="25C8336A" w:rsidR="007D1F8D" w:rsidRDefault="007D1F8D" w:rsidP="007D1F8D">
      <w:pPr>
        <w:pStyle w:val="Heading4"/>
      </w:pPr>
      <w:r>
        <w:t>Beginning Customer # / Ending Customer #</w:t>
      </w:r>
    </w:p>
    <w:p w14:paraId="5598E35E" w14:textId="77551ECA" w:rsidR="00944267" w:rsidRPr="00E5397E" w:rsidRDefault="00944267" w:rsidP="00944267">
      <w:r>
        <w:t>Enter the beginning and ending Customer Number to post memos for.</w:t>
      </w:r>
    </w:p>
    <w:p w14:paraId="7E4953E8" w14:textId="38335997" w:rsidR="007D1F8D" w:rsidRDefault="007D1F8D" w:rsidP="007D1F8D">
      <w:pPr>
        <w:pStyle w:val="Heading4"/>
      </w:pPr>
      <w:r>
        <w:t>Beginning Memo Date / Ending Memo Date</w:t>
      </w:r>
    </w:p>
    <w:p w14:paraId="3E391A18" w14:textId="0DBC7EB7" w:rsidR="00944267" w:rsidRPr="00E5397E" w:rsidRDefault="00944267" w:rsidP="00944267">
      <w:r>
        <w:t>Enter the beginning and ending Memo Date to post memos for.</w:t>
      </w:r>
    </w:p>
    <w:p w14:paraId="4E052943" w14:textId="448F2514" w:rsidR="007D1F8D" w:rsidRDefault="007D1F8D" w:rsidP="007D1F8D">
      <w:pPr>
        <w:pStyle w:val="Heading4"/>
      </w:pPr>
      <w:r>
        <w:t>Export / FTP Memos? – Toggle Box</w:t>
      </w:r>
    </w:p>
    <w:p w14:paraId="64C7D29E" w14:textId="19AAE197" w:rsidR="00944267" w:rsidRDefault="00944267" w:rsidP="00944267">
      <w:r>
        <w:t>To export memos, make sure that this toggle box is checked.</w:t>
      </w:r>
    </w:p>
    <w:p w14:paraId="292D4460" w14:textId="5FD243D0" w:rsidR="00E83D20" w:rsidRDefault="00E83D20" w:rsidP="00E83D20">
      <w:pPr>
        <w:pStyle w:val="Heading3"/>
      </w:pPr>
      <w:bookmarkStart w:id="99" w:name="_Toc44258808"/>
      <w:r>
        <w:t>Outlook Destination</w:t>
      </w:r>
      <w:bookmarkEnd w:id="99"/>
    </w:p>
    <w:p w14:paraId="20806D1D" w14:textId="1D8DD7F1" w:rsidR="0017325D" w:rsidRPr="0017325D" w:rsidRDefault="0017325D" w:rsidP="0017325D">
      <w:r>
        <w:rPr>
          <w:noProof/>
        </w:rPr>
        <w:drawing>
          <wp:inline distT="0" distB="0" distL="0" distR="0" wp14:anchorId="373A4ADB" wp14:editId="29A0EC16">
            <wp:extent cx="453390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590675"/>
                    </a:xfrm>
                    <a:prstGeom prst="rect">
                      <a:avLst/>
                    </a:prstGeom>
                    <a:noFill/>
                    <a:ln>
                      <a:noFill/>
                    </a:ln>
                  </pic:spPr>
                </pic:pic>
              </a:graphicData>
            </a:graphic>
          </wp:inline>
        </w:drawing>
      </w:r>
    </w:p>
    <w:p w14:paraId="18B1A948" w14:textId="77777777" w:rsidR="00F47CD3" w:rsidRDefault="00F47CD3" w:rsidP="00F47CD3">
      <w:pPr>
        <w:pStyle w:val="Heading4"/>
      </w:pPr>
      <w:r>
        <w:t>Destination Choice</w:t>
      </w:r>
    </w:p>
    <w:p w14:paraId="72B7FBF4" w14:textId="77777777" w:rsidR="00F47CD3" w:rsidRPr="00144B20" w:rsidRDefault="00F47CD3" w:rsidP="00F47CD3">
      <w:r>
        <w:t>To choose the destination where the document should be printed, please make sure that desired output destination choice bubble is toggled.</w:t>
      </w:r>
    </w:p>
    <w:p w14:paraId="1749C6D0" w14:textId="77777777" w:rsidR="00F47CD3" w:rsidRDefault="00F47CD3" w:rsidP="00F47CD3">
      <w:pPr>
        <w:pStyle w:val="Heading4"/>
      </w:pPr>
      <w:r>
        <w:t>Layout Choice</w:t>
      </w:r>
    </w:p>
    <w:p w14:paraId="045CE71E" w14:textId="77777777" w:rsidR="00F47CD3" w:rsidRPr="00144B20" w:rsidRDefault="00F47CD3" w:rsidP="00F47CD3">
      <w:r>
        <w:t>To choose the preferred layout of Landscape vs. Portrait, please make sure the desired option choice bubbled is toggled.</w:t>
      </w:r>
    </w:p>
    <w:p w14:paraId="7B1B1D4C" w14:textId="77777777" w:rsidR="00F47CD3" w:rsidRDefault="00F47CD3" w:rsidP="00F47CD3">
      <w:pPr>
        <w:pStyle w:val="Heading4"/>
      </w:pPr>
      <w:r>
        <w:t>Lines Per Page</w:t>
      </w:r>
    </w:p>
    <w:p w14:paraId="5A3FDDAD" w14:textId="77777777" w:rsidR="00F47CD3" w:rsidRPr="00144B20" w:rsidRDefault="00F47CD3" w:rsidP="00F47CD3">
      <w:r w:rsidRPr="00211A1F">
        <w:t>Lines per page on the report when printing.</w:t>
      </w:r>
    </w:p>
    <w:p w14:paraId="5F28136E" w14:textId="77777777" w:rsidR="00F47CD3" w:rsidRDefault="00F47CD3" w:rsidP="00F47CD3">
      <w:pPr>
        <w:pStyle w:val="Heading4"/>
      </w:pPr>
      <w:r>
        <w:t>Font</w:t>
      </w:r>
    </w:p>
    <w:p w14:paraId="1F7E5E25" w14:textId="77777777" w:rsidR="00F47CD3" w:rsidRPr="00144B20" w:rsidRDefault="00F47CD3" w:rsidP="00F47CD3">
      <w:r w:rsidRPr="00211A1F">
        <w:t xml:space="preserve">Enter the font number to use with this report </w:t>
      </w:r>
      <w:r>
        <w:t>(</w:t>
      </w:r>
      <w:r w:rsidRPr="00211A1F">
        <w:t>Font 11 is defa</w:t>
      </w:r>
      <w:r>
        <w:t>u</w:t>
      </w:r>
      <w:r w:rsidRPr="00211A1F">
        <w:t>lt</w:t>
      </w:r>
      <w:r>
        <w:t>)</w:t>
      </w:r>
      <w:r w:rsidRPr="00211A1F">
        <w:t>.</w:t>
      </w:r>
    </w:p>
    <w:p w14:paraId="4DEE7C98" w14:textId="77777777" w:rsidR="00F47CD3" w:rsidRDefault="00F47CD3" w:rsidP="00F47CD3">
      <w:pPr>
        <w:pStyle w:val="Heading4"/>
      </w:pPr>
      <w:r>
        <w:t>Show Parameters? – Toggle Box</w:t>
      </w:r>
    </w:p>
    <w:p w14:paraId="512EB42D" w14:textId="61344496" w:rsidR="00F47CD3" w:rsidRDefault="00F47CD3" w:rsidP="00F47CD3">
      <w:r>
        <w:t>To show parameters, make sure that the toggle box is ‘ticked’ with a checkmark.</w:t>
      </w:r>
    </w:p>
    <w:p w14:paraId="2D382328" w14:textId="758EF5D9" w:rsidR="0041720F" w:rsidRDefault="0041720F" w:rsidP="00F47CD3"/>
    <w:p w14:paraId="087A7D32" w14:textId="07CD53BE" w:rsidR="0041720F" w:rsidRDefault="0041720F" w:rsidP="00F47CD3"/>
    <w:p w14:paraId="6B1265B4" w14:textId="32B7DE3F" w:rsidR="0041720F" w:rsidRDefault="0041720F" w:rsidP="00F47CD3"/>
    <w:p w14:paraId="52D5D2C1" w14:textId="127CEE34" w:rsidR="0041720F" w:rsidRDefault="0041720F" w:rsidP="00F47CD3"/>
    <w:p w14:paraId="5DCB08D2" w14:textId="0FE8F8CB" w:rsidR="0041720F" w:rsidRDefault="0041720F" w:rsidP="00F47CD3"/>
    <w:p w14:paraId="779D4D2C" w14:textId="75B982FE" w:rsidR="0041720F" w:rsidRDefault="0041720F" w:rsidP="00F47CD3"/>
    <w:p w14:paraId="68E33C3D" w14:textId="0AFDE35A" w:rsidR="0041720F" w:rsidRDefault="0041720F" w:rsidP="00F47CD3"/>
    <w:p w14:paraId="4907AA65" w14:textId="2503582E" w:rsidR="0041720F" w:rsidRDefault="0041720F" w:rsidP="00F47CD3"/>
    <w:p w14:paraId="0C5AAA91" w14:textId="7515D3E9" w:rsidR="0041720F" w:rsidRDefault="0041720F" w:rsidP="00F47CD3"/>
    <w:p w14:paraId="616F77C5" w14:textId="3BB1002B" w:rsidR="0041720F" w:rsidRDefault="0041720F" w:rsidP="00F47CD3"/>
    <w:p w14:paraId="10603BA7" w14:textId="77777777" w:rsidR="0041720F" w:rsidRDefault="0041720F" w:rsidP="00F47CD3"/>
    <w:p w14:paraId="5AFB51CA" w14:textId="4D16B78B" w:rsidR="00E83D20" w:rsidRDefault="00E83D20" w:rsidP="00E83D20">
      <w:pPr>
        <w:pStyle w:val="Heading1"/>
        <w:rPr>
          <w:b/>
          <w:bCs/>
        </w:rPr>
      </w:pPr>
      <w:bookmarkStart w:id="100" w:name="_Toc44258809"/>
      <w:r>
        <w:rPr>
          <w:b/>
          <w:bCs/>
        </w:rPr>
        <w:t>Cash Receipts Processing [AC]</w:t>
      </w:r>
      <w:bookmarkEnd w:id="100"/>
    </w:p>
    <w:p w14:paraId="7B8C1F71" w14:textId="50E20492" w:rsidR="00A73680" w:rsidRDefault="00A73680" w:rsidP="00A73680">
      <w:pPr>
        <w:pStyle w:val="Heading2"/>
      </w:pPr>
      <w:bookmarkStart w:id="101" w:name="_Toc44258810"/>
      <w:r>
        <w:t>Overview</w:t>
      </w:r>
      <w:bookmarkEnd w:id="101"/>
    </w:p>
    <w:p w14:paraId="5BCF7C1C" w14:textId="49E98770" w:rsidR="00A73680" w:rsidRPr="0012335B" w:rsidRDefault="00A73680" w:rsidP="00A73680">
      <w:pPr>
        <w:widowControl w:val="0"/>
        <w:tabs>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s>
        <w:autoSpaceDE w:val="0"/>
        <w:autoSpaceDN w:val="0"/>
        <w:adjustRightInd w:val="0"/>
        <w:rPr>
          <w:rFonts w:cstheme="minorHAnsi"/>
        </w:rPr>
      </w:pPr>
      <w:r w:rsidRPr="0012335B">
        <w:rPr>
          <w:rFonts w:cstheme="minorHAnsi"/>
        </w:rPr>
        <w:t xml:space="preserve">The Enter/Edit Cash Receipts screen allows for applying cash to a particular invoice or applying cash on account for a specific customer.  Print a Cash Receipts Register to check for data entry errors, etc.  Once all corrections, if any, are made they must be posted.  The Register screen will prompt for posting. The Cash Receipts transactions post according to the transaction date entered on the posting screen, not the check date.  The system maintains an A/R audit trail.  </w:t>
      </w:r>
    </w:p>
    <w:p w14:paraId="09D64835" w14:textId="655ECA1F" w:rsidR="00A73680" w:rsidRDefault="00A73680" w:rsidP="00A73680">
      <w:pPr>
        <w:widowControl w:val="0"/>
        <w:tabs>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s>
        <w:autoSpaceDE w:val="0"/>
        <w:autoSpaceDN w:val="0"/>
        <w:adjustRightInd w:val="0"/>
        <w:rPr>
          <w:rFonts w:cstheme="minorHAnsi"/>
        </w:rPr>
      </w:pPr>
      <w:r w:rsidRPr="0012335B">
        <w:rPr>
          <w:rFonts w:cstheme="minorHAnsi"/>
        </w:rPr>
        <w:t>The Enter Misc. Receipts purpose is to apply miscellaneous cash receipts, so a customer does not need to be created and a posting is created to a particular GL account number as opposed to applying it to a particular customer.  Once these transactions are reviewed via a register, they must be posted as well.  The Apply on Account allows cash previously posted against a customer to be applied against an invoice.</w:t>
      </w:r>
    </w:p>
    <w:p w14:paraId="007CE12E" w14:textId="77777777" w:rsidR="0041720F" w:rsidRPr="0012335B" w:rsidRDefault="0041720F" w:rsidP="00A73680">
      <w:pPr>
        <w:widowControl w:val="0"/>
        <w:tabs>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 w:val="left" w:pos="4500"/>
          <w:tab w:val="left" w:pos="4680"/>
          <w:tab w:val="left" w:pos="4860"/>
          <w:tab w:val="left" w:pos="5040"/>
          <w:tab w:val="left" w:pos="5220"/>
          <w:tab w:val="left" w:pos="5400"/>
          <w:tab w:val="left" w:pos="5580"/>
          <w:tab w:val="left" w:pos="5760"/>
          <w:tab w:val="left" w:pos="5940"/>
          <w:tab w:val="left" w:pos="6120"/>
          <w:tab w:val="left" w:pos="6300"/>
        </w:tabs>
        <w:autoSpaceDE w:val="0"/>
        <w:autoSpaceDN w:val="0"/>
        <w:adjustRightInd w:val="0"/>
      </w:pPr>
    </w:p>
    <w:p w14:paraId="767D9C41" w14:textId="1EFDB0D3" w:rsidR="00E83D20" w:rsidRDefault="00E83D20" w:rsidP="00E83D20">
      <w:pPr>
        <w:pStyle w:val="Heading2"/>
      </w:pPr>
      <w:bookmarkStart w:id="102" w:name="_Toc44258811"/>
      <w:r>
        <w:t>Enter/Edit Cash Receipts [AC1]</w:t>
      </w:r>
      <w:bookmarkEnd w:id="102"/>
    </w:p>
    <w:p w14:paraId="4BE05CB4" w14:textId="7A681F3F" w:rsidR="00E83D20" w:rsidRDefault="00E83D20" w:rsidP="00E83D20">
      <w:pPr>
        <w:pStyle w:val="Heading3"/>
      </w:pPr>
      <w:bookmarkStart w:id="103" w:name="_Toc44258812"/>
      <w:r>
        <w:t>Browse Cash</w:t>
      </w:r>
      <w:bookmarkEnd w:id="103"/>
    </w:p>
    <w:p w14:paraId="0783A52F" w14:textId="110EFDD7" w:rsidR="00B13A5F" w:rsidRPr="00B13A5F" w:rsidRDefault="00B13A5F" w:rsidP="00B13A5F">
      <w:r>
        <w:rPr>
          <w:noProof/>
        </w:rPr>
        <w:drawing>
          <wp:inline distT="0" distB="0" distL="0" distR="0" wp14:anchorId="4FA82C0B" wp14:editId="367284CE">
            <wp:extent cx="5943600" cy="4553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553585"/>
                    </a:xfrm>
                    <a:prstGeom prst="rect">
                      <a:avLst/>
                    </a:prstGeom>
                    <a:noFill/>
                    <a:ln>
                      <a:noFill/>
                    </a:ln>
                  </pic:spPr>
                </pic:pic>
              </a:graphicData>
            </a:graphic>
          </wp:inline>
        </w:drawing>
      </w:r>
    </w:p>
    <w:p w14:paraId="7A587411" w14:textId="77777777" w:rsidR="00944267" w:rsidRDefault="00944267" w:rsidP="00944267">
      <w:pPr>
        <w:pStyle w:val="Heading4"/>
      </w:pPr>
      <w:r>
        <w:t>ADD</w:t>
      </w:r>
    </w:p>
    <w:p w14:paraId="2E699841" w14:textId="121D2222" w:rsidR="00944267" w:rsidRPr="00E64A2B" w:rsidRDefault="00944267" w:rsidP="00944267">
      <w:r>
        <w:t xml:space="preserve">Click the </w:t>
      </w:r>
      <w:r>
        <w:rPr>
          <w:b/>
          <w:bCs/>
          <w:i/>
          <w:iCs/>
          <w:u w:val="single"/>
        </w:rPr>
        <w:t>“Green + Icon”</w:t>
      </w:r>
      <w:r>
        <w:t xml:space="preserve"> to add a new Cash Receipt.</w:t>
      </w:r>
    </w:p>
    <w:p w14:paraId="1A7A5774" w14:textId="21545F0E" w:rsidR="00E83D20" w:rsidRDefault="00E83D20" w:rsidP="00E83D20">
      <w:pPr>
        <w:pStyle w:val="Heading3"/>
      </w:pPr>
      <w:bookmarkStart w:id="104" w:name="_Toc44258813"/>
      <w:r>
        <w:t>View Cash</w:t>
      </w:r>
      <w:bookmarkEnd w:id="104"/>
    </w:p>
    <w:p w14:paraId="3CCF5E79" w14:textId="47BA4D9F" w:rsidR="00B13A5F" w:rsidRPr="00B13A5F" w:rsidRDefault="00B13A5F" w:rsidP="00B13A5F">
      <w:r>
        <w:rPr>
          <w:noProof/>
        </w:rPr>
        <w:drawing>
          <wp:inline distT="0" distB="0" distL="0" distR="0" wp14:anchorId="34CAE902" wp14:editId="707C8229">
            <wp:extent cx="5943600" cy="4529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7D78F73A" w14:textId="292A287D" w:rsidR="007D1F8D" w:rsidRDefault="007D1F8D" w:rsidP="007D1F8D">
      <w:pPr>
        <w:pStyle w:val="Heading4"/>
      </w:pPr>
      <w:r>
        <w:t>UPDATE</w:t>
      </w:r>
    </w:p>
    <w:p w14:paraId="2E49017B" w14:textId="4785361F" w:rsidR="00944267" w:rsidRDefault="00944267" w:rsidP="00944267">
      <w:r>
        <w:t xml:space="preserve">To change the currently selected Cash Receipt, simply click the </w:t>
      </w:r>
      <w:r>
        <w:rPr>
          <w:b/>
          <w:bCs/>
          <w:i/>
          <w:iCs/>
          <w:u w:val="single"/>
        </w:rPr>
        <w:t>“Update</w:t>
      </w:r>
      <w:r>
        <w:t xml:space="preserve">” button to the right of the Cash Receipt main information.  </w:t>
      </w:r>
    </w:p>
    <w:p w14:paraId="64531A8D" w14:textId="77777777" w:rsidR="00944267" w:rsidRDefault="00944267" w:rsidP="00944267">
      <w:pPr>
        <w:pStyle w:val="Heading4"/>
      </w:pPr>
      <w:r>
        <w:t>ADD</w:t>
      </w:r>
    </w:p>
    <w:p w14:paraId="632E7A06" w14:textId="2E671589" w:rsidR="00944267" w:rsidRDefault="00944267" w:rsidP="00944267">
      <w:r>
        <w:t xml:space="preserve">To add a new Cash Receipt, simply click the </w:t>
      </w:r>
      <w:r>
        <w:rPr>
          <w:b/>
          <w:bCs/>
          <w:i/>
          <w:iCs/>
          <w:u w:val="single"/>
        </w:rPr>
        <w:t xml:space="preserve">“Green + Icon” </w:t>
      </w:r>
      <w:r>
        <w:t>button at the top of the Cash Receipt screen.</w:t>
      </w:r>
    </w:p>
    <w:p w14:paraId="090C1A1D" w14:textId="38560C22" w:rsidR="00944267" w:rsidRPr="004477D0" w:rsidRDefault="00944267" w:rsidP="00944267">
      <w:r>
        <w:t xml:space="preserve">Alternatively, click the </w:t>
      </w:r>
      <w:r>
        <w:rPr>
          <w:b/>
          <w:bCs/>
          <w:i/>
          <w:iCs/>
          <w:u w:val="single"/>
        </w:rPr>
        <w:t>“Add”</w:t>
      </w:r>
      <w:r>
        <w:t xml:space="preserve"> button to the right of the Cash Receipt main information.</w:t>
      </w:r>
    </w:p>
    <w:p w14:paraId="41EBE288" w14:textId="751E2C8A" w:rsidR="007D1F8D" w:rsidRDefault="007D1F8D" w:rsidP="007D1F8D">
      <w:pPr>
        <w:pStyle w:val="Heading4"/>
      </w:pPr>
      <w:r>
        <w:t>DELETE</w:t>
      </w:r>
    </w:p>
    <w:p w14:paraId="207A6B5E" w14:textId="4E91FAC3" w:rsidR="00944267" w:rsidRDefault="00944267" w:rsidP="00944267">
      <w:r>
        <w:t xml:space="preserve">To delete the currently selected Cash Receipt, simply press the </w:t>
      </w:r>
      <w:r w:rsidRPr="00B86B9F">
        <w:rPr>
          <w:b/>
          <w:bCs/>
          <w:i/>
          <w:iCs/>
          <w:u w:val="single"/>
        </w:rPr>
        <w:t>"D"</w:t>
      </w:r>
      <w:r>
        <w:t xml:space="preserve"> key.  Alternatively, click the </w:t>
      </w:r>
      <w:r>
        <w:rPr>
          <w:b/>
          <w:bCs/>
          <w:i/>
          <w:iCs/>
          <w:u w:val="single"/>
        </w:rPr>
        <w:t>“Delete”</w:t>
      </w:r>
      <w:r>
        <w:t xml:space="preserve"> button to the right of the Cash Receipt main information.</w:t>
      </w:r>
    </w:p>
    <w:p w14:paraId="0CA79922" w14:textId="02233BED" w:rsidR="007D1F8D" w:rsidRDefault="007D1F8D" w:rsidP="007D1F8D">
      <w:pPr>
        <w:pStyle w:val="Heading4"/>
      </w:pPr>
      <w:r>
        <w:t>UPDATE (Line)</w:t>
      </w:r>
    </w:p>
    <w:p w14:paraId="2EE956C9" w14:textId="37C1B0EA" w:rsidR="00944267" w:rsidRDefault="00944267" w:rsidP="00944267">
      <w:r>
        <w:t xml:space="preserve">To change the currently selected Cash Receipt Line, simply click the </w:t>
      </w:r>
      <w:r>
        <w:rPr>
          <w:b/>
          <w:bCs/>
          <w:i/>
          <w:iCs/>
          <w:u w:val="single"/>
        </w:rPr>
        <w:t>“Update</w:t>
      </w:r>
      <w:r>
        <w:t xml:space="preserve">” button at the bottom of the screen.  </w:t>
      </w:r>
    </w:p>
    <w:p w14:paraId="11609047" w14:textId="58D84946" w:rsidR="007D1F8D" w:rsidRDefault="007D1F8D" w:rsidP="007D1F8D">
      <w:pPr>
        <w:pStyle w:val="Heading4"/>
      </w:pPr>
      <w:r>
        <w:t>ADD (Line)</w:t>
      </w:r>
    </w:p>
    <w:p w14:paraId="6569E3A1" w14:textId="60B90C80" w:rsidR="00944267" w:rsidRPr="00E64A2B" w:rsidRDefault="00944267" w:rsidP="00944267">
      <w:r>
        <w:t xml:space="preserve">Click the </w:t>
      </w:r>
      <w:r>
        <w:rPr>
          <w:b/>
          <w:bCs/>
          <w:i/>
          <w:iCs/>
          <w:u w:val="single"/>
        </w:rPr>
        <w:t>“Add”</w:t>
      </w:r>
      <w:r>
        <w:t xml:space="preserve"> button</w:t>
      </w:r>
      <w:r w:rsidRPr="00167C88">
        <w:t xml:space="preserve"> </w:t>
      </w:r>
      <w:r>
        <w:t>at the bottom of the screen to add a new Cash Receipt Line.</w:t>
      </w:r>
    </w:p>
    <w:p w14:paraId="13BD82B4" w14:textId="52937952" w:rsidR="007D1F8D" w:rsidRDefault="007D1F8D" w:rsidP="007D1F8D">
      <w:pPr>
        <w:pStyle w:val="Heading4"/>
      </w:pPr>
      <w:r>
        <w:t>DELETE (Line)</w:t>
      </w:r>
    </w:p>
    <w:p w14:paraId="771093EF" w14:textId="54CADD28" w:rsidR="00944267" w:rsidRDefault="00944267" w:rsidP="00944267">
      <w:r>
        <w:t xml:space="preserve">To delete the currently selected Cash Receipt Line,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A3B0344" w14:textId="77777777" w:rsidR="00944267" w:rsidRDefault="00944267" w:rsidP="00944267">
      <w:pPr>
        <w:pStyle w:val="Heading4"/>
      </w:pPr>
      <w:r>
        <w:t>NEXT</w:t>
      </w:r>
    </w:p>
    <w:p w14:paraId="24F93ED7" w14:textId="248B773C" w:rsidR="00944267" w:rsidRDefault="00944267" w:rsidP="00944267">
      <w:r>
        <w:t xml:space="preserve">Press </w:t>
      </w:r>
      <w:r w:rsidRPr="00B86B9F">
        <w:rPr>
          <w:b/>
          <w:bCs/>
          <w:i/>
          <w:iCs/>
          <w:u w:val="single"/>
        </w:rPr>
        <w:t>"N"</w:t>
      </w:r>
      <w:r>
        <w:t xml:space="preserve"> (Next) to find next Cash Receipt to view or modify. Alternatively, press the </w:t>
      </w:r>
      <w:r>
        <w:rPr>
          <w:b/>
          <w:bCs/>
          <w:i/>
          <w:iCs/>
          <w:u w:val="single"/>
        </w:rPr>
        <w:t>“Right Arrow”</w:t>
      </w:r>
      <w:r>
        <w:t xml:space="preserve"> on the screen.</w:t>
      </w:r>
    </w:p>
    <w:p w14:paraId="08EC909B" w14:textId="77777777" w:rsidR="00944267" w:rsidRDefault="00944267" w:rsidP="00944267">
      <w:pPr>
        <w:pStyle w:val="Heading4"/>
      </w:pPr>
      <w:r>
        <w:t>PREVIOUS</w:t>
      </w:r>
    </w:p>
    <w:p w14:paraId="76743D42" w14:textId="5BF75767" w:rsidR="00944267" w:rsidRDefault="00944267" w:rsidP="00944267">
      <w:r>
        <w:t xml:space="preserve">Press </w:t>
      </w:r>
      <w:r w:rsidRPr="00B86B9F">
        <w:rPr>
          <w:b/>
          <w:bCs/>
          <w:i/>
          <w:iCs/>
          <w:u w:val="single"/>
        </w:rPr>
        <w:t>"P"</w:t>
      </w:r>
      <w:r>
        <w:t xml:space="preserve"> (Previous) to find previous Cash Receipt to view or modify.</w:t>
      </w:r>
      <w:r w:rsidRPr="00EA7FC0">
        <w:t xml:space="preserve"> </w:t>
      </w:r>
      <w:r>
        <w:t xml:space="preserve">Alternatively, press the </w:t>
      </w:r>
      <w:r>
        <w:rPr>
          <w:b/>
          <w:bCs/>
          <w:i/>
          <w:iCs/>
          <w:u w:val="single"/>
        </w:rPr>
        <w:t>“Left Arrow”</w:t>
      </w:r>
      <w:r>
        <w:t xml:space="preserve"> on the screen.</w:t>
      </w:r>
    </w:p>
    <w:p w14:paraId="74DD8803" w14:textId="6F3D7FD5" w:rsidR="00E83D20" w:rsidRDefault="00E83D20" w:rsidP="00E83D20">
      <w:pPr>
        <w:pStyle w:val="Heading3"/>
      </w:pPr>
      <w:bookmarkStart w:id="105" w:name="_Toc44258814"/>
      <w:r>
        <w:t>Add</w:t>
      </w:r>
      <w:r w:rsidR="00F46F9C">
        <w:t>/Update</w:t>
      </w:r>
      <w:r>
        <w:t xml:space="preserve"> Cash</w:t>
      </w:r>
      <w:bookmarkEnd w:id="105"/>
    </w:p>
    <w:p w14:paraId="71B7C9E8" w14:textId="52FA2A34" w:rsidR="00E83D20" w:rsidRDefault="00B13A5F" w:rsidP="00B20CA9">
      <w:r>
        <w:rPr>
          <w:noProof/>
        </w:rPr>
        <w:drawing>
          <wp:inline distT="0" distB="0" distL="0" distR="0" wp14:anchorId="2D4746FB" wp14:editId="5C7F4B7D">
            <wp:extent cx="5943600" cy="40832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2718" cy="4089533"/>
                    </a:xfrm>
                    <a:prstGeom prst="rect">
                      <a:avLst/>
                    </a:prstGeom>
                    <a:noFill/>
                    <a:ln>
                      <a:noFill/>
                    </a:ln>
                  </pic:spPr>
                </pic:pic>
              </a:graphicData>
            </a:graphic>
          </wp:inline>
        </w:drawing>
      </w:r>
    </w:p>
    <w:p w14:paraId="6161223B" w14:textId="77777777" w:rsidR="00944267" w:rsidRDefault="00944267" w:rsidP="00944267">
      <w:pPr>
        <w:pStyle w:val="Heading4"/>
      </w:pPr>
      <w:r>
        <w:t>SAVE</w:t>
      </w:r>
    </w:p>
    <w:p w14:paraId="666B2EC9" w14:textId="44C65B16" w:rsidR="00944267" w:rsidRDefault="00944267" w:rsidP="00944267">
      <w:r>
        <w:t xml:space="preserve">Click the </w:t>
      </w:r>
      <w:r>
        <w:rPr>
          <w:b/>
          <w:bCs/>
          <w:i/>
          <w:iCs/>
          <w:u w:val="single"/>
        </w:rPr>
        <w:t>“Save”</w:t>
      </w:r>
      <w:r>
        <w:t xml:space="preserve"> button to save all changes to the current Cash Receipt.</w:t>
      </w:r>
    </w:p>
    <w:p w14:paraId="38EED0CD" w14:textId="77777777" w:rsidR="00944267" w:rsidRDefault="00944267" w:rsidP="00944267">
      <w:pPr>
        <w:pStyle w:val="Heading4"/>
      </w:pPr>
      <w:r>
        <w:t>RESET</w:t>
      </w:r>
    </w:p>
    <w:p w14:paraId="3CCD2502" w14:textId="77777777" w:rsidR="00944267" w:rsidRPr="00096EBD" w:rsidRDefault="00944267" w:rsidP="00944267">
      <w:r>
        <w:t xml:space="preserve">Click the </w:t>
      </w:r>
      <w:r>
        <w:rPr>
          <w:b/>
          <w:bCs/>
          <w:i/>
          <w:iCs/>
          <w:u w:val="single"/>
        </w:rPr>
        <w:t>“Reset”</w:t>
      </w:r>
      <w:r>
        <w:t xml:space="preserve"> button to reset all fields to their original state.</w:t>
      </w:r>
    </w:p>
    <w:p w14:paraId="2511A415" w14:textId="77777777" w:rsidR="00944267" w:rsidRDefault="00944267" w:rsidP="00944267">
      <w:pPr>
        <w:pStyle w:val="Heading4"/>
      </w:pPr>
      <w:r>
        <w:t>CANCEL</w:t>
      </w:r>
    </w:p>
    <w:p w14:paraId="30D071C0" w14:textId="3F40075B" w:rsidR="00944267" w:rsidRPr="00DF6BEC" w:rsidRDefault="00944267" w:rsidP="00944267">
      <w:r>
        <w:t xml:space="preserve">Click the </w:t>
      </w:r>
      <w:r>
        <w:rPr>
          <w:b/>
          <w:bCs/>
          <w:i/>
          <w:iCs/>
          <w:u w:val="single"/>
        </w:rPr>
        <w:t>“Cancel”</w:t>
      </w:r>
      <w:r>
        <w:t xml:space="preserve"> button to cancel all changes to the Cash Receipt without saving.</w:t>
      </w:r>
    </w:p>
    <w:p w14:paraId="22938EC1" w14:textId="1512F474" w:rsidR="00B20CA9" w:rsidRDefault="00B20CA9" w:rsidP="00B20CA9">
      <w:pPr>
        <w:pStyle w:val="Heading4"/>
      </w:pPr>
      <w:r>
        <w:t>ADD</w:t>
      </w:r>
    </w:p>
    <w:p w14:paraId="2A37679F" w14:textId="797FE598" w:rsidR="00944267" w:rsidRPr="00E64A2B" w:rsidRDefault="00944267" w:rsidP="00944267">
      <w:r>
        <w:t xml:space="preserve">Click the </w:t>
      </w:r>
      <w:r>
        <w:rPr>
          <w:b/>
          <w:bCs/>
          <w:i/>
          <w:iCs/>
          <w:u w:val="single"/>
        </w:rPr>
        <w:t>“Add”</w:t>
      </w:r>
      <w:r>
        <w:t xml:space="preserve"> button</w:t>
      </w:r>
      <w:r w:rsidRPr="00167C88">
        <w:t xml:space="preserve"> </w:t>
      </w:r>
      <w:r>
        <w:t>at the bottom of the screen to add a new Cash Receipt Line.</w:t>
      </w:r>
    </w:p>
    <w:p w14:paraId="32C9BBFF" w14:textId="41EE8DF7" w:rsidR="00E83D20" w:rsidRDefault="00E83D20" w:rsidP="00E83D20">
      <w:pPr>
        <w:pStyle w:val="Heading3"/>
      </w:pPr>
      <w:bookmarkStart w:id="106" w:name="_Toc44258815"/>
      <w:r>
        <w:t>Add</w:t>
      </w:r>
      <w:r w:rsidR="00F46F9C">
        <w:t>/Update</w:t>
      </w:r>
      <w:r>
        <w:t xml:space="preserve"> Cash Field Definitions</w:t>
      </w:r>
      <w:bookmarkEnd w:id="106"/>
    </w:p>
    <w:p w14:paraId="00C5C4A1" w14:textId="571E2C45" w:rsidR="00B20CA9" w:rsidRDefault="00B20CA9" w:rsidP="00B20CA9">
      <w:pPr>
        <w:pStyle w:val="Heading4"/>
      </w:pPr>
      <w:r>
        <w:t>Customer</w:t>
      </w:r>
    </w:p>
    <w:p w14:paraId="3B95445C" w14:textId="5EB8CBF7" w:rsidR="00137B5E" w:rsidRPr="0012335B" w:rsidRDefault="00A73680" w:rsidP="00137B5E">
      <w:r w:rsidRPr="0012335B">
        <w:rPr>
          <w:rFonts w:cstheme="minorHAnsi"/>
        </w:rPr>
        <w:t xml:space="preserve">Enter a valid Customer number from the Customer file. Optionally, press the </w:t>
      </w:r>
      <w:r w:rsidRPr="0012335B">
        <w:rPr>
          <w:rFonts w:cstheme="minorHAnsi"/>
          <w:b/>
          <w:bCs/>
          <w:i/>
          <w:iCs/>
          <w:u w:val="single"/>
        </w:rPr>
        <w:t>“F1”</w:t>
      </w:r>
      <w:r w:rsidRPr="0012335B">
        <w:rPr>
          <w:rFonts w:cstheme="minorHAnsi"/>
        </w:rPr>
        <w:t xml:space="preserve"> to search through, or the </w:t>
      </w:r>
      <w:r w:rsidRPr="0012335B">
        <w:rPr>
          <w:rFonts w:cstheme="minorHAnsi"/>
          <w:b/>
          <w:bCs/>
          <w:i/>
          <w:iCs/>
          <w:u w:val="single"/>
        </w:rPr>
        <w:t>“Page Up” / “Page Down”</w:t>
      </w:r>
      <w:r w:rsidRPr="0012335B">
        <w:rPr>
          <w:rFonts w:cstheme="minorHAnsi"/>
        </w:rPr>
        <w:t xml:space="preserve"> keys to scroll through the file. Press the </w:t>
      </w:r>
      <w:r w:rsidRPr="0012335B">
        <w:rPr>
          <w:rFonts w:cstheme="minorHAnsi"/>
          <w:b/>
          <w:bCs/>
          <w:i/>
          <w:iCs/>
          <w:u w:val="single"/>
        </w:rPr>
        <w:t>“Enter”</w:t>
      </w:r>
      <w:r w:rsidRPr="0012335B">
        <w:rPr>
          <w:rFonts w:cstheme="minorHAnsi"/>
        </w:rPr>
        <w:t xml:space="preserve"> key to accept the customer displayed on the screen. This will automatically bring up the customer name.</w:t>
      </w:r>
    </w:p>
    <w:p w14:paraId="26A6C6ED" w14:textId="686C4979" w:rsidR="00B20CA9" w:rsidRDefault="00B20CA9" w:rsidP="00B20CA9">
      <w:pPr>
        <w:pStyle w:val="Heading4"/>
      </w:pPr>
      <w:r>
        <w:t>Bank Code</w:t>
      </w:r>
    </w:p>
    <w:p w14:paraId="1D4B8ECF" w14:textId="53BA62DE" w:rsidR="00137B5E" w:rsidRPr="0012335B" w:rsidRDefault="00A73680" w:rsidP="00137B5E">
      <w:r w:rsidRPr="0012335B">
        <w:rPr>
          <w:rFonts w:cstheme="minorHAnsi"/>
        </w:rPr>
        <w:t xml:space="preserve">Use the code for the bank where the Cash Receipts were (will be) deposited. Enter the valid Bank Code from the Bank file. Optionally, press the </w:t>
      </w:r>
      <w:r w:rsidRPr="0012335B">
        <w:rPr>
          <w:rFonts w:cstheme="minorHAnsi"/>
          <w:b/>
          <w:bCs/>
          <w:i/>
          <w:iCs/>
          <w:u w:val="single"/>
        </w:rPr>
        <w:t>“F1”</w:t>
      </w:r>
      <w:r w:rsidRPr="0012335B">
        <w:rPr>
          <w:rFonts w:cstheme="minorHAnsi"/>
        </w:rPr>
        <w:t xml:space="preserve"> to search through, or the </w:t>
      </w:r>
      <w:r w:rsidRPr="0012335B">
        <w:rPr>
          <w:rFonts w:cstheme="minorHAnsi"/>
          <w:b/>
          <w:bCs/>
          <w:i/>
          <w:iCs/>
          <w:u w:val="single"/>
        </w:rPr>
        <w:t xml:space="preserve">“Page Up” / “Page Down” </w:t>
      </w:r>
      <w:r w:rsidRPr="0012335B">
        <w:rPr>
          <w:rFonts w:cstheme="minorHAnsi"/>
        </w:rPr>
        <w:t xml:space="preserve">keys to scroll through the file. Press the </w:t>
      </w:r>
      <w:r w:rsidRPr="0012335B">
        <w:rPr>
          <w:rFonts w:cstheme="minorHAnsi"/>
          <w:b/>
          <w:bCs/>
          <w:i/>
          <w:iCs/>
          <w:u w:val="single"/>
        </w:rPr>
        <w:t>“Enter”</w:t>
      </w:r>
      <w:r w:rsidRPr="0012335B">
        <w:rPr>
          <w:rFonts w:cstheme="minorHAnsi"/>
        </w:rPr>
        <w:t xml:space="preserve"> key to accept the bank displayed on the screen. This will automatically bring up the bank's name.</w:t>
      </w:r>
    </w:p>
    <w:p w14:paraId="7CA4A23B" w14:textId="76B26B98" w:rsidR="00B20CA9" w:rsidRDefault="00B20CA9" w:rsidP="00B20CA9">
      <w:pPr>
        <w:pStyle w:val="Heading4"/>
      </w:pPr>
      <w:r>
        <w:t>Check Number</w:t>
      </w:r>
    </w:p>
    <w:p w14:paraId="35D6A29A" w14:textId="65577502" w:rsidR="00137B5E" w:rsidRPr="0012335B" w:rsidRDefault="00A73680" w:rsidP="00137B5E">
      <w:r w:rsidRPr="0012335B">
        <w:rPr>
          <w:rFonts w:cstheme="minorHAnsi"/>
        </w:rPr>
        <w:t xml:space="preserve">Enter the number of the check received. Optionally, press the </w:t>
      </w:r>
      <w:r w:rsidRPr="0012335B">
        <w:rPr>
          <w:rFonts w:cstheme="minorHAnsi"/>
          <w:b/>
          <w:bCs/>
          <w:i/>
          <w:iCs/>
          <w:u w:val="single"/>
        </w:rPr>
        <w:t>“F1”</w:t>
      </w:r>
      <w:r w:rsidRPr="0012335B">
        <w:rPr>
          <w:rFonts w:cstheme="minorHAnsi"/>
        </w:rPr>
        <w:t xml:space="preserve"> key to search through, or the </w:t>
      </w:r>
      <w:r w:rsidRPr="0012335B">
        <w:rPr>
          <w:rFonts w:cstheme="minorHAnsi"/>
          <w:b/>
          <w:bCs/>
          <w:i/>
          <w:iCs/>
          <w:u w:val="single"/>
        </w:rPr>
        <w:t xml:space="preserve">“Page Up” / “Page Down” </w:t>
      </w:r>
      <w:r w:rsidRPr="0012335B">
        <w:rPr>
          <w:rFonts w:cstheme="minorHAnsi"/>
        </w:rPr>
        <w:t xml:space="preserve">keys to scroll through the Check file to find existing Cash Receipts. Press the </w:t>
      </w:r>
      <w:r w:rsidRPr="0012335B">
        <w:rPr>
          <w:rFonts w:cstheme="minorHAnsi"/>
          <w:b/>
          <w:bCs/>
          <w:i/>
          <w:iCs/>
          <w:u w:val="single"/>
        </w:rPr>
        <w:t>“Enter”</w:t>
      </w:r>
      <w:r w:rsidRPr="0012335B">
        <w:rPr>
          <w:rFonts w:cstheme="minorHAnsi"/>
        </w:rPr>
        <w:t xml:space="preserve"> key to accept the check number. If the Check exists and is posted, then the check disbursement displays on the screen; the user can't perform any changes or deletion. If the check isn't posted, then the user can modify the check date and amount fields.</w:t>
      </w:r>
    </w:p>
    <w:p w14:paraId="34A2BD7D" w14:textId="0628B581" w:rsidR="00B20CA9" w:rsidRDefault="00B20CA9" w:rsidP="00B20CA9">
      <w:pPr>
        <w:pStyle w:val="Heading4"/>
      </w:pPr>
      <w:r>
        <w:t>Check Date</w:t>
      </w:r>
    </w:p>
    <w:p w14:paraId="62C7DB3F" w14:textId="71596B29" w:rsidR="00137B5E" w:rsidRPr="0012335B" w:rsidRDefault="00A73680" w:rsidP="00137B5E">
      <w:r w:rsidRPr="0012335B">
        <w:rPr>
          <w:rFonts w:cstheme="minorHAnsi"/>
        </w:rPr>
        <w:t>Enter the date of the check, or at the company's option, the date received.</w:t>
      </w:r>
    </w:p>
    <w:p w14:paraId="5A4AD70E" w14:textId="5A023ED1" w:rsidR="00B20CA9" w:rsidRDefault="00B20CA9" w:rsidP="00B20CA9">
      <w:pPr>
        <w:pStyle w:val="Heading4"/>
      </w:pPr>
      <w:r>
        <w:t>Check Amount</w:t>
      </w:r>
    </w:p>
    <w:p w14:paraId="2671D361" w14:textId="6A3FBD58" w:rsidR="00B20CA9" w:rsidRPr="0012335B" w:rsidRDefault="00A73680" w:rsidP="00B20CA9">
      <w:r w:rsidRPr="0012335B">
        <w:rPr>
          <w:rFonts w:cstheme="minorHAnsi"/>
        </w:rPr>
        <w:t>Enter the amount of the check received.</w:t>
      </w:r>
    </w:p>
    <w:p w14:paraId="6608B6C8" w14:textId="0411F73D" w:rsidR="00E83D20" w:rsidRDefault="00E83D20" w:rsidP="00E83D20">
      <w:pPr>
        <w:pStyle w:val="Heading3"/>
      </w:pPr>
      <w:bookmarkStart w:id="107" w:name="_Toc44258816"/>
      <w:r>
        <w:t>Add</w:t>
      </w:r>
      <w:r w:rsidR="00F46F9C">
        <w:t>/Update</w:t>
      </w:r>
      <w:r>
        <w:t xml:space="preserve"> Cash Line</w:t>
      </w:r>
      <w:bookmarkEnd w:id="107"/>
    </w:p>
    <w:p w14:paraId="404697E2" w14:textId="1F608FF8" w:rsidR="00B13A5F" w:rsidRPr="00B13A5F" w:rsidRDefault="00B13A5F" w:rsidP="00B13A5F">
      <w:r>
        <w:rPr>
          <w:noProof/>
        </w:rPr>
        <w:drawing>
          <wp:inline distT="0" distB="0" distL="0" distR="0" wp14:anchorId="364447B9" wp14:editId="2CDDC4EF">
            <wp:extent cx="5943204" cy="390984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50886" cy="3914902"/>
                    </a:xfrm>
                    <a:prstGeom prst="rect">
                      <a:avLst/>
                    </a:prstGeom>
                    <a:noFill/>
                    <a:ln>
                      <a:noFill/>
                    </a:ln>
                  </pic:spPr>
                </pic:pic>
              </a:graphicData>
            </a:graphic>
          </wp:inline>
        </w:drawing>
      </w:r>
    </w:p>
    <w:p w14:paraId="7E556C1B" w14:textId="2832E15F" w:rsidR="00B20CA9" w:rsidRDefault="00B20CA9" w:rsidP="00B20CA9">
      <w:pPr>
        <w:pStyle w:val="Heading4"/>
      </w:pPr>
      <w:r>
        <w:t>UPDATE</w:t>
      </w:r>
    </w:p>
    <w:p w14:paraId="53AE7DD4" w14:textId="2D362EA5" w:rsidR="009E444F" w:rsidRDefault="009E444F" w:rsidP="009E444F">
      <w:r>
        <w:t xml:space="preserve">To change the currently selected Cash Receipt, simply click the </w:t>
      </w:r>
      <w:r>
        <w:rPr>
          <w:b/>
          <w:bCs/>
          <w:i/>
          <w:iCs/>
          <w:u w:val="single"/>
        </w:rPr>
        <w:t>“Update</w:t>
      </w:r>
      <w:r>
        <w:t xml:space="preserve">” button to the right of the Cash Receipt main information.  </w:t>
      </w:r>
    </w:p>
    <w:p w14:paraId="77AEC907" w14:textId="0FC7B557" w:rsidR="00B20CA9" w:rsidRDefault="00B20CA9" w:rsidP="00B20CA9">
      <w:pPr>
        <w:pStyle w:val="Heading4"/>
      </w:pPr>
      <w:r>
        <w:t>DELETE</w:t>
      </w:r>
    </w:p>
    <w:p w14:paraId="71F9C55D" w14:textId="606A755F" w:rsidR="009E444F" w:rsidRDefault="009E444F" w:rsidP="009E444F">
      <w:r>
        <w:t xml:space="preserve">To delete the currently selected Cash Receipt, simply press the </w:t>
      </w:r>
      <w:r w:rsidRPr="00B86B9F">
        <w:rPr>
          <w:b/>
          <w:bCs/>
          <w:i/>
          <w:iCs/>
          <w:u w:val="single"/>
        </w:rPr>
        <w:t>"D"</w:t>
      </w:r>
      <w:r>
        <w:t xml:space="preserve"> key.  Alternatively, click the </w:t>
      </w:r>
      <w:r>
        <w:rPr>
          <w:b/>
          <w:bCs/>
          <w:i/>
          <w:iCs/>
          <w:u w:val="single"/>
        </w:rPr>
        <w:t>“Delete”</w:t>
      </w:r>
      <w:r>
        <w:t xml:space="preserve"> button to the right of the Cash Receipt main information.</w:t>
      </w:r>
    </w:p>
    <w:p w14:paraId="6D6DCC9C" w14:textId="77777777" w:rsidR="009E444F" w:rsidRDefault="009E444F" w:rsidP="009E444F">
      <w:pPr>
        <w:pStyle w:val="Heading4"/>
      </w:pPr>
      <w:r>
        <w:t>SAVE</w:t>
      </w:r>
    </w:p>
    <w:p w14:paraId="284F6127" w14:textId="266F946F" w:rsidR="009E444F" w:rsidRDefault="009E444F" w:rsidP="009E444F">
      <w:r>
        <w:t xml:space="preserve">Click the </w:t>
      </w:r>
      <w:r>
        <w:rPr>
          <w:b/>
          <w:bCs/>
          <w:i/>
          <w:iCs/>
          <w:u w:val="single"/>
        </w:rPr>
        <w:t>“Save”</w:t>
      </w:r>
      <w:r>
        <w:t xml:space="preserve"> button to save all changes to the current Cash Receipt Line.</w:t>
      </w:r>
    </w:p>
    <w:p w14:paraId="084EDEFA" w14:textId="77777777" w:rsidR="009E444F" w:rsidRDefault="009E444F" w:rsidP="009E444F">
      <w:pPr>
        <w:pStyle w:val="Heading4"/>
      </w:pPr>
      <w:r>
        <w:t>RESET</w:t>
      </w:r>
    </w:p>
    <w:p w14:paraId="54CCCD13" w14:textId="77777777" w:rsidR="009E444F" w:rsidRPr="00096EBD" w:rsidRDefault="009E444F" w:rsidP="009E444F">
      <w:r>
        <w:t xml:space="preserve">Click the </w:t>
      </w:r>
      <w:r>
        <w:rPr>
          <w:b/>
          <w:bCs/>
          <w:i/>
          <w:iCs/>
          <w:u w:val="single"/>
        </w:rPr>
        <w:t>“Reset”</w:t>
      </w:r>
      <w:r>
        <w:t xml:space="preserve"> button to reset all fields to their original state.</w:t>
      </w:r>
    </w:p>
    <w:p w14:paraId="4FE42AD7" w14:textId="77777777" w:rsidR="009E444F" w:rsidRDefault="009E444F" w:rsidP="009E444F">
      <w:pPr>
        <w:pStyle w:val="Heading4"/>
      </w:pPr>
      <w:r>
        <w:t>CANCEL</w:t>
      </w:r>
    </w:p>
    <w:p w14:paraId="7F4C6B3E" w14:textId="2334C4E3" w:rsidR="009E444F" w:rsidRPr="00DF6BEC" w:rsidRDefault="009E444F" w:rsidP="009E444F">
      <w:r>
        <w:t xml:space="preserve">Click the </w:t>
      </w:r>
      <w:r>
        <w:rPr>
          <w:b/>
          <w:bCs/>
          <w:i/>
          <w:iCs/>
          <w:u w:val="single"/>
        </w:rPr>
        <w:t>“Cancel”</w:t>
      </w:r>
      <w:r>
        <w:t xml:space="preserve"> button to cancel all changes to the Cash Receipt Line without saving.</w:t>
      </w:r>
    </w:p>
    <w:p w14:paraId="7AD27E23" w14:textId="77777777" w:rsidR="009E444F" w:rsidRDefault="009E444F" w:rsidP="009E444F">
      <w:pPr>
        <w:pStyle w:val="Heading4"/>
      </w:pPr>
      <w:r>
        <w:t>NEXT</w:t>
      </w:r>
    </w:p>
    <w:p w14:paraId="783DFB19" w14:textId="79DF8EF0" w:rsidR="009E444F" w:rsidRDefault="009E444F" w:rsidP="009E444F">
      <w:r>
        <w:t xml:space="preserve">Press </w:t>
      </w:r>
      <w:r w:rsidRPr="00B86B9F">
        <w:rPr>
          <w:b/>
          <w:bCs/>
          <w:i/>
          <w:iCs/>
          <w:u w:val="single"/>
        </w:rPr>
        <w:t>"N"</w:t>
      </w:r>
      <w:r>
        <w:t xml:space="preserve"> (Next) to find next Cash Receipt to view or modify. Alternatively, press the </w:t>
      </w:r>
      <w:r>
        <w:rPr>
          <w:b/>
          <w:bCs/>
          <w:i/>
          <w:iCs/>
          <w:u w:val="single"/>
        </w:rPr>
        <w:t>“Right Arrow”</w:t>
      </w:r>
      <w:r>
        <w:t xml:space="preserve"> on the screen.</w:t>
      </w:r>
    </w:p>
    <w:p w14:paraId="7CD6EDFB" w14:textId="77777777" w:rsidR="009E444F" w:rsidRDefault="009E444F" w:rsidP="009E444F">
      <w:pPr>
        <w:pStyle w:val="Heading4"/>
      </w:pPr>
      <w:r>
        <w:t>PREVIOUS</w:t>
      </w:r>
    </w:p>
    <w:p w14:paraId="5C74B8C8" w14:textId="7DE32F58" w:rsidR="009E444F" w:rsidRDefault="009E444F" w:rsidP="009E444F">
      <w:r>
        <w:t xml:space="preserve">Press </w:t>
      </w:r>
      <w:r w:rsidRPr="00B86B9F">
        <w:rPr>
          <w:b/>
          <w:bCs/>
          <w:i/>
          <w:iCs/>
          <w:u w:val="single"/>
        </w:rPr>
        <w:t>"P"</w:t>
      </w:r>
      <w:r>
        <w:t xml:space="preserve"> (Previous) to find previous Cash Receipt to view or modify.</w:t>
      </w:r>
      <w:r w:rsidRPr="00EA7FC0">
        <w:t xml:space="preserve"> </w:t>
      </w:r>
      <w:r>
        <w:t xml:space="preserve">Alternatively, press the </w:t>
      </w:r>
      <w:r>
        <w:rPr>
          <w:b/>
          <w:bCs/>
          <w:i/>
          <w:iCs/>
          <w:u w:val="single"/>
        </w:rPr>
        <w:t>“Left Arrow”</w:t>
      </w:r>
      <w:r>
        <w:t xml:space="preserve"> on the screen.</w:t>
      </w:r>
    </w:p>
    <w:p w14:paraId="2ED7A11A" w14:textId="778ADB2F" w:rsidR="00E83D20" w:rsidRDefault="00E83D20" w:rsidP="00E83D20">
      <w:pPr>
        <w:pStyle w:val="Heading3"/>
      </w:pPr>
      <w:bookmarkStart w:id="108" w:name="_Toc44258817"/>
      <w:r>
        <w:t>Add</w:t>
      </w:r>
      <w:r w:rsidR="00F46F9C">
        <w:t>/Update</w:t>
      </w:r>
      <w:r>
        <w:t xml:space="preserve"> Cash Line Field Definitions</w:t>
      </w:r>
      <w:bookmarkEnd w:id="108"/>
    </w:p>
    <w:p w14:paraId="214C402F" w14:textId="3A643875" w:rsidR="00E83D20" w:rsidRDefault="00A73680" w:rsidP="00E83D20">
      <w:pPr>
        <w:pStyle w:val="Heading4"/>
      </w:pPr>
      <w:r>
        <w:t>Invoice Number</w:t>
      </w:r>
    </w:p>
    <w:p w14:paraId="31D6A4FD" w14:textId="04561BC1" w:rsidR="00A73680" w:rsidRPr="0012335B" w:rsidRDefault="00A73680" w:rsidP="00A73680">
      <w:r w:rsidRPr="0012335B">
        <w:rPr>
          <w:rFonts w:cstheme="minorHAnsi"/>
        </w:rPr>
        <w:t xml:space="preserve">Enter a valid posted invoice number. Optionally, press the </w:t>
      </w:r>
      <w:r w:rsidRPr="0012335B">
        <w:rPr>
          <w:rFonts w:cstheme="minorHAnsi"/>
          <w:b/>
          <w:bCs/>
          <w:i/>
          <w:iCs/>
          <w:u w:val="single"/>
        </w:rPr>
        <w:t>“F1”</w:t>
      </w:r>
      <w:r w:rsidRPr="0012335B">
        <w:rPr>
          <w:rFonts w:cstheme="minorHAnsi"/>
        </w:rPr>
        <w:t xml:space="preserve"> key to search through, or the </w:t>
      </w:r>
      <w:r w:rsidRPr="0012335B">
        <w:rPr>
          <w:rFonts w:cstheme="minorHAnsi"/>
          <w:b/>
          <w:bCs/>
          <w:i/>
          <w:iCs/>
          <w:u w:val="single"/>
        </w:rPr>
        <w:t xml:space="preserve">“Page Up” / “Page Down” </w:t>
      </w:r>
      <w:r w:rsidRPr="0012335B">
        <w:rPr>
          <w:rFonts w:cstheme="minorHAnsi"/>
        </w:rPr>
        <w:t xml:space="preserve">keys to scroll through the A/R Invoice file. Press the </w:t>
      </w:r>
      <w:r w:rsidR="005A21F3" w:rsidRPr="0012335B">
        <w:rPr>
          <w:rFonts w:cstheme="minorHAnsi"/>
          <w:b/>
          <w:bCs/>
          <w:i/>
          <w:iCs/>
          <w:u w:val="single"/>
        </w:rPr>
        <w:t>“Enter”</w:t>
      </w:r>
      <w:r w:rsidRPr="0012335B">
        <w:rPr>
          <w:rFonts w:cstheme="minorHAnsi"/>
        </w:rPr>
        <w:t xml:space="preserve"> key to accept the invoice displayed on the screen.</w:t>
      </w:r>
    </w:p>
    <w:p w14:paraId="65E7D787" w14:textId="12845880" w:rsidR="00A73680" w:rsidRDefault="00A73680" w:rsidP="00A73680">
      <w:pPr>
        <w:pStyle w:val="Heading4"/>
      </w:pPr>
      <w:r>
        <w:t>Invoice Date</w:t>
      </w:r>
    </w:p>
    <w:p w14:paraId="7A43F120" w14:textId="5BCA90E2" w:rsidR="00A73680" w:rsidRPr="0012335B" w:rsidRDefault="00A73680" w:rsidP="00A73680">
      <w:r w:rsidRPr="0012335B">
        <w:rPr>
          <w:rFonts w:cstheme="minorHAnsi"/>
        </w:rPr>
        <w:t>The system displays the invoice date of the selected invoice.</w:t>
      </w:r>
    </w:p>
    <w:p w14:paraId="0A445473" w14:textId="1B865588" w:rsidR="00A73680" w:rsidRDefault="00A73680" w:rsidP="00A73680">
      <w:pPr>
        <w:pStyle w:val="Heading4"/>
      </w:pPr>
      <w:r>
        <w:t>Balance Due</w:t>
      </w:r>
    </w:p>
    <w:p w14:paraId="0B8C1475" w14:textId="74708A67" w:rsidR="00A73680" w:rsidRPr="0012335B" w:rsidRDefault="00A73680" w:rsidP="00A73680">
      <w:r w:rsidRPr="0012335B">
        <w:rPr>
          <w:rFonts w:cstheme="minorHAnsi"/>
        </w:rPr>
        <w:t>The system displays the balance due on the selected invoice.</w:t>
      </w:r>
    </w:p>
    <w:p w14:paraId="7A6883A9" w14:textId="17F97C03" w:rsidR="00A73680" w:rsidRDefault="00A73680" w:rsidP="00A73680">
      <w:pPr>
        <w:pStyle w:val="Heading4"/>
      </w:pPr>
      <w:r>
        <w:t>Discount</w:t>
      </w:r>
    </w:p>
    <w:p w14:paraId="591738B5" w14:textId="01B861A5" w:rsidR="00A73680" w:rsidRPr="0012335B" w:rsidRDefault="00A73680" w:rsidP="00A73680">
      <w:r w:rsidRPr="0012335B">
        <w:rPr>
          <w:rFonts w:cstheme="minorHAnsi"/>
        </w:rPr>
        <w:t>Enter the discount amount to apply against this invoice. The amount, when posted, will decrease the invoice balance due, and update the customer and G/L accounts period-to-date and year-to-date totals. The A/R Control file contains the Receivables and Discount account numbers that the receipts post to.</w:t>
      </w:r>
    </w:p>
    <w:p w14:paraId="168FD9F7" w14:textId="6AE76BBE" w:rsidR="00A73680" w:rsidRDefault="00A73680" w:rsidP="00A73680">
      <w:pPr>
        <w:pStyle w:val="Heading4"/>
      </w:pPr>
      <w:r>
        <w:t>Cash Payment</w:t>
      </w:r>
    </w:p>
    <w:p w14:paraId="4B1D38C1" w14:textId="118491B4" w:rsidR="00A73680" w:rsidRPr="0012335B" w:rsidRDefault="00A73680" w:rsidP="00A73680">
      <w:r w:rsidRPr="0012335B">
        <w:rPr>
          <w:rFonts w:cstheme="minorHAnsi"/>
        </w:rPr>
        <w:t>The system updates this field by displaying the amount just applied to this invoice.</w:t>
      </w:r>
    </w:p>
    <w:p w14:paraId="27A99E0A" w14:textId="3B173122" w:rsidR="00A73680" w:rsidRDefault="00A73680" w:rsidP="00A73680">
      <w:pPr>
        <w:pStyle w:val="Heading4"/>
      </w:pPr>
      <w:r>
        <w:t>Total Applied</w:t>
      </w:r>
    </w:p>
    <w:p w14:paraId="4669C754" w14:textId="77777777" w:rsidR="00A73680" w:rsidRPr="0012335B" w:rsidRDefault="00A73680" w:rsidP="00A73680">
      <w:pPr>
        <w:rPr>
          <w:rFonts w:cstheme="minorHAnsi"/>
        </w:rPr>
      </w:pPr>
      <w:r w:rsidRPr="0012335B">
        <w:rPr>
          <w:rFonts w:cstheme="minorHAnsi"/>
        </w:rPr>
        <w:t xml:space="preserve">Enter the amount to pay against this invoice. The amount decreases the not applied field at the top of the screen. If the user completes applying C/R against invoices and an unapplied balance exists, then the unapplied amount is 'Put on account'. </w:t>
      </w:r>
    </w:p>
    <w:p w14:paraId="03C4CA36" w14:textId="31C7508C" w:rsidR="00A73680" w:rsidRPr="0012335B" w:rsidRDefault="00A73680" w:rsidP="00A73680">
      <w:r w:rsidRPr="0012335B">
        <w:rPr>
          <w:rFonts w:cstheme="minorHAnsi"/>
        </w:rPr>
        <w:t>The amount, when posted, will decrease the invoice balance due, and update the customer and G/L accounts period-to-date and year-to-date totals. The A/R Control file contains the G/L account number that the Receivables account posts to. The Bank File contains the G/L account number that the receipts posts to.</w:t>
      </w:r>
    </w:p>
    <w:p w14:paraId="3120C026" w14:textId="2F8E1977" w:rsidR="00A73680" w:rsidRDefault="00A73680" w:rsidP="00A73680">
      <w:pPr>
        <w:pStyle w:val="Heading4"/>
      </w:pPr>
      <w:r>
        <w:t>Balance After Payment</w:t>
      </w:r>
    </w:p>
    <w:p w14:paraId="6232A121" w14:textId="2225CF6A" w:rsidR="00A73680" w:rsidRPr="0012335B" w:rsidRDefault="00A73680" w:rsidP="00A73680">
      <w:r w:rsidRPr="0012335B">
        <w:rPr>
          <w:rFonts w:cstheme="minorHAnsi"/>
        </w:rPr>
        <w:t>The system displays the balance due on the selected invoice after this current payment has been paid.</w:t>
      </w:r>
    </w:p>
    <w:p w14:paraId="50783577" w14:textId="64984D5D" w:rsidR="00A73680" w:rsidRDefault="00A73680" w:rsidP="00A73680">
      <w:pPr>
        <w:pStyle w:val="Heading4"/>
      </w:pPr>
      <w:r>
        <w:t>Account Number</w:t>
      </w:r>
    </w:p>
    <w:p w14:paraId="41DCC805" w14:textId="30FADCE5" w:rsidR="00A73680" w:rsidRPr="0012335B" w:rsidRDefault="00A73680" w:rsidP="00A73680">
      <w:r w:rsidRPr="0012335B">
        <w:rPr>
          <w:rFonts w:cstheme="minorHAnsi"/>
        </w:rPr>
        <w:t xml:space="preserve">Enter a valid G/L account number, press the </w:t>
      </w:r>
      <w:r w:rsidRPr="0012335B">
        <w:rPr>
          <w:rFonts w:cstheme="minorHAnsi"/>
          <w:b/>
          <w:bCs/>
          <w:i/>
          <w:iCs/>
          <w:u w:val="single"/>
        </w:rPr>
        <w:t>“F1”</w:t>
      </w:r>
      <w:r w:rsidRPr="0012335B">
        <w:rPr>
          <w:rFonts w:cstheme="minorHAnsi"/>
        </w:rPr>
        <w:t xml:space="preserve"> key to search through, or the </w:t>
      </w:r>
      <w:r w:rsidR="005A21F3" w:rsidRPr="0012335B">
        <w:rPr>
          <w:rFonts w:cstheme="minorHAnsi"/>
          <w:b/>
          <w:bCs/>
          <w:i/>
          <w:iCs/>
          <w:u w:val="single"/>
        </w:rPr>
        <w:t xml:space="preserve">“Page Up” / “Page Down” </w:t>
      </w:r>
      <w:r w:rsidRPr="0012335B">
        <w:rPr>
          <w:rFonts w:cstheme="minorHAnsi"/>
        </w:rPr>
        <w:t xml:space="preserve">keys to scroll through the G/L accounts file. Press the </w:t>
      </w:r>
      <w:r w:rsidR="005A21F3" w:rsidRPr="0012335B">
        <w:rPr>
          <w:rFonts w:cstheme="minorHAnsi"/>
          <w:b/>
          <w:bCs/>
          <w:i/>
          <w:iCs/>
          <w:u w:val="single"/>
        </w:rPr>
        <w:t>“Enter”</w:t>
      </w:r>
      <w:r w:rsidRPr="0012335B">
        <w:rPr>
          <w:rFonts w:cstheme="minorHAnsi"/>
        </w:rPr>
        <w:t xml:space="preserve"> key to accept the G/L account number of the Bank Account. The system defaults to the G/L account number located in the Bank file.</w:t>
      </w:r>
    </w:p>
    <w:p w14:paraId="2EA7F0E5" w14:textId="21544EEA" w:rsidR="00A73680" w:rsidRDefault="00A73680" w:rsidP="00A73680">
      <w:pPr>
        <w:pStyle w:val="Heading4"/>
      </w:pPr>
      <w:r>
        <w:t>Account Description</w:t>
      </w:r>
    </w:p>
    <w:p w14:paraId="7D199F25" w14:textId="52D8D4D9" w:rsidR="00E83D20" w:rsidRDefault="005A21F3" w:rsidP="00E83D20">
      <w:r w:rsidRPr="0012335B">
        <w:t>The account description will transfer from the account file as soon as the user enters or chooses a valid account number.</w:t>
      </w:r>
    </w:p>
    <w:p w14:paraId="636A625F" w14:textId="034CB2AD" w:rsidR="0041720F" w:rsidRDefault="0041720F" w:rsidP="00E83D20"/>
    <w:p w14:paraId="306F5A5C" w14:textId="26110AEA" w:rsidR="0041720F" w:rsidRDefault="0041720F" w:rsidP="00E83D20"/>
    <w:p w14:paraId="76DC66DB" w14:textId="77777777" w:rsidR="0041720F" w:rsidRPr="0012335B" w:rsidRDefault="0041720F" w:rsidP="00E83D20"/>
    <w:p w14:paraId="4A1C9323" w14:textId="52C98264" w:rsidR="00E83D20" w:rsidRDefault="00E83D20" w:rsidP="00E83D20">
      <w:pPr>
        <w:pStyle w:val="Heading2"/>
      </w:pPr>
      <w:bookmarkStart w:id="109" w:name="_Toc44258818"/>
      <w:r>
        <w:t>Edit/Post AR Cash Receipts [AC2]</w:t>
      </w:r>
      <w:bookmarkEnd w:id="109"/>
    </w:p>
    <w:p w14:paraId="179C1CC2" w14:textId="45BF0581" w:rsidR="005A21F3" w:rsidRPr="005A21F3" w:rsidRDefault="005A21F3" w:rsidP="005A21F3">
      <w:pPr>
        <w:pStyle w:val="Heading3"/>
      </w:pPr>
      <w:bookmarkStart w:id="110" w:name="_Toc44258819"/>
      <w:r>
        <w:t>Overview</w:t>
      </w:r>
      <w:bookmarkEnd w:id="110"/>
    </w:p>
    <w:p w14:paraId="3F392681" w14:textId="77777777" w:rsidR="005A21F3" w:rsidRPr="0012335B" w:rsidRDefault="005A21F3" w:rsidP="005A21F3">
      <w:pPr>
        <w:rPr>
          <w:rFonts w:cstheme="minorHAnsi"/>
        </w:rPr>
      </w:pPr>
      <w:r w:rsidRPr="0012335B">
        <w:rPr>
          <w:rFonts w:cstheme="minorHAnsi"/>
        </w:rPr>
        <w:t xml:space="preserve">This function of Cash Receipts outputs the unposted Cash Receipts in customer order. Included on the report is the customer number and name, the invoice particulars, the amount paid, and the discounts allowed. After printing, the system prompts for posting. </w:t>
      </w:r>
    </w:p>
    <w:p w14:paraId="4E1298CF" w14:textId="31408CE9" w:rsidR="005A21F3" w:rsidRDefault="005A21F3" w:rsidP="005A21F3">
      <w:pPr>
        <w:rPr>
          <w:rFonts w:cstheme="minorHAnsi"/>
        </w:rPr>
      </w:pPr>
      <w:r w:rsidRPr="0012335B">
        <w:rPr>
          <w:rFonts w:cstheme="minorHAnsi"/>
        </w:rPr>
        <w:t>The Posting update Cash in Bank, the Customer, and the General Ledger files. The Customer and the G/L files update both period-to-date and the year-to-date amounts and balances. The Cash Receipts transactions post according to the transaction date, not the check date. The system maintains an A/R audit trail.</w:t>
      </w:r>
    </w:p>
    <w:p w14:paraId="146A8B0F" w14:textId="77777777" w:rsidR="0041720F" w:rsidRPr="0012335B" w:rsidRDefault="0041720F" w:rsidP="005A21F3"/>
    <w:p w14:paraId="43BA1FC0" w14:textId="7E5DEC01" w:rsidR="00E83D20" w:rsidRDefault="00E83D20" w:rsidP="00E83D20">
      <w:pPr>
        <w:pStyle w:val="Heading3"/>
      </w:pPr>
      <w:bookmarkStart w:id="111" w:name="_Toc44258820"/>
      <w:r>
        <w:t>Selection Parameters</w:t>
      </w:r>
      <w:bookmarkEnd w:id="111"/>
    </w:p>
    <w:p w14:paraId="7433D8D2" w14:textId="50BC3EAE" w:rsidR="00B13A5F" w:rsidRPr="00B13A5F" w:rsidRDefault="00B13A5F" w:rsidP="00B13A5F">
      <w:r>
        <w:rPr>
          <w:noProof/>
        </w:rPr>
        <w:drawing>
          <wp:inline distT="0" distB="0" distL="0" distR="0" wp14:anchorId="60A73CC1" wp14:editId="49760C22">
            <wp:extent cx="4495800" cy="1933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95800" cy="1933575"/>
                    </a:xfrm>
                    <a:prstGeom prst="rect">
                      <a:avLst/>
                    </a:prstGeom>
                    <a:noFill/>
                    <a:ln>
                      <a:noFill/>
                    </a:ln>
                  </pic:spPr>
                </pic:pic>
              </a:graphicData>
            </a:graphic>
          </wp:inline>
        </w:drawing>
      </w:r>
    </w:p>
    <w:p w14:paraId="3EBDC530" w14:textId="15F71C84" w:rsidR="00B20CA9" w:rsidRDefault="00B20CA9" w:rsidP="00B20CA9">
      <w:pPr>
        <w:pStyle w:val="Heading4"/>
      </w:pPr>
      <w:r>
        <w:t>Post Date</w:t>
      </w:r>
    </w:p>
    <w:p w14:paraId="440DBE22" w14:textId="23A97BEA" w:rsidR="00137B5E" w:rsidRPr="0012335B" w:rsidRDefault="005A21F3" w:rsidP="00137B5E">
      <w:r w:rsidRPr="0012335B">
        <w:rPr>
          <w:rFonts w:cstheme="minorHAnsi"/>
        </w:rPr>
        <w:t>This defaults to system date; users can override with another desired date. The system posts transactions to the period that contains the transaction date.</w:t>
      </w:r>
    </w:p>
    <w:p w14:paraId="3BF2C1C2" w14:textId="5E43F172" w:rsidR="00B20CA9" w:rsidRDefault="00B20CA9" w:rsidP="00B20CA9">
      <w:pPr>
        <w:pStyle w:val="Heading4"/>
      </w:pPr>
      <w:r>
        <w:t>Period</w:t>
      </w:r>
    </w:p>
    <w:p w14:paraId="6F928D1C" w14:textId="1E62A853" w:rsidR="00137B5E" w:rsidRPr="0012335B" w:rsidRDefault="005A21F3" w:rsidP="00137B5E">
      <w:r w:rsidRPr="0012335B">
        <w:rPr>
          <w:rFonts w:cstheme="minorHAnsi"/>
        </w:rPr>
        <w:t>The system displays the period that contains the transaction date. All transactions post to this period.</w:t>
      </w:r>
    </w:p>
    <w:p w14:paraId="1DB5C41F" w14:textId="643C5E2F" w:rsidR="00B20CA9" w:rsidRDefault="00B20CA9" w:rsidP="00B20CA9">
      <w:pPr>
        <w:pStyle w:val="Heading4"/>
      </w:pPr>
      <w:r>
        <w:t>Beginning Customer # / Ending Customer #</w:t>
      </w:r>
    </w:p>
    <w:p w14:paraId="43389C2B" w14:textId="61438473" w:rsidR="009E444F" w:rsidRPr="00E5397E" w:rsidRDefault="009E444F" w:rsidP="009E444F">
      <w:r>
        <w:t>Enter the beginning and ending Customer Number to edit or post cash receipts for.</w:t>
      </w:r>
    </w:p>
    <w:p w14:paraId="4878BB68" w14:textId="50C4CE5D" w:rsidR="00B20CA9" w:rsidRDefault="00B20CA9" w:rsidP="00B20CA9">
      <w:pPr>
        <w:pStyle w:val="Heading4"/>
      </w:pPr>
      <w:r>
        <w:t>Beginning Receipt Date / Ending Receipt Date</w:t>
      </w:r>
    </w:p>
    <w:p w14:paraId="64C6573A" w14:textId="4E3AF520" w:rsidR="009E444F" w:rsidRPr="00E5397E" w:rsidRDefault="009E444F" w:rsidP="009E444F">
      <w:r>
        <w:t>Enter the beginning and ending Receipt Date to edit or post cash receipts for.</w:t>
      </w:r>
    </w:p>
    <w:p w14:paraId="7BE8A008" w14:textId="55999713" w:rsidR="00B20CA9" w:rsidRDefault="00B20CA9" w:rsidP="00B20CA9">
      <w:pPr>
        <w:pStyle w:val="Heading4"/>
      </w:pPr>
      <w:r>
        <w:t>Beginning Check Number / Ending Check Number</w:t>
      </w:r>
    </w:p>
    <w:p w14:paraId="6DBAEBD0" w14:textId="4CEE0FB5" w:rsidR="009E444F" w:rsidRPr="00E5397E" w:rsidRDefault="009E444F" w:rsidP="009E444F">
      <w:r>
        <w:t>Enter the beginning and ending Check Number to edit or post cash receipts for.</w:t>
      </w:r>
    </w:p>
    <w:p w14:paraId="655605C5" w14:textId="628813D0" w:rsidR="00B20CA9" w:rsidRDefault="00B20CA9" w:rsidP="00B20CA9">
      <w:pPr>
        <w:pStyle w:val="Heading4"/>
      </w:pPr>
      <w:r>
        <w:t>Sort By? (Choice)</w:t>
      </w:r>
    </w:p>
    <w:p w14:paraId="77FE4134" w14:textId="7946BD8F" w:rsidR="009E444F" w:rsidRDefault="009E444F" w:rsidP="009E444F">
      <w:r>
        <w:t>To choose the preferred Sorting Method during entry of cash receipts between Customer vs. Sequence, please make sure the desired option choice bubble is toggled.</w:t>
      </w:r>
    </w:p>
    <w:p w14:paraId="6059F013" w14:textId="2D6A9228" w:rsidR="00E83D20" w:rsidRDefault="00E83D20" w:rsidP="00E83D20">
      <w:pPr>
        <w:pStyle w:val="Heading3"/>
      </w:pPr>
      <w:bookmarkStart w:id="112" w:name="_Toc44258821"/>
      <w:r>
        <w:t>Outlook Destination</w:t>
      </w:r>
      <w:bookmarkEnd w:id="112"/>
    </w:p>
    <w:p w14:paraId="6C75CD9D" w14:textId="2322E1AB" w:rsidR="00B13A5F" w:rsidRPr="00B13A5F" w:rsidRDefault="00B13A5F" w:rsidP="00B13A5F">
      <w:r>
        <w:rPr>
          <w:noProof/>
        </w:rPr>
        <w:drawing>
          <wp:inline distT="0" distB="0" distL="0" distR="0" wp14:anchorId="45DBDBA6" wp14:editId="4A1BAF5A">
            <wp:extent cx="4495800" cy="1514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5800" cy="1514475"/>
                    </a:xfrm>
                    <a:prstGeom prst="rect">
                      <a:avLst/>
                    </a:prstGeom>
                    <a:noFill/>
                    <a:ln>
                      <a:noFill/>
                    </a:ln>
                  </pic:spPr>
                </pic:pic>
              </a:graphicData>
            </a:graphic>
          </wp:inline>
        </w:drawing>
      </w:r>
    </w:p>
    <w:p w14:paraId="0BEC8597" w14:textId="77777777" w:rsidR="009E444F" w:rsidRDefault="009E444F" w:rsidP="009E444F">
      <w:pPr>
        <w:pStyle w:val="Heading4"/>
      </w:pPr>
      <w:r>
        <w:t>Destination Choice</w:t>
      </w:r>
    </w:p>
    <w:p w14:paraId="0BCDBC01" w14:textId="77777777" w:rsidR="009E444F" w:rsidRPr="00144B20" w:rsidRDefault="009E444F" w:rsidP="009E444F">
      <w:r>
        <w:t>To choose the destination where the document should be printed, please make sure that desired output destination choice bubble is toggled.</w:t>
      </w:r>
    </w:p>
    <w:p w14:paraId="6EB21F6C" w14:textId="77777777" w:rsidR="009E444F" w:rsidRDefault="009E444F" w:rsidP="009E444F">
      <w:pPr>
        <w:pStyle w:val="Heading4"/>
      </w:pPr>
      <w:r>
        <w:t>Layout Choice</w:t>
      </w:r>
    </w:p>
    <w:p w14:paraId="426C59DA" w14:textId="77777777" w:rsidR="009E444F" w:rsidRPr="00144B20" w:rsidRDefault="009E444F" w:rsidP="009E444F">
      <w:r>
        <w:t>To choose the preferred layout of Landscape vs. Portrait, please make sure the desired option choice bubbled is toggled.</w:t>
      </w:r>
    </w:p>
    <w:p w14:paraId="51BFD2D7" w14:textId="77777777" w:rsidR="009E444F" w:rsidRDefault="009E444F" w:rsidP="009E444F">
      <w:pPr>
        <w:pStyle w:val="Heading4"/>
      </w:pPr>
      <w:r>
        <w:t>Lines Per Page</w:t>
      </w:r>
    </w:p>
    <w:p w14:paraId="4708695B" w14:textId="77777777" w:rsidR="009E444F" w:rsidRPr="00144B20" w:rsidRDefault="009E444F" w:rsidP="009E444F">
      <w:r w:rsidRPr="00211A1F">
        <w:t>Lines per page on the report when printing.</w:t>
      </w:r>
    </w:p>
    <w:p w14:paraId="28BEAD70" w14:textId="77777777" w:rsidR="009E444F" w:rsidRDefault="009E444F" w:rsidP="009E444F">
      <w:pPr>
        <w:pStyle w:val="Heading4"/>
      </w:pPr>
      <w:r>
        <w:t>Font</w:t>
      </w:r>
    </w:p>
    <w:p w14:paraId="36107250" w14:textId="77777777" w:rsidR="009E444F" w:rsidRPr="00144B20" w:rsidRDefault="009E444F" w:rsidP="009E444F">
      <w:r w:rsidRPr="00211A1F">
        <w:t xml:space="preserve">Enter the font number to use with this report </w:t>
      </w:r>
      <w:r>
        <w:t>(</w:t>
      </w:r>
      <w:r w:rsidRPr="00211A1F">
        <w:t>Font 11 is defa</w:t>
      </w:r>
      <w:r>
        <w:t>u</w:t>
      </w:r>
      <w:r w:rsidRPr="00211A1F">
        <w:t>lt</w:t>
      </w:r>
      <w:r>
        <w:t>)</w:t>
      </w:r>
      <w:r w:rsidRPr="00211A1F">
        <w:t>.</w:t>
      </w:r>
    </w:p>
    <w:p w14:paraId="2FFE2BA0" w14:textId="77777777" w:rsidR="009E444F" w:rsidRDefault="009E444F" w:rsidP="009E444F">
      <w:pPr>
        <w:pStyle w:val="Heading4"/>
      </w:pPr>
      <w:r>
        <w:t>Show Parameters? – Toggle Box</w:t>
      </w:r>
    </w:p>
    <w:p w14:paraId="44DC5452" w14:textId="7095A407" w:rsidR="009E444F" w:rsidRDefault="009E444F" w:rsidP="009E444F">
      <w:r>
        <w:t>To show parameters, make sure that the toggle box is ‘ticked’ with a checkmark.</w:t>
      </w:r>
    </w:p>
    <w:p w14:paraId="37C29C66" w14:textId="1AF8D577" w:rsidR="0041720F" w:rsidRDefault="0041720F" w:rsidP="009E444F"/>
    <w:p w14:paraId="5721E882" w14:textId="6FD630E3" w:rsidR="0041720F" w:rsidRDefault="0041720F" w:rsidP="009E444F"/>
    <w:p w14:paraId="071E7891" w14:textId="0BA2CF61" w:rsidR="0041720F" w:rsidRDefault="0041720F" w:rsidP="009E444F"/>
    <w:p w14:paraId="7FFA6AB1" w14:textId="48374476" w:rsidR="0041720F" w:rsidRDefault="0041720F" w:rsidP="009E444F"/>
    <w:p w14:paraId="0B4A3046" w14:textId="6FC0D179" w:rsidR="0041720F" w:rsidRDefault="0041720F" w:rsidP="009E444F"/>
    <w:p w14:paraId="53310A37" w14:textId="495F4BE9" w:rsidR="0041720F" w:rsidRDefault="0041720F" w:rsidP="009E444F"/>
    <w:p w14:paraId="67EFF804" w14:textId="172E3E00" w:rsidR="0041720F" w:rsidRDefault="0041720F" w:rsidP="009E444F"/>
    <w:p w14:paraId="640D5379" w14:textId="2F556158" w:rsidR="0041720F" w:rsidRDefault="0041720F" w:rsidP="009E444F"/>
    <w:p w14:paraId="79843E56" w14:textId="2904CE9A" w:rsidR="0041720F" w:rsidRDefault="0041720F" w:rsidP="009E444F"/>
    <w:p w14:paraId="3876BFE4" w14:textId="589ECBFB" w:rsidR="0041720F" w:rsidRDefault="0041720F" w:rsidP="009E444F"/>
    <w:p w14:paraId="5F04459B" w14:textId="77777777" w:rsidR="0041720F" w:rsidRDefault="0041720F" w:rsidP="009E444F"/>
    <w:p w14:paraId="2401ECDF" w14:textId="78F54F7D" w:rsidR="00E83D20" w:rsidRDefault="00E83D20" w:rsidP="00E83D20">
      <w:pPr>
        <w:pStyle w:val="Heading2"/>
      </w:pPr>
      <w:bookmarkStart w:id="113" w:name="_Toc44258822"/>
      <w:r>
        <w:t>Enter Miscellaneous Receipts [AC3]</w:t>
      </w:r>
      <w:bookmarkEnd w:id="113"/>
    </w:p>
    <w:p w14:paraId="75F7756E" w14:textId="617D41F0" w:rsidR="009E444F" w:rsidRPr="009E444F" w:rsidRDefault="009E444F" w:rsidP="009E444F">
      <w:pPr>
        <w:pStyle w:val="Heading3"/>
      </w:pPr>
      <w:bookmarkStart w:id="114" w:name="_Toc44258823"/>
      <w:r>
        <w:t>Overview</w:t>
      </w:r>
      <w:bookmarkEnd w:id="114"/>
    </w:p>
    <w:p w14:paraId="24EAE0CD" w14:textId="77777777" w:rsidR="005A21F3" w:rsidRPr="0012335B" w:rsidRDefault="005A21F3" w:rsidP="005A21F3">
      <w:pPr>
        <w:rPr>
          <w:rFonts w:cstheme="minorHAnsi"/>
        </w:rPr>
      </w:pPr>
      <w:r w:rsidRPr="0012335B">
        <w:rPr>
          <w:rFonts w:cstheme="minorHAnsi"/>
        </w:rPr>
        <w:t xml:space="preserve">The purpose of this process is to apply misc. cash receipts to a particular GL account number as opposed to applying it to a particular customer.   Perhaps misc. income or some type of misc. credit not to be applied to a particular customer.  </w:t>
      </w:r>
    </w:p>
    <w:p w14:paraId="77DE6662" w14:textId="1181356A" w:rsidR="005A21F3" w:rsidRPr="0012335B" w:rsidRDefault="005A21F3" w:rsidP="005A21F3">
      <w:r w:rsidRPr="0012335B">
        <w:rPr>
          <w:rFonts w:cstheme="minorHAnsi"/>
        </w:rPr>
        <w:t xml:space="preserve">To add simply press the </w:t>
      </w:r>
      <w:r w:rsidRPr="0012335B">
        <w:rPr>
          <w:rFonts w:cstheme="minorHAnsi"/>
          <w:b/>
          <w:bCs/>
          <w:i/>
          <w:iCs/>
          <w:u w:val="single"/>
        </w:rPr>
        <w:t>"A"</w:t>
      </w:r>
      <w:r w:rsidRPr="0012335B">
        <w:rPr>
          <w:rFonts w:cstheme="minorHAnsi"/>
        </w:rPr>
        <w:t xml:space="preserve"> key and enter the record number, the bank number, date, amount, who the check is from and apply it to a GL account number.  You may change or delete this transaction.   Once the entries have been reviewed the transactions must be printed on the register and posted.</w:t>
      </w:r>
    </w:p>
    <w:p w14:paraId="78E8DF34" w14:textId="14A574B0" w:rsidR="00E83D20" w:rsidRDefault="00E83D20" w:rsidP="00E83D20">
      <w:pPr>
        <w:pStyle w:val="Heading3"/>
      </w:pPr>
      <w:bookmarkStart w:id="115" w:name="_Toc44258824"/>
      <w:r>
        <w:t>Browse Receipts</w:t>
      </w:r>
      <w:bookmarkEnd w:id="115"/>
    </w:p>
    <w:p w14:paraId="2A7A35B1" w14:textId="59D5B83D" w:rsidR="00B13A5F" w:rsidRPr="00B13A5F" w:rsidRDefault="0017391D" w:rsidP="00B13A5F">
      <w:r>
        <w:rPr>
          <w:noProof/>
        </w:rPr>
        <w:drawing>
          <wp:inline distT="0" distB="0" distL="0" distR="0" wp14:anchorId="6E9BEFE6" wp14:editId="470D15DA">
            <wp:extent cx="5943600" cy="1765738"/>
            <wp:effectExtent l="0" t="0" r="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4014" cy="1768832"/>
                    </a:xfrm>
                    <a:prstGeom prst="rect">
                      <a:avLst/>
                    </a:prstGeom>
                    <a:noFill/>
                    <a:ln>
                      <a:noFill/>
                    </a:ln>
                  </pic:spPr>
                </pic:pic>
              </a:graphicData>
            </a:graphic>
          </wp:inline>
        </w:drawing>
      </w:r>
    </w:p>
    <w:p w14:paraId="7F9758FE" w14:textId="4DCB55CE" w:rsidR="00E83D20" w:rsidRDefault="00E83D20" w:rsidP="00E83D20">
      <w:pPr>
        <w:pStyle w:val="Heading3"/>
      </w:pPr>
      <w:bookmarkStart w:id="116" w:name="_Toc44258825"/>
      <w:r>
        <w:t>View Receipts</w:t>
      </w:r>
      <w:bookmarkEnd w:id="116"/>
    </w:p>
    <w:p w14:paraId="0CA79901" w14:textId="717E411B" w:rsidR="00B13A5F" w:rsidRPr="00B13A5F" w:rsidRDefault="0017391D" w:rsidP="00B13A5F">
      <w:r>
        <w:rPr>
          <w:noProof/>
        </w:rPr>
        <w:drawing>
          <wp:inline distT="0" distB="0" distL="0" distR="0" wp14:anchorId="37B3DFCE" wp14:editId="3B6B1340">
            <wp:extent cx="5943600" cy="3626069"/>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8316" cy="3628946"/>
                    </a:xfrm>
                    <a:prstGeom prst="rect">
                      <a:avLst/>
                    </a:prstGeom>
                    <a:noFill/>
                    <a:ln>
                      <a:noFill/>
                    </a:ln>
                  </pic:spPr>
                </pic:pic>
              </a:graphicData>
            </a:graphic>
          </wp:inline>
        </w:drawing>
      </w:r>
    </w:p>
    <w:p w14:paraId="6C3E0D45" w14:textId="1E057867" w:rsidR="00E83D20" w:rsidRDefault="00B20CA9" w:rsidP="00E83D20">
      <w:pPr>
        <w:pStyle w:val="Heading4"/>
      </w:pPr>
      <w:r>
        <w:t>ADD</w:t>
      </w:r>
    </w:p>
    <w:p w14:paraId="412A116D" w14:textId="0E2B4942" w:rsidR="009E444F" w:rsidRPr="00E64A2B" w:rsidRDefault="009E444F" w:rsidP="009E444F">
      <w:r>
        <w:t xml:space="preserve">Click the </w:t>
      </w:r>
      <w:r>
        <w:rPr>
          <w:b/>
          <w:bCs/>
          <w:i/>
          <w:iCs/>
          <w:u w:val="single"/>
        </w:rPr>
        <w:t>“Add”</w:t>
      </w:r>
      <w:r>
        <w:t xml:space="preserve"> button</w:t>
      </w:r>
      <w:r w:rsidRPr="00167C88">
        <w:t xml:space="preserve"> </w:t>
      </w:r>
      <w:r>
        <w:t>at the top of the screen to add a new Miscellaneous Cash Receipt.</w:t>
      </w:r>
    </w:p>
    <w:p w14:paraId="238FF9CB" w14:textId="07D30DED" w:rsidR="00E83D20" w:rsidRDefault="00E83D20" w:rsidP="00E83D20">
      <w:pPr>
        <w:pStyle w:val="Heading3"/>
      </w:pPr>
      <w:bookmarkStart w:id="117" w:name="_Toc44258826"/>
      <w:r>
        <w:t>Add</w:t>
      </w:r>
      <w:r w:rsidR="00F46F9C">
        <w:t>/Update</w:t>
      </w:r>
      <w:r>
        <w:t xml:space="preserve"> Receipt</w:t>
      </w:r>
      <w:bookmarkEnd w:id="117"/>
    </w:p>
    <w:p w14:paraId="46C9FBBD" w14:textId="70F3C514" w:rsidR="00B13A5F" w:rsidRPr="00B13A5F" w:rsidRDefault="00B13A5F" w:rsidP="00B13A5F">
      <w:r>
        <w:rPr>
          <w:noProof/>
        </w:rPr>
        <w:drawing>
          <wp:inline distT="0" distB="0" distL="0" distR="0" wp14:anchorId="6592C6D5" wp14:editId="21989F64">
            <wp:extent cx="5943600" cy="45231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23105"/>
                    </a:xfrm>
                    <a:prstGeom prst="rect">
                      <a:avLst/>
                    </a:prstGeom>
                    <a:noFill/>
                    <a:ln>
                      <a:noFill/>
                    </a:ln>
                  </pic:spPr>
                </pic:pic>
              </a:graphicData>
            </a:graphic>
          </wp:inline>
        </w:drawing>
      </w:r>
    </w:p>
    <w:p w14:paraId="7C7C4626" w14:textId="77777777" w:rsidR="009E444F" w:rsidRDefault="009E444F" w:rsidP="009E444F">
      <w:pPr>
        <w:pStyle w:val="Heading4"/>
      </w:pPr>
      <w:r>
        <w:t>SAVE</w:t>
      </w:r>
    </w:p>
    <w:p w14:paraId="469C1A9D" w14:textId="2C95887C" w:rsidR="009E444F" w:rsidRDefault="009E444F" w:rsidP="009E444F">
      <w:r>
        <w:t xml:space="preserve">Click the </w:t>
      </w:r>
      <w:r>
        <w:rPr>
          <w:b/>
          <w:bCs/>
          <w:i/>
          <w:iCs/>
          <w:u w:val="single"/>
        </w:rPr>
        <w:t>“Save”</w:t>
      </w:r>
      <w:r>
        <w:t xml:space="preserve"> button to save all changes to the current Miscellaneous Cash Receipt.</w:t>
      </w:r>
    </w:p>
    <w:p w14:paraId="6DB5C7C8" w14:textId="77777777" w:rsidR="009E444F" w:rsidRDefault="009E444F" w:rsidP="009E444F">
      <w:pPr>
        <w:pStyle w:val="Heading4"/>
      </w:pPr>
      <w:r>
        <w:t>RESET</w:t>
      </w:r>
    </w:p>
    <w:p w14:paraId="71BE402F" w14:textId="77777777" w:rsidR="009E444F" w:rsidRPr="00096EBD" w:rsidRDefault="009E444F" w:rsidP="009E444F">
      <w:r>
        <w:t xml:space="preserve">Click the </w:t>
      </w:r>
      <w:r>
        <w:rPr>
          <w:b/>
          <w:bCs/>
          <w:i/>
          <w:iCs/>
          <w:u w:val="single"/>
        </w:rPr>
        <w:t>“Reset”</w:t>
      </w:r>
      <w:r>
        <w:t xml:space="preserve"> button to reset all fields to their original state.</w:t>
      </w:r>
    </w:p>
    <w:p w14:paraId="2AB14715" w14:textId="77777777" w:rsidR="009E444F" w:rsidRDefault="009E444F" w:rsidP="009E444F">
      <w:pPr>
        <w:pStyle w:val="Heading4"/>
      </w:pPr>
      <w:r>
        <w:t>CANCEL</w:t>
      </w:r>
    </w:p>
    <w:p w14:paraId="6E00BBC8" w14:textId="089FF630" w:rsidR="009E444F" w:rsidRPr="00DF6BEC" w:rsidRDefault="009E444F" w:rsidP="009E444F">
      <w:r>
        <w:t xml:space="preserve">Click the </w:t>
      </w:r>
      <w:r>
        <w:rPr>
          <w:b/>
          <w:bCs/>
          <w:i/>
          <w:iCs/>
          <w:u w:val="single"/>
        </w:rPr>
        <w:t>“Cancel”</w:t>
      </w:r>
      <w:r>
        <w:t xml:space="preserve"> button to cancel all changes to the Miscellaneous Cash Receipt without saving.</w:t>
      </w:r>
    </w:p>
    <w:p w14:paraId="5FEE0CB8" w14:textId="6B0337A3" w:rsidR="00E83D20" w:rsidRDefault="00E83D20" w:rsidP="00E83D20">
      <w:pPr>
        <w:pStyle w:val="Heading3"/>
      </w:pPr>
      <w:bookmarkStart w:id="118" w:name="_Toc44258827"/>
      <w:r>
        <w:t>Add</w:t>
      </w:r>
      <w:r w:rsidR="00F46F9C">
        <w:t>/Update</w:t>
      </w:r>
      <w:r>
        <w:t xml:space="preserve"> Receipt Field </w:t>
      </w:r>
      <w:r w:rsidR="00F46F9C">
        <w:t>Definitions</w:t>
      </w:r>
      <w:bookmarkEnd w:id="118"/>
    </w:p>
    <w:p w14:paraId="73C24012" w14:textId="044BD3A2" w:rsidR="00B20CA9" w:rsidRDefault="00B20CA9" w:rsidP="00B20CA9">
      <w:pPr>
        <w:pStyle w:val="Heading4"/>
      </w:pPr>
      <w:r>
        <w:t>Payer</w:t>
      </w:r>
    </w:p>
    <w:p w14:paraId="6C02AC1D" w14:textId="2E2A5C37" w:rsidR="00137B5E" w:rsidRPr="00137B5E" w:rsidRDefault="009E444F" w:rsidP="00137B5E">
      <w:r w:rsidRPr="009E444F">
        <w:t>Enter the name of the person the check is from.</w:t>
      </w:r>
    </w:p>
    <w:p w14:paraId="5B37229A" w14:textId="1E7A9652" w:rsidR="00B20CA9" w:rsidRDefault="00B20CA9" w:rsidP="00B20CA9">
      <w:pPr>
        <w:pStyle w:val="Heading4"/>
      </w:pPr>
      <w:r>
        <w:t>Description</w:t>
      </w:r>
    </w:p>
    <w:p w14:paraId="5FE58C7F" w14:textId="76089345" w:rsidR="00137B5E" w:rsidRPr="00137B5E" w:rsidRDefault="009E444F" w:rsidP="00137B5E">
      <w:r w:rsidRPr="009E444F">
        <w:t>Enter a description to describe the type.</w:t>
      </w:r>
    </w:p>
    <w:p w14:paraId="01B895C1" w14:textId="61606139" w:rsidR="00B20CA9" w:rsidRDefault="00B20CA9" w:rsidP="00B20CA9">
      <w:pPr>
        <w:pStyle w:val="Heading4"/>
      </w:pPr>
      <w:r>
        <w:t>Date</w:t>
      </w:r>
    </w:p>
    <w:p w14:paraId="497EBF38" w14:textId="38795916" w:rsidR="00137B5E" w:rsidRPr="0012335B" w:rsidRDefault="005A21F3" w:rsidP="00137B5E">
      <w:r w:rsidRPr="0012335B">
        <w:rPr>
          <w:rFonts w:cstheme="minorHAnsi"/>
        </w:rPr>
        <w:t>Enter the date of the check.</w:t>
      </w:r>
    </w:p>
    <w:p w14:paraId="4BD97D06" w14:textId="1B28E38E" w:rsidR="00B20CA9" w:rsidRDefault="00B20CA9" w:rsidP="00B20CA9">
      <w:pPr>
        <w:pStyle w:val="Heading4"/>
      </w:pPr>
      <w:r>
        <w:t>Currency Code</w:t>
      </w:r>
    </w:p>
    <w:p w14:paraId="0AAE7237" w14:textId="48D86313" w:rsidR="00137B5E" w:rsidRPr="0012335B" w:rsidRDefault="009E444F" w:rsidP="00137B5E">
      <w:r w:rsidRPr="0012335B">
        <w:t xml:space="preserve">Enter the currency code or you may use the </w:t>
      </w:r>
      <w:r w:rsidRPr="0012335B">
        <w:rPr>
          <w:b/>
          <w:bCs/>
          <w:i/>
          <w:iCs/>
          <w:u w:val="single"/>
        </w:rPr>
        <w:t>“F1”</w:t>
      </w:r>
      <w:r w:rsidRPr="0012335B">
        <w:t xml:space="preserve"> key to do a look up of codes.</w:t>
      </w:r>
    </w:p>
    <w:p w14:paraId="478972E5" w14:textId="0301907E" w:rsidR="00B20CA9" w:rsidRDefault="00B20CA9" w:rsidP="00B20CA9">
      <w:pPr>
        <w:pStyle w:val="Heading4"/>
      </w:pPr>
      <w:r>
        <w:t>Check Number</w:t>
      </w:r>
    </w:p>
    <w:p w14:paraId="6E10F236" w14:textId="028BD3F3" w:rsidR="00137B5E" w:rsidRPr="00137B5E" w:rsidRDefault="009E444F" w:rsidP="00137B5E">
      <w:r>
        <w:t>Enter the check number for this receipt.</w:t>
      </w:r>
    </w:p>
    <w:p w14:paraId="17C7BA89" w14:textId="06924CC0" w:rsidR="00B20CA9" w:rsidRDefault="00B20CA9" w:rsidP="00B20CA9">
      <w:pPr>
        <w:pStyle w:val="Heading4"/>
      </w:pPr>
      <w:r>
        <w:t>Bank Code</w:t>
      </w:r>
    </w:p>
    <w:p w14:paraId="359728B6" w14:textId="772787B5" w:rsidR="00137B5E" w:rsidRDefault="009E444F" w:rsidP="00137B5E">
      <w:r w:rsidRPr="009E444F">
        <w:t xml:space="preserve">Use the code for the bank where the Cash Receipts were (will be) deposited. Enter the valid Bank Code from the Bank file. Optionally, press the </w:t>
      </w:r>
      <w:r w:rsidRPr="00723374">
        <w:rPr>
          <w:rFonts w:cstheme="minorHAnsi"/>
          <w:b/>
          <w:bCs/>
          <w:i/>
          <w:iCs/>
          <w:u w:val="single"/>
        </w:rPr>
        <w:t>“F1”</w:t>
      </w:r>
      <w:r w:rsidRPr="009E444F">
        <w:t xml:space="preserve"> to search through, or the </w:t>
      </w:r>
      <w:r>
        <w:rPr>
          <w:rFonts w:cstheme="minorHAnsi"/>
          <w:b/>
          <w:bCs/>
          <w:i/>
          <w:iCs/>
          <w:u w:val="single"/>
        </w:rPr>
        <w:t xml:space="preserve">“Page Up” / “Page Down” </w:t>
      </w:r>
      <w:r w:rsidRPr="009E444F">
        <w:t xml:space="preserve">keys to scroll through the file. Press the </w:t>
      </w:r>
      <w:r>
        <w:rPr>
          <w:rFonts w:cstheme="minorHAnsi"/>
          <w:b/>
          <w:bCs/>
          <w:i/>
          <w:iCs/>
          <w:u w:val="single"/>
        </w:rPr>
        <w:t>“Enter”</w:t>
      </w:r>
      <w:r w:rsidRPr="009E444F">
        <w:t xml:space="preserve"> key to accept the bank displayed on the screen. This will automatically bring up the bank's name.</w:t>
      </w:r>
    </w:p>
    <w:p w14:paraId="428E166D" w14:textId="7F0B0CB7" w:rsidR="0017391D" w:rsidRDefault="0017391D" w:rsidP="00137B5E"/>
    <w:p w14:paraId="65F3C0D0" w14:textId="6735CD82" w:rsidR="0017391D" w:rsidRDefault="0017391D" w:rsidP="00137B5E"/>
    <w:p w14:paraId="1619D93C" w14:textId="77777777" w:rsidR="0017391D" w:rsidRPr="00137B5E" w:rsidRDefault="0017391D" w:rsidP="00137B5E"/>
    <w:p w14:paraId="5C5263E2" w14:textId="003F84FC" w:rsidR="00E83D20" w:rsidRDefault="00E83D20" w:rsidP="00E83D20">
      <w:pPr>
        <w:pStyle w:val="Heading2"/>
      </w:pPr>
      <w:bookmarkStart w:id="119" w:name="_Toc44258828"/>
      <w:r>
        <w:t>Edit/Post AR Miscellaneous Receipts [AC4]</w:t>
      </w:r>
      <w:bookmarkEnd w:id="119"/>
    </w:p>
    <w:p w14:paraId="1FDD6136" w14:textId="5E1D85C4" w:rsidR="005A21F3" w:rsidRDefault="005A21F3" w:rsidP="005A21F3">
      <w:pPr>
        <w:pStyle w:val="Heading3"/>
      </w:pPr>
      <w:bookmarkStart w:id="120" w:name="_Toc44258829"/>
      <w:r>
        <w:t>Overview</w:t>
      </w:r>
      <w:bookmarkEnd w:id="120"/>
    </w:p>
    <w:p w14:paraId="7FD6E061" w14:textId="77777777" w:rsidR="005A21F3" w:rsidRPr="0012335B" w:rsidRDefault="005A21F3" w:rsidP="005A21F3">
      <w:pPr>
        <w:rPr>
          <w:rFonts w:cstheme="minorHAnsi"/>
        </w:rPr>
      </w:pPr>
      <w:r w:rsidRPr="0012335B">
        <w:rPr>
          <w:rFonts w:cstheme="minorHAnsi"/>
        </w:rPr>
        <w:t xml:space="preserve">This function of Misc. Cash Receipts outputs the unposted Misc. Cash Receipts in customer order. Included on the report is the customer number and name, the invoice particulars, the amount paid, and the discounts allowed. After printing, the system prompts for posting. </w:t>
      </w:r>
    </w:p>
    <w:p w14:paraId="2DA1870C" w14:textId="213B6D25" w:rsidR="005A21F3" w:rsidRPr="0012335B" w:rsidRDefault="005A21F3" w:rsidP="005A21F3">
      <w:r w:rsidRPr="0012335B">
        <w:rPr>
          <w:rFonts w:cstheme="minorHAnsi"/>
        </w:rPr>
        <w:t>The Posting update Cash in Bank, the Customer, and the General Ledger files. The Customer and the G/L files update both period-to-date and the year-to-date amounts and balances. The Misc. Cash Receipts transactions post according to the transaction date, not the check date. The system maintains an A/R audit trail.</w:t>
      </w:r>
    </w:p>
    <w:p w14:paraId="63218D28" w14:textId="6BAFCC80" w:rsidR="00E83D20" w:rsidRDefault="00E83D20" w:rsidP="00E83D20">
      <w:pPr>
        <w:pStyle w:val="Heading3"/>
      </w:pPr>
      <w:bookmarkStart w:id="121" w:name="_Toc44258830"/>
      <w:r>
        <w:t>Selection Parameters</w:t>
      </w:r>
      <w:bookmarkEnd w:id="121"/>
    </w:p>
    <w:p w14:paraId="524544B5" w14:textId="6AEB20BB" w:rsidR="00B13A5F" w:rsidRPr="00B13A5F" w:rsidRDefault="00B13A5F" w:rsidP="00B13A5F">
      <w:r>
        <w:rPr>
          <w:noProof/>
        </w:rPr>
        <w:drawing>
          <wp:inline distT="0" distB="0" distL="0" distR="0" wp14:anchorId="0FB8A034" wp14:editId="6F92B9B4">
            <wp:extent cx="4505325" cy="14097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5325" cy="1409700"/>
                    </a:xfrm>
                    <a:prstGeom prst="rect">
                      <a:avLst/>
                    </a:prstGeom>
                    <a:noFill/>
                    <a:ln>
                      <a:noFill/>
                    </a:ln>
                  </pic:spPr>
                </pic:pic>
              </a:graphicData>
            </a:graphic>
          </wp:inline>
        </w:drawing>
      </w:r>
    </w:p>
    <w:p w14:paraId="053C3618" w14:textId="6D8E2009" w:rsidR="00B20CA9" w:rsidRDefault="00B20CA9" w:rsidP="00B20CA9">
      <w:pPr>
        <w:pStyle w:val="Heading4"/>
      </w:pPr>
      <w:r>
        <w:t>Post Date</w:t>
      </w:r>
    </w:p>
    <w:p w14:paraId="006FDD74" w14:textId="1D72520D" w:rsidR="00137B5E" w:rsidRPr="0012335B" w:rsidRDefault="005A21F3" w:rsidP="00137B5E">
      <w:r w:rsidRPr="0012335B">
        <w:rPr>
          <w:rFonts w:cstheme="minorHAnsi"/>
        </w:rPr>
        <w:t>This defaults to system date; users can override with another desired date. The system posts transactions to the period that contains the transaction date.</w:t>
      </w:r>
    </w:p>
    <w:p w14:paraId="3B5CDBBF" w14:textId="057B42B5" w:rsidR="00B20CA9" w:rsidRDefault="00B20CA9" w:rsidP="00B20CA9">
      <w:pPr>
        <w:pStyle w:val="Heading4"/>
      </w:pPr>
      <w:r>
        <w:t>Period</w:t>
      </w:r>
    </w:p>
    <w:p w14:paraId="64BACE6D" w14:textId="2486496F" w:rsidR="00137B5E" w:rsidRPr="0012335B" w:rsidRDefault="005A21F3" w:rsidP="00137B5E">
      <w:r w:rsidRPr="0012335B">
        <w:rPr>
          <w:rFonts w:cstheme="minorHAnsi"/>
        </w:rPr>
        <w:t>The system displays the period that contains the transaction date. All transactions post to this period.</w:t>
      </w:r>
    </w:p>
    <w:p w14:paraId="28BF5101" w14:textId="0EC57926" w:rsidR="00B20CA9" w:rsidRDefault="00B20CA9" w:rsidP="00B20CA9">
      <w:pPr>
        <w:pStyle w:val="Heading4"/>
      </w:pPr>
      <w:r>
        <w:t>Beginning Receipt Date / Ending Receipt Date</w:t>
      </w:r>
    </w:p>
    <w:p w14:paraId="129B5F75" w14:textId="5FFCE16D" w:rsidR="009E444F" w:rsidRPr="0012335B" w:rsidRDefault="009E444F" w:rsidP="009E444F">
      <w:r w:rsidRPr="0012335B">
        <w:t>Enter the beginning and ending Receipt Date to edit or post miscellaneous receipts for.</w:t>
      </w:r>
    </w:p>
    <w:p w14:paraId="0CF81E38" w14:textId="35CDF0BD" w:rsidR="00E83D20" w:rsidRDefault="00E83D20" w:rsidP="00E83D20">
      <w:pPr>
        <w:pStyle w:val="Heading3"/>
      </w:pPr>
      <w:bookmarkStart w:id="122" w:name="_Toc44258831"/>
      <w:r>
        <w:t>Outlook Destination</w:t>
      </w:r>
      <w:bookmarkEnd w:id="122"/>
    </w:p>
    <w:p w14:paraId="389949C5" w14:textId="04F713EC" w:rsidR="00B13A5F" w:rsidRPr="00B13A5F" w:rsidRDefault="00B13A5F" w:rsidP="00B13A5F">
      <w:r>
        <w:rPr>
          <w:noProof/>
        </w:rPr>
        <w:drawing>
          <wp:inline distT="0" distB="0" distL="0" distR="0" wp14:anchorId="49BE1FE6" wp14:editId="298240A7">
            <wp:extent cx="4505325" cy="1562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05325" cy="1562100"/>
                    </a:xfrm>
                    <a:prstGeom prst="rect">
                      <a:avLst/>
                    </a:prstGeom>
                    <a:noFill/>
                    <a:ln>
                      <a:noFill/>
                    </a:ln>
                  </pic:spPr>
                </pic:pic>
              </a:graphicData>
            </a:graphic>
          </wp:inline>
        </w:drawing>
      </w:r>
    </w:p>
    <w:p w14:paraId="0E08FC82" w14:textId="77777777" w:rsidR="009E444F" w:rsidRDefault="009E444F" w:rsidP="009E444F">
      <w:pPr>
        <w:pStyle w:val="Heading4"/>
      </w:pPr>
      <w:bookmarkStart w:id="123" w:name="_Hlk43132235"/>
      <w:bookmarkStart w:id="124" w:name="_Hlk42792835"/>
      <w:bookmarkStart w:id="125" w:name="_Hlk44143882"/>
      <w:r>
        <w:t>Destination Choice</w:t>
      </w:r>
    </w:p>
    <w:p w14:paraId="09CBC4AC" w14:textId="77777777" w:rsidR="009E444F" w:rsidRPr="00144B20" w:rsidRDefault="009E444F" w:rsidP="009E444F">
      <w:r>
        <w:t>To choose the destination where the document should be printed, please make sure that desired output destination choice bubble is toggled.</w:t>
      </w:r>
    </w:p>
    <w:p w14:paraId="6944ABDC" w14:textId="77777777" w:rsidR="009E444F" w:rsidRDefault="009E444F" w:rsidP="009E444F">
      <w:pPr>
        <w:pStyle w:val="Heading4"/>
      </w:pPr>
      <w:r>
        <w:t>Layout Choice</w:t>
      </w:r>
    </w:p>
    <w:p w14:paraId="0A820BAA" w14:textId="77777777" w:rsidR="009E444F" w:rsidRPr="00144B20" w:rsidRDefault="009E444F" w:rsidP="009E444F">
      <w:r>
        <w:t>To choose the preferred layout of Landscape vs. Portrait, please make sure the desired option choice bubbled is toggled.</w:t>
      </w:r>
    </w:p>
    <w:p w14:paraId="3A062C16" w14:textId="77777777" w:rsidR="009E444F" w:rsidRDefault="009E444F" w:rsidP="009E444F">
      <w:pPr>
        <w:pStyle w:val="Heading4"/>
      </w:pPr>
      <w:r>
        <w:t>Lines Per Page</w:t>
      </w:r>
    </w:p>
    <w:p w14:paraId="19D60BBB" w14:textId="77777777" w:rsidR="009E444F" w:rsidRPr="00144B20" w:rsidRDefault="009E444F" w:rsidP="009E444F">
      <w:r w:rsidRPr="00211A1F">
        <w:t>Lines per page on the report when printing.</w:t>
      </w:r>
    </w:p>
    <w:p w14:paraId="438CC034" w14:textId="77777777" w:rsidR="009E444F" w:rsidRDefault="009E444F" w:rsidP="009E444F">
      <w:pPr>
        <w:pStyle w:val="Heading4"/>
      </w:pPr>
      <w:r>
        <w:t>Font</w:t>
      </w:r>
    </w:p>
    <w:p w14:paraId="09B6585F" w14:textId="77777777" w:rsidR="009E444F" w:rsidRPr="00144B20" w:rsidRDefault="009E444F" w:rsidP="009E444F">
      <w:r w:rsidRPr="00211A1F">
        <w:t xml:space="preserve">Enter the font number to use with this report </w:t>
      </w:r>
      <w:r>
        <w:t>(</w:t>
      </w:r>
      <w:r w:rsidRPr="00211A1F">
        <w:t>Font 11 is defa</w:t>
      </w:r>
      <w:r>
        <w:t>u</w:t>
      </w:r>
      <w:r w:rsidRPr="00211A1F">
        <w:t>lt</w:t>
      </w:r>
      <w:r>
        <w:t>)</w:t>
      </w:r>
      <w:r w:rsidRPr="00211A1F">
        <w:t>.</w:t>
      </w:r>
    </w:p>
    <w:p w14:paraId="3368E0F2" w14:textId="77777777" w:rsidR="009E444F" w:rsidRDefault="009E444F" w:rsidP="009E444F">
      <w:pPr>
        <w:pStyle w:val="Heading4"/>
      </w:pPr>
      <w:bookmarkStart w:id="126" w:name="_Hlk42795018"/>
      <w:r>
        <w:t>Show Parameters? – Toggle Box</w:t>
      </w:r>
    </w:p>
    <w:p w14:paraId="598A72BD" w14:textId="77777777" w:rsidR="009E444F" w:rsidRDefault="009E444F" w:rsidP="009E444F">
      <w:r>
        <w:t>To show parameters, make sure that the toggle box is ‘ticked’ with a checkmark.</w:t>
      </w:r>
    </w:p>
    <w:p w14:paraId="2F6099CC" w14:textId="77777777" w:rsidR="009E444F" w:rsidRDefault="009E444F" w:rsidP="009E444F">
      <w:pPr>
        <w:pStyle w:val="Heading4"/>
      </w:pPr>
      <w:bookmarkStart w:id="127" w:name="_Hlk42885307"/>
      <w:bookmarkStart w:id="128" w:name="_Hlk42885728"/>
      <w:bookmarkStart w:id="129" w:name="_Hlk42885248"/>
      <w:r>
        <w:t>Export to Excel? – Toggle Box</w:t>
      </w:r>
    </w:p>
    <w:p w14:paraId="27F8F87C" w14:textId="77777777" w:rsidR="009E444F" w:rsidRPr="00CC767A" w:rsidRDefault="009E444F" w:rsidP="009E444F">
      <w:r>
        <w:t>To export the printed file to an excel document, make sure that the Export to Excel toggle box is checked.</w:t>
      </w:r>
    </w:p>
    <w:p w14:paraId="15616A91" w14:textId="77777777" w:rsidR="009E444F" w:rsidRDefault="009E444F" w:rsidP="009E444F">
      <w:pPr>
        <w:pStyle w:val="Heading4"/>
      </w:pPr>
      <w:r>
        <w:t>Auto Run Excel? – Toggle Box</w:t>
      </w:r>
    </w:p>
    <w:p w14:paraId="5541F505" w14:textId="77777777" w:rsidR="009E444F" w:rsidRPr="00CC767A" w:rsidRDefault="009E444F" w:rsidP="009E444F">
      <w:r>
        <w:t>To automatically open the new excel document, make sure that the Auto Run Excel toggle box is checked.</w:t>
      </w:r>
    </w:p>
    <w:bookmarkEnd w:id="127"/>
    <w:p w14:paraId="5E61B16F" w14:textId="77777777" w:rsidR="009E444F" w:rsidRDefault="009E444F" w:rsidP="009E444F">
      <w:pPr>
        <w:pStyle w:val="Heading4"/>
      </w:pPr>
      <w:r>
        <w:t>If Yes, File Name</w:t>
      </w:r>
    </w:p>
    <w:p w14:paraId="64E0C963" w14:textId="7D19384A" w:rsidR="009E444F" w:rsidRDefault="009E444F" w:rsidP="009E444F">
      <w:r>
        <w:t>If exporting the file to Excel, enter the desired file name.</w:t>
      </w:r>
      <w:bookmarkEnd w:id="123"/>
      <w:bookmarkEnd w:id="124"/>
      <w:bookmarkEnd w:id="126"/>
      <w:bookmarkEnd w:id="128"/>
      <w:bookmarkEnd w:id="129"/>
    </w:p>
    <w:p w14:paraId="4B917B5F" w14:textId="15D82274" w:rsidR="0017391D" w:rsidRDefault="0017391D" w:rsidP="009E444F"/>
    <w:p w14:paraId="1FAE8845" w14:textId="6015EC65" w:rsidR="0017391D" w:rsidRDefault="0017391D" w:rsidP="009E444F"/>
    <w:p w14:paraId="441AC917" w14:textId="5BD65311" w:rsidR="0017391D" w:rsidRDefault="0017391D" w:rsidP="009E444F"/>
    <w:p w14:paraId="483D9A47" w14:textId="079B90B9" w:rsidR="0017391D" w:rsidRDefault="0017391D" w:rsidP="009E444F"/>
    <w:p w14:paraId="760BB304" w14:textId="77777777" w:rsidR="0017391D" w:rsidRDefault="0017391D" w:rsidP="009E444F"/>
    <w:p w14:paraId="2DD13A96" w14:textId="77EFFB05" w:rsidR="00E83D20" w:rsidRDefault="00E83D20" w:rsidP="00E83D20">
      <w:pPr>
        <w:pStyle w:val="Heading2"/>
      </w:pPr>
      <w:bookmarkStart w:id="130" w:name="_Toc44258832"/>
      <w:bookmarkEnd w:id="125"/>
      <w:r>
        <w:t>Appl</w:t>
      </w:r>
      <w:r w:rsidR="005A21F3">
        <w:t>y</w:t>
      </w:r>
      <w:r>
        <w:t>/Reapply Cash Memos [AC5]</w:t>
      </w:r>
      <w:bookmarkEnd w:id="130"/>
    </w:p>
    <w:p w14:paraId="4C7DEC8C" w14:textId="64344BC9" w:rsidR="005A21F3" w:rsidRPr="0012335B" w:rsidRDefault="005A21F3" w:rsidP="005A21F3">
      <w:r w:rsidRPr="0012335B">
        <w:rPr>
          <w:rFonts w:cstheme="minorHAnsi"/>
        </w:rPr>
        <w:t>The purpose of this function is to apply cash received, but not applied to any invoice as of yet.  For example, you may have received a deposit check and applied that check on the customer's account.</w:t>
      </w:r>
    </w:p>
    <w:p w14:paraId="5BBECA73" w14:textId="3A1707A9" w:rsidR="00AF4C05" w:rsidRDefault="00AF4C05" w:rsidP="00AF4C05">
      <w:pPr>
        <w:pStyle w:val="Heading3"/>
      </w:pPr>
      <w:bookmarkStart w:id="131" w:name="_Toc44258833"/>
      <w:r>
        <w:t>Browse On Account</w:t>
      </w:r>
      <w:bookmarkEnd w:id="131"/>
    </w:p>
    <w:p w14:paraId="208DA31B" w14:textId="2D51DAD1" w:rsidR="005A21F3" w:rsidRPr="0012335B" w:rsidRDefault="005A21F3" w:rsidP="005A21F3">
      <w:r w:rsidRPr="0012335B">
        <w:rPr>
          <w:rFonts w:cstheme="minorHAnsi"/>
        </w:rPr>
        <w:t>This function outputs the unposted Applications in customer order. Included on the report is the customer number and name, the invoice particulars, the amount paid, and the discounts allowed. After printing, the system prompts for posting. The Posting updates the customer’s account file only. The Customer’s account updates both period-to-date and the year-to-date amounts and balances on the customer totals screen.</w:t>
      </w:r>
    </w:p>
    <w:p w14:paraId="7C71D38E" w14:textId="76903C41" w:rsidR="00B13A5F" w:rsidRPr="00B13A5F" w:rsidRDefault="00B13A5F" w:rsidP="00B13A5F">
      <w:r>
        <w:rPr>
          <w:noProof/>
        </w:rPr>
        <w:drawing>
          <wp:inline distT="0" distB="0" distL="0" distR="0" wp14:anchorId="43DCD0D7" wp14:editId="012E9371">
            <wp:extent cx="5943600" cy="45415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1D7A8F44" w14:textId="56EAD1C7" w:rsidR="00B20CA9" w:rsidRDefault="00B20CA9" w:rsidP="00B20CA9">
      <w:pPr>
        <w:pStyle w:val="Heading4"/>
      </w:pPr>
      <w:r>
        <w:t>Customer #</w:t>
      </w:r>
    </w:p>
    <w:p w14:paraId="097E929E" w14:textId="70CD0916" w:rsidR="00137B5E" w:rsidRPr="0012335B" w:rsidRDefault="005A21F3" w:rsidP="00137B5E">
      <w:r w:rsidRPr="0012335B">
        <w:rPr>
          <w:rFonts w:cstheme="minorHAnsi"/>
        </w:rPr>
        <w:t>Enter the customer number to apply the cash on account to.</w:t>
      </w:r>
    </w:p>
    <w:p w14:paraId="0082F842" w14:textId="72C927A7" w:rsidR="00B20CA9" w:rsidRDefault="00B20CA9" w:rsidP="00B20CA9">
      <w:pPr>
        <w:pStyle w:val="Heading4"/>
      </w:pPr>
      <w:r>
        <w:t>Check #</w:t>
      </w:r>
    </w:p>
    <w:p w14:paraId="2A032D3A" w14:textId="496E8111" w:rsidR="00137B5E" w:rsidRPr="0012335B" w:rsidRDefault="005A21F3" w:rsidP="00137B5E">
      <w:r w:rsidRPr="0012335B">
        <w:rPr>
          <w:rFonts w:cstheme="minorHAnsi"/>
        </w:rPr>
        <w:t xml:space="preserve">Enter the check # of the cash transaction needed to apply.   Use the </w:t>
      </w:r>
      <w:r w:rsidRPr="0012335B">
        <w:rPr>
          <w:rFonts w:cstheme="minorHAnsi"/>
          <w:b/>
          <w:bCs/>
          <w:i/>
          <w:iCs/>
          <w:u w:val="single"/>
        </w:rPr>
        <w:t xml:space="preserve">“F1” </w:t>
      </w:r>
      <w:r w:rsidRPr="0012335B">
        <w:rPr>
          <w:rFonts w:cstheme="minorHAnsi"/>
        </w:rPr>
        <w:t xml:space="preserve">key to search for open transactions on this customer or use the </w:t>
      </w:r>
      <w:r w:rsidRPr="0012335B">
        <w:rPr>
          <w:rFonts w:cstheme="minorHAnsi"/>
          <w:b/>
          <w:bCs/>
          <w:i/>
          <w:iCs/>
          <w:u w:val="single"/>
        </w:rPr>
        <w:t xml:space="preserve">“Page Up” / “Page Down” </w:t>
      </w:r>
      <w:r w:rsidRPr="0012335B">
        <w:rPr>
          <w:rFonts w:cstheme="minorHAnsi"/>
        </w:rPr>
        <w:t>keys.</w:t>
      </w:r>
    </w:p>
    <w:p w14:paraId="71A3110A" w14:textId="3AC7EC7C" w:rsidR="00B20CA9" w:rsidRDefault="00B20CA9" w:rsidP="00B20CA9">
      <w:pPr>
        <w:pStyle w:val="Heading4"/>
      </w:pPr>
      <w:r>
        <w:t>Invoice #</w:t>
      </w:r>
    </w:p>
    <w:p w14:paraId="22C821E6" w14:textId="3FA0A85D" w:rsidR="00137B5E" w:rsidRPr="0012335B" w:rsidRDefault="005A21F3" w:rsidP="00137B5E">
      <w:r w:rsidRPr="0012335B">
        <w:rPr>
          <w:rFonts w:cstheme="minorHAnsi"/>
        </w:rPr>
        <w:t xml:space="preserve">Enter the invoice number to be applied to. You will need to use the </w:t>
      </w:r>
      <w:r w:rsidRPr="0012335B">
        <w:rPr>
          <w:rFonts w:cstheme="minorHAnsi"/>
          <w:b/>
          <w:bCs/>
          <w:i/>
          <w:iCs/>
          <w:u w:val="single"/>
        </w:rPr>
        <w:t xml:space="preserve">“C” </w:t>
      </w:r>
      <w:r w:rsidRPr="0012335B">
        <w:rPr>
          <w:rFonts w:cstheme="minorHAnsi"/>
        </w:rPr>
        <w:t xml:space="preserve">(Change) function in order to select an invoice.  Use the </w:t>
      </w:r>
      <w:r w:rsidRPr="0012335B">
        <w:rPr>
          <w:rFonts w:cstheme="minorHAnsi"/>
          <w:b/>
          <w:bCs/>
          <w:i/>
          <w:iCs/>
          <w:u w:val="single"/>
        </w:rPr>
        <w:t xml:space="preserve">“F1” </w:t>
      </w:r>
      <w:r w:rsidRPr="0012335B">
        <w:rPr>
          <w:rFonts w:cstheme="minorHAnsi"/>
        </w:rPr>
        <w:t xml:space="preserve">key to search for open transactions on this customer or use the </w:t>
      </w:r>
      <w:r w:rsidRPr="0012335B">
        <w:rPr>
          <w:rFonts w:cstheme="minorHAnsi"/>
          <w:b/>
          <w:bCs/>
          <w:i/>
          <w:iCs/>
          <w:u w:val="single"/>
        </w:rPr>
        <w:t xml:space="preserve">“Page Up” / “Page Down” </w:t>
      </w:r>
      <w:r w:rsidRPr="0012335B">
        <w:rPr>
          <w:rFonts w:cstheme="minorHAnsi"/>
        </w:rPr>
        <w:t>keys.</w:t>
      </w:r>
    </w:p>
    <w:p w14:paraId="4736F051" w14:textId="5E8F5912" w:rsidR="00B20CA9" w:rsidRDefault="00B20CA9" w:rsidP="00B20CA9">
      <w:pPr>
        <w:pStyle w:val="Heading4"/>
      </w:pPr>
      <w:r>
        <w:t>Unposted – Toggle Box</w:t>
      </w:r>
    </w:p>
    <w:p w14:paraId="2AEAF618" w14:textId="6387E03E" w:rsidR="009E444F" w:rsidRPr="0012335B" w:rsidRDefault="009E444F" w:rsidP="009E444F">
      <w:r w:rsidRPr="0012335B">
        <w:t xml:space="preserve">To search for unposted </w:t>
      </w:r>
      <w:r w:rsidR="00BB78E8" w:rsidRPr="0012335B">
        <w:t>memos</w:t>
      </w:r>
      <w:r w:rsidRPr="0012335B">
        <w:t xml:space="preserve">, make sure that the </w:t>
      </w:r>
      <w:r w:rsidR="00BB78E8" w:rsidRPr="0012335B">
        <w:t>Unposted</w:t>
      </w:r>
      <w:r w:rsidRPr="0012335B">
        <w:t xml:space="preserve"> toggle box is checked.</w:t>
      </w:r>
    </w:p>
    <w:p w14:paraId="43AFA60B" w14:textId="3A80BD26" w:rsidR="00B20CA9" w:rsidRDefault="00B20CA9" w:rsidP="00B20CA9">
      <w:pPr>
        <w:pStyle w:val="Heading4"/>
      </w:pPr>
      <w:r>
        <w:t>Posted – Toggle Box</w:t>
      </w:r>
    </w:p>
    <w:p w14:paraId="2EA3AA9F" w14:textId="6AA7E11E" w:rsidR="009E444F" w:rsidRDefault="009E444F" w:rsidP="009E444F">
      <w:r>
        <w:t xml:space="preserve">To </w:t>
      </w:r>
      <w:r w:rsidR="00BB78E8">
        <w:t>search for posted memos</w:t>
      </w:r>
      <w:r>
        <w:t xml:space="preserve">, make sure that the </w:t>
      </w:r>
      <w:r w:rsidR="00BB78E8">
        <w:t>Posted</w:t>
      </w:r>
      <w:r>
        <w:t xml:space="preserve"> toggle box is checked.</w:t>
      </w:r>
    </w:p>
    <w:p w14:paraId="08076417" w14:textId="0F89C073" w:rsidR="00AF4C05" w:rsidRDefault="00AF4C05" w:rsidP="00AF4C05">
      <w:pPr>
        <w:pStyle w:val="Heading3"/>
      </w:pPr>
      <w:bookmarkStart w:id="132" w:name="_Toc44258834"/>
      <w:r>
        <w:t>Apply/Reapply</w:t>
      </w:r>
      <w:bookmarkEnd w:id="132"/>
    </w:p>
    <w:p w14:paraId="32A8C150" w14:textId="03C9C13A" w:rsidR="00B13A5F" w:rsidRPr="00B13A5F" w:rsidRDefault="00B13A5F" w:rsidP="00B13A5F">
      <w:r>
        <w:rPr>
          <w:noProof/>
        </w:rPr>
        <w:drawing>
          <wp:inline distT="0" distB="0" distL="0" distR="0" wp14:anchorId="29F39427" wp14:editId="51C270F5">
            <wp:extent cx="5943600" cy="4209393"/>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9520" cy="4213586"/>
                    </a:xfrm>
                    <a:prstGeom prst="rect">
                      <a:avLst/>
                    </a:prstGeom>
                    <a:noFill/>
                    <a:ln>
                      <a:noFill/>
                    </a:ln>
                  </pic:spPr>
                </pic:pic>
              </a:graphicData>
            </a:graphic>
          </wp:inline>
        </w:drawing>
      </w:r>
    </w:p>
    <w:p w14:paraId="24DDE6C4" w14:textId="1D5F87A0" w:rsidR="00B20CA9" w:rsidRDefault="00B20CA9" w:rsidP="00B20CA9">
      <w:pPr>
        <w:pStyle w:val="Heading4"/>
      </w:pPr>
      <w:r>
        <w:t>UPDATE</w:t>
      </w:r>
    </w:p>
    <w:p w14:paraId="1729E382" w14:textId="5B003DB6" w:rsidR="00BB78E8" w:rsidRDefault="00BB78E8" w:rsidP="00BB78E8">
      <w:r>
        <w:t xml:space="preserve">To change the currently selected Cash/Memo, simply click the </w:t>
      </w:r>
      <w:r>
        <w:rPr>
          <w:b/>
          <w:bCs/>
          <w:i/>
          <w:iCs/>
          <w:u w:val="single"/>
        </w:rPr>
        <w:t>“Update</w:t>
      </w:r>
      <w:r>
        <w:t xml:space="preserve">” button at the bottom of the screen.  </w:t>
      </w:r>
    </w:p>
    <w:p w14:paraId="70CDCF61" w14:textId="77777777" w:rsidR="00BB78E8" w:rsidRDefault="00BB78E8" w:rsidP="00BB78E8">
      <w:pPr>
        <w:pStyle w:val="Heading4"/>
      </w:pPr>
      <w:r>
        <w:t>NEXT</w:t>
      </w:r>
    </w:p>
    <w:p w14:paraId="2299B7F2" w14:textId="227828C2" w:rsidR="00BB78E8" w:rsidRDefault="00BB78E8" w:rsidP="00BB78E8">
      <w:r>
        <w:t xml:space="preserve">Press </w:t>
      </w:r>
      <w:r w:rsidRPr="00B86B9F">
        <w:rPr>
          <w:b/>
          <w:bCs/>
          <w:i/>
          <w:iCs/>
          <w:u w:val="single"/>
        </w:rPr>
        <w:t>"N"</w:t>
      </w:r>
      <w:r>
        <w:t xml:space="preserve"> (Next) to find next Cash/Memo to view or modify. Alternatively, press the </w:t>
      </w:r>
      <w:r>
        <w:rPr>
          <w:b/>
          <w:bCs/>
          <w:i/>
          <w:iCs/>
          <w:u w:val="single"/>
        </w:rPr>
        <w:t>“Right Arrow”</w:t>
      </w:r>
      <w:r>
        <w:t xml:space="preserve"> on the screen.</w:t>
      </w:r>
    </w:p>
    <w:p w14:paraId="7E32948E" w14:textId="77777777" w:rsidR="00BB78E8" w:rsidRDefault="00BB78E8" w:rsidP="00BB78E8">
      <w:pPr>
        <w:pStyle w:val="Heading4"/>
      </w:pPr>
      <w:r>
        <w:t>PREVIOUS</w:t>
      </w:r>
    </w:p>
    <w:p w14:paraId="7579FD06" w14:textId="755EE31C" w:rsidR="00BB78E8" w:rsidRDefault="00BB78E8" w:rsidP="00BB78E8">
      <w:r>
        <w:t xml:space="preserve">Press </w:t>
      </w:r>
      <w:r w:rsidRPr="00B86B9F">
        <w:rPr>
          <w:b/>
          <w:bCs/>
          <w:i/>
          <w:iCs/>
          <w:u w:val="single"/>
        </w:rPr>
        <w:t>"P"</w:t>
      </w:r>
      <w:r>
        <w:t xml:space="preserve"> (Previous) to find previous Cash/Memo to view or modify.</w:t>
      </w:r>
      <w:r w:rsidRPr="00EA7FC0">
        <w:t xml:space="preserve"> </w:t>
      </w:r>
      <w:r>
        <w:t xml:space="preserve">Alternatively, press the </w:t>
      </w:r>
      <w:r>
        <w:rPr>
          <w:b/>
          <w:bCs/>
          <w:i/>
          <w:iCs/>
          <w:u w:val="single"/>
        </w:rPr>
        <w:t>“Left Arrow”</w:t>
      </w:r>
      <w:r>
        <w:t xml:space="preserve"> on the screen.</w:t>
      </w:r>
    </w:p>
    <w:p w14:paraId="32974428" w14:textId="4702CAE7" w:rsidR="00AF4C05" w:rsidRDefault="00AF4C05" w:rsidP="00AF4C05">
      <w:pPr>
        <w:pStyle w:val="Heading3"/>
      </w:pPr>
      <w:bookmarkStart w:id="133" w:name="_Toc44258835"/>
      <w:r>
        <w:t>Update Apply/Reapply</w:t>
      </w:r>
      <w:bookmarkEnd w:id="133"/>
    </w:p>
    <w:p w14:paraId="512EE811" w14:textId="3795688E" w:rsidR="00B13A5F" w:rsidRPr="00B13A5F" w:rsidRDefault="00B13A5F" w:rsidP="00B13A5F">
      <w:r>
        <w:rPr>
          <w:noProof/>
        </w:rPr>
        <w:drawing>
          <wp:inline distT="0" distB="0" distL="0" distR="0" wp14:anchorId="5F2FC84D" wp14:editId="1483B423">
            <wp:extent cx="5943600" cy="4529455"/>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762A39DC" w14:textId="77777777" w:rsidR="00BB78E8" w:rsidRDefault="00BB78E8" w:rsidP="00BB78E8">
      <w:pPr>
        <w:pStyle w:val="Heading4"/>
      </w:pPr>
      <w:r>
        <w:t>SAVE</w:t>
      </w:r>
    </w:p>
    <w:p w14:paraId="4CFAB4EB" w14:textId="287E6B73" w:rsidR="00BB78E8" w:rsidRDefault="00BB78E8" w:rsidP="00BB78E8">
      <w:r>
        <w:t xml:space="preserve">Click the </w:t>
      </w:r>
      <w:r>
        <w:rPr>
          <w:b/>
          <w:bCs/>
          <w:i/>
          <w:iCs/>
          <w:u w:val="single"/>
        </w:rPr>
        <w:t>“Save”</w:t>
      </w:r>
      <w:r>
        <w:t xml:space="preserve"> button to save all changes to the current Cash/Memo.</w:t>
      </w:r>
    </w:p>
    <w:p w14:paraId="48FB68EC" w14:textId="77777777" w:rsidR="00BB78E8" w:rsidRDefault="00BB78E8" w:rsidP="00BB78E8">
      <w:pPr>
        <w:pStyle w:val="Heading4"/>
      </w:pPr>
      <w:r>
        <w:t>RESET</w:t>
      </w:r>
    </w:p>
    <w:p w14:paraId="6FF4FF7F" w14:textId="77777777" w:rsidR="00BB78E8" w:rsidRPr="00096EBD" w:rsidRDefault="00BB78E8" w:rsidP="00BB78E8">
      <w:r>
        <w:t xml:space="preserve">Click the </w:t>
      </w:r>
      <w:r>
        <w:rPr>
          <w:b/>
          <w:bCs/>
          <w:i/>
          <w:iCs/>
          <w:u w:val="single"/>
        </w:rPr>
        <w:t>“Reset”</w:t>
      </w:r>
      <w:r>
        <w:t xml:space="preserve"> button to reset all fields to their original state.</w:t>
      </w:r>
    </w:p>
    <w:p w14:paraId="24FA9C35" w14:textId="77777777" w:rsidR="00BB78E8" w:rsidRDefault="00BB78E8" w:rsidP="00BB78E8">
      <w:pPr>
        <w:pStyle w:val="Heading4"/>
      </w:pPr>
      <w:r>
        <w:t>CANCEL</w:t>
      </w:r>
    </w:p>
    <w:p w14:paraId="3D47547A" w14:textId="66C86F41" w:rsidR="00BB78E8" w:rsidRPr="00DF6BEC" w:rsidRDefault="00BB78E8" w:rsidP="00BB78E8">
      <w:r>
        <w:t xml:space="preserve">Click the </w:t>
      </w:r>
      <w:r>
        <w:rPr>
          <w:b/>
          <w:bCs/>
          <w:i/>
          <w:iCs/>
          <w:u w:val="single"/>
        </w:rPr>
        <w:t>“Cancel”</w:t>
      </w:r>
      <w:r>
        <w:t xml:space="preserve"> button to cancel all changes to the Cash/Memo without saving.</w:t>
      </w:r>
    </w:p>
    <w:p w14:paraId="62E41F45" w14:textId="77777777" w:rsidR="00BB78E8" w:rsidRDefault="00BB78E8" w:rsidP="00BB78E8">
      <w:pPr>
        <w:pStyle w:val="Heading4"/>
      </w:pPr>
      <w:r>
        <w:t>NEXT</w:t>
      </w:r>
    </w:p>
    <w:p w14:paraId="649076D3" w14:textId="2132EEA2" w:rsidR="00BB78E8" w:rsidRDefault="00BB78E8" w:rsidP="00BB78E8">
      <w:r>
        <w:t xml:space="preserve">Press </w:t>
      </w:r>
      <w:r w:rsidRPr="00B86B9F">
        <w:rPr>
          <w:b/>
          <w:bCs/>
          <w:i/>
          <w:iCs/>
          <w:u w:val="single"/>
        </w:rPr>
        <w:t>"N"</w:t>
      </w:r>
      <w:r>
        <w:t xml:space="preserve"> (Next) to find next Cash/Memo to view or modify. Alternatively, press the </w:t>
      </w:r>
      <w:r>
        <w:rPr>
          <w:b/>
          <w:bCs/>
          <w:i/>
          <w:iCs/>
          <w:u w:val="single"/>
        </w:rPr>
        <w:t>“Right Arrow”</w:t>
      </w:r>
      <w:r>
        <w:t xml:space="preserve"> on the screen.</w:t>
      </w:r>
    </w:p>
    <w:p w14:paraId="152B77EA" w14:textId="77777777" w:rsidR="00BB78E8" w:rsidRDefault="00BB78E8" w:rsidP="00BB78E8">
      <w:pPr>
        <w:pStyle w:val="Heading4"/>
      </w:pPr>
      <w:r>
        <w:t>PREVIOUS</w:t>
      </w:r>
    </w:p>
    <w:p w14:paraId="3FA3F7C4" w14:textId="2B7443FE" w:rsidR="00BB78E8" w:rsidRDefault="00BB78E8" w:rsidP="00BB78E8">
      <w:r>
        <w:t xml:space="preserve">Press </w:t>
      </w:r>
      <w:r w:rsidRPr="00B86B9F">
        <w:rPr>
          <w:b/>
          <w:bCs/>
          <w:i/>
          <w:iCs/>
          <w:u w:val="single"/>
        </w:rPr>
        <w:t>"P"</w:t>
      </w:r>
      <w:r>
        <w:t xml:space="preserve"> (Previous) to find previous Cash/Memo to view or modify.</w:t>
      </w:r>
      <w:r w:rsidRPr="00EA7FC0">
        <w:t xml:space="preserve"> </w:t>
      </w:r>
      <w:r>
        <w:t xml:space="preserve">Alternatively, press the </w:t>
      </w:r>
      <w:r>
        <w:rPr>
          <w:b/>
          <w:bCs/>
          <w:i/>
          <w:iCs/>
          <w:u w:val="single"/>
        </w:rPr>
        <w:t>“Left Arrow”</w:t>
      </w:r>
      <w:r>
        <w:t xml:space="preserve"> on the screen.</w:t>
      </w:r>
    </w:p>
    <w:p w14:paraId="26612AB6" w14:textId="77777777" w:rsidR="0017391D" w:rsidRDefault="0017391D" w:rsidP="00BB78E8"/>
    <w:p w14:paraId="5F24285F" w14:textId="77777777" w:rsidR="00AF4C05" w:rsidRDefault="00AF4C05" w:rsidP="00AF4C05">
      <w:pPr>
        <w:pStyle w:val="Heading3"/>
      </w:pPr>
      <w:bookmarkStart w:id="134" w:name="_Toc44258836"/>
      <w:r>
        <w:t>Update Apply/Reapply Field Definitions</w:t>
      </w:r>
      <w:bookmarkEnd w:id="134"/>
    </w:p>
    <w:p w14:paraId="092DB0F0" w14:textId="40BEC1EC" w:rsidR="00AF4C05" w:rsidRDefault="005A21F3" w:rsidP="00AF4C05">
      <w:pPr>
        <w:pStyle w:val="Heading4"/>
      </w:pPr>
      <w:r>
        <w:t>Invoice Number</w:t>
      </w:r>
    </w:p>
    <w:p w14:paraId="7122497B" w14:textId="033CCBFD" w:rsidR="005A21F3" w:rsidRPr="005A21F3" w:rsidRDefault="00BB78E8" w:rsidP="005A21F3">
      <w:r w:rsidRPr="00BB78E8">
        <w:t>Enter the invoice number that this</w:t>
      </w:r>
      <w:r>
        <w:t xml:space="preserve"> memo is for.</w:t>
      </w:r>
    </w:p>
    <w:p w14:paraId="34EC3687" w14:textId="4B69F037" w:rsidR="005A21F3" w:rsidRDefault="005A21F3" w:rsidP="005A21F3">
      <w:pPr>
        <w:pStyle w:val="Heading4"/>
      </w:pPr>
      <w:r>
        <w:t>Invoice Date</w:t>
      </w:r>
    </w:p>
    <w:p w14:paraId="3A3143A0" w14:textId="52C72961" w:rsidR="005A21F3" w:rsidRPr="0012335B" w:rsidRDefault="005A21F3" w:rsidP="005A21F3">
      <w:r w:rsidRPr="0012335B">
        <w:rPr>
          <w:rFonts w:cstheme="minorHAnsi"/>
        </w:rPr>
        <w:t>This defaults to system date; users can override with another desired date.</w:t>
      </w:r>
    </w:p>
    <w:p w14:paraId="64F4AD2F" w14:textId="0EFC1C35" w:rsidR="005A21F3" w:rsidRDefault="005A21F3" w:rsidP="005A21F3">
      <w:pPr>
        <w:pStyle w:val="Heading4"/>
      </w:pPr>
      <w:r>
        <w:t>Balance</w:t>
      </w:r>
    </w:p>
    <w:p w14:paraId="78D2D0E0" w14:textId="03B5CFFA" w:rsidR="005A21F3" w:rsidRPr="005A21F3" w:rsidRDefault="00BB78E8" w:rsidP="005A21F3">
      <w:r>
        <w:t>The current balance of the chosen invoice.</w:t>
      </w:r>
    </w:p>
    <w:p w14:paraId="19A4E39B" w14:textId="4AA42759" w:rsidR="005A21F3" w:rsidRDefault="005A21F3" w:rsidP="005A21F3">
      <w:pPr>
        <w:pStyle w:val="Heading4"/>
      </w:pPr>
      <w:r>
        <w:t>Applied</w:t>
      </w:r>
    </w:p>
    <w:p w14:paraId="1686527B" w14:textId="728ED37A" w:rsidR="005A21F3" w:rsidRPr="005A21F3" w:rsidRDefault="00BB78E8" w:rsidP="005A21F3">
      <w:r>
        <w:t>The applied payment from this memo to the current chosen invoice.</w:t>
      </w:r>
    </w:p>
    <w:p w14:paraId="65BC6AA0" w14:textId="738497C1" w:rsidR="005A21F3" w:rsidRDefault="005A21F3" w:rsidP="005A21F3">
      <w:pPr>
        <w:pStyle w:val="Heading4"/>
      </w:pPr>
      <w:r>
        <w:t>Discount</w:t>
      </w:r>
    </w:p>
    <w:p w14:paraId="033BF276" w14:textId="3DB77CB1" w:rsidR="00E83D20" w:rsidRDefault="00BB78E8" w:rsidP="00E83D20">
      <w:r>
        <w:t>The current discount applied to this memo.</w:t>
      </w:r>
    </w:p>
    <w:p w14:paraId="433756C9" w14:textId="18752E84" w:rsidR="0017391D" w:rsidRDefault="0017391D" w:rsidP="00E83D20"/>
    <w:p w14:paraId="62864FEC" w14:textId="3D67A546" w:rsidR="0017391D" w:rsidRDefault="0017391D" w:rsidP="00E83D20"/>
    <w:p w14:paraId="4C3C52AF" w14:textId="031F1923" w:rsidR="0017391D" w:rsidRDefault="0017391D" w:rsidP="00E83D20"/>
    <w:p w14:paraId="5B140252" w14:textId="77777777" w:rsidR="0017391D" w:rsidRDefault="0017391D" w:rsidP="00E83D20"/>
    <w:p w14:paraId="25DE3FA4" w14:textId="1B898430" w:rsidR="00E83D20" w:rsidRDefault="00E83D20" w:rsidP="00E83D20">
      <w:pPr>
        <w:pStyle w:val="Heading2"/>
      </w:pPr>
      <w:bookmarkStart w:id="135" w:name="_Toc44258837"/>
      <w:r>
        <w:t>Edit/Post AR Applied Items [AC6]</w:t>
      </w:r>
      <w:bookmarkEnd w:id="135"/>
    </w:p>
    <w:p w14:paraId="7B1E771E" w14:textId="544CF71C" w:rsidR="00AF4C05" w:rsidRDefault="00AF4C05" w:rsidP="00AF4C05">
      <w:pPr>
        <w:pStyle w:val="Heading3"/>
      </w:pPr>
      <w:bookmarkStart w:id="136" w:name="_Toc44258838"/>
      <w:r>
        <w:t>Selection Parameters</w:t>
      </w:r>
      <w:bookmarkEnd w:id="136"/>
    </w:p>
    <w:p w14:paraId="27B0DC5E" w14:textId="1F20D497" w:rsidR="00B13A5F" w:rsidRPr="00B13A5F" w:rsidRDefault="00B13A5F" w:rsidP="00B13A5F">
      <w:r>
        <w:rPr>
          <w:noProof/>
        </w:rPr>
        <w:drawing>
          <wp:inline distT="0" distB="0" distL="0" distR="0" wp14:anchorId="4CE7FA3E" wp14:editId="29578F4A">
            <wp:extent cx="4514850" cy="1371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4850" cy="1371600"/>
                    </a:xfrm>
                    <a:prstGeom prst="rect">
                      <a:avLst/>
                    </a:prstGeom>
                    <a:noFill/>
                    <a:ln>
                      <a:noFill/>
                    </a:ln>
                  </pic:spPr>
                </pic:pic>
              </a:graphicData>
            </a:graphic>
          </wp:inline>
        </w:drawing>
      </w:r>
    </w:p>
    <w:p w14:paraId="3BA03D5D" w14:textId="77777777" w:rsidR="00BB78E8" w:rsidRDefault="00BB78E8" w:rsidP="00BB78E8">
      <w:pPr>
        <w:pStyle w:val="Heading4"/>
      </w:pPr>
      <w:r>
        <w:t>Post Date</w:t>
      </w:r>
    </w:p>
    <w:p w14:paraId="0D5EF88C" w14:textId="4501B8BE" w:rsidR="00BB78E8" w:rsidRPr="0012335B" w:rsidRDefault="00BB78E8" w:rsidP="00BB78E8">
      <w:r w:rsidRPr="0012335B">
        <w:rPr>
          <w:rFonts w:cstheme="minorHAnsi"/>
        </w:rPr>
        <w:t xml:space="preserve">This defaults to the system date, or you can override with another desired date. Invoices are posted based upon the transaction date. </w:t>
      </w:r>
    </w:p>
    <w:p w14:paraId="0F71CB95" w14:textId="77777777" w:rsidR="00BB78E8" w:rsidRDefault="00BB78E8" w:rsidP="00BB78E8">
      <w:pPr>
        <w:pStyle w:val="Heading4"/>
      </w:pPr>
      <w:r>
        <w:t>Period</w:t>
      </w:r>
    </w:p>
    <w:p w14:paraId="1B9BD9DD" w14:textId="77777777" w:rsidR="00BB78E8" w:rsidRPr="0012335B" w:rsidRDefault="00BB78E8" w:rsidP="00BB78E8">
      <w:r w:rsidRPr="0012335B">
        <w:rPr>
          <w:rFonts w:cstheme="minorHAnsi"/>
        </w:rPr>
        <w:t>The system displays the period that contains the transaction date. Note: the fiscal period, not necessarily the calendar period, displays on the screen.</w:t>
      </w:r>
    </w:p>
    <w:p w14:paraId="44D8361E" w14:textId="28EB8AA0" w:rsidR="00B20CA9" w:rsidRDefault="00B20CA9" w:rsidP="00B20CA9">
      <w:pPr>
        <w:pStyle w:val="Heading4"/>
      </w:pPr>
      <w:r>
        <w:t>Beginning Customer # / Ending Customer #</w:t>
      </w:r>
    </w:p>
    <w:p w14:paraId="17815870" w14:textId="63A07A70" w:rsidR="00BB78E8" w:rsidRPr="0012335B" w:rsidRDefault="00BB78E8" w:rsidP="00BB78E8">
      <w:r w:rsidRPr="0012335B">
        <w:t>Enter the beginning and ending Customer Number to edit or post applied items for.</w:t>
      </w:r>
    </w:p>
    <w:p w14:paraId="7CBB75CA" w14:textId="220CA994" w:rsidR="00AF4C05" w:rsidRDefault="00AF4C05" w:rsidP="00AF4C05">
      <w:pPr>
        <w:pStyle w:val="Heading3"/>
      </w:pPr>
      <w:bookmarkStart w:id="137" w:name="_Toc44258839"/>
      <w:r>
        <w:t>Outlook Destination</w:t>
      </w:r>
      <w:bookmarkEnd w:id="137"/>
    </w:p>
    <w:p w14:paraId="5AD263D6" w14:textId="66B368C1" w:rsidR="00B13A5F" w:rsidRPr="00B13A5F" w:rsidRDefault="00B13A5F" w:rsidP="00B13A5F">
      <w:r>
        <w:rPr>
          <w:noProof/>
        </w:rPr>
        <w:drawing>
          <wp:inline distT="0" distB="0" distL="0" distR="0" wp14:anchorId="1121AA17" wp14:editId="20AB4CF0">
            <wp:extent cx="4514850" cy="1247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14:paraId="3997F31D" w14:textId="77777777" w:rsidR="00BB78E8" w:rsidRDefault="00BB78E8" w:rsidP="00BB78E8">
      <w:pPr>
        <w:pStyle w:val="Heading4"/>
      </w:pPr>
      <w:r>
        <w:t>Destination Choice</w:t>
      </w:r>
    </w:p>
    <w:p w14:paraId="15567B1A" w14:textId="77777777" w:rsidR="00BB78E8" w:rsidRPr="00144B20" w:rsidRDefault="00BB78E8" w:rsidP="00BB78E8">
      <w:r>
        <w:t>To choose the destination where the document should be printed, please make sure that desired output destination choice bubble is toggled.</w:t>
      </w:r>
    </w:p>
    <w:p w14:paraId="31BD4693" w14:textId="77777777" w:rsidR="00BB78E8" w:rsidRDefault="00BB78E8" w:rsidP="00BB78E8">
      <w:pPr>
        <w:pStyle w:val="Heading4"/>
      </w:pPr>
      <w:r>
        <w:t>Layout Choice</w:t>
      </w:r>
    </w:p>
    <w:p w14:paraId="45493CBC" w14:textId="77777777" w:rsidR="00BB78E8" w:rsidRPr="00144B20" w:rsidRDefault="00BB78E8" w:rsidP="00BB78E8">
      <w:r>
        <w:t>To choose the preferred layout of Landscape vs. Portrait, please make sure the desired option choice bubbled is toggled.</w:t>
      </w:r>
    </w:p>
    <w:p w14:paraId="25ABCF24" w14:textId="77777777" w:rsidR="00BB78E8" w:rsidRDefault="00BB78E8" w:rsidP="00BB78E8">
      <w:pPr>
        <w:pStyle w:val="Heading4"/>
      </w:pPr>
      <w:r>
        <w:t>Lines Per Page</w:t>
      </w:r>
    </w:p>
    <w:p w14:paraId="4B365F8F" w14:textId="77777777" w:rsidR="00BB78E8" w:rsidRPr="00144B20" w:rsidRDefault="00BB78E8" w:rsidP="00BB78E8">
      <w:r w:rsidRPr="00211A1F">
        <w:t>Lines per page on the report when printing.</w:t>
      </w:r>
    </w:p>
    <w:p w14:paraId="7FFCD5B9" w14:textId="77777777" w:rsidR="00BB78E8" w:rsidRDefault="00BB78E8" w:rsidP="00BB78E8">
      <w:pPr>
        <w:pStyle w:val="Heading4"/>
      </w:pPr>
      <w:r>
        <w:t>Font</w:t>
      </w:r>
    </w:p>
    <w:p w14:paraId="21A0262D" w14:textId="77777777" w:rsidR="00BB78E8" w:rsidRPr="00144B20" w:rsidRDefault="00BB78E8" w:rsidP="00BB78E8">
      <w:r w:rsidRPr="00211A1F">
        <w:t xml:space="preserve">Enter the font number to use with this report </w:t>
      </w:r>
      <w:r>
        <w:t>(</w:t>
      </w:r>
      <w:r w:rsidRPr="00211A1F">
        <w:t>Font 11 is defa</w:t>
      </w:r>
      <w:r>
        <w:t>u</w:t>
      </w:r>
      <w:r w:rsidRPr="00211A1F">
        <w:t>lt</w:t>
      </w:r>
      <w:r>
        <w:t>)</w:t>
      </w:r>
      <w:r w:rsidRPr="00211A1F">
        <w:t>.</w:t>
      </w:r>
    </w:p>
    <w:p w14:paraId="17E54B84" w14:textId="77777777" w:rsidR="00BB78E8" w:rsidRDefault="00BB78E8" w:rsidP="00BB78E8">
      <w:pPr>
        <w:pStyle w:val="Heading4"/>
      </w:pPr>
      <w:r>
        <w:t>Show Parameters? – Toggle Box</w:t>
      </w:r>
    </w:p>
    <w:p w14:paraId="528EBF26" w14:textId="29A4C2AD" w:rsidR="00BB78E8" w:rsidRDefault="00BB78E8" w:rsidP="00BB78E8">
      <w:r>
        <w:t>To show parameters, make sure that the toggle box is ‘ticked’ with a checkmark.</w:t>
      </w:r>
    </w:p>
    <w:p w14:paraId="30CD324D" w14:textId="3C8CD81B" w:rsidR="0017391D" w:rsidRDefault="0017391D" w:rsidP="00BB78E8"/>
    <w:p w14:paraId="024B678B" w14:textId="6DFB319C" w:rsidR="0017391D" w:rsidRDefault="0017391D" w:rsidP="00BB78E8"/>
    <w:p w14:paraId="58AB1239" w14:textId="388959F0" w:rsidR="0017391D" w:rsidRDefault="0017391D" w:rsidP="00BB78E8"/>
    <w:p w14:paraId="084C13E6" w14:textId="0B00A0AC" w:rsidR="0017391D" w:rsidRDefault="0017391D" w:rsidP="00BB78E8"/>
    <w:p w14:paraId="3220941E" w14:textId="77777777" w:rsidR="0017391D" w:rsidRDefault="0017391D" w:rsidP="00BB78E8"/>
    <w:p w14:paraId="723AD0B7" w14:textId="07BA6885" w:rsidR="00E83D20" w:rsidRDefault="00E83D20" w:rsidP="00E83D20">
      <w:pPr>
        <w:pStyle w:val="Heading2"/>
      </w:pPr>
      <w:bookmarkStart w:id="138" w:name="_Toc44258840"/>
      <w:r>
        <w:t>Void Cash Receipts [AC7]</w:t>
      </w:r>
      <w:bookmarkEnd w:id="138"/>
    </w:p>
    <w:p w14:paraId="5565EBAC" w14:textId="7EF6BDA4" w:rsidR="00E83D20" w:rsidRDefault="00AF4C05" w:rsidP="00E83D20">
      <w:pPr>
        <w:pStyle w:val="Heading3"/>
      </w:pPr>
      <w:bookmarkStart w:id="139" w:name="_Toc44258841"/>
      <w:r>
        <w:t>View Cash</w:t>
      </w:r>
      <w:bookmarkEnd w:id="139"/>
    </w:p>
    <w:p w14:paraId="5AD6355C" w14:textId="2DDE5E8C" w:rsidR="00B13A5F" w:rsidRPr="00B13A5F" w:rsidRDefault="00B13A5F" w:rsidP="00B13A5F">
      <w:r>
        <w:rPr>
          <w:noProof/>
        </w:rPr>
        <w:drawing>
          <wp:inline distT="0" distB="0" distL="0" distR="0" wp14:anchorId="287D1C86" wp14:editId="339AC943">
            <wp:extent cx="5943600" cy="26301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6F31D538" w14:textId="035100C9" w:rsidR="00B20CA9" w:rsidRDefault="00B20CA9" w:rsidP="00B20CA9">
      <w:pPr>
        <w:pStyle w:val="Heading4"/>
      </w:pPr>
      <w:r>
        <w:t>Check #</w:t>
      </w:r>
    </w:p>
    <w:p w14:paraId="5597CE4C" w14:textId="0589F283" w:rsidR="00137B5E" w:rsidRPr="00137B5E" w:rsidRDefault="00BB78E8" w:rsidP="00137B5E">
      <w:r w:rsidRPr="00BB78E8">
        <w:t xml:space="preserve">Enter a </w:t>
      </w:r>
      <w:r>
        <w:t>check</w:t>
      </w:r>
      <w:r w:rsidRPr="00BB78E8">
        <w:t xml:space="preserve"> number that you would like to use.</w:t>
      </w:r>
    </w:p>
    <w:p w14:paraId="7611153F" w14:textId="15F54275" w:rsidR="00B20CA9" w:rsidRDefault="00B20CA9" w:rsidP="00B20CA9">
      <w:pPr>
        <w:pStyle w:val="Heading4"/>
      </w:pPr>
      <w:r>
        <w:t>Customer #</w:t>
      </w:r>
    </w:p>
    <w:p w14:paraId="7D035140" w14:textId="0B92A92E" w:rsidR="00137B5E" w:rsidRPr="00137B5E" w:rsidRDefault="00BB78E8" w:rsidP="00137B5E">
      <w:r>
        <w:t>Enter the customer number for this receipt.</w:t>
      </w:r>
    </w:p>
    <w:p w14:paraId="7518D604" w14:textId="5A4E7DBB" w:rsidR="00B20CA9" w:rsidRDefault="00B20CA9" w:rsidP="00B20CA9">
      <w:pPr>
        <w:pStyle w:val="Heading4"/>
      </w:pPr>
      <w:r>
        <w:t>Customer Name</w:t>
      </w:r>
    </w:p>
    <w:p w14:paraId="5689742D" w14:textId="3599FD97" w:rsidR="00E83D20" w:rsidRDefault="00BB78E8" w:rsidP="00E83D20">
      <w:r>
        <w:t>The customer name will transfer from the customer file as soon as the user enters or chooses a valid customer number.</w:t>
      </w:r>
    </w:p>
    <w:p w14:paraId="5AAB23E7" w14:textId="6588AF3B" w:rsidR="0017391D" w:rsidRDefault="0017391D" w:rsidP="00E83D20"/>
    <w:p w14:paraId="47B760AC" w14:textId="61047216" w:rsidR="0017391D" w:rsidRDefault="0017391D" w:rsidP="00E83D20"/>
    <w:p w14:paraId="02999A66" w14:textId="3522B65B" w:rsidR="0017391D" w:rsidRDefault="0017391D" w:rsidP="00E83D20"/>
    <w:p w14:paraId="0FBA85EC" w14:textId="45F03952" w:rsidR="0017391D" w:rsidRDefault="0017391D" w:rsidP="00E83D20"/>
    <w:p w14:paraId="2BD3D628" w14:textId="5E6AE80D" w:rsidR="0017391D" w:rsidRDefault="0017391D" w:rsidP="00E83D20"/>
    <w:p w14:paraId="46552DF6" w14:textId="3EA55727" w:rsidR="0017391D" w:rsidRDefault="0017391D" w:rsidP="00E83D20"/>
    <w:p w14:paraId="680D3A59" w14:textId="77777777" w:rsidR="0017391D" w:rsidRDefault="0017391D" w:rsidP="00E83D20"/>
    <w:p w14:paraId="560309CE" w14:textId="52F5621D" w:rsidR="00E83D20" w:rsidRDefault="00E83D20" w:rsidP="00E83D20">
      <w:pPr>
        <w:pStyle w:val="Heading2"/>
      </w:pPr>
      <w:bookmarkStart w:id="140" w:name="_Toc44258842"/>
      <w:r>
        <w:t>Voided Cash Receipt Registers [AC8]</w:t>
      </w:r>
      <w:bookmarkEnd w:id="140"/>
    </w:p>
    <w:p w14:paraId="34BB3844" w14:textId="62E79AFA" w:rsidR="00AF4C05" w:rsidRDefault="00AF4C05" w:rsidP="00AF4C05">
      <w:pPr>
        <w:pStyle w:val="Heading3"/>
      </w:pPr>
      <w:bookmarkStart w:id="141" w:name="_Toc44258843"/>
      <w:r>
        <w:t>Selection Parameters</w:t>
      </w:r>
      <w:bookmarkEnd w:id="141"/>
    </w:p>
    <w:p w14:paraId="6A31437B" w14:textId="0E1AFA76" w:rsidR="00B13A5F" w:rsidRPr="00B13A5F" w:rsidRDefault="00B13A5F" w:rsidP="00B13A5F">
      <w:r>
        <w:rPr>
          <w:noProof/>
        </w:rPr>
        <w:drawing>
          <wp:inline distT="0" distB="0" distL="0" distR="0" wp14:anchorId="6DA2608A" wp14:editId="489B6FC0">
            <wp:extent cx="4953000" cy="1143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1143000"/>
                    </a:xfrm>
                    <a:prstGeom prst="rect">
                      <a:avLst/>
                    </a:prstGeom>
                    <a:noFill/>
                    <a:ln>
                      <a:noFill/>
                    </a:ln>
                  </pic:spPr>
                </pic:pic>
              </a:graphicData>
            </a:graphic>
          </wp:inline>
        </w:drawing>
      </w:r>
    </w:p>
    <w:p w14:paraId="2009AEF8" w14:textId="77777777" w:rsidR="00BB78E8" w:rsidRDefault="00BB78E8" w:rsidP="00BB78E8">
      <w:pPr>
        <w:pStyle w:val="Heading4"/>
      </w:pPr>
      <w:r>
        <w:t>Post Date</w:t>
      </w:r>
    </w:p>
    <w:p w14:paraId="2E8A3690" w14:textId="77777777" w:rsidR="00BB78E8" w:rsidRPr="0012335B" w:rsidRDefault="00BB78E8" w:rsidP="00BB78E8">
      <w:r w:rsidRPr="0012335B">
        <w:rPr>
          <w:rFonts w:cstheme="minorHAnsi"/>
        </w:rPr>
        <w:t xml:space="preserve">This defaults to the system date, or you can override with another desired date. Invoices are posted based upon the transaction date. </w:t>
      </w:r>
    </w:p>
    <w:p w14:paraId="075BFD52" w14:textId="77777777" w:rsidR="00BB78E8" w:rsidRDefault="00BB78E8" w:rsidP="00BB78E8">
      <w:pPr>
        <w:pStyle w:val="Heading4"/>
      </w:pPr>
      <w:r>
        <w:t>Period</w:t>
      </w:r>
    </w:p>
    <w:p w14:paraId="6F11DF72" w14:textId="1E054A27" w:rsidR="00BB78E8" w:rsidRDefault="00BB78E8" w:rsidP="00BB78E8">
      <w:pPr>
        <w:rPr>
          <w:rFonts w:cstheme="minorHAnsi"/>
        </w:rPr>
      </w:pPr>
      <w:r w:rsidRPr="0012335B">
        <w:rPr>
          <w:rFonts w:cstheme="minorHAnsi"/>
        </w:rPr>
        <w:t>The system displays the period that contains the transaction date. Note: the fiscal period, not necessarily the calendar period, displays on the screen.</w:t>
      </w:r>
    </w:p>
    <w:p w14:paraId="4BFA8073" w14:textId="77777777" w:rsidR="0017391D" w:rsidRPr="0012335B" w:rsidRDefault="0017391D" w:rsidP="00BB78E8"/>
    <w:p w14:paraId="42BB3E0B" w14:textId="6DDF7B16" w:rsidR="00AF4C05" w:rsidRDefault="00AF4C05" w:rsidP="00AF4C05">
      <w:pPr>
        <w:pStyle w:val="Heading3"/>
      </w:pPr>
      <w:bookmarkStart w:id="142" w:name="_Toc44258844"/>
      <w:r>
        <w:t>Outlook Destination</w:t>
      </w:r>
      <w:bookmarkEnd w:id="142"/>
    </w:p>
    <w:p w14:paraId="3181FD85" w14:textId="23AB3BC4" w:rsidR="00B13A5F" w:rsidRPr="00B13A5F" w:rsidRDefault="00B13A5F" w:rsidP="00B13A5F">
      <w:r>
        <w:rPr>
          <w:noProof/>
        </w:rPr>
        <w:drawing>
          <wp:inline distT="0" distB="0" distL="0" distR="0" wp14:anchorId="315E7306" wp14:editId="205623E1">
            <wp:extent cx="4953000" cy="1438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0" cy="1438275"/>
                    </a:xfrm>
                    <a:prstGeom prst="rect">
                      <a:avLst/>
                    </a:prstGeom>
                    <a:noFill/>
                    <a:ln>
                      <a:noFill/>
                    </a:ln>
                  </pic:spPr>
                </pic:pic>
              </a:graphicData>
            </a:graphic>
          </wp:inline>
        </w:drawing>
      </w:r>
    </w:p>
    <w:p w14:paraId="150E8C87" w14:textId="77777777" w:rsidR="00BB78E8" w:rsidRDefault="00BB78E8" w:rsidP="00BB78E8">
      <w:pPr>
        <w:pStyle w:val="Heading4"/>
      </w:pPr>
      <w:r>
        <w:t>Destination Choice</w:t>
      </w:r>
    </w:p>
    <w:p w14:paraId="6A31C4BF" w14:textId="77777777" w:rsidR="00BB78E8" w:rsidRPr="00144B20" w:rsidRDefault="00BB78E8" w:rsidP="00BB78E8">
      <w:r>
        <w:t>To choose the destination where the document should be printed, please make sure that desired output destination choice bubble is toggled.</w:t>
      </w:r>
    </w:p>
    <w:p w14:paraId="1255CBF3" w14:textId="77777777" w:rsidR="00BB78E8" w:rsidRDefault="00BB78E8" w:rsidP="00BB78E8">
      <w:pPr>
        <w:pStyle w:val="Heading4"/>
      </w:pPr>
      <w:r>
        <w:t>Layout Choice</w:t>
      </w:r>
    </w:p>
    <w:p w14:paraId="007DE6B9" w14:textId="77777777" w:rsidR="00BB78E8" w:rsidRPr="00144B20" w:rsidRDefault="00BB78E8" w:rsidP="00BB78E8">
      <w:r>
        <w:t>To choose the preferred layout of Landscape vs. Portrait, please make sure the desired option choice bubbled is toggled.</w:t>
      </w:r>
    </w:p>
    <w:p w14:paraId="7908F895" w14:textId="77777777" w:rsidR="00BB78E8" w:rsidRDefault="00BB78E8" w:rsidP="00BB78E8">
      <w:pPr>
        <w:pStyle w:val="Heading4"/>
      </w:pPr>
      <w:r>
        <w:t>Lines Per Page</w:t>
      </w:r>
    </w:p>
    <w:p w14:paraId="683560DE" w14:textId="77777777" w:rsidR="00BB78E8" w:rsidRPr="00144B20" w:rsidRDefault="00BB78E8" w:rsidP="00BB78E8">
      <w:r w:rsidRPr="00211A1F">
        <w:t>Lines per page on the report when printing.</w:t>
      </w:r>
    </w:p>
    <w:p w14:paraId="62D209E0" w14:textId="77777777" w:rsidR="00BB78E8" w:rsidRDefault="00BB78E8" w:rsidP="00BB78E8">
      <w:pPr>
        <w:pStyle w:val="Heading4"/>
      </w:pPr>
      <w:r>
        <w:t>Font</w:t>
      </w:r>
    </w:p>
    <w:p w14:paraId="2ED1BF6D" w14:textId="77777777" w:rsidR="00BB78E8" w:rsidRPr="00144B20" w:rsidRDefault="00BB78E8" w:rsidP="00BB78E8">
      <w:r w:rsidRPr="00211A1F">
        <w:t xml:space="preserve">Enter the font number to use with this report </w:t>
      </w:r>
      <w:r>
        <w:t>(</w:t>
      </w:r>
      <w:r w:rsidRPr="00211A1F">
        <w:t>Font 11 is defa</w:t>
      </w:r>
      <w:r>
        <w:t>u</w:t>
      </w:r>
      <w:r w:rsidRPr="00211A1F">
        <w:t>lt</w:t>
      </w:r>
      <w:r>
        <w:t>)</w:t>
      </w:r>
      <w:r w:rsidRPr="00211A1F">
        <w:t>.</w:t>
      </w:r>
    </w:p>
    <w:p w14:paraId="3FA98566" w14:textId="77777777" w:rsidR="00BB78E8" w:rsidRDefault="00BB78E8" w:rsidP="00BB78E8">
      <w:pPr>
        <w:pStyle w:val="Heading4"/>
      </w:pPr>
      <w:r>
        <w:t>Show Parameters? – Toggle Box</w:t>
      </w:r>
    </w:p>
    <w:p w14:paraId="656F7ADC" w14:textId="77777777" w:rsidR="00BB78E8" w:rsidRDefault="00BB78E8" w:rsidP="00BB78E8">
      <w:r>
        <w:t>To show parameters, make sure that the toggle box is ‘ticked’ with a checkmark.</w:t>
      </w:r>
    </w:p>
    <w:p w14:paraId="0FD04F7F" w14:textId="0F0ADA88" w:rsidR="00E83D20" w:rsidRDefault="00E83D20" w:rsidP="00E83D20">
      <w:pPr>
        <w:pStyle w:val="Heading1"/>
        <w:rPr>
          <w:b/>
          <w:bCs/>
        </w:rPr>
      </w:pPr>
      <w:bookmarkStart w:id="143" w:name="_Toc44258845"/>
      <w:r>
        <w:rPr>
          <w:b/>
          <w:bCs/>
        </w:rPr>
        <w:t>Bill Finance Charges [AB]</w:t>
      </w:r>
      <w:bookmarkEnd w:id="143"/>
    </w:p>
    <w:p w14:paraId="2E6E4A8E" w14:textId="0B9687F4" w:rsidR="005A21F3" w:rsidRPr="0012335B" w:rsidRDefault="005A21F3" w:rsidP="005A21F3">
      <w:r w:rsidRPr="0012335B">
        <w:rPr>
          <w:rFonts w:cstheme="minorHAnsi"/>
        </w:rPr>
        <w:t>This function creates finance charge invoices for those customers set up to be charged.  In order to mark a customer to receive finance charge, the flag labeled (Fin. Chrgs.) needs to be set to yes in their customer file screen.  An invoice will then be created if the customer invoice is past due of the “as of” date entered on the screen.  You then set the finance charge percent to charge on each invoice.  This procedure creates the A/R invoices which then needs to be printed and posted.</w:t>
      </w:r>
    </w:p>
    <w:p w14:paraId="5DBEBE9A" w14:textId="60721EA0" w:rsidR="00B13A5F" w:rsidRPr="00B13A5F" w:rsidRDefault="00B13A5F" w:rsidP="00B13A5F">
      <w:r>
        <w:rPr>
          <w:noProof/>
        </w:rPr>
        <w:drawing>
          <wp:inline distT="0" distB="0" distL="0" distR="0" wp14:anchorId="7873FF2A" wp14:editId="091E09FF">
            <wp:extent cx="4495800" cy="1524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95800" cy="1524000"/>
                    </a:xfrm>
                    <a:prstGeom prst="rect">
                      <a:avLst/>
                    </a:prstGeom>
                    <a:noFill/>
                    <a:ln>
                      <a:noFill/>
                    </a:ln>
                  </pic:spPr>
                </pic:pic>
              </a:graphicData>
            </a:graphic>
          </wp:inline>
        </w:drawing>
      </w:r>
    </w:p>
    <w:p w14:paraId="3B5FFB35" w14:textId="08F6A412" w:rsidR="00B20CA9" w:rsidRDefault="00B20CA9" w:rsidP="00B20CA9">
      <w:pPr>
        <w:pStyle w:val="Heading4"/>
      </w:pPr>
      <w:r>
        <w:t>As Of</w:t>
      </w:r>
    </w:p>
    <w:p w14:paraId="79010447" w14:textId="598E04A6" w:rsidR="00137B5E" w:rsidRPr="0012335B" w:rsidRDefault="005A21F3" w:rsidP="00137B5E">
      <w:r w:rsidRPr="0012335B">
        <w:rPr>
          <w:rFonts w:cstheme="minorHAnsi"/>
        </w:rPr>
        <w:t>Enter the date you would like to charge finance charges as of.  This will select any invoice that is past due as of this date.</w:t>
      </w:r>
    </w:p>
    <w:p w14:paraId="5EC2989C" w14:textId="5C057D05" w:rsidR="00B20CA9" w:rsidRDefault="00B20CA9" w:rsidP="00B20CA9">
      <w:pPr>
        <w:pStyle w:val="Heading4"/>
      </w:pPr>
      <w:r>
        <w:t>Finance Charge APR</w:t>
      </w:r>
    </w:p>
    <w:p w14:paraId="599A2126" w14:textId="5C88E320" w:rsidR="00137B5E" w:rsidRPr="0012335B" w:rsidRDefault="005A21F3" w:rsidP="00137B5E">
      <w:r w:rsidRPr="0012335B">
        <w:rPr>
          <w:rFonts w:cstheme="minorHAnsi"/>
        </w:rPr>
        <w:t>Enter the finance charge percent to be charged for each invoice.</w:t>
      </w:r>
    </w:p>
    <w:p w14:paraId="39E36117" w14:textId="1E860CF5" w:rsidR="00B20CA9" w:rsidRDefault="00B20CA9" w:rsidP="00B20CA9">
      <w:pPr>
        <w:pStyle w:val="Heading4"/>
      </w:pPr>
      <w:r>
        <w:t>Beginning Customer # / Ending Customer #</w:t>
      </w:r>
    </w:p>
    <w:p w14:paraId="17ABC68F" w14:textId="0983735C" w:rsidR="00BB78E8" w:rsidRPr="0012335B" w:rsidRDefault="00BB78E8" w:rsidP="00BB78E8">
      <w:r w:rsidRPr="0012335B">
        <w:t>Enter the beginning and ending Customer Number to bill finance charges for.</w:t>
      </w:r>
    </w:p>
    <w:p w14:paraId="05435614" w14:textId="3872F20C" w:rsidR="00E83D20" w:rsidRDefault="00E83D20" w:rsidP="00E83D20">
      <w:pPr>
        <w:pStyle w:val="Heading1"/>
        <w:rPr>
          <w:b/>
          <w:bCs/>
        </w:rPr>
      </w:pPr>
      <w:bookmarkStart w:id="144" w:name="_Toc44258846"/>
      <w:r>
        <w:rPr>
          <w:b/>
          <w:bCs/>
        </w:rPr>
        <w:t>Query Accounts Receivables [AQ]</w:t>
      </w:r>
      <w:bookmarkEnd w:id="144"/>
    </w:p>
    <w:p w14:paraId="0FA683D9" w14:textId="0B470ED5" w:rsidR="00E83D20" w:rsidRDefault="00AF4C05" w:rsidP="00E83D20">
      <w:pPr>
        <w:pStyle w:val="Heading2"/>
      </w:pPr>
      <w:bookmarkStart w:id="145" w:name="_Toc44258847"/>
      <w:r>
        <w:t>AR Invoice Inquiry</w:t>
      </w:r>
      <w:r w:rsidR="00E83D20">
        <w:t xml:space="preserve"> [</w:t>
      </w:r>
      <w:r>
        <w:t>AQ1</w:t>
      </w:r>
      <w:r w:rsidR="00E83D20">
        <w:t>]</w:t>
      </w:r>
      <w:bookmarkEnd w:id="145"/>
    </w:p>
    <w:p w14:paraId="021CE5A4" w14:textId="2C577C33" w:rsidR="00E83D20" w:rsidRDefault="00AF4C05" w:rsidP="00E83D20">
      <w:pPr>
        <w:pStyle w:val="Heading3"/>
      </w:pPr>
      <w:bookmarkStart w:id="146" w:name="_Toc44258848"/>
      <w:r>
        <w:t>Browse Invoices</w:t>
      </w:r>
      <w:bookmarkEnd w:id="146"/>
    </w:p>
    <w:p w14:paraId="33448400" w14:textId="4E8BEAB7" w:rsidR="00B13A5F" w:rsidRDefault="00B13A5F" w:rsidP="00B13A5F">
      <w:r>
        <w:rPr>
          <w:noProof/>
        </w:rPr>
        <w:drawing>
          <wp:inline distT="0" distB="0" distL="0" distR="0" wp14:anchorId="264D9514" wp14:editId="5399A4B0">
            <wp:extent cx="5943600" cy="451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68B85F05" w14:textId="77777777" w:rsidR="0017391D" w:rsidRDefault="0017391D" w:rsidP="00B13A5F"/>
    <w:p w14:paraId="5EEE1684" w14:textId="44B1AECE" w:rsidR="00B20CA9" w:rsidRPr="00B13A5F" w:rsidRDefault="00B20CA9" w:rsidP="00B20CA9">
      <w:pPr>
        <w:pStyle w:val="Heading3"/>
      </w:pPr>
      <w:bookmarkStart w:id="147" w:name="_Toc44258849"/>
      <w:r>
        <w:t>Browse Invoices Field Definitions</w:t>
      </w:r>
      <w:bookmarkEnd w:id="147"/>
    </w:p>
    <w:p w14:paraId="6F8BF797" w14:textId="370E0B68" w:rsidR="00B20CA9" w:rsidRDefault="00B20CA9" w:rsidP="00B20CA9">
      <w:pPr>
        <w:pStyle w:val="Heading4"/>
      </w:pPr>
      <w:r>
        <w:t>Open Invoices – Toggle Box</w:t>
      </w:r>
    </w:p>
    <w:p w14:paraId="4F7A2686" w14:textId="4C08447C" w:rsidR="00DD226E" w:rsidRDefault="00DD226E" w:rsidP="00DD226E">
      <w:r>
        <w:t>To search for Open Invoices, make sure that the Open Invoices toggle box is checked.</w:t>
      </w:r>
    </w:p>
    <w:p w14:paraId="337334FB" w14:textId="7BAB0953" w:rsidR="00B20CA9" w:rsidRDefault="00B20CA9" w:rsidP="00B20CA9">
      <w:pPr>
        <w:pStyle w:val="Heading4"/>
      </w:pPr>
      <w:r>
        <w:t>Paid Invoices – Toggle Box</w:t>
      </w:r>
    </w:p>
    <w:p w14:paraId="2452585B" w14:textId="1030F16E" w:rsidR="00DD226E" w:rsidRDefault="00DD226E" w:rsidP="00DD226E">
      <w:r>
        <w:t>To search for Closed Invoices, make sure that the Closed Invoices toggle box is checked.</w:t>
      </w:r>
    </w:p>
    <w:p w14:paraId="5B9110E3" w14:textId="4F9C792B" w:rsidR="00B20CA9" w:rsidRDefault="00B20CA9" w:rsidP="00B20CA9">
      <w:pPr>
        <w:pStyle w:val="Heading4"/>
      </w:pPr>
      <w:r>
        <w:t>GL Account #</w:t>
      </w:r>
    </w:p>
    <w:p w14:paraId="28DEA93B" w14:textId="726B752C" w:rsidR="00DD226E" w:rsidRPr="00137B5E" w:rsidRDefault="00DD226E" w:rsidP="00DD226E">
      <w:r w:rsidRPr="00DD226E">
        <w:t xml:space="preserve">Enter </w:t>
      </w:r>
      <w:r>
        <w:t>a General Ledger account</w:t>
      </w:r>
      <w:r w:rsidRPr="00DD226E">
        <w:t xml:space="preserve"> number</w:t>
      </w:r>
      <w:r>
        <w:t xml:space="preserve"> to search for.</w:t>
      </w:r>
    </w:p>
    <w:p w14:paraId="799350A4" w14:textId="1C3F02DF" w:rsidR="00B20CA9" w:rsidRDefault="00B20CA9" w:rsidP="00B20CA9">
      <w:pPr>
        <w:pStyle w:val="Heading4"/>
      </w:pPr>
      <w:r>
        <w:t>Invoice #</w:t>
      </w:r>
    </w:p>
    <w:p w14:paraId="385DD57E" w14:textId="2E827B72" w:rsidR="00137B5E" w:rsidRPr="00137B5E" w:rsidRDefault="00DD226E" w:rsidP="00137B5E">
      <w:r w:rsidRPr="00DD226E">
        <w:t xml:space="preserve">Enter </w:t>
      </w:r>
      <w:r>
        <w:t xml:space="preserve">an </w:t>
      </w:r>
      <w:r w:rsidRPr="00DD226E">
        <w:t>invoice number</w:t>
      </w:r>
      <w:r>
        <w:t xml:space="preserve"> to search for.</w:t>
      </w:r>
    </w:p>
    <w:p w14:paraId="1066D451" w14:textId="02D40A42" w:rsidR="00B20CA9" w:rsidRDefault="00B20CA9" w:rsidP="00B20CA9">
      <w:pPr>
        <w:pStyle w:val="Heading4"/>
      </w:pPr>
      <w:r>
        <w:t>Customer #</w:t>
      </w:r>
    </w:p>
    <w:p w14:paraId="1B9A4465" w14:textId="1D63663E" w:rsidR="00137B5E" w:rsidRPr="00137B5E" w:rsidRDefault="00DD226E" w:rsidP="00137B5E">
      <w:r w:rsidRPr="00DD226E">
        <w:t xml:space="preserve">Enter customer number or you may use the </w:t>
      </w:r>
      <w:r w:rsidRPr="00C32300">
        <w:rPr>
          <w:rFonts w:cs="Calibri"/>
          <w:b/>
          <w:bCs/>
          <w:i/>
          <w:iCs/>
          <w:u w:val="single"/>
        </w:rPr>
        <w:t>“F1”</w:t>
      </w:r>
      <w:r w:rsidRPr="00DD226E">
        <w:t xml:space="preserve"> look-up.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362A17DD" w14:textId="083E95F0" w:rsidR="00B20CA9" w:rsidRDefault="00B20CA9" w:rsidP="00B20CA9">
      <w:pPr>
        <w:pStyle w:val="Heading4"/>
      </w:pPr>
      <w:r>
        <w:t>FG Item #</w:t>
      </w:r>
    </w:p>
    <w:p w14:paraId="640AC7FD" w14:textId="6C5AE47D" w:rsidR="00137B5E" w:rsidRPr="00137B5E" w:rsidRDefault="00DD226E" w:rsidP="00137B5E">
      <w:r w:rsidRPr="00DD226E">
        <w:t xml:space="preserve">Enter the FG item number or you may use the </w:t>
      </w:r>
      <w:r w:rsidRPr="00C32300">
        <w:rPr>
          <w:rFonts w:cs="Calibri"/>
          <w:b/>
          <w:bCs/>
          <w:i/>
          <w:iCs/>
          <w:u w:val="single"/>
        </w:rPr>
        <w:t>“F1”</w:t>
      </w:r>
      <w:r w:rsidRPr="00DD226E">
        <w:t xml:space="preserve"> look-up.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36C18715" w14:textId="0CA730C5" w:rsidR="00B20CA9" w:rsidRDefault="00B20CA9" w:rsidP="00B20CA9">
      <w:pPr>
        <w:pStyle w:val="Heading4"/>
      </w:pPr>
      <w:r>
        <w:t>Customer PO #</w:t>
      </w:r>
    </w:p>
    <w:p w14:paraId="0506B2B6" w14:textId="75F0E942" w:rsidR="00137B5E" w:rsidRPr="00137B5E" w:rsidRDefault="00DD226E" w:rsidP="00137B5E">
      <w:r w:rsidRPr="00DD226E">
        <w:t xml:space="preserve">Enter the PO number for a look-up of a customer or you may use the </w:t>
      </w:r>
      <w:r w:rsidRPr="00C32300">
        <w:rPr>
          <w:rFonts w:cs="Calibri"/>
          <w:b/>
          <w:bCs/>
          <w:i/>
          <w:iCs/>
          <w:u w:val="single"/>
        </w:rPr>
        <w:t>“F1”</w:t>
      </w:r>
      <w:r w:rsidRPr="00DD226E">
        <w:t xml:space="preserve"> key to find the customer.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5238E66E" w14:textId="6D02ABFC" w:rsidR="00B20CA9" w:rsidRDefault="00B20CA9" w:rsidP="00B20CA9">
      <w:pPr>
        <w:pStyle w:val="Heading4"/>
      </w:pPr>
      <w:r>
        <w:t>Beginning Date / Ending Date</w:t>
      </w:r>
    </w:p>
    <w:p w14:paraId="7C6EE30E" w14:textId="537CB575" w:rsidR="00DD226E" w:rsidRPr="00E5397E" w:rsidRDefault="00DD226E" w:rsidP="00DD226E">
      <w:bookmarkStart w:id="148" w:name="_Hlk44148911"/>
      <w:r>
        <w:t>Enter the beginning and ending Date to search for.</w:t>
      </w:r>
    </w:p>
    <w:bookmarkEnd w:id="148"/>
    <w:p w14:paraId="7F31E396" w14:textId="24E48B20" w:rsidR="00B20CA9" w:rsidRDefault="00B20CA9" w:rsidP="00B20CA9">
      <w:pPr>
        <w:pStyle w:val="Heading4"/>
      </w:pPr>
      <w:r>
        <w:t>Customer Part #</w:t>
      </w:r>
    </w:p>
    <w:p w14:paraId="6EBA0404" w14:textId="4F077207" w:rsidR="00137B5E" w:rsidRPr="00137B5E" w:rsidRDefault="00DD226E" w:rsidP="00137B5E">
      <w:r w:rsidRPr="00DD226E">
        <w:t xml:space="preserve">Enter the customer part number.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5256B085" w14:textId="713912E6" w:rsidR="00B20CA9" w:rsidRDefault="00B20CA9" w:rsidP="00B20CA9">
      <w:pPr>
        <w:pStyle w:val="Heading4"/>
      </w:pPr>
      <w:r>
        <w:t>BOL #</w:t>
      </w:r>
    </w:p>
    <w:p w14:paraId="740F7D3E" w14:textId="0E87DCFE" w:rsidR="00DD226E" w:rsidRPr="00137B5E" w:rsidRDefault="00DD226E" w:rsidP="00DD226E">
      <w:r w:rsidRPr="00DD226E">
        <w:t xml:space="preserve">Enter </w:t>
      </w:r>
      <w:r>
        <w:t>a Bill of Lading account</w:t>
      </w:r>
      <w:r w:rsidRPr="00DD226E">
        <w:t xml:space="preserve"> number</w:t>
      </w:r>
      <w:r>
        <w:t xml:space="preserve"> to search for.</w:t>
      </w:r>
    </w:p>
    <w:p w14:paraId="2398586B" w14:textId="7A512212" w:rsidR="00B20CA9" w:rsidRDefault="00B20CA9" w:rsidP="00B20CA9">
      <w:pPr>
        <w:pStyle w:val="Heading4"/>
      </w:pPr>
      <w:r>
        <w:t>Order #</w:t>
      </w:r>
    </w:p>
    <w:p w14:paraId="1594F7D7" w14:textId="60AAE20B" w:rsidR="00137B5E" w:rsidRPr="00137B5E" w:rsidRDefault="00DD226E" w:rsidP="00137B5E">
      <w:r w:rsidRPr="00DD226E">
        <w:t xml:space="preserve">Enter order number or you may use the </w:t>
      </w:r>
      <w:r w:rsidRPr="00C32300">
        <w:rPr>
          <w:rFonts w:cs="Calibri"/>
          <w:b/>
          <w:bCs/>
          <w:i/>
          <w:iCs/>
          <w:u w:val="single"/>
        </w:rPr>
        <w:t>“F1”</w:t>
      </w:r>
      <w:r w:rsidRPr="00DD226E">
        <w:t xml:space="preserve"> look-up.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6D5F8B59" w14:textId="045EB6A6" w:rsidR="00B20CA9" w:rsidRDefault="00B20CA9" w:rsidP="00B20CA9">
      <w:pPr>
        <w:pStyle w:val="Heading4"/>
      </w:pPr>
      <w:r>
        <w:t>Estimate #</w:t>
      </w:r>
    </w:p>
    <w:p w14:paraId="370EB68D" w14:textId="654AAB4C" w:rsidR="00B20CA9" w:rsidRPr="00B20CA9" w:rsidRDefault="00DD226E" w:rsidP="00B20CA9">
      <w:r w:rsidRPr="00DD226E">
        <w:t xml:space="preserve">Enter the estimate number or you may use the </w:t>
      </w:r>
      <w:r w:rsidRPr="00C32300">
        <w:rPr>
          <w:rFonts w:cs="Calibri"/>
          <w:b/>
          <w:bCs/>
          <w:i/>
          <w:iCs/>
          <w:u w:val="single"/>
        </w:rPr>
        <w:t>“F1”</w:t>
      </w:r>
      <w:r w:rsidRPr="00DD226E">
        <w:t xml:space="preserve"> look-up.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DD226E">
        <w:t>button to sort the fields by the criteria that was entered. Once the data is presented on the screen, the YELLOW column heading may be clicked to sort that specific column in ascending or descending order.</w:t>
      </w:r>
    </w:p>
    <w:p w14:paraId="712F087D" w14:textId="74005FA0" w:rsidR="00AF4C05" w:rsidRDefault="00AF4C05" w:rsidP="00AF4C05">
      <w:pPr>
        <w:pStyle w:val="Heading3"/>
      </w:pPr>
      <w:bookmarkStart w:id="149" w:name="_Toc44258850"/>
      <w:r>
        <w:t>View Invoices</w:t>
      </w:r>
      <w:bookmarkEnd w:id="149"/>
    </w:p>
    <w:p w14:paraId="4D616473" w14:textId="66A36FB4" w:rsidR="00B13A5F" w:rsidRPr="00B13A5F" w:rsidRDefault="00B13A5F" w:rsidP="00B13A5F">
      <w:r>
        <w:rPr>
          <w:noProof/>
        </w:rPr>
        <w:drawing>
          <wp:inline distT="0" distB="0" distL="0" distR="0" wp14:anchorId="77072778" wp14:editId="24766C55">
            <wp:extent cx="5943600" cy="448691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21BD7AFC" w14:textId="77777777" w:rsidR="00DD226E" w:rsidRDefault="00DD226E" w:rsidP="00DD226E">
      <w:pPr>
        <w:pStyle w:val="Heading4"/>
      </w:pPr>
      <w:r>
        <w:t>NEXT</w:t>
      </w:r>
    </w:p>
    <w:p w14:paraId="7D23D289" w14:textId="2DA03B15" w:rsidR="00DD226E" w:rsidRDefault="00DD226E" w:rsidP="00DD226E">
      <w:r>
        <w:t xml:space="preserve">Press </w:t>
      </w:r>
      <w:r w:rsidRPr="00B86B9F">
        <w:rPr>
          <w:b/>
          <w:bCs/>
          <w:i/>
          <w:iCs/>
          <w:u w:val="single"/>
        </w:rPr>
        <w:t>"N"</w:t>
      </w:r>
      <w:r>
        <w:t xml:space="preserve"> (Next) to find next Invoice to view or modify. Alternatively, press the </w:t>
      </w:r>
      <w:r>
        <w:rPr>
          <w:b/>
          <w:bCs/>
          <w:i/>
          <w:iCs/>
          <w:u w:val="single"/>
        </w:rPr>
        <w:t>“Right Arrow”</w:t>
      </w:r>
      <w:r>
        <w:t xml:space="preserve"> on the screen.</w:t>
      </w:r>
    </w:p>
    <w:p w14:paraId="6250CC6D" w14:textId="77777777" w:rsidR="00DD226E" w:rsidRDefault="00DD226E" w:rsidP="00DD226E">
      <w:pPr>
        <w:pStyle w:val="Heading4"/>
      </w:pPr>
      <w:r>
        <w:t>PREVIOUS</w:t>
      </w:r>
    </w:p>
    <w:p w14:paraId="50BF58C6" w14:textId="22230B52" w:rsidR="00DD226E" w:rsidRDefault="00DD226E" w:rsidP="00DD226E">
      <w:r>
        <w:t xml:space="preserve">Press </w:t>
      </w:r>
      <w:r w:rsidRPr="00B86B9F">
        <w:rPr>
          <w:b/>
          <w:bCs/>
          <w:i/>
          <w:iCs/>
          <w:u w:val="single"/>
        </w:rPr>
        <w:t>"P"</w:t>
      </w:r>
      <w:r>
        <w:t xml:space="preserve"> (Previous) to find previous Invoice to view or modify.</w:t>
      </w:r>
      <w:r w:rsidRPr="00EA7FC0">
        <w:t xml:space="preserve"> </w:t>
      </w:r>
      <w:r>
        <w:t xml:space="preserve">Alternatively, press the </w:t>
      </w:r>
      <w:r>
        <w:rPr>
          <w:b/>
          <w:bCs/>
          <w:i/>
          <w:iCs/>
          <w:u w:val="single"/>
        </w:rPr>
        <w:t>“Left Arrow”</w:t>
      </w:r>
      <w:r>
        <w:t xml:space="preserve"> on the screen.</w:t>
      </w:r>
    </w:p>
    <w:p w14:paraId="39B5B632" w14:textId="3AC5BA79" w:rsidR="00AF4C05" w:rsidRDefault="00AF4C05" w:rsidP="00AF4C05">
      <w:pPr>
        <w:pStyle w:val="Heading3"/>
      </w:pPr>
      <w:bookmarkStart w:id="150" w:name="_Toc44258851"/>
      <w:r>
        <w:t>Credit Status</w:t>
      </w:r>
      <w:bookmarkEnd w:id="150"/>
    </w:p>
    <w:p w14:paraId="4E8F8C26" w14:textId="36B92D23" w:rsidR="00B13A5F" w:rsidRPr="00B13A5F" w:rsidRDefault="00B13A5F" w:rsidP="00B13A5F">
      <w:r>
        <w:rPr>
          <w:noProof/>
        </w:rPr>
        <w:drawing>
          <wp:inline distT="0" distB="0" distL="0" distR="0" wp14:anchorId="388A2368" wp14:editId="7C49780D">
            <wp:extent cx="5943600" cy="390984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1162" cy="3921400"/>
                    </a:xfrm>
                    <a:prstGeom prst="rect">
                      <a:avLst/>
                    </a:prstGeom>
                    <a:noFill/>
                    <a:ln>
                      <a:noFill/>
                    </a:ln>
                  </pic:spPr>
                </pic:pic>
              </a:graphicData>
            </a:graphic>
          </wp:inline>
        </w:drawing>
      </w:r>
    </w:p>
    <w:p w14:paraId="2AAD72ED" w14:textId="0BB0247F" w:rsidR="00B20CA9" w:rsidRPr="00B20CA9" w:rsidRDefault="00DD226E" w:rsidP="00B20CA9">
      <w:r>
        <w:t>The Credit Status screen allows the user to view the current status of all of a company’s open invoices. In order to view a different customer, the user must highlight their chosen customer in the Browse Invoices screen.</w:t>
      </w:r>
    </w:p>
    <w:p w14:paraId="35548F83" w14:textId="484A17BE" w:rsidR="00AF4C05" w:rsidRDefault="00AF4C05" w:rsidP="00AF4C05">
      <w:pPr>
        <w:pStyle w:val="Heading3"/>
      </w:pPr>
      <w:bookmarkStart w:id="151" w:name="_Toc44258852"/>
      <w:r>
        <w:t>Bill Notes</w:t>
      </w:r>
      <w:bookmarkEnd w:id="151"/>
    </w:p>
    <w:p w14:paraId="5D7DB641" w14:textId="38C4F4D2" w:rsidR="00B13A5F" w:rsidRPr="00B13A5F" w:rsidRDefault="00DD226E" w:rsidP="00B13A5F">
      <w:r>
        <w:rPr>
          <w:noProof/>
        </w:rPr>
        <w:drawing>
          <wp:inline distT="0" distB="0" distL="0" distR="0" wp14:anchorId="76F0ECFC" wp14:editId="14974EA1">
            <wp:extent cx="5943600" cy="2205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205990"/>
                    </a:xfrm>
                    <a:prstGeom prst="rect">
                      <a:avLst/>
                    </a:prstGeom>
                  </pic:spPr>
                </pic:pic>
              </a:graphicData>
            </a:graphic>
          </wp:inline>
        </w:drawing>
      </w:r>
    </w:p>
    <w:p w14:paraId="6B39269F" w14:textId="52B695C7" w:rsidR="00DD226E" w:rsidRDefault="00DD226E" w:rsidP="00DD226E">
      <w:r>
        <w:t xml:space="preserve">The Bill Notes screen allows the user to view the </w:t>
      </w:r>
      <w:r w:rsidR="005F2D39">
        <w:t>any billing notes connected to</w:t>
      </w:r>
      <w:r>
        <w:t xml:space="preserve"> a</w:t>
      </w:r>
      <w:r w:rsidR="005F2D39">
        <w:t xml:space="preserve"> specific</w:t>
      </w:r>
      <w:r>
        <w:t xml:space="preserve"> company. In order to view a different customer, the user must highlight their chosen customer in the Browse Invoices screen.</w:t>
      </w:r>
    </w:p>
    <w:p w14:paraId="419CD4C6" w14:textId="046CCCDE" w:rsidR="005F2D39" w:rsidRPr="00B20CA9" w:rsidRDefault="005F2D39" w:rsidP="00DD226E">
      <w:r>
        <w:t>If this screen is blank, then there are no billing notes for this customer.</w:t>
      </w:r>
    </w:p>
    <w:p w14:paraId="470099AD" w14:textId="11F3D540" w:rsidR="00AF4C05" w:rsidRDefault="00AF4C05" w:rsidP="00AF4C05">
      <w:pPr>
        <w:pStyle w:val="Heading3"/>
      </w:pPr>
      <w:bookmarkStart w:id="152" w:name="_Toc44258853"/>
      <w:r>
        <w:t>BOL</w:t>
      </w:r>
      <w:bookmarkEnd w:id="152"/>
    </w:p>
    <w:p w14:paraId="5248A761" w14:textId="22ED1545" w:rsidR="00B13A5F" w:rsidRPr="00B13A5F" w:rsidRDefault="005F2D39" w:rsidP="00B13A5F">
      <w:r>
        <w:rPr>
          <w:noProof/>
        </w:rPr>
        <w:drawing>
          <wp:inline distT="0" distB="0" distL="0" distR="0" wp14:anchorId="7C55B069" wp14:editId="19006A40">
            <wp:extent cx="5943600" cy="4491355"/>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491355"/>
                    </a:xfrm>
                    <a:prstGeom prst="rect">
                      <a:avLst/>
                    </a:prstGeom>
                  </pic:spPr>
                </pic:pic>
              </a:graphicData>
            </a:graphic>
          </wp:inline>
        </w:drawing>
      </w:r>
    </w:p>
    <w:p w14:paraId="2D87F678" w14:textId="557CAC45" w:rsidR="005F2D39" w:rsidRDefault="005F2D39" w:rsidP="005F2D39">
      <w:r>
        <w:t>The Bill of Lading (BOL) screen allows the user to view and Bills of Lading sent to a specific company. In order to view a different customer, the user must highlight their chosen customer in the Browse Invoices screen.</w:t>
      </w:r>
    </w:p>
    <w:p w14:paraId="5B1EC7EF" w14:textId="047982BE" w:rsidR="00B20CA9" w:rsidRDefault="00B20CA9" w:rsidP="00B20CA9">
      <w:pPr>
        <w:pStyle w:val="Heading4"/>
      </w:pPr>
      <w:r>
        <w:t>PRINT BOL</w:t>
      </w:r>
    </w:p>
    <w:p w14:paraId="44996FDE" w14:textId="2C54B078" w:rsidR="00137B5E" w:rsidRPr="00137B5E" w:rsidRDefault="005F2D39" w:rsidP="00137B5E">
      <w:r>
        <w:t xml:space="preserve">Click the </w:t>
      </w:r>
      <w:r>
        <w:rPr>
          <w:b/>
          <w:bCs/>
          <w:i/>
          <w:iCs/>
          <w:u w:val="single"/>
        </w:rPr>
        <w:t>“Printer Icon”</w:t>
      </w:r>
      <w:r>
        <w:t xml:space="preserve"> at the bottom of the screen to print the selected Bill of Lading.</w:t>
      </w:r>
    </w:p>
    <w:p w14:paraId="34CAA34A" w14:textId="39CCB6C7" w:rsidR="00B20CA9" w:rsidRDefault="00B20CA9" w:rsidP="00B20CA9">
      <w:pPr>
        <w:pStyle w:val="Heading4"/>
      </w:pPr>
      <w:r>
        <w:t>PRINT SIGNED BOL</w:t>
      </w:r>
    </w:p>
    <w:p w14:paraId="665F28A1" w14:textId="77777777" w:rsidR="005F2D39" w:rsidRDefault="005F2D39" w:rsidP="005F2D39">
      <w:r>
        <w:t xml:space="preserve">Click the </w:t>
      </w:r>
      <w:r>
        <w:rPr>
          <w:b/>
          <w:bCs/>
          <w:i/>
          <w:iCs/>
          <w:u w:val="single"/>
        </w:rPr>
        <w:t>“Paper and Pencil Icon”</w:t>
      </w:r>
      <w:r>
        <w:t xml:space="preserve"> to print a selected Signed Bill of Lading”</w:t>
      </w:r>
    </w:p>
    <w:p w14:paraId="5E29D0FD" w14:textId="298F79FE" w:rsidR="00E83D20" w:rsidRDefault="005F2D39" w:rsidP="005F2D39">
      <w:r>
        <w:t>From this screen, the signed Bill of Lading can be printed or displayed. Hence, invoice payment cannot be delayed because the customer cannot find the Bill of Lading or the inventory. Someone from their company signed, which means they received the goods.</w:t>
      </w:r>
    </w:p>
    <w:p w14:paraId="0047D514" w14:textId="04D85263" w:rsidR="0017391D" w:rsidRDefault="0017391D" w:rsidP="005F2D39"/>
    <w:p w14:paraId="79DD4C3F" w14:textId="77777777" w:rsidR="0017391D" w:rsidRDefault="0017391D" w:rsidP="005F2D39"/>
    <w:p w14:paraId="3C97AA8B" w14:textId="0BCA52AF" w:rsidR="00AF4C05" w:rsidRDefault="00AF4C05" w:rsidP="00AF4C05">
      <w:pPr>
        <w:pStyle w:val="Heading2"/>
      </w:pPr>
      <w:bookmarkStart w:id="153" w:name="_Toc44258854"/>
      <w:r>
        <w:t>Customer Inquiry [AQ2]</w:t>
      </w:r>
      <w:bookmarkEnd w:id="153"/>
    </w:p>
    <w:p w14:paraId="6BD2B5D9" w14:textId="05680456" w:rsidR="005A21F3" w:rsidRDefault="005A21F3" w:rsidP="005A21F3">
      <w:pPr>
        <w:pStyle w:val="Heading3"/>
      </w:pPr>
      <w:bookmarkStart w:id="154" w:name="_Toc44258855"/>
      <w:r>
        <w:t>Overview</w:t>
      </w:r>
      <w:bookmarkEnd w:id="154"/>
    </w:p>
    <w:p w14:paraId="027AF90A" w14:textId="6E425857" w:rsidR="005A21F3" w:rsidRPr="0012335B" w:rsidRDefault="005A21F3" w:rsidP="005A21F3">
      <w:r w:rsidRPr="0012335B">
        <w:rPr>
          <w:rFonts w:cstheme="minorHAnsi"/>
        </w:rPr>
        <w:t>The customer activity inquiry shows all activity or outstanding invoices for a particular customer.  You may view an activity by a range of certain invoices from an invoice up to a certain invoice and for invoices up to 30 days old or you can specify the number of days old.  Therefore, if you only wanted to see invoices up to 30 days old or calling for outstanding invoices you can plug in 30 days.  It shows the balance due and all of the activity, the checks, credits, and invoices for that particular customer.</w:t>
      </w:r>
    </w:p>
    <w:p w14:paraId="217678BB" w14:textId="07A68C7E" w:rsidR="00AF4C05" w:rsidRDefault="00AF4C05" w:rsidP="00AF4C05">
      <w:pPr>
        <w:pStyle w:val="Heading3"/>
      </w:pPr>
      <w:bookmarkStart w:id="155" w:name="_Toc44258856"/>
      <w:r>
        <w:t>AR Invoices</w:t>
      </w:r>
      <w:bookmarkEnd w:id="155"/>
    </w:p>
    <w:p w14:paraId="1B6883D5" w14:textId="139655DA" w:rsidR="00944267" w:rsidRPr="0012335B" w:rsidRDefault="00944267" w:rsidP="00944267">
      <w:r w:rsidRPr="0012335B">
        <w:rPr>
          <w:rFonts w:cstheme="minorHAnsi"/>
        </w:rPr>
        <w:t>Use this option if you need to view each invoice individually, or a range of invoices, for a certain customer. This option displays all detail, such as each payment made and the check number.</w:t>
      </w:r>
    </w:p>
    <w:p w14:paraId="61DA6223" w14:textId="2FF231D3" w:rsidR="00B13A5F" w:rsidRPr="00B13A5F" w:rsidRDefault="00B13A5F" w:rsidP="00B13A5F">
      <w:r>
        <w:rPr>
          <w:noProof/>
        </w:rPr>
        <w:drawing>
          <wp:inline distT="0" distB="0" distL="0" distR="0" wp14:anchorId="6FE40955" wp14:editId="17851503">
            <wp:extent cx="5943600" cy="2286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1959" cy="2289215"/>
                    </a:xfrm>
                    <a:prstGeom prst="rect">
                      <a:avLst/>
                    </a:prstGeom>
                    <a:noFill/>
                    <a:ln>
                      <a:noFill/>
                    </a:ln>
                  </pic:spPr>
                </pic:pic>
              </a:graphicData>
            </a:graphic>
          </wp:inline>
        </w:drawing>
      </w:r>
    </w:p>
    <w:p w14:paraId="7922B7A9" w14:textId="4D655E01" w:rsidR="007662BB" w:rsidRDefault="007662BB" w:rsidP="007662BB">
      <w:pPr>
        <w:pStyle w:val="Heading4"/>
      </w:pPr>
      <w:r>
        <w:t>Customer #</w:t>
      </w:r>
    </w:p>
    <w:p w14:paraId="44D43BB5" w14:textId="3778E2DD" w:rsidR="00137B5E" w:rsidRPr="0012335B" w:rsidRDefault="005A21F3" w:rsidP="00137B5E">
      <w:r w:rsidRPr="0012335B">
        <w:rPr>
          <w:rFonts w:cstheme="minorHAnsi"/>
        </w:rPr>
        <w:t>Enter a valid customer number whose account you want to view.  The customer's name will appear next to the number entered. Press F1 to search through, or the backspace or page up / down keys to scroll through the customer list. Press the [Enter] key to accept the customer displayed on the screen.</w:t>
      </w:r>
    </w:p>
    <w:p w14:paraId="59AF3C6A" w14:textId="1D036573" w:rsidR="007662BB" w:rsidRDefault="007662BB" w:rsidP="007662BB">
      <w:pPr>
        <w:pStyle w:val="Heading4"/>
      </w:pPr>
      <w:r>
        <w:t>Customer Name</w:t>
      </w:r>
    </w:p>
    <w:p w14:paraId="2657A653" w14:textId="32E3BCC5" w:rsidR="00137B5E" w:rsidRPr="00137B5E" w:rsidRDefault="005F2D39" w:rsidP="00137B5E">
      <w:r>
        <w:t>The Customer Name will transfer from the customer file once a user enters or chooses a valid customer number.</w:t>
      </w:r>
    </w:p>
    <w:p w14:paraId="15BE25E1" w14:textId="0B9484D0" w:rsidR="007662BB" w:rsidRDefault="007662BB" w:rsidP="007662BB">
      <w:pPr>
        <w:pStyle w:val="Heading4"/>
      </w:pPr>
      <w:r>
        <w:t>Beginning Invoice # / Ending Invoice #</w:t>
      </w:r>
    </w:p>
    <w:p w14:paraId="5BB7DE0D" w14:textId="14031331" w:rsidR="00137B5E" w:rsidRPr="0012335B" w:rsidRDefault="00944267" w:rsidP="00137B5E">
      <w:r w:rsidRPr="0012335B">
        <w:rPr>
          <w:rFonts w:cstheme="minorHAnsi"/>
        </w:rPr>
        <w:t>Enter your desired starting and ending invoice number for this query. The system default is 0 (Zero) as the starting invoice, and 999,999 as the ending invoice.</w:t>
      </w:r>
    </w:p>
    <w:p w14:paraId="2743E8A4" w14:textId="37CE854B" w:rsidR="007662BB" w:rsidRDefault="007662BB" w:rsidP="007662BB">
      <w:pPr>
        <w:pStyle w:val="Heading4"/>
      </w:pPr>
      <w:r>
        <w:t>Beginning Check # / Ending Check #</w:t>
      </w:r>
    </w:p>
    <w:p w14:paraId="3FCBCB4F" w14:textId="576D16A9" w:rsidR="005F2D39" w:rsidRPr="00E5397E" w:rsidRDefault="005F2D39" w:rsidP="005F2D39">
      <w:r>
        <w:t>Enter the beginning and ending Check Number to search for.</w:t>
      </w:r>
    </w:p>
    <w:p w14:paraId="6E642BA6" w14:textId="0BB4389B" w:rsidR="007662BB" w:rsidRDefault="007662BB" w:rsidP="007662BB">
      <w:pPr>
        <w:pStyle w:val="Heading4"/>
      </w:pPr>
      <w:r>
        <w:t>Number of Days</w:t>
      </w:r>
    </w:p>
    <w:p w14:paraId="1BEC4B1B" w14:textId="47644944" w:rsidR="00137B5E" w:rsidRPr="0012335B" w:rsidRDefault="00944267" w:rsidP="00137B5E">
      <w:r w:rsidRPr="0012335B">
        <w:rPr>
          <w:rFonts w:cstheme="minorHAnsi"/>
        </w:rPr>
        <w:t>Enter the amount of days old desired for range of invoices selected in this query. Enter '90' to display all invoices ninety days old (or less). The system default is thirty days old.</w:t>
      </w:r>
    </w:p>
    <w:p w14:paraId="65FDAF68" w14:textId="5666957B" w:rsidR="007662BB" w:rsidRDefault="007662BB" w:rsidP="007662BB">
      <w:pPr>
        <w:pStyle w:val="Heading4"/>
      </w:pPr>
      <w:r>
        <w:t>Open Invoices Only? – Toggle Box</w:t>
      </w:r>
    </w:p>
    <w:p w14:paraId="3E82E08F" w14:textId="6710936E" w:rsidR="005F2D39" w:rsidRDefault="005F2D39" w:rsidP="005F2D39">
      <w:r>
        <w:t>To only search for open invoices, make sure that the Open Invoices Only toggle box is checked.</w:t>
      </w:r>
    </w:p>
    <w:p w14:paraId="4556D83C" w14:textId="6506F077" w:rsidR="00AF4C05" w:rsidRDefault="00AF4C05" w:rsidP="00AF4C05">
      <w:pPr>
        <w:pStyle w:val="Heading2"/>
      </w:pPr>
      <w:bookmarkStart w:id="156" w:name="_Toc44258857"/>
      <w:r>
        <w:t>AR Credit/Debit Memos [AQ3]</w:t>
      </w:r>
      <w:bookmarkEnd w:id="156"/>
    </w:p>
    <w:p w14:paraId="2FB26225" w14:textId="2C7F5F70" w:rsidR="00AF4C05" w:rsidRDefault="00AF4C05" w:rsidP="00AF4C05">
      <w:pPr>
        <w:pStyle w:val="Heading3"/>
      </w:pPr>
      <w:bookmarkStart w:id="157" w:name="_Toc44258858"/>
      <w:r>
        <w:t>Browse CR/DB</w:t>
      </w:r>
      <w:bookmarkEnd w:id="157"/>
    </w:p>
    <w:p w14:paraId="2D7D1019" w14:textId="11709B4A" w:rsidR="00B13A5F" w:rsidRPr="00B13A5F" w:rsidRDefault="00B13A5F" w:rsidP="00B13A5F">
      <w:r>
        <w:rPr>
          <w:noProof/>
        </w:rPr>
        <w:drawing>
          <wp:inline distT="0" distB="0" distL="0" distR="0" wp14:anchorId="2326A0EB" wp14:editId="1D2C887A">
            <wp:extent cx="5943600" cy="4475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7DDE119C" w14:textId="530A1882" w:rsidR="007662BB" w:rsidRDefault="007662BB" w:rsidP="007662BB">
      <w:pPr>
        <w:pStyle w:val="Heading4"/>
      </w:pPr>
      <w:r>
        <w:t>Memo #</w:t>
      </w:r>
    </w:p>
    <w:p w14:paraId="455B1AED" w14:textId="1C3A286A" w:rsidR="00137B5E" w:rsidRPr="00137B5E" w:rsidRDefault="005F2D39" w:rsidP="00137B5E">
      <w:r w:rsidRPr="005F2D39">
        <w:t>Enter a memo number that you would like to use.</w:t>
      </w:r>
      <w:r w:rsidR="00551677" w:rsidRPr="00551677">
        <w:t xml:space="preserve"> </w:t>
      </w:r>
      <w:r w:rsidR="00551677">
        <w:t xml:space="preserve">Alternatively, press the </w:t>
      </w:r>
      <w:r w:rsidR="00551677">
        <w:rPr>
          <w:b/>
          <w:bCs/>
          <w:i/>
          <w:iCs/>
          <w:u w:val="single"/>
        </w:rPr>
        <w:t>“F1”</w:t>
      </w:r>
      <w:r w:rsidR="00551677">
        <w:t xml:space="preserve"> button to choose a memo number from a list of valid Memos.</w:t>
      </w:r>
    </w:p>
    <w:p w14:paraId="669A6B19" w14:textId="5324DEEC" w:rsidR="007662BB" w:rsidRDefault="007662BB" w:rsidP="007662BB">
      <w:pPr>
        <w:pStyle w:val="Heading4"/>
      </w:pPr>
      <w:r>
        <w:t>Customer #</w:t>
      </w:r>
    </w:p>
    <w:p w14:paraId="4888E1FE" w14:textId="70D8A378" w:rsidR="00137B5E" w:rsidRPr="00551677" w:rsidRDefault="005F2D39" w:rsidP="00137B5E">
      <w:r>
        <w:t>Enter a Customer Number to search for.</w:t>
      </w:r>
      <w:r w:rsidR="00551677">
        <w:t xml:space="preserve"> Alternatively, press the </w:t>
      </w:r>
      <w:r w:rsidR="00551677">
        <w:rPr>
          <w:b/>
          <w:bCs/>
          <w:i/>
          <w:iCs/>
          <w:u w:val="single"/>
        </w:rPr>
        <w:t>“F1”</w:t>
      </w:r>
      <w:r w:rsidR="00551677">
        <w:t xml:space="preserve"> button to choose a customer number from a list of valid Customers.</w:t>
      </w:r>
    </w:p>
    <w:p w14:paraId="3300DC35" w14:textId="32BB6BBF" w:rsidR="007662BB" w:rsidRDefault="007662BB" w:rsidP="007662BB">
      <w:pPr>
        <w:pStyle w:val="Heading4"/>
      </w:pPr>
      <w:r>
        <w:t>Customer Name</w:t>
      </w:r>
    </w:p>
    <w:p w14:paraId="56D9D570" w14:textId="505AC719" w:rsidR="007662BB" w:rsidRPr="007662BB" w:rsidRDefault="005F2D39" w:rsidP="007662BB">
      <w:r>
        <w:t>The customer name will transfer from the customer file</w:t>
      </w:r>
      <w:r w:rsidR="00551677">
        <w:t xml:space="preserve"> as soon as the user enters or chooses a valid customer number.</w:t>
      </w:r>
    </w:p>
    <w:p w14:paraId="0CBF1877" w14:textId="4888E28F" w:rsidR="00AF4C05" w:rsidRDefault="00AF4C05" w:rsidP="00AF4C05">
      <w:pPr>
        <w:pStyle w:val="Heading3"/>
      </w:pPr>
      <w:bookmarkStart w:id="158" w:name="_Toc44258859"/>
      <w:r>
        <w:t>View CR/DB</w:t>
      </w:r>
      <w:bookmarkEnd w:id="158"/>
    </w:p>
    <w:p w14:paraId="46685B32" w14:textId="32A79A4E" w:rsidR="00B13A5F" w:rsidRPr="00B13A5F" w:rsidRDefault="00B13A5F" w:rsidP="00B13A5F">
      <w:r>
        <w:rPr>
          <w:noProof/>
        </w:rPr>
        <w:drawing>
          <wp:inline distT="0" distB="0" distL="0" distR="0" wp14:anchorId="06059852" wp14:editId="633688BB">
            <wp:extent cx="5943600" cy="449707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497070"/>
                    </a:xfrm>
                    <a:prstGeom prst="rect">
                      <a:avLst/>
                    </a:prstGeom>
                    <a:noFill/>
                    <a:ln>
                      <a:noFill/>
                    </a:ln>
                  </pic:spPr>
                </pic:pic>
              </a:graphicData>
            </a:graphic>
          </wp:inline>
        </w:drawing>
      </w:r>
    </w:p>
    <w:p w14:paraId="12E52142" w14:textId="77777777" w:rsidR="00551677" w:rsidRDefault="00551677" w:rsidP="00551677">
      <w:pPr>
        <w:pStyle w:val="Heading4"/>
      </w:pPr>
      <w:r>
        <w:t>NEXT</w:t>
      </w:r>
    </w:p>
    <w:p w14:paraId="7B3989A9" w14:textId="06512D2F" w:rsidR="00551677" w:rsidRDefault="00551677" w:rsidP="00551677">
      <w:r>
        <w:t xml:space="preserve">Press </w:t>
      </w:r>
      <w:r w:rsidRPr="00B86B9F">
        <w:rPr>
          <w:b/>
          <w:bCs/>
          <w:i/>
          <w:iCs/>
          <w:u w:val="single"/>
        </w:rPr>
        <w:t>"N"</w:t>
      </w:r>
      <w:r>
        <w:t xml:space="preserve"> (Next) to find next Credit/Debit Memo to view or modify. Alternatively, press the </w:t>
      </w:r>
      <w:r>
        <w:rPr>
          <w:b/>
          <w:bCs/>
          <w:i/>
          <w:iCs/>
          <w:u w:val="single"/>
        </w:rPr>
        <w:t>“Right Arrow”</w:t>
      </w:r>
      <w:r>
        <w:t xml:space="preserve"> on the screen.</w:t>
      </w:r>
    </w:p>
    <w:p w14:paraId="69630A6F" w14:textId="77777777" w:rsidR="00551677" w:rsidRDefault="00551677" w:rsidP="00551677">
      <w:pPr>
        <w:pStyle w:val="Heading4"/>
      </w:pPr>
      <w:r>
        <w:t>PREVIOUS</w:t>
      </w:r>
    </w:p>
    <w:p w14:paraId="17942FD9" w14:textId="04BD5576" w:rsidR="00551677" w:rsidRDefault="00551677" w:rsidP="00551677">
      <w:r>
        <w:t xml:space="preserve">Press </w:t>
      </w:r>
      <w:r w:rsidRPr="00B86B9F">
        <w:rPr>
          <w:b/>
          <w:bCs/>
          <w:i/>
          <w:iCs/>
          <w:u w:val="single"/>
        </w:rPr>
        <w:t>"P"</w:t>
      </w:r>
      <w:r>
        <w:t xml:space="preserve"> (Previous) to find previous Credit/Debit Memo to view or modify.</w:t>
      </w:r>
      <w:r w:rsidRPr="00EA7FC0">
        <w:t xml:space="preserve"> </w:t>
      </w:r>
      <w:r>
        <w:t xml:space="preserve">Alternatively, press the </w:t>
      </w:r>
      <w:r>
        <w:rPr>
          <w:b/>
          <w:bCs/>
          <w:i/>
          <w:iCs/>
          <w:u w:val="single"/>
        </w:rPr>
        <w:t>“Left Arrow”</w:t>
      </w:r>
      <w:r>
        <w:t xml:space="preserve"> on the screen.</w:t>
      </w:r>
    </w:p>
    <w:p w14:paraId="4201B3FD" w14:textId="6023369E" w:rsidR="00AF4C05" w:rsidRDefault="00AF4C05" w:rsidP="00AF4C05">
      <w:pPr>
        <w:pStyle w:val="Heading2"/>
      </w:pPr>
      <w:bookmarkStart w:id="159" w:name="_Toc44258860"/>
      <w:r>
        <w:t>Cash Receipts [AQ4]</w:t>
      </w:r>
      <w:bookmarkEnd w:id="159"/>
    </w:p>
    <w:p w14:paraId="5662D0AB" w14:textId="150DD9A9" w:rsidR="00AF4C05" w:rsidRDefault="00AF4C05" w:rsidP="00AF4C05">
      <w:pPr>
        <w:pStyle w:val="Heading3"/>
      </w:pPr>
      <w:bookmarkStart w:id="160" w:name="_Toc44258861"/>
      <w:r>
        <w:t>Browse Cash</w:t>
      </w:r>
      <w:bookmarkEnd w:id="160"/>
    </w:p>
    <w:p w14:paraId="4F63F3B2" w14:textId="4A4B57BB" w:rsidR="00B13A5F" w:rsidRPr="00B13A5F" w:rsidRDefault="00B13A5F" w:rsidP="00B13A5F">
      <w:r>
        <w:rPr>
          <w:noProof/>
        </w:rPr>
        <w:drawing>
          <wp:inline distT="0" distB="0" distL="0" distR="0" wp14:anchorId="04ED72EA" wp14:editId="21665387">
            <wp:extent cx="5943600" cy="448119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p>
    <w:p w14:paraId="21553C84" w14:textId="74B3E36E" w:rsidR="007662BB" w:rsidRDefault="007662BB" w:rsidP="007662BB">
      <w:pPr>
        <w:pStyle w:val="Heading4"/>
      </w:pPr>
      <w:r>
        <w:t>Check #</w:t>
      </w:r>
    </w:p>
    <w:p w14:paraId="3428FB8E" w14:textId="2EB78277" w:rsidR="00137B5E" w:rsidRPr="00137B5E" w:rsidRDefault="00551677" w:rsidP="00137B5E">
      <w:r>
        <w:t>Enter a check number to search for.</w:t>
      </w:r>
    </w:p>
    <w:p w14:paraId="748571F0" w14:textId="77777777" w:rsidR="00551677" w:rsidRDefault="00551677" w:rsidP="00551677">
      <w:pPr>
        <w:pStyle w:val="Heading4"/>
      </w:pPr>
      <w:r>
        <w:t>Customer #</w:t>
      </w:r>
    </w:p>
    <w:p w14:paraId="3E7101D8" w14:textId="77777777" w:rsidR="00551677" w:rsidRPr="00551677" w:rsidRDefault="00551677" w:rsidP="00551677">
      <w:r>
        <w:t xml:space="preserve">Enter a Customer Number to search for. Alternatively, press the </w:t>
      </w:r>
      <w:r>
        <w:rPr>
          <w:b/>
          <w:bCs/>
          <w:i/>
          <w:iCs/>
          <w:u w:val="single"/>
        </w:rPr>
        <w:t>“F1”</w:t>
      </w:r>
      <w:r>
        <w:t xml:space="preserve"> button to choose a customer number from a list of valid Customers.</w:t>
      </w:r>
    </w:p>
    <w:p w14:paraId="1060867A" w14:textId="77777777" w:rsidR="00551677" w:rsidRDefault="00551677" w:rsidP="00551677">
      <w:pPr>
        <w:pStyle w:val="Heading4"/>
      </w:pPr>
      <w:r>
        <w:t>Customer Name</w:t>
      </w:r>
    </w:p>
    <w:p w14:paraId="6213A2FA" w14:textId="77777777" w:rsidR="00551677" w:rsidRPr="007662BB" w:rsidRDefault="00551677" w:rsidP="00551677">
      <w:r>
        <w:t>The customer name will transfer from the customer file as soon as the user enters or chooses a valid customer number.</w:t>
      </w:r>
    </w:p>
    <w:p w14:paraId="785BB70F" w14:textId="6678791C" w:rsidR="007662BB" w:rsidRDefault="007662BB" w:rsidP="007662BB">
      <w:pPr>
        <w:pStyle w:val="Heading4"/>
      </w:pPr>
      <w:r>
        <w:t>Invoice #</w:t>
      </w:r>
    </w:p>
    <w:p w14:paraId="123BF5E6" w14:textId="0248C182" w:rsidR="007662BB" w:rsidRPr="007662BB" w:rsidRDefault="00551677" w:rsidP="007662BB">
      <w:r>
        <w:t>Enter an invoice number to search for.</w:t>
      </w:r>
    </w:p>
    <w:p w14:paraId="2E701CD9" w14:textId="6D9F1A63" w:rsidR="00AF4C05" w:rsidRDefault="00AF4C05" w:rsidP="00AF4C05">
      <w:pPr>
        <w:pStyle w:val="Heading3"/>
      </w:pPr>
      <w:bookmarkStart w:id="161" w:name="_Toc44258862"/>
      <w:r>
        <w:t>View Cash</w:t>
      </w:r>
      <w:bookmarkEnd w:id="161"/>
    </w:p>
    <w:p w14:paraId="0BC43896" w14:textId="099E71B6" w:rsidR="00B13A5F" w:rsidRPr="00B13A5F" w:rsidRDefault="00B13A5F" w:rsidP="00B13A5F">
      <w:r>
        <w:rPr>
          <w:noProof/>
        </w:rPr>
        <w:drawing>
          <wp:inline distT="0" distB="0" distL="0" distR="0" wp14:anchorId="7819F141" wp14:editId="79892D99">
            <wp:extent cx="5943600" cy="44850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485005"/>
                    </a:xfrm>
                    <a:prstGeom prst="rect">
                      <a:avLst/>
                    </a:prstGeom>
                    <a:noFill/>
                    <a:ln>
                      <a:noFill/>
                    </a:ln>
                  </pic:spPr>
                </pic:pic>
              </a:graphicData>
            </a:graphic>
          </wp:inline>
        </w:drawing>
      </w:r>
    </w:p>
    <w:p w14:paraId="43EFDD1E" w14:textId="77777777" w:rsidR="00551677" w:rsidRDefault="00551677" w:rsidP="00551677">
      <w:pPr>
        <w:pStyle w:val="Heading4"/>
      </w:pPr>
      <w:r>
        <w:t>NEXT</w:t>
      </w:r>
    </w:p>
    <w:p w14:paraId="6402A794" w14:textId="0040B505" w:rsidR="00551677" w:rsidRDefault="00551677" w:rsidP="00551677">
      <w:r>
        <w:t xml:space="preserve">Press </w:t>
      </w:r>
      <w:r w:rsidRPr="00B86B9F">
        <w:rPr>
          <w:b/>
          <w:bCs/>
          <w:i/>
          <w:iCs/>
          <w:u w:val="single"/>
        </w:rPr>
        <w:t>"N"</w:t>
      </w:r>
      <w:r>
        <w:t xml:space="preserve"> (Next) to find next Cash Receipt to view or modify. Alternatively, press the </w:t>
      </w:r>
      <w:r>
        <w:rPr>
          <w:b/>
          <w:bCs/>
          <w:i/>
          <w:iCs/>
          <w:u w:val="single"/>
        </w:rPr>
        <w:t>“Right Arrow”</w:t>
      </w:r>
      <w:r>
        <w:t xml:space="preserve"> on the screen.</w:t>
      </w:r>
    </w:p>
    <w:p w14:paraId="54E3D73E" w14:textId="77777777" w:rsidR="00551677" w:rsidRDefault="00551677" w:rsidP="00551677">
      <w:pPr>
        <w:pStyle w:val="Heading4"/>
      </w:pPr>
      <w:r>
        <w:t>PREVIOUS</w:t>
      </w:r>
    </w:p>
    <w:p w14:paraId="43C556BD" w14:textId="2EAB7D05" w:rsidR="00551677" w:rsidRDefault="00551677" w:rsidP="00551677">
      <w:r>
        <w:t xml:space="preserve">Press </w:t>
      </w:r>
      <w:r w:rsidRPr="00B86B9F">
        <w:rPr>
          <w:b/>
          <w:bCs/>
          <w:i/>
          <w:iCs/>
          <w:u w:val="single"/>
        </w:rPr>
        <w:t>"P"</w:t>
      </w:r>
      <w:r>
        <w:t xml:space="preserve"> (Previous) to find previous Cash Receipt to view or modify.</w:t>
      </w:r>
      <w:r w:rsidRPr="00EA7FC0">
        <w:t xml:space="preserve"> </w:t>
      </w:r>
      <w:r>
        <w:t xml:space="preserve">Alternatively, press the </w:t>
      </w:r>
      <w:r>
        <w:rPr>
          <w:b/>
          <w:bCs/>
          <w:i/>
          <w:iCs/>
          <w:u w:val="single"/>
        </w:rPr>
        <w:t>“Left Arrow”</w:t>
      </w:r>
      <w:r>
        <w:t xml:space="preserve"> on the screen.</w:t>
      </w:r>
    </w:p>
    <w:p w14:paraId="2A318B9A" w14:textId="577F7D81" w:rsidR="00AF4C05" w:rsidRDefault="00AF4C05" w:rsidP="00AF4C05">
      <w:pPr>
        <w:pStyle w:val="Heading2"/>
      </w:pPr>
      <w:bookmarkStart w:id="162" w:name="_Toc44258863"/>
      <w:r>
        <w:t>Ship-To Inquiry [AQ5]</w:t>
      </w:r>
      <w:bookmarkEnd w:id="162"/>
    </w:p>
    <w:p w14:paraId="49C54E5D" w14:textId="1EA74C55" w:rsidR="00AF4C05" w:rsidRDefault="00AF4C05" w:rsidP="00AF4C05">
      <w:pPr>
        <w:pStyle w:val="Heading3"/>
      </w:pPr>
      <w:bookmarkStart w:id="163" w:name="_Toc44258864"/>
      <w:r>
        <w:t>Browse Ship-To</w:t>
      </w:r>
      <w:bookmarkEnd w:id="163"/>
    </w:p>
    <w:p w14:paraId="13281533" w14:textId="21FDA559" w:rsidR="00B13A5F" w:rsidRPr="00B13A5F" w:rsidRDefault="00B13A5F" w:rsidP="00B13A5F">
      <w:r>
        <w:rPr>
          <w:noProof/>
        </w:rPr>
        <w:drawing>
          <wp:inline distT="0" distB="0" distL="0" distR="0" wp14:anchorId="30024789" wp14:editId="1C3F8EB4">
            <wp:extent cx="5943600" cy="47713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771390"/>
                    </a:xfrm>
                    <a:prstGeom prst="rect">
                      <a:avLst/>
                    </a:prstGeom>
                    <a:noFill/>
                    <a:ln>
                      <a:noFill/>
                    </a:ln>
                  </pic:spPr>
                </pic:pic>
              </a:graphicData>
            </a:graphic>
          </wp:inline>
        </w:drawing>
      </w:r>
    </w:p>
    <w:p w14:paraId="50C994C8" w14:textId="23B779D4" w:rsidR="007662BB" w:rsidRDefault="007662BB" w:rsidP="007662BB">
      <w:pPr>
        <w:pStyle w:val="Heading4"/>
      </w:pPr>
      <w:r>
        <w:t>Ship-To Code</w:t>
      </w:r>
    </w:p>
    <w:p w14:paraId="50C9865E" w14:textId="5CFBC1ED" w:rsidR="00137B5E" w:rsidRPr="00137B5E" w:rsidRDefault="00551677" w:rsidP="00137B5E">
      <w:r>
        <w:t xml:space="preserve">Enter a Ship-To code to search for. Alternatively, press the </w:t>
      </w:r>
      <w:r>
        <w:rPr>
          <w:b/>
          <w:bCs/>
          <w:i/>
          <w:iCs/>
          <w:u w:val="single"/>
        </w:rPr>
        <w:t>“F1”</w:t>
      </w:r>
      <w:r>
        <w:t xml:space="preserve"> button to choose a XXX from a list of valid options.</w:t>
      </w:r>
    </w:p>
    <w:p w14:paraId="68F92A76" w14:textId="5E34A182" w:rsidR="007662BB" w:rsidRDefault="007662BB" w:rsidP="007662BB">
      <w:pPr>
        <w:pStyle w:val="Heading4"/>
      </w:pPr>
      <w:r>
        <w:t>Ship Name</w:t>
      </w:r>
    </w:p>
    <w:p w14:paraId="2424DE81" w14:textId="69E45760" w:rsidR="00137B5E" w:rsidRPr="00137B5E" w:rsidRDefault="00551677" w:rsidP="00137B5E">
      <w:r w:rsidRPr="00551677">
        <w:t xml:space="preserve">Enter the </w:t>
      </w:r>
      <w:r>
        <w:t>Ship-To</w:t>
      </w:r>
      <w:r w:rsidRPr="00551677">
        <w:t xml:space="preserve"> name that you want to search for.</w:t>
      </w:r>
      <w:r>
        <w:t xml:space="preserve"> </w:t>
      </w:r>
      <w:bookmarkStart w:id="164" w:name="_Hlk44240768"/>
      <w:r>
        <w:t xml:space="preserve">Alternatively, press the </w:t>
      </w:r>
      <w:r>
        <w:rPr>
          <w:b/>
          <w:bCs/>
          <w:i/>
          <w:iCs/>
          <w:u w:val="single"/>
        </w:rPr>
        <w:t>“F1”</w:t>
      </w:r>
      <w:r>
        <w:t xml:space="preserve"> button to choose a Ship Name from a list of valid options.</w:t>
      </w:r>
      <w:bookmarkEnd w:id="164"/>
    </w:p>
    <w:p w14:paraId="165D418B" w14:textId="3578D261" w:rsidR="007662BB" w:rsidRDefault="007662BB" w:rsidP="007662BB">
      <w:pPr>
        <w:pStyle w:val="Heading4"/>
      </w:pPr>
      <w:r>
        <w:t>City</w:t>
      </w:r>
    </w:p>
    <w:p w14:paraId="772BB312" w14:textId="41A33C86" w:rsidR="00137B5E" w:rsidRPr="00137B5E" w:rsidRDefault="00551677" w:rsidP="00137B5E">
      <w:r>
        <w:t>Enter a City to search for.</w:t>
      </w:r>
    </w:p>
    <w:p w14:paraId="66421B5E" w14:textId="62819F97" w:rsidR="007662BB" w:rsidRDefault="007662BB" w:rsidP="007662BB">
      <w:pPr>
        <w:pStyle w:val="Heading4"/>
      </w:pPr>
      <w:r>
        <w:t>State</w:t>
      </w:r>
    </w:p>
    <w:p w14:paraId="21D44CFB" w14:textId="2549D205" w:rsidR="00137B5E" w:rsidRPr="00137B5E" w:rsidRDefault="00551677" w:rsidP="00137B5E">
      <w:r>
        <w:t>Enter a State to search for.</w:t>
      </w:r>
    </w:p>
    <w:p w14:paraId="3984DF67" w14:textId="7860A03B" w:rsidR="007662BB" w:rsidRDefault="007662BB" w:rsidP="007662BB">
      <w:pPr>
        <w:pStyle w:val="Heading4"/>
      </w:pPr>
      <w:r>
        <w:t>Zip Code</w:t>
      </w:r>
    </w:p>
    <w:p w14:paraId="554DF15E" w14:textId="69A65106" w:rsidR="00AF4C05" w:rsidRDefault="00551677" w:rsidP="00E83D20">
      <w:r>
        <w:t>Enter a zip code to search for.</w:t>
      </w:r>
    </w:p>
    <w:p w14:paraId="514473E7" w14:textId="5CDD99DC" w:rsidR="00E83D20" w:rsidRDefault="00E83D20" w:rsidP="00E83D20">
      <w:pPr>
        <w:pStyle w:val="Heading1"/>
        <w:rPr>
          <w:b/>
          <w:bCs/>
        </w:rPr>
      </w:pPr>
      <w:bookmarkStart w:id="165" w:name="_Toc44258865"/>
      <w:r>
        <w:rPr>
          <w:b/>
          <w:bCs/>
        </w:rPr>
        <w:t>Reports for Receivables [AR]</w:t>
      </w:r>
      <w:bookmarkEnd w:id="165"/>
    </w:p>
    <w:p w14:paraId="5868E852" w14:textId="56A5A5DA" w:rsidR="00E83D20" w:rsidRDefault="00AF4C05" w:rsidP="00E83D20">
      <w:pPr>
        <w:pStyle w:val="Heading2"/>
      </w:pPr>
      <w:bookmarkStart w:id="166" w:name="_Toc44258866"/>
      <w:r>
        <w:t>Customer List</w:t>
      </w:r>
      <w:r w:rsidR="00E83D20">
        <w:t xml:space="preserve"> [</w:t>
      </w:r>
      <w:r>
        <w:t>AR1</w:t>
      </w:r>
      <w:r w:rsidR="00E83D20">
        <w:t>]</w:t>
      </w:r>
      <w:bookmarkEnd w:id="166"/>
    </w:p>
    <w:p w14:paraId="2BD86F24" w14:textId="539CBF1F" w:rsidR="00944267" w:rsidRPr="00944267" w:rsidRDefault="00944267" w:rsidP="00944267">
      <w:r w:rsidRPr="00944267">
        <w:rPr>
          <w:rFonts w:cstheme="minorHAnsi"/>
        </w:rPr>
        <w:t xml:space="preserve">The Customer List will show customers for the range entered.  You can also print lists by locations and types.  </w:t>
      </w:r>
    </w:p>
    <w:p w14:paraId="0E5637FA" w14:textId="5EEB3087" w:rsidR="00AF4C05" w:rsidRDefault="00AF4C05" w:rsidP="00AF4C05">
      <w:pPr>
        <w:pStyle w:val="Heading3"/>
      </w:pPr>
      <w:bookmarkStart w:id="167" w:name="_Toc44258867"/>
      <w:r>
        <w:t>Selection Parameters</w:t>
      </w:r>
      <w:bookmarkEnd w:id="167"/>
    </w:p>
    <w:p w14:paraId="7FB1985C" w14:textId="4C6A6166" w:rsidR="00B13A5F" w:rsidRPr="00B13A5F" w:rsidRDefault="00B13A5F" w:rsidP="00B13A5F">
      <w:r>
        <w:rPr>
          <w:noProof/>
        </w:rPr>
        <w:drawing>
          <wp:inline distT="0" distB="0" distL="0" distR="0" wp14:anchorId="45A8E81D" wp14:editId="3B3388D0">
            <wp:extent cx="4533900" cy="1765738"/>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2471" cy="1769076"/>
                    </a:xfrm>
                    <a:prstGeom prst="rect">
                      <a:avLst/>
                    </a:prstGeom>
                    <a:noFill/>
                    <a:ln>
                      <a:noFill/>
                    </a:ln>
                  </pic:spPr>
                </pic:pic>
              </a:graphicData>
            </a:graphic>
          </wp:inline>
        </w:drawing>
      </w:r>
    </w:p>
    <w:p w14:paraId="107DE39A" w14:textId="277774B4" w:rsidR="007662BB" w:rsidRDefault="007662BB" w:rsidP="007662BB">
      <w:pPr>
        <w:pStyle w:val="Heading4"/>
      </w:pPr>
      <w:r>
        <w:t>Beginning Customer # / Ending Customer #</w:t>
      </w:r>
    </w:p>
    <w:p w14:paraId="5AFE6ABC" w14:textId="41CA5D3F" w:rsidR="00993CEB" w:rsidRPr="00E5397E" w:rsidRDefault="00993CEB" w:rsidP="00993CEB">
      <w:bookmarkStart w:id="168" w:name="_Hlk43557061"/>
      <w:bookmarkStart w:id="169" w:name="_Hlk43825877"/>
      <w:r>
        <w:t>Enter the beginning and ending Customer Number to run the report for.</w:t>
      </w:r>
      <w:bookmarkEnd w:id="168"/>
    </w:p>
    <w:bookmarkEnd w:id="169"/>
    <w:p w14:paraId="1598AB07" w14:textId="1A69FDB6" w:rsidR="007662BB" w:rsidRDefault="007662BB" w:rsidP="007662BB">
      <w:pPr>
        <w:pStyle w:val="Heading4"/>
      </w:pPr>
      <w:r>
        <w:t>Beginning Customer Type / Ending Customer Type</w:t>
      </w:r>
    </w:p>
    <w:p w14:paraId="647CBCF9" w14:textId="04E8B19F" w:rsidR="00993CEB" w:rsidRPr="00E5397E" w:rsidRDefault="00993CEB" w:rsidP="00993CEB">
      <w:r>
        <w:t>Enter the beginning and ending Customer Type to run the report for.</w:t>
      </w:r>
    </w:p>
    <w:p w14:paraId="27BA887A" w14:textId="261D9ACD" w:rsidR="007662BB" w:rsidRDefault="007662BB" w:rsidP="007662BB">
      <w:pPr>
        <w:pStyle w:val="Heading4"/>
      </w:pPr>
      <w:r>
        <w:t>Beginning Sales Rep # / Ending Sales Rep #</w:t>
      </w:r>
    </w:p>
    <w:p w14:paraId="4A9D62F5" w14:textId="20DFFEAE" w:rsidR="00993CEB" w:rsidRPr="00E5397E" w:rsidRDefault="00993CEB" w:rsidP="00993CEB">
      <w:r>
        <w:t>Enter the beginning and ending Sales Rep Number to run the report for.</w:t>
      </w:r>
    </w:p>
    <w:p w14:paraId="54AD5560" w14:textId="129BA214" w:rsidR="007662BB" w:rsidRDefault="007662BB" w:rsidP="007662BB">
      <w:pPr>
        <w:pStyle w:val="Heading4"/>
      </w:pPr>
      <w:r>
        <w:t>Beginning Since Date / Ending Since Date</w:t>
      </w:r>
    </w:p>
    <w:p w14:paraId="3CCAFD72" w14:textId="7FEF3960" w:rsidR="00993CEB" w:rsidRPr="00E5397E" w:rsidRDefault="00993CEB" w:rsidP="00993CEB">
      <w:r>
        <w:t>Enter the beginning and ending Since Date to run the report for.</w:t>
      </w:r>
    </w:p>
    <w:p w14:paraId="18553FFA" w14:textId="15DF8630" w:rsidR="007662BB" w:rsidRDefault="007662BB" w:rsidP="007662BB">
      <w:pPr>
        <w:pStyle w:val="Heading4"/>
      </w:pPr>
      <w:r>
        <w:t>Print Contacts by Title? – Toggle Box</w:t>
      </w:r>
    </w:p>
    <w:p w14:paraId="720DA5BD" w14:textId="5C097679" w:rsidR="00242CD7" w:rsidRDefault="00242CD7" w:rsidP="00242CD7">
      <w:r>
        <w:t>To print contacts to the report by their title, make sure that the Print Contacts by Title toggle box is checked.</w:t>
      </w:r>
    </w:p>
    <w:p w14:paraId="40435C44" w14:textId="58AF1593" w:rsidR="007662BB" w:rsidRDefault="007662BB" w:rsidP="007662BB">
      <w:pPr>
        <w:pStyle w:val="Heading4"/>
      </w:pPr>
      <w:r>
        <w:t>Sort by Contact? – Toggle Box</w:t>
      </w:r>
    </w:p>
    <w:p w14:paraId="45073B55" w14:textId="19AA5786" w:rsidR="00242CD7" w:rsidRDefault="00242CD7" w:rsidP="00242CD7">
      <w:r>
        <w:t>To sort the report by contacts, make sure that the Sort by Contact toggle box is checked.</w:t>
      </w:r>
    </w:p>
    <w:p w14:paraId="51966C6C" w14:textId="4AE0F752" w:rsidR="007662BB" w:rsidRDefault="007662BB" w:rsidP="007662BB">
      <w:pPr>
        <w:pStyle w:val="Heading4"/>
      </w:pPr>
      <w:r>
        <w:t>Show Active? – Toggle Box</w:t>
      </w:r>
    </w:p>
    <w:p w14:paraId="0BA60E9E" w14:textId="7D869713" w:rsidR="00242CD7" w:rsidRDefault="00242CD7" w:rsidP="00242CD7">
      <w:r>
        <w:t>To show active customers on the report, make sure that the Show Active toggle box is checked.</w:t>
      </w:r>
    </w:p>
    <w:p w14:paraId="17087D36" w14:textId="5EA11BB5" w:rsidR="007662BB" w:rsidRDefault="007662BB" w:rsidP="007662BB">
      <w:pPr>
        <w:pStyle w:val="Heading4"/>
      </w:pPr>
      <w:r>
        <w:t>Show Inactive? – Toggle Box</w:t>
      </w:r>
    </w:p>
    <w:p w14:paraId="63C25B31" w14:textId="3CCDDD05" w:rsidR="00242CD7" w:rsidRDefault="00242CD7" w:rsidP="00242CD7">
      <w:r>
        <w:t>To show inactive customers on the report, make sure that the Show Inactive toggle box is checked.</w:t>
      </w:r>
    </w:p>
    <w:p w14:paraId="4EF8ABE1" w14:textId="689A0CF4" w:rsidR="007662BB" w:rsidRDefault="007662BB" w:rsidP="007662BB">
      <w:pPr>
        <w:pStyle w:val="Heading4"/>
      </w:pPr>
      <w:r>
        <w:t>Customer Sort (Choice)</w:t>
      </w:r>
    </w:p>
    <w:p w14:paraId="312981D0" w14:textId="701B2160" w:rsidR="00242CD7" w:rsidRDefault="00242CD7" w:rsidP="00242CD7">
      <w:bookmarkStart w:id="170" w:name="_Hlk42887763"/>
      <w:bookmarkStart w:id="171" w:name="_Hlk43829608"/>
      <w:r>
        <w:t xml:space="preserve">To choose the preferred sorting method of Customer Number vs. Customer Name, please make sure </w:t>
      </w:r>
      <w:bookmarkStart w:id="172" w:name="_Hlk43134919"/>
      <w:r>
        <w:t>the desired option choice bubble is toggled</w:t>
      </w:r>
      <w:bookmarkEnd w:id="172"/>
      <w:r>
        <w:t>.</w:t>
      </w:r>
      <w:bookmarkEnd w:id="170"/>
    </w:p>
    <w:bookmarkEnd w:id="171"/>
    <w:p w14:paraId="08B2FE5E" w14:textId="47ABCE9B" w:rsidR="007662BB" w:rsidRDefault="007662BB" w:rsidP="007662BB">
      <w:pPr>
        <w:pStyle w:val="Heading4"/>
      </w:pPr>
      <w:r>
        <w:t>Print Only Customers with Discount? – Toggle Box</w:t>
      </w:r>
    </w:p>
    <w:p w14:paraId="6992A63A" w14:textId="383B0E86" w:rsidR="00242CD7" w:rsidRDefault="00242CD7" w:rsidP="00242CD7">
      <w:r>
        <w:t xml:space="preserve">To </w:t>
      </w:r>
      <w:r w:rsidR="00842C6E">
        <w:t>only print customers that have been given a discount orders</w:t>
      </w:r>
      <w:r>
        <w:t>, make sure that th</w:t>
      </w:r>
      <w:r w:rsidR="00842C6E">
        <w:t xml:space="preserve">is </w:t>
      </w:r>
      <w:r>
        <w:t>toggle box is checked.</w:t>
      </w:r>
    </w:p>
    <w:p w14:paraId="6A203594" w14:textId="23E9A09B" w:rsidR="00AF4C05" w:rsidRDefault="00AF4C05" w:rsidP="00AF4C05">
      <w:pPr>
        <w:pStyle w:val="Heading3"/>
      </w:pPr>
      <w:bookmarkStart w:id="173" w:name="_Toc44258868"/>
      <w:r>
        <w:t>Available Columns</w:t>
      </w:r>
      <w:bookmarkEnd w:id="173"/>
    </w:p>
    <w:p w14:paraId="54C32EE7" w14:textId="74CBADF1" w:rsidR="00B13A5F" w:rsidRPr="00B13A5F" w:rsidRDefault="00B13A5F" w:rsidP="00B13A5F">
      <w:r>
        <w:rPr>
          <w:noProof/>
        </w:rPr>
        <w:drawing>
          <wp:inline distT="0" distB="0" distL="0" distR="0" wp14:anchorId="02F8E064" wp14:editId="519FA6B7">
            <wp:extent cx="4533900" cy="1238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33900" cy="1238250"/>
                    </a:xfrm>
                    <a:prstGeom prst="rect">
                      <a:avLst/>
                    </a:prstGeom>
                    <a:noFill/>
                    <a:ln>
                      <a:noFill/>
                    </a:ln>
                  </pic:spPr>
                </pic:pic>
              </a:graphicData>
            </a:graphic>
          </wp:inline>
        </w:drawing>
      </w:r>
    </w:p>
    <w:p w14:paraId="67C411F3" w14:textId="77777777" w:rsidR="006A7663" w:rsidRDefault="006A7663" w:rsidP="006A7663">
      <w:pPr>
        <w:pStyle w:val="Heading4"/>
      </w:pPr>
      <w:bookmarkStart w:id="174" w:name="_Hlk42522238"/>
      <w:bookmarkStart w:id="175" w:name="_Hlk42955753"/>
      <w:bookmarkStart w:id="176" w:name="_Hlk42958006"/>
      <w:bookmarkStart w:id="177" w:name="_Hlk43554533"/>
      <w:r>
        <w:t>Available Columns</w:t>
      </w:r>
    </w:p>
    <w:p w14:paraId="67F18472" w14:textId="77777777" w:rsidR="006A7663" w:rsidRPr="00F61F89" w:rsidRDefault="006A7663" w:rsidP="006A7663">
      <w:bookmarkStart w:id="178" w:name="_Hlk42958873"/>
      <w:r>
        <w:t>The user may choose which columns they wish to have on the report printout. As the user selects their choices, they will appear on the ‘</w:t>
      </w:r>
      <w:r>
        <w:rPr>
          <w:i/>
          <w:iCs/>
        </w:rPr>
        <w:t>Selected Columns’</w:t>
      </w:r>
      <w:r>
        <w:t xml:space="preserve"> list.</w:t>
      </w:r>
    </w:p>
    <w:p w14:paraId="3772FC34" w14:textId="77777777" w:rsidR="006A7663" w:rsidRDefault="006A7663" w:rsidP="006A7663">
      <w:pPr>
        <w:pStyle w:val="Heading4"/>
      </w:pPr>
      <w:bookmarkStart w:id="179" w:name="_Hlk42957914"/>
      <w:bookmarkEnd w:id="178"/>
      <w:r>
        <w:t>Selected Columns (In Display Order)</w:t>
      </w:r>
    </w:p>
    <w:p w14:paraId="51423B38"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74E6B57F" w14:textId="77777777" w:rsidR="006A7663" w:rsidRDefault="006A7663" w:rsidP="006A7663">
      <w:pPr>
        <w:pStyle w:val="Heading4"/>
      </w:pPr>
      <w:r>
        <w:t>Default</w:t>
      </w:r>
    </w:p>
    <w:p w14:paraId="51CDC764"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E6723B7" w14:textId="77777777" w:rsidR="006A7663" w:rsidRDefault="006A7663" w:rsidP="006A7663">
      <w:pPr>
        <w:pStyle w:val="Heading4"/>
      </w:pPr>
      <w:r>
        <w:t>Add &gt;&gt;</w:t>
      </w:r>
    </w:p>
    <w:p w14:paraId="35D1FBE6"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3B966EB" w14:textId="77777777" w:rsidR="006A7663" w:rsidRDefault="006A7663" w:rsidP="006A7663">
      <w:pPr>
        <w:pStyle w:val="Heading4"/>
      </w:pPr>
      <w:r>
        <w:t>&lt;&lt; Remove</w:t>
      </w:r>
    </w:p>
    <w:p w14:paraId="0AAE2056"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51B4A59" w14:textId="77777777" w:rsidR="006A7663" w:rsidRDefault="006A7663" w:rsidP="006A7663">
      <w:pPr>
        <w:pStyle w:val="Heading4"/>
      </w:pPr>
      <w:r>
        <w:t>Move Up</w:t>
      </w:r>
    </w:p>
    <w:p w14:paraId="130020A3"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6F0BAB3" w14:textId="77777777" w:rsidR="006A7663" w:rsidRDefault="006A7663" w:rsidP="006A7663">
      <w:pPr>
        <w:pStyle w:val="Heading4"/>
      </w:pPr>
      <w:r>
        <w:t>Move Down</w:t>
      </w:r>
    </w:p>
    <w:bookmarkEnd w:id="174"/>
    <w:p w14:paraId="5C372251"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79"/>
      <w:r>
        <w:t xml:space="preserve"> </w:t>
      </w:r>
      <w:bookmarkEnd w:id="175"/>
      <w:bookmarkEnd w:id="176"/>
    </w:p>
    <w:p w14:paraId="5DC8BE13" w14:textId="4D32AFA5" w:rsidR="00AF4C05" w:rsidRDefault="00AF4C05" w:rsidP="00AF4C05">
      <w:pPr>
        <w:pStyle w:val="Heading3"/>
      </w:pPr>
      <w:bookmarkStart w:id="180" w:name="_Toc44258869"/>
      <w:bookmarkEnd w:id="177"/>
      <w:r>
        <w:t>Outlook Destination</w:t>
      </w:r>
      <w:bookmarkEnd w:id="180"/>
    </w:p>
    <w:p w14:paraId="2C8921FD" w14:textId="76D18576" w:rsidR="00B13A5F" w:rsidRPr="00B13A5F" w:rsidRDefault="00B13A5F" w:rsidP="00B13A5F">
      <w:r>
        <w:rPr>
          <w:noProof/>
        </w:rPr>
        <w:drawing>
          <wp:inline distT="0" distB="0" distL="0" distR="0" wp14:anchorId="268FBDCD" wp14:editId="3F4C8D32">
            <wp:extent cx="4533900" cy="1771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33900" cy="1771650"/>
                    </a:xfrm>
                    <a:prstGeom prst="rect">
                      <a:avLst/>
                    </a:prstGeom>
                    <a:noFill/>
                    <a:ln>
                      <a:noFill/>
                    </a:ln>
                  </pic:spPr>
                </pic:pic>
              </a:graphicData>
            </a:graphic>
          </wp:inline>
        </w:drawing>
      </w:r>
    </w:p>
    <w:p w14:paraId="6A9A9ED4" w14:textId="77777777" w:rsidR="006A7663" w:rsidRDefault="006A7663" w:rsidP="006A7663">
      <w:pPr>
        <w:pStyle w:val="Heading4"/>
      </w:pPr>
      <w:r>
        <w:t>Destination Choice</w:t>
      </w:r>
    </w:p>
    <w:p w14:paraId="48CC0BE6" w14:textId="77777777" w:rsidR="006A7663" w:rsidRPr="00144B20" w:rsidRDefault="006A7663" w:rsidP="006A7663">
      <w:r>
        <w:t>To choose the destination where the document should be printed, please make sure that desired output destination choice bubble is toggled.</w:t>
      </w:r>
    </w:p>
    <w:p w14:paraId="56F14B13" w14:textId="77777777" w:rsidR="006A7663" w:rsidRDefault="006A7663" w:rsidP="006A7663">
      <w:pPr>
        <w:pStyle w:val="Heading4"/>
      </w:pPr>
      <w:r>
        <w:t>Layout Choice</w:t>
      </w:r>
    </w:p>
    <w:p w14:paraId="01D9ED8D" w14:textId="77777777" w:rsidR="006A7663" w:rsidRPr="00144B20" w:rsidRDefault="006A7663" w:rsidP="006A7663">
      <w:r>
        <w:t>To choose the preferred layout of Landscape vs. Portrait, please make sure the desired option choice bubbled is toggled.</w:t>
      </w:r>
    </w:p>
    <w:p w14:paraId="207ADEF1" w14:textId="77777777" w:rsidR="006A7663" w:rsidRDefault="006A7663" w:rsidP="006A7663">
      <w:pPr>
        <w:pStyle w:val="Heading4"/>
      </w:pPr>
      <w:r>
        <w:t>Lines Per Page</w:t>
      </w:r>
    </w:p>
    <w:p w14:paraId="24C7772E" w14:textId="77777777" w:rsidR="006A7663" w:rsidRPr="00144B20" w:rsidRDefault="006A7663" w:rsidP="006A7663">
      <w:r w:rsidRPr="00211A1F">
        <w:t>Lines per page on the report when printing.</w:t>
      </w:r>
    </w:p>
    <w:p w14:paraId="1333EFF6" w14:textId="77777777" w:rsidR="006A7663" w:rsidRDefault="006A7663" w:rsidP="006A7663">
      <w:pPr>
        <w:pStyle w:val="Heading4"/>
      </w:pPr>
      <w:r>
        <w:t>Font</w:t>
      </w:r>
    </w:p>
    <w:p w14:paraId="4A897873" w14:textId="77777777" w:rsidR="006A7663" w:rsidRPr="00144B20" w:rsidRDefault="006A7663" w:rsidP="006A7663">
      <w:r w:rsidRPr="00211A1F">
        <w:t xml:space="preserve">Enter the font number to use with this report </w:t>
      </w:r>
      <w:r>
        <w:t>(</w:t>
      </w:r>
      <w:r w:rsidRPr="00211A1F">
        <w:t>Font 11 is defa</w:t>
      </w:r>
      <w:r>
        <w:t>u</w:t>
      </w:r>
      <w:r w:rsidRPr="00211A1F">
        <w:t>lt</w:t>
      </w:r>
      <w:r>
        <w:t>)</w:t>
      </w:r>
      <w:r w:rsidRPr="00211A1F">
        <w:t>.</w:t>
      </w:r>
    </w:p>
    <w:p w14:paraId="16DEA394" w14:textId="77777777" w:rsidR="006A7663" w:rsidRDefault="006A7663" w:rsidP="006A7663">
      <w:pPr>
        <w:pStyle w:val="Heading4"/>
      </w:pPr>
      <w:r>
        <w:t>Show Parameters? – Toggle Box</w:t>
      </w:r>
    </w:p>
    <w:p w14:paraId="76362966" w14:textId="77777777" w:rsidR="006A7663" w:rsidRDefault="006A7663" w:rsidP="006A7663">
      <w:r>
        <w:t>To show parameters, make sure that the toggle box is ‘ticked’ with a checkmark.</w:t>
      </w:r>
    </w:p>
    <w:p w14:paraId="16DF1695" w14:textId="77777777" w:rsidR="006A7663" w:rsidRDefault="006A7663" w:rsidP="006A7663">
      <w:pPr>
        <w:pStyle w:val="Heading4"/>
      </w:pPr>
      <w:r>
        <w:t>Export to Excel? – Toggle Box</w:t>
      </w:r>
    </w:p>
    <w:p w14:paraId="07721498" w14:textId="77777777" w:rsidR="006A7663" w:rsidRPr="00CC767A" w:rsidRDefault="006A7663" w:rsidP="006A7663">
      <w:r>
        <w:t>To export the printed file to an excel document, make sure that the Export to Excel toggle box is checked.</w:t>
      </w:r>
    </w:p>
    <w:p w14:paraId="3E8CC31E" w14:textId="77777777" w:rsidR="006A7663" w:rsidRDefault="006A7663" w:rsidP="006A7663">
      <w:pPr>
        <w:pStyle w:val="Heading4"/>
      </w:pPr>
      <w:r>
        <w:t>Auto Run Excel? – Toggle Box</w:t>
      </w:r>
    </w:p>
    <w:p w14:paraId="39261CB5" w14:textId="77777777" w:rsidR="006A7663" w:rsidRPr="00CC767A" w:rsidRDefault="006A7663" w:rsidP="006A7663">
      <w:r>
        <w:t>To automatically open the new excel document, make sure that the Auto Run Excel toggle box is checked.</w:t>
      </w:r>
    </w:p>
    <w:p w14:paraId="0628182F" w14:textId="77777777" w:rsidR="006A7663" w:rsidRDefault="006A7663" w:rsidP="006A7663">
      <w:pPr>
        <w:pStyle w:val="Heading4"/>
      </w:pPr>
      <w:r>
        <w:t>If Yes, File Name</w:t>
      </w:r>
    </w:p>
    <w:p w14:paraId="4B34810A" w14:textId="4314732C" w:rsidR="006A7663" w:rsidRDefault="006A7663" w:rsidP="006A7663">
      <w:r>
        <w:t>If exporting the file to Excel, enter the desired file name.</w:t>
      </w:r>
    </w:p>
    <w:p w14:paraId="02933023" w14:textId="22C6EF35" w:rsidR="0017391D" w:rsidRDefault="0017391D" w:rsidP="006A7663"/>
    <w:p w14:paraId="44D37974" w14:textId="22D4DEEB" w:rsidR="0017391D" w:rsidRDefault="0017391D" w:rsidP="006A7663"/>
    <w:p w14:paraId="5B78A4DA" w14:textId="50243DFA" w:rsidR="0017391D" w:rsidRDefault="0017391D" w:rsidP="006A7663"/>
    <w:p w14:paraId="196A7E75" w14:textId="09ACB0E2" w:rsidR="0017391D" w:rsidRDefault="0017391D" w:rsidP="006A7663"/>
    <w:p w14:paraId="410A7849" w14:textId="77777777" w:rsidR="0017391D" w:rsidRDefault="0017391D" w:rsidP="006A7663"/>
    <w:p w14:paraId="3D72B2F2" w14:textId="1715D0EB" w:rsidR="00AF4C05" w:rsidRDefault="00AF4C05" w:rsidP="00AF4C05">
      <w:pPr>
        <w:pStyle w:val="Heading2"/>
      </w:pPr>
      <w:bookmarkStart w:id="181" w:name="_Toc44258870"/>
      <w:r>
        <w:t>Carrier List [AR2]</w:t>
      </w:r>
      <w:bookmarkEnd w:id="181"/>
    </w:p>
    <w:p w14:paraId="3E5A42F7" w14:textId="77777777" w:rsidR="00944267" w:rsidRPr="00201B74" w:rsidRDefault="00944267" w:rsidP="00944267">
      <w:pPr>
        <w:widowControl w:val="0"/>
        <w:autoSpaceDE w:val="0"/>
        <w:autoSpaceDN w:val="0"/>
        <w:adjustRightInd w:val="0"/>
        <w:rPr>
          <w:rFonts w:cstheme="minorHAnsi"/>
        </w:rPr>
      </w:pPr>
      <w:r w:rsidRPr="00201B74">
        <w:rPr>
          <w:rFonts w:cstheme="minorHAnsi"/>
        </w:rPr>
        <w:t>The Carrier List will perform the same functions as the Customer List, listing for Company, Location, OR Carrier.</w:t>
      </w:r>
    </w:p>
    <w:p w14:paraId="49CA735F" w14:textId="09F15425" w:rsidR="00AF4C05" w:rsidRDefault="00AF4C05" w:rsidP="00AF4C05">
      <w:pPr>
        <w:pStyle w:val="Heading3"/>
      </w:pPr>
      <w:bookmarkStart w:id="182" w:name="_Toc44258871"/>
      <w:r>
        <w:t>Selection Parameters</w:t>
      </w:r>
      <w:bookmarkEnd w:id="182"/>
    </w:p>
    <w:p w14:paraId="0A35CE29" w14:textId="10DB2CE4" w:rsidR="00B13A5F" w:rsidRPr="00B13A5F" w:rsidRDefault="00B13A5F" w:rsidP="00B13A5F">
      <w:r>
        <w:rPr>
          <w:noProof/>
        </w:rPr>
        <w:drawing>
          <wp:inline distT="0" distB="0" distL="0" distR="0" wp14:anchorId="34F7CBBC" wp14:editId="41AC7A43">
            <wp:extent cx="4562475" cy="8953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2475" cy="895350"/>
                    </a:xfrm>
                    <a:prstGeom prst="rect">
                      <a:avLst/>
                    </a:prstGeom>
                    <a:noFill/>
                    <a:ln>
                      <a:noFill/>
                    </a:ln>
                  </pic:spPr>
                </pic:pic>
              </a:graphicData>
            </a:graphic>
          </wp:inline>
        </w:drawing>
      </w:r>
    </w:p>
    <w:p w14:paraId="14810503" w14:textId="186205BC" w:rsidR="007662BB" w:rsidRDefault="007662BB" w:rsidP="007662BB">
      <w:pPr>
        <w:pStyle w:val="Heading4"/>
      </w:pPr>
      <w:r>
        <w:t>Beginning Carrier # / Ending Carrier #</w:t>
      </w:r>
    </w:p>
    <w:p w14:paraId="0382ADA1" w14:textId="681DBFBC" w:rsidR="00137B5E" w:rsidRPr="0012335B" w:rsidRDefault="00FD0DE9" w:rsidP="00137B5E">
      <w:r w:rsidRPr="0012335B">
        <w:rPr>
          <w:rFonts w:cstheme="minorHAnsi"/>
        </w:rPr>
        <w:t>Enter the starting and ending carrier codes. Optionally, press the [F1] key to search through, or the page up / down keys to scroll through the carrier file. Press the [Enter] key to accept the carrier displayed on the screen.</w:t>
      </w:r>
    </w:p>
    <w:p w14:paraId="0DDCE946" w14:textId="4AF0014A" w:rsidR="007662BB" w:rsidRDefault="007662BB" w:rsidP="007662BB">
      <w:pPr>
        <w:pStyle w:val="Heading4"/>
      </w:pPr>
      <w:r>
        <w:t>Detailed? – Toggle Box</w:t>
      </w:r>
    </w:p>
    <w:p w14:paraId="0A811B1B" w14:textId="1185C6CC" w:rsidR="00842C6E" w:rsidRDefault="00842C6E" w:rsidP="00842C6E">
      <w:r>
        <w:t>To print a detailed report on each carrier, make sure that the Detailed toggle box is checked.</w:t>
      </w:r>
    </w:p>
    <w:p w14:paraId="2C5B7F84" w14:textId="0AAB8020" w:rsidR="00AF4C05" w:rsidRDefault="00AF4C05" w:rsidP="00AF4C05">
      <w:pPr>
        <w:pStyle w:val="Heading3"/>
      </w:pPr>
      <w:bookmarkStart w:id="183" w:name="_Toc44258872"/>
      <w:r>
        <w:t>Available Columns</w:t>
      </w:r>
      <w:bookmarkEnd w:id="183"/>
    </w:p>
    <w:p w14:paraId="705F0FE2" w14:textId="378C6FF0" w:rsidR="00B13A5F" w:rsidRPr="00B13A5F" w:rsidRDefault="00B13A5F" w:rsidP="00B13A5F">
      <w:r>
        <w:rPr>
          <w:noProof/>
        </w:rPr>
        <w:drawing>
          <wp:inline distT="0" distB="0" distL="0" distR="0" wp14:anchorId="16D23CBC" wp14:editId="17872B15">
            <wp:extent cx="4562475" cy="12477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62475" cy="1247775"/>
                    </a:xfrm>
                    <a:prstGeom prst="rect">
                      <a:avLst/>
                    </a:prstGeom>
                    <a:noFill/>
                    <a:ln>
                      <a:noFill/>
                    </a:ln>
                  </pic:spPr>
                </pic:pic>
              </a:graphicData>
            </a:graphic>
          </wp:inline>
        </w:drawing>
      </w:r>
    </w:p>
    <w:p w14:paraId="498E5B5D" w14:textId="77777777" w:rsidR="006A7663" w:rsidRDefault="006A7663" w:rsidP="006A7663">
      <w:pPr>
        <w:pStyle w:val="Heading4"/>
      </w:pPr>
      <w:r>
        <w:t>Available Columns</w:t>
      </w:r>
    </w:p>
    <w:p w14:paraId="7553D40D"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2BFAEBB0" w14:textId="77777777" w:rsidR="006A7663" w:rsidRDefault="006A7663" w:rsidP="006A7663">
      <w:pPr>
        <w:pStyle w:val="Heading4"/>
      </w:pPr>
      <w:r>
        <w:t>Selected Columns (In Display Order)</w:t>
      </w:r>
    </w:p>
    <w:p w14:paraId="5430873E"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64C13A3A" w14:textId="77777777" w:rsidR="006A7663" w:rsidRDefault="006A7663" w:rsidP="006A7663">
      <w:pPr>
        <w:pStyle w:val="Heading4"/>
      </w:pPr>
      <w:r>
        <w:t>Default</w:t>
      </w:r>
    </w:p>
    <w:p w14:paraId="63E3A1B4"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2EBF600A" w14:textId="77777777" w:rsidR="006A7663" w:rsidRDefault="006A7663" w:rsidP="006A7663">
      <w:pPr>
        <w:pStyle w:val="Heading4"/>
      </w:pPr>
      <w:r>
        <w:t>Add &gt;&gt;</w:t>
      </w:r>
    </w:p>
    <w:p w14:paraId="7ED43DD0"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F546121" w14:textId="77777777" w:rsidR="006A7663" w:rsidRDefault="006A7663" w:rsidP="006A7663">
      <w:pPr>
        <w:pStyle w:val="Heading4"/>
      </w:pPr>
      <w:r>
        <w:t>&lt;&lt; Remove</w:t>
      </w:r>
    </w:p>
    <w:p w14:paraId="531EFF89"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673E0EB9" w14:textId="77777777" w:rsidR="006A7663" w:rsidRDefault="006A7663" w:rsidP="006A7663">
      <w:pPr>
        <w:pStyle w:val="Heading4"/>
      </w:pPr>
      <w:r>
        <w:t>Move Up</w:t>
      </w:r>
    </w:p>
    <w:p w14:paraId="52C7B4E2"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2732E99" w14:textId="77777777" w:rsidR="006A7663" w:rsidRDefault="006A7663" w:rsidP="006A7663">
      <w:pPr>
        <w:pStyle w:val="Heading4"/>
      </w:pPr>
      <w:r>
        <w:t>Move Down</w:t>
      </w:r>
    </w:p>
    <w:p w14:paraId="27CF7E06"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E210174" w14:textId="6A9F7AD2" w:rsidR="00AF4C05" w:rsidRDefault="00AF4C05" w:rsidP="00AF4C05">
      <w:pPr>
        <w:pStyle w:val="Heading3"/>
      </w:pPr>
      <w:bookmarkStart w:id="184" w:name="_Toc44258873"/>
      <w:r>
        <w:t>Outlook Destination</w:t>
      </w:r>
      <w:bookmarkEnd w:id="184"/>
    </w:p>
    <w:p w14:paraId="0337B1C5" w14:textId="3EF01069" w:rsidR="00B13A5F" w:rsidRPr="00B13A5F" w:rsidRDefault="00B13A5F" w:rsidP="00B13A5F">
      <w:r>
        <w:rPr>
          <w:noProof/>
        </w:rPr>
        <w:drawing>
          <wp:inline distT="0" distB="0" distL="0" distR="0" wp14:anchorId="14E3B576" wp14:editId="0B6BBAF5">
            <wp:extent cx="4562475" cy="17240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62475" cy="1724025"/>
                    </a:xfrm>
                    <a:prstGeom prst="rect">
                      <a:avLst/>
                    </a:prstGeom>
                    <a:noFill/>
                    <a:ln>
                      <a:noFill/>
                    </a:ln>
                  </pic:spPr>
                </pic:pic>
              </a:graphicData>
            </a:graphic>
          </wp:inline>
        </w:drawing>
      </w:r>
    </w:p>
    <w:p w14:paraId="6AE20A84" w14:textId="77777777" w:rsidR="006A7663" w:rsidRDefault="006A7663" w:rsidP="006A7663">
      <w:pPr>
        <w:pStyle w:val="Heading4"/>
      </w:pPr>
      <w:r>
        <w:t>Destination Choice</w:t>
      </w:r>
    </w:p>
    <w:p w14:paraId="7CBA5BC4" w14:textId="77777777" w:rsidR="006A7663" w:rsidRPr="00144B20" w:rsidRDefault="006A7663" w:rsidP="006A7663">
      <w:r>
        <w:t>To choose the destination where the document should be printed, please make sure that desired output destination choice bubble is toggled.</w:t>
      </w:r>
    </w:p>
    <w:p w14:paraId="145F6B1D" w14:textId="77777777" w:rsidR="006A7663" w:rsidRDefault="006A7663" w:rsidP="006A7663">
      <w:pPr>
        <w:pStyle w:val="Heading4"/>
      </w:pPr>
      <w:r>
        <w:t>Layout Choice</w:t>
      </w:r>
    </w:p>
    <w:p w14:paraId="2B9CE338" w14:textId="77777777" w:rsidR="006A7663" w:rsidRPr="00144B20" w:rsidRDefault="006A7663" w:rsidP="006A7663">
      <w:r>
        <w:t>To choose the preferred layout of Landscape vs. Portrait, please make sure the desired option choice bubbled is toggled.</w:t>
      </w:r>
    </w:p>
    <w:p w14:paraId="3CC5B136" w14:textId="77777777" w:rsidR="006A7663" w:rsidRDefault="006A7663" w:rsidP="006A7663">
      <w:pPr>
        <w:pStyle w:val="Heading4"/>
      </w:pPr>
      <w:r>
        <w:t>Lines Per Page</w:t>
      </w:r>
    </w:p>
    <w:p w14:paraId="072C449B" w14:textId="77777777" w:rsidR="006A7663" w:rsidRPr="00144B20" w:rsidRDefault="006A7663" w:rsidP="006A7663">
      <w:r w:rsidRPr="00211A1F">
        <w:t>Lines per page on the report when printing.</w:t>
      </w:r>
    </w:p>
    <w:p w14:paraId="48509592" w14:textId="77777777" w:rsidR="006A7663" w:rsidRDefault="006A7663" w:rsidP="006A7663">
      <w:pPr>
        <w:pStyle w:val="Heading4"/>
      </w:pPr>
      <w:r>
        <w:t>Font</w:t>
      </w:r>
    </w:p>
    <w:p w14:paraId="5686E2C5" w14:textId="77777777" w:rsidR="006A7663" w:rsidRPr="00144B20" w:rsidRDefault="006A7663" w:rsidP="006A7663">
      <w:r w:rsidRPr="00211A1F">
        <w:t xml:space="preserve">Enter the font number to use with this report </w:t>
      </w:r>
      <w:r>
        <w:t>(</w:t>
      </w:r>
      <w:r w:rsidRPr="00211A1F">
        <w:t>Font 11 is defa</w:t>
      </w:r>
      <w:r>
        <w:t>u</w:t>
      </w:r>
      <w:r w:rsidRPr="00211A1F">
        <w:t>lt</w:t>
      </w:r>
      <w:r>
        <w:t>)</w:t>
      </w:r>
      <w:r w:rsidRPr="00211A1F">
        <w:t>.</w:t>
      </w:r>
    </w:p>
    <w:p w14:paraId="0FB68C84" w14:textId="77777777" w:rsidR="006A7663" w:rsidRDefault="006A7663" w:rsidP="006A7663">
      <w:pPr>
        <w:pStyle w:val="Heading4"/>
      </w:pPr>
      <w:r>
        <w:t>Show Parameters? – Toggle Box</w:t>
      </w:r>
    </w:p>
    <w:p w14:paraId="69395B79" w14:textId="77777777" w:rsidR="006A7663" w:rsidRDefault="006A7663" w:rsidP="006A7663">
      <w:r>
        <w:t>To show parameters, make sure that the toggle box is ‘ticked’ with a checkmark.</w:t>
      </w:r>
    </w:p>
    <w:p w14:paraId="587721A6" w14:textId="77777777" w:rsidR="006A7663" w:rsidRDefault="006A7663" w:rsidP="006A7663">
      <w:pPr>
        <w:pStyle w:val="Heading4"/>
      </w:pPr>
      <w:r>
        <w:t>Export to Excel? – Toggle Box</w:t>
      </w:r>
    </w:p>
    <w:p w14:paraId="6D52BE56" w14:textId="77777777" w:rsidR="006A7663" w:rsidRPr="00CC767A" w:rsidRDefault="006A7663" w:rsidP="006A7663">
      <w:r>
        <w:t>To export the printed file to an excel document, make sure that the Export to Excel toggle box is checked.</w:t>
      </w:r>
    </w:p>
    <w:p w14:paraId="1A5CCBB3" w14:textId="77777777" w:rsidR="006A7663" w:rsidRDefault="006A7663" w:rsidP="006A7663">
      <w:pPr>
        <w:pStyle w:val="Heading4"/>
      </w:pPr>
      <w:r>
        <w:t>Auto Run Excel? – Toggle Box</w:t>
      </w:r>
    </w:p>
    <w:p w14:paraId="74FF5F93" w14:textId="77777777" w:rsidR="006A7663" w:rsidRPr="00CC767A" w:rsidRDefault="006A7663" w:rsidP="006A7663">
      <w:r>
        <w:t>To automatically open the new excel document, make sure that the Auto Run Excel toggle box is checked.</w:t>
      </w:r>
    </w:p>
    <w:p w14:paraId="04028A89" w14:textId="77777777" w:rsidR="006A7663" w:rsidRDefault="006A7663" w:rsidP="006A7663">
      <w:pPr>
        <w:pStyle w:val="Heading4"/>
      </w:pPr>
      <w:r>
        <w:t>If Yes, File Name</w:t>
      </w:r>
    </w:p>
    <w:p w14:paraId="70894E42" w14:textId="77777777" w:rsidR="006A7663" w:rsidRDefault="006A7663" w:rsidP="006A7663">
      <w:r>
        <w:t>If exporting the file to Excel, enter the desired file name.</w:t>
      </w:r>
    </w:p>
    <w:p w14:paraId="7477BF5D" w14:textId="73AE1E62" w:rsidR="00AF4C05" w:rsidRDefault="00AF4C05" w:rsidP="00AF4C05">
      <w:pPr>
        <w:pStyle w:val="Heading2"/>
      </w:pPr>
      <w:bookmarkStart w:id="185" w:name="_Toc44258874"/>
      <w:r>
        <w:t>Sales Tax Code [AR3]</w:t>
      </w:r>
      <w:bookmarkEnd w:id="185"/>
    </w:p>
    <w:p w14:paraId="6D0FF9F8" w14:textId="77777777" w:rsidR="00944267" w:rsidRPr="00201B74" w:rsidRDefault="00944267" w:rsidP="00944267">
      <w:pPr>
        <w:widowControl w:val="0"/>
        <w:autoSpaceDE w:val="0"/>
        <w:autoSpaceDN w:val="0"/>
        <w:adjustRightInd w:val="0"/>
        <w:rPr>
          <w:rFonts w:cstheme="minorHAnsi"/>
        </w:rPr>
      </w:pPr>
      <w:r w:rsidRPr="00201B74">
        <w:rPr>
          <w:rFonts w:cstheme="minorHAnsi"/>
        </w:rPr>
        <w:t xml:space="preserve">The Sales Tax Codes List will list the range of tax codes of groups entered. </w:t>
      </w:r>
    </w:p>
    <w:p w14:paraId="085CD280" w14:textId="4AE6C807" w:rsidR="00AF4C05" w:rsidRDefault="00AF4C05" w:rsidP="00AF4C05">
      <w:pPr>
        <w:pStyle w:val="Heading3"/>
      </w:pPr>
      <w:bookmarkStart w:id="186" w:name="_Toc44258875"/>
      <w:r>
        <w:t>Selection Parameters</w:t>
      </w:r>
      <w:bookmarkEnd w:id="186"/>
    </w:p>
    <w:p w14:paraId="12949EDF" w14:textId="3239907A" w:rsidR="00B13A5F" w:rsidRPr="00B13A5F" w:rsidRDefault="00B13A5F" w:rsidP="00B13A5F">
      <w:r>
        <w:rPr>
          <w:noProof/>
        </w:rPr>
        <w:drawing>
          <wp:inline distT="0" distB="0" distL="0" distR="0" wp14:anchorId="0A94FA8D" wp14:editId="0F1EF8C0">
            <wp:extent cx="4524375" cy="5905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524375" cy="590550"/>
                    </a:xfrm>
                    <a:prstGeom prst="rect">
                      <a:avLst/>
                    </a:prstGeom>
                    <a:noFill/>
                    <a:ln>
                      <a:noFill/>
                    </a:ln>
                  </pic:spPr>
                </pic:pic>
              </a:graphicData>
            </a:graphic>
          </wp:inline>
        </w:drawing>
      </w:r>
    </w:p>
    <w:p w14:paraId="65867FA7" w14:textId="35F7E33D" w:rsidR="007662BB" w:rsidRDefault="007662BB" w:rsidP="007662BB">
      <w:pPr>
        <w:pStyle w:val="Heading4"/>
      </w:pPr>
      <w:r>
        <w:t>Beginning Sales Tax Group / Ending Sales Tax Group</w:t>
      </w:r>
    </w:p>
    <w:p w14:paraId="4A70D41F" w14:textId="05BEA472" w:rsidR="007662BB" w:rsidRPr="0012335B" w:rsidRDefault="00FD0DE9" w:rsidP="007662BB">
      <w:r w:rsidRPr="0012335B">
        <w:rPr>
          <w:rFonts w:cstheme="minorHAnsi"/>
        </w:rPr>
        <w:t>Enter the first and last group numbers to print. Optionally, press the [F1] key to search through, or the page up / down keys to scroll through the Sales Tax file. Press the [Enter] key to accept the sales tax group.</w:t>
      </w:r>
    </w:p>
    <w:p w14:paraId="783A516C" w14:textId="30F021A2" w:rsidR="00AF4C05" w:rsidRDefault="00AF4C05" w:rsidP="00AF4C05">
      <w:pPr>
        <w:pStyle w:val="Heading3"/>
      </w:pPr>
      <w:bookmarkStart w:id="187" w:name="_Toc44258876"/>
      <w:r>
        <w:t>Available Columns</w:t>
      </w:r>
      <w:bookmarkEnd w:id="187"/>
    </w:p>
    <w:p w14:paraId="07470711" w14:textId="0FAD3C38" w:rsidR="00B13A5F" w:rsidRPr="00B13A5F" w:rsidRDefault="00B13A5F" w:rsidP="00B13A5F">
      <w:r>
        <w:rPr>
          <w:noProof/>
        </w:rPr>
        <w:drawing>
          <wp:inline distT="0" distB="0" distL="0" distR="0" wp14:anchorId="572A161D" wp14:editId="2FDCA2A7">
            <wp:extent cx="4524375" cy="930166"/>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42431" cy="933878"/>
                    </a:xfrm>
                    <a:prstGeom prst="rect">
                      <a:avLst/>
                    </a:prstGeom>
                    <a:noFill/>
                    <a:ln>
                      <a:noFill/>
                    </a:ln>
                  </pic:spPr>
                </pic:pic>
              </a:graphicData>
            </a:graphic>
          </wp:inline>
        </w:drawing>
      </w:r>
    </w:p>
    <w:p w14:paraId="2D8851B0" w14:textId="77777777" w:rsidR="006A7663" w:rsidRDefault="006A7663" w:rsidP="006A7663">
      <w:pPr>
        <w:pStyle w:val="Heading4"/>
      </w:pPr>
      <w:r>
        <w:t>Available Columns</w:t>
      </w:r>
    </w:p>
    <w:p w14:paraId="61B28A9A"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197C2298" w14:textId="77777777" w:rsidR="006A7663" w:rsidRDefault="006A7663" w:rsidP="006A7663">
      <w:pPr>
        <w:pStyle w:val="Heading4"/>
      </w:pPr>
      <w:r>
        <w:t>Selected Columns (In Display Order)</w:t>
      </w:r>
    </w:p>
    <w:p w14:paraId="4A47E33B"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42E5293F" w14:textId="77777777" w:rsidR="006A7663" w:rsidRDefault="006A7663" w:rsidP="006A7663">
      <w:pPr>
        <w:pStyle w:val="Heading4"/>
      </w:pPr>
      <w:r>
        <w:t>Default</w:t>
      </w:r>
    </w:p>
    <w:p w14:paraId="6C6C356B"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E4A3A6B" w14:textId="77777777" w:rsidR="006A7663" w:rsidRDefault="006A7663" w:rsidP="006A7663">
      <w:pPr>
        <w:pStyle w:val="Heading4"/>
      </w:pPr>
      <w:r>
        <w:t>Add &gt;&gt;</w:t>
      </w:r>
    </w:p>
    <w:p w14:paraId="50AFC7C1"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28F0963" w14:textId="77777777" w:rsidR="006A7663" w:rsidRDefault="006A7663" w:rsidP="006A7663">
      <w:pPr>
        <w:pStyle w:val="Heading4"/>
      </w:pPr>
      <w:r>
        <w:t>&lt;&lt; Remove</w:t>
      </w:r>
    </w:p>
    <w:p w14:paraId="4467DF60"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FF1397F" w14:textId="77777777" w:rsidR="006A7663" w:rsidRDefault="006A7663" w:rsidP="006A7663">
      <w:pPr>
        <w:pStyle w:val="Heading4"/>
      </w:pPr>
      <w:r>
        <w:t>Move Up</w:t>
      </w:r>
    </w:p>
    <w:p w14:paraId="4437A2E4"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570D1EE" w14:textId="77777777" w:rsidR="006A7663" w:rsidRDefault="006A7663" w:rsidP="006A7663">
      <w:pPr>
        <w:pStyle w:val="Heading4"/>
      </w:pPr>
      <w:r>
        <w:t>Move Down</w:t>
      </w:r>
    </w:p>
    <w:p w14:paraId="74326DC7"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973E707" w14:textId="4D525F57" w:rsidR="00AF4C05" w:rsidRDefault="00AF4C05" w:rsidP="00AF4C05">
      <w:pPr>
        <w:pStyle w:val="Heading3"/>
      </w:pPr>
      <w:bookmarkStart w:id="188" w:name="_Toc44258877"/>
      <w:r>
        <w:t>Outlook Destination</w:t>
      </w:r>
      <w:bookmarkEnd w:id="188"/>
    </w:p>
    <w:p w14:paraId="6C205F2D" w14:textId="6C58257C" w:rsidR="00B13A5F" w:rsidRPr="00B13A5F" w:rsidRDefault="00B13A5F" w:rsidP="00B13A5F">
      <w:r>
        <w:rPr>
          <w:noProof/>
        </w:rPr>
        <w:drawing>
          <wp:inline distT="0" distB="0" distL="0" distR="0" wp14:anchorId="135BDF77" wp14:editId="01992CCB">
            <wp:extent cx="4524375" cy="1781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24375" cy="1781175"/>
                    </a:xfrm>
                    <a:prstGeom prst="rect">
                      <a:avLst/>
                    </a:prstGeom>
                    <a:noFill/>
                    <a:ln>
                      <a:noFill/>
                    </a:ln>
                  </pic:spPr>
                </pic:pic>
              </a:graphicData>
            </a:graphic>
          </wp:inline>
        </w:drawing>
      </w:r>
    </w:p>
    <w:p w14:paraId="15095D06" w14:textId="77777777" w:rsidR="006A7663" w:rsidRDefault="006A7663" w:rsidP="006A7663">
      <w:pPr>
        <w:pStyle w:val="Heading4"/>
      </w:pPr>
      <w:r>
        <w:t>Destination Choice</w:t>
      </w:r>
    </w:p>
    <w:p w14:paraId="23425A1E" w14:textId="77777777" w:rsidR="006A7663" w:rsidRPr="00144B20" w:rsidRDefault="006A7663" w:rsidP="006A7663">
      <w:r>
        <w:t>To choose the destination where the document should be printed, please make sure that desired output destination choice bubble is toggled.</w:t>
      </w:r>
    </w:p>
    <w:p w14:paraId="4387E772" w14:textId="77777777" w:rsidR="006A7663" w:rsidRDefault="006A7663" w:rsidP="006A7663">
      <w:pPr>
        <w:pStyle w:val="Heading4"/>
      </w:pPr>
      <w:r>
        <w:t>Layout Choice</w:t>
      </w:r>
    </w:p>
    <w:p w14:paraId="4FC6E33E" w14:textId="77777777" w:rsidR="006A7663" w:rsidRPr="00144B20" w:rsidRDefault="006A7663" w:rsidP="006A7663">
      <w:r>
        <w:t>To choose the preferred layout of Landscape vs. Portrait, please make sure the desired option choice bubbled is toggled.</w:t>
      </w:r>
    </w:p>
    <w:p w14:paraId="1C08B1C5" w14:textId="77777777" w:rsidR="006A7663" w:rsidRDefault="006A7663" w:rsidP="006A7663">
      <w:pPr>
        <w:pStyle w:val="Heading4"/>
      </w:pPr>
      <w:r>
        <w:t>Lines Per Page</w:t>
      </w:r>
    </w:p>
    <w:p w14:paraId="149889CB" w14:textId="77777777" w:rsidR="006A7663" w:rsidRPr="00144B20" w:rsidRDefault="006A7663" w:rsidP="006A7663">
      <w:r w:rsidRPr="00211A1F">
        <w:t>Lines per page on the report when printing.</w:t>
      </w:r>
    </w:p>
    <w:p w14:paraId="3AEADF34" w14:textId="77777777" w:rsidR="006A7663" w:rsidRDefault="006A7663" w:rsidP="006A7663">
      <w:pPr>
        <w:pStyle w:val="Heading4"/>
      </w:pPr>
      <w:r>
        <w:t>Font</w:t>
      </w:r>
    </w:p>
    <w:p w14:paraId="5F81990B" w14:textId="77777777" w:rsidR="006A7663" w:rsidRPr="00144B20" w:rsidRDefault="006A7663" w:rsidP="006A7663">
      <w:r w:rsidRPr="00211A1F">
        <w:t xml:space="preserve">Enter the font number to use with this report </w:t>
      </w:r>
      <w:r>
        <w:t>(</w:t>
      </w:r>
      <w:r w:rsidRPr="00211A1F">
        <w:t>Font 11 is defa</w:t>
      </w:r>
      <w:r>
        <w:t>u</w:t>
      </w:r>
      <w:r w:rsidRPr="00211A1F">
        <w:t>lt</w:t>
      </w:r>
      <w:r>
        <w:t>)</w:t>
      </w:r>
      <w:r w:rsidRPr="00211A1F">
        <w:t>.</w:t>
      </w:r>
    </w:p>
    <w:p w14:paraId="09D91BF5" w14:textId="77777777" w:rsidR="006A7663" w:rsidRDefault="006A7663" w:rsidP="006A7663">
      <w:pPr>
        <w:pStyle w:val="Heading4"/>
      </w:pPr>
      <w:r>
        <w:t>Show Parameters? – Toggle Box</w:t>
      </w:r>
    </w:p>
    <w:p w14:paraId="69123B20" w14:textId="77777777" w:rsidR="006A7663" w:rsidRDefault="006A7663" w:rsidP="006A7663">
      <w:r>
        <w:t>To show parameters, make sure that the toggle box is ‘ticked’ with a checkmark.</w:t>
      </w:r>
    </w:p>
    <w:p w14:paraId="7B733282" w14:textId="77777777" w:rsidR="006A7663" w:rsidRDefault="006A7663" w:rsidP="006A7663">
      <w:pPr>
        <w:pStyle w:val="Heading4"/>
      </w:pPr>
      <w:r>
        <w:t>Export to Excel? – Toggle Box</w:t>
      </w:r>
    </w:p>
    <w:p w14:paraId="0D65970C" w14:textId="77777777" w:rsidR="006A7663" w:rsidRPr="00CC767A" w:rsidRDefault="006A7663" w:rsidP="006A7663">
      <w:r>
        <w:t>To export the printed file to an excel document, make sure that the Export to Excel toggle box is checked.</w:t>
      </w:r>
    </w:p>
    <w:p w14:paraId="0D60578B" w14:textId="77777777" w:rsidR="006A7663" w:rsidRDefault="006A7663" w:rsidP="006A7663">
      <w:pPr>
        <w:pStyle w:val="Heading4"/>
      </w:pPr>
      <w:r>
        <w:t>Auto Run Excel? – Toggle Box</w:t>
      </w:r>
    </w:p>
    <w:p w14:paraId="440B1B1B" w14:textId="77777777" w:rsidR="006A7663" w:rsidRPr="00CC767A" w:rsidRDefault="006A7663" w:rsidP="006A7663">
      <w:r>
        <w:t>To automatically open the new excel document, make sure that the Auto Run Excel toggle box is checked.</w:t>
      </w:r>
    </w:p>
    <w:p w14:paraId="791BA9B4" w14:textId="77777777" w:rsidR="006A7663" w:rsidRDefault="006A7663" w:rsidP="006A7663">
      <w:pPr>
        <w:pStyle w:val="Heading4"/>
      </w:pPr>
      <w:r>
        <w:t>If Yes, File Name</w:t>
      </w:r>
    </w:p>
    <w:p w14:paraId="354A68DC" w14:textId="3E58B3FD" w:rsidR="006A7663" w:rsidRDefault="006A7663" w:rsidP="006A7663">
      <w:r>
        <w:t>If exporting the file to Excel, enter the desired file name.</w:t>
      </w:r>
    </w:p>
    <w:p w14:paraId="6BFDCA26" w14:textId="3A6B6F79" w:rsidR="0017391D" w:rsidRDefault="0017391D" w:rsidP="006A7663"/>
    <w:p w14:paraId="46A04548" w14:textId="54265BD5" w:rsidR="0017391D" w:rsidRDefault="0017391D" w:rsidP="006A7663"/>
    <w:p w14:paraId="5E9DDF61" w14:textId="72A0CEE7" w:rsidR="0017391D" w:rsidRDefault="0017391D" w:rsidP="006A7663"/>
    <w:p w14:paraId="1E2E7266" w14:textId="157F83B2" w:rsidR="0017391D" w:rsidRDefault="0017391D" w:rsidP="006A7663"/>
    <w:p w14:paraId="57EBFB42" w14:textId="77777777" w:rsidR="0017391D" w:rsidRDefault="0017391D" w:rsidP="006A7663"/>
    <w:p w14:paraId="752A1CC1" w14:textId="75C2C85E" w:rsidR="00AF4C05" w:rsidRDefault="00AF4C05" w:rsidP="00AF4C05">
      <w:pPr>
        <w:pStyle w:val="Heading2"/>
      </w:pPr>
      <w:bookmarkStart w:id="189" w:name="_Toc44258878"/>
      <w:r>
        <w:t>Statements [AR4]</w:t>
      </w:r>
      <w:bookmarkEnd w:id="189"/>
    </w:p>
    <w:p w14:paraId="6BDB3E7F" w14:textId="77777777" w:rsidR="00944267" w:rsidRPr="00201B74" w:rsidRDefault="00944267" w:rsidP="00944267">
      <w:pPr>
        <w:widowControl w:val="0"/>
        <w:autoSpaceDE w:val="0"/>
        <w:autoSpaceDN w:val="0"/>
        <w:adjustRightInd w:val="0"/>
        <w:rPr>
          <w:rFonts w:cstheme="minorHAnsi"/>
        </w:rPr>
      </w:pPr>
      <w:r w:rsidRPr="00201B74">
        <w:rPr>
          <w:rFonts w:cstheme="minorHAnsi"/>
        </w:rPr>
        <w:t xml:space="preserve">Statements will print for a range of Customers and lists all open invoices. </w:t>
      </w:r>
    </w:p>
    <w:p w14:paraId="717C2073" w14:textId="0CA2F9AA" w:rsidR="00AF4C05" w:rsidRDefault="00AF4C05" w:rsidP="00AF4C05">
      <w:pPr>
        <w:pStyle w:val="Heading3"/>
      </w:pPr>
      <w:bookmarkStart w:id="190" w:name="_Toc44258879"/>
      <w:r>
        <w:t>Selection Parameters</w:t>
      </w:r>
      <w:bookmarkEnd w:id="190"/>
    </w:p>
    <w:p w14:paraId="6350B843" w14:textId="4FEE37D9" w:rsidR="00B13A5F" w:rsidRPr="00B13A5F" w:rsidRDefault="00B13A5F" w:rsidP="00B13A5F">
      <w:r>
        <w:rPr>
          <w:noProof/>
        </w:rPr>
        <w:drawing>
          <wp:inline distT="0" distB="0" distL="0" distR="0" wp14:anchorId="35779FC6" wp14:editId="6E3DB24D">
            <wp:extent cx="4543425" cy="19621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43425" cy="1962150"/>
                    </a:xfrm>
                    <a:prstGeom prst="rect">
                      <a:avLst/>
                    </a:prstGeom>
                    <a:noFill/>
                    <a:ln>
                      <a:noFill/>
                    </a:ln>
                  </pic:spPr>
                </pic:pic>
              </a:graphicData>
            </a:graphic>
          </wp:inline>
        </w:drawing>
      </w:r>
    </w:p>
    <w:p w14:paraId="40F75AD2" w14:textId="657780C1" w:rsidR="007662BB" w:rsidRDefault="007662BB" w:rsidP="007662BB">
      <w:pPr>
        <w:pStyle w:val="Heading4"/>
      </w:pPr>
      <w:r>
        <w:t>Statement Date</w:t>
      </w:r>
    </w:p>
    <w:p w14:paraId="349366B2" w14:textId="10C8D323" w:rsidR="00137B5E" w:rsidRPr="0012335B" w:rsidRDefault="00FD0DE9" w:rsidP="00137B5E">
      <w:r w:rsidRPr="0012335B">
        <w:rPr>
          <w:rFonts w:cstheme="minorHAnsi"/>
        </w:rPr>
        <w:t>Enter the Statement Date.</w:t>
      </w:r>
    </w:p>
    <w:p w14:paraId="7B90B5CE" w14:textId="2EE9D2C5" w:rsidR="007662BB" w:rsidRDefault="007662BB" w:rsidP="007662BB">
      <w:pPr>
        <w:pStyle w:val="Heading4"/>
      </w:pPr>
      <w:r>
        <w:t>Beginning Customer # / Ending Customer #</w:t>
      </w:r>
    </w:p>
    <w:p w14:paraId="5B479DA4" w14:textId="0A5EE640" w:rsidR="00137B5E" w:rsidRPr="0012335B" w:rsidRDefault="00FD0DE9" w:rsidP="00137B5E">
      <w:r w:rsidRPr="0012335B">
        <w:rPr>
          <w:rFonts w:cstheme="minorHAnsi"/>
        </w:rPr>
        <w:t>Enter a valid starting and ending Customer number from the Customer file. Optionally, press the [F1] key to search through, or the page up / down keys to scroll through the file. Press the [Enter] key to accept the customer displayed on the screen. This will automatically bring up the customer name.</w:t>
      </w:r>
    </w:p>
    <w:p w14:paraId="095D8FA4" w14:textId="22F80A51" w:rsidR="007662BB" w:rsidRDefault="007662BB" w:rsidP="007662BB">
      <w:pPr>
        <w:pStyle w:val="Heading4"/>
      </w:pPr>
      <w:r>
        <w:t>Statement Message</w:t>
      </w:r>
    </w:p>
    <w:p w14:paraId="20B084F8" w14:textId="4C4534F4" w:rsidR="00137B5E" w:rsidRPr="0012335B" w:rsidRDefault="00FD0DE9" w:rsidP="00137B5E">
      <w:r w:rsidRPr="0012335B">
        <w:rPr>
          <w:rFonts w:cstheme="minorHAnsi"/>
        </w:rPr>
        <w:t>Type in a message for the Statement.</w:t>
      </w:r>
    </w:p>
    <w:p w14:paraId="5516903C" w14:textId="728236F3" w:rsidR="007662BB" w:rsidRDefault="007662BB" w:rsidP="007662BB">
      <w:pPr>
        <w:pStyle w:val="Heading4"/>
      </w:pPr>
      <w:r>
        <w:t>Detailed? – Toggle Box</w:t>
      </w:r>
    </w:p>
    <w:p w14:paraId="542829B2" w14:textId="542BF118" w:rsidR="00842C6E" w:rsidRDefault="00842C6E" w:rsidP="00842C6E">
      <w:r>
        <w:t>To print a detailed report for each customer statement, make sure that the Detailed toggle box is checked.</w:t>
      </w:r>
    </w:p>
    <w:p w14:paraId="1624CF9D" w14:textId="474BB308" w:rsidR="007662BB" w:rsidRDefault="007662BB" w:rsidP="007662BB">
      <w:pPr>
        <w:pStyle w:val="Heading4"/>
      </w:pPr>
      <w:r>
        <w:t>Print Past Due Only? – Toggle Box</w:t>
      </w:r>
    </w:p>
    <w:p w14:paraId="3C8C12C4" w14:textId="08621FBE" w:rsidR="00842C6E" w:rsidRDefault="00842C6E" w:rsidP="00842C6E">
      <w:r>
        <w:t>To print only customers who have past due payments, make sure that the Print Past Due Only toggle box is checked.</w:t>
      </w:r>
    </w:p>
    <w:p w14:paraId="293C5A71" w14:textId="47A0E381" w:rsidR="007662BB" w:rsidRDefault="007662BB" w:rsidP="007662BB">
      <w:pPr>
        <w:pStyle w:val="Heading4"/>
      </w:pPr>
      <w:r>
        <w:t>Include Customers with 0 Current Balance? – Toggle Box</w:t>
      </w:r>
    </w:p>
    <w:p w14:paraId="6BE4DD81" w14:textId="369BF221" w:rsidR="00842C6E" w:rsidRDefault="00842C6E" w:rsidP="00842C6E">
      <w:r>
        <w:t>To include customers that have a current balance of zero, and thus neither owe nor are owed fees, make sure that this toggle box is checked.</w:t>
      </w:r>
    </w:p>
    <w:p w14:paraId="0550C6ED" w14:textId="00E14DB0" w:rsidR="00AF4C05" w:rsidRDefault="00AF4C05" w:rsidP="00AF4C05">
      <w:pPr>
        <w:pStyle w:val="Heading3"/>
      </w:pPr>
      <w:bookmarkStart w:id="191" w:name="_Toc44258880"/>
      <w:r>
        <w:t>Outlook Destination</w:t>
      </w:r>
      <w:bookmarkEnd w:id="191"/>
    </w:p>
    <w:p w14:paraId="5E6E01D9" w14:textId="536DFDC5" w:rsidR="00B13A5F" w:rsidRPr="00B13A5F" w:rsidRDefault="00B13A5F" w:rsidP="00B13A5F">
      <w:r>
        <w:rPr>
          <w:noProof/>
        </w:rPr>
        <w:drawing>
          <wp:inline distT="0" distB="0" distL="0" distR="0" wp14:anchorId="47ACC003" wp14:editId="280498FE">
            <wp:extent cx="4543425" cy="1838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43425" cy="1838325"/>
                    </a:xfrm>
                    <a:prstGeom prst="rect">
                      <a:avLst/>
                    </a:prstGeom>
                    <a:noFill/>
                    <a:ln>
                      <a:noFill/>
                    </a:ln>
                  </pic:spPr>
                </pic:pic>
              </a:graphicData>
            </a:graphic>
          </wp:inline>
        </w:drawing>
      </w:r>
    </w:p>
    <w:p w14:paraId="1DE1D7CD" w14:textId="77777777" w:rsidR="006A7663" w:rsidRDefault="006A7663" w:rsidP="006A7663">
      <w:pPr>
        <w:pStyle w:val="Heading4"/>
      </w:pPr>
      <w:r>
        <w:t>Destination Choice</w:t>
      </w:r>
    </w:p>
    <w:p w14:paraId="7C209FF9" w14:textId="77777777" w:rsidR="006A7663" w:rsidRPr="00144B20" w:rsidRDefault="006A7663" w:rsidP="006A7663">
      <w:r>
        <w:t>To choose the destination where the document should be printed, please make sure that desired output destination choice bubble is toggled.</w:t>
      </w:r>
    </w:p>
    <w:p w14:paraId="0AA5FEC2" w14:textId="77777777" w:rsidR="006A7663" w:rsidRDefault="006A7663" w:rsidP="006A7663">
      <w:pPr>
        <w:pStyle w:val="Heading4"/>
      </w:pPr>
      <w:r>
        <w:t>Layout Choice</w:t>
      </w:r>
    </w:p>
    <w:p w14:paraId="1D2B1027" w14:textId="77777777" w:rsidR="006A7663" w:rsidRPr="00144B20" w:rsidRDefault="006A7663" w:rsidP="006A7663">
      <w:r>
        <w:t>To choose the preferred layout of Landscape vs. Portrait, please make sure the desired option choice bubbled is toggled.</w:t>
      </w:r>
    </w:p>
    <w:p w14:paraId="18175A13" w14:textId="77777777" w:rsidR="006A7663" w:rsidRDefault="006A7663" w:rsidP="006A7663">
      <w:pPr>
        <w:pStyle w:val="Heading4"/>
      </w:pPr>
      <w:r>
        <w:t>Lines Per Page</w:t>
      </w:r>
    </w:p>
    <w:p w14:paraId="52E73D54" w14:textId="77777777" w:rsidR="006A7663" w:rsidRPr="00144B20" w:rsidRDefault="006A7663" w:rsidP="006A7663">
      <w:r w:rsidRPr="00211A1F">
        <w:t>Lines per page on the report when printing.</w:t>
      </w:r>
    </w:p>
    <w:p w14:paraId="0C28A2B9" w14:textId="77777777" w:rsidR="006A7663" w:rsidRDefault="006A7663" w:rsidP="006A7663">
      <w:pPr>
        <w:pStyle w:val="Heading4"/>
      </w:pPr>
      <w:r>
        <w:t>Font</w:t>
      </w:r>
    </w:p>
    <w:p w14:paraId="0DF75991" w14:textId="77777777" w:rsidR="006A7663" w:rsidRPr="00144B20" w:rsidRDefault="006A7663" w:rsidP="006A7663">
      <w:r w:rsidRPr="00211A1F">
        <w:t xml:space="preserve">Enter the font number to use with this report </w:t>
      </w:r>
      <w:r>
        <w:t>(</w:t>
      </w:r>
      <w:r w:rsidRPr="00211A1F">
        <w:t>Font 11 is defa</w:t>
      </w:r>
      <w:r>
        <w:t>u</w:t>
      </w:r>
      <w:r w:rsidRPr="00211A1F">
        <w:t>lt</w:t>
      </w:r>
      <w:r>
        <w:t>)</w:t>
      </w:r>
      <w:r w:rsidRPr="00211A1F">
        <w:t>.</w:t>
      </w:r>
    </w:p>
    <w:p w14:paraId="6533D8A7" w14:textId="77777777" w:rsidR="006A7663" w:rsidRDefault="006A7663" w:rsidP="006A7663">
      <w:pPr>
        <w:pStyle w:val="Heading4"/>
      </w:pPr>
      <w:r>
        <w:t>Show Parameters? – Toggle Box</w:t>
      </w:r>
    </w:p>
    <w:p w14:paraId="110B7BBA" w14:textId="7EEE6A74" w:rsidR="006A7663" w:rsidRDefault="006A7663" w:rsidP="006A7663">
      <w:r>
        <w:t>To show parameters, make sure that the toggle box is ‘ticked’ with a checkmark.</w:t>
      </w:r>
    </w:p>
    <w:p w14:paraId="1B76D463" w14:textId="347A89E9" w:rsidR="0017391D" w:rsidRDefault="0017391D" w:rsidP="006A7663"/>
    <w:p w14:paraId="5C09915A" w14:textId="4FB7ACD2" w:rsidR="0017391D" w:rsidRDefault="0017391D" w:rsidP="006A7663"/>
    <w:p w14:paraId="546DD4CC" w14:textId="5C16EC4A" w:rsidR="0017391D" w:rsidRDefault="0017391D" w:rsidP="006A7663"/>
    <w:p w14:paraId="7673BE8D" w14:textId="1ECDB379" w:rsidR="0017391D" w:rsidRDefault="0017391D" w:rsidP="006A7663"/>
    <w:p w14:paraId="546AFA8E" w14:textId="09CD3349" w:rsidR="0017391D" w:rsidRDefault="0017391D" w:rsidP="006A7663"/>
    <w:p w14:paraId="203520A8" w14:textId="1DD80E9A" w:rsidR="0017391D" w:rsidRDefault="0017391D" w:rsidP="006A7663"/>
    <w:p w14:paraId="04B4E91D" w14:textId="4D36CE57" w:rsidR="0017391D" w:rsidRDefault="0017391D" w:rsidP="006A7663"/>
    <w:p w14:paraId="4A96C56F" w14:textId="4CA80B45" w:rsidR="0017391D" w:rsidRDefault="0017391D" w:rsidP="006A7663"/>
    <w:p w14:paraId="65C52DCE" w14:textId="6053A574" w:rsidR="0017391D" w:rsidRDefault="0017391D" w:rsidP="006A7663"/>
    <w:p w14:paraId="03FF34C7" w14:textId="732EC9AA" w:rsidR="0017391D" w:rsidRDefault="0017391D" w:rsidP="006A7663"/>
    <w:p w14:paraId="64FB62DC" w14:textId="77777777" w:rsidR="0017391D" w:rsidRDefault="0017391D" w:rsidP="006A7663"/>
    <w:p w14:paraId="2309FBB2" w14:textId="0F0EEC7B" w:rsidR="00AF4C05" w:rsidRDefault="00AF4C05" w:rsidP="00AF4C05">
      <w:pPr>
        <w:pStyle w:val="Heading2"/>
      </w:pPr>
      <w:bookmarkStart w:id="192" w:name="_Toc44258881"/>
      <w:r>
        <w:t>Aged Receivables [AR5]</w:t>
      </w:r>
      <w:bookmarkEnd w:id="192"/>
    </w:p>
    <w:p w14:paraId="706B4B53" w14:textId="77777777" w:rsidR="00944267" w:rsidRPr="00201B74" w:rsidRDefault="00944267" w:rsidP="00944267">
      <w:pPr>
        <w:widowControl w:val="0"/>
        <w:autoSpaceDE w:val="0"/>
        <w:autoSpaceDN w:val="0"/>
        <w:adjustRightInd w:val="0"/>
        <w:rPr>
          <w:rFonts w:cstheme="minorHAnsi"/>
        </w:rPr>
      </w:pPr>
      <w:r w:rsidRPr="00201B74">
        <w:rPr>
          <w:rFonts w:cstheme="minorHAnsi"/>
        </w:rPr>
        <w:t>Aged Receivables can be listed for a range of Customers showing either Summaries or Details.  It can be printed as of any specific month in the current year.</w:t>
      </w:r>
    </w:p>
    <w:p w14:paraId="2DDA3986" w14:textId="7E0E2509" w:rsidR="00AF4C05" w:rsidRDefault="00AF4C05" w:rsidP="00AF4C05">
      <w:pPr>
        <w:pStyle w:val="Heading3"/>
      </w:pPr>
      <w:bookmarkStart w:id="193" w:name="_Toc44258882"/>
      <w:r>
        <w:t>Selection Parameters</w:t>
      </w:r>
      <w:bookmarkEnd w:id="193"/>
    </w:p>
    <w:p w14:paraId="7FAFD243" w14:textId="52A2B6E4" w:rsidR="00B13A5F" w:rsidRPr="00B13A5F" w:rsidRDefault="001F1770" w:rsidP="00B13A5F">
      <w:r>
        <w:rPr>
          <w:noProof/>
        </w:rPr>
        <w:drawing>
          <wp:inline distT="0" distB="0" distL="0" distR="0" wp14:anchorId="2FADAD5D" wp14:editId="79D07B09">
            <wp:extent cx="4629150" cy="356300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33936" cy="3566691"/>
                    </a:xfrm>
                    <a:prstGeom prst="rect">
                      <a:avLst/>
                    </a:prstGeom>
                    <a:noFill/>
                    <a:ln>
                      <a:noFill/>
                    </a:ln>
                  </pic:spPr>
                </pic:pic>
              </a:graphicData>
            </a:graphic>
          </wp:inline>
        </w:drawing>
      </w:r>
    </w:p>
    <w:p w14:paraId="46E1DFA9" w14:textId="15D79ACD" w:rsidR="007662BB" w:rsidRDefault="007662BB" w:rsidP="007662BB">
      <w:pPr>
        <w:pStyle w:val="Heading4"/>
      </w:pPr>
      <w:r>
        <w:t>Beginning Customer # / Ending Customer #</w:t>
      </w:r>
    </w:p>
    <w:p w14:paraId="0B5A5FAD" w14:textId="40105D82" w:rsidR="00137B5E" w:rsidRPr="00A757C6" w:rsidRDefault="00FD0DE9" w:rsidP="00137B5E">
      <w:r w:rsidRPr="00A757C6">
        <w:rPr>
          <w:rFonts w:cstheme="minorHAnsi"/>
        </w:rPr>
        <w:t>Enter a valid starting and ending Customer number from the Customer file.</w:t>
      </w:r>
    </w:p>
    <w:p w14:paraId="76EEF599" w14:textId="251521FA" w:rsidR="007662BB" w:rsidRDefault="007662BB" w:rsidP="007662BB">
      <w:pPr>
        <w:pStyle w:val="Heading4"/>
      </w:pPr>
      <w:r>
        <w:t>Beginning Sales Rep # / Ending Sales Rep #</w:t>
      </w:r>
    </w:p>
    <w:p w14:paraId="36C53B27" w14:textId="78A0BD4B" w:rsidR="00137B5E" w:rsidRPr="00A757C6" w:rsidRDefault="00FD0DE9" w:rsidP="00137B5E">
      <w:r w:rsidRPr="00A757C6">
        <w:rPr>
          <w:rFonts w:cstheme="minorHAnsi"/>
        </w:rPr>
        <w:t>Enter starting and ending number.  This function is used if you want a receivables report printed for a specific salesman only.</w:t>
      </w:r>
    </w:p>
    <w:p w14:paraId="6109D48F" w14:textId="477B1E02" w:rsidR="007662BB" w:rsidRDefault="007662BB" w:rsidP="007662BB">
      <w:pPr>
        <w:pStyle w:val="Heading4"/>
      </w:pPr>
      <w:r>
        <w:t>Beginning Currency / Ending Currency</w:t>
      </w:r>
    </w:p>
    <w:p w14:paraId="501F0A82" w14:textId="30FF99AC" w:rsidR="00842C6E" w:rsidRPr="00E5397E" w:rsidRDefault="00842C6E" w:rsidP="00842C6E">
      <w:r>
        <w:t>Enter the beginning and ending Currency Code to run the aged receivables report for.</w:t>
      </w:r>
    </w:p>
    <w:p w14:paraId="0252BE73" w14:textId="4C5D65D1" w:rsidR="007662BB" w:rsidRDefault="007662BB" w:rsidP="007662BB">
      <w:pPr>
        <w:pStyle w:val="Heading4"/>
      </w:pPr>
      <w:r>
        <w:t>Beginning Terms / Ending Terms</w:t>
      </w:r>
    </w:p>
    <w:p w14:paraId="1B4D90FC" w14:textId="73ACCF1B" w:rsidR="00842C6E" w:rsidRPr="00E5397E" w:rsidRDefault="00842C6E" w:rsidP="00842C6E">
      <w:r>
        <w:t>Enter the beginning and ending Terms to run the aged receivables report for.</w:t>
      </w:r>
    </w:p>
    <w:p w14:paraId="4121D9B3" w14:textId="4E406892" w:rsidR="007662BB" w:rsidRDefault="007662BB" w:rsidP="007662BB">
      <w:pPr>
        <w:pStyle w:val="Heading4"/>
      </w:pPr>
      <w:r>
        <w:t>Beginning AR Class / Ending AR Class</w:t>
      </w:r>
    </w:p>
    <w:p w14:paraId="10964A22" w14:textId="7D93C2FD" w:rsidR="00842C6E" w:rsidRPr="00E5397E" w:rsidRDefault="00842C6E" w:rsidP="00842C6E">
      <w:r>
        <w:t>Enter the beginning and ending Accounts Receivable Class to run the aged receivables report for.</w:t>
      </w:r>
    </w:p>
    <w:p w14:paraId="680EE459" w14:textId="3476DB43" w:rsidR="007662BB" w:rsidRDefault="007662BB" w:rsidP="007662BB">
      <w:pPr>
        <w:pStyle w:val="Heading4"/>
      </w:pPr>
      <w:r>
        <w:t>As Of</w:t>
      </w:r>
    </w:p>
    <w:p w14:paraId="4EC67BA5" w14:textId="0E1668DD" w:rsidR="00137B5E" w:rsidRPr="00A757C6" w:rsidRDefault="00FD0DE9" w:rsidP="00137B5E">
      <w:r w:rsidRPr="00A757C6">
        <w:rPr>
          <w:rFonts w:cstheme="minorHAnsi"/>
        </w:rPr>
        <w:t>Enter the ending date desired for report. The 'As of' field defaults to the current system date.</w:t>
      </w:r>
    </w:p>
    <w:p w14:paraId="31C2FF91" w14:textId="7411E704" w:rsidR="007662BB" w:rsidRDefault="007662BB" w:rsidP="007662BB">
      <w:pPr>
        <w:pStyle w:val="Heading4"/>
      </w:pPr>
      <w:r>
        <w:t>Print Option (Choice)</w:t>
      </w:r>
    </w:p>
    <w:p w14:paraId="06BB9059" w14:textId="6D76B863" w:rsidR="00842C6E" w:rsidRDefault="00842C6E" w:rsidP="00842C6E">
      <w:r>
        <w:t>To choose the preferred printing method of Detailed Report vs. Summary Report vs. Totals Only, please make sure the desired option choice bubble is toggled.</w:t>
      </w:r>
    </w:p>
    <w:p w14:paraId="6E1FC620" w14:textId="24AE3D92" w:rsidR="007662BB" w:rsidRDefault="007662BB" w:rsidP="007662BB">
      <w:pPr>
        <w:pStyle w:val="Heading4"/>
      </w:pPr>
      <w:r>
        <w:t>Sorted By? (Choice)</w:t>
      </w:r>
    </w:p>
    <w:p w14:paraId="09770E32" w14:textId="566B6C37" w:rsidR="00842C6E" w:rsidRDefault="00842C6E" w:rsidP="00842C6E">
      <w:r>
        <w:t>To choose the preferred sorting method, please make sure the desired option choice bubble is toggled.</w:t>
      </w:r>
    </w:p>
    <w:p w14:paraId="6D8A1C67" w14:textId="0DA16A0E" w:rsidR="007662BB" w:rsidRDefault="007662BB" w:rsidP="007662BB">
      <w:pPr>
        <w:pStyle w:val="Heading4"/>
      </w:pPr>
      <w:r>
        <w:t>Aged By? (Choice)</w:t>
      </w:r>
    </w:p>
    <w:p w14:paraId="0AB58A4B" w14:textId="659F790C" w:rsidR="00842C6E" w:rsidRDefault="00842C6E" w:rsidP="00842C6E">
      <w:r>
        <w:t>To choose the preferred aging option of Due Date vs. Invoice Date, please make sure the desired option choice bubble is toggled.</w:t>
      </w:r>
    </w:p>
    <w:p w14:paraId="6D0396EB" w14:textId="1A1B95B5" w:rsidR="007662BB" w:rsidRDefault="007662BB" w:rsidP="007662BB">
      <w:pPr>
        <w:pStyle w:val="Heading4"/>
      </w:pPr>
      <w:r>
        <w:t>Include Paid Invoices? – Toggle Box</w:t>
      </w:r>
    </w:p>
    <w:p w14:paraId="17A4AE43" w14:textId="0908B24E" w:rsidR="00842C6E" w:rsidRDefault="00842C6E" w:rsidP="00842C6E">
      <w:r>
        <w:t>To include invoices that have already been paid in the aging report, make sure that the Include Paid Invoices toggle box is checked.</w:t>
      </w:r>
    </w:p>
    <w:p w14:paraId="5DBD2BD5" w14:textId="6AA2006E" w:rsidR="007662BB" w:rsidRDefault="007662BB" w:rsidP="007662BB">
      <w:pPr>
        <w:pStyle w:val="Heading4"/>
      </w:pPr>
      <w:r>
        <w:t>Include Factored FG Items? – Toggle Box</w:t>
      </w:r>
    </w:p>
    <w:p w14:paraId="7B12C442" w14:textId="70A0DCF6" w:rsidR="00842C6E" w:rsidRDefault="00842C6E" w:rsidP="00842C6E">
      <w:r>
        <w:t>To include factored Finished Good items</w:t>
      </w:r>
      <w:r w:rsidRPr="00842C6E">
        <w:t xml:space="preserve"> </w:t>
      </w:r>
      <w:r>
        <w:t>in the aging report, make sure that this toggle box is checked.</w:t>
      </w:r>
    </w:p>
    <w:p w14:paraId="4069E641" w14:textId="2549CCA0" w:rsidR="007662BB" w:rsidRDefault="007662BB" w:rsidP="007662BB">
      <w:pPr>
        <w:pStyle w:val="Heading4"/>
      </w:pPr>
      <w:r>
        <w:t>Include Fuel Surcharges? – Toggle Box</w:t>
      </w:r>
    </w:p>
    <w:p w14:paraId="269EFA17" w14:textId="580617D9" w:rsidR="00842C6E" w:rsidRDefault="00842C6E" w:rsidP="00842C6E">
      <w:r>
        <w:t>To include fuel surcharges in the aging report, make sure that the Include Fuel Surcharges toggle box is checked.</w:t>
      </w:r>
    </w:p>
    <w:p w14:paraId="5E4BB4D5" w14:textId="635B0075" w:rsidR="007662BB" w:rsidRDefault="007662BB" w:rsidP="007662BB">
      <w:pPr>
        <w:pStyle w:val="Heading4"/>
      </w:pPr>
      <w:r>
        <w:t>Separate Finance Charges? – Toggle Box</w:t>
      </w:r>
    </w:p>
    <w:p w14:paraId="5026FFEA" w14:textId="028186FF" w:rsidR="00842C6E" w:rsidRDefault="00842C6E" w:rsidP="00842C6E">
      <w:r>
        <w:t>To separate finance charges in the aging report, make sure that the Separate Finance Charges toggle box is checked.</w:t>
      </w:r>
    </w:p>
    <w:p w14:paraId="4A0EE82E" w14:textId="28F49DB6" w:rsidR="007662BB" w:rsidRDefault="007662BB" w:rsidP="007662BB">
      <w:pPr>
        <w:pStyle w:val="Heading4"/>
      </w:pPr>
      <w:r>
        <w:t>Beginning Date / Ending Date</w:t>
      </w:r>
    </w:p>
    <w:p w14:paraId="29F05105" w14:textId="0A4486B6" w:rsidR="00842C6E" w:rsidRPr="00E5397E" w:rsidRDefault="00842C6E" w:rsidP="00842C6E">
      <w:r>
        <w:t>Enter the beginning and ending Date to run the aged receivables report for.</w:t>
      </w:r>
    </w:p>
    <w:p w14:paraId="73685D2D" w14:textId="3D14FFCD" w:rsidR="007662BB" w:rsidRDefault="007662BB" w:rsidP="007662BB">
      <w:pPr>
        <w:pStyle w:val="Heading4"/>
      </w:pPr>
      <w:r>
        <w:t>Inactive Customers? – Toggle Box</w:t>
      </w:r>
    </w:p>
    <w:p w14:paraId="42D6271C" w14:textId="4E0CF165" w:rsidR="00842C6E" w:rsidRDefault="00842C6E" w:rsidP="00842C6E">
      <w:r>
        <w:t>To include Inactive Customers in the aging report, make sure that the Inactive Customers toggle box is checked.</w:t>
      </w:r>
    </w:p>
    <w:p w14:paraId="61958389" w14:textId="44CA1B09" w:rsidR="0017391D" w:rsidRDefault="0017391D" w:rsidP="00842C6E"/>
    <w:p w14:paraId="187C0136" w14:textId="17BF63B7" w:rsidR="0017391D" w:rsidRDefault="0017391D" w:rsidP="00842C6E"/>
    <w:p w14:paraId="24613322" w14:textId="2606E2A1" w:rsidR="0017391D" w:rsidRDefault="0017391D" w:rsidP="00842C6E"/>
    <w:p w14:paraId="7130F275" w14:textId="42886568" w:rsidR="0017391D" w:rsidRDefault="0017391D" w:rsidP="00842C6E"/>
    <w:p w14:paraId="05A72425" w14:textId="77777777" w:rsidR="0017391D" w:rsidRDefault="0017391D" w:rsidP="00842C6E"/>
    <w:p w14:paraId="7875E96C" w14:textId="31B4A78D" w:rsidR="00AF4C05" w:rsidRDefault="00AF4C05" w:rsidP="00AF4C05">
      <w:pPr>
        <w:pStyle w:val="Heading3"/>
      </w:pPr>
      <w:bookmarkStart w:id="194" w:name="_Toc44258883"/>
      <w:r>
        <w:t>Available Columns</w:t>
      </w:r>
      <w:bookmarkEnd w:id="194"/>
    </w:p>
    <w:p w14:paraId="7A8C93C7" w14:textId="1C1DE683" w:rsidR="00B13A5F" w:rsidRPr="00B13A5F" w:rsidRDefault="001F1770" w:rsidP="00B13A5F">
      <w:r>
        <w:rPr>
          <w:noProof/>
        </w:rPr>
        <w:drawing>
          <wp:inline distT="0" distB="0" distL="0" distR="0" wp14:anchorId="4221011D" wp14:editId="073480FE">
            <wp:extent cx="4476750" cy="19621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76750" cy="1962150"/>
                    </a:xfrm>
                    <a:prstGeom prst="rect">
                      <a:avLst/>
                    </a:prstGeom>
                  </pic:spPr>
                </pic:pic>
              </a:graphicData>
            </a:graphic>
          </wp:inline>
        </w:drawing>
      </w:r>
    </w:p>
    <w:p w14:paraId="513A60C8" w14:textId="77777777" w:rsidR="006A7663" w:rsidRDefault="006A7663" w:rsidP="006A7663">
      <w:pPr>
        <w:pStyle w:val="Heading4"/>
      </w:pPr>
      <w:r>
        <w:t>Available Columns</w:t>
      </w:r>
    </w:p>
    <w:p w14:paraId="479FB258"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5489C411" w14:textId="77777777" w:rsidR="006A7663" w:rsidRDefault="006A7663" w:rsidP="006A7663">
      <w:pPr>
        <w:pStyle w:val="Heading4"/>
      </w:pPr>
      <w:r>
        <w:t>Selected Columns (In Display Order)</w:t>
      </w:r>
    </w:p>
    <w:p w14:paraId="4433A1CF"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0BD34FAE" w14:textId="77777777" w:rsidR="006A7663" w:rsidRDefault="006A7663" w:rsidP="006A7663">
      <w:pPr>
        <w:pStyle w:val="Heading4"/>
      </w:pPr>
      <w:r>
        <w:t>Default</w:t>
      </w:r>
    </w:p>
    <w:p w14:paraId="44A472A5"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CEF2C3" w14:textId="77777777" w:rsidR="006A7663" w:rsidRDefault="006A7663" w:rsidP="006A7663">
      <w:pPr>
        <w:pStyle w:val="Heading4"/>
      </w:pPr>
      <w:r>
        <w:t>Add &gt;&gt;</w:t>
      </w:r>
    </w:p>
    <w:p w14:paraId="65442656"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27FA90E" w14:textId="77777777" w:rsidR="006A7663" w:rsidRDefault="006A7663" w:rsidP="006A7663">
      <w:pPr>
        <w:pStyle w:val="Heading4"/>
      </w:pPr>
      <w:r>
        <w:t>&lt;&lt; Remove</w:t>
      </w:r>
    </w:p>
    <w:p w14:paraId="76854291"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157B5A1" w14:textId="77777777" w:rsidR="006A7663" w:rsidRDefault="006A7663" w:rsidP="006A7663">
      <w:pPr>
        <w:pStyle w:val="Heading4"/>
      </w:pPr>
      <w:r>
        <w:t>Move Up</w:t>
      </w:r>
    </w:p>
    <w:p w14:paraId="4CDFC31F"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F4D49D0" w14:textId="77777777" w:rsidR="006A7663" w:rsidRDefault="006A7663" w:rsidP="006A7663">
      <w:pPr>
        <w:pStyle w:val="Heading4"/>
      </w:pPr>
      <w:r>
        <w:t>Move Down</w:t>
      </w:r>
    </w:p>
    <w:p w14:paraId="13158A54"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19E2632" w14:textId="3B79E9AA" w:rsidR="00AF4C05" w:rsidRDefault="00AF4C05" w:rsidP="00AF4C05">
      <w:pPr>
        <w:pStyle w:val="Heading3"/>
      </w:pPr>
      <w:bookmarkStart w:id="195" w:name="_Toc44258884"/>
      <w:r>
        <w:t>Outlook Destination</w:t>
      </w:r>
      <w:bookmarkEnd w:id="195"/>
    </w:p>
    <w:p w14:paraId="4F05EF28" w14:textId="159FCDCD" w:rsidR="00B13A5F" w:rsidRPr="00B13A5F" w:rsidRDefault="001F1770" w:rsidP="00B13A5F">
      <w:r>
        <w:rPr>
          <w:noProof/>
        </w:rPr>
        <w:drawing>
          <wp:inline distT="0" distB="0" distL="0" distR="0" wp14:anchorId="70A49F5A" wp14:editId="7917803E">
            <wp:extent cx="4629150" cy="15525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14:paraId="603BAF76" w14:textId="77777777" w:rsidR="006A7663" w:rsidRDefault="006A7663" w:rsidP="006A7663">
      <w:pPr>
        <w:pStyle w:val="Heading4"/>
      </w:pPr>
      <w:r>
        <w:t>Destination Choice</w:t>
      </w:r>
    </w:p>
    <w:p w14:paraId="6CC72838" w14:textId="77777777" w:rsidR="006A7663" w:rsidRPr="00144B20" w:rsidRDefault="006A7663" w:rsidP="006A7663">
      <w:r>
        <w:t>To choose the destination where the document should be printed, please make sure that desired output destination choice bubble is toggled.</w:t>
      </w:r>
    </w:p>
    <w:p w14:paraId="2F5ECAD4" w14:textId="77777777" w:rsidR="006A7663" w:rsidRDefault="006A7663" w:rsidP="006A7663">
      <w:pPr>
        <w:pStyle w:val="Heading4"/>
      </w:pPr>
      <w:r>
        <w:t>Layout Choice</w:t>
      </w:r>
    </w:p>
    <w:p w14:paraId="629802CD" w14:textId="77777777" w:rsidR="006A7663" w:rsidRPr="00144B20" w:rsidRDefault="006A7663" w:rsidP="006A7663">
      <w:r>
        <w:t>To choose the preferred layout of Landscape vs. Portrait, please make sure the desired option choice bubbled is toggled.</w:t>
      </w:r>
    </w:p>
    <w:p w14:paraId="7CB05FDD" w14:textId="77777777" w:rsidR="006A7663" w:rsidRDefault="006A7663" w:rsidP="006A7663">
      <w:pPr>
        <w:pStyle w:val="Heading4"/>
      </w:pPr>
      <w:r>
        <w:t>Lines Per Page</w:t>
      </w:r>
    </w:p>
    <w:p w14:paraId="155AA8FC" w14:textId="77777777" w:rsidR="006A7663" w:rsidRPr="00144B20" w:rsidRDefault="006A7663" w:rsidP="006A7663">
      <w:r w:rsidRPr="00211A1F">
        <w:t>Lines per page on the report when printing.</w:t>
      </w:r>
    </w:p>
    <w:p w14:paraId="52117D39" w14:textId="77777777" w:rsidR="006A7663" w:rsidRDefault="006A7663" w:rsidP="006A7663">
      <w:pPr>
        <w:pStyle w:val="Heading4"/>
      </w:pPr>
      <w:r>
        <w:t>Font</w:t>
      </w:r>
    </w:p>
    <w:p w14:paraId="03FDDDF6" w14:textId="77777777" w:rsidR="006A7663" w:rsidRPr="00144B20" w:rsidRDefault="006A7663" w:rsidP="006A7663">
      <w:r w:rsidRPr="00211A1F">
        <w:t xml:space="preserve">Enter the font number to use with this report </w:t>
      </w:r>
      <w:r>
        <w:t>(</w:t>
      </w:r>
      <w:r w:rsidRPr="00211A1F">
        <w:t>Font 11 is defa</w:t>
      </w:r>
      <w:r>
        <w:t>u</w:t>
      </w:r>
      <w:r w:rsidRPr="00211A1F">
        <w:t>lt</w:t>
      </w:r>
      <w:r>
        <w:t>)</w:t>
      </w:r>
      <w:r w:rsidRPr="00211A1F">
        <w:t>.</w:t>
      </w:r>
    </w:p>
    <w:p w14:paraId="3D38C936" w14:textId="77777777" w:rsidR="006A7663" w:rsidRDefault="006A7663" w:rsidP="006A7663">
      <w:pPr>
        <w:pStyle w:val="Heading4"/>
      </w:pPr>
      <w:r>
        <w:t>Show Parameters? – Toggle Box</w:t>
      </w:r>
    </w:p>
    <w:p w14:paraId="468BE1DA" w14:textId="77777777" w:rsidR="006A7663" w:rsidRDefault="006A7663" w:rsidP="006A7663">
      <w:r>
        <w:t>To show parameters, make sure that the toggle box is ‘ticked’ with a checkmark.</w:t>
      </w:r>
    </w:p>
    <w:p w14:paraId="7F643BBD" w14:textId="77777777" w:rsidR="006A7663" w:rsidRDefault="006A7663" w:rsidP="006A7663">
      <w:pPr>
        <w:pStyle w:val="Heading4"/>
      </w:pPr>
      <w:r>
        <w:t>Export to Excel? – Toggle Box</w:t>
      </w:r>
    </w:p>
    <w:p w14:paraId="4354AFCE" w14:textId="77777777" w:rsidR="006A7663" w:rsidRPr="00CC767A" w:rsidRDefault="006A7663" w:rsidP="006A7663">
      <w:r>
        <w:t>To export the printed file to an excel document, make sure that the Export to Excel toggle box is checked.</w:t>
      </w:r>
    </w:p>
    <w:p w14:paraId="22E94C47" w14:textId="77777777" w:rsidR="006A7663" w:rsidRDefault="006A7663" w:rsidP="006A7663">
      <w:pPr>
        <w:pStyle w:val="Heading4"/>
      </w:pPr>
      <w:r>
        <w:t>Auto Run Excel? – Toggle Box</w:t>
      </w:r>
    </w:p>
    <w:p w14:paraId="6B1FFC7C" w14:textId="77777777" w:rsidR="006A7663" w:rsidRPr="00CC767A" w:rsidRDefault="006A7663" w:rsidP="006A7663">
      <w:r>
        <w:t>To automatically open the new excel document, make sure that the Auto Run Excel toggle box is checked.</w:t>
      </w:r>
    </w:p>
    <w:p w14:paraId="4525FFD5" w14:textId="77777777" w:rsidR="006A7663" w:rsidRDefault="006A7663" w:rsidP="006A7663">
      <w:pPr>
        <w:pStyle w:val="Heading4"/>
      </w:pPr>
      <w:r>
        <w:t>If Yes, File Name</w:t>
      </w:r>
    </w:p>
    <w:p w14:paraId="5DD45FAD" w14:textId="75FCD03C" w:rsidR="006A7663" w:rsidRDefault="006A7663" w:rsidP="006A7663">
      <w:r>
        <w:t>If exporting the file to Excel, enter the desired file name.</w:t>
      </w:r>
    </w:p>
    <w:p w14:paraId="7ECD73D9" w14:textId="4EA75E7C" w:rsidR="0017391D" w:rsidRDefault="0017391D" w:rsidP="006A7663"/>
    <w:p w14:paraId="05E0AB38" w14:textId="19CFD876" w:rsidR="0017391D" w:rsidRDefault="0017391D" w:rsidP="006A7663"/>
    <w:p w14:paraId="55AFE4FB" w14:textId="500DBC1C" w:rsidR="0017391D" w:rsidRDefault="0017391D" w:rsidP="006A7663"/>
    <w:p w14:paraId="39F66EF1" w14:textId="0C7029B5" w:rsidR="0017391D" w:rsidRDefault="0017391D" w:rsidP="006A7663"/>
    <w:p w14:paraId="45FCCD0F" w14:textId="558B051F" w:rsidR="0017391D" w:rsidRDefault="0017391D" w:rsidP="006A7663"/>
    <w:p w14:paraId="51505472" w14:textId="77777777" w:rsidR="0017391D" w:rsidRDefault="0017391D" w:rsidP="006A7663"/>
    <w:p w14:paraId="4CE95351" w14:textId="66F3C332" w:rsidR="00AF4C05" w:rsidRDefault="00AF4C05" w:rsidP="00AF4C05">
      <w:pPr>
        <w:pStyle w:val="Heading2"/>
      </w:pPr>
      <w:bookmarkStart w:id="196" w:name="_Toc44258885"/>
      <w:r>
        <w:t>Customer Ship-To List [AR6]</w:t>
      </w:r>
      <w:bookmarkEnd w:id="196"/>
    </w:p>
    <w:p w14:paraId="59E1B1A1" w14:textId="5DBDA488" w:rsidR="00944267" w:rsidRDefault="00944267" w:rsidP="00944267">
      <w:pPr>
        <w:widowControl w:val="0"/>
        <w:autoSpaceDE w:val="0"/>
        <w:autoSpaceDN w:val="0"/>
        <w:adjustRightInd w:val="0"/>
        <w:rPr>
          <w:rFonts w:cstheme="minorHAnsi"/>
        </w:rPr>
      </w:pPr>
      <w:r w:rsidRPr="00201B74">
        <w:rPr>
          <w:rFonts w:cstheme="minorHAnsi"/>
        </w:rPr>
        <w:t xml:space="preserve">Customer </w:t>
      </w:r>
      <w:r>
        <w:rPr>
          <w:rFonts w:cstheme="minorHAnsi"/>
        </w:rPr>
        <w:t>Ship-To</w:t>
      </w:r>
      <w:r w:rsidRPr="00201B74">
        <w:rPr>
          <w:rFonts w:cstheme="minorHAnsi"/>
        </w:rPr>
        <w:t xml:space="preserve"> List will list all ship to address’s for customer range selected.</w:t>
      </w:r>
    </w:p>
    <w:p w14:paraId="4F5DDEFB" w14:textId="5F401A66" w:rsidR="006A7663" w:rsidRPr="006A7663" w:rsidRDefault="006A7663" w:rsidP="00944267">
      <w:pPr>
        <w:widowControl w:val="0"/>
        <w:autoSpaceDE w:val="0"/>
        <w:autoSpaceDN w:val="0"/>
        <w:adjustRightInd w:val="0"/>
        <w:rPr>
          <w:rFonts w:cstheme="minorHAnsi"/>
        </w:rPr>
      </w:pPr>
      <w:r w:rsidRPr="006A7663">
        <w:rPr>
          <w:rFonts w:cstheme="minorHAnsi"/>
        </w:rPr>
        <w:t>This report displays all Ship-To addresses for all customers selected in range.  It includes the ship to Id #, Name of customer and all ship to addresses for customers selected.  This is used to get a printout of a range of customer selected.</w:t>
      </w:r>
    </w:p>
    <w:p w14:paraId="15847F84" w14:textId="327E19DF" w:rsidR="00AF4C05" w:rsidRDefault="00AF4C05" w:rsidP="00AF4C05">
      <w:pPr>
        <w:pStyle w:val="Heading3"/>
      </w:pPr>
      <w:bookmarkStart w:id="197" w:name="_Toc44258886"/>
      <w:r>
        <w:t>Selection Parameters</w:t>
      </w:r>
      <w:bookmarkEnd w:id="197"/>
    </w:p>
    <w:p w14:paraId="2AB34C11" w14:textId="5FBA70DE" w:rsidR="00B13A5F" w:rsidRPr="00B13A5F" w:rsidRDefault="001F1770" w:rsidP="00B13A5F">
      <w:r>
        <w:rPr>
          <w:noProof/>
        </w:rPr>
        <w:drawing>
          <wp:inline distT="0" distB="0" distL="0" distR="0" wp14:anchorId="7DE94913" wp14:editId="4F85EBF8">
            <wp:extent cx="4543425" cy="9239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43425" cy="923925"/>
                    </a:xfrm>
                    <a:prstGeom prst="rect">
                      <a:avLst/>
                    </a:prstGeom>
                    <a:noFill/>
                    <a:ln>
                      <a:noFill/>
                    </a:ln>
                  </pic:spPr>
                </pic:pic>
              </a:graphicData>
            </a:graphic>
          </wp:inline>
        </w:drawing>
      </w:r>
    </w:p>
    <w:p w14:paraId="7F074A4D" w14:textId="4EA7E413" w:rsidR="007662BB" w:rsidRDefault="007662BB" w:rsidP="007662BB">
      <w:pPr>
        <w:pStyle w:val="Heading4"/>
      </w:pPr>
      <w:r>
        <w:t>Beginning Customer # / Ending Customer #</w:t>
      </w:r>
    </w:p>
    <w:p w14:paraId="19E58AA4" w14:textId="49D045F7" w:rsidR="00137B5E" w:rsidRPr="006A7663" w:rsidRDefault="006A7663" w:rsidP="00137B5E">
      <w:r w:rsidRPr="006A7663">
        <w:rPr>
          <w:rFonts w:cstheme="minorHAnsi"/>
        </w:rPr>
        <w:t>Enter a valid starting and ending Customer number from the Customer file. Optionally, press the [F1] key to search through, or the page up / down keys to scroll through the file. Press the [Enter] key to accept the customer displayed on the screen.</w:t>
      </w:r>
    </w:p>
    <w:p w14:paraId="6767439C" w14:textId="2E312A6E" w:rsidR="007662BB" w:rsidRDefault="007662BB" w:rsidP="007662BB">
      <w:pPr>
        <w:pStyle w:val="Heading4"/>
      </w:pPr>
      <w:r>
        <w:t>Export for Import? – Toggle Box</w:t>
      </w:r>
    </w:p>
    <w:p w14:paraId="1000B69E" w14:textId="36572542" w:rsidR="00D4228A" w:rsidRDefault="00D4228A" w:rsidP="00D4228A">
      <w:r>
        <w:t>To export from import, make sure that this toggle box is checked.</w:t>
      </w:r>
    </w:p>
    <w:p w14:paraId="40D6E98C" w14:textId="61BDB221" w:rsidR="00AF4C05" w:rsidRDefault="00AF4C05" w:rsidP="00AF4C05">
      <w:pPr>
        <w:pStyle w:val="Heading3"/>
      </w:pPr>
      <w:bookmarkStart w:id="198" w:name="_Toc44258887"/>
      <w:r>
        <w:t>Available Columns</w:t>
      </w:r>
      <w:bookmarkEnd w:id="198"/>
    </w:p>
    <w:p w14:paraId="456799A5" w14:textId="29D9808A" w:rsidR="00B13A5F" w:rsidRPr="00B13A5F" w:rsidRDefault="001F1770" w:rsidP="00B13A5F">
      <w:r>
        <w:rPr>
          <w:noProof/>
        </w:rPr>
        <w:drawing>
          <wp:inline distT="0" distB="0" distL="0" distR="0" wp14:anchorId="1E1C2B99" wp14:editId="44E5401D">
            <wp:extent cx="4543425" cy="12668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43425" cy="1266825"/>
                    </a:xfrm>
                    <a:prstGeom prst="rect">
                      <a:avLst/>
                    </a:prstGeom>
                    <a:noFill/>
                    <a:ln>
                      <a:noFill/>
                    </a:ln>
                  </pic:spPr>
                </pic:pic>
              </a:graphicData>
            </a:graphic>
          </wp:inline>
        </w:drawing>
      </w:r>
    </w:p>
    <w:p w14:paraId="6D521768" w14:textId="77777777" w:rsidR="006A7663" w:rsidRDefault="006A7663" w:rsidP="006A7663">
      <w:pPr>
        <w:pStyle w:val="Heading4"/>
      </w:pPr>
      <w:r>
        <w:t>Available Columns</w:t>
      </w:r>
    </w:p>
    <w:p w14:paraId="0158E66C"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4A8C779A" w14:textId="77777777" w:rsidR="006A7663" w:rsidRDefault="006A7663" w:rsidP="006A7663">
      <w:pPr>
        <w:pStyle w:val="Heading4"/>
      </w:pPr>
      <w:r>
        <w:t>Selected Columns (In Display Order)</w:t>
      </w:r>
    </w:p>
    <w:p w14:paraId="09D53BE5"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5467832D" w14:textId="77777777" w:rsidR="006A7663" w:rsidRDefault="006A7663" w:rsidP="006A7663">
      <w:pPr>
        <w:pStyle w:val="Heading4"/>
      </w:pPr>
      <w:r>
        <w:t>Default</w:t>
      </w:r>
    </w:p>
    <w:p w14:paraId="22203E06"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9F83C81" w14:textId="77777777" w:rsidR="006A7663" w:rsidRDefault="006A7663" w:rsidP="006A7663">
      <w:pPr>
        <w:pStyle w:val="Heading4"/>
      </w:pPr>
      <w:r>
        <w:t>Add &gt;&gt;</w:t>
      </w:r>
    </w:p>
    <w:p w14:paraId="5335EFE9"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741AFAF" w14:textId="77777777" w:rsidR="006A7663" w:rsidRDefault="006A7663" w:rsidP="006A7663">
      <w:pPr>
        <w:pStyle w:val="Heading4"/>
      </w:pPr>
      <w:r>
        <w:t>&lt;&lt; Remove</w:t>
      </w:r>
    </w:p>
    <w:p w14:paraId="0DFDB7F3"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986A3EB" w14:textId="77777777" w:rsidR="006A7663" w:rsidRDefault="006A7663" w:rsidP="006A7663">
      <w:pPr>
        <w:pStyle w:val="Heading4"/>
      </w:pPr>
      <w:r>
        <w:t>Move Up</w:t>
      </w:r>
    </w:p>
    <w:p w14:paraId="1D4B4285"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B439B1E" w14:textId="77777777" w:rsidR="006A7663" w:rsidRDefault="006A7663" w:rsidP="006A7663">
      <w:pPr>
        <w:pStyle w:val="Heading4"/>
      </w:pPr>
      <w:r>
        <w:t>Move Down</w:t>
      </w:r>
    </w:p>
    <w:p w14:paraId="1BA2AD96"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36CB390" w14:textId="2D4D5115" w:rsidR="00AF4C05" w:rsidRDefault="00AF4C05" w:rsidP="00AF4C05">
      <w:pPr>
        <w:pStyle w:val="Heading3"/>
      </w:pPr>
      <w:bookmarkStart w:id="199" w:name="_Toc44258888"/>
      <w:r>
        <w:t>Outlook Destination</w:t>
      </w:r>
      <w:bookmarkEnd w:id="199"/>
    </w:p>
    <w:p w14:paraId="0A2C54CB" w14:textId="7399C170" w:rsidR="00B13A5F" w:rsidRPr="00B13A5F" w:rsidRDefault="001F1770" w:rsidP="00B13A5F">
      <w:r>
        <w:rPr>
          <w:noProof/>
        </w:rPr>
        <w:drawing>
          <wp:inline distT="0" distB="0" distL="0" distR="0" wp14:anchorId="35DA51EF" wp14:editId="0DC9038C">
            <wp:extent cx="4543425" cy="17335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43425" cy="1733550"/>
                    </a:xfrm>
                    <a:prstGeom prst="rect">
                      <a:avLst/>
                    </a:prstGeom>
                    <a:noFill/>
                    <a:ln>
                      <a:noFill/>
                    </a:ln>
                  </pic:spPr>
                </pic:pic>
              </a:graphicData>
            </a:graphic>
          </wp:inline>
        </w:drawing>
      </w:r>
    </w:p>
    <w:p w14:paraId="73683399" w14:textId="77777777" w:rsidR="001F4F22" w:rsidRDefault="001F4F22" w:rsidP="001F4F22">
      <w:pPr>
        <w:pStyle w:val="Heading4"/>
      </w:pPr>
      <w:r>
        <w:t>Destination Choice</w:t>
      </w:r>
    </w:p>
    <w:p w14:paraId="7F9059E2" w14:textId="77777777" w:rsidR="001F4F22" w:rsidRPr="00144B20" w:rsidRDefault="001F4F22" w:rsidP="001F4F22">
      <w:r>
        <w:t>To choose the destination where the document should be printed, please make sure that desired output destination choice bubble is toggled.</w:t>
      </w:r>
    </w:p>
    <w:p w14:paraId="5FD5231E" w14:textId="77777777" w:rsidR="001F4F22" w:rsidRDefault="001F4F22" w:rsidP="001F4F22">
      <w:pPr>
        <w:pStyle w:val="Heading4"/>
      </w:pPr>
      <w:r>
        <w:t>Layout Choice</w:t>
      </w:r>
    </w:p>
    <w:p w14:paraId="0EB12505" w14:textId="77777777" w:rsidR="001F4F22" w:rsidRPr="00144B20" w:rsidRDefault="001F4F22" w:rsidP="001F4F22">
      <w:r>
        <w:t>To choose the preferred layout of Landscape vs. Portrait, please make sure the desired option choice bubbled is toggled.</w:t>
      </w:r>
    </w:p>
    <w:p w14:paraId="7FBE8C7A" w14:textId="77777777" w:rsidR="001F4F22" w:rsidRDefault="001F4F22" w:rsidP="001F4F22">
      <w:pPr>
        <w:pStyle w:val="Heading4"/>
      </w:pPr>
      <w:r>
        <w:t>Show Parameters? – Toggle Box</w:t>
      </w:r>
    </w:p>
    <w:p w14:paraId="4C202D70" w14:textId="77777777" w:rsidR="001F4F22" w:rsidRDefault="001F4F22" w:rsidP="001F4F22">
      <w:r>
        <w:t>To show parameters, make sure that the toggle box is ‘ticked’ with a checkmark.</w:t>
      </w:r>
    </w:p>
    <w:p w14:paraId="097C0B1E" w14:textId="77777777" w:rsidR="001F4F22" w:rsidRDefault="001F4F22" w:rsidP="001F4F22">
      <w:pPr>
        <w:pStyle w:val="Heading4"/>
      </w:pPr>
      <w:r>
        <w:t>Export to Excel? – Toggle Box</w:t>
      </w:r>
    </w:p>
    <w:p w14:paraId="76C320D0" w14:textId="77777777" w:rsidR="001F4F22" w:rsidRPr="00CC767A" w:rsidRDefault="001F4F22" w:rsidP="001F4F22">
      <w:r>
        <w:t>To export the printed file to an excel document, make sure that the Export to Excel toggle box is checked.</w:t>
      </w:r>
    </w:p>
    <w:p w14:paraId="36CEBE21" w14:textId="77777777" w:rsidR="001F4F22" w:rsidRDefault="001F4F22" w:rsidP="001F4F22">
      <w:pPr>
        <w:pStyle w:val="Heading4"/>
      </w:pPr>
      <w:r>
        <w:t>Auto Run Excel? – Toggle Box</w:t>
      </w:r>
    </w:p>
    <w:p w14:paraId="3460C77D" w14:textId="77777777" w:rsidR="001F4F22" w:rsidRPr="00CC767A" w:rsidRDefault="001F4F22" w:rsidP="001F4F22">
      <w:r>
        <w:t>To automatically open the new excel document, make sure that the Auto Run Excel toggle box is checked.</w:t>
      </w:r>
    </w:p>
    <w:p w14:paraId="7FD1D588" w14:textId="77777777" w:rsidR="001F4F22" w:rsidRDefault="001F4F22" w:rsidP="001F4F22">
      <w:pPr>
        <w:pStyle w:val="Heading4"/>
      </w:pPr>
      <w:r>
        <w:t>If Yes, File Name</w:t>
      </w:r>
    </w:p>
    <w:p w14:paraId="2FF9BB6B" w14:textId="77777777" w:rsidR="001F4F22" w:rsidRDefault="001F4F22" w:rsidP="001F4F22">
      <w:r>
        <w:t>If exporting the file to Excel, enter the desired file name.</w:t>
      </w:r>
    </w:p>
    <w:p w14:paraId="55E64AF1" w14:textId="78AEF4A3" w:rsidR="00AF4C05" w:rsidRDefault="00AF4C05" w:rsidP="00AF4C05">
      <w:pPr>
        <w:pStyle w:val="Heading2"/>
      </w:pPr>
      <w:bookmarkStart w:id="200" w:name="_Toc44258889"/>
      <w:r>
        <w:t>AR Mailing List [AR7]</w:t>
      </w:r>
      <w:bookmarkEnd w:id="200"/>
    </w:p>
    <w:p w14:paraId="712BC9C2" w14:textId="77777777" w:rsidR="00944267" w:rsidRPr="00201B74" w:rsidRDefault="00944267" w:rsidP="00944267">
      <w:pPr>
        <w:widowControl w:val="0"/>
        <w:autoSpaceDE w:val="0"/>
        <w:autoSpaceDN w:val="0"/>
        <w:adjustRightInd w:val="0"/>
        <w:rPr>
          <w:rFonts w:cstheme="minorHAnsi"/>
        </w:rPr>
      </w:pPr>
      <w:r w:rsidRPr="00201B74">
        <w:rPr>
          <w:rFonts w:cstheme="minorHAnsi"/>
        </w:rPr>
        <w:t>The Mailing List can be used to print labels or can be printed on paper for a range of states, types, salesmen or status selected.</w:t>
      </w:r>
    </w:p>
    <w:p w14:paraId="731FCB8A" w14:textId="5E58143A" w:rsidR="00AF4C05" w:rsidRDefault="00AF4C05" w:rsidP="00AF4C05">
      <w:pPr>
        <w:pStyle w:val="Heading3"/>
      </w:pPr>
      <w:bookmarkStart w:id="201" w:name="_Toc44258890"/>
      <w:r>
        <w:t>Selection Parameters</w:t>
      </w:r>
      <w:bookmarkEnd w:id="201"/>
    </w:p>
    <w:p w14:paraId="740CE22A" w14:textId="007F2468" w:rsidR="00B13A5F" w:rsidRPr="00B13A5F" w:rsidRDefault="001F1770" w:rsidP="00B13A5F">
      <w:r>
        <w:rPr>
          <w:noProof/>
        </w:rPr>
        <w:drawing>
          <wp:inline distT="0" distB="0" distL="0" distR="0" wp14:anchorId="30100938" wp14:editId="0CD5C8A5">
            <wp:extent cx="4476750" cy="17811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76750" cy="1781175"/>
                    </a:xfrm>
                    <a:prstGeom prst="rect">
                      <a:avLst/>
                    </a:prstGeom>
                    <a:noFill/>
                    <a:ln>
                      <a:noFill/>
                    </a:ln>
                  </pic:spPr>
                </pic:pic>
              </a:graphicData>
            </a:graphic>
          </wp:inline>
        </w:drawing>
      </w:r>
    </w:p>
    <w:p w14:paraId="731A8AC6" w14:textId="160471F9" w:rsidR="007662BB" w:rsidRDefault="007662BB" w:rsidP="007662BB">
      <w:pPr>
        <w:pStyle w:val="Heading4"/>
      </w:pPr>
      <w:r>
        <w:t>Beginning State / Ending State</w:t>
      </w:r>
    </w:p>
    <w:p w14:paraId="4395205E" w14:textId="61D1EC62" w:rsidR="00137B5E" w:rsidRPr="006A7663" w:rsidRDefault="006A7663" w:rsidP="00137B5E">
      <w:r w:rsidRPr="006A7663">
        <w:rPr>
          <w:rFonts w:cstheme="minorHAnsi"/>
        </w:rPr>
        <w:t>Enter a valid beginning and ending state for search.</w:t>
      </w:r>
    </w:p>
    <w:p w14:paraId="74A6CC29" w14:textId="4B0797DB" w:rsidR="007662BB" w:rsidRDefault="007662BB" w:rsidP="007662BB">
      <w:pPr>
        <w:pStyle w:val="Heading4"/>
      </w:pPr>
      <w:r>
        <w:t>Beginning Customer Type / Ending Customer Type</w:t>
      </w:r>
    </w:p>
    <w:p w14:paraId="7D598100" w14:textId="09A4E639" w:rsidR="00137B5E" w:rsidRPr="006A7663" w:rsidRDefault="006A7663" w:rsidP="00137B5E">
      <w:r w:rsidRPr="006A7663">
        <w:rPr>
          <w:rFonts w:cstheme="minorHAnsi"/>
        </w:rPr>
        <w:t>Enter a valid beginning and ending customer type for search.</w:t>
      </w:r>
    </w:p>
    <w:p w14:paraId="6CE1B1A4" w14:textId="6DB6D209" w:rsidR="007662BB" w:rsidRDefault="007662BB" w:rsidP="007662BB">
      <w:pPr>
        <w:pStyle w:val="Heading4"/>
      </w:pPr>
      <w:r>
        <w:t xml:space="preserve">Beginning Sales </w:t>
      </w:r>
      <w:r w:rsidR="00D62095">
        <w:t>Rep # / Ending Sales Rep #</w:t>
      </w:r>
    </w:p>
    <w:p w14:paraId="0B9E9C32" w14:textId="246C6460" w:rsidR="006A7663" w:rsidRPr="006A7663" w:rsidRDefault="006A7663" w:rsidP="006A7663">
      <w:r w:rsidRPr="006A7663">
        <w:rPr>
          <w:rFonts w:cstheme="minorHAnsi"/>
        </w:rPr>
        <w:t xml:space="preserve">Enter a valid beginning and ending </w:t>
      </w:r>
      <w:r>
        <w:rPr>
          <w:rFonts w:cstheme="minorHAnsi"/>
        </w:rPr>
        <w:t>sales rep number</w:t>
      </w:r>
      <w:r w:rsidRPr="006A7663">
        <w:rPr>
          <w:rFonts w:cstheme="minorHAnsi"/>
        </w:rPr>
        <w:t xml:space="preserve"> for search.</w:t>
      </w:r>
    </w:p>
    <w:p w14:paraId="17C08D26" w14:textId="5A8DBCCF" w:rsidR="007662BB" w:rsidRDefault="00D62095" w:rsidP="007662BB">
      <w:pPr>
        <w:pStyle w:val="Heading4"/>
      </w:pPr>
      <w:r>
        <w:t>Beginning Status / Ending Status</w:t>
      </w:r>
    </w:p>
    <w:p w14:paraId="6D53865F" w14:textId="5618EE6F" w:rsidR="006A7663" w:rsidRPr="006A7663" w:rsidRDefault="006A7663" w:rsidP="006A7663">
      <w:r w:rsidRPr="006A7663">
        <w:rPr>
          <w:rFonts w:cstheme="minorHAnsi"/>
        </w:rPr>
        <w:t xml:space="preserve">Enter a valid beginning and ending </w:t>
      </w:r>
      <w:r>
        <w:rPr>
          <w:rFonts w:cstheme="minorHAnsi"/>
        </w:rPr>
        <w:t>status</w:t>
      </w:r>
      <w:r w:rsidRPr="006A7663">
        <w:rPr>
          <w:rFonts w:cstheme="minorHAnsi"/>
        </w:rPr>
        <w:t xml:space="preserve"> for search.</w:t>
      </w:r>
    </w:p>
    <w:p w14:paraId="658C9742" w14:textId="7F608277" w:rsidR="007662BB" w:rsidRDefault="00D62095" w:rsidP="007662BB">
      <w:pPr>
        <w:pStyle w:val="Heading4"/>
      </w:pPr>
      <w:r>
        <w:t>Output? (Choice)</w:t>
      </w:r>
    </w:p>
    <w:p w14:paraId="677894C3" w14:textId="26BE489E" w:rsidR="00D4228A" w:rsidRDefault="00D4228A" w:rsidP="00D4228A">
      <w:r>
        <w:t>To choose the preferred output option, please make sure the desired option choice bubble is toggled.</w:t>
      </w:r>
    </w:p>
    <w:p w14:paraId="39833428" w14:textId="46C6687E" w:rsidR="007662BB" w:rsidRDefault="00D62095" w:rsidP="007662BB">
      <w:pPr>
        <w:pStyle w:val="Heading4"/>
      </w:pPr>
      <w:r>
        <w:t>Print Customer Code? – Toggle Box</w:t>
      </w:r>
    </w:p>
    <w:p w14:paraId="483D2B12" w14:textId="32B620D4" w:rsidR="00D4228A" w:rsidRDefault="00D4228A" w:rsidP="00D4228A">
      <w:r>
        <w:t>To print the customer code on the report, make sure that the Print Customer Code toggle box is checked.</w:t>
      </w:r>
    </w:p>
    <w:p w14:paraId="1E85F86B" w14:textId="2DF91D5C" w:rsidR="007662BB" w:rsidRDefault="00D62095" w:rsidP="007662BB">
      <w:pPr>
        <w:pStyle w:val="Heading4"/>
      </w:pPr>
      <w:r>
        <w:t>Print Contact? – Toggle Box</w:t>
      </w:r>
    </w:p>
    <w:p w14:paraId="494DC39E" w14:textId="280B47DF" w:rsidR="00D4228A" w:rsidRDefault="00D4228A" w:rsidP="00D4228A">
      <w:r>
        <w:t>To print the contact name for each customer account, make sure that the Print Contact toggle box is checked.</w:t>
      </w:r>
    </w:p>
    <w:p w14:paraId="53D0F553" w14:textId="12605DA7" w:rsidR="0017391D" w:rsidRDefault="0017391D" w:rsidP="00D4228A"/>
    <w:p w14:paraId="15F583BF" w14:textId="77777777" w:rsidR="0017391D" w:rsidRDefault="0017391D" w:rsidP="00D4228A"/>
    <w:p w14:paraId="47F3CE82" w14:textId="3C4D9BD3" w:rsidR="00AF4C05" w:rsidRDefault="00AF4C05" w:rsidP="00AF4C05">
      <w:pPr>
        <w:pStyle w:val="Heading3"/>
      </w:pPr>
      <w:bookmarkStart w:id="202" w:name="_Toc44258891"/>
      <w:r>
        <w:t>Available Columns</w:t>
      </w:r>
      <w:bookmarkEnd w:id="202"/>
    </w:p>
    <w:p w14:paraId="085FCD6A" w14:textId="0C4CC120" w:rsidR="00B13A5F" w:rsidRPr="00B13A5F" w:rsidRDefault="001F1770" w:rsidP="00B13A5F">
      <w:r>
        <w:rPr>
          <w:noProof/>
        </w:rPr>
        <w:drawing>
          <wp:inline distT="0" distB="0" distL="0" distR="0" wp14:anchorId="0B6539B0" wp14:editId="2C747F84">
            <wp:extent cx="4476750" cy="12287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76750" cy="1228725"/>
                    </a:xfrm>
                    <a:prstGeom prst="rect">
                      <a:avLst/>
                    </a:prstGeom>
                    <a:noFill/>
                    <a:ln>
                      <a:noFill/>
                    </a:ln>
                  </pic:spPr>
                </pic:pic>
              </a:graphicData>
            </a:graphic>
          </wp:inline>
        </w:drawing>
      </w:r>
    </w:p>
    <w:p w14:paraId="7FB403FF" w14:textId="77777777" w:rsidR="006A7663" w:rsidRDefault="006A7663" w:rsidP="006A7663">
      <w:pPr>
        <w:pStyle w:val="Heading4"/>
      </w:pPr>
      <w:r>
        <w:t>Available Columns</w:t>
      </w:r>
    </w:p>
    <w:p w14:paraId="380A39FC"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7B5F4532" w14:textId="77777777" w:rsidR="006A7663" w:rsidRDefault="006A7663" w:rsidP="006A7663">
      <w:pPr>
        <w:pStyle w:val="Heading4"/>
      </w:pPr>
      <w:r>
        <w:t>Selected Columns (In Display Order)</w:t>
      </w:r>
    </w:p>
    <w:p w14:paraId="10EE8867"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29F38700" w14:textId="77777777" w:rsidR="006A7663" w:rsidRDefault="006A7663" w:rsidP="006A7663">
      <w:pPr>
        <w:pStyle w:val="Heading4"/>
      </w:pPr>
      <w:r>
        <w:t>Default</w:t>
      </w:r>
    </w:p>
    <w:p w14:paraId="7E8ECB96"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725295C" w14:textId="77777777" w:rsidR="006A7663" w:rsidRDefault="006A7663" w:rsidP="006A7663">
      <w:pPr>
        <w:pStyle w:val="Heading4"/>
      </w:pPr>
      <w:r>
        <w:t>Add &gt;&gt;</w:t>
      </w:r>
    </w:p>
    <w:p w14:paraId="77B08F9A"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B81F756" w14:textId="77777777" w:rsidR="006A7663" w:rsidRDefault="006A7663" w:rsidP="006A7663">
      <w:pPr>
        <w:pStyle w:val="Heading4"/>
      </w:pPr>
      <w:r>
        <w:t>&lt;&lt; Remove</w:t>
      </w:r>
    </w:p>
    <w:p w14:paraId="53FA89C3"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D83F0C8" w14:textId="77777777" w:rsidR="006A7663" w:rsidRDefault="006A7663" w:rsidP="006A7663">
      <w:pPr>
        <w:pStyle w:val="Heading4"/>
      </w:pPr>
      <w:r>
        <w:t>Move Up</w:t>
      </w:r>
    </w:p>
    <w:p w14:paraId="59B8F48F"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78AEBDD" w14:textId="77777777" w:rsidR="006A7663" w:rsidRDefault="006A7663" w:rsidP="006A7663">
      <w:pPr>
        <w:pStyle w:val="Heading4"/>
      </w:pPr>
      <w:r>
        <w:t>Move Down</w:t>
      </w:r>
    </w:p>
    <w:p w14:paraId="178755EE" w14:textId="004F34F3"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9AEFDDB" w14:textId="77777777" w:rsidR="0017391D" w:rsidRDefault="0017391D" w:rsidP="006A7663"/>
    <w:p w14:paraId="6FA1B75B" w14:textId="3DAD62EE" w:rsidR="00AF4C05" w:rsidRDefault="00AF4C05" w:rsidP="00AF4C05">
      <w:pPr>
        <w:pStyle w:val="Heading3"/>
      </w:pPr>
      <w:bookmarkStart w:id="203" w:name="_Toc44258892"/>
      <w:r>
        <w:t>Outlook Destination</w:t>
      </w:r>
      <w:bookmarkEnd w:id="203"/>
    </w:p>
    <w:p w14:paraId="3FB921AC" w14:textId="3C3038D4" w:rsidR="00B13A5F" w:rsidRPr="00B13A5F" w:rsidRDefault="001F1770" w:rsidP="00B13A5F">
      <w:r>
        <w:rPr>
          <w:noProof/>
        </w:rPr>
        <w:drawing>
          <wp:inline distT="0" distB="0" distL="0" distR="0" wp14:anchorId="7163C4B4" wp14:editId="67A4E69E">
            <wp:extent cx="4476750" cy="15906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76750" cy="1590675"/>
                    </a:xfrm>
                    <a:prstGeom prst="rect">
                      <a:avLst/>
                    </a:prstGeom>
                    <a:noFill/>
                    <a:ln>
                      <a:noFill/>
                    </a:ln>
                  </pic:spPr>
                </pic:pic>
              </a:graphicData>
            </a:graphic>
          </wp:inline>
        </w:drawing>
      </w:r>
    </w:p>
    <w:p w14:paraId="5F901267" w14:textId="77777777" w:rsidR="001F4F22" w:rsidRDefault="001F4F22" w:rsidP="001F4F22">
      <w:pPr>
        <w:pStyle w:val="Heading4"/>
      </w:pPr>
      <w:r>
        <w:t>Destination Choice</w:t>
      </w:r>
    </w:p>
    <w:p w14:paraId="351EF055" w14:textId="77777777" w:rsidR="001F4F22" w:rsidRPr="00144B20" w:rsidRDefault="001F4F22" w:rsidP="001F4F22">
      <w:r>
        <w:t>To choose the destination where the document should be printed, please make sure that desired output destination choice bubble is toggled.</w:t>
      </w:r>
    </w:p>
    <w:p w14:paraId="7EF6AA77" w14:textId="77777777" w:rsidR="001F4F22" w:rsidRDefault="001F4F22" w:rsidP="001F4F22">
      <w:pPr>
        <w:pStyle w:val="Heading4"/>
      </w:pPr>
      <w:r>
        <w:t>Layout Choice</w:t>
      </w:r>
    </w:p>
    <w:p w14:paraId="57F6A345" w14:textId="77777777" w:rsidR="001F4F22" w:rsidRPr="00144B20" w:rsidRDefault="001F4F22" w:rsidP="001F4F22">
      <w:r>
        <w:t>To choose the preferred layout of Landscape vs. Portrait, please make sure the desired option choice bubbled is toggled.</w:t>
      </w:r>
    </w:p>
    <w:p w14:paraId="2BE27AA4" w14:textId="77777777" w:rsidR="001F4F22" w:rsidRDefault="001F4F22" w:rsidP="001F4F22">
      <w:pPr>
        <w:pStyle w:val="Heading4"/>
      </w:pPr>
      <w:r>
        <w:t>Lines Per Page</w:t>
      </w:r>
    </w:p>
    <w:p w14:paraId="2A87A0A0" w14:textId="77777777" w:rsidR="001F4F22" w:rsidRPr="00144B20" w:rsidRDefault="001F4F22" w:rsidP="001F4F22">
      <w:r w:rsidRPr="00211A1F">
        <w:t>Lines per page on the report when printing.</w:t>
      </w:r>
    </w:p>
    <w:p w14:paraId="3029D2B2" w14:textId="77777777" w:rsidR="001F4F22" w:rsidRDefault="001F4F22" w:rsidP="001F4F22">
      <w:pPr>
        <w:pStyle w:val="Heading4"/>
      </w:pPr>
      <w:r>
        <w:t>Font</w:t>
      </w:r>
    </w:p>
    <w:p w14:paraId="4F84D5D3"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360BCD5B" w14:textId="77777777" w:rsidR="001F4F22" w:rsidRDefault="001F4F22" w:rsidP="001F4F22">
      <w:pPr>
        <w:pStyle w:val="Heading4"/>
      </w:pPr>
      <w:r>
        <w:t>Show Parameters? – Toggle Box</w:t>
      </w:r>
    </w:p>
    <w:p w14:paraId="7DD1DD65" w14:textId="77777777" w:rsidR="001F4F22" w:rsidRDefault="001F4F22" w:rsidP="001F4F22">
      <w:r>
        <w:t>To show parameters, make sure that the toggle box is ‘ticked’ with a checkmark.</w:t>
      </w:r>
    </w:p>
    <w:p w14:paraId="77275483" w14:textId="77777777" w:rsidR="001F4F22" w:rsidRDefault="001F4F22" w:rsidP="001F4F22">
      <w:pPr>
        <w:pStyle w:val="Heading4"/>
      </w:pPr>
      <w:r>
        <w:t>Export to Excel? – Toggle Box</w:t>
      </w:r>
    </w:p>
    <w:p w14:paraId="3AE22A4A" w14:textId="77777777" w:rsidR="001F4F22" w:rsidRPr="00CC767A" w:rsidRDefault="001F4F22" w:rsidP="001F4F22">
      <w:r>
        <w:t>To export the printed file to an excel document, make sure that the Export to Excel toggle box is checked.</w:t>
      </w:r>
    </w:p>
    <w:p w14:paraId="117D26BD" w14:textId="77777777" w:rsidR="001F4F22" w:rsidRDefault="001F4F22" w:rsidP="001F4F22">
      <w:pPr>
        <w:pStyle w:val="Heading4"/>
      </w:pPr>
      <w:r>
        <w:t>Auto Run Excel? – Toggle Box</w:t>
      </w:r>
    </w:p>
    <w:p w14:paraId="0943C993" w14:textId="77777777" w:rsidR="001F4F22" w:rsidRPr="00CC767A" w:rsidRDefault="001F4F22" w:rsidP="001F4F22">
      <w:r>
        <w:t>To automatically open the new excel document, make sure that the Auto Run Excel toggle box is checked.</w:t>
      </w:r>
    </w:p>
    <w:p w14:paraId="0898C6A0" w14:textId="77777777" w:rsidR="001F4F22" w:rsidRDefault="001F4F22" w:rsidP="001F4F22">
      <w:pPr>
        <w:pStyle w:val="Heading4"/>
      </w:pPr>
      <w:r>
        <w:t>If Yes, File Name</w:t>
      </w:r>
    </w:p>
    <w:p w14:paraId="6808A0C5" w14:textId="44B1A8FF" w:rsidR="001F4F22" w:rsidRDefault="001F4F22" w:rsidP="001F4F22">
      <w:r>
        <w:t>If exporting the file to Excel, enter the desired file name.</w:t>
      </w:r>
    </w:p>
    <w:p w14:paraId="6EAD1015" w14:textId="2DDEAF04" w:rsidR="0017391D" w:rsidRDefault="0017391D" w:rsidP="001F4F22"/>
    <w:p w14:paraId="52ED0923" w14:textId="52DDDAC5" w:rsidR="0017391D" w:rsidRDefault="0017391D" w:rsidP="001F4F22"/>
    <w:p w14:paraId="241E971A" w14:textId="1FBF220B" w:rsidR="0017391D" w:rsidRDefault="0017391D" w:rsidP="001F4F22"/>
    <w:p w14:paraId="0289CCA7" w14:textId="63F8A018" w:rsidR="0017391D" w:rsidRDefault="0017391D" w:rsidP="001F4F22"/>
    <w:p w14:paraId="5422A7D6" w14:textId="25DFC9FB" w:rsidR="0017391D" w:rsidRDefault="0017391D" w:rsidP="001F4F22"/>
    <w:p w14:paraId="15546B3E" w14:textId="77777777" w:rsidR="0017391D" w:rsidRDefault="0017391D" w:rsidP="001F4F22"/>
    <w:p w14:paraId="44597C76" w14:textId="358F83BB" w:rsidR="00AF4C05" w:rsidRDefault="00AF4C05" w:rsidP="00AF4C05">
      <w:pPr>
        <w:pStyle w:val="Heading2"/>
      </w:pPr>
      <w:bookmarkStart w:id="204" w:name="_Toc44258893"/>
      <w:r>
        <w:t>Bank Deposit Report [AR8]</w:t>
      </w:r>
      <w:bookmarkEnd w:id="204"/>
    </w:p>
    <w:p w14:paraId="67B8D74F" w14:textId="186AE05C" w:rsidR="00944267" w:rsidRPr="006A7663" w:rsidRDefault="00944267" w:rsidP="00944267">
      <w:pPr>
        <w:widowControl w:val="0"/>
        <w:autoSpaceDE w:val="0"/>
        <w:autoSpaceDN w:val="0"/>
        <w:adjustRightInd w:val="0"/>
        <w:rPr>
          <w:rFonts w:cstheme="minorHAnsi"/>
        </w:rPr>
      </w:pPr>
      <w:r w:rsidRPr="006A7663">
        <w:rPr>
          <w:rFonts w:cstheme="minorHAnsi"/>
        </w:rPr>
        <w:t>The Bank Deposit Report shows all cash receipts for a particular date range selected, sorted by bank code.</w:t>
      </w:r>
      <w:r w:rsidR="006A7663" w:rsidRPr="006A7663">
        <w:rPr>
          <w:rFonts w:cstheme="minorHAnsi"/>
        </w:rPr>
        <w:t xml:space="preserve"> This report is used typically for reconciling each days or months bank deposits.</w:t>
      </w:r>
    </w:p>
    <w:p w14:paraId="7B1B014F" w14:textId="063040C9" w:rsidR="00AF4C05" w:rsidRDefault="00AF4C05" w:rsidP="00AF4C05">
      <w:pPr>
        <w:pStyle w:val="Heading3"/>
      </w:pPr>
      <w:bookmarkStart w:id="205" w:name="_Toc44258894"/>
      <w:r>
        <w:t>Selection Parameters</w:t>
      </w:r>
      <w:bookmarkEnd w:id="205"/>
    </w:p>
    <w:p w14:paraId="0432248F" w14:textId="24A6BD06" w:rsidR="001F1770" w:rsidRPr="001F1770" w:rsidRDefault="001F1770" w:rsidP="001F1770">
      <w:r>
        <w:rPr>
          <w:noProof/>
        </w:rPr>
        <w:drawing>
          <wp:inline distT="0" distB="0" distL="0" distR="0" wp14:anchorId="50E031BD" wp14:editId="6EFC37DE">
            <wp:extent cx="4552950" cy="118241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68857" cy="1186545"/>
                    </a:xfrm>
                    <a:prstGeom prst="rect">
                      <a:avLst/>
                    </a:prstGeom>
                    <a:noFill/>
                    <a:ln>
                      <a:noFill/>
                    </a:ln>
                  </pic:spPr>
                </pic:pic>
              </a:graphicData>
            </a:graphic>
          </wp:inline>
        </w:drawing>
      </w:r>
    </w:p>
    <w:p w14:paraId="40E6354B" w14:textId="4EE61C40" w:rsidR="00D62095" w:rsidRDefault="00D62095" w:rsidP="00D62095">
      <w:pPr>
        <w:pStyle w:val="Heading4"/>
      </w:pPr>
      <w:r>
        <w:t>Beginning Date / Ending Date</w:t>
      </w:r>
    </w:p>
    <w:p w14:paraId="6CD6ACBF" w14:textId="51F6148C" w:rsidR="00137B5E" w:rsidRPr="00137B5E" w:rsidRDefault="006A7663" w:rsidP="00137B5E">
      <w:r w:rsidRPr="00C32300">
        <w:rPr>
          <w:rFonts w:cstheme="minorHAnsi"/>
        </w:rPr>
        <w:t>Enter the beginning and ending date for search.</w:t>
      </w:r>
    </w:p>
    <w:p w14:paraId="54D0B797" w14:textId="02AE1201" w:rsidR="00D62095" w:rsidRDefault="00D62095" w:rsidP="00D62095">
      <w:pPr>
        <w:pStyle w:val="Heading4"/>
      </w:pPr>
      <w:r>
        <w:t>Beginning Bank / Ending Bank</w:t>
      </w:r>
    </w:p>
    <w:p w14:paraId="6AF55227" w14:textId="7C41DC27" w:rsidR="00137B5E" w:rsidRPr="00137B5E" w:rsidRDefault="006A7663" w:rsidP="00137B5E">
      <w:r w:rsidRPr="00C32300">
        <w:rPr>
          <w:rFonts w:cstheme="minorHAnsi"/>
        </w:rPr>
        <w:t>Enter the beginning and ending bank code for search.</w:t>
      </w:r>
    </w:p>
    <w:p w14:paraId="02992DD3" w14:textId="1F6E0391" w:rsidR="00D62095" w:rsidRDefault="00D62095" w:rsidP="00D62095">
      <w:pPr>
        <w:pStyle w:val="Heading4"/>
      </w:pPr>
      <w:r>
        <w:t>Beginning Customer # / Ending Customer #</w:t>
      </w:r>
    </w:p>
    <w:p w14:paraId="0CFCC344" w14:textId="5CF26208" w:rsidR="00D62095" w:rsidRPr="00D62095" w:rsidRDefault="006A7663" w:rsidP="00D62095">
      <w:r w:rsidRPr="00C32300">
        <w:rPr>
          <w:rFonts w:cstheme="minorHAnsi"/>
        </w:rPr>
        <w:t xml:space="preserve">Enter the beginning and ending </w:t>
      </w:r>
      <w:r>
        <w:rPr>
          <w:rFonts w:cstheme="minorHAnsi"/>
        </w:rPr>
        <w:t>customer number</w:t>
      </w:r>
      <w:r w:rsidRPr="00C32300">
        <w:rPr>
          <w:rFonts w:cstheme="minorHAnsi"/>
        </w:rPr>
        <w:t xml:space="preserve"> for search.</w:t>
      </w:r>
    </w:p>
    <w:p w14:paraId="772F7603" w14:textId="3CC0BB8E" w:rsidR="00AF4C05" w:rsidRDefault="00AF4C05" w:rsidP="00AF4C05">
      <w:pPr>
        <w:pStyle w:val="Heading3"/>
      </w:pPr>
      <w:bookmarkStart w:id="206" w:name="_Toc44258895"/>
      <w:r>
        <w:t>Available Columns</w:t>
      </w:r>
      <w:bookmarkEnd w:id="206"/>
    </w:p>
    <w:p w14:paraId="48E7F85F" w14:textId="17857D30" w:rsidR="001F1770" w:rsidRPr="001F1770" w:rsidRDefault="001F1770" w:rsidP="001F1770">
      <w:r>
        <w:rPr>
          <w:noProof/>
        </w:rPr>
        <w:drawing>
          <wp:inline distT="0" distB="0" distL="0" distR="0" wp14:anchorId="35CFD4CA" wp14:editId="0C2C38A3">
            <wp:extent cx="4552950" cy="1257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52950" cy="1257300"/>
                    </a:xfrm>
                    <a:prstGeom prst="rect">
                      <a:avLst/>
                    </a:prstGeom>
                    <a:noFill/>
                    <a:ln>
                      <a:noFill/>
                    </a:ln>
                  </pic:spPr>
                </pic:pic>
              </a:graphicData>
            </a:graphic>
          </wp:inline>
        </w:drawing>
      </w:r>
    </w:p>
    <w:p w14:paraId="227DEBFC" w14:textId="77777777" w:rsidR="006A7663" w:rsidRDefault="006A7663" w:rsidP="006A7663">
      <w:pPr>
        <w:pStyle w:val="Heading4"/>
      </w:pPr>
      <w:r>
        <w:t>Available Columns</w:t>
      </w:r>
    </w:p>
    <w:p w14:paraId="53D2D9EB"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5AFEEF20" w14:textId="77777777" w:rsidR="006A7663" w:rsidRDefault="006A7663" w:rsidP="006A7663">
      <w:pPr>
        <w:pStyle w:val="Heading4"/>
      </w:pPr>
      <w:r>
        <w:t>Selected Columns (In Display Order)</w:t>
      </w:r>
    </w:p>
    <w:p w14:paraId="012887E7"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0AF26444" w14:textId="77777777" w:rsidR="006A7663" w:rsidRDefault="006A7663" w:rsidP="006A7663">
      <w:pPr>
        <w:pStyle w:val="Heading4"/>
      </w:pPr>
      <w:r>
        <w:t>Default</w:t>
      </w:r>
    </w:p>
    <w:p w14:paraId="0FFD32CA"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F922331" w14:textId="77777777" w:rsidR="006A7663" w:rsidRDefault="006A7663" w:rsidP="006A7663">
      <w:pPr>
        <w:pStyle w:val="Heading4"/>
      </w:pPr>
      <w:r>
        <w:t>Add &gt;&gt;</w:t>
      </w:r>
    </w:p>
    <w:p w14:paraId="245D1304"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1AF343B" w14:textId="77777777" w:rsidR="006A7663" w:rsidRDefault="006A7663" w:rsidP="006A7663">
      <w:pPr>
        <w:pStyle w:val="Heading4"/>
      </w:pPr>
      <w:r>
        <w:t>&lt;&lt; Remove</w:t>
      </w:r>
    </w:p>
    <w:p w14:paraId="5973829D"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F66B04E" w14:textId="77777777" w:rsidR="006A7663" w:rsidRDefault="006A7663" w:rsidP="006A7663">
      <w:pPr>
        <w:pStyle w:val="Heading4"/>
      </w:pPr>
      <w:r>
        <w:t>Move Up</w:t>
      </w:r>
    </w:p>
    <w:p w14:paraId="6186700F"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D85D37A" w14:textId="77777777" w:rsidR="006A7663" w:rsidRDefault="006A7663" w:rsidP="006A7663">
      <w:pPr>
        <w:pStyle w:val="Heading4"/>
      </w:pPr>
      <w:r>
        <w:t>Move Down</w:t>
      </w:r>
    </w:p>
    <w:p w14:paraId="120EDBF8"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6F595FE" w14:textId="6C9ECCA3" w:rsidR="00AF4C05" w:rsidRDefault="00AF4C05" w:rsidP="00AF4C05">
      <w:pPr>
        <w:pStyle w:val="Heading3"/>
      </w:pPr>
      <w:bookmarkStart w:id="207" w:name="_Toc44258896"/>
      <w:r>
        <w:t>Outlook Destination</w:t>
      </w:r>
      <w:bookmarkEnd w:id="207"/>
    </w:p>
    <w:p w14:paraId="231D793C" w14:textId="48B716B0" w:rsidR="001F1770" w:rsidRPr="001F1770" w:rsidRDefault="001F1770" w:rsidP="001F1770">
      <w:r>
        <w:rPr>
          <w:noProof/>
        </w:rPr>
        <w:drawing>
          <wp:inline distT="0" distB="0" distL="0" distR="0" wp14:anchorId="7869DF01" wp14:editId="1228F7CC">
            <wp:extent cx="4552950" cy="18383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52950" cy="1838325"/>
                    </a:xfrm>
                    <a:prstGeom prst="rect">
                      <a:avLst/>
                    </a:prstGeom>
                    <a:noFill/>
                    <a:ln>
                      <a:noFill/>
                    </a:ln>
                  </pic:spPr>
                </pic:pic>
              </a:graphicData>
            </a:graphic>
          </wp:inline>
        </w:drawing>
      </w:r>
    </w:p>
    <w:p w14:paraId="61797C37" w14:textId="77777777" w:rsidR="001F4F22" w:rsidRDefault="001F4F22" w:rsidP="001F4F22">
      <w:pPr>
        <w:pStyle w:val="Heading4"/>
      </w:pPr>
      <w:r>
        <w:t>Destination Choice</w:t>
      </w:r>
    </w:p>
    <w:p w14:paraId="0C9F2433" w14:textId="77777777" w:rsidR="001F4F22" w:rsidRPr="00144B20" w:rsidRDefault="001F4F22" w:rsidP="001F4F22">
      <w:r>
        <w:t>To choose the destination where the document should be printed, please make sure that desired output destination choice bubble is toggled.</w:t>
      </w:r>
    </w:p>
    <w:p w14:paraId="503C6050" w14:textId="77777777" w:rsidR="001F4F22" w:rsidRDefault="001F4F22" w:rsidP="001F4F22">
      <w:pPr>
        <w:pStyle w:val="Heading4"/>
      </w:pPr>
      <w:r>
        <w:t>Layout Choice</w:t>
      </w:r>
    </w:p>
    <w:p w14:paraId="3747C836" w14:textId="77777777" w:rsidR="001F4F22" w:rsidRPr="00144B20" w:rsidRDefault="001F4F22" w:rsidP="001F4F22">
      <w:r>
        <w:t>To choose the preferred layout of Landscape vs. Portrait, please make sure the desired option choice bubbled is toggled.</w:t>
      </w:r>
    </w:p>
    <w:p w14:paraId="57D88FB7" w14:textId="77777777" w:rsidR="001F4F22" w:rsidRDefault="001F4F22" w:rsidP="001F4F22">
      <w:pPr>
        <w:pStyle w:val="Heading4"/>
      </w:pPr>
      <w:r>
        <w:t>Lines Per Page</w:t>
      </w:r>
    </w:p>
    <w:p w14:paraId="2A0E3FFD" w14:textId="77777777" w:rsidR="001F4F22" w:rsidRPr="00144B20" w:rsidRDefault="001F4F22" w:rsidP="001F4F22">
      <w:r w:rsidRPr="00211A1F">
        <w:t>Lines per page on the report when printing.</w:t>
      </w:r>
    </w:p>
    <w:p w14:paraId="7FB9A4F3" w14:textId="77777777" w:rsidR="001F4F22" w:rsidRDefault="001F4F22" w:rsidP="001F4F22">
      <w:pPr>
        <w:pStyle w:val="Heading4"/>
      </w:pPr>
      <w:r>
        <w:t>Font</w:t>
      </w:r>
    </w:p>
    <w:p w14:paraId="0FF9E887"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015A4C67" w14:textId="77777777" w:rsidR="001F4F22" w:rsidRDefault="001F4F22" w:rsidP="001F4F22">
      <w:pPr>
        <w:pStyle w:val="Heading4"/>
      </w:pPr>
      <w:r>
        <w:t>Show Parameters? – Toggle Box</w:t>
      </w:r>
    </w:p>
    <w:p w14:paraId="0031B83B" w14:textId="77777777" w:rsidR="001F4F22" w:rsidRDefault="001F4F22" w:rsidP="001F4F22">
      <w:r>
        <w:t>To show parameters, make sure that the toggle box is ‘ticked’ with a checkmark.</w:t>
      </w:r>
    </w:p>
    <w:p w14:paraId="0E755461" w14:textId="77777777" w:rsidR="001F4F22" w:rsidRDefault="001F4F22" w:rsidP="001F4F22">
      <w:pPr>
        <w:pStyle w:val="Heading4"/>
      </w:pPr>
      <w:r>
        <w:t>Export to Excel? – Toggle Box</w:t>
      </w:r>
    </w:p>
    <w:p w14:paraId="4632BAE8" w14:textId="77777777" w:rsidR="001F4F22" w:rsidRPr="00CC767A" w:rsidRDefault="001F4F22" w:rsidP="001F4F22">
      <w:r>
        <w:t>To export the printed file to an excel document, make sure that the Export to Excel toggle box is checked.</w:t>
      </w:r>
    </w:p>
    <w:p w14:paraId="2339240F" w14:textId="77777777" w:rsidR="001F4F22" w:rsidRDefault="001F4F22" w:rsidP="001F4F22">
      <w:pPr>
        <w:pStyle w:val="Heading4"/>
      </w:pPr>
      <w:r>
        <w:t>Auto Run Excel? – Toggle Box</w:t>
      </w:r>
    </w:p>
    <w:p w14:paraId="62291BC1" w14:textId="77777777" w:rsidR="001F4F22" w:rsidRPr="00CC767A" w:rsidRDefault="001F4F22" w:rsidP="001F4F22">
      <w:r>
        <w:t>To automatically open the new excel document, make sure that the Auto Run Excel toggle box is checked.</w:t>
      </w:r>
    </w:p>
    <w:p w14:paraId="5E1A9FD1" w14:textId="77777777" w:rsidR="001F4F22" w:rsidRDefault="001F4F22" w:rsidP="001F4F22">
      <w:pPr>
        <w:pStyle w:val="Heading4"/>
      </w:pPr>
      <w:r>
        <w:t>If Yes, File Name</w:t>
      </w:r>
    </w:p>
    <w:p w14:paraId="3E71F390" w14:textId="77777777" w:rsidR="001F4F22" w:rsidRDefault="001F4F22" w:rsidP="001F4F22">
      <w:r>
        <w:t>If exporting the file to Excel, enter the desired file name.</w:t>
      </w:r>
    </w:p>
    <w:p w14:paraId="3B68F2AA" w14:textId="66A6CC23" w:rsidR="00AF4C05" w:rsidRDefault="00AF4C05" w:rsidP="00AF4C05">
      <w:pPr>
        <w:pStyle w:val="Heading2"/>
      </w:pPr>
      <w:bookmarkStart w:id="208" w:name="_Toc44258897"/>
      <w:r>
        <w:t>Cash Receipts by Sales Rep [AR9]</w:t>
      </w:r>
      <w:bookmarkEnd w:id="208"/>
    </w:p>
    <w:p w14:paraId="2E5CF0C1" w14:textId="3453A68D" w:rsidR="00944267" w:rsidRPr="00201B74" w:rsidRDefault="00944267" w:rsidP="00944267">
      <w:pPr>
        <w:widowControl w:val="0"/>
        <w:autoSpaceDE w:val="0"/>
        <w:autoSpaceDN w:val="0"/>
        <w:adjustRightInd w:val="0"/>
        <w:rPr>
          <w:rFonts w:cstheme="minorHAnsi"/>
        </w:rPr>
      </w:pPr>
      <w:r w:rsidRPr="00201B74">
        <w:rPr>
          <w:rFonts w:cstheme="minorHAnsi"/>
        </w:rPr>
        <w:t>The Cash Receipts by Salesman report shows all cash receipts for the date range and salesman range selected.</w:t>
      </w:r>
      <w:r w:rsidR="0064785C">
        <w:rPr>
          <w:rFonts w:cstheme="minorHAnsi"/>
        </w:rPr>
        <w:t xml:space="preserve"> </w:t>
      </w:r>
      <w:r w:rsidR="0064785C" w:rsidRPr="00DF3B8E">
        <w:rPr>
          <w:rFonts w:cs="Calibri"/>
        </w:rPr>
        <w:t>It shows the customer name, date of the cash receipt, invoice number associated with the receipt, and the amount of the cash receipt.</w:t>
      </w:r>
    </w:p>
    <w:p w14:paraId="081FD740" w14:textId="27AC8F0A" w:rsidR="00AF4C05" w:rsidRDefault="00AF4C05" w:rsidP="00AF4C05">
      <w:pPr>
        <w:pStyle w:val="Heading3"/>
      </w:pPr>
      <w:bookmarkStart w:id="209" w:name="_Toc44258898"/>
      <w:r>
        <w:t>Selection Parameters</w:t>
      </w:r>
      <w:bookmarkEnd w:id="209"/>
    </w:p>
    <w:p w14:paraId="21F83492" w14:textId="52E8D18A" w:rsidR="001F1770" w:rsidRPr="001F1770" w:rsidRDefault="001F1770" w:rsidP="001F1770">
      <w:r>
        <w:rPr>
          <w:noProof/>
        </w:rPr>
        <w:drawing>
          <wp:inline distT="0" distB="0" distL="0" distR="0" wp14:anchorId="58CF9A90" wp14:editId="133E2A48">
            <wp:extent cx="4552950" cy="14859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06EEA496" w14:textId="605D9F4D" w:rsidR="00D62095" w:rsidRDefault="00D62095" w:rsidP="00D62095">
      <w:pPr>
        <w:pStyle w:val="Heading4"/>
      </w:pPr>
      <w:r>
        <w:t>Beginning Receipt Date / Ending Receipt Date</w:t>
      </w:r>
    </w:p>
    <w:p w14:paraId="02B52491" w14:textId="734642DF" w:rsidR="00137B5E" w:rsidRPr="00137B5E" w:rsidRDefault="0064785C" w:rsidP="00137B5E">
      <w:r w:rsidRPr="00DF3B8E">
        <w:rPr>
          <w:rFonts w:cs="Calibri"/>
        </w:rPr>
        <w:t>Enter the beginning and ending date for search or default for all.  This will print all receipts entered between the dates selected sorted by salesman.</w:t>
      </w:r>
    </w:p>
    <w:p w14:paraId="70A078C2" w14:textId="7A488F1C" w:rsidR="00D62095" w:rsidRDefault="00D62095" w:rsidP="00D62095">
      <w:pPr>
        <w:pStyle w:val="Heading4"/>
      </w:pPr>
      <w:r>
        <w:t>Beginning Sale Rep # / Ending Sales Rep #</w:t>
      </w:r>
    </w:p>
    <w:p w14:paraId="4CA72D78" w14:textId="65BDBA4A" w:rsidR="00137B5E" w:rsidRPr="00137B5E" w:rsidRDefault="0064785C" w:rsidP="00137B5E">
      <w:r w:rsidRPr="00DF3B8E">
        <w:rPr>
          <w:rFonts w:cs="Calibri"/>
        </w:rPr>
        <w:t>Enter the beginning and ending salesman for search or default to print all salesmen.  The report is printed in salesman order.</w:t>
      </w:r>
    </w:p>
    <w:p w14:paraId="02AA392D" w14:textId="44882E95" w:rsidR="00D62095" w:rsidRDefault="00D62095" w:rsidP="00D62095">
      <w:pPr>
        <w:pStyle w:val="Heading4"/>
      </w:pPr>
      <w:r>
        <w:t>Sort? (Choice)</w:t>
      </w:r>
    </w:p>
    <w:p w14:paraId="2A4D2DF0" w14:textId="4EFFD274" w:rsidR="00D4228A" w:rsidRDefault="00D4228A" w:rsidP="00D4228A">
      <w:r>
        <w:t>To choose the preferred sorting method of Customer Number vs. Invoice Number, please make sure the desired option choice bubble is toggled.</w:t>
      </w:r>
    </w:p>
    <w:p w14:paraId="7DF37490" w14:textId="5B66C8CE" w:rsidR="00D62095" w:rsidRDefault="00D62095" w:rsidP="00D62095">
      <w:pPr>
        <w:pStyle w:val="Heading4"/>
      </w:pPr>
      <w:r>
        <w:t>Include Terms Discount? – Toggle Box</w:t>
      </w:r>
    </w:p>
    <w:p w14:paraId="3CCB14E4" w14:textId="5472060D" w:rsidR="00D4228A" w:rsidRDefault="00D4228A" w:rsidP="00D4228A">
      <w:r>
        <w:t>To include the terms discount on the report, make sure that the Include Terms Discount toggle box is checked.</w:t>
      </w:r>
    </w:p>
    <w:p w14:paraId="355F068D" w14:textId="6FE60FC0" w:rsidR="001C1FD5" w:rsidRDefault="001C1FD5" w:rsidP="001C1FD5">
      <w:pPr>
        <w:pStyle w:val="Heading4"/>
      </w:pPr>
      <w:r>
        <w:t>Number of Days</w:t>
      </w:r>
    </w:p>
    <w:p w14:paraId="67F724A5" w14:textId="5CF827CC" w:rsidR="001C1FD5" w:rsidRDefault="001C1FD5" w:rsidP="001C1FD5">
      <w:r>
        <w:t xml:space="preserve">The user may enter a number of days in this field. Only </w:t>
      </w:r>
      <w:r w:rsidR="00366F1F">
        <w:t>invoices</w:t>
      </w:r>
      <w:r>
        <w:t xml:space="preserve"> that </w:t>
      </w:r>
      <w:r w:rsidR="00366F1F">
        <w:t>have cash receipts</w:t>
      </w:r>
      <w:r>
        <w:t xml:space="preserve"> by at least this number of days will be reported.</w:t>
      </w:r>
    </w:p>
    <w:p w14:paraId="371BA988" w14:textId="77DBB8A1" w:rsidR="0017391D" w:rsidRDefault="0017391D" w:rsidP="001C1FD5"/>
    <w:p w14:paraId="4346F398" w14:textId="6CBE7B28" w:rsidR="0017391D" w:rsidRDefault="0017391D" w:rsidP="001C1FD5"/>
    <w:p w14:paraId="6287A950" w14:textId="77777777" w:rsidR="0017391D" w:rsidRPr="001C1FD5" w:rsidRDefault="0017391D" w:rsidP="001C1FD5"/>
    <w:p w14:paraId="0E4B92FC" w14:textId="0F951E1C" w:rsidR="00AF4C05" w:rsidRDefault="00AF4C05" w:rsidP="00AF4C05">
      <w:pPr>
        <w:pStyle w:val="Heading3"/>
      </w:pPr>
      <w:bookmarkStart w:id="210" w:name="_Toc44258899"/>
      <w:r>
        <w:t>Available Columns</w:t>
      </w:r>
      <w:bookmarkEnd w:id="210"/>
    </w:p>
    <w:p w14:paraId="66B0CCC5" w14:textId="165217E1" w:rsidR="001F1770" w:rsidRPr="001F1770" w:rsidRDefault="001F1770" w:rsidP="001F1770">
      <w:r>
        <w:rPr>
          <w:noProof/>
        </w:rPr>
        <w:drawing>
          <wp:inline distT="0" distB="0" distL="0" distR="0" wp14:anchorId="238937DA" wp14:editId="10187BCD">
            <wp:extent cx="4552950" cy="12763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52950" cy="1276350"/>
                    </a:xfrm>
                    <a:prstGeom prst="rect">
                      <a:avLst/>
                    </a:prstGeom>
                    <a:noFill/>
                    <a:ln>
                      <a:noFill/>
                    </a:ln>
                  </pic:spPr>
                </pic:pic>
              </a:graphicData>
            </a:graphic>
          </wp:inline>
        </w:drawing>
      </w:r>
    </w:p>
    <w:p w14:paraId="0EC9A814" w14:textId="77777777" w:rsidR="006A7663" w:rsidRDefault="006A7663" w:rsidP="006A7663">
      <w:pPr>
        <w:pStyle w:val="Heading4"/>
      </w:pPr>
      <w:r>
        <w:t>Available Columns</w:t>
      </w:r>
    </w:p>
    <w:p w14:paraId="6941D244"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1D2C7417" w14:textId="77777777" w:rsidR="006A7663" w:rsidRDefault="006A7663" w:rsidP="006A7663">
      <w:pPr>
        <w:pStyle w:val="Heading4"/>
      </w:pPr>
      <w:r>
        <w:t>Selected Columns (In Display Order)</w:t>
      </w:r>
    </w:p>
    <w:p w14:paraId="4D6E53B9"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1C8EB0FB" w14:textId="77777777" w:rsidR="006A7663" w:rsidRDefault="006A7663" w:rsidP="006A7663">
      <w:pPr>
        <w:pStyle w:val="Heading4"/>
      </w:pPr>
      <w:r>
        <w:t>Default</w:t>
      </w:r>
    </w:p>
    <w:p w14:paraId="29285FAE"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CEB6F87" w14:textId="77777777" w:rsidR="006A7663" w:rsidRDefault="006A7663" w:rsidP="006A7663">
      <w:pPr>
        <w:pStyle w:val="Heading4"/>
      </w:pPr>
      <w:r>
        <w:t>Add &gt;&gt;</w:t>
      </w:r>
    </w:p>
    <w:p w14:paraId="3F22554D"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32F3AD9" w14:textId="77777777" w:rsidR="006A7663" w:rsidRDefault="006A7663" w:rsidP="006A7663">
      <w:pPr>
        <w:pStyle w:val="Heading4"/>
      </w:pPr>
      <w:r>
        <w:t>&lt;&lt; Remove</w:t>
      </w:r>
    </w:p>
    <w:p w14:paraId="65F1626F"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85A20BA" w14:textId="77777777" w:rsidR="006A7663" w:rsidRDefault="006A7663" w:rsidP="006A7663">
      <w:pPr>
        <w:pStyle w:val="Heading4"/>
      </w:pPr>
      <w:r>
        <w:t>Move Up</w:t>
      </w:r>
    </w:p>
    <w:p w14:paraId="34A668B2"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F0B4882" w14:textId="77777777" w:rsidR="006A7663" w:rsidRDefault="006A7663" w:rsidP="006A7663">
      <w:pPr>
        <w:pStyle w:val="Heading4"/>
      </w:pPr>
      <w:r>
        <w:t>Move Down</w:t>
      </w:r>
    </w:p>
    <w:p w14:paraId="1EE986E2"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DF88028" w14:textId="2100F968" w:rsidR="00AF4C05" w:rsidRDefault="00AF4C05" w:rsidP="00AF4C05">
      <w:pPr>
        <w:pStyle w:val="Heading3"/>
      </w:pPr>
      <w:bookmarkStart w:id="211" w:name="_Toc44258900"/>
      <w:r>
        <w:t>Outlook Destination</w:t>
      </w:r>
      <w:bookmarkEnd w:id="211"/>
    </w:p>
    <w:p w14:paraId="3D6CBCD5" w14:textId="045595FE" w:rsidR="001F1770" w:rsidRPr="001F1770" w:rsidRDefault="001F1770" w:rsidP="001F1770">
      <w:r>
        <w:rPr>
          <w:noProof/>
        </w:rPr>
        <w:drawing>
          <wp:inline distT="0" distB="0" distL="0" distR="0" wp14:anchorId="0688AC3F" wp14:editId="1BE3919B">
            <wp:extent cx="4552950" cy="1733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52950" cy="1733550"/>
                    </a:xfrm>
                    <a:prstGeom prst="rect">
                      <a:avLst/>
                    </a:prstGeom>
                    <a:noFill/>
                    <a:ln>
                      <a:noFill/>
                    </a:ln>
                  </pic:spPr>
                </pic:pic>
              </a:graphicData>
            </a:graphic>
          </wp:inline>
        </w:drawing>
      </w:r>
    </w:p>
    <w:p w14:paraId="63B26FE9" w14:textId="77777777" w:rsidR="001F4F22" w:rsidRDefault="001F4F22" w:rsidP="001F4F22">
      <w:pPr>
        <w:pStyle w:val="Heading4"/>
      </w:pPr>
      <w:r>
        <w:t>Destination Choice</w:t>
      </w:r>
    </w:p>
    <w:p w14:paraId="4F7C365A" w14:textId="77777777" w:rsidR="001F4F22" w:rsidRPr="00144B20" w:rsidRDefault="001F4F22" w:rsidP="001F4F22">
      <w:r>
        <w:t>To choose the destination where the document should be printed, please make sure that desired output destination choice bubble is toggled.</w:t>
      </w:r>
    </w:p>
    <w:p w14:paraId="6B3E0C6F" w14:textId="77777777" w:rsidR="001F4F22" w:rsidRDefault="001F4F22" w:rsidP="001F4F22">
      <w:pPr>
        <w:pStyle w:val="Heading4"/>
      </w:pPr>
      <w:r>
        <w:t>Layout Choice</w:t>
      </w:r>
    </w:p>
    <w:p w14:paraId="466FF430" w14:textId="77777777" w:rsidR="001F4F22" w:rsidRPr="00144B20" w:rsidRDefault="001F4F22" w:rsidP="001F4F22">
      <w:r>
        <w:t>To choose the preferred layout of Landscape vs. Portrait, please make sure the desired option choice bubbled is toggled.</w:t>
      </w:r>
    </w:p>
    <w:p w14:paraId="4FF7A4A3" w14:textId="77777777" w:rsidR="001F4F22" w:rsidRDefault="001F4F22" w:rsidP="001F4F22">
      <w:pPr>
        <w:pStyle w:val="Heading4"/>
      </w:pPr>
      <w:r>
        <w:t>Lines Per Page</w:t>
      </w:r>
    </w:p>
    <w:p w14:paraId="6A73DAD4" w14:textId="77777777" w:rsidR="001F4F22" w:rsidRPr="00144B20" w:rsidRDefault="001F4F22" w:rsidP="001F4F22">
      <w:r w:rsidRPr="00211A1F">
        <w:t>Lines per page on the report when printing.</w:t>
      </w:r>
    </w:p>
    <w:p w14:paraId="799EDA24" w14:textId="77777777" w:rsidR="001F4F22" w:rsidRDefault="001F4F22" w:rsidP="001F4F22">
      <w:pPr>
        <w:pStyle w:val="Heading4"/>
      </w:pPr>
      <w:r>
        <w:t>Font</w:t>
      </w:r>
    </w:p>
    <w:p w14:paraId="5E23A331"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1838826B" w14:textId="77777777" w:rsidR="001F4F22" w:rsidRDefault="001F4F22" w:rsidP="001F4F22">
      <w:pPr>
        <w:pStyle w:val="Heading4"/>
      </w:pPr>
      <w:r>
        <w:t>Show Parameters? – Toggle Box</w:t>
      </w:r>
    </w:p>
    <w:p w14:paraId="4AF000C3" w14:textId="77777777" w:rsidR="001F4F22" w:rsidRDefault="001F4F22" w:rsidP="001F4F22">
      <w:r>
        <w:t>To show parameters, make sure that the toggle box is ‘ticked’ with a checkmark.</w:t>
      </w:r>
    </w:p>
    <w:p w14:paraId="745A1406" w14:textId="77777777" w:rsidR="001F4F22" w:rsidRDefault="001F4F22" w:rsidP="001F4F22">
      <w:pPr>
        <w:pStyle w:val="Heading4"/>
      </w:pPr>
      <w:r>
        <w:t>Export to Excel? – Toggle Box</w:t>
      </w:r>
    </w:p>
    <w:p w14:paraId="3EBF2C8E" w14:textId="77777777" w:rsidR="001F4F22" w:rsidRPr="00CC767A" w:rsidRDefault="001F4F22" w:rsidP="001F4F22">
      <w:r>
        <w:t>To export the printed file to an excel document, make sure that the Export to Excel toggle box is checked.</w:t>
      </w:r>
    </w:p>
    <w:p w14:paraId="471D1F86" w14:textId="77777777" w:rsidR="001F4F22" w:rsidRDefault="001F4F22" w:rsidP="001F4F22">
      <w:pPr>
        <w:pStyle w:val="Heading4"/>
      </w:pPr>
      <w:r>
        <w:t>Auto Run Excel? – Toggle Box</w:t>
      </w:r>
    </w:p>
    <w:p w14:paraId="434F2CA6" w14:textId="77777777" w:rsidR="001F4F22" w:rsidRPr="00CC767A" w:rsidRDefault="001F4F22" w:rsidP="001F4F22">
      <w:r>
        <w:t>To automatically open the new excel document, make sure that the Auto Run Excel toggle box is checked.</w:t>
      </w:r>
    </w:p>
    <w:p w14:paraId="4F70B565" w14:textId="77777777" w:rsidR="001F4F22" w:rsidRDefault="001F4F22" w:rsidP="001F4F22">
      <w:pPr>
        <w:pStyle w:val="Heading4"/>
      </w:pPr>
      <w:r>
        <w:t>If Yes, File Name</w:t>
      </w:r>
    </w:p>
    <w:p w14:paraId="31EBBC68" w14:textId="77777777" w:rsidR="001F4F22" w:rsidRDefault="001F4F22" w:rsidP="001F4F22">
      <w:r>
        <w:t>If exporting the file to Excel, enter the desired file name.</w:t>
      </w:r>
    </w:p>
    <w:p w14:paraId="1B88C1FC" w14:textId="01F9B512" w:rsidR="00AF4C05" w:rsidRDefault="00AF4C05" w:rsidP="00AF4C05">
      <w:pPr>
        <w:pStyle w:val="Heading2"/>
      </w:pPr>
      <w:bookmarkStart w:id="212" w:name="_Toc44258901"/>
      <w:r>
        <w:t>AR Accounts by Customer [AR)]</w:t>
      </w:r>
      <w:bookmarkEnd w:id="212"/>
    </w:p>
    <w:p w14:paraId="103A913D" w14:textId="7D03A124" w:rsidR="00AF4C05" w:rsidRDefault="00AF4C05" w:rsidP="00AF4C05">
      <w:pPr>
        <w:pStyle w:val="Heading3"/>
      </w:pPr>
      <w:bookmarkStart w:id="213" w:name="_Toc44258902"/>
      <w:r>
        <w:t>Selection Parameters</w:t>
      </w:r>
      <w:bookmarkEnd w:id="213"/>
    </w:p>
    <w:p w14:paraId="0F49CE5A" w14:textId="0B886823" w:rsidR="001F1770" w:rsidRPr="001F1770" w:rsidRDefault="001F1770" w:rsidP="001F1770">
      <w:r>
        <w:rPr>
          <w:noProof/>
        </w:rPr>
        <w:drawing>
          <wp:inline distT="0" distB="0" distL="0" distR="0" wp14:anchorId="4E2A1F1B" wp14:editId="4E4A1805">
            <wp:extent cx="4572000" cy="12668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0" cy="1266825"/>
                    </a:xfrm>
                    <a:prstGeom prst="rect">
                      <a:avLst/>
                    </a:prstGeom>
                    <a:noFill/>
                    <a:ln>
                      <a:noFill/>
                    </a:ln>
                  </pic:spPr>
                </pic:pic>
              </a:graphicData>
            </a:graphic>
          </wp:inline>
        </w:drawing>
      </w:r>
    </w:p>
    <w:p w14:paraId="03F662CA" w14:textId="58D28F0E" w:rsidR="00D62095" w:rsidRDefault="00D62095" w:rsidP="00D62095">
      <w:pPr>
        <w:pStyle w:val="Heading4"/>
      </w:pPr>
      <w:r>
        <w:t>Beginning Customer # / Ending Customer #</w:t>
      </w:r>
    </w:p>
    <w:p w14:paraId="4AC5624E" w14:textId="25D615AF" w:rsidR="00D4228A" w:rsidRPr="00E5397E" w:rsidRDefault="00D4228A" w:rsidP="00D4228A">
      <w:r>
        <w:t>Enter the beginning and ending Customer Number to run the AR Account report for.</w:t>
      </w:r>
    </w:p>
    <w:p w14:paraId="1143FF75" w14:textId="0CAE4166" w:rsidR="00D62095" w:rsidRDefault="00D62095" w:rsidP="00D62095">
      <w:pPr>
        <w:pStyle w:val="Heading4"/>
      </w:pPr>
      <w:r>
        <w:t>Beginning Date / Ending Date</w:t>
      </w:r>
    </w:p>
    <w:p w14:paraId="20F50EEE" w14:textId="7B5190D8" w:rsidR="00D4228A" w:rsidRPr="00E5397E" w:rsidRDefault="00D4228A" w:rsidP="00D4228A">
      <w:r>
        <w:t>Enter the beginning and ending Date to run the AR Account report for.</w:t>
      </w:r>
    </w:p>
    <w:p w14:paraId="3E91D32A" w14:textId="352E6BD4" w:rsidR="00D62095" w:rsidRDefault="00D62095" w:rsidP="00D62095">
      <w:pPr>
        <w:pStyle w:val="Heading4"/>
      </w:pPr>
      <w:r>
        <w:t>Beginning Account # / Ending Account #</w:t>
      </w:r>
    </w:p>
    <w:p w14:paraId="7C960FF1" w14:textId="07F68B1D" w:rsidR="00D4228A" w:rsidRPr="00E5397E" w:rsidRDefault="00D4228A" w:rsidP="00D4228A">
      <w:r>
        <w:t>Enter the beginning and ending Account Number to run the AR Account report for.</w:t>
      </w:r>
    </w:p>
    <w:p w14:paraId="39142A74" w14:textId="3FF286A4" w:rsidR="00D62095" w:rsidRDefault="00D62095" w:rsidP="00D62095">
      <w:pPr>
        <w:pStyle w:val="Heading4"/>
      </w:pPr>
      <w:r>
        <w:t>Print Totals? – Toggle Box</w:t>
      </w:r>
    </w:p>
    <w:p w14:paraId="6BB75CCC" w14:textId="189047AB" w:rsidR="00D4228A" w:rsidRDefault="00D4228A" w:rsidP="00D4228A">
      <w:r>
        <w:t>To print totals on the AR Account report, make sure that the Print Totals toggle box is checked.</w:t>
      </w:r>
    </w:p>
    <w:p w14:paraId="5AC4EA5A" w14:textId="0AC7DA59" w:rsidR="00AF4C05" w:rsidRDefault="00AF4C05" w:rsidP="00AF4C05">
      <w:pPr>
        <w:pStyle w:val="Heading3"/>
      </w:pPr>
      <w:bookmarkStart w:id="214" w:name="_Toc44258903"/>
      <w:r>
        <w:t>Available Columns</w:t>
      </w:r>
      <w:bookmarkEnd w:id="214"/>
    </w:p>
    <w:p w14:paraId="30105117" w14:textId="292B8FE6" w:rsidR="001F1770" w:rsidRPr="001F1770" w:rsidRDefault="001F1770" w:rsidP="001F1770">
      <w:r>
        <w:rPr>
          <w:noProof/>
        </w:rPr>
        <w:drawing>
          <wp:inline distT="0" distB="0" distL="0" distR="0" wp14:anchorId="19F1DBFC" wp14:editId="174C01E3">
            <wp:extent cx="4572000" cy="1135118"/>
            <wp:effectExtent l="0" t="0" r="0" b="825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7588" cy="1136505"/>
                    </a:xfrm>
                    <a:prstGeom prst="rect">
                      <a:avLst/>
                    </a:prstGeom>
                    <a:noFill/>
                    <a:ln>
                      <a:noFill/>
                    </a:ln>
                  </pic:spPr>
                </pic:pic>
              </a:graphicData>
            </a:graphic>
          </wp:inline>
        </w:drawing>
      </w:r>
    </w:p>
    <w:p w14:paraId="480ED36D" w14:textId="77777777" w:rsidR="006A7663" w:rsidRDefault="006A7663" w:rsidP="006A7663">
      <w:pPr>
        <w:pStyle w:val="Heading4"/>
      </w:pPr>
      <w:r>
        <w:t>Available Columns</w:t>
      </w:r>
    </w:p>
    <w:p w14:paraId="7BD1D60F"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3C0DF902" w14:textId="77777777" w:rsidR="006A7663" w:rsidRDefault="006A7663" w:rsidP="006A7663">
      <w:pPr>
        <w:pStyle w:val="Heading4"/>
      </w:pPr>
      <w:r>
        <w:t>Selected Columns (In Display Order)</w:t>
      </w:r>
    </w:p>
    <w:p w14:paraId="7F16896E"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1EA33AA6" w14:textId="77777777" w:rsidR="006A7663" w:rsidRDefault="006A7663" w:rsidP="006A7663">
      <w:pPr>
        <w:pStyle w:val="Heading4"/>
      </w:pPr>
      <w:r>
        <w:t>Default</w:t>
      </w:r>
    </w:p>
    <w:p w14:paraId="770DA52E"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186BC5C" w14:textId="77777777" w:rsidR="006A7663" w:rsidRDefault="006A7663" w:rsidP="006A7663">
      <w:pPr>
        <w:pStyle w:val="Heading4"/>
      </w:pPr>
      <w:r>
        <w:t>Add &gt;&gt;</w:t>
      </w:r>
    </w:p>
    <w:p w14:paraId="08F50FEF"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C70F6A0" w14:textId="77777777" w:rsidR="006A7663" w:rsidRDefault="006A7663" w:rsidP="006A7663">
      <w:pPr>
        <w:pStyle w:val="Heading4"/>
      </w:pPr>
      <w:r>
        <w:t>&lt;&lt; Remove</w:t>
      </w:r>
    </w:p>
    <w:p w14:paraId="54B237CF"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413D850" w14:textId="77777777" w:rsidR="006A7663" w:rsidRDefault="006A7663" w:rsidP="006A7663">
      <w:pPr>
        <w:pStyle w:val="Heading4"/>
      </w:pPr>
      <w:r>
        <w:t>Move Up</w:t>
      </w:r>
    </w:p>
    <w:p w14:paraId="185E6648"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8869D3D" w14:textId="77777777" w:rsidR="006A7663" w:rsidRDefault="006A7663" w:rsidP="006A7663">
      <w:pPr>
        <w:pStyle w:val="Heading4"/>
      </w:pPr>
      <w:r>
        <w:t>Move Down</w:t>
      </w:r>
    </w:p>
    <w:p w14:paraId="5F4B1921"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73ED82B" w14:textId="32EE4604" w:rsidR="00AF4C05" w:rsidRDefault="00AF4C05" w:rsidP="00AF4C05">
      <w:pPr>
        <w:pStyle w:val="Heading3"/>
      </w:pPr>
      <w:bookmarkStart w:id="215" w:name="_Toc44258904"/>
      <w:r>
        <w:t>Outlook Destination</w:t>
      </w:r>
      <w:bookmarkEnd w:id="215"/>
    </w:p>
    <w:p w14:paraId="7A00C664" w14:textId="54FFAE8C" w:rsidR="001F1770" w:rsidRPr="001F1770" w:rsidRDefault="001F1770" w:rsidP="001F1770">
      <w:r>
        <w:rPr>
          <w:noProof/>
        </w:rPr>
        <w:drawing>
          <wp:inline distT="0" distB="0" distL="0" distR="0" wp14:anchorId="0E7B2AC5" wp14:editId="79A54973">
            <wp:extent cx="4572000" cy="16287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1628775"/>
                    </a:xfrm>
                    <a:prstGeom prst="rect">
                      <a:avLst/>
                    </a:prstGeom>
                    <a:noFill/>
                    <a:ln>
                      <a:noFill/>
                    </a:ln>
                  </pic:spPr>
                </pic:pic>
              </a:graphicData>
            </a:graphic>
          </wp:inline>
        </w:drawing>
      </w:r>
    </w:p>
    <w:p w14:paraId="40091448" w14:textId="77777777" w:rsidR="001F4F22" w:rsidRDefault="001F4F22" w:rsidP="001F4F22">
      <w:pPr>
        <w:pStyle w:val="Heading4"/>
      </w:pPr>
      <w:r>
        <w:t>Destination Choice</w:t>
      </w:r>
    </w:p>
    <w:p w14:paraId="375BE779" w14:textId="77777777" w:rsidR="001F4F22" w:rsidRPr="00144B20" w:rsidRDefault="001F4F22" w:rsidP="001F4F22">
      <w:r>
        <w:t>To choose the destination where the document should be printed, please make sure that desired output destination choice bubble is toggled.</w:t>
      </w:r>
    </w:p>
    <w:p w14:paraId="5BCBD436" w14:textId="77777777" w:rsidR="001F4F22" w:rsidRDefault="001F4F22" w:rsidP="001F4F22">
      <w:pPr>
        <w:pStyle w:val="Heading4"/>
      </w:pPr>
      <w:r>
        <w:t>Layout Choice</w:t>
      </w:r>
    </w:p>
    <w:p w14:paraId="359911DB" w14:textId="77777777" w:rsidR="001F4F22" w:rsidRPr="00144B20" w:rsidRDefault="001F4F22" w:rsidP="001F4F22">
      <w:r>
        <w:t>To choose the preferred layout of Landscape vs. Portrait, please make sure the desired option choice bubbled is toggled.</w:t>
      </w:r>
    </w:p>
    <w:p w14:paraId="4C4ECA29" w14:textId="77777777" w:rsidR="001F4F22" w:rsidRDefault="001F4F22" w:rsidP="001F4F22">
      <w:pPr>
        <w:pStyle w:val="Heading4"/>
      </w:pPr>
      <w:r>
        <w:t>Lines Per Page</w:t>
      </w:r>
    </w:p>
    <w:p w14:paraId="05AE6B4D" w14:textId="77777777" w:rsidR="001F4F22" w:rsidRPr="00144B20" w:rsidRDefault="001F4F22" w:rsidP="001F4F22">
      <w:r w:rsidRPr="00211A1F">
        <w:t>Lines per page on the report when printing.</w:t>
      </w:r>
    </w:p>
    <w:p w14:paraId="0F572BBD" w14:textId="77777777" w:rsidR="001F4F22" w:rsidRDefault="001F4F22" w:rsidP="001F4F22">
      <w:pPr>
        <w:pStyle w:val="Heading4"/>
      </w:pPr>
      <w:r>
        <w:t>Font</w:t>
      </w:r>
    </w:p>
    <w:p w14:paraId="1E359F12"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0A242BDE" w14:textId="77777777" w:rsidR="001F4F22" w:rsidRDefault="001F4F22" w:rsidP="001F4F22">
      <w:pPr>
        <w:pStyle w:val="Heading4"/>
      </w:pPr>
      <w:r>
        <w:t>Show Parameters? – Toggle Box</w:t>
      </w:r>
    </w:p>
    <w:p w14:paraId="28B38B36" w14:textId="77777777" w:rsidR="001F4F22" w:rsidRDefault="001F4F22" w:rsidP="001F4F22">
      <w:r>
        <w:t>To show parameters, make sure that the toggle box is ‘ticked’ with a checkmark.</w:t>
      </w:r>
    </w:p>
    <w:p w14:paraId="0AF06CDD" w14:textId="77777777" w:rsidR="001F4F22" w:rsidRDefault="001F4F22" w:rsidP="001F4F22">
      <w:pPr>
        <w:pStyle w:val="Heading4"/>
      </w:pPr>
      <w:r>
        <w:t>Export to Excel? – Toggle Box</w:t>
      </w:r>
    </w:p>
    <w:p w14:paraId="448D1062" w14:textId="77777777" w:rsidR="001F4F22" w:rsidRPr="00CC767A" w:rsidRDefault="001F4F22" w:rsidP="001F4F22">
      <w:r>
        <w:t>To export the printed file to an excel document, make sure that the Export to Excel toggle box is checked.</w:t>
      </w:r>
    </w:p>
    <w:p w14:paraId="72BA5EFC" w14:textId="77777777" w:rsidR="001F4F22" w:rsidRDefault="001F4F22" w:rsidP="001F4F22">
      <w:pPr>
        <w:pStyle w:val="Heading4"/>
      </w:pPr>
      <w:r>
        <w:t>Auto Run Excel? – Toggle Box</w:t>
      </w:r>
    </w:p>
    <w:p w14:paraId="72DACC26" w14:textId="77777777" w:rsidR="001F4F22" w:rsidRPr="00CC767A" w:rsidRDefault="001F4F22" w:rsidP="001F4F22">
      <w:r>
        <w:t>To automatically open the new excel document, make sure that the Auto Run Excel toggle box is checked.</w:t>
      </w:r>
    </w:p>
    <w:p w14:paraId="4ED6CF81" w14:textId="77777777" w:rsidR="001F4F22" w:rsidRDefault="001F4F22" w:rsidP="001F4F22">
      <w:pPr>
        <w:pStyle w:val="Heading4"/>
      </w:pPr>
      <w:r>
        <w:t>If Yes, File Name</w:t>
      </w:r>
    </w:p>
    <w:p w14:paraId="21E371E4" w14:textId="77777777" w:rsidR="001F4F22" w:rsidRDefault="001F4F22" w:rsidP="001F4F22">
      <w:r>
        <w:t>If exporting the file to Excel, enter the desired file name.</w:t>
      </w:r>
    </w:p>
    <w:p w14:paraId="77AD30DE" w14:textId="2EB65A0D" w:rsidR="00AF4C05" w:rsidRDefault="00AF4C05" w:rsidP="00AF4C05">
      <w:pPr>
        <w:pStyle w:val="Heading2"/>
      </w:pPr>
      <w:bookmarkStart w:id="216" w:name="_Toc44258905"/>
      <w:r>
        <w:t>Past Due Aging [AR!]</w:t>
      </w:r>
      <w:bookmarkEnd w:id="216"/>
    </w:p>
    <w:p w14:paraId="199FB3BC" w14:textId="6267EAF7" w:rsidR="00AF4C05" w:rsidRDefault="00AF4C05" w:rsidP="00AF4C05">
      <w:pPr>
        <w:pStyle w:val="Heading3"/>
      </w:pPr>
      <w:bookmarkStart w:id="217" w:name="_Toc44258906"/>
      <w:r>
        <w:t>Selection Parameters</w:t>
      </w:r>
      <w:bookmarkEnd w:id="217"/>
    </w:p>
    <w:p w14:paraId="47AE00B0" w14:textId="3C71DA14" w:rsidR="001F1770" w:rsidRPr="001F1770" w:rsidRDefault="001F1770" w:rsidP="001F1770">
      <w:r>
        <w:rPr>
          <w:noProof/>
        </w:rPr>
        <w:drawing>
          <wp:inline distT="0" distB="0" distL="0" distR="0" wp14:anchorId="0B071F6F" wp14:editId="04A8026E">
            <wp:extent cx="4514850" cy="18669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14850" cy="1866900"/>
                    </a:xfrm>
                    <a:prstGeom prst="rect">
                      <a:avLst/>
                    </a:prstGeom>
                    <a:noFill/>
                    <a:ln>
                      <a:noFill/>
                    </a:ln>
                  </pic:spPr>
                </pic:pic>
              </a:graphicData>
            </a:graphic>
          </wp:inline>
        </w:drawing>
      </w:r>
    </w:p>
    <w:p w14:paraId="479894AF" w14:textId="75E06560" w:rsidR="00D62095" w:rsidRDefault="00D62095" w:rsidP="00D62095">
      <w:pPr>
        <w:pStyle w:val="Heading4"/>
      </w:pPr>
      <w:r>
        <w:t>Beginning Customer # / Ending Customer #</w:t>
      </w:r>
    </w:p>
    <w:p w14:paraId="22E44EF5" w14:textId="427B74FA" w:rsidR="001C1FD5" w:rsidRPr="00E5397E" w:rsidRDefault="001C1FD5" w:rsidP="001C1FD5">
      <w:r>
        <w:t>Enter the beginning and ending Customer Number to run the Past Due Aging report for.</w:t>
      </w:r>
    </w:p>
    <w:p w14:paraId="369FDE88" w14:textId="136763C7" w:rsidR="00D62095" w:rsidRDefault="00D62095" w:rsidP="00D62095">
      <w:pPr>
        <w:pStyle w:val="Heading4"/>
      </w:pPr>
      <w:r>
        <w:t>Beginning Sale Rep # / Ending Sales Rep #</w:t>
      </w:r>
    </w:p>
    <w:p w14:paraId="5CF80A5C" w14:textId="01FDAA62" w:rsidR="001C1FD5" w:rsidRPr="00E5397E" w:rsidRDefault="001C1FD5" w:rsidP="001C1FD5">
      <w:r>
        <w:t>Enter the beginning and ending Sales Rep Number to run the Past Due Aging report for.</w:t>
      </w:r>
    </w:p>
    <w:p w14:paraId="2EA6917F" w14:textId="41189C7F" w:rsidR="00D62095" w:rsidRDefault="00D62095" w:rsidP="00D62095">
      <w:pPr>
        <w:pStyle w:val="Heading4"/>
      </w:pPr>
      <w:r>
        <w:t>As Of</w:t>
      </w:r>
    </w:p>
    <w:p w14:paraId="68389877" w14:textId="412E68C9" w:rsidR="00137B5E" w:rsidRPr="00137B5E" w:rsidRDefault="001C1FD5" w:rsidP="00137B5E">
      <w:r w:rsidRPr="0012335B">
        <w:rPr>
          <w:rFonts w:cstheme="minorHAnsi"/>
        </w:rPr>
        <w:t xml:space="preserve">Enter the date you would like to </w:t>
      </w:r>
      <w:r>
        <w:rPr>
          <w:rFonts w:cstheme="minorHAnsi"/>
        </w:rPr>
        <w:t>report past due aging</w:t>
      </w:r>
      <w:r w:rsidRPr="0012335B">
        <w:rPr>
          <w:rFonts w:cstheme="minorHAnsi"/>
        </w:rPr>
        <w:t xml:space="preserve"> as of.  This will select any invoice that is past due as of this date.</w:t>
      </w:r>
    </w:p>
    <w:p w14:paraId="6439774C" w14:textId="5E3DEF63" w:rsidR="00D62095" w:rsidRDefault="00D62095" w:rsidP="00D62095">
      <w:pPr>
        <w:pStyle w:val="Heading4"/>
      </w:pPr>
      <w:bookmarkStart w:id="218" w:name="_Hlk44245619"/>
      <w:r>
        <w:t>Past Due Days</w:t>
      </w:r>
    </w:p>
    <w:p w14:paraId="091580DC" w14:textId="03913A92" w:rsidR="00137B5E" w:rsidRPr="00137B5E" w:rsidRDefault="00D4228A" w:rsidP="00137B5E">
      <w:r>
        <w:t xml:space="preserve">The user may enter a number of days in this field. Only </w:t>
      </w:r>
      <w:r w:rsidR="001C1FD5">
        <w:t>payments that are past due by at least this number of days will be reported.</w:t>
      </w:r>
    </w:p>
    <w:bookmarkEnd w:id="218"/>
    <w:p w14:paraId="2709BB9E" w14:textId="18FD2DDF" w:rsidR="00D62095" w:rsidRDefault="00D62095" w:rsidP="00D62095">
      <w:pPr>
        <w:pStyle w:val="Heading4"/>
      </w:pPr>
      <w:r>
        <w:t>Using? (Choice)</w:t>
      </w:r>
    </w:p>
    <w:p w14:paraId="0E75AD76" w14:textId="64354A11" w:rsidR="00D4228A" w:rsidRDefault="00D4228A" w:rsidP="00D4228A">
      <w:r>
        <w:t xml:space="preserve">To choose the preferred </w:t>
      </w:r>
      <w:r w:rsidR="001C1FD5">
        <w:t>past due date option</w:t>
      </w:r>
      <w:r>
        <w:t xml:space="preserve"> of </w:t>
      </w:r>
      <w:r w:rsidR="001C1FD5">
        <w:t>Due Date</w:t>
      </w:r>
      <w:r>
        <w:t xml:space="preserve"> vs. </w:t>
      </w:r>
      <w:r w:rsidR="001C1FD5">
        <w:t>Invoice Date</w:t>
      </w:r>
      <w:r>
        <w:t>, please make sure the desired option choice bubble is toggled.</w:t>
      </w:r>
    </w:p>
    <w:p w14:paraId="50E4EBCB" w14:textId="73D39459" w:rsidR="00D62095" w:rsidRDefault="00D62095" w:rsidP="00D62095">
      <w:pPr>
        <w:pStyle w:val="Heading4"/>
      </w:pPr>
      <w:r>
        <w:t>Detailed? – Toggle Box</w:t>
      </w:r>
    </w:p>
    <w:p w14:paraId="0504B0C2" w14:textId="02F53F06" w:rsidR="00D4228A" w:rsidRDefault="00D4228A" w:rsidP="00D4228A">
      <w:r>
        <w:t xml:space="preserve">To </w:t>
      </w:r>
      <w:r w:rsidR="001C1FD5">
        <w:t>print a detailed report</w:t>
      </w:r>
      <w:r>
        <w:t xml:space="preserve">, make sure that the </w:t>
      </w:r>
      <w:r w:rsidR="001C1FD5">
        <w:t>Detailed</w:t>
      </w:r>
      <w:r>
        <w:t xml:space="preserve"> toggle box is checked.</w:t>
      </w:r>
    </w:p>
    <w:p w14:paraId="7CE677D7" w14:textId="6DF68A38" w:rsidR="00D62095" w:rsidRDefault="00D62095" w:rsidP="00D62095">
      <w:pPr>
        <w:pStyle w:val="Heading4"/>
      </w:pPr>
      <w:r>
        <w:t>Sort 1? (Choice)</w:t>
      </w:r>
    </w:p>
    <w:p w14:paraId="09FB17C9" w14:textId="04F9FFDE" w:rsidR="00D4228A" w:rsidRDefault="00D4228A" w:rsidP="00D4228A">
      <w:r>
        <w:t xml:space="preserve">To choose the preferred </w:t>
      </w:r>
      <w:r w:rsidR="001C1FD5">
        <w:t>first sorting option</w:t>
      </w:r>
      <w:r>
        <w:t>, please make sure the desired option choice bubble is toggled.</w:t>
      </w:r>
    </w:p>
    <w:p w14:paraId="647E2B3A" w14:textId="6A51C50E" w:rsidR="00D62095" w:rsidRDefault="00D62095" w:rsidP="00D62095">
      <w:pPr>
        <w:pStyle w:val="Heading4"/>
      </w:pPr>
      <w:r>
        <w:t>Sort 2? (Choice)</w:t>
      </w:r>
    </w:p>
    <w:p w14:paraId="7E8EA7C2" w14:textId="76D2E6AC" w:rsidR="00D4228A" w:rsidRDefault="00D4228A" w:rsidP="00D4228A">
      <w:r>
        <w:t xml:space="preserve">To choose the preferred </w:t>
      </w:r>
      <w:r w:rsidR="001C1FD5">
        <w:t>second sorting option</w:t>
      </w:r>
      <w:r>
        <w:t>, please make sure the desired option choice bubble is toggled.</w:t>
      </w:r>
    </w:p>
    <w:p w14:paraId="1EFDF0B4" w14:textId="795D3C8C" w:rsidR="00AF4C05" w:rsidRDefault="00AF4C05" w:rsidP="00AF4C05">
      <w:pPr>
        <w:pStyle w:val="Heading3"/>
      </w:pPr>
      <w:bookmarkStart w:id="219" w:name="_Toc44258907"/>
      <w:r>
        <w:t>Available Columns</w:t>
      </w:r>
      <w:bookmarkEnd w:id="219"/>
    </w:p>
    <w:p w14:paraId="08E8B42F" w14:textId="0FD5BE3D" w:rsidR="001F1770" w:rsidRPr="001F1770" w:rsidRDefault="001F1770" w:rsidP="001F1770">
      <w:r>
        <w:rPr>
          <w:noProof/>
        </w:rPr>
        <w:drawing>
          <wp:inline distT="0" distB="0" distL="0" distR="0" wp14:anchorId="269AF5F4" wp14:editId="5FD1D498">
            <wp:extent cx="4514850" cy="1247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14:paraId="21869990" w14:textId="77777777" w:rsidR="006A7663" w:rsidRDefault="006A7663" w:rsidP="006A7663">
      <w:pPr>
        <w:pStyle w:val="Heading4"/>
      </w:pPr>
      <w:r>
        <w:t>Available Columns</w:t>
      </w:r>
    </w:p>
    <w:p w14:paraId="43BDED33"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684186BB" w14:textId="77777777" w:rsidR="006A7663" w:rsidRDefault="006A7663" w:rsidP="006A7663">
      <w:pPr>
        <w:pStyle w:val="Heading4"/>
      </w:pPr>
      <w:r>
        <w:t>Selected Columns (In Display Order)</w:t>
      </w:r>
    </w:p>
    <w:p w14:paraId="34DA9F88"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4226F7F4" w14:textId="77777777" w:rsidR="006A7663" w:rsidRDefault="006A7663" w:rsidP="006A7663">
      <w:pPr>
        <w:pStyle w:val="Heading4"/>
      </w:pPr>
      <w:r>
        <w:t>Default</w:t>
      </w:r>
    </w:p>
    <w:p w14:paraId="6C03136B"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D0CF086" w14:textId="77777777" w:rsidR="006A7663" w:rsidRDefault="006A7663" w:rsidP="006A7663">
      <w:pPr>
        <w:pStyle w:val="Heading4"/>
      </w:pPr>
      <w:r>
        <w:t>Add &gt;&gt;</w:t>
      </w:r>
    </w:p>
    <w:p w14:paraId="047419E1"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5116E01" w14:textId="77777777" w:rsidR="006A7663" w:rsidRDefault="006A7663" w:rsidP="006A7663">
      <w:pPr>
        <w:pStyle w:val="Heading4"/>
      </w:pPr>
      <w:r>
        <w:t>&lt;&lt; Remove</w:t>
      </w:r>
    </w:p>
    <w:p w14:paraId="38B60F14"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B6D4FB4" w14:textId="77777777" w:rsidR="006A7663" w:rsidRDefault="006A7663" w:rsidP="006A7663">
      <w:pPr>
        <w:pStyle w:val="Heading4"/>
      </w:pPr>
      <w:r>
        <w:t>Move Up</w:t>
      </w:r>
    </w:p>
    <w:p w14:paraId="6B977345"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C2E17D4" w14:textId="77777777" w:rsidR="006A7663" w:rsidRDefault="006A7663" w:rsidP="006A7663">
      <w:pPr>
        <w:pStyle w:val="Heading4"/>
      </w:pPr>
      <w:r>
        <w:t>Move Down</w:t>
      </w:r>
    </w:p>
    <w:p w14:paraId="7F54D9EF" w14:textId="77777777"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F6597A5" w14:textId="62552326" w:rsidR="00AF4C05" w:rsidRDefault="00AF4C05" w:rsidP="00AF4C05">
      <w:pPr>
        <w:pStyle w:val="Heading3"/>
      </w:pPr>
      <w:bookmarkStart w:id="220" w:name="_Toc44258908"/>
      <w:r>
        <w:t>Outlook Destination</w:t>
      </w:r>
      <w:bookmarkEnd w:id="220"/>
    </w:p>
    <w:p w14:paraId="77324BDB" w14:textId="57EC7D7F" w:rsidR="001F1770" w:rsidRPr="001F1770" w:rsidRDefault="001F1770" w:rsidP="001F1770">
      <w:r>
        <w:rPr>
          <w:noProof/>
        </w:rPr>
        <w:drawing>
          <wp:inline distT="0" distB="0" distL="0" distR="0" wp14:anchorId="1402FD0E" wp14:editId="03511057">
            <wp:extent cx="4514850" cy="18192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14850" cy="1819275"/>
                    </a:xfrm>
                    <a:prstGeom prst="rect">
                      <a:avLst/>
                    </a:prstGeom>
                    <a:noFill/>
                    <a:ln>
                      <a:noFill/>
                    </a:ln>
                  </pic:spPr>
                </pic:pic>
              </a:graphicData>
            </a:graphic>
          </wp:inline>
        </w:drawing>
      </w:r>
    </w:p>
    <w:p w14:paraId="1AE079C0" w14:textId="77777777" w:rsidR="001F4F22" w:rsidRDefault="001F4F22" w:rsidP="001F4F22">
      <w:pPr>
        <w:pStyle w:val="Heading4"/>
      </w:pPr>
      <w:r>
        <w:t>Destination Choice</w:t>
      </w:r>
    </w:p>
    <w:p w14:paraId="30AB8681" w14:textId="77777777" w:rsidR="001F4F22" w:rsidRPr="00144B20" w:rsidRDefault="001F4F22" w:rsidP="001F4F22">
      <w:r>
        <w:t>To choose the destination where the document should be printed, please make sure that desired output destination choice bubble is toggled.</w:t>
      </w:r>
    </w:p>
    <w:p w14:paraId="3F53CED7" w14:textId="77777777" w:rsidR="001F4F22" w:rsidRDefault="001F4F22" w:rsidP="001F4F22">
      <w:pPr>
        <w:pStyle w:val="Heading4"/>
      </w:pPr>
      <w:r>
        <w:t>Layout Choice</w:t>
      </w:r>
    </w:p>
    <w:p w14:paraId="0D32EEFE" w14:textId="77777777" w:rsidR="001F4F22" w:rsidRPr="00144B20" w:rsidRDefault="001F4F22" w:rsidP="001F4F22">
      <w:r>
        <w:t>To choose the preferred layout of Landscape vs. Portrait, please make sure the desired option choice bubbled is toggled.</w:t>
      </w:r>
    </w:p>
    <w:p w14:paraId="7607346D" w14:textId="77777777" w:rsidR="001F4F22" w:rsidRDefault="001F4F22" w:rsidP="001F4F22">
      <w:pPr>
        <w:pStyle w:val="Heading4"/>
      </w:pPr>
      <w:r>
        <w:t>Lines Per Page</w:t>
      </w:r>
    </w:p>
    <w:p w14:paraId="0D73359B" w14:textId="77777777" w:rsidR="001F4F22" w:rsidRPr="00144B20" w:rsidRDefault="001F4F22" w:rsidP="001F4F22">
      <w:r w:rsidRPr="00211A1F">
        <w:t>Lines per page on the report when printing.</w:t>
      </w:r>
    </w:p>
    <w:p w14:paraId="17DC4677" w14:textId="77777777" w:rsidR="001F4F22" w:rsidRDefault="001F4F22" w:rsidP="001F4F22">
      <w:pPr>
        <w:pStyle w:val="Heading4"/>
      </w:pPr>
      <w:r>
        <w:t>Font</w:t>
      </w:r>
    </w:p>
    <w:p w14:paraId="7887FDD2"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14216325" w14:textId="77777777" w:rsidR="001F4F22" w:rsidRDefault="001F4F22" w:rsidP="001F4F22">
      <w:pPr>
        <w:pStyle w:val="Heading4"/>
      </w:pPr>
      <w:r>
        <w:t>Show Parameters? – Toggle Box</w:t>
      </w:r>
    </w:p>
    <w:p w14:paraId="5FE52DAC" w14:textId="77777777" w:rsidR="001F4F22" w:rsidRDefault="001F4F22" w:rsidP="001F4F22">
      <w:r>
        <w:t>To show parameters, make sure that the toggle box is ‘ticked’ with a checkmark.</w:t>
      </w:r>
    </w:p>
    <w:p w14:paraId="76161844" w14:textId="77777777" w:rsidR="001F4F22" w:rsidRDefault="001F4F22" w:rsidP="001F4F22">
      <w:pPr>
        <w:pStyle w:val="Heading4"/>
      </w:pPr>
      <w:r>
        <w:t>Export to Excel? – Toggle Box</w:t>
      </w:r>
    </w:p>
    <w:p w14:paraId="48ADE16A" w14:textId="77777777" w:rsidR="001F4F22" w:rsidRPr="00CC767A" w:rsidRDefault="001F4F22" w:rsidP="001F4F22">
      <w:r>
        <w:t>To export the printed file to an excel document, make sure that the Export to Excel toggle box is checked.</w:t>
      </w:r>
    </w:p>
    <w:p w14:paraId="51AD6AF6" w14:textId="77777777" w:rsidR="001F4F22" w:rsidRDefault="001F4F22" w:rsidP="001F4F22">
      <w:pPr>
        <w:pStyle w:val="Heading4"/>
      </w:pPr>
      <w:r>
        <w:t>Auto Run Excel? – Toggle Box</w:t>
      </w:r>
    </w:p>
    <w:p w14:paraId="04ED35D7" w14:textId="77777777" w:rsidR="001F4F22" w:rsidRPr="00CC767A" w:rsidRDefault="001F4F22" w:rsidP="001F4F22">
      <w:r>
        <w:t>To automatically open the new excel document, make sure that the Auto Run Excel toggle box is checked.</w:t>
      </w:r>
    </w:p>
    <w:p w14:paraId="1B371DBF" w14:textId="77777777" w:rsidR="001F4F22" w:rsidRDefault="001F4F22" w:rsidP="001F4F22">
      <w:pPr>
        <w:pStyle w:val="Heading4"/>
      </w:pPr>
      <w:r>
        <w:t>If Yes, File Name</w:t>
      </w:r>
    </w:p>
    <w:p w14:paraId="2C7CFB69" w14:textId="77777777" w:rsidR="001F4F22" w:rsidRDefault="001F4F22" w:rsidP="001F4F22">
      <w:r>
        <w:t>If exporting the file to Excel, enter the desired file name.</w:t>
      </w:r>
    </w:p>
    <w:p w14:paraId="739403E6" w14:textId="4C3C683C" w:rsidR="00AF4C05" w:rsidRDefault="00AF4C05" w:rsidP="00AF4C05">
      <w:pPr>
        <w:pStyle w:val="Heading2"/>
      </w:pPr>
      <w:bookmarkStart w:id="221" w:name="_Toc44258909"/>
      <w:r>
        <w:t>Customer Snapshot Totals [AR@]</w:t>
      </w:r>
      <w:bookmarkEnd w:id="221"/>
    </w:p>
    <w:p w14:paraId="793B5ED9" w14:textId="5F9515B4" w:rsidR="00AF4C05" w:rsidRDefault="00AF4C05" w:rsidP="00AF4C05">
      <w:pPr>
        <w:pStyle w:val="Heading3"/>
      </w:pPr>
      <w:bookmarkStart w:id="222" w:name="_Toc44258910"/>
      <w:r>
        <w:t>Selection Parameters</w:t>
      </w:r>
      <w:bookmarkEnd w:id="222"/>
    </w:p>
    <w:p w14:paraId="756E920C" w14:textId="369DA2A2" w:rsidR="001F1770" w:rsidRPr="001F1770" w:rsidRDefault="002A45AB" w:rsidP="001F1770">
      <w:r>
        <w:rPr>
          <w:noProof/>
        </w:rPr>
        <w:drawing>
          <wp:inline distT="0" distB="0" distL="0" distR="0" wp14:anchorId="5464EB3D" wp14:editId="3587D25A">
            <wp:extent cx="4562475" cy="18192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62475" cy="1819275"/>
                    </a:xfrm>
                    <a:prstGeom prst="rect">
                      <a:avLst/>
                    </a:prstGeom>
                    <a:noFill/>
                    <a:ln>
                      <a:noFill/>
                    </a:ln>
                  </pic:spPr>
                </pic:pic>
              </a:graphicData>
            </a:graphic>
          </wp:inline>
        </w:drawing>
      </w:r>
    </w:p>
    <w:p w14:paraId="229D8D6D" w14:textId="49F5BADF" w:rsidR="00D62095" w:rsidRDefault="00D62095" w:rsidP="00D62095">
      <w:pPr>
        <w:pStyle w:val="Heading4"/>
      </w:pPr>
      <w:r>
        <w:t>Beginning Customer # / Ending Customer #</w:t>
      </w:r>
    </w:p>
    <w:p w14:paraId="1215F14B" w14:textId="4CBE1B27" w:rsidR="001C1FD5" w:rsidRPr="00E5397E" w:rsidRDefault="001C1FD5" w:rsidP="001C1FD5">
      <w:r>
        <w:t xml:space="preserve">Enter the beginning and ending </w:t>
      </w:r>
      <w:r w:rsidR="00A65FD7">
        <w:t>Customer Number</w:t>
      </w:r>
      <w:r>
        <w:t xml:space="preserve"> to run the report for.</w:t>
      </w:r>
    </w:p>
    <w:p w14:paraId="7096CAE3" w14:textId="4034D1FA" w:rsidR="00D62095" w:rsidRDefault="00D62095" w:rsidP="00D62095">
      <w:pPr>
        <w:pStyle w:val="Heading4"/>
      </w:pPr>
      <w:r>
        <w:t>Beginning Customer Type / Ending Customer Type</w:t>
      </w:r>
    </w:p>
    <w:p w14:paraId="468F0598" w14:textId="7BDA1AE4" w:rsidR="001C1FD5" w:rsidRPr="00E5397E" w:rsidRDefault="001C1FD5" w:rsidP="001C1FD5">
      <w:r>
        <w:t xml:space="preserve">Enter the beginning and ending </w:t>
      </w:r>
      <w:r w:rsidR="00A65FD7">
        <w:t>Customer Type</w:t>
      </w:r>
      <w:r>
        <w:t xml:space="preserve"> to run the report for.</w:t>
      </w:r>
    </w:p>
    <w:p w14:paraId="209F7B4E" w14:textId="7475A237" w:rsidR="00D62095" w:rsidRDefault="00D62095" w:rsidP="00D62095">
      <w:pPr>
        <w:pStyle w:val="Heading4"/>
      </w:pPr>
      <w:r>
        <w:t>Beginning Sales Rep # / Ending Sales Rep #</w:t>
      </w:r>
    </w:p>
    <w:p w14:paraId="29EA6B74" w14:textId="361D5A92" w:rsidR="001C1FD5" w:rsidRPr="00E5397E" w:rsidRDefault="001C1FD5" w:rsidP="001C1FD5">
      <w:r>
        <w:t xml:space="preserve">Enter the beginning and ending </w:t>
      </w:r>
      <w:r w:rsidR="00A65FD7">
        <w:t>Sales Rep Number</w:t>
      </w:r>
      <w:r>
        <w:t xml:space="preserve"> to run the report for.</w:t>
      </w:r>
    </w:p>
    <w:p w14:paraId="23D5EDBC" w14:textId="69950557" w:rsidR="00D62095" w:rsidRDefault="00D62095" w:rsidP="00D62095">
      <w:pPr>
        <w:pStyle w:val="Heading4"/>
      </w:pPr>
      <w:r>
        <w:t>From Group / To Group</w:t>
      </w:r>
    </w:p>
    <w:p w14:paraId="32BC944A" w14:textId="616F9C14" w:rsidR="001C1FD5" w:rsidRPr="00E5397E" w:rsidRDefault="001C1FD5" w:rsidP="001C1FD5">
      <w:r>
        <w:t>Enter the beginning and ending</w:t>
      </w:r>
      <w:r w:rsidR="00A65FD7">
        <w:t xml:space="preserve"> Sales Group</w:t>
      </w:r>
      <w:r>
        <w:t xml:space="preserve"> to run the report for.</w:t>
      </w:r>
    </w:p>
    <w:p w14:paraId="51ECD2F3" w14:textId="6145E8C8" w:rsidR="00D62095" w:rsidRDefault="00D62095" w:rsidP="00D62095">
      <w:pPr>
        <w:pStyle w:val="Heading4"/>
      </w:pPr>
      <w:r>
        <w:t>Show Active? – Toggle Box</w:t>
      </w:r>
    </w:p>
    <w:p w14:paraId="2F4607EA" w14:textId="513DF30E" w:rsidR="001C1FD5" w:rsidRDefault="001C1FD5" w:rsidP="001C1FD5">
      <w:r>
        <w:t xml:space="preserve">To </w:t>
      </w:r>
      <w:r w:rsidR="00A65FD7">
        <w:t>show active customers and sales representatives</w:t>
      </w:r>
      <w:r>
        <w:t xml:space="preserve">, make sure that the </w:t>
      </w:r>
      <w:r w:rsidR="00A65FD7">
        <w:t>Show Active</w:t>
      </w:r>
      <w:r>
        <w:t xml:space="preserve"> toggle box is checked.</w:t>
      </w:r>
    </w:p>
    <w:p w14:paraId="4E143A6F" w14:textId="1E969857" w:rsidR="00D62095" w:rsidRDefault="00D62095" w:rsidP="00D62095">
      <w:pPr>
        <w:pStyle w:val="Heading4"/>
      </w:pPr>
      <w:r>
        <w:t>Show Inactive? – Toggle Box</w:t>
      </w:r>
    </w:p>
    <w:p w14:paraId="787F173B" w14:textId="3822842E" w:rsidR="001C1FD5" w:rsidRDefault="001C1FD5" w:rsidP="001C1FD5">
      <w:r>
        <w:t xml:space="preserve">To </w:t>
      </w:r>
      <w:r w:rsidR="00A65FD7">
        <w:t>show inactive customers and sales representatives</w:t>
      </w:r>
      <w:r>
        <w:t xml:space="preserve">, make sure that the </w:t>
      </w:r>
      <w:r w:rsidR="00A65FD7">
        <w:t>Show Inactive</w:t>
      </w:r>
      <w:r>
        <w:t xml:space="preserve"> toggle box is checked.</w:t>
      </w:r>
    </w:p>
    <w:p w14:paraId="5A4402E0" w14:textId="6B654DF7" w:rsidR="00D62095" w:rsidRDefault="00D62095" w:rsidP="00D62095">
      <w:pPr>
        <w:pStyle w:val="Heading4"/>
      </w:pPr>
      <w:r>
        <w:t>Sort? (Choice)</w:t>
      </w:r>
    </w:p>
    <w:p w14:paraId="0351790E" w14:textId="59F10F3F" w:rsidR="001C1FD5" w:rsidRDefault="001C1FD5" w:rsidP="001C1FD5">
      <w:r>
        <w:t xml:space="preserve">To choose the preferred </w:t>
      </w:r>
      <w:r w:rsidR="00A65FD7">
        <w:t>sorting method</w:t>
      </w:r>
      <w:r>
        <w:t xml:space="preserve"> of </w:t>
      </w:r>
      <w:r w:rsidR="00A65FD7">
        <w:t>Customer Number</w:t>
      </w:r>
      <w:r>
        <w:t xml:space="preserve"> vs. </w:t>
      </w:r>
      <w:r w:rsidR="00A65FD7">
        <w:t>Customer Name</w:t>
      </w:r>
      <w:r>
        <w:t>, please make sure the desired option choice bubble is toggled.</w:t>
      </w:r>
    </w:p>
    <w:p w14:paraId="0FE2BD0E" w14:textId="44736E68" w:rsidR="0017391D" w:rsidRDefault="0017391D" w:rsidP="001C1FD5"/>
    <w:p w14:paraId="1B5F773B" w14:textId="23890F5C" w:rsidR="0017391D" w:rsidRDefault="0017391D" w:rsidP="001C1FD5"/>
    <w:p w14:paraId="5C1EF238" w14:textId="77777777" w:rsidR="0017391D" w:rsidRDefault="0017391D" w:rsidP="001C1FD5"/>
    <w:p w14:paraId="5E8CB5BA" w14:textId="2DE5D9A3" w:rsidR="00AF4C05" w:rsidRDefault="00AF4C05" w:rsidP="00AF4C05">
      <w:pPr>
        <w:pStyle w:val="Heading3"/>
      </w:pPr>
      <w:bookmarkStart w:id="223" w:name="_Toc44258911"/>
      <w:r>
        <w:t>Available Columns</w:t>
      </w:r>
      <w:bookmarkEnd w:id="223"/>
    </w:p>
    <w:p w14:paraId="65DAFEAE" w14:textId="7D844D0B" w:rsidR="001F1770" w:rsidRPr="001F1770" w:rsidRDefault="002A45AB" w:rsidP="001F1770">
      <w:r>
        <w:rPr>
          <w:noProof/>
        </w:rPr>
        <w:drawing>
          <wp:inline distT="0" distB="0" distL="0" distR="0" wp14:anchorId="233A878E" wp14:editId="26BEB722">
            <wp:extent cx="4562475" cy="12287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62475" cy="1228725"/>
                    </a:xfrm>
                    <a:prstGeom prst="rect">
                      <a:avLst/>
                    </a:prstGeom>
                    <a:noFill/>
                    <a:ln>
                      <a:noFill/>
                    </a:ln>
                  </pic:spPr>
                </pic:pic>
              </a:graphicData>
            </a:graphic>
          </wp:inline>
        </w:drawing>
      </w:r>
    </w:p>
    <w:p w14:paraId="6C8CBE92" w14:textId="77777777" w:rsidR="006A7663" w:rsidRDefault="006A7663" w:rsidP="006A7663">
      <w:pPr>
        <w:pStyle w:val="Heading4"/>
      </w:pPr>
      <w:r>
        <w:t>Available Columns</w:t>
      </w:r>
    </w:p>
    <w:p w14:paraId="6E77E42B" w14:textId="77777777" w:rsidR="006A7663" w:rsidRPr="00F61F89" w:rsidRDefault="006A7663" w:rsidP="006A7663">
      <w:r>
        <w:t>The user may choose which columns they wish to have on the report printout. As the user selects their choices, they will appear on the ‘</w:t>
      </w:r>
      <w:r>
        <w:rPr>
          <w:i/>
          <w:iCs/>
        </w:rPr>
        <w:t>Selected Columns’</w:t>
      </w:r>
      <w:r>
        <w:t xml:space="preserve"> list.</w:t>
      </w:r>
    </w:p>
    <w:p w14:paraId="08792CA7" w14:textId="77777777" w:rsidR="006A7663" w:rsidRDefault="006A7663" w:rsidP="006A7663">
      <w:pPr>
        <w:pStyle w:val="Heading4"/>
      </w:pPr>
      <w:r>
        <w:t>Selected Columns (In Display Order)</w:t>
      </w:r>
    </w:p>
    <w:p w14:paraId="2BB2ACDB" w14:textId="77777777" w:rsidR="006A7663" w:rsidRPr="00F61F89" w:rsidRDefault="006A7663" w:rsidP="006A7663">
      <w:r>
        <w:t>The columns that the user has chosen from the ‘</w:t>
      </w:r>
      <w:r>
        <w:rPr>
          <w:i/>
          <w:iCs/>
        </w:rPr>
        <w:t xml:space="preserve">Available Columns’ </w:t>
      </w:r>
      <w:r>
        <w:t>list. The order that these columns are displayed in here is the order in which they will print on the report.</w:t>
      </w:r>
    </w:p>
    <w:p w14:paraId="009E0B27" w14:textId="77777777" w:rsidR="006A7663" w:rsidRDefault="006A7663" w:rsidP="006A7663">
      <w:pPr>
        <w:pStyle w:val="Heading4"/>
      </w:pPr>
      <w:r>
        <w:t>Default</w:t>
      </w:r>
    </w:p>
    <w:p w14:paraId="4A1E967B" w14:textId="77777777" w:rsidR="006A7663" w:rsidRPr="00361386" w:rsidRDefault="006A7663" w:rsidP="006A7663">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27FD92F" w14:textId="77777777" w:rsidR="006A7663" w:rsidRDefault="006A7663" w:rsidP="006A7663">
      <w:pPr>
        <w:pStyle w:val="Heading4"/>
      </w:pPr>
      <w:r>
        <w:t>Add &gt;&gt;</w:t>
      </w:r>
    </w:p>
    <w:p w14:paraId="4DBB9F9D" w14:textId="77777777" w:rsidR="006A7663" w:rsidRPr="00361386" w:rsidRDefault="006A7663" w:rsidP="006A7663">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1E72513" w14:textId="77777777" w:rsidR="006A7663" w:rsidRDefault="006A7663" w:rsidP="006A7663">
      <w:pPr>
        <w:pStyle w:val="Heading4"/>
      </w:pPr>
      <w:r>
        <w:t>&lt;&lt; Remove</w:t>
      </w:r>
    </w:p>
    <w:p w14:paraId="0B8617FB" w14:textId="77777777" w:rsidR="006A7663" w:rsidRPr="00361386" w:rsidRDefault="006A7663" w:rsidP="006A7663">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252B600" w14:textId="77777777" w:rsidR="006A7663" w:rsidRDefault="006A7663" w:rsidP="006A7663">
      <w:pPr>
        <w:pStyle w:val="Heading4"/>
      </w:pPr>
      <w:r>
        <w:t>Move Up</w:t>
      </w:r>
    </w:p>
    <w:p w14:paraId="2A1CF239" w14:textId="77777777" w:rsidR="006A7663" w:rsidRPr="00361386"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3852E7A" w14:textId="77777777" w:rsidR="006A7663" w:rsidRDefault="006A7663" w:rsidP="006A7663">
      <w:pPr>
        <w:pStyle w:val="Heading4"/>
      </w:pPr>
      <w:r>
        <w:t>Move Down</w:t>
      </w:r>
    </w:p>
    <w:p w14:paraId="1754D9E3" w14:textId="37035161" w:rsidR="006A7663" w:rsidRDefault="006A7663" w:rsidP="006A7663">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555C7EA" w14:textId="77777777" w:rsidR="0017391D" w:rsidRDefault="0017391D" w:rsidP="006A7663"/>
    <w:p w14:paraId="303C0001" w14:textId="1D694975" w:rsidR="00AF4C05" w:rsidRDefault="00AF4C05" w:rsidP="00AF4C05">
      <w:pPr>
        <w:pStyle w:val="Heading3"/>
      </w:pPr>
      <w:bookmarkStart w:id="224" w:name="_Toc44258912"/>
      <w:r>
        <w:t>Outlook Destination</w:t>
      </w:r>
      <w:bookmarkEnd w:id="224"/>
    </w:p>
    <w:p w14:paraId="6B33C4B9" w14:textId="29A14D99" w:rsidR="001F1770" w:rsidRPr="001F1770" w:rsidRDefault="002A45AB" w:rsidP="001F1770">
      <w:r>
        <w:rPr>
          <w:noProof/>
        </w:rPr>
        <w:drawing>
          <wp:inline distT="0" distB="0" distL="0" distR="0" wp14:anchorId="160B5BBA" wp14:editId="7AD0718E">
            <wp:extent cx="4562475" cy="17145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62475" cy="1714500"/>
                    </a:xfrm>
                    <a:prstGeom prst="rect">
                      <a:avLst/>
                    </a:prstGeom>
                    <a:noFill/>
                    <a:ln>
                      <a:noFill/>
                    </a:ln>
                  </pic:spPr>
                </pic:pic>
              </a:graphicData>
            </a:graphic>
          </wp:inline>
        </w:drawing>
      </w:r>
    </w:p>
    <w:p w14:paraId="061401A2" w14:textId="77777777" w:rsidR="001F4F22" w:rsidRDefault="001F4F22" w:rsidP="001F4F22">
      <w:pPr>
        <w:pStyle w:val="Heading4"/>
      </w:pPr>
      <w:r>
        <w:t>Destination Choice</w:t>
      </w:r>
    </w:p>
    <w:p w14:paraId="488F65CA" w14:textId="77777777" w:rsidR="001F4F22" w:rsidRPr="00144B20" w:rsidRDefault="001F4F22" w:rsidP="001F4F22">
      <w:r>
        <w:t>To choose the destination where the document should be printed, please make sure that desired output destination choice bubble is toggled.</w:t>
      </w:r>
    </w:p>
    <w:p w14:paraId="4040CA3A" w14:textId="77777777" w:rsidR="001F4F22" w:rsidRDefault="001F4F22" w:rsidP="001F4F22">
      <w:pPr>
        <w:pStyle w:val="Heading4"/>
      </w:pPr>
      <w:r>
        <w:t>Layout Choice</w:t>
      </w:r>
    </w:p>
    <w:p w14:paraId="109AF6BA" w14:textId="77777777" w:rsidR="001F4F22" w:rsidRPr="00144B20" w:rsidRDefault="001F4F22" w:rsidP="001F4F22">
      <w:r>
        <w:t>To choose the preferred layout of Landscape vs. Portrait, please make sure the desired option choice bubbled is toggled.</w:t>
      </w:r>
    </w:p>
    <w:p w14:paraId="23F80760" w14:textId="77777777" w:rsidR="001F4F22" w:rsidRDefault="001F4F22" w:rsidP="001F4F22">
      <w:pPr>
        <w:pStyle w:val="Heading4"/>
      </w:pPr>
      <w:r>
        <w:t>Lines Per Page</w:t>
      </w:r>
    </w:p>
    <w:p w14:paraId="7D3FC47D" w14:textId="77777777" w:rsidR="001F4F22" w:rsidRPr="00144B20" w:rsidRDefault="001F4F22" w:rsidP="001F4F22">
      <w:r w:rsidRPr="00211A1F">
        <w:t>Lines per page on the report when printing.</w:t>
      </w:r>
    </w:p>
    <w:p w14:paraId="1261EEB7" w14:textId="77777777" w:rsidR="001F4F22" w:rsidRDefault="001F4F22" w:rsidP="001F4F22">
      <w:pPr>
        <w:pStyle w:val="Heading4"/>
      </w:pPr>
      <w:r>
        <w:t>Font</w:t>
      </w:r>
    </w:p>
    <w:p w14:paraId="520FAD55"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3E798154" w14:textId="77777777" w:rsidR="001F4F22" w:rsidRDefault="001F4F22" w:rsidP="001F4F22">
      <w:pPr>
        <w:pStyle w:val="Heading4"/>
      </w:pPr>
      <w:r>
        <w:t>Show Parameters? – Toggle Box</w:t>
      </w:r>
    </w:p>
    <w:p w14:paraId="5663391F" w14:textId="77777777" w:rsidR="001F4F22" w:rsidRDefault="001F4F22" w:rsidP="001F4F22">
      <w:r>
        <w:t>To show parameters, make sure that the toggle box is ‘ticked’ with a checkmark.</w:t>
      </w:r>
    </w:p>
    <w:p w14:paraId="379350A6" w14:textId="77777777" w:rsidR="001F4F22" w:rsidRDefault="001F4F22" w:rsidP="001F4F22">
      <w:pPr>
        <w:pStyle w:val="Heading4"/>
      </w:pPr>
      <w:r>
        <w:t>Export to Excel? – Toggle Box</w:t>
      </w:r>
    </w:p>
    <w:p w14:paraId="2989C9D8" w14:textId="77777777" w:rsidR="001F4F22" w:rsidRPr="00CC767A" w:rsidRDefault="001F4F22" w:rsidP="001F4F22">
      <w:r>
        <w:t>To export the printed file to an excel document, make sure that the Export to Excel toggle box is checked.</w:t>
      </w:r>
    </w:p>
    <w:p w14:paraId="26113FA2" w14:textId="77777777" w:rsidR="001F4F22" w:rsidRDefault="001F4F22" w:rsidP="001F4F22">
      <w:pPr>
        <w:pStyle w:val="Heading4"/>
      </w:pPr>
      <w:r>
        <w:t>Auto Run Excel? – Toggle Box</w:t>
      </w:r>
    </w:p>
    <w:p w14:paraId="7EC2ED5C" w14:textId="77777777" w:rsidR="001F4F22" w:rsidRPr="00CC767A" w:rsidRDefault="001F4F22" w:rsidP="001F4F22">
      <w:r>
        <w:t>To automatically open the new excel document, make sure that the Auto Run Excel toggle box is checked.</w:t>
      </w:r>
    </w:p>
    <w:p w14:paraId="1718D584" w14:textId="77777777" w:rsidR="001F4F22" w:rsidRDefault="001F4F22" w:rsidP="001F4F22">
      <w:pPr>
        <w:pStyle w:val="Heading4"/>
      </w:pPr>
      <w:r>
        <w:t>If Yes, File Name</w:t>
      </w:r>
    </w:p>
    <w:p w14:paraId="2EC3DC6E" w14:textId="77777777" w:rsidR="001F4F22" w:rsidRDefault="001F4F22" w:rsidP="001F4F22">
      <w:r>
        <w:t>If exporting the file to Excel, enter the desired file name.</w:t>
      </w:r>
    </w:p>
    <w:p w14:paraId="26C98A8C" w14:textId="36D5BF3F" w:rsidR="00AF4C05" w:rsidRDefault="00AF4C05" w:rsidP="00AF4C05">
      <w:pPr>
        <w:pStyle w:val="Heading2"/>
      </w:pPr>
      <w:bookmarkStart w:id="225" w:name="_Toc44258913"/>
      <w:r>
        <w:t xml:space="preserve">Customer </w:t>
      </w:r>
      <w:r w:rsidR="00944267">
        <w:t>S</w:t>
      </w:r>
      <w:r>
        <w:t>hip-To List [AR#]</w:t>
      </w:r>
      <w:bookmarkEnd w:id="225"/>
    </w:p>
    <w:p w14:paraId="0565B989" w14:textId="3C0EE864" w:rsidR="00AF4C05" w:rsidRDefault="00AF4C05" w:rsidP="00AF4C05">
      <w:pPr>
        <w:pStyle w:val="Heading3"/>
      </w:pPr>
      <w:bookmarkStart w:id="226" w:name="_Toc44258914"/>
      <w:r>
        <w:t>Selection Parameters</w:t>
      </w:r>
      <w:bookmarkEnd w:id="226"/>
    </w:p>
    <w:p w14:paraId="22F60F7C" w14:textId="2108DDB1" w:rsidR="001F1770" w:rsidRPr="001F1770" w:rsidRDefault="002A45AB" w:rsidP="001F1770">
      <w:r>
        <w:rPr>
          <w:noProof/>
        </w:rPr>
        <w:drawing>
          <wp:inline distT="0" distB="0" distL="0" distR="0" wp14:anchorId="5E09374B" wp14:editId="533E8889">
            <wp:extent cx="4552950" cy="20574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52950" cy="2057400"/>
                    </a:xfrm>
                    <a:prstGeom prst="rect">
                      <a:avLst/>
                    </a:prstGeom>
                    <a:noFill/>
                    <a:ln>
                      <a:noFill/>
                    </a:ln>
                  </pic:spPr>
                </pic:pic>
              </a:graphicData>
            </a:graphic>
          </wp:inline>
        </w:drawing>
      </w:r>
    </w:p>
    <w:p w14:paraId="68456D07" w14:textId="192A73D4" w:rsidR="00D62095" w:rsidRDefault="00D62095" w:rsidP="00D62095">
      <w:pPr>
        <w:pStyle w:val="Heading4"/>
      </w:pPr>
      <w:r>
        <w:t>Beginning Customer # / Ending Customer #</w:t>
      </w:r>
    </w:p>
    <w:p w14:paraId="69416133" w14:textId="2AF34BFF" w:rsidR="001C1FD5" w:rsidRPr="00E5397E" w:rsidRDefault="001C1FD5" w:rsidP="001C1FD5">
      <w:r>
        <w:t xml:space="preserve">Enter the beginning and ending </w:t>
      </w:r>
      <w:r w:rsidR="00A65FD7">
        <w:t>Customer Number</w:t>
      </w:r>
      <w:r>
        <w:t xml:space="preserve"> to run the report for.</w:t>
      </w:r>
    </w:p>
    <w:p w14:paraId="11A07D5D" w14:textId="7E7A2697" w:rsidR="00D62095" w:rsidRDefault="00D62095" w:rsidP="00D62095">
      <w:pPr>
        <w:pStyle w:val="Heading4"/>
      </w:pPr>
      <w:r>
        <w:t>Beginning Customer Type / Ending Customer Type</w:t>
      </w:r>
    </w:p>
    <w:p w14:paraId="57A2773A" w14:textId="36C8BD58" w:rsidR="001C1FD5" w:rsidRPr="00E5397E" w:rsidRDefault="001C1FD5" w:rsidP="001C1FD5">
      <w:r>
        <w:t xml:space="preserve">Enter the beginning and ending </w:t>
      </w:r>
      <w:r w:rsidR="00A65FD7">
        <w:t>Customer Type</w:t>
      </w:r>
      <w:r>
        <w:t xml:space="preserve"> to run the report for.</w:t>
      </w:r>
    </w:p>
    <w:p w14:paraId="47E03DFE" w14:textId="1840D42A" w:rsidR="00D62095" w:rsidRDefault="00D62095" w:rsidP="00D62095">
      <w:pPr>
        <w:pStyle w:val="Heading4"/>
      </w:pPr>
      <w:r>
        <w:t>Beginning Sales Rep # / Ending Sales Rep #</w:t>
      </w:r>
    </w:p>
    <w:p w14:paraId="38C9DE82" w14:textId="368211B0" w:rsidR="001C1FD5" w:rsidRPr="00E5397E" w:rsidRDefault="001C1FD5" w:rsidP="001C1FD5">
      <w:r>
        <w:t xml:space="preserve">Enter the beginning and ending </w:t>
      </w:r>
      <w:r w:rsidR="00A65FD7">
        <w:t>Sales Rep Number</w:t>
      </w:r>
      <w:r>
        <w:t xml:space="preserve"> to run the report for.</w:t>
      </w:r>
    </w:p>
    <w:p w14:paraId="1EBEFA66" w14:textId="555061ED" w:rsidR="00D62095" w:rsidRDefault="00D62095" w:rsidP="00D62095">
      <w:pPr>
        <w:pStyle w:val="Heading4"/>
      </w:pPr>
      <w:r>
        <w:t>Beginning Since Date / Ending Since Date</w:t>
      </w:r>
    </w:p>
    <w:p w14:paraId="5028E09D" w14:textId="6837D131" w:rsidR="001C1FD5" w:rsidRPr="00E5397E" w:rsidRDefault="001C1FD5" w:rsidP="001C1FD5">
      <w:r>
        <w:t xml:space="preserve">Enter the beginning and ending </w:t>
      </w:r>
      <w:r w:rsidR="00A65FD7">
        <w:t>Since Date</w:t>
      </w:r>
      <w:r>
        <w:t xml:space="preserve"> to run the report for.</w:t>
      </w:r>
    </w:p>
    <w:p w14:paraId="6942BFE5" w14:textId="5DC809A8" w:rsidR="00D62095" w:rsidRDefault="00D62095" w:rsidP="00D62095">
      <w:pPr>
        <w:pStyle w:val="Heading4"/>
      </w:pPr>
      <w:r>
        <w:t>Show Active? – Toggle Box</w:t>
      </w:r>
    </w:p>
    <w:p w14:paraId="6E323D71" w14:textId="606F07E4" w:rsidR="001C1FD5" w:rsidRDefault="001C1FD5" w:rsidP="001C1FD5">
      <w:r>
        <w:t xml:space="preserve">To </w:t>
      </w:r>
      <w:r w:rsidR="00A65FD7">
        <w:t>show active customers and sales representatives</w:t>
      </w:r>
      <w:r>
        <w:t xml:space="preserve">, make sure that the </w:t>
      </w:r>
      <w:r w:rsidR="00A65FD7">
        <w:t>Show Active</w:t>
      </w:r>
      <w:r>
        <w:t xml:space="preserve"> toggle box is checked.</w:t>
      </w:r>
    </w:p>
    <w:p w14:paraId="48677A4C" w14:textId="289E6D42" w:rsidR="00D62095" w:rsidRDefault="00D62095" w:rsidP="00D62095">
      <w:pPr>
        <w:pStyle w:val="Heading4"/>
      </w:pPr>
      <w:r>
        <w:t>Show Inactive? – Toggle Vox</w:t>
      </w:r>
    </w:p>
    <w:p w14:paraId="770CAE41" w14:textId="0D30FFC4" w:rsidR="001C1FD5" w:rsidRDefault="00A65FD7" w:rsidP="001C1FD5">
      <w:r>
        <w:t>To show active customers and sales representatives</w:t>
      </w:r>
      <w:r w:rsidR="001C1FD5">
        <w:t xml:space="preserve">, make sure that the </w:t>
      </w:r>
      <w:r>
        <w:t>Show Inactive</w:t>
      </w:r>
      <w:r w:rsidR="001C1FD5">
        <w:t xml:space="preserve"> toggle box is checked.</w:t>
      </w:r>
    </w:p>
    <w:p w14:paraId="722F8D14" w14:textId="6B61C363" w:rsidR="00D62095" w:rsidRDefault="00D62095" w:rsidP="00D62095">
      <w:pPr>
        <w:pStyle w:val="Heading4"/>
      </w:pPr>
      <w:r>
        <w:t>Sort? (Choice)</w:t>
      </w:r>
    </w:p>
    <w:p w14:paraId="74652CBA" w14:textId="5467C5E3" w:rsidR="001C1FD5" w:rsidRDefault="001C1FD5" w:rsidP="001C1FD5">
      <w:r>
        <w:t xml:space="preserve">To choose the preferred </w:t>
      </w:r>
      <w:r w:rsidR="00A65FD7">
        <w:t>sorting method</w:t>
      </w:r>
      <w:r>
        <w:t xml:space="preserve"> of </w:t>
      </w:r>
      <w:r w:rsidR="00A65FD7">
        <w:t>Customer Number</w:t>
      </w:r>
      <w:r>
        <w:t xml:space="preserve"> vs. </w:t>
      </w:r>
      <w:r w:rsidR="00A65FD7">
        <w:t>Customer Name vs. Since Date</w:t>
      </w:r>
      <w:r>
        <w:t>, please make sure the desired option choice bubble is toggled.</w:t>
      </w:r>
    </w:p>
    <w:p w14:paraId="2C1F87CF" w14:textId="5D83CA6D" w:rsidR="0017391D" w:rsidRDefault="0017391D" w:rsidP="001C1FD5"/>
    <w:p w14:paraId="23F9A90B" w14:textId="77777777" w:rsidR="0017391D" w:rsidRDefault="0017391D" w:rsidP="001C1FD5"/>
    <w:p w14:paraId="42A8AF32" w14:textId="54BCC2A4" w:rsidR="00AF4C05" w:rsidRDefault="00AF4C05" w:rsidP="00AF4C05">
      <w:pPr>
        <w:pStyle w:val="Heading3"/>
      </w:pPr>
      <w:bookmarkStart w:id="227" w:name="_Toc44258915"/>
      <w:r>
        <w:t>Available Columns</w:t>
      </w:r>
      <w:bookmarkEnd w:id="227"/>
    </w:p>
    <w:p w14:paraId="6883E910" w14:textId="752253B5" w:rsidR="001F1770" w:rsidRPr="001F1770" w:rsidRDefault="002A45AB" w:rsidP="001F1770">
      <w:r>
        <w:rPr>
          <w:noProof/>
        </w:rPr>
        <w:drawing>
          <wp:inline distT="0" distB="0" distL="0" distR="0" wp14:anchorId="404C5DC9" wp14:editId="292114A9">
            <wp:extent cx="4562475" cy="12287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62475" cy="1228725"/>
                    </a:xfrm>
                    <a:prstGeom prst="rect">
                      <a:avLst/>
                    </a:prstGeom>
                    <a:noFill/>
                    <a:ln>
                      <a:noFill/>
                    </a:ln>
                  </pic:spPr>
                </pic:pic>
              </a:graphicData>
            </a:graphic>
          </wp:inline>
        </w:drawing>
      </w:r>
    </w:p>
    <w:p w14:paraId="10695457" w14:textId="77777777" w:rsidR="001F4F22" w:rsidRDefault="001F4F22" w:rsidP="001F4F22">
      <w:pPr>
        <w:pStyle w:val="Heading4"/>
      </w:pPr>
      <w:r>
        <w:t>Available Columns</w:t>
      </w:r>
    </w:p>
    <w:p w14:paraId="33D550D1"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198A3925" w14:textId="77777777" w:rsidR="001F4F22" w:rsidRDefault="001F4F22" w:rsidP="001F4F22">
      <w:pPr>
        <w:pStyle w:val="Heading4"/>
      </w:pPr>
      <w:r>
        <w:t>Selected Columns (In Display Order)</w:t>
      </w:r>
    </w:p>
    <w:p w14:paraId="66BF0466"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4918B397" w14:textId="77777777" w:rsidR="001F4F22" w:rsidRDefault="001F4F22" w:rsidP="001F4F22">
      <w:pPr>
        <w:pStyle w:val="Heading4"/>
      </w:pPr>
      <w:r>
        <w:t>Default</w:t>
      </w:r>
    </w:p>
    <w:p w14:paraId="53AE8F55"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ABD83CC" w14:textId="77777777" w:rsidR="001F4F22" w:rsidRDefault="001F4F22" w:rsidP="001F4F22">
      <w:pPr>
        <w:pStyle w:val="Heading4"/>
      </w:pPr>
      <w:r>
        <w:t>Add &gt;&gt;</w:t>
      </w:r>
    </w:p>
    <w:p w14:paraId="037613BD"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3DFD8FA" w14:textId="77777777" w:rsidR="001F4F22" w:rsidRDefault="001F4F22" w:rsidP="001F4F22">
      <w:pPr>
        <w:pStyle w:val="Heading4"/>
      </w:pPr>
      <w:r>
        <w:t>&lt;&lt; Remove</w:t>
      </w:r>
    </w:p>
    <w:p w14:paraId="1D93EC2E"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ED84FC4" w14:textId="77777777" w:rsidR="001F4F22" w:rsidRDefault="001F4F22" w:rsidP="001F4F22">
      <w:pPr>
        <w:pStyle w:val="Heading4"/>
      </w:pPr>
      <w:r>
        <w:t>Move Up</w:t>
      </w:r>
    </w:p>
    <w:p w14:paraId="5B78EEBD"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96BAF03" w14:textId="77777777" w:rsidR="001F4F22" w:rsidRDefault="001F4F22" w:rsidP="001F4F22">
      <w:pPr>
        <w:pStyle w:val="Heading4"/>
      </w:pPr>
      <w:r>
        <w:t>Move Down</w:t>
      </w:r>
    </w:p>
    <w:p w14:paraId="4325E493" w14:textId="31E342A9"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6811C5E" w14:textId="77777777" w:rsidR="0017391D" w:rsidRDefault="0017391D" w:rsidP="001F4F22"/>
    <w:p w14:paraId="6844CA1A" w14:textId="279102B3" w:rsidR="00AF4C05" w:rsidRDefault="00AF4C05" w:rsidP="00AF4C05">
      <w:pPr>
        <w:pStyle w:val="Heading3"/>
      </w:pPr>
      <w:bookmarkStart w:id="228" w:name="_Toc44258916"/>
      <w:r>
        <w:t>Outlook Destination</w:t>
      </w:r>
      <w:bookmarkEnd w:id="228"/>
    </w:p>
    <w:p w14:paraId="0121587C" w14:textId="203B1255" w:rsidR="001F1770" w:rsidRPr="001F1770" w:rsidRDefault="002A45AB" w:rsidP="001F1770">
      <w:r>
        <w:rPr>
          <w:noProof/>
        </w:rPr>
        <w:drawing>
          <wp:inline distT="0" distB="0" distL="0" distR="0" wp14:anchorId="2B7B189D" wp14:editId="4386AA2B">
            <wp:extent cx="4562475" cy="16764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62475" cy="1676400"/>
                    </a:xfrm>
                    <a:prstGeom prst="rect">
                      <a:avLst/>
                    </a:prstGeom>
                    <a:noFill/>
                    <a:ln>
                      <a:noFill/>
                    </a:ln>
                  </pic:spPr>
                </pic:pic>
              </a:graphicData>
            </a:graphic>
          </wp:inline>
        </w:drawing>
      </w:r>
    </w:p>
    <w:p w14:paraId="0125BC33" w14:textId="77777777" w:rsidR="001F4F22" w:rsidRDefault="001F4F22" w:rsidP="001F4F22">
      <w:pPr>
        <w:pStyle w:val="Heading4"/>
      </w:pPr>
      <w:r>
        <w:t>Destination Choice</w:t>
      </w:r>
    </w:p>
    <w:p w14:paraId="1FB1A4D4" w14:textId="77777777" w:rsidR="001F4F22" w:rsidRPr="00144B20" w:rsidRDefault="001F4F22" w:rsidP="001F4F22">
      <w:r>
        <w:t>To choose the destination where the document should be printed, please make sure that desired output destination choice bubble is toggled.</w:t>
      </w:r>
    </w:p>
    <w:p w14:paraId="7D0D2A9C" w14:textId="77777777" w:rsidR="001F4F22" w:rsidRDefault="001F4F22" w:rsidP="001F4F22">
      <w:pPr>
        <w:pStyle w:val="Heading4"/>
      </w:pPr>
      <w:r>
        <w:t>Layout Choice</w:t>
      </w:r>
    </w:p>
    <w:p w14:paraId="7D28A6F4" w14:textId="77777777" w:rsidR="001F4F22" w:rsidRPr="00144B20" w:rsidRDefault="001F4F22" w:rsidP="001F4F22">
      <w:r>
        <w:t>To choose the preferred layout of Landscape vs. Portrait, please make sure the desired option choice bubbled is toggled.</w:t>
      </w:r>
    </w:p>
    <w:p w14:paraId="1B99E60A" w14:textId="77777777" w:rsidR="001F4F22" w:rsidRDefault="001F4F22" w:rsidP="001F4F22">
      <w:pPr>
        <w:pStyle w:val="Heading4"/>
      </w:pPr>
      <w:r>
        <w:t>Lines Per Page</w:t>
      </w:r>
    </w:p>
    <w:p w14:paraId="7A1AC9CC" w14:textId="77777777" w:rsidR="001F4F22" w:rsidRPr="00144B20" w:rsidRDefault="001F4F22" w:rsidP="001F4F22">
      <w:r w:rsidRPr="00211A1F">
        <w:t>Lines per page on the report when printing.</w:t>
      </w:r>
    </w:p>
    <w:p w14:paraId="70BC91D7" w14:textId="77777777" w:rsidR="001F4F22" w:rsidRDefault="001F4F22" w:rsidP="001F4F22">
      <w:pPr>
        <w:pStyle w:val="Heading4"/>
      </w:pPr>
      <w:r>
        <w:t>Font</w:t>
      </w:r>
    </w:p>
    <w:p w14:paraId="0D33D354"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183EF87D" w14:textId="77777777" w:rsidR="001F4F22" w:rsidRDefault="001F4F22" w:rsidP="001F4F22">
      <w:pPr>
        <w:pStyle w:val="Heading4"/>
      </w:pPr>
      <w:r>
        <w:t>Show Parameters? – Toggle Box</w:t>
      </w:r>
    </w:p>
    <w:p w14:paraId="42CF8503" w14:textId="77777777" w:rsidR="001F4F22" w:rsidRDefault="001F4F22" w:rsidP="001F4F22">
      <w:r>
        <w:t>To show parameters, make sure that the toggle box is ‘ticked’ with a checkmark.</w:t>
      </w:r>
    </w:p>
    <w:p w14:paraId="2E2EA75F" w14:textId="77777777" w:rsidR="001F4F22" w:rsidRDefault="001F4F22" w:rsidP="001F4F22">
      <w:pPr>
        <w:pStyle w:val="Heading4"/>
      </w:pPr>
      <w:r>
        <w:t>Export to Excel? – Toggle Box</w:t>
      </w:r>
    </w:p>
    <w:p w14:paraId="4ED7B4D6" w14:textId="77777777" w:rsidR="001F4F22" w:rsidRPr="00CC767A" w:rsidRDefault="001F4F22" w:rsidP="001F4F22">
      <w:r>
        <w:t>To export the printed file to an excel document, make sure that the Export to Excel toggle box is checked.</w:t>
      </w:r>
    </w:p>
    <w:p w14:paraId="444160F7" w14:textId="77777777" w:rsidR="001F4F22" w:rsidRDefault="001F4F22" w:rsidP="001F4F22">
      <w:pPr>
        <w:pStyle w:val="Heading4"/>
      </w:pPr>
      <w:r>
        <w:t>Auto Run Excel? – Toggle Box</w:t>
      </w:r>
    </w:p>
    <w:p w14:paraId="1B31BACD" w14:textId="77777777" w:rsidR="001F4F22" w:rsidRPr="00CC767A" w:rsidRDefault="001F4F22" w:rsidP="001F4F22">
      <w:r>
        <w:t>To automatically open the new excel document, make sure that the Auto Run Excel toggle box is checked.</w:t>
      </w:r>
    </w:p>
    <w:p w14:paraId="5DD8007F" w14:textId="77777777" w:rsidR="001F4F22" w:rsidRDefault="001F4F22" w:rsidP="001F4F22">
      <w:pPr>
        <w:pStyle w:val="Heading4"/>
      </w:pPr>
      <w:r>
        <w:t>If Yes, File Name</w:t>
      </w:r>
    </w:p>
    <w:p w14:paraId="4297E08D" w14:textId="77777777" w:rsidR="001F4F22" w:rsidRDefault="001F4F22" w:rsidP="001F4F22">
      <w:r>
        <w:t>If exporting the file to Excel, enter the desired file name.</w:t>
      </w:r>
    </w:p>
    <w:p w14:paraId="58B234FC" w14:textId="62AE3A51" w:rsidR="00AF4C05" w:rsidRDefault="00AF4C05" w:rsidP="00AF4C05">
      <w:pPr>
        <w:pStyle w:val="Heading2"/>
      </w:pPr>
      <w:bookmarkStart w:id="229" w:name="_Toc44258917"/>
      <w:r>
        <w:t>Cash Forecast Report [AR$]</w:t>
      </w:r>
      <w:bookmarkEnd w:id="229"/>
    </w:p>
    <w:p w14:paraId="4B15EEE5" w14:textId="774C3D26" w:rsidR="00AF4C05" w:rsidRDefault="00AF4C05" w:rsidP="00AF4C05">
      <w:pPr>
        <w:pStyle w:val="Heading3"/>
      </w:pPr>
      <w:bookmarkStart w:id="230" w:name="_Toc44258918"/>
      <w:r>
        <w:t>Selection Parameters</w:t>
      </w:r>
      <w:bookmarkEnd w:id="230"/>
    </w:p>
    <w:p w14:paraId="42D2CC2C" w14:textId="1C4B6EC0" w:rsidR="001F1770" w:rsidRPr="001F1770" w:rsidRDefault="002A45AB" w:rsidP="001F1770">
      <w:r>
        <w:rPr>
          <w:noProof/>
        </w:rPr>
        <w:drawing>
          <wp:inline distT="0" distB="0" distL="0" distR="0" wp14:anchorId="5E52A407" wp14:editId="481D04BC">
            <wp:extent cx="4533900" cy="16478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33900" cy="1647825"/>
                    </a:xfrm>
                    <a:prstGeom prst="rect">
                      <a:avLst/>
                    </a:prstGeom>
                    <a:noFill/>
                    <a:ln>
                      <a:noFill/>
                    </a:ln>
                  </pic:spPr>
                </pic:pic>
              </a:graphicData>
            </a:graphic>
          </wp:inline>
        </w:drawing>
      </w:r>
    </w:p>
    <w:p w14:paraId="473CAC69" w14:textId="4D289943" w:rsidR="00D62095" w:rsidRDefault="00D62095" w:rsidP="00D62095">
      <w:pPr>
        <w:pStyle w:val="Heading4"/>
      </w:pPr>
      <w:r>
        <w:t>Date 1</w:t>
      </w:r>
      <w:r w:rsidR="00A65FD7">
        <w:t>-3</w:t>
      </w:r>
    </w:p>
    <w:p w14:paraId="0448D84B" w14:textId="4C794A34" w:rsidR="00345B69" w:rsidRPr="00345B69" w:rsidRDefault="00A65FD7" w:rsidP="00345B69">
      <w:r>
        <w:t>Enter the first, second, and third date to run the report for.</w:t>
      </w:r>
    </w:p>
    <w:p w14:paraId="3C6046EF" w14:textId="13A75D97" w:rsidR="00D62095" w:rsidRDefault="00D62095" w:rsidP="00D62095">
      <w:pPr>
        <w:pStyle w:val="Heading4"/>
      </w:pPr>
      <w:r>
        <w:t>Sort? (Choice)</w:t>
      </w:r>
    </w:p>
    <w:p w14:paraId="26AC2201" w14:textId="00CFCA9A" w:rsidR="001C1FD5" w:rsidRDefault="001C1FD5" w:rsidP="001C1FD5">
      <w:r>
        <w:t xml:space="preserve">To choose the preferred </w:t>
      </w:r>
      <w:r w:rsidR="00A65FD7">
        <w:t>sorting method</w:t>
      </w:r>
      <w:r>
        <w:t xml:space="preserve"> of </w:t>
      </w:r>
      <w:r w:rsidR="00A65FD7">
        <w:t>Customer Number</w:t>
      </w:r>
      <w:r>
        <w:t xml:space="preserve"> vs. </w:t>
      </w:r>
      <w:r w:rsidR="00A65FD7">
        <w:t>Customer Name vs. Due Date</w:t>
      </w:r>
      <w:r>
        <w:t>, please make sure the desired option choice bubble is toggled.</w:t>
      </w:r>
    </w:p>
    <w:p w14:paraId="29CD20CB" w14:textId="3BD40B23" w:rsidR="00D62095" w:rsidRDefault="00D62095" w:rsidP="00D62095">
      <w:pPr>
        <w:pStyle w:val="Heading4"/>
      </w:pPr>
      <w:r>
        <w:t>Age By? (Choice)</w:t>
      </w:r>
    </w:p>
    <w:p w14:paraId="34C05FAB" w14:textId="70867147" w:rsidR="001C1FD5" w:rsidRDefault="001C1FD5" w:rsidP="001C1FD5">
      <w:r>
        <w:t xml:space="preserve">To choose the preferred </w:t>
      </w:r>
      <w:r w:rsidR="00A65FD7">
        <w:t>aging option</w:t>
      </w:r>
      <w:r>
        <w:t xml:space="preserve"> of </w:t>
      </w:r>
      <w:r w:rsidR="00A65FD7">
        <w:t>Due Date</w:t>
      </w:r>
      <w:r>
        <w:t xml:space="preserve"> vs. </w:t>
      </w:r>
      <w:r w:rsidR="00A65FD7">
        <w:t>Average Days</w:t>
      </w:r>
      <w:r>
        <w:t>, please make sure the desired option choice bubble is toggled.</w:t>
      </w:r>
    </w:p>
    <w:p w14:paraId="351B6393" w14:textId="2BEF929F" w:rsidR="00AF4C05" w:rsidRDefault="00AF4C05" w:rsidP="00AF4C05">
      <w:pPr>
        <w:pStyle w:val="Heading3"/>
      </w:pPr>
      <w:bookmarkStart w:id="231" w:name="_Toc44258919"/>
      <w:r>
        <w:t>Available Columns</w:t>
      </w:r>
      <w:bookmarkEnd w:id="231"/>
    </w:p>
    <w:p w14:paraId="20D8A10D" w14:textId="277B97AD" w:rsidR="001F1770" w:rsidRPr="001F1770" w:rsidRDefault="002A45AB" w:rsidP="001F1770">
      <w:r>
        <w:rPr>
          <w:noProof/>
        </w:rPr>
        <w:drawing>
          <wp:inline distT="0" distB="0" distL="0" distR="0" wp14:anchorId="26E33C9B" wp14:editId="2CD94D6A">
            <wp:extent cx="4533900" cy="12763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33900" cy="1276350"/>
                    </a:xfrm>
                    <a:prstGeom prst="rect">
                      <a:avLst/>
                    </a:prstGeom>
                    <a:noFill/>
                    <a:ln>
                      <a:noFill/>
                    </a:ln>
                  </pic:spPr>
                </pic:pic>
              </a:graphicData>
            </a:graphic>
          </wp:inline>
        </w:drawing>
      </w:r>
    </w:p>
    <w:p w14:paraId="4281F7D2" w14:textId="77777777" w:rsidR="001F4F22" w:rsidRDefault="001F4F22" w:rsidP="001F4F22">
      <w:pPr>
        <w:pStyle w:val="Heading4"/>
      </w:pPr>
      <w:r>
        <w:t>Available Columns</w:t>
      </w:r>
    </w:p>
    <w:p w14:paraId="0F0D0B09"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026D0049" w14:textId="77777777" w:rsidR="001F4F22" w:rsidRDefault="001F4F22" w:rsidP="001F4F22">
      <w:pPr>
        <w:pStyle w:val="Heading4"/>
      </w:pPr>
      <w:r>
        <w:t>Selected Columns (In Display Order)</w:t>
      </w:r>
    </w:p>
    <w:p w14:paraId="2AB0A3D9"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558A7F92" w14:textId="77777777" w:rsidR="001F4F22" w:rsidRDefault="001F4F22" w:rsidP="001F4F22">
      <w:pPr>
        <w:pStyle w:val="Heading4"/>
      </w:pPr>
      <w:r>
        <w:t>Default</w:t>
      </w:r>
    </w:p>
    <w:p w14:paraId="3D4CD650"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7C67F79" w14:textId="77777777" w:rsidR="001F4F22" w:rsidRDefault="001F4F22" w:rsidP="001F4F22">
      <w:pPr>
        <w:pStyle w:val="Heading4"/>
      </w:pPr>
      <w:r>
        <w:t>Add &gt;&gt;</w:t>
      </w:r>
    </w:p>
    <w:p w14:paraId="25151894"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55CB484" w14:textId="77777777" w:rsidR="001F4F22" w:rsidRDefault="001F4F22" w:rsidP="001F4F22">
      <w:pPr>
        <w:pStyle w:val="Heading4"/>
      </w:pPr>
      <w:r>
        <w:t>&lt;&lt; Remove</w:t>
      </w:r>
    </w:p>
    <w:p w14:paraId="4086021F"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00C34C1" w14:textId="77777777" w:rsidR="001F4F22" w:rsidRDefault="001F4F22" w:rsidP="001F4F22">
      <w:pPr>
        <w:pStyle w:val="Heading4"/>
      </w:pPr>
      <w:r>
        <w:t>Move Up</w:t>
      </w:r>
    </w:p>
    <w:p w14:paraId="1F50B39F"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760796A0" w14:textId="77777777" w:rsidR="001F4F22" w:rsidRDefault="001F4F22" w:rsidP="001F4F22">
      <w:pPr>
        <w:pStyle w:val="Heading4"/>
      </w:pPr>
      <w:r>
        <w:t>Move Down</w:t>
      </w:r>
    </w:p>
    <w:p w14:paraId="1C2A7D5A" w14:textId="77777777"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C214FCC" w14:textId="31A7278C" w:rsidR="00AF4C05" w:rsidRDefault="00AF4C05" w:rsidP="00AF4C05">
      <w:pPr>
        <w:pStyle w:val="Heading3"/>
      </w:pPr>
      <w:bookmarkStart w:id="232" w:name="_Toc44258920"/>
      <w:r>
        <w:t>Outlook Destination</w:t>
      </w:r>
      <w:bookmarkEnd w:id="232"/>
    </w:p>
    <w:p w14:paraId="74A4E5B2" w14:textId="170CD555" w:rsidR="001F1770" w:rsidRPr="001F1770" w:rsidRDefault="002A45AB" w:rsidP="001F1770">
      <w:r>
        <w:rPr>
          <w:noProof/>
        </w:rPr>
        <w:drawing>
          <wp:inline distT="0" distB="0" distL="0" distR="0" wp14:anchorId="5CB6D1A0" wp14:editId="5C11EA07">
            <wp:extent cx="4533900" cy="1560786"/>
            <wp:effectExtent l="0" t="0" r="0"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39578" cy="1562741"/>
                    </a:xfrm>
                    <a:prstGeom prst="rect">
                      <a:avLst/>
                    </a:prstGeom>
                    <a:noFill/>
                    <a:ln>
                      <a:noFill/>
                    </a:ln>
                  </pic:spPr>
                </pic:pic>
              </a:graphicData>
            </a:graphic>
          </wp:inline>
        </w:drawing>
      </w:r>
    </w:p>
    <w:p w14:paraId="382813F3" w14:textId="77777777" w:rsidR="001F4F22" w:rsidRDefault="001F4F22" w:rsidP="001F4F22">
      <w:pPr>
        <w:pStyle w:val="Heading4"/>
      </w:pPr>
      <w:r>
        <w:t>Destination Choice</w:t>
      </w:r>
    </w:p>
    <w:p w14:paraId="74921C34" w14:textId="77777777" w:rsidR="001F4F22" w:rsidRPr="00144B20" w:rsidRDefault="001F4F22" w:rsidP="001F4F22">
      <w:r>
        <w:t>To choose the destination where the document should be printed, please make sure that desired output destination choice bubble is toggled.</w:t>
      </w:r>
    </w:p>
    <w:p w14:paraId="2450E94F" w14:textId="77777777" w:rsidR="001F4F22" w:rsidRDefault="001F4F22" w:rsidP="001F4F22">
      <w:pPr>
        <w:pStyle w:val="Heading4"/>
      </w:pPr>
      <w:r>
        <w:t>Layout Choice</w:t>
      </w:r>
    </w:p>
    <w:p w14:paraId="4F133D43" w14:textId="77777777" w:rsidR="001F4F22" w:rsidRPr="00144B20" w:rsidRDefault="001F4F22" w:rsidP="001F4F22">
      <w:r>
        <w:t>To choose the preferred layout of Landscape vs. Portrait, please make sure the desired option choice bubbled is toggled.</w:t>
      </w:r>
    </w:p>
    <w:p w14:paraId="30220AB5" w14:textId="77777777" w:rsidR="001F4F22" w:rsidRDefault="001F4F22" w:rsidP="001F4F22">
      <w:pPr>
        <w:pStyle w:val="Heading4"/>
      </w:pPr>
      <w:r>
        <w:t>Lines Per Page</w:t>
      </w:r>
    </w:p>
    <w:p w14:paraId="250193A7" w14:textId="77777777" w:rsidR="001F4F22" w:rsidRPr="00144B20" w:rsidRDefault="001F4F22" w:rsidP="001F4F22">
      <w:r w:rsidRPr="00211A1F">
        <w:t>Lines per page on the report when printing.</w:t>
      </w:r>
    </w:p>
    <w:p w14:paraId="488A3599" w14:textId="77777777" w:rsidR="001F4F22" w:rsidRDefault="001F4F22" w:rsidP="001F4F22">
      <w:pPr>
        <w:pStyle w:val="Heading4"/>
      </w:pPr>
      <w:r>
        <w:t>Font</w:t>
      </w:r>
    </w:p>
    <w:p w14:paraId="793716CE"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5172D013" w14:textId="77777777" w:rsidR="001F4F22" w:rsidRDefault="001F4F22" w:rsidP="001F4F22">
      <w:pPr>
        <w:pStyle w:val="Heading4"/>
      </w:pPr>
      <w:r>
        <w:t>Show Parameters? – Toggle Box</w:t>
      </w:r>
    </w:p>
    <w:p w14:paraId="3CA550D4" w14:textId="77777777" w:rsidR="001F4F22" w:rsidRDefault="001F4F22" w:rsidP="001F4F22">
      <w:r>
        <w:t>To show parameters, make sure that the toggle box is ‘ticked’ with a checkmark.</w:t>
      </w:r>
    </w:p>
    <w:p w14:paraId="2D1AAC62" w14:textId="77777777" w:rsidR="001F4F22" w:rsidRDefault="001F4F22" w:rsidP="001F4F22">
      <w:pPr>
        <w:pStyle w:val="Heading4"/>
      </w:pPr>
      <w:r>
        <w:t>Export to Excel? – Toggle Box</w:t>
      </w:r>
    </w:p>
    <w:p w14:paraId="7353FD7F" w14:textId="77777777" w:rsidR="001F4F22" w:rsidRPr="00CC767A" w:rsidRDefault="001F4F22" w:rsidP="001F4F22">
      <w:r>
        <w:t>To export the printed file to an excel document, make sure that the Export to Excel toggle box is checked.</w:t>
      </w:r>
    </w:p>
    <w:p w14:paraId="7830DF6E" w14:textId="77777777" w:rsidR="001F4F22" w:rsidRDefault="001F4F22" w:rsidP="001F4F22">
      <w:pPr>
        <w:pStyle w:val="Heading4"/>
      </w:pPr>
      <w:r>
        <w:t>Auto Run Excel? – Toggle Box</w:t>
      </w:r>
    </w:p>
    <w:p w14:paraId="05F86731" w14:textId="77777777" w:rsidR="001F4F22" w:rsidRPr="00CC767A" w:rsidRDefault="001F4F22" w:rsidP="001F4F22">
      <w:r>
        <w:t>To automatically open the new excel document, make sure that the Auto Run Excel toggle box is checked.</w:t>
      </w:r>
    </w:p>
    <w:p w14:paraId="4AACB6CD" w14:textId="77C83FEC" w:rsidR="00AF4C05" w:rsidRDefault="00AF4C05" w:rsidP="00AF4C05">
      <w:pPr>
        <w:pStyle w:val="Heading2"/>
      </w:pPr>
      <w:bookmarkStart w:id="233" w:name="_Toc44258921"/>
      <w:r>
        <w:t>Commission Cash Receipt [AR%]</w:t>
      </w:r>
      <w:bookmarkEnd w:id="233"/>
    </w:p>
    <w:p w14:paraId="5C418BC7" w14:textId="1F3A6E30" w:rsidR="00AF4C05" w:rsidRDefault="00AF4C05" w:rsidP="00AF4C05">
      <w:pPr>
        <w:pStyle w:val="Heading3"/>
      </w:pPr>
      <w:bookmarkStart w:id="234" w:name="_Toc44258922"/>
      <w:r>
        <w:t>Selection Parameters</w:t>
      </w:r>
      <w:bookmarkEnd w:id="234"/>
    </w:p>
    <w:p w14:paraId="1FA1E0FC" w14:textId="5749D892" w:rsidR="001F1770" w:rsidRPr="001F1770" w:rsidRDefault="002A45AB" w:rsidP="001F1770">
      <w:r>
        <w:rPr>
          <w:noProof/>
        </w:rPr>
        <w:drawing>
          <wp:inline distT="0" distB="0" distL="0" distR="0" wp14:anchorId="3338D623" wp14:editId="5C7A34D6">
            <wp:extent cx="4495800" cy="21145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495800" cy="2114550"/>
                    </a:xfrm>
                    <a:prstGeom prst="rect">
                      <a:avLst/>
                    </a:prstGeom>
                    <a:noFill/>
                    <a:ln>
                      <a:noFill/>
                    </a:ln>
                  </pic:spPr>
                </pic:pic>
              </a:graphicData>
            </a:graphic>
          </wp:inline>
        </w:drawing>
      </w:r>
    </w:p>
    <w:p w14:paraId="1AB579CA" w14:textId="734A89F4" w:rsidR="00D62095" w:rsidRDefault="00D62095" w:rsidP="00D62095">
      <w:pPr>
        <w:pStyle w:val="Heading4"/>
      </w:pPr>
      <w:r>
        <w:t>From Receipt Date / To Receipt Date</w:t>
      </w:r>
    </w:p>
    <w:p w14:paraId="6C6ED56A" w14:textId="0CD85FD4" w:rsidR="001C1FD5" w:rsidRPr="00E5397E" w:rsidRDefault="001C1FD5" w:rsidP="001C1FD5">
      <w:r>
        <w:t xml:space="preserve">Enter the beginning and ending </w:t>
      </w:r>
      <w:r w:rsidR="00A65FD7">
        <w:t>Receipt Date</w:t>
      </w:r>
      <w:r>
        <w:t xml:space="preserve"> to run the report for.</w:t>
      </w:r>
    </w:p>
    <w:p w14:paraId="1CBC7F48" w14:textId="39E065B9" w:rsidR="00D62095" w:rsidRDefault="00D62095" w:rsidP="00D62095">
      <w:pPr>
        <w:pStyle w:val="Heading4"/>
      </w:pPr>
      <w:r>
        <w:t>From Invoice Date / To Invoice Date</w:t>
      </w:r>
    </w:p>
    <w:p w14:paraId="05044EC3" w14:textId="4B215343" w:rsidR="001C1FD5" w:rsidRPr="00E5397E" w:rsidRDefault="001C1FD5" w:rsidP="001C1FD5">
      <w:r>
        <w:t xml:space="preserve">Enter the beginning and ending </w:t>
      </w:r>
      <w:r w:rsidR="00A65FD7">
        <w:t>Invoice Date</w:t>
      </w:r>
      <w:r>
        <w:t xml:space="preserve"> to run the report for.</w:t>
      </w:r>
    </w:p>
    <w:p w14:paraId="3F18C862" w14:textId="6BB705C6" w:rsidR="00D62095" w:rsidRDefault="00D62095" w:rsidP="00D62095">
      <w:pPr>
        <w:pStyle w:val="Heading4"/>
      </w:pPr>
      <w:r>
        <w:t>From Sales Rep # / To Sales Rep #</w:t>
      </w:r>
    </w:p>
    <w:p w14:paraId="2A36FB9E" w14:textId="6D1B8393" w:rsidR="001C1FD5" w:rsidRPr="00E5397E" w:rsidRDefault="001C1FD5" w:rsidP="001C1FD5">
      <w:r>
        <w:t xml:space="preserve">Enter the beginning and ending </w:t>
      </w:r>
      <w:r w:rsidR="00A65FD7">
        <w:t>Sales Rep Number</w:t>
      </w:r>
      <w:r>
        <w:t xml:space="preserve"> to run the report for.</w:t>
      </w:r>
    </w:p>
    <w:p w14:paraId="5DD83A1D" w14:textId="043D2D44" w:rsidR="00D62095" w:rsidRDefault="00D62095" w:rsidP="00D62095">
      <w:pPr>
        <w:pStyle w:val="Heading4"/>
      </w:pPr>
      <w:r>
        <w:t>From Customer # / To Customer #</w:t>
      </w:r>
    </w:p>
    <w:p w14:paraId="5657A2A8" w14:textId="37FAAB28" w:rsidR="001C1FD5" w:rsidRPr="00E5397E" w:rsidRDefault="001C1FD5" w:rsidP="001C1FD5">
      <w:r>
        <w:t xml:space="preserve">Enter the beginning and ending </w:t>
      </w:r>
      <w:r w:rsidR="00A65FD7">
        <w:t>Customer Number</w:t>
      </w:r>
      <w:r>
        <w:t xml:space="preserve"> to run the report for.</w:t>
      </w:r>
    </w:p>
    <w:p w14:paraId="307427CC" w14:textId="43A322D4" w:rsidR="00D62095" w:rsidRDefault="00D62095" w:rsidP="00D62095">
      <w:pPr>
        <w:pStyle w:val="Heading4"/>
      </w:pPr>
      <w:r>
        <w:t>Show Invoices? (Choice)</w:t>
      </w:r>
    </w:p>
    <w:p w14:paraId="4E007ECE" w14:textId="3B7A6925" w:rsidR="001C1FD5" w:rsidRDefault="001C1FD5" w:rsidP="001C1FD5">
      <w:r>
        <w:t xml:space="preserve">To choose the preferred </w:t>
      </w:r>
      <w:r w:rsidR="00A65FD7">
        <w:t>Invoice option</w:t>
      </w:r>
      <w:r>
        <w:t xml:space="preserve"> of </w:t>
      </w:r>
      <w:r w:rsidR="00A65FD7">
        <w:t>Paid</w:t>
      </w:r>
      <w:r>
        <w:t xml:space="preserve"> vs. </w:t>
      </w:r>
      <w:r w:rsidR="00A65FD7">
        <w:t>Unpaid (Or All)</w:t>
      </w:r>
      <w:r>
        <w:t>, please make sure the desired option choice bubble is toggled.</w:t>
      </w:r>
    </w:p>
    <w:p w14:paraId="49907556" w14:textId="6F38B577" w:rsidR="00D62095" w:rsidRDefault="00D62095" w:rsidP="00D62095">
      <w:pPr>
        <w:pStyle w:val="Heading4"/>
      </w:pPr>
      <w:r>
        <w:t>Detailed? – Toggle Box</w:t>
      </w:r>
    </w:p>
    <w:p w14:paraId="1C8FDA80" w14:textId="3671659A" w:rsidR="001C1FD5" w:rsidRDefault="001C1FD5" w:rsidP="001C1FD5">
      <w:r>
        <w:t xml:space="preserve">To </w:t>
      </w:r>
      <w:r w:rsidR="00A65FD7">
        <w:t>print a detailed cash receipt</w:t>
      </w:r>
      <w:r>
        <w:t xml:space="preserve">, make sure that the </w:t>
      </w:r>
      <w:r w:rsidR="00A65FD7">
        <w:t>Detailed</w:t>
      </w:r>
      <w:r>
        <w:t xml:space="preserve"> toggle box is checked.</w:t>
      </w:r>
    </w:p>
    <w:p w14:paraId="06513634" w14:textId="174FADDB" w:rsidR="00D62095" w:rsidRDefault="00D62095" w:rsidP="00D62095">
      <w:pPr>
        <w:pStyle w:val="Heading4"/>
      </w:pPr>
      <w:r>
        <w:t>Show Prep Charges? – Toggle Box</w:t>
      </w:r>
    </w:p>
    <w:p w14:paraId="2CA5507B" w14:textId="4FC2A9D4" w:rsidR="001C1FD5" w:rsidRDefault="001C1FD5" w:rsidP="001C1FD5">
      <w:r>
        <w:t xml:space="preserve">To </w:t>
      </w:r>
      <w:r w:rsidR="00A65FD7">
        <w:t>show prep charges on the report</w:t>
      </w:r>
      <w:r>
        <w:t xml:space="preserve">, make sure that the </w:t>
      </w:r>
      <w:r w:rsidR="00A65FD7">
        <w:t>Show Prep Charges</w:t>
      </w:r>
      <w:r>
        <w:t xml:space="preserve"> toggle box is checked.</w:t>
      </w:r>
    </w:p>
    <w:p w14:paraId="685170B3" w14:textId="65E22AC7" w:rsidR="00D62095" w:rsidRDefault="00D62095" w:rsidP="00D62095">
      <w:pPr>
        <w:pStyle w:val="Heading4"/>
      </w:pPr>
      <w:r>
        <w:t>Calculated Commission when Delta is Zero? – Toggle Box</w:t>
      </w:r>
    </w:p>
    <w:p w14:paraId="05F80C7B" w14:textId="28B7E96C" w:rsidR="001C1FD5" w:rsidRDefault="001C1FD5" w:rsidP="001C1FD5">
      <w:r>
        <w:t xml:space="preserve">To </w:t>
      </w:r>
      <w:r w:rsidR="00A65FD7">
        <w:t>calculate commissions when the delta of each receipt is zero</w:t>
      </w:r>
      <w:r>
        <w:t>, make sure that th</w:t>
      </w:r>
      <w:r w:rsidR="00A65FD7">
        <w:t xml:space="preserve">is </w:t>
      </w:r>
      <w:r>
        <w:t>toggle box is checked.</w:t>
      </w:r>
    </w:p>
    <w:p w14:paraId="5B2BFB1D" w14:textId="63A8BB56" w:rsidR="00AF4C05" w:rsidRDefault="00AF4C05" w:rsidP="00AF4C05">
      <w:pPr>
        <w:pStyle w:val="Heading3"/>
      </w:pPr>
      <w:bookmarkStart w:id="235" w:name="_Toc44258923"/>
      <w:r>
        <w:t>Available Columns</w:t>
      </w:r>
      <w:bookmarkEnd w:id="235"/>
    </w:p>
    <w:p w14:paraId="5B27C196" w14:textId="6479C683" w:rsidR="001F1770" w:rsidRPr="001F1770" w:rsidRDefault="002A45AB" w:rsidP="001F1770">
      <w:r>
        <w:rPr>
          <w:noProof/>
        </w:rPr>
        <w:drawing>
          <wp:inline distT="0" distB="0" distL="0" distR="0" wp14:anchorId="53338ABC" wp14:editId="7829539E">
            <wp:extent cx="4495800" cy="13716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95800" cy="1371600"/>
                    </a:xfrm>
                    <a:prstGeom prst="rect">
                      <a:avLst/>
                    </a:prstGeom>
                    <a:noFill/>
                    <a:ln>
                      <a:noFill/>
                    </a:ln>
                  </pic:spPr>
                </pic:pic>
              </a:graphicData>
            </a:graphic>
          </wp:inline>
        </w:drawing>
      </w:r>
    </w:p>
    <w:p w14:paraId="67C5069B" w14:textId="77777777" w:rsidR="001F4F22" w:rsidRDefault="001F4F22" w:rsidP="001F4F22">
      <w:pPr>
        <w:pStyle w:val="Heading4"/>
      </w:pPr>
      <w:r>
        <w:t>Available Columns</w:t>
      </w:r>
    </w:p>
    <w:p w14:paraId="0C9B5568"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3E283C3D" w14:textId="77777777" w:rsidR="001F4F22" w:rsidRDefault="001F4F22" w:rsidP="001F4F22">
      <w:pPr>
        <w:pStyle w:val="Heading4"/>
      </w:pPr>
      <w:r>
        <w:t>Selected Columns (In Display Order)</w:t>
      </w:r>
    </w:p>
    <w:p w14:paraId="289BD89D"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7DD1BA73" w14:textId="77777777" w:rsidR="001F4F22" w:rsidRDefault="001F4F22" w:rsidP="001F4F22">
      <w:pPr>
        <w:pStyle w:val="Heading4"/>
      </w:pPr>
      <w:r>
        <w:t>Default</w:t>
      </w:r>
    </w:p>
    <w:p w14:paraId="71EACF8D"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8294523" w14:textId="77777777" w:rsidR="001F4F22" w:rsidRDefault="001F4F22" w:rsidP="001F4F22">
      <w:pPr>
        <w:pStyle w:val="Heading4"/>
      </w:pPr>
      <w:r>
        <w:t>Add &gt;&gt;</w:t>
      </w:r>
    </w:p>
    <w:p w14:paraId="424E45BA"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FD5CDA1" w14:textId="77777777" w:rsidR="001F4F22" w:rsidRDefault="001F4F22" w:rsidP="001F4F22">
      <w:pPr>
        <w:pStyle w:val="Heading4"/>
      </w:pPr>
      <w:r>
        <w:t>&lt;&lt; Remove</w:t>
      </w:r>
    </w:p>
    <w:p w14:paraId="583E8A41"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24AC79C" w14:textId="77777777" w:rsidR="001F4F22" w:rsidRDefault="001F4F22" w:rsidP="001F4F22">
      <w:pPr>
        <w:pStyle w:val="Heading4"/>
      </w:pPr>
      <w:r>
        <w:t>Move Up</w:t>
      </w:r>
    </w:p>
    <w:p w14:paraId="39D8B05F"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8F2FA5D" w14:textId="77777777" w:rsidR="001F4F22" w:rsidRDefault="001F4F22" w:rsidP="001F4F22">
      <w:pPr>
        <w:pStyle w:val="Heading4"/>
      </w:pPr>
      <w:r>
        <w:t>Move Down</w:t>
      </w:r>
    </w:p>
    <w:p w14:paraId="2C7B9110" w14:textId="364BFE4D"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C679369" w14:textId="77777777" w:rsidR="0017391D" w:rsidRDefault="0017391D" w:rsidP="001F4F22"/>
    <w:p w14:paraId="4FC5DB3F" w14:textId="6BA91A0C" w:rsidR="00AF4C05" w:rsidRDefault="00AF4C05" w:rsidP="00AF4C05">
      <w:pPr>
        <w:pStyle w:val="Heading3"/>
      </w:pPr>
      <w:bookmarkStart w:id="236" w:name="_Toc44258924"/>
      <w:r>
        <w:t>Outlook Destination</w:t>
      </w:r>
      <w:bookmarkEnd w:id="236"/>
    </w:p>
    <w:p w14:paraId="51592336" w14:textId="11327EAE" w:rsidR="001F1770" w:rsidRPr="001F1770" w:rsidRDefault="002A45AB" w:rsidP="001F1770">
      <w:r>
        <w:rPr>
          <w:noProof/>
        </w:rPr>
        <w:drawing>
          <wp:inline distT="0" distB="0" distL="0" distR="0" wp14:anchorId="627A86BF" wp14:editId="6B2F508F">
            <wp:extent cx="4495800" cy="15811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495800" cy="1581150"/>
                    </a:xfrm>
                    <a:prstGeom prst="rect">
                      <a:avLst/>
                    </a:prstGeom>
                    <a:noFill/>
                    <a:ln>
                      <a:noFill/>
                    </a:ln>
                  </pic:spPr>
                </pic:pic>
              </a:graphicData>
            </a:graphic>
          </wp:inline>
        </w:drawing>
      </w:r>
    </w:p>
    <w:p w14:paraId="01A37CC0" w14:textId="77777777" w:rsidR="001F4F22" w:rsidRDefault="001F4F22" w:rsidP="001F4F22">
      <w:pPr>
        <w:pStyle w:val="Heading4"/>
      </w:pPr>
      <w:r>
        <w:t>Destination Choice</w:t>
      </w:r>
    </w:p>
    <w:p w14:paraId="77F5739D" w14:textId="77777777" w:rsidR="001F4F22" w:rsidRPr="00144B20" w:rsidRDefault="001F4F22" w:rsidP="001F4F22">
      <w:r>
        <w:t>To choose the destination where the document should be printed, please make sure that desired output destination choice bubble is toggled.</w:t>
      </w:r>
    </w:p>
    <w:p w14:paraId="1E615223" w14:textId="77777777" w:rsidR="001F4F22" w:rsidRDefault="001F4F22" w:rsidP="001F4F22">
      <w:pPr>
        <w:pStyle w:val="Heading4"/>
      </w:pPr>
      <w:r>
        <w:t>Layout Choice</w:t>
      </w:r>
    </w:p>
    <w:p w14:paraId="1698D0B9" w14:textId="77777777" w:rsidR="001F4F22" w:rsidRPr="00144B20" w:rsidRDefault="001F4F22" w:rsidP="001F4F22">
      <w:r>
        <w:t>To choose the preferred layout of Landscape vs. Portrait, please make sure the desired option choice bubbled is toggled.</w:t>
      </w:r>
    </w:p>
    <w:p w14:paraId="7F8C1209" w14:textId="77777777" w:rsidR="001F4F22" w:rsidRDefault="001F4F22" w:rsidP="001F4F22">
      <w:pPr>
        <w:pStyle w:val="Heading4"/>
      </w:pPr>
      <w:r>
        <w:t>Lines Per Page</w:t>
      </w:r>
    </w:p>
    <w:p w14:paraId="3B9CD264" w14:textId="77777777" w:rsidR="001F4F22" w:rsidRPr="00144B20" w:rsidRDefault="001F4F22" w:rsidP="001F4F22">
      <w:r w:rsidRPr="00211A1F">
        <w:t>Lines per page on the report when printing.</w:t>
      </w:r>
    </w:p>
    <w:p w14:paraId="0A400832" w14:textId="77777777" w:rsidR="001F4F22" w:rsidRDefault="001F4F22" w:rsidP="001F4F22">
      <w:pPr>
        <w:pStyle w:val="Heading4"/>
      </w:pPr>
      <w:r>
        <w:t>Font</w:t>
      </w:r>
    </w:p>
    <w:p w14:paraId="55870CAD"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38FE30A0" w14:textId="77777777" w:rsidR="001F4F22" w:rsidRDefault="001F4F22" w:rsidP="001F4F22">
      <w:pPr>
        <w:pStyle w:val="Heading4"/>
      </w:pPr>
      <w:r>
        <w:t>Show Parameters? – Toggle Box</w:t>
      </w:r>
    </w:p>
    <w:p w14:paraId="0A9C338F" w14:textId="77777777" w:rsidR="001F4F22" w:rsidRDefault="001F4F22" w:rsidP="001F4F22">
      <w:r>
        <w:t>To show parameters, make sure that the toggle box is ‘ticked’ with a checkmark.</w:t>
      </w:r>
    </w:p>
    <w:p w14:paraId="2572A8BA" w14:textId="77777777" w:rsidR="001F4F22" w:rsidRDefault="001F4F22" w:rsidP="001F4F22">
      <w:pPr>
        <w:pStyle w:val="Heading4"/>
      </w:pPr>
      <w:r>
        <w:t>Export to Excel? – Toggle Box</w:t>
      </w:r>
    </w:p>
    <w:p w14:paraId="3ABFAEC1" w14:textId="77777777" w:rsidR="001F4F22" w:rsidRPr="00CC767A" w:rsidRDefault="001F4F22" w:rsidP="001F4F22">
      <w:r>
        <w:t>To export the printed file to an excel document, make sure that the Export to Excel toggle box is checked.</w:t>
      </w:r>
    </w:p>
    <w:p w14:paraId="669FEB04" w14:textId="77777777" w:rsidR="001F4F22" w:rsidRDefault="001F4F22" w:rsidP="001F4F22">
      <w:pPr>
        <w:pStyle w:val="Heading4"/>
      </w:pPr>
      <w:r>
        <w:t>Auto Run Excel? – Toggle Box</w:t>
      </w:r>
    </w:p>
    <w:p w14:paraId="2007EE8B" w14:textId="77777777" w:rsidR="001F4F22" w:rsidRPr="00CC767A" w:rsidRDefault="001F4F22" w:rsidP="001F4F22">
      <w:r>
        <w:t>To automatically open the new excel document, make sure that the Auto Run Excel toggle box is checked.</w:t>
      </w:r>
    </w:p>
    <w:p w14:paraId="6B570829" w14:textId="77777777" w:rsidR="001F4F22" w:rsidRDefault="001F4F22" w:rsidP="001F4F22">
      <w:pPr>
        <w:pStyle w:val="Heading4"/>
      </w:pPr>
      <w:r>
        <w:t>If Yes, File Name</w:t>
      </w:r>
    </w:p>
    <w:p w14:paraId="04E0F98B" w14:textId="77777777" w:rsidR="001F4F22" w:rsidRDefault="001F4F22" w:rsidP="001F4F22">
      <w:r>
        <w:t>If exporting the file to Excel, enter the desired file name.</w:t>
      </w:r>
    </w:p>
    <w:p w14:paraId="163346A4" w14:textId="2012DA87" w:rsidR="00AF4C05" w:rsidRDefault="00AF4C05" w:rsidP="00AF4C05">
      <w:pPr>
        <w:pStyle w:val="Heading2"/>
      </w:pPr>
      <w:bookmarkStart w:id="237" w:name="_Toc44258925"/>
      <w:r>
        <w:t>Cash Receipts by Sales Rep [AR^]</w:t>
      </w:r>
      <w:bookmarkEnd w:id="237"/>
    </w:p>
    <w:p w14:paraId="5B87A344" w14:textId="13842B48" w:rsidR="00AF4C05" w:rsidRDefault="00AF4C05" w:rsidP="00AF4C05">
      <w:pPr>
        <w:pStyle w:val="Heading3"/>
      </w:pPr>
      <w:bookmarkStart w:id="238" w:name="_Toc44258926"/>
      <w:r>
        <w:t>Selection Parameters</w:t>
      </w:r>
      <w:bookmarkEnd w:id="238"/>
    </w:p>
    <w:p w14:paraId="507D22B3" w14:textId="64411EF9" w:rsidR="001F1770" w:rsidRPr="001F1770" w:rsidRDefault="002A45AB" w:rsidP="001F1770">
      <w:r>
        <w:rPr>
          <w:noProof/>
        </w:rPr>
        <w:drawing>
          <wp:inline distT="0" distB="0" distL="0" distR="0" wp14:anchorId="10251A2F" wp14:editId="139C0A3A">
            <wp:extent cx="4467225" cy="153352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67225" cy="1533525"/>
                    </a:xfrm>
                    <a:prstGeom prst="rect">
                      <a:avLst/>
                    </a:prstGeom>
                    <a:noFill/>
                    <a:ln>
                      <a:noFill/>
                    </a:ln>
                  </pic:spPr>
                </pic:pic>
              </a:graphicData>
            </a:graphic>
          </wp:inline>
        </w:drawing>
      </w:r>
    </w:p>
    <w:p w14:paraId="1F693397" w14:textId="1A6FDA45" w:rsidR="00D62095" w:rsidRDefault="00D62095" w:rsidP="00D62095">
      <w:pPr>
        <w:pStyle w:val="Heading4"/>
      </w:pPr>
      <w:r>
        <w:t>Beginning Receipt Date / Ending Receipt Date</w:t>
      </w:r>
    </w:p>
    <w:p w14:paraId="3B877DBE" w14:textId="24E038B5" w:rsidR="001C1FD5" w:rsidRPr="00E5397E" w:rsidRDefault="001C1FD5" w:rsidP="001C1FD5">
      <w:r>
        <w:t xml:space="preserve">Enter the beginning and ending </w:t>
      </w:r>
      <w:r w:rsidR="00A65FD7">
        <w:t>Receipt Date</w:t>
      </w:r>
      <w:r>
        <w:t xml:space="preserve"> to run the report for.</w:t>
      </w:r>
    </w:p>
    <w:p w14:paraId="4371D001" w14:textId="5DB72484" w:rsidR="00D62095" w:rsidRDefault="00D62095" w:rsidP="00D62095">
      <w:pPr>
        <w:pStyle w:val="Heading4"/>
      </w:pPr>
      <w:r>
        <w:t>Beginning Sales Rep # / Ending Sales Rep #</w:t>
      </w:r>
    </w:p>
    <w:p w14:paraId="7384F38C" w14:textId="27BAFCB3" w:rsidR="001C1FD5" w:rsidRPr="00E5397E" w:rsidRDefault="001C1FD5" w:rsidP="001C1FD5">
      <w:r>
        <w:t xml:space="preserve">Enter the beginning and ending </w:t>
      </w:r>
      <w:r w:rsidR="00A65FD7">
        <w:t>Sales Rep Number</w:t>
      </w:r>
      <w:r>
        <w:t xml:space="preserve"> to run the report for.</w:t>
      </w:r>
    </w:p>
    <w:p w14:paraId="0C64D9C0" w14:textId="74AF99E3" w:rsidR="00D62095" w:rsidRDefault="00D62095" w:rsidP="00D62095">
      <w:pPr>
        <w:pStyle w:val="Heading4"/>
      </w:pPr>
      <w:r>
        <w:t>Sort? (Choice)</w:t>
      </w:r>
    </w:p>
    <w:p w14:paraId="759DD990" w14:textId="5B8E012C" w:rsidR="001C1FD5" w:rsidRDefault="001C1FD5" w:rsidP="001C1FD5">
      <w:r>
        <w:t xml:space="preserve">To choose the preferred </w:t>
      </w:r>
      <w:r w:rsidR="00A65FD7">
        <w:t>sorting method</w:t>
      </w:r>
      <w:r>
        <w:t xml:space="preserve"> of </w:t>
      </w:r>
      <w:r w:rsidR="00A65FD7">
        <w:t>Customer Number</w:t>
      </w:r>
      <w:r>
        <w:t xml:space="preserve"> vs. </w:t>
      </w:r>
      <w:r w:rsidR="00A65FD7">
        <w:t>Invoice Number vs. Sales Representative</w:t>
      </w:r>
      <w:r>
        <w:t>, please make sure the desired option choice bubble is toggled.</w:t>
      </w:r>
    </w:p>
    <w:p w14:paraId="63AB6705" w14:textId="5FF757A9" w:rsidR="00D62095" w:rsidRDefault="00D62095" w:rsidP="00D62095">
      <w:pPr>
        <w:pStyle w:val="Heading4"/>
      </w:pPr>
      <w:r>
        <w:t>Include Terms Discount? – Toggle Box</w:t>
      </w:r>
    </w:p>
    <w:p w14:paraId="2E9F350C" w14:textId="5C21B4F2" w:rsidR="001C1FD5" w:rsidRDefault="001C1FD5" w:rsidP="001C1FD5">
      <w:r>
        <w:t xml:space="preserve">To </w:t>
      </w:r>
      <w:r w:rsidR="00A65FD7">
        <w:t>include any terms discounts for the selected parameters</w:t>
      </w:r>
      <w:r>
        <w:t xml:space="preserve">, make sure that the </w:t>
      </w:r>
      <w:r w:rsidR="00A65FD7">
        <w:t>Include Terms Discount</w:t>
      </w:r>
      <w:r>
        <w:t xml:space="preserve"> toggle box is checked.</w:t>
      </w:r>
    </w:p>
    <w:p w14:paraId="22017CB0" w14:textId="027A7BAB" w:rsidR="00D62095" w:rsidRDefault="00D62095" w:rsidP="00D62095">
      <w:pPr>
        <w:pStyle w:val="Heading4"/>
      </w:pPr>
      <w:r>
        <w:t>Include Prep Charges? – Toggle Box</w:t>
      </w:r>
    </w:p>
    <w:p w14:paraId="13620EC8" w14:textId="5B41ECE4" w:rsidR="001C1FD5" w:rsidRDefault="001C1FD5" w:rsidP="001C1FD5">
      <w:r>
        <w:t xml:space="preserve">To </w:t>
      </w:r>
      <w:r w:rsidR="00A65FD7">
        <w:t>include any prep charges for the selected parameters</w:t>
      </w:r>
      <w:r>
        <w:t xml:space="preserve">, make sure that the </w:t>
      </w:r>
      <w:r w:rsidR="00A65FD7">
        <w:t>Include Prep Charges</w:t>
      </w:r>
      <w:r>
        <w:t xml:space="preserve"> toggle box is checked.</w:t>
      </w:r>
    </w:p>
    <w:p w14:paraId="62324384" w14:textId="7BBF9FB0" w:rsidR="00D62095" w:rsidRDefault="00D62095" w:rsidP="00D62095">
      <w:pPr>
        <w:pStyle w:val="Heading4"/>
      </w:pPr>
      <w:r>
        <w:t>Number of Days</w:t>
      </w:r>
    </w:p>
    <w:p w14:paraId="272F17BC" w14:textId="3D2C6009" w:rsidR="00366F1F" w:rsidRDefault="00366F1F" w:rsidP="00366F1F">
      <w:bookmarkStart w:id="239" w:name="_Hlk44245676"/>
      <w:r>
        <w:t xml:space="preserve">The user may enter a number of days in this field. Only </w:t>
      </w:r>
      <w:r w:rsidR="00A65FD7">
        <w:t>invoices</w:t>
      </w:r>
      <w:r>
        <w:t xml:space="preserve"> that </w:t>
      </w:r>
      <w:r w:rsidR="00A65FD7">
        <w:t>have cash receipts</w:t>
      </w:r>
      <w:r>
        <w:t xml:space="preserve"> by at least this number of days will be reported.</w:t>
      </w:r>
      <w:bookmarkEnd w:id="239"/>
    </w:p>
    <w:p w14:paraId="6A6D162E" w14:textId="3889539C" w:rsidR="0017391D" w:rsidRDefault="0017391D" w:rsidP="00366F1F"/>
    <w:p w14:paraId="07596A6E" w14:textId="5A8CC349" w:rsidR="0017391D" w:rsidRDefault="0017391D" w:rsidP="00366F1F"/>
    <w:p w14:paraId="652CBC8E" w14:textId="2A25FC01" w:rsidR="0017391D" w:rsidRDefault="0017391D" w:rsidP="00366F1F"/>
    <w:p w14:paraId="0E418024" w14:textId="77777777" w:rsidR="0017391D" w:rsidRPr="00137B5E" w:rsidRDefault="0017391D" w:rsidP="00366F1F"/>
    <w:p w14:paraId="7ECEE0C4" w14:textId="31453BAF" w:rsidR="00AF4C05" w:rsidRDefault="00AF4C05" w:rsidP="00AF4C05">
      <w:pPr>
        <w:pStyle w:val="Heading3"/>
      </w:pPr>
      <w:bookmarkStart w:id="240" w:name="_Toc44258927"/>
      <w:r>
        <w:t>Available Columns</w:t>
      </w:r>
      <w:bookmarkEnd w:id="240"/>
    </w:p>
    <w:p w14:paraId="480F718E" w14:textId="5F32C91E" w:rsidR="001F1770" w:rsidRPr="001F1770" w:rsidRDefault="002A45AB" w:rsidP="001F1770">
      <w:r>
        <w:rPr>
          <w:noProof/>
        </w:rPr>
        <w:drawing>
          <wp:inline distT="0" distB="0" distL="0" distR="0" wp14:anchorId="1437A2AC" wp14:editId="2F0EA092">
            <wp:extent cx="4467225" cy="13430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67225" cy="1343025"/>
                    </a:xfrm>
                    <a:prstGeom prst="rect">
                      <a:avLst/>
                    </a:prstGeom>
                    <a:noFill/>
                    <a:ln>
                      <a:noFill/>
                    </a:ln>
                  </pic:spPr>
                </pic:pic>
              </a:graphicData>
            </a:graphic>
          </wp:inline>
        </w:drawing>
      </w:r>
    </w:p>
    <w:p w14:paraId="3A041923" w14:textId="77777777" w:rsidR="001F4F22" w:rsidRDefault="001F4F22" w:rsidP="001F4F22">
      <w:pPr>
        <w:pStyle w:val="Heading4"/>
      </w:pPr>
      <w:r>
        <w:t>Available Columns</w:t>
      </w:r>
    </w:p>
    <w:p w14:paraId="4A451D4B"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5881AE52" w14:textId="77777777" w:rsidR="001F4F22" w:rsidRDefault="001F4F22" w:rsidP="001F4F22">
      <w:pPr>
        <w:pStyle w:val="Heading4"/>
      </w:pPr>
      <w:r>
        <w:t>Selected Columns (In Display Order)</w:t>
      </w:r>
    </w:p>
    <w:p w14:paraId="02096519"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3D781360" w14:textId="77777777" w:rsidR="001F4F22" w:rsidRDefault="001F4F22" w:rsidP="001F4F22">
      <w:pPr>
        <w:pStyle w:val="Heading4"/>
      </w:pPr>
      <w:r>
        <w:t>Default</w:t>
      </w:r>
    </w:p>
    <w:p w14:paraId="428C128F"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2B0C9C6" w14:textId="77777777" w:rsidR="001F4F22" w:rsidRDefault="001F4F22" w:rsidP="001F4F22">
      <w:pPr>
        <w:pStyle w:val="Heading4"/>
      </w:pPr>
      <w:r>
        <w:t>Add &gt;&gt;</w:t>
      </w:r>
    </w:p>
    <w:p w14:paraId="233971E5"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6DD3242C" w14:textId="77777777" w:rsidR="001F4F22" w:rsidRDefault="001F4F22" w:rsidP="001F4F22">
      <w:pPr>
        <w:pStyle w:val="Heading4"/>
      </w:pPr>
      <w:r>
        <w:t>&lt;&lt; Remove</w:t>
      </w:r>
    </w:p>
    <w:p w14:paraId="581F9ED9"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01DD634" w14:textId="77777777" w:rsidR="001F4F22" w:rsidRDefault="001F4F22" w:rsidP="001F4F22">
      <w:pPr>
        <w:pStyle w:val="Heading4"/>
      </w:pPr>
      <w:r>
        <w:t>Move Up</w:t>
      </w:r>
    </w:p>
    <w:p w14:paraId="23AF6DE5"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C17BE57" w14:textId="77777777" w:rsidR="001F4F22" w:rsidRDefault="001F4F22" w:rsidP="001F4F22">
      <w:pPr>
        <w:pStyle w:val="Heading4"/>
      </w:pPr>
      <w:r>
        <w:t>Move Down</w:t>
      </w:r>
    </w:p>
    <w:p w14:paraId="55EDC268" w14:textId="77777777"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C0A7154" w14:textId="750CD493" w:rsidR="00AF4C05" w:rsidRDefault="00AF4C05" w:rsidP="00AF4C05">
      <w:pPr>
        <w:pStyle w:val="Heading3"/>
      </w:pPr>
      <w:bookmarkStart w:id="241" w:name="_Toc44258928"/>
      <w:r>
        <w:t>Outlook Destination</w:t>
      </w:r>
      <w:bookmarkEnd w:id="241"/>
    </w:p>
    <w:p w14:paraId="0843EF6F" w14:textId="6C86C365" w:rsidR="001F1770" w:rsidRPr="001F1770" w:rsidRDefault="002A45AB" w:rsidP="001F1770">
      <w:r>
        <w:rPr>
          <w:noProof/>
        </w:rPr>
        <w:drawing>
          <wp:inline distT="0" distB="0" distL="0" distR="0" wp14:anchorId="067C927D" wp14:editId="00DE559B">
            <wp:extent cx="4467225" cy="16764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67225" cy="1676400"/>
                    </a:xfrm>
                    <a:prstGeom prst="rect">
                      <a:avLst/>
                    </a:prstGeom>
                    <a:noFill/>
                    <a:ln>
                      <a:noFill/>
                    </a:ln>
                  </pic:spPr>
                </pic:pic>
              </a:graphicData>
            </a:graphic>
          </wp:inline>
        </w:drawing>
      </w:r>
    </w:p>
    <w:p w14:paraId="6C205410" w14:textId="77777777" w:rsidR="001F4F22" w:rsidRDefault="001F4F22" w:rsidP="001F4F22">
      <w:pPr>
        <w:pStyle w:val="Heading4"/>
      </w:pPr>
      <w:r>
        <w:t>Destination Choice</w:t>
      </w:r>
    </w:p>
    <w:p w14:paraId="2F45D8A2" w14:textId="77777777" w:rsidR="001F4F22" w:rsidRPr="00144B20" w:rsidRDefault="001F4F22" w:rsidP="001F4F22">
      <w:r>
        <w:t>To choose the destination where the document should be printed, please make sure that desired output destination choice bubble is toggled.</w:t>
      </w:r>
    </w:p>
    <w:p w14:paraId="25948B35" w14:textId="77777777" w:rsidR="001F4F22" w:rsidRDefault="001F4F22" w:rsidP="001F4F22">
      <w:pPr>
        <w:pStyle w:val="Heading4"/>
      </w:pPr>
      <w:r>
        <w:t>Layout Choice</w:t>
      </w:r>
    </w:p>
    <w:p w14:paraId="4EAD2740" w14:textId="77777777" w:rsidR="001F4F22" w:rsidRPr="00144B20" w:rsidRDefault="001F4F22" w:rsidP="001F4F22">
      <w:r>
        <w:t>To choose the preferred layout of Landscape vs. Portrait, please make sure the desired option choice bubbled is toggled.</w:t>
      </w:r>
    </w:p>
    <w:p w14:paraId="63C7A886" w14:textId="77777777" w:rsidR="001F4F22" w:rsidRDefault="001F4F22" w:rsidP="001F4F22">
      <w:pPr>
        <w:pStyle w:val="Heading4"/>
      </w:pPr>
      <w:r>
        <w:t>Lines Per Page</w:t>
      </w:r>
    </w:p>
    <w:p w14:paraId="7D991A8E" w14:textId="77777777" w:rsidR="001F4F22" w:rsidRPr="00144B20" w:rsidRDefault="001F4F22" w:rsidP="001F4F22">
      <w:r w:rsidRPr="00211A1F">
        <w:t>Lines per page on the report when printing.</w:t>
      </w:r>
    </w:p>
    <w:p w14:paraId="759CBFC8" w14:textId="77777777" w:rsidR="001F4F22" w:rsidRDefault="001F4F22" w:rsidP="001F4F22">
      <w:pPr>
        <w:pStyle w:val="Heading4"/>
      </w:pPr>
      <w:r>
        <w:t>Font</w:t>
      </w:r>
    </w:p>
    <w:p w14:paraId="197641C9"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68C685AC" w14:textId="77777777" w:rsidR="001F4F22" w:rsidRDefault="001F4F22" w:rsidP="001F4F22">
      <w:pPr>
        <w:pStyle w:val="Heading4"/>
      </w:pPr>
      <w:r>
        <w:t>Show Parameters? – Toggle Box</w:t>
      </w:r>
    </w:p>
    <w:p w14:paraId="23030688" w14:textId="77777777" w:rsidR="001F4F22" w:rsidRDefault="001F4F22" w:rsidP="001F4F22">
      <w:r>
        <w:t>To show parameters, make sure that the toggle box is ‘ticked’ with a checkmark.</w:t>
      </w:r>
    </w:p>
    <w:p w14:paraId="461E4A3A" w14:textId="77777777" w:rsidR="001F4F22" w:rsidRDefault="001F4F22" w:rsidP="001F4F22">
      <w:pPr>
        <w:pStyle w:val="Heading4"/>
      </w:pPr>
      <w:r>
        <w:t>Export to Excel? – Toggle Box</w:t>
      </w:r>
    </w:p>
    <w:p w14:paraId="13125D1A" w14:textId="77777777" w:rsidR="001F4F22" w:rsidRPr="00CC767A" w:rsidRDefault="001F4F22" w:rsidP="001F4F22">
      <w:r>
        <w:t>To export the printed file to an excel document, make sure that the Export to Excel toggle box is checked.</w:t>
      </w:r>
    </w:p>
    <w:p w14:paraId="428A739B" w14:textId="77777777" w:rsidR="001F4F22" w:rsidRDefault="001F4F22" w:rsidP="001F4F22">
      <w:pPr>
        <w:pStyle w:val="Heading4"/>
      </w:pPr>
      <w:r>
        <w:t>Auto Run Excel? – Toggle Box</w:t>
      </w:r>
    </w:p>
    <w:p w14:paraId="5481CDE2" w14:textId="77777777" w:rsidR="001F4F22" w:rsidRPr="00CC767A" w:rsidRDefault="001F4F22" w:rsidP="001F4F22">
      <w:r>
        <w:t>To automatically open the new excel document, make sure that the Auto Run Excel toggle box is checked.</w:t>
      </w:r>
    </w:p>
    <w:p w14:paraId="12C4495F" w14:textId="77777777" w:rsidR="001F4F22" w:rsidRDefault="001F4F22" w:rsidP="001F4F22">
      <w:pPr>
        <w:pStyle w:val="Heading4"/>
      </w:pPr>
      <w:r>
        <w:t>If Yes, File Name</w:t>
      </w:r>
    </w:p>
    <w:p w14:paraId="0F3F7511" w14:textId="77777777" w:rsidR="001F4F22" w:rsidRDefault="001F4F22" w:rsidP="001F4F22">
      <w:r>
        <w:t>If exporting the file to Excel, enter the desired file name.</w:t>
      </w:r>
    </w:p>
    <w:p w14:paraId="0D011DBF" w14:textId="2222AA14" w:rsidR="00E83D20" w:rsidRDefault="00E83D20" w:rsidP="00E83D20">
      <w:pPr>
        <w:pStyle w:val="Heading1"/>
        <w:rPr>
          <w:b/>
          <w:bCs/>
        </w:rPr>
      </w:pPr>
      <w:bookmarkStart w:id="242" w:name="_Toc44258929"/>
      <w:r>
        <w:rPr>
          <w:b/>
          <w:bCs/>
        </w:rPr>
        <w:t>List More Reports for Receivables [AL]</w:t>
      </w:r>
      <w:bookmarkEnd w:id="242"/>
    </w:p>
    <w:p w14:paraId="7672C3B1" w14:textId="5819AC04" w:rsidR="00E83D20" w:rsidRDefault="00AF4C05" w:rsidP="00E83D20">
      <w:pPr>
        <w:pStyle w:val="Heading2"/>
      </w:pPr>
      <w:bookmarkStart w:id="243" w:name="_Toc44258930"/>
      <w:r>
        <w:t>Detail Cash History Report</w:t>
      </w:r>
      <w:r w:rsidR="00E83D20">
        <w:t xml:space="preserve"> [</w:t>
      </w:r>
      <w:r>
        <w:t>AL1</w:t>
      </w:r>
      <w:r w:rsidR="00E83D20">
        <w:t>]</w:t>
      </w:r>
      <w:bookmarkEnd w:id="243"/>
    </w:p>
    <w:p w14:paraId="7E1A58AB" w14:textId="2040EA35" w:rsidR="00AF4C05" w:rsidRDefault="00AF4C05" w:rsidP="00AF4C05">
      <w:pPr>
        <w:pStyle w:val="Heading3"/>
      </w:pPr>
      <w:bookmarkStart w:id="244" w:name="_Toc44258931"/>
      <w:r>
        <w:t>Selection Parameters</w:t>
      </w:r>
      <w:bookmarkEnd w:id="244"/>
    </w:p>
    <w:p w14:paraId="7565B1BE" w14:textId="34B2FDC0" w:rsidR="001F1770" w:rsidRPr="001F1770" w:rsidRDefault="00717410" w:rsidP="001F1770">
      <w:r>
        <w:rPr>
          <w:noProof/>
        </w:rPr>
        <w:drawing>
          <wp:inline distT="0" distB="0" distL="0" distR="0" wp14:anchorId="11F1671D" wp14:editId="370ACEF9">
            <wp:extent cx="4514850" cy="11715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14850" cy="1171575"/>
                    </a:xfrm>
                    <a:prstGeom prst="rect">
                      <a:avLst/>
                    </a:prstGeom>
                    <a:noFill/>
                    <a:ln>
                      <a:noFill/>
                    </a:ln>
                  </pic:spPr>
                </pic:pic>
              </a:graphicData>
            </a:graphic>
          </wp:inline>
        </w:drawing>
      </w:r>
    </w:p>
    <w:p w14:paraId="3233498F" w14:textId="4BBD605E" w:rsidR="00D62095" w:rsidRDefault="00D62095" w:rsidP="00D62095">
      <w:pPr>
        <w:pStyle w:val="Heading4"/>
      </w:pPr>
      <w:r>
        <w:t>Beginning Customer # / Ending Customer #</w:t>
      </w:r>
    </w:p>
    <w:p w14:paraId="16782667" w14:textId="4642CA95" w:rsidR="00A65FD7" w:rsidRPr="00E5397E" w:rsidRDefault="00A65FD7" w:rsidP="00A65FD7">
      <w:r>
        <w:t>Enter the beginning and ending Customer Number to run the report for.</w:t>
      </w:r>
    </w:p>
    <w:p w14:paraId="767F62D8" w14:textId="5DE00DBB" w:rsidR="00D62095" w:rsidRDefault="00D62095" w:rsidP="00D62095">
      <w:pPr>
        <w:pStyle w:val="Heading4"/>
      </w:pPr>
      <w:r>
        <w:t>Beginning Receipt Date / Ending Receipt Date</w:t>
      </w:r>
    </w:p>
    <w:p w14:paraId="68B5248A" w14:textId="52A3575C" w:rsidR="00A65FD7" w:rsidRPr="00E5397E" w:rsidRDefault="00A65FD7" w:rsidP="00A65FD7">
      <w:r>
        <w:t>Enter the beginning and ending Receipt Date to run the report for.</w:t>
      </w:r>
    </w:p>
    <w:p w14:paraId="455B1932" w14:textId="72744C5E" w:rsidR="00D62095" w:rsidRDefault="00D62095" w:rsidP="00D62095">
      <w:pPr>
        <w:pStyle w:val="Heading4"/>
      </w:pPr>
      <w:r>
        <w:t>Sort By? (Choice)</w:t>
      </w:r>
    </w:p>
    <w:p w14:paraId="44FD2077" w14:textId="7E974439" w:rsidR="00A65FD7" w:rsidRDefault="00A65FD7" w:rsidP="00A65FD7">
      <w:r>
        <w:t>To choose the preferred sorting method of Customer Number vs. Sequence Number, please make sure the desired option choice bubble is toggled.</w:t>
      </w:r>
    </w:p>
    <w:p w14:paraId="4F803162" w14:textId="5960B298" w:rsidR="00AF4C05" w:rsidRDefault="00AF4C05" w:rsidP="00AF4C05">
      <w:pPr>
        <w:pStyle w:val="Heading3"/>
      </w:pPr>
      <w:bookmarkStart w:id="245" w:name="_Toc44258932"/>
      <w:r>
        <w:t>Available Columns</w:t>
      </w:r>
      <w:bookmarkEnd w:id="245"/>
    </w:p>
    <w:p w14:paraId="6DB052B3" w14:textId="14E78BE8" w:rsidR="001F1770" w:rsidRPr="001F1770" w:rsidRDefault="00717410" w:rsidP="001F1770">
      <w:r>
        <w:rPr>
          <w:noProof/>
        </w:rPr>
        <w:drawing>
          <wp:inline distT="0" distB="0" distL="0" distR="0" wp14:anchorId="7AFC45E8" wp14:editId="73BF81E8">
            <wp:extent cx="4514850" cy="12668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14850" cy="1266825"/>
                    </a:xfrm>
                    <a:prstGeom prst="rect">
                      <a:avLst/>
                    </a:prstGeom>
                    <a:noFill/>
                    <a:ln>
                      <a:noFill/>
                    </a:ln>
                  </pic:spPr>
                </pic:pic>
              </a:graphicData>
            </a:graphic>
          </wp:inline>
        </w:drawing>
      </w:r>
    </w:p>
    <w:p w14:paraId="6CDAA12F" w14:textId="77777777" w:rsidR="001F4F22" w:rsidRDefault="001F4F22" w:rsidP="001F4F22">
      <w:pPr>
        <w:pStyle w:val="Heading4"/>
      </w:pPr>
      <w:r>
        <w:t>Available Columns</w:t>
      </w:r>
    </w:p>
    <w:p w14:paraId="1A667399"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676D813B" w14:textId="77777777" w:rsidR="001F4F22" w:rsidRDefault="001F4F22" w:rsidP="001F4F22">
      <w:pPr>
        <w:pStyle w:val="Heading4"/>
      </w:pPr>
      <w:r>
        <w:t>Selected Columns (In Display Order)</w:t>
      </w:r>
    </w:p>
    <w:p w14:paraId="6F03ADAA"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7B2A4EE9" w14:textId="77777777" w:rsidR="001F4F22" w:rsidRDefault="001F4F22" w:rsidP="001F4F22">
      <w:pPr>
        <w:pStyle w:val="Heading4"/>
      </w:pPr>
      <w:r>
        <w:t>Default</w:t>
      </w:r>
    </w:p>
    <w:p w14:paraId="2122401A"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A01D7DF" w14:textId="77777777" w:rsidR="001F4F22" w:rsidRDefault="001F4F22" w:rsidP="001F4F22">
      <w:pPr>
        <w:pStyle w:val="Heading4"/>
      </w:pPr>
      <w:r>
        <w:t>Add &gt;&gt;</w:t>
      </w:r>
    </w:p>
    <w:p w14:paraId="73C36937"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AA84FB4" w14:textId="77777777" w:rsidR="001F4F22" w:rsidRDefault="001F4F22" w:rsidP="001F4F22">
      <w:pPr>
        <w:pStyle w:val="Heading4"/>
      </w:pPr>
      <w:r>
        <w:t>&lt;&lt; Remove</w:t>
      </w:r>
    </w:p>
    <w:p w14:paraId="16067573"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0D47414" w14:textId="77777777" w:rsidR="001F4F22" w:rsidRDefault="001F4F22" w:rsidP="001F4F22">
      <w:pPr>
        <w:pStyle w:val="Heading4"/>
      </w:pPr>
      <w:r>
        <w:t>Move Up</w:t>
      </w:r>
    </w:p>
    <w:p w14:paraId="4175D8B1"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106C555" w14:textId="77777777" w:rsidR="001F4F22" w:rsidRDefault="001F4F22" w:rsidP="001F4F22">
      <w:pPr>
        <w:pStyle w:val="Heading4"/>
      </w:pPr>
      <w:r>
        <w:t>Move Down</w:t>
      </w:r>
    </w:p>
    <w:p w14:paraId="5BCD2F36" w14:textId="77777777"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81A2C4E" w14:textId="206182EF" w:rsidR="00AF4C05" w:rsidRDefault="00AF4C05" w:rsidP="00AF4C05">
      <w:pPr>
        <w:pStyle w:val="Heading3"/>
      </w:pPr>
      <w:bookmarkStart w:id="246" w:name="_Toc44258933"/>
      <w:r>
        <w:t>Outlook Destination</w:t>
      </w:r>
      <w:bookmarkEnd w:id="246"/>
    </w:p>
    <w:p w14:paraId="57E8BF7F" w14:textId="5414A034" w:rsidR="001F1770" w:rsidRPr="001F1770" w:rsidRDefault="00717410" w:rsidP="001F1770">
      <w:r>
        <w:rPr>
          <w:noProof/>
        </w:rPr>
        <w:drawing>
          <wp:inline distT="0" distB="0" distL="0" distR="0" wp14:anchorId="2ADE877B" wp14:editId="6E37F68D">
            <wp:extent cx="4514850" cy="1797269"/>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16877" cy="1798076"/>
                    </a:xfrm>
                    <a:prstGeom prst="rect">
                      <a:avLst/>
                    </a:prstGeom>
                    <a:noFill/>
                    <a:ln>
                      <a:noFill/>
                    </a:ln>
                  </pic:spPr>
                </pic:pic>
              </a:graphicData>
            </a:graphic>
          </wp:inline>
        </w:drawing>
      </w:r>
    </w:p>
    <w:p w14:paraId="140E6105" w14:textId="77777777" w:rsidR="001F4F22" w:rsidRDefault="001F4F22" w:rsidP="001F4F22">
      <w:pPr>
        <w:pStyle w:val="Heading4"/>
      </w:pPr>
      <w:r>
        <w:t>Destination Choice</w:t>
      </w:r>
    </w:p>
    <w:p w14:paraId="06ACB803" w14:textId="77777777" w:rsidR="001F4F22" w:rsidRPr="00144B20" w:rsidRDefault="001F4F22" w:rsidP="001F4F22">
      <w:r>
        <w:t>To choose the destination where the document should be printed, please make sure that desired output destination choice bubble is toggled.</w:t>
      </w:r>
    </w:p>
    <w:p w14:paraId="2B1C1199" w14:textId="77777777" w:rsidR="001F4F22" w:rsidRDefault="001F4F22" w:rsidP="001F4F22">
      <w:pPr>
        <w:pStyle w:val="Heading4"/>
      </w:pPr>
      <w:r>
        <w:t>Layout Choice</w:t>
      </w:r>
    </w:p>
    <w:p w14:paraId="6EDBF17F" w14:textId="77777777" w:rsidR="001F4F22" w:rsidRPr="00144B20" w:rsidRDefault="001F4F22" w:rsidP="001F4F22">
      <w:r>
        <w:t>To choose the preferred layout of Landscape vs. Portrait, please make sure the desired option choice bubbled is toggled.</w:t>
      </w:r>
    </w:p>
    <w:p w14:paraId="06CC89F4" w14:textId="77777777" w:rsidR="001F4F22" w:rsidRDefault="001F4F22" w:rsidP="001F4F22">
      <w:pPr>
        <w:pStyle w:val="Heading4"/>
      </w:pPr>
      <w:r>
        <w:t>Lines Per Page</w:t>
      </w:r>
    </w:p>
    <w:p w14:paraId="6FD51002" w14:textId="77777777" w:rsidR="001F4F22" w:rsidRPr="00144B20" w:rsidRDefault="001F4F22" w:rsidP="001F4F22">
      <w:r w:rsidRPr="00211A1F">
        <w:t>Lines per page on the report when printing.</w:t>
      </w:r>
    </w:p>
    <w:p w14:paraId="5BD409AC" w14:textId="77777777" w:rsidR="001F4F22" w:rsidRDefault="001F4F22" w:rsidP="001F4F22">
      <w:pPr>
        <w:pStyle w:val="Heading4"/>
      </w:pPr>
      <w:r>
        <w:t>Font</w:t>
      </w:r>
    </w:p>
    <w:p w14:paraId="7083E984"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0FA26B96" w14:textId="77777777" w:rsidR="001F4F22" w:rsidRDefault="001F4F22" w:rsidP="001F4F22">
      <w:pPr>
        <w:pStyle w:val="Heading4"/>
      </w:pPr>
      <w:r>
        <w:t>Show Parameters? – Toggle Box</w:t>
      </w:r>
    </w:p>
    <w:p w14:paraId="65060C11" w14:textId="77777777" w:rsidR="001F4F22" w:rsidRDefault="001F4F22" w:rsidP="001F4F22">
      <w:r>
        <w:t>To show parameters, make sure that the toggle box is ‘ticked’ with a checkmark.</w:t>
      </w:r>
    </w:p>
    <w:p w14:paraId="3409D952" w14:textId="77777777" w:rsidR="001F4F22" w:rsidRDefault="001F4F22" w:rsidP="001F4F22">
      <w:pPr>
        <w:pStyle w:val="Heading4"/>
      </w:pPr>
      <w:r>
        <w:t>Export to Excel? – Toggle Box</w:t>
      </w:r>
    </w:p>
    <w:p w14:paraId="78E2DCE7" w14:textId="77777777" w:rsidR="001F4F22" w:rsidRPr="00CC767A" w:rsidRDefault="001F4F22" w:rsidP="001F4F22">
      <w:r>
        <w:t>To export the printed file to an excel document, make sure that the Export to Excel toggle box is checked.</w:t>
      </w:r>
    </w:p>
    <w:p w14:paraId="32417A03" w14:textId="77777777" w:rsidR="001F4F22" w:rsidRDefault="001F4F22" w:rsidP="001F4F22">
      <w:pPr>
        <w:pStyle w:val="Heading4"/>
      </w:pPr>
      <w:r>
        <w:t>Auto Run Excel? – Toggle Box</w:t>
      </w:r>
    </w:p>
    <w:p w14:paraId="14F294BE" w14:textId="77777777" w:rsidR="001F4F22" w:rsidRPr="00CC767A" w:rsidRDefault="001F4F22" w:rsidP="001F4F22">
      <w:r>
        <w:t>To automatically open the new excel document, make sure that the Auto Run Excel toggle box is checked.</w:t>
      </w:r>
    </w:p>
    <w:p w14:paraId="3940F3B9" w14:textId="77777777" w:rsidR="001F4F22" w:rsidRDefault="001F4F22" w:rsidP="001F4F22">
      <w:pPr>
        <w:pStyle w:val="Heading4"/>
      </w:pPr>
      <w:r>
        <w:t>If Yes, File Name</w:t>
      </w:r>
    </w:p>
    <w:p w14:paraId="0BD2CA9D" w14:textId="77777777" w:rsidR="001F4F22" w:rsidRDefault="001F4F22" w:rsidP="001F4F22">
      <w:r>
        <w:t>If exporting the file to Excel, enter the desired file name.</w:t>
      </w:r>
    </w:p>
    <w:p w14:paraId="258E467B" w14:textId="4812D5CC" w:rsidR="00AF4C05" w:rsidRDefault="00AF4C05" w:rsidP="00AF4C05">
      <w:pPr>
        <w:pStyle w:val="Heading2"/>
      </w:pPr>
      <w:bookmarkStart w:id="247" w:name="_Toc44258934"/>
      <w:r>
        <w:t>Detail Miscellaneous Cash History Report [AL2]</w:t>
      </w:r>
      <w:bookmarkEnd w:id="247"/>
    </w:p>
    <w:p w14:paraId="09F46C6D" w14:textId="17075F94" w:rsidR="00AF4C05" w:rsidRDefault="00AF4C05" w:rsidP="00AF4C05">
      <w:pPr>
        <w:pStyle w:val="Heading3"/>
      </w:pPr>
      <w:bookmarkStart w:id="248" w:name="_Toc44258935"/>
      <w:r>
        <w:t>Selection Parameters</w:t>
      </w:r>
      <w:bookmarkEnd w:id="248"/>
    </w:p>
    <w:p w14:paraId="10EA6E96" w14:textId="326E2663" w:rsidR="001F1770" w:rsidRPr="001F1770" w:rsidRDefault="00717410" w:rsidP="001F1770">
      <w:r>
        <w:rPr>
          <w:noProof/>
        </w:rPr>
        <w:drawing>
          <wp:inline distT="0" distB="0" distL="0" distR="0" wp14:anchorId="7828432F" wp14:editId="6FC34D02">
            <wp:extent cx="4514850" cy="10096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14850" cy="1009650"/>
                    </a:xfrm>
                    <a:prstGeom prst="rect">
                      <a:avLst/>
                    </a:prstGeom>
                    <a:noFill/>
                    <a:ln>
                      <a:noFill/>
                    </a:ln>
                  </pic:spPr>
                </pic:pic>
              </a:graphicData>
            </a:graphic>
          </wp:inline>
        </w:drawing>
      </w:r>
    </w:p>
    <w:p w14:paraId="06BCDA46" w14:textId="2BB9E8FF" w:rsidR="00D62095" w:rsidRDefault="00D62095" w:rsidP="00D62095">
      <w:pPr>
        <w:pStyle w:val="Heading4"/>
      </w:pPr>
      <w:r>
        <w:t>Beginning Receipt Date / Ending Receipt Date</w:t>
      </w:r>
    </w:p>
    <w:p w14:paraId="0C212C68" w14:textId="270A8EF9" w:rsidR="00A65FD7" w:rsidRPr="00E5397E" w:rsidRDefault="00A65FD7" w:rsidP="00A65FD7">
      <w:r>
        <w:t>Enter the beginning and ending Receipt Date to run the report for.</w:t>
      </w:r>
    </w:p>
    <w:p w14:paraId="1B8887BC" w14:textId="0CA11E5A" w:rsidR="00AF4C05" w:rsidRDefault="00AF4C05" w:rsidP="00AF4C05">
      <w:pPr>
        <w:pStyle w:val="Heading3"/>
      </w:pPr>
      <w:bookmarkStart w:id="249" w:name="_Toc44258936"/>
      <w:r>
        <w:t>Available Columns</w:t>
      </w:r>
      <w:bookmarkEnd w:id="249"/>
    </w:p>
    <w:p w14:paraId="1C161C78" w14:textId="5E793EC0" w:rsidR="001F1770" w:rsidRPr="001F1770" w:rsidRDefault="00717410" w:rsidP="001F1770">
      <w:r>
        <w:rPr>
          <w:noProof/>
        </w:rPr>
        <w:drawing>
          <wp:inline distT="0" distB="0" distL="0" distR="0" wp14:anchorId="650C6787" wp14:editId="0C678442">
            <wp:extent cx="4514850" cy="115088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21803" cy="1152655"/>
                    </a:xfrm>
                    <a:prstGeom prst="rect">
                      <a:avLst/>
                    </a:prstGeom>
                    <a:noFill/>
                    <a:ln>
                      <a:noFill/>
                    </a:ln>
                  </pic:spPr>
                </pic:pic>
              </a:graphicData>
            </a:graphic>
          </wp:inline>
        </w:drawing>
      </w:r>
    </w:p>
    <w:p w14:paraId="0EAE1679" w14:textId="77777777" w:rsidR="001F4F22" w:rsidRDefault="001F4F22" w:rsidP="001F4F22">
      <w:pPr>
        <w:pStyle w:val="Heading4"/>
      </w:pPr>
      <w:r>
        <w:t>Available Columns</w:t>
      </w:r>
    </w:p>
    <w:p w14:paraId="47A0E4D1"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0276FCFF" w14:textId="77777777" w:rsidR="001F4F22" w:rsidRDefault="001F4F22" w:rsidP="001F4F22">
      <w:pPr>
        <w:pStyle w:val="Heading4"/>
      </w:pPr>
      <w:r>
        <w:t>Selected Columns (In Display Order)</w:t>
      </w:r>
    </w:p>
    <w:p w14:paraId="29D478A9"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5725C3D0" w14:textId="77777777" w:rsidR="001F4F22" w:rsidRDefault="001F4F22" w:rsidP="001F4F22">
      <w:pPr>
        <w:pStyle w:val="Heading4"/>
      </w:pPr>
      <w:r>
        <w:t>Default</w:t>
      </w:r>
    </w:p>
    <w:p w14:paraId="5ED5D9ED"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4D16515B" w14:textId="77777777" w:rsidR="001F4F22" w:rsidRDefault="001F4F22" w:rsidP="001F4F22">
      <w:pPr>
        <w:pStyle w:val="Heading4"/>
      </w:pPr>
      <w:r>
        <w:t>Add &gt;&gt;</w:t>
      </w:r>
    </w:p>
    <w:p w14:paraId="6C3BFE5A"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499AAEB" w14:textId="77777777" w:rsidR="001F4F22" w:rsidRDefault="001F4F22" w:rsidP="001F4F22">
      <w:pPr>
        <w:pStyle w:val="Heading4"/>
      </w:pPr>
      <w:r>
        <w:t>&lt;&lt; Remove</w:t>
      </w:r>
    </w:p>
    <w:p w14:paraId="263EECB0"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70AE451" w14:textId="77777777" w:rsidR="001F4F22" w:rsidRDefault="001F4F22" w:rsidP="001F4F22">
      <w:pPr>
        <w:pStyle w:val="Heading4"/>
      </w:pPr>
      <w:r>
        <w:t>Move Up</w:t>
      </w:r>
    </w:p>
    <w:p w14:paraId="57E5E319"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9461099" w14:textId="77777777" w:rsidR="001F4F22" w:rsidRDefault="001F4F22" w:rsidP="001F4F22">
      <w:pPr>
        <w:pStyle w:val="Heading4"/>
      </w:pPr>
      <w:r>
        <w:t>Move Down</w:t>
      </w:r>
    </w:p>
    <w:p w14:paraId="7FF7813D" w14:textId="77777777"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D79056A" w14:textId="174EDCCC" w:rsidR="00AF4C05" w:rsidRDefault="00AF4C05" w:rsidP="00AF4C05">
      <w:pPr>
        <w:pStyle w:val="Heading3"/>
      </w:pPr>
      <w:bookmarkStart w:id="250" w:name="_Toc44258937"/>
      <w:r>
        <w:t>Outlook Destination</w:t>
      </w:r>
      <w:bookmarkEnd w:id="250"/>
    </w:p>
    <w:p w14:paraId="4779303C" w14:textId="3B8C6CD7" w:rsidR="001F1770" w:rsidRPr="001F1770" w:rsidRDefault="00717410" w:rsidP="001F1770">
      <w:r>
        <w:rPr>
          <w:noProof/>
        </w:rPr>
        <w:drawing>
          <wp:inline distT="0" distB="0" distL="0" distR="0" wp14:anchorId="60A33940" wp14:editId="6C19F9AE">
            <wp:extent cx="4514850" cy="15811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14850" cy="1581150"/>
                    </a:xfrm>
                    <a:prstGeom prst="rect">
                      <a:avLst/>
                    </a:prstGeom>
                    <a:noFill/>
                    <a:ln>
                      <a:noFill/>
                    </a:ln>
                  </pic:spPr>
                </pic:pic>
              </a:graphicData>
            </a:graphic>
          </wp:inline>
        </w:drawing>
      </w:r>
    </w:p>
    <w:p w14:paraId="4A8C8D90" w14:textId="77777777" w:rsidR="001F4F22" w:rsidRDefault="001F4F22" w:rsidP="001F4F22">
      <w:pPr>
        <w:pStyle w:val="Heading4"/>
      </w:pPr>
      <w:r>
        <w:t>Destination Choice</w:t>
      </w:r>
    </w:p>
    <w:p w14:paraId="0D1FA8CE" w14:textId="77777777" w:rsidR="001F4F22" w:rsidRPr="00144B20" w:rsidRDefault="001F4F22" w:rsidP="001F4F22">
      <w:r>
        <w:t>To choose the destination where the document should be printed, please make sure that desired output destination choice bubble is toggled.</w:t>
      </w:r>
    </w:p>
    <w:p w14:paraId="129B91FF" w14:textId="77777777" w:rsidR="001F4F22" w:rsidRDefault="001F4F22" w:rsidP="001F4F22">
      <w:pPr>
        <w:pStyle w:val="Heading4"/>
      </w:pPr>
      <w:r>
        <w:t>Layout Choice</w:t>
      </w:r>
    </w:p>
    <w:p w14:paraId="753CAF16" w14:textId="77777777" w:rsidR="001F4F22" w:rsidRPr="00144B20" w:rsidRDefault="001F4F22" w:rsidP="001F4F22">
      <w:r>
        <w:t>To choose the preferred layout of Landscape vs. Portrait, please make sure the desired option choice bubbled is toggled.</w:t>
      </w:r>
    </w:p>
    <w:p w14:paraId="3415DBD3" w14:textId="77777777" w:rsidR="001F4F22" w:rsidRDefault="001F4F22" w:rsidP="001F4F22">
      <w:pPr>
        <w:pStyle w:val="Heading4"/>
      </w:pPr>
      <w:r>
        <w:t>Lines Per Page</w:t>
      </w:r>
    </w:p>
    <w:p w14:paraId="459EF8CE" w14:textId="77777777" w:rsidR="001F4F22" w:rsidRPr="00144B20" w:rsidRDefault="001F4F22" w:rsidP="001F4F22">
      <w:r w:rsidRPr="00211A1F">
        <w:t>Lines per page on the report when printing.</w:t>
      </w:r>
    </w:p>
    <w:p w14:paraId="7EBBD7CA" w14:textId="77777777" w:rsidR="001F4F22" w:rsidRDefault="001F4F22" w:rsidP="001F4F22">
      <w:pPr>
        <w:pStyle w:val="Heading4"/>
      </w:pPr>
      <w:r>
        <w:t>Font</w:t>
      </w:r>
    </w:p>
    <w:p w14:paraId="0752623D"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7E8F6964" w14:textId="77777777" w:rsidR="001F4F22" w:rsidRDefault="001F4F22" w:rsidP="001F4F22">
      <w:pPr>
        <w:pStyle w:val="Heading4"/>
      </w:pPr>
      <w:r>
        <w:t>Show Parameters? – Toggle Box</w:t>
      </w:r>
    </w:p>
    <w:p w14:paraId="5ECB1A1C" w14:textId="77777777" w:rsidR="001F4F22" w:rsidRDefault="001F4F22" w:rsidP="001F4F22">
      <w:r>
        <w:t>To show parameters, make sure that the toggle box is ‘ticked’ with a checkmark.</w:t>
      </w:r>
    </w:p>
    <w:p w14:paraId="30B59CE2" w14:textId="77777777" w:rsidR="001F4F22" w:rsidRDefault="001F4F22" w:rsidP="001F4F22">
      <w:pPr>
        <w:pStyle w:val="Heading4"/>
      </w:pPr>
      <w:r>
        <w:t>Export to Excel? – Toggle Box</w:t>
      </w:r>
    </w:p>
    <w:p w14:paraId="4250557B" w14:textId="77777777" w:rsidR="001F4F22" w:rsidRPr="00CC767A" w:rsidRDefault="001F4F22" w:rsidP="001F4F22">
      <w:r>
        <w:t>To export the printed file to an excel document, make sure that the Export to Excel toggle box is checked.</w:t>
      </w:r>
    </w:p>
    <w:p w14:paraId="1EEC1F2F" w14:textId="77777777" w:rsidR="001F4F22" w:rsidRDefault="001F4F22" w:rsidP="001F4F22">
      <w:pPr>
        <w:pStyle w:val="Heading4"/>
      </w:pPr>
      <w:r>
        <w:t>Auto Run Excel? – Toggle Box</w:t>
      </w:r>
    </w:p>
    <w:p w14:paraId="63751D32" w14:textId="77777777" w:rsidR="001F4F22" w:rsidRPr="00CC767A" w:rsidRDefault="001F4F22" w:rsidP="001F4F22">
      <w:r>
        <w:t>To automatically open the new excel document, make sure that the Auto Run Excel toggle box is checked.</w:t>
      </w:r>
    </w:p>
    <w:p w14:paraId="1EEE002D" w14:textId="77777777" w:rsidR="001F4F22" w:rsidRDefault="001F4F22" w:rsidP="001F4F22">
      <w:pPr>
        <w:pStyle w:val="Heading4"/>
      </w:pPr>
      <w:r>
        <w:t>If Yes, File Name</w:t>
      </w:r>
    </w:p>
    <w:p w14:paraId="2B897F3D" w14:textId="7A49848E" w:rsidR="001F4F22" w:rsidRDefault="001F4F22" w:rsidP="001F4F22">
      <w:r>
        <w:t>If exporting the file to Excel, enter the desired file name.</w:t>
      </w:r>
    </w:p>
    <w:p w14:paraId="716F3EB5" w14:textId="77777777" w:rsidR="0017391D" w:rsidRDefault="0017391D" w:rsidP="001F4F22"/>
    <w:p w14:paraId="56D2DE5F" w14:textId="335AE400" w:rsidR="00AF4C05" w:rsidRDefault="00AF4C05" w:rsidP="00AF4C05">
      <w:pPr>
        <w:pStyle w:val="Heading2"/>
      </w:pPr>
      <w:bookmarkStart w:id="251" w:name="_Toc44258938"/>
      <w:r>
        <w:t>Detail Invoice Report [AL3]</w:t>
      </w:r>
      <w:bookmarkEnd w:id="251"/>
    </w:p>
    <w:p w14:paraId="21AC2141" w14:textId="0F3C5B7F" w:rsidR="00AF4C05" w:rsidRDefault="00AF4C05" w:rsidP="00AF4C05">
      <w:pPr>
        <w:pStyle w:val="Heading3"/>
      </w:pPr>
      <w:bookmarkStart w:id="252" w:name="_Toc44258939"/>
      <w:r>
        <w:t>Selection Parameters</w:t>
      </w:r>
      <w:bookmarkEnd w:id="252"/>
    </w:p>
    <w:p w14:paraId="198EC79E" w14:textId="280DC655" w:rsidR="001F1770" w:rsidRPr="001F1770" w:rsidRDefault="00717410" w:rsidP="001F1770">
      <w:r>
        <w:rPr>
          <w:noProof/>
        </w:rPr>
        <w:drawing>
          <wp:inline distT="0" distB="0" distL="0" distR="0" wp14:anchorId="2AA4C89A" wp14:editId="404166B3">
            <wp:extent cx="4581525" cy="133350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81525" cy="1333500"/>
                    </a:xfrm>
                    <a:prstGeom prst="rect">
                      <a:avLst/>
                    </a:prstGeom>
                    <a:noFill/>
                    <a:ln>
                      <a:noFill/>
                    </a:ln>
                  </pic:spPr>
                </pic:pic>
              </a:graphicData>
            </a:graphic>
          </wp:inline>
        </w:drawing>
      </w:r>
    </w:p>
    <w:p w14:paraId="646A6F72" w14:textId="5FAB870B" w:rsidR="00312D06" w:rsidRDefault="00312D06" w:rsidP="00312D06">
      <w:pPr>
        <w:pStyle w:val="Heading4"/>
      </w:pPr>
      <w:r>
        <w:t>Beginning Customer # / Ending Customer #</w:t>
      </w:r>
    </w:p>
    <w:p w14:paraId="5B1B9CA1" w14:textId="08896658" w:rsidR="00A65FD7" w:rsidRPr="00E5397E" w:rsidRDefault="00A65FD7" w:rsidP="00A65FD7">
      <w:r>
        <w:t>Enter the beginning and ending Customer Number to run the report for.</w:t>
      </w:r>
    </w:p>
    <w:p w14:paraId="434C4A36" w14:textId="117A7035" w:rsidR="00312D06" w:rsidRDefault="00312D06" w:rsidP="00312D06">
      <w:pPr>
        <w:pStyle w:val="Heading4"/>
      </w:pPr>
      <w:r>
        <w:t>Beginning Date / Ending Date</w:t>
      </w:r>
    </w:p>
    <w:p w14:paraId="38B23C92" w14:textId="405B99E7" w:rsidR="00A65FD7" w:rsidRPr="00E5397E" w:rsidRDefault="00A65FD7" w:rsidP="00A65FD7">
      <w:r>
        <w:t>Enter the beginning and ending Invoice Date to run the report for.</w:t>
      </w:r>
    </w:p>
    <w:p w14:paraId="62D7B82E" w14:textId="3EFC7596" w:rsidR="00312D06" w:rsidRDefault="00312D06" w:rsidP="00312D06">
      <w:pPr>
        <w:pStyle w:val="Heading4"/>
      </w:pPr>
      <w:r>
        <w:t>Beginning Account # / Ending Account #</w:t>
      </w:r>
    </w:p>
    <w:p w14:paraId="3AAD4626" w14:textId="6F34FD2B" w:rsidR="00A65FD7" w:rsidRPr="00E5397E" w:rsidRDefault="00A65FD7" w:rsidP="00A65FD7">
      <w:r>
        <w:t>Enter the beginning and ending Account Number to run the report for.</w:t>
      </w:r>
    </w:p>
    <w:p w14:paraId="6C82C2E0" w14:textId="158CBFE2" w:rsidR="00AF4C05" w:rsidRDefault="00AF4C05" w:rsidP="00AF4C05">
      <w:pPr>
        <w:pStyle w:val="Heading3"/>
      </w:pPr>
      <w:bookmarkStart w:id="253" w:name="_Toc44258940"/>
      <w:r>
        <w:t>Available Columns</w:t>
      </w:r>
      <w:bookmarkEnd w:id="253"/>
    </w:p>
    <w:p w14:paraId="53A9FF84" w14:textId="3138AADB" w:rsidR="001F1770" w:rsidRPr="001F1770" w:rsidRDefault="00717410" w:rsidP="001F1770">
      <w:r>
        <w:rPr>
          <w:noProof/>
        </w:rPr>
        <w:drawing>
          <wp:inline distT="0" distB="0" distL="0" distR="0" wp14:anchorId="29554D28" wp14:editId="52375EB2">
            <wp:extent cx="4581525" cy="12668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81525" cy="1266825"/>
                    </a:xfrm>
                    <a:prstGeom prst="rect">
                      <a:avLst/>
                    </a:prstGeom>
                    <a:noFill/>
                    <a:ln>
                      <a:noFill/>
                    </a:ln>
                  </pic:spPr>
                </pic:pic>
              </a:graphicData>
            </a:graphic>
          </wp:inline>
        </w:drawing>
      </w:r>
    </w:p>
    <w:p w14:paraId="521C946E" w14:textId="77777777" w:rsidR="001F4F22" w:rsidRDefault="001F4F22" w:rsidP="001F4F22">
      <w:pPr>
        <w:pStyle w:val="Heading4"/>
      </w:pPr>
      <w:r>
        <w:t>Available Columns</w:t>
      </w:r>
    </w:p>
    <w:p w14:paraId="2D77306E" w14:textId="77777777" w:rsidR="001F4F22" w:rsidRPr="00F61F89" w:rsidRDefault="001F4F22" w:rsidP="001F4F22">
      <w:r>
        <w:t>The user may choose which columns they wish to have on the report printout. As the user selects their choices, they will appear on the ‘</w:t>
      </w:r>
      <w:r>
        <w:rPr>
          <w:i/>
          <w:iCs/>
        </w:rPr>
        <w:t>Selected Columns’</w:t>
      </w:r>
      <w:r>
        <w:t xml:space="preserve"> list.</w:t>
      </w:r>
    </w:p>
    <w:p w14:paraId="5089B816" w14:textId="77777777" w:rsidR="001F4F22" w:rsidRDefault="001F4F22" w:rsidP="001F4F22">
      <w:pPr>
        <w:pStyle w:val="Heading4"/>
      </w:pPr>
      <w:r>
        <w:t>Selected Columns (In Display Order)</w:t>
      </w:r>
    </w:p>
    <w:p w14:paraId="4E6812D0" w14:textId="77777777" w:rsidR="001F4F22" w:rsidRPr="00F61F89" w:rsidRDefault="001F4F22" w:rsidP="001F4F22">
      <w:r>
        <w:t>The columns that the user has chosen from the ‘</w:t>
      </w:r>
      <w:r>
        <w:rPr>
          <w:i/>
          <w:iCs/>
        </w:rPr>
        <w:t xml:space="preserve">Available Columns’ </w:t>
      </w:r>
      <w:r>
        <w:t>list. The order that these columns are displayed in here is the order in which they will print on the report.</w:t>
      </w:r>
    </w:p>
    <w:p w14:paraId="09A681D8" w14:textId="77777777" w:rsidR="001F4F22" w:rsidRDefault="001F4F22" w:rsidP="001F4F22">
      <w:pPr>
        <w:pStyle w:val="Heading4"/>
      </w:pPr>
      <w:r>
        <w:t>Default</w:t>
      </w:r>
    </w:p>
    <w:p w14:paraId="53CFEB7F" w14:textId="77777777" w:rsidR="001F4F22" w:rsidRPr="00361386" w:rsidRDefault="001F4F22" w:rsidP="001F4F22">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A8A5188" w14:textId="77777777" w:rsidR="001F4F22" w:rsidRDefault="001F4F22" w:rsidP="001F4F22">
      <w:pPr>
        <w:pStyle w:val="Heading4"/>
      </w:pPr>
      <w:r>
        <w:t>Add &gt;&gt;</w:t>
      </w:r>
    </w:p>
    <w:p w14:paraId="5766CBE9" w14:textId="77777777" w:rsidR="001F4F22" w:rsidRPr="00361386" w:rsidRDefault="001F4F22" w:rsidP="001F4F22">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1DA98D00" w14:textId="77777777" w:rsidR="001F4F22" w:rsidRDefault="001F4F22" w:rsidP="001F4F22">
      <w:pPr>
        <w:pStyle w:val="Heading4"/>
      </w:pPr>
      <w:r>
        <w:t>&lt;&lt; Remove</w:t>
      </w:r>
    </w:p>
    <w:p w14:paraId="0C930D4C" w14:textId="77777777" w:rsidR="001F4F22" w:rsidRPr="00361386" w:rsidRDefault="001F4F22" w:rsidP="001F4F22">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0071DD5A" w14:textId="77777777" w:rsidR="001F4F22" w:rsidRDefault="001F4F22" w:rsidP="001F4F22">
      <w:pPr>
        <w:pStyle w:val="Heading4"/>
      </w:pPr>
      <w:r>
        <w:t>Move Up</w:t>
      </w:r>
    </w:p>
    <w:p w14:paraId="2B4576C6" w14:textId="77777777" w:rsidR="001F4F22" w:rsidRPr="00361386"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22EA62CC" w14:textId="77777777" w:rsidR="001F4F22" w:rsidRDefault="001F4F22" w:rsidP="001F4F22">
      <w:pPr>
        <w:pStyle w:val="Heading4"/>
      </w:pPr>
      <w:r>
        <w:t>Move Down</w:t>
      </w:r>
    </w:p>
    <w:p w14:paraId="14DCFB6D" w14:textId="77777777" w:rsidR="001F4F22" w:rsidRDefault="001F4F22" w:rsidP="001F4F22">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D166E58" w14:textId="3BBC508E" w:rsidR="00AF4C05" w:rsidRDefault="00AF4C05" w:rsidP="00AF4C05">
      <w:pPr>
        <w:pStyle w:val="Heading3"/>
      </w:pPr>
      <w:bookmarkStart w:id="254" w:name="_Toc44258941"/>
      <w:r>
        <w:t>Outlook Destination</w:t>
      </w:r>
      <w:bookmarkEnd w:id="254"/>
    </w:p>
    <w:p w14:paraId="426B3D1D" w14:textId="3D1FBD69" w:rsidR="001F1770" w:rsidRPr="001F1770" w:rsidRDefault="00717410" w:rsidP="001F1770">
      <w:r>
        <w:rPr>
          <w:noProof/>
        </w:rPr>
        <w:drawing>
          <wp:inline distT="0" distB="0" distL="0" distR="0" wp14:anchorId="1FFE1826" wp14:editId="7C434E4C">
            <wp:extent cx="4581525" cy="16383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81525" cy="1638300"/>
                    </a:xfrm>
                    <a:prstGeom prst="rect">
                      <a:avLst/>
                    </a:prstGeom>
                    <a:noFill/>
                    <a:ln>
                      <a:noFill/>
                    </a:ln>
                  </pic:spPr>
                </pic:pic>
              </a:graphicData>
            </a:graphic>
          </wp:inline>
        </w:drawing>
      </w:r>
    </w:p>
    <w:p w14:paraId="72B4CAB1" w14:textId="77777777" w:rsidR="001F4F22" w:rsidRDefault="001F4F22" w:rsidP="001F4F22">
      <w:pPr>
        <w:pStyle w:val="Heading4"/>
      </w:pPr>
      <w:r>
        <w:t>Destination Choice</w:t>
      </w:r>
    </w:p>
    <w:p w14:paraId="1CD0DCD1" w14:textId="77777777" w:rsidR="001F4F22" w:rsidRPr="00144B20" w:rsidRDefault="001F4F22" w:rsidP="001F4F22">
      <w:r>
        <w:t>To choose the destination where the document should be printed, please make sure that desired output destination choice bubble is toggled.</w:t>
      </w:r>
    </w:p>
    <w:p w14:paraId="13B402CA" w14:textId="77777777" w:rsidR="001F4F22" w:rsidRDefault="001F4F22" w:rsidP="001F4F22">
      <w:pPr>
        <w:pStyle w:val="Heading4"/>
      </w:pPr>
      <w:r>
        <w:t>Layout Choice</w:t>
      </w:r>
    </w:p>
    <w:p w14:paraId="7BDBB015" w14:textId="77777777" w:rsidR="001F4F22" w:rsidRPr="00144B20" w:rsidRDefault="001F4F22" w:rsidP="001F4F22">
      <w:r>
        <w:t>To choose the preferred layout of Landscape vs. Portrait, please make sure the desired option choice bubbled is toggled.</w:t>
      </w:r>
    </w:p>
    <w:p w14:paraId="35FF1861" w14:textId="77777777" w:rsidR="001F4F22" w:rsidRDefault="001F4F22" w:rsidP="001F4F22">
      <w:pPr>
        <w:pStyle w:val="Heading4"/>
      </w:pPr>
      <w:r>
        <w:t>Lines Per Page</w:t>
      </w:r>
    </w:p>
    <w:p w14:paraId="165719BB" w14:textId="77777777" w:rsidR="001F4F22" w:rsidRPr="00144B20" w:rsidRDefault="001F4F22" w:rsidP="001F4F22">
      <w:r w:rsidRPr="00211A1F">
        <w:t>Lines per page on the report when printing.</w:t>
      </w:r>
    </w:p>
    <w:p w14:paraId="2682E244" w14:textId="77777777" w:rsidR="001F4F22" w:rsidRDefault="001F4F22" w:rsidP="001F4F22">
      <w:pPr>
        <w:pStyle w:val="Heading4"/>
      </w:pPr>
      <w:r>
        <w:t>Font</w:t>
      </w:r>
    </w:p>
    <w:p w14:paraId="062F218D" w14:textId="77777777" w:rsidR="001F4F22" w:rsidRPr="00144B20" w:rsidRDefault="001F4F22" w:rsidP="001F4F22">
      <w:r w:rsidRPr="00211A1F">
        <w:t xml:space="preserve">Enter the font number to use with this report </w:t>
      </w:r>
      <w:r>
        <w:t>(</w:t>
      </w:r>
      <w:r w:rsidRPr="00211A1F">
        <w:t>Font 11 is defa</w:t>
      </w:r>
      <w:r>
        <w:t>u</w:t>
      </w:r>
      <w:r w:rsidRPr="00211A1F">
        <w:t>lt</w:t>
      </w:r>
      <w:r>
        <w:t>)</w:t>
      </w:r>
      <w:r w:rsidRPr="00211A1F">
        <w:t>.</w:t>
      </w:r>
    </w:p>
    <w:p w14:paraId="5926BF57" w14:textId="77777777" w:rsidR="001F4F22" w:rsidRDefault="001F4F22" w:rsidP="001F4F22">
      <w:pPr>
        <w:pStyle w:val="Heading4"/>
      </w:pPr>
      <w:r>
        <w:t>Show Parameters? – Toggle Box</w:t>
      </w:r>
    </w:p>
    <w:p w14:paraId="3E875162" w14:textId="77777777" w:rsidR="001F4F22" w:rsidRDefault="001F4F22" w:rsidP="001F4F22">
      <w:r>
        <w:t>To show parameters, make sure that the toggle box is ‘ticked’ with a checkmark.</w:t>
      </w:r>
    </w:p>
    <w:p w14:paraId="684A0234" w14:textId="77777777" w:rsidR="001F4F22" w:rsidRDefault="001F4F22" w:rsidP="001F4F22">
      <w:pPr>
        <w:pStyle w:val="Heading4"/>
      </w:pPr>
      <w:r>
        <w:t>Export to Excel? – Toggle Box</w:t>
      </w:r>
    </w:p>
    <w:p w14:paraId="7A436A6A" w14:textId="77777777" w:rsidR="001F4F22" w:rsidRPr="00CC767A" w:rsidRDefault="001F4F22" w:rsidP="001F4F22">
      <w:r>
        <w:t>To export the printed file to an excel document, make sure that the Export to Excel toggle box is checked.</w:t>
      </w:r>
    </w:p>
    <w:p w14:paraId="0756696F" w14:textId="77777777" w:rsidR="001F4F22" w:rsidRDefault="001F4F22" w:rsidP="001F4F22">
      <w:pPr>
        <w:pStyle w:val="Heading4"/>
      </w:pPr>
      <w:r>
        <w:t>Auto Run Excel? – Toggle Box</w:t>
      </w:r>
    </w:p>
    <w:p w14:paraId="191783CB" w14:textId="77777777" w:rsidR="001F4F22" w:rsidRPr="00CC767A" w:rsidRDefault="001F4F22" w:rsidP="001F4F22">
      <w:r>
        <w:t>To automatically open the new excel document, make sure that the Auto Run Excel toggle box is checked.</w:t>
      </w:r>
    </w:p>
    <w:p w14:paraId="3627CCA0" w14:textId="77777777" w:rsidR="001F4F22" w:rsidRDefault="001F4F22" w:rsidP="001F4F22">
      <w:pPr>
        <w:pStyle w:val="Heading4"/>
      </w:pPr>
      <w:r>
        <w:t>If Yes, File Name</w:t>
      </w:r>
    </w:p>
    <w:p w14:paraId="2FE1F3B6" w14:textId="77777777" w:rsidR="001F4F22" w:rsidRDefault="001F4F22" w:rsidP="001F4F22">
      <w:r>
        <w:t>If exporting the file to Excel, enter the desired file name.</w:t>
      </w:r>
    </w:p>
    <w:p w14:paraId="7705D61A" w14:textId="60EF0665" w:rsidR="00E83D20" w:rsidRDefault="00E83D20" w:rsidP="00E83D20">
      <w:pPr>
        <w:pStyle w:val="Heading1"/>
        <w:rPr>
          <w:b/>
          <w:bCs/>
        </w:rPr>
      </w:pPr>
      <w:bookmarkStart w:id="255" w:name="_Toc44258942"/>
      <w:r>
        <w:rPr>
          <w:b/>
          <w:bCs/>
        </w:rPr>
        <w:t>File Maintenance for Customers [AF]</w:t>
      </w:r>
      <w:bookmarkEnd w:id="255"/>
    </w:p>
    <w:p w14:paraId="635648E1" w14:textId="5804A380" w:rsidR="00E83D20" w:rsidRDefault="0064785C" w:rsidP="00E83D20">
      <w:pPr>
        <w:pStyle w:val="Heading2"/>
      </w:pPr>
      <w:bookmarkStart w:id="256" w:name="_Toc44258943"/>
      <w:r>
        <w:t>Customers</w:t>
      </w:r>
      <w:r w:rsidR="00E83D20">
        <w:t xml:space="preserve"> [</w:t>
      </w:r>
      <w:r w:rsidR="00F46F9C">
        <w:t>AF1</w:t>
      </w:r>
      <w:r w:rsidR="00E83D20">
        <w:t>]</w:t>
      </w:r>
      <w:bookmarkEnd w:id="256"/>
    </w:p>
    <w:p w14:paraId="45013DD7" w14:textId="6F95A594" w:rsidR="0064785C" w:rsidRDefault="0064785C" w:rsidP="0064785C">
      <w:pPr>
        <w:pStyle w:val="Heading3"/>
      </w:pPr>
      <w:bookmarkStart w:id="257" w:name="_Toc44258944"/>
      <w:r>
        <w:t>Overview</w:t>
      </w:r>
      <w:bookmarkEnd w:id="257"/>
    </w:p>
    <w:p w14:paraId="69A17B32" w14:textId="77777777" w:rsidR="0064785C" w:rsidRDefault="0064785C" w:rsidP="0064785C">
      <w:pPr>
        <w:rPr>
          <w:rFonts w:cs="Calibri"/>
        </w:rPr>
      </w:pPr>
      <w:r w:rsidRPr="00DF3B8E">
        <w:rPr>
          <w:rFonts w:cs="Calibri"/>
        </w:rPr>
        <w:t xml:space="preserve">The Customer Header File contains the basic information about the customer.  The Header Totals screen is automatically updated by processes throughout the system such as AR Invoicing, Order Entry Invoicing, and Cash Receipts.  Credit Limits and Order Limits are automatically checked when processing an order.  If either is exceeded at the time, it will be placed on Hold status and must be approved before additional processing of that order takes place.  The screen Totals shows the total activity for a specific customer.  </w:t>
      </w:r>
    </w:p>
    <w:p w14:paraId="5AFE0664" w14:textId="64BD3027" w:rsidR="0064785C" w:rsidRPr="0064785C" w:rsidRDefault="0064785C" w:rsidP="0064785C">
      <w:r w:rsidRPr="00DF3B8E">
        <w:rPr>
          <w:rFonts w:cs="Calibri"/>
        </w:rPr>
        <w:t>The Ship</w:t>
      </w:r>
      <w:r>
        <w:rPr>
          <w:rFonts w:cs="Calibri"/>
        </w:rPr>
        <w:t>-</w:t>
      </w:r>
      <w:r w:rsidRPr="00DF3B8E">
        <w:rPr>
          <w:rFonts w:cs="Calibri"/>
        </w:rPr>
        <w:t>To File is where the shipping address for a customer per order is entered.  On every order entered, the ship to address, and special instructions transfer automatically to the order and are printed on the Bill of Lading.  The Enter/Edit Order function in Order Entry allows for editing of such instructions.  The Sold To file is used when selling to a broker who does not want to disclose the original manufacturer.  The Sold To will print on the Bill of Lading with the broker appearing to be the original manufacturer.</w:t>
      </w:r>
    </w:p>
    <w:p w14:paraId="0036BF20" w14:textId="27146019" w:rsidR="00E83D20" w:rsidRDefault="00F46F9C" w:rsidP="00E83D20">
      <w:pPr>
        <w:pStyle w:val="Heading3"/>
      </w:pPr>
      <w:bookmarkStart w:id="258" w:name="_Toc44258945"/>
      <w:r>
        <w:t>Browse Customer</w:t>
      </w:r>
      <w:bookmarkEnd w:id="258"/>
    </w:p>
    <w:p w14:paraId="53B75B66" w14:textId="497CFC0A" w:rsidR="001F1770" w:rsidRPr="001F1770" w:rsidRDefault="00717410" w:rsidP="001F1770">
      <w:r>
        <w:rPr>
          <w:noProof/>
        </w:rPr>
        <w:drawing>
          <wp:inline distT="0" distB="0" distL="0" distR="0" wp14:anchorId="2E72636D" wp14:editId="41C26003">
            <wp:extent cx="5943600" cy="4367048"/>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51354" cy="4372745"/>
                    </a:xfrm>
                    <a:prstGeom prst="rect">
                      <a:avLst/>
                    </a:prstGeom>
                    <a:noFill/>
                    <a:ln>
                      <a:noFill/>
                    </a:ln>
                  </pic:spPr>
                </pic:pic>
              </a:graphicData>
            </a:graphic>
          </wp:inline>
        </w:drawing>
      </w:r>
    </w:p>
    <w:p w14:paraId="65A9A15E" w14:textId="77777777" w:rsidR="00A65FD7" w:rsidRDefault="00A65FD7" w:rsidP="00A65FD7">
      <w:pPr>
        <w:pStyle w:val="Heading4"/>
      </w:pPr>
      <w:r>
        <w:t>ADD</w:t>
      </w:r>
    </w:p>
    <w:p w14:paraId="37A0936D" w14:textId="1FE82517" w:rsidR="00A65FD7" w:rsidRPr="00E64A2B" w:rsidRDefault="00A65FD7" w:rsidP="00A65FD7">
      <w:r>
        <w:t xml:space="preserve">Click the </w:t>
      </w:r>
      <w:r>
        <w:rPr>
          <w:b/>
          <w:bCs/>
          <w:i/>
          <w:iCs/>
          <w:u w:val="single"/>
        </w:rPr>
        <w:t>“Green + Icon”</w:t>
      </w:r>
      <w:r>
        <w:t xml:space="preserve"> to add a new Customer File.</w:t>
      </w:r>
    </w:p>
    <w:p w14:paraId="53DDF3A2" w14:textId="75B9B452" w:rsidR="00312D06" w:rsidRDefault="00312D06" w:rsidP="00312D06">
      <w:pPr>
        <w:pStyle w:val="Heading3"/>
      </w:pPr>
      <w:bookmarkStart w:id="259" w:name="_Toc44258946"/>
      <w:r>
        <w:t>Browse Customer Field Definitions</w:t>
      </w:r>
      <w:bookmarkEnd w:id="259"/>
    </w:p>
    <w:p w14:paraId="646080E5" w14:textId="31F48309" w:rsidR="00312D06" w:rsidRDefault="00312D06" w:rsidP="00312D06">
      <w:pPr>
        <w:pStyle w:val="Heading4"/>
      </w:pPr>
      <w:r>
        <w:t>Customer #</w:t>
      </w:r>
    </w:p>
    <w:p w14:paraId="0C53B9ED" w14:textId="0FBDAFE4" w:rsidR="00345B69" w:rsidRPr="00345B69" w:rsidRDefault="002647FD" w:rsidP="00345B69">
      <w:r w:rsidRPr="002647FD">
        <w:t xml:space="preserve">Enter customer number or you may use the </w:t>
      </w:r>
      <w:r w:rsidRPr="00C32300">
        <w:rPr>
          <w:rFonts w:cs="Calibri"/>
          <w:b/>
          <w:bCs/>
          <w:i/>
          <w:iCs/>
          <w:u w:val="single"/>
        </w:rPr>
        <w:t>“F1”</w:t>
      </w:r>
      <w:r w:rsidRPr="002647FD">
        <w:t xml:space="preserve"> look-up.  A partial description may be typed into any field or data may be entered into multiple fields followed by pressing the </w:t>
      </w:r>
      <w:r w:rsidRPr="00C32300">
        <w:rPr>
          <w:rFonts w:cs="Calibri"/>
          <w:b/>
          <w:bCs/>
          <w:i/>
          <w:iCs/>
          <w:u w:val="single"/>
        </w:rPr>
        <w:t>“</w:t>
      </w:r>
      <w:r>
        <w:rPr>
          <w:rFonts w:cs="Calibri"/>
          <w:b/>
          <w:bCs/>
          <w:i/>
          <w:iCs/>
          <w:u w:val="single"/>
        </w:rPr>
        <w:t>Go</w:t>
      </w:r>
      <w:r w:rsidRPr="00C32300">
        <w:rPr>
          <w:rFonts w:cs="Calibri"/>
          <w:b/>
          <w:bCs/>
          <w:i/>
          <w:iCs/>
          <w:u w:val="single"/>
        </w:rPr>
        <w:t>”</w:t>
      </w:r>
      <w:r>
        <w:rPr>
          <w:rFonts w:cs="Calibri"/>
          <w:b/>
          <w:bCs/>
          <w:i/>
          <w:iCs/>
          <w:u w:val="single"/>
        </w:rPr>
        <w:t xml:space="preserve"> </w:t>
      </w:r>
      <w:r w:rsidRPr="002647FD">
        <w:t>button to sort the fields by the criteria that was entered. Once the data is presented on the scree</w:t>
      </w:r>
      <w:r>
        <w:t>n,</w:t>
      </w:r>
      <w:r w:rsidRPr="002647FD">
        <w:t xml:space="preserve"> the YELLOW column heading may be clicked to sort that specific column in ascending or descending order.</w:t>
      </w:r>
    </w:p>
    <w:p w14:paraId="1E89D679" w14:textId="4C0001E9" w:rsidR="00312D06" w:rsidRDefault="00312D06" w:rsidP="00312D06">
      <w:pPr>
        <w:pStyle w:val="Heading4"/>
      </w:pPr>
      <w:r>
        <w:t>Name</w:t>
      </w:r>
    </w:p>
    <w:p w14:paraId="2B4F907A" w14:textId="114ECD81" w:rsidR="00345B69" w:rsidRPr="00345B69" w:rsidRDefault="002647FD" w:rsidP="00345B69">
      <w:r w:rsidRPr="002647FD">
        <w:t>Enter the F</w:t>
      </w:r>
      <w:r>
        <w:t xml:space="preserve">inished </w:t>
      </w:r>
      <w:r w:rsidRPr="002647FD">
        <w:t>G</w:t>
      </w:r>
      <w:r>
        <w:t>ood</w:t>
      </w:r>
      <w:r w:rsidRPr="002647FD">
        <w:t xml:space="preserve"> name that you want to search for.</w:t>
      </w:r>
    </w:p>
    <w:p w14:paraId="049F7E7A" w14:textId="2666625B" w:rsidR="00312D06" w:rsidRDefault="00312D06" w:rsidP="00312D06">
      <w:pPr>
        <w:pStyle w:val="Heading4"/>
      </w:pPr>
      <w:r>
        <w:t>City</w:t>
      </w:r>
    </w:p>
    <w:p w14:paraId="40D7F2DB" w14:textId="12F7A550" w:rsidR="00345B69" w:rsidRPr="00345B69" w:rsidRDefault="002647FD" w:rsidP="00345B69">
      <w:r>
        <w:t>Enter a city to search for.</w:t>
      </w:r>
    </w:p>
    <w:p w14:paraId="385D3D15" w14:textId="378CA56F" w:rsidR="00312D06" w:rsidRDefault="00312D06" w:rsidP="00312D06">
      <w:pPr>
        <w:pStyle w:val="Heading4"/>
      </w:pPr>
      <w:r>
        <w:t>State</w:t>
      </w:r>
    </w:p>
    <w:p w14:paraId="29B3600D" w14:textId="1FFF2541" w:rsidR="00345B69" w:rsidRPr="00345B69" w:rsidRDefault="002647FD" w:rsidP="00345B69">
      <w:r>
        <w:t>Enter a state to search for.</w:t>
      </w:r>
    </w:p>
    <w:p w14:paraId="4998073B" w14:textId="6178AC8F" w:rsidR="00312D06" w:rsidRDefault="00312D06" w:rsidP="00312D06">
      <w:pPr>
        <w:pStyle w:val="Heading4"/>
      </w:pPr>
      <w:r>
        <w:t>Zip Code</w:t>
      </w:r>
    </w:p>
    <w:p w14:paraId="493AA1FD" w14:textId="32055924" w:rsidR="002647FD" w:rsidRPr="00345B69" w:rsidRDefault="002647FD" w:rsidP="002647FD">
      <w:r>
        <w:t>Enter a zip code to search for.</w:t>
      </w:r>
    </w:p>
    <w:p w14:paraId="5A584474" w14:textId="046A59F1" w:rsidR="00312D06" w:rsidRDefault="00312D06" w:rsidP="00312D06">
      <w:pPr>
        <w:pStyle w:val="Heading4"/>
      </w:pPr>
      <w:r>
        <w:t>Type</w:t>
      </w:r>
    </w:p>
    <w:p w14:paraId="12397A85" w14:textId="3AB25A7A" w:rsidR="002647FD" w:rsidRPr="00345B69" w:rsidRDefault="002647FD" w:rsidP="002647FD">
      <w:r>
        <w:t>Enter an order type to search for.</w:t>
      </w:r>
    </w:p>
    <w:p w14:paraId="25622BF6" w14:textId="1B4A0022" w:rsidR="00312D06" w:rsidRDefault="00312D06" w:rsidP="00312D06">
      <w:pPr>
        <w:pStyle w:val="Heading4"/>
      </w:pPr>
      <w:r>
        <w:t>Rep</w:t>
      </w:r>
    </w:p>
    <w:p w14:paraId="00F3E036" w14:textId="24D46344" w:rsidR="00345B69" w:rsidRPr="00345B69" w:rsidRDefault="002647FD" w:rsidP="00345B69">
      <w:r>
        <w:t>Enter a sales rep to search for.</w:t>
      </w:r>
    </w:p>
    <w:p w14:paraId="70215C6C" w14:textId="26ED3283" w:rsidR="00312D06" w:rsidRDefault="00312D06" w:rsidP="00312D06">
      <w:pPr>
        <w:pStyle w:val="Heading4"/>
      </w:pPr>
      <w:r>
        <w:t>Terr</w:t>
      </w:r>
    </w:p>
    <w:p w14:paraId="74B79C96" w14:textId="4ED86423" w:rsidR="00345B69" w:rsidRPr="00345B69" w:rsidRDefault="002647FD" w:rsidP="00345B69">
      <w:r>
        <w:t>Enter a territory to search for.</w:t>
      </w:r>
    </w:p>
    <w:p w14:paraId="0C4F2566" w14:textId="42FF1965" w:rsidR="00312D06" w:rsidRDefault="00312D06" w:rsidP="00312D06">
      <w:pPr>
        <w:pStyle w:val="Heading4"/>
      </w:pPr>
      <w:r>
        <w:t>Active – Toggle Box</w:t>
      </w:r>
    </w:p>
    <w:p w14:paraId="66BA2CD9" w14:textId="3070D867" w:rsidR="002647FD" w:rsidRDefault="002647FD" w:rsidP="002647FD">
      <w:r>
        <w:t>To search for active customers, make sure that the Active toggle box is checked.</w:t>
      </w:r>
    </w:p>
    <w:p w14:paraId="24439C38" w14:textId="3445E46A" w:rsidR="00312D06" w:rsidRDefault="00312D06" w:rsidP="00312D06">
      <w:pPr>
        <w:pStyle w:val="Heading4"/>
      </w:pPr>
      <w:r>
        <w:t>Inactive – Toggle Box</w:t>
      </w:r>
    </w:p>
    <w:p w14:paraId="3956BF9D" w14:textId="204EE0D4" w:rsidR="002647FD" w:rsidRDefault="002647FD" w:rsidP="002647FD">
      <w:r>
        <w:t>To search for inactive customers, make sure that the Inactive toggle box is checked.</w:t>
      </w:r>
    </w:p>
    <w:p w14:paraId="60139CD7" w14:textId="3C3A3A5C" w:rsidR="00F46F9C" w:rsidRDefault="00F46F9C" w:rsidP="00F46F9C">
      <w:pPr>
        <w:pStyle w:val="Heading3"/>
      </w:pPr>
      <w:bookmarkStart w:id="260" w:name="_Toc44258947"/>
      <w:r>
        <w:t>View Customer</w:t>
      </w:r>
      <w:bookmarkEnd w:id="260"/>
    </w:p>
    <w:p w14:paraId="20DDC140" w14:textId="57C795A4" w:rsidR="001F1770" w:rsidRPr="001F1770" w:rsidRDefault="00717410" w:rsidP="001F1770">
      <w:r>
        <w:rPr>
          <w:noProof/>
        </w:rPr>
        <w:drawing>
          <wp:inline distT="0" distB="0" distL="0" distR="0" wp14:anchorId="48B8C69F" wp14:editId="67FE56DC">
            <wp:extent cx="5943600" cy="48006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43726F2D" w14:textId="32B85CFA" w:rsidR="00312D06" w:rsidRDefault="00312D06" w:rsidP="00312D06">
      <w:pPr>
        <w:pStyle w:val="Heading4"/>
      </w:pPr>
      <w:r>
        <w:t>UPDATE</w:t>
      </w:r>
    </w:p>
    <w:p w14:paraId="7009F7A3" w14:textId="356B7687" w:rsidR="002647FD" w:rsidRDefault="002647FD" w:rsidP="002647FD">
      <w:r>
        <w:t xml:space="preserve">To change the currently selected Customer, simply click the </w:t>
      </w:r>
      <w:r>
        <w:rPr>
          <w:b/>
          <w:bCs/>
          <w:i/>
          <w:iCs/>
          <w:u w:val="single"/>
        </w:rPr>
        <w:t>“Update</w:t>
      </w:r>
      <w:r>
        <w:t xml:space="preserve">” button at the bottom of the screen.  </w:t>
      </w:r>
    </w:p>
    <w:p w14:paraId="7AD1745A" w14:textId="77777777" w:rsidR="002647FD" w:rsidRDefault="002647FD" w:rsidP="002647FD">
      <w:pPr>
        <w:pStyle w:val="Heading4"/>
      </w:pPr>
      <w:r>
        <w:t>ADD</w:t>
      </w:r>
    </w:p>
    <w:p w14:paraId="5069A22C" w14:textId="0D45AD81" w:rsidR="002647FD" w:rsidRDefault="002647FD" w:rsidP="002647FD">
      <w:r>
        <w:t xml:space="preserve">To add a new Customer, simply click the </w:t>
      </w:r>
      <w:r>
        <w:rPr>
          <w:b/>
          <w:bCs/>
          <w:i/>
          <w:iCs/>
          <w:u w:val="single"/>
        </w:rPr>
        <w:t xml:space="preserve">“Green + Icon” </w:t>
      </w:r>
      <w:r>
        <w:t>button at the top of the Customer  File Maintenance screen.</w:t>
      </w:r>
    </w:p>
    <w:p w14:paraId="7F7F4706" w14:textId="77777777" w:rsidR="002647FD" w:rsidRPr="004477D0" w:rsidRDefault="002647FD" w:rsidP="002647FD">
      <w:r>
        <w:t xml:space="preserve">Alternatively, click the </w:t>
      </w:r>
      <w:r>
        <w:rPr>
          <w:b/>
          <w:bCs/>
          <w:i/>
          <w:iCs/>
          <w:u w:val="single"/>
        </w:rPr>
        <w:t>“Add”</w:t>
      </w:r>
      <w:r>
        <w:t xml:space="preserve"> button at the bottom of the screen.</w:t>
      </w:r>
    </w:p>
    <w:p w14:paraId="0A46DF20" w14:textId="45F855AA" w:rsidR="00312D06" w:rsidRDefault="00312D06" w:rsidP="00312D06">
      <w:pPr>
        <w:pStyle w:val="Heading4"/>
      </w:pPr>
      <w:r>
        <w:t>COPY</w:t>
      </w:r>
    </w:p>
    <w:p w14:paraId="3E4A88C9" w14:textId="24B6EB29" w:rsidR="002647FD" w:rsidRPr="00F132A9" w:rsidRDefault="002647FD" w:rsidP="002647FD">
      <w:r>
        <w:t xml:space="preserve">Click the </w:t>
      </w:r>
      <w:r>
        <w:rPr>
          <w:b/>
          <w:bCs/>
          <w:i/>
          <w:iCs/>
          <w:u w:val="single"/>
        </w:rPr>
        <w:t>“Copy”</w:t>
      </w:r>
      <w:r>
        <w:t xml:space="preserve"> button to copy information from the currently selected Customer.</w:t>
      </w:r>
    </w:p>
    <w:p w14:paraId="6B5601BC" w14:textId="77777777" w:rsidR="002647FD" w:rsidRDefault="002647FD" w:rsidP="002647FD">
      <w:pPr>
        <w:pStyle w:val="Heading4"/>
      </w:pPr>
      <w:r>
        <w:t>DELETE</w:t>
      </w:r>
    </w:p>
    <w:p w14:paraId="5D8D84B4" w14:textId="74FDDCB1" w:rsidR="002647FD" w:rsidRDefault="002647FD" w:rsidP="002647FD">
      <w:r>
        <w:t xml:space="preserve">To delete the currently selected Customer,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C81B239" w14:textId="764B8851" w:rsidR="00F46F9C" w:rsidRDefault="00F46F9C" w:rsidP="00F46F9C">
      <w:pPr>
        <w:pStyle w:val="Heading3"/>
      </w:pPr>
      <w:bookmarkStart w:id="261" w:name="_Toc44258948"/>
      <w:r>
        <w:t>Add/Update Customer</w:t>
      </w:r>
      <w:bookmarkEnd w:id="261"/>
    </w:p>
    <w:p w14:paraId="4AB983FC" w14:textId="5FD56D4F" w:rsidR="001F1770" w:rsidRPr="001F1770" w:rsidRDefault="00717410" w:rsidP="001F1770">
      <w:r>
        <w:rPr>
          <w:noProof/>
        </w:rPr>
        <w:drawing>
          <wp:inline distT="0" distB="0" distL="0" distR="0" wp14:anchorId="4DB9CBC6" wp14:editId="560B1E3B">
            <wp:extent cx="5943600" cy="4791075"/>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6637B984" w14:textId="77777777" w:rsidR="002647FD" w:rsidRDefault="002647FD" w:rsidP="002647FD">
      <w:pPr>
        <w:pStyle w:val="Heading4"/>
      </w:pPr>
      <w:r>
        <w:t>SAVE</w:t>
      </w:r>
    </w:p>
    <w:p w14:paraId="02D4E170" w14:textId="59714605" w:rsidR="002647FD" w:rsidRDefault="002647FD" w:rsidP="002647FD">
      <w:r>
        <w:t xml:space="preserve">Click the </w:t>
      </w:r>
      <w:r>
        <w:rPr>
          <w:b/>
          <w:bCs/>
          <w:i/>
          <w:iCs/>
          <w:u w:val="single"/>
        </w:rPr>
        <w:t>“Save”</w:t>
      </w:r>
      <w:r>
        <w:t xml:space="preserve"> button to save all changes to the current Customer.</w:t>
      </w:r>
    </w:p>
    <w:p w14:paraId="3BD9290E" w14:textId="77777777" w:rsidR="002647FD" w:rsidRDefault="002647FD" w:rsidP="002647FD">
      <w:pPr>
        <w:pStyle w:val="Heading4"/>
      </w:pPr>
      <w:r>
        <w:t>RESET</w:t>
      </w:r>
    </w:p>
    <w:p w14:paraId="1508CDBD" w14:textId="77777777" w:rsidR="002647FD" w:rsidRPr="00096EBD" w:rsidRDefault="002647FD" w:rsidP="002647FD">
      <w:r>
        <w:t xml:space="preserve">Click the </w:t>
      </w:r>
      <w:r>
        <w:rPr>
          <w:b/>
          <w:bCs/>
          <w:i/>
          <w:iCs/>
          <w:u w:val="single"/>
        </w:rPr>
        <w:t>“Reset”</w:t>
      </w:r>
      <w:r>
        <w:t xml:space="preserve"> button to reset all fields to their original state.</w:t>
      </w:r>
    </w:p>
    <w:p w14:paraId="0DC9995D" w14:textId="77777777" w:rsidR="002647FD" w:rsidRDefault="002647FD" w:rsidP="002647FD">
      <w:pPr>
        <w:pStyle w:val="Heading4"/>
      </w:pPr>
      <w:r>
        <w:t>CANCEL</w:t>
      </w:r>
    </w:p>
    <w:p w14:paraId="0A0D4620" w14:textId="5EB9B96B" w:rsidR="002647FD" w:rsidRPr="00DF6BEC" w:rsidRDefault="002647FD" w:rsidP="002647FD">
      <w:r>
        <w:t xml:space="preserve">Click the </w:t>
      </w:r>
      <w:r>
        <w:rPr>
          <w:b/>
          <w:bCs/>
          <w:i/>
          <w:iCs/>
          <w:u w:val="single"/>
        </w:rPr>
        <w:t>“Cancel”</w:t>
      </w:r>
      <w:r>
        <w:t xml:space="preserve"> button to cancel all changes to the Customer without saving.</w:t>
      </w:r>
    </w:p>
    <w:p w14:paraId="77FA4439" w14:textId="77777777" w:rsidR="002647FD" w:rsidRDefault="002647FD" w:rsidP="002647FD">
      <w:pPr>
        <w:pStyle w:val="Heading4"/>
      </w:pPr>
      <w:r>
        <w:t>NEXT</w:t>
      </w:r>
    </w:p>
    <w:p w14:paraId="57182462" w14:textId="0B410FAA" w:rsidR="002647FD" w:rsidRDefault="002647FD" w:rsidP="002647FD">
      <w:r>
        <w:t xml:space="preserve">Press </w:t>
      </w:r>
      <w:r w:rsidRPr="00B86B9F">
        <w:rPr>
          <w:b/>
          <w:bCs/>
          <w:i/>
          <w:iCs/>
          <w:u w:val="single"/>
        </w:rPr>
        <w:t>"N"</w:t>
      </w:r>
      <w:r>
        <w:t xml:space="preserve"> (Next) to find next Customer to view or modify. Alternatively, press the </w:t>
      </w:r>
      <w:r>
        <w:rPr>
          <w:b/>
          <w:bCs/>
          <w:i/>
          <w:iCs/>
          <w:u w:val="single"/>
        </w:rPr>
        <w:t>“Right Arrow”</w:t>
      </w:r>
      <w:r>
        <w:t xml:space="preserve"> on the screen.</w:t>
      </w:r>
    </w:p>
    <w:p w14:paraId="5438B02C" w14:textId="77777777" w:rsidR="002647FD" w:rsidRDefault="002647FD" w:rsidP="002647FD">
      <w:pPr>
        <w:pStyle w:val="Heading4"/>
      </w:pPr>
      <w:r>
        <w:t>PREVIOUS</w:t>
      </w:r>
    </w:p>
    <w:p w14:paraId="1DCB6965" w14:textId="14F0D552" w:rsidR="002647FD" w:rsidRDefault="002647FD" w:rsidP="002647FD">
      <w:r>
        <w:t xml:space="preserve">Press </w:t>
      </w:r>
      <w:r w:rsidRPr="00B86B9F">
        <w:rPr>
          <w:b/>
          <w:bCs/>
          <w:i/>
          <w:iCs/>
          <w:u w:val="single"/>
        </w:rPr>
        <w:t>"P"</w:t>
      </w:r>
      <w:r>
        <w:t xml:space="preserve"> (Previous) to find previous Customer to view or modify.</w:t>
      </w:r>
      <w:r w:rsidRPr="00EA7FC0">
        <w:t xml:space="preserve"> </w:t>
      </w:r>
      <w:r>
        <w:t xml:space="preserve">Alternatively, press the </w:t>
      </w:r>
      <w:r>
        <w:rPr>
          <w:b/>
          <w:bCs/>
          <w:i/>
          <w:iCs/>
          <w:u w:val="single"/>
        </w:rPr>
        <w:t>“Left Arrow”</w:t>
      </w:r>
      <w:r>
        <w:t xml:space="preserve"> on the screen.</w:t>
      </w:r>
    </w:p>
    <w:p w14:paraId="759256D1" w14:textId="3343338F" w:rsidR="00F46F9C" w:rsidRDefault="00F46F9C" w:rsidP="00F46F9C">
      <w:pPr>
        <w:pStyle w:val="Heading3"/>
      </w:pPr>
      <w:bookmarkStart w:id="262" w:name="_Toc44258949"/>
      <w:r>
        <w:t>Add/Update Customer Field Definitions</w:t>
      </w:r>
      <w:r w:rsidR="00312D06">
        <w:t>: Customer Information</w:t>
      </w:r>
      <w:bookmarkEnd w:id="262"/>
    </w:p>
    <w:p w14:paraId="64FEEA31" w14:textId="1AC11F2A" w:rsidR="00312D06" w:rsidRDefault="00312D06" w:rsidP="00312D06">
      <w:pPr>
        <w:pStyle w:val="Heading4"/>
      </w:pPr>
      <w:r>
        <w:t>Customer Number</w:t>
      </w:r>
    </w:p>
    <w:p w14:paraId="7DD54A32" w14:textId="570914A9" w:rsidR="00345B69" w:rsidRPr="00345B69" w:rsidRDefault="00155D5A" w:rsidP="00345B69">
      <w:r w:rsidRPr="000D187E">
        <w:rPr>
          <w:rFonts w:cs="Calibri"/>
        </w:rPr>
        <w:t>Enter a unique customer number. The customer name, address, city, state, zip, salesman, common carrier and delivery zone will transfer to Estimating, Order Entry, and Accounts Receivable modules. When entering an order, for this estimate, this information would transfer to the items record so that customer, inventory reporting, and sales analysis are available.</w:t>
      </w:r>
    </w:p>
    <w:p w14:paraId="226B451A" w14:textId="7A8C6C5A" w:rsidR="00312D06" w:rsidRDefault="00312D06" w:rsidP="00312D06">
      <w:pPr>
        <w:pStyle w:val="Heading4"/>
      </w:pPr>
      <w:r>
        <w:t>Customer Status</w:t>
      </w:r>
    </w:p>
    <w:p w14:paraId="22B2AB79" w14:textId="45C71C09" w:rsidR="00155D5A" w:rsidRPr="000D187E" w:rsidRDefault="00155D5A" w:rsidP="00155D5A">
      <w:pPr>
        <w:widowControl w:val="0"/>
        <w:autoSpaceDE w:val="0"/>
        <w:autoSpaceDN w:val="0"/>
        <w:adjustRightInd w:val="0"/>
        <w:rPr>
          <w:rFonts w:cs="Calibri"/>
        </w:rPr>
      </w:pPr>
      <w:r w:rsidRPr="000D187E">
        <w:rPr>
          <w:rFonts w:cs="Calibri"/>
        </w:rPr>
        <w:t xml:space="preserve">Enter </w:t>
      </w:r>
      <w:r w:rsidRPr="00652DE8">
        <w:rPr>
          <w:rFonts w:cs="Calibri"/>
          <w:b/>
          <w:bCs/>
          <w:i/>
          <w:iCs/>
          <w:u w:val="single"/>
        </w:rPr>
        <w:t>"A"</w:t>
      </w:r>
      <w:r w:rsidRPr="000D187E">
        <w:rPr>
          <w:rFonts w:cs="Calibri"/>
        </w:rPr>
        <w:t xml:space="preserve"> if this is an Active customer or </w:t>
      </w:r>
      <w:r w:rsidRPr="00652DE8">
        <w:rPr>
          <w:rFonts w:cs="Calibri"/>
          <w:b/>
          <w:bCs/>
          <w:i/>
          <w:iCs/>
          <w:u w:val="single"/>
        </w:rPr>
        <w:t>"I"</w:t>
      </w:r>
      <w:r w:rsidRPr="000D187E">
        <w:rPr>
          <w:rFonts w:cs="Calibri"/>
        </w:rPr>
        <w:t xml:space="preserve"> for Inactive.  Enter </w:t>
      </w:r>
      <w:r w:rsidRPr="00652DE8">
        <w:rPr>
          <w:rFonts w:cs="Calibri"/>
          <w:b/>
          <w:bCs/>
          <w:i/>
          <w:iCs/>
          <w:u w:val="single"/>
        </w:rPr>
        <w:t>"X"</w:t>
      </w:r>
      <w:r w:rsidRPr="000D187E">
        <w:rPr>
          <w:rFonts w:cs="Calibri"/>
        </w:rPr>
        <w:t xml:space="preserve"> for inhouse if this customer's address information is used for XPRINT forms.  Options include Active, Inactive, In</w:t>
      </w:r>
      <w:r w:rsidR="00652DE8">
        <w:rPr>
          <w:rFonts w:cs="Calibri"/>
        </w:rPr>
        <w:t>-H</w:t>
      </w:r>
      <w:r w:rsidRPr="000D187E">
        <w:rPr>
          <w:rFonts w:cs="Calibri"/>
        </w:rPr>
        <w:t>ouse, Statement, E-Service, X-Tran</w:t>
      </w:r>
      <w:r w:rsidR="00652DE8">
        <w:rPr>
          <w:rFonts w:cs="Calibri"/>
        </w:rPr>
        <w:t>s</w:t>
      </w:r>
      <w:r w:rsidRPr="000D187E">
        <w:rPr>
          <w:rFonts w:cs="Calibri"/>
        </w:rPr>
        <w:t>fer Orders and Default for Adding and Warehouse and Bin.</w:t>
      </w:r>
    </w:p>
    <w:p w14:paraId="4952BFFF" w14:textId="19765C1B" w:rsidR="00155D5A" w:rsidRPr="000D187E" w:rsidRDefault="00155D5A" w:rsidP="00155D5A">
      <w:pPr>
        <w:widowControl w:val="0"/>
        <w:autoSpaceDE w:val="0"/>
        <w:autoSpaceDN w:val="0"/>
        <w:adjustRightInd w:val="0"/>
        <w:rPr>
          <w:rFonts w:cs="Calibri"/>
        </w:rPr>
      </w:pPr>
      <w:r w:rsidRPr="000D187E">
        <w:rPr>
          <w:rFonts w:cs="Calibri"/>
        </w:rPr>
        <w:t>X-Type</w:t>
      </w:r>
      <w:r w:rsidR="00652DE8">
        <w:rPr>
          <w:rFonts w:cs="Calibri"/>
        </w:rPr>
        <w:t>:</w:t>
      </w:r>
      <w:r w:rsidRPr="000D187E">
        <w:rPr>
          <w:rFonts w:cs="Calibri"/>
        </w:rPr>
        <w:t xml:space="preserve">  When adding a new customer, the data fields will transfer from the customer defined as X.  There should be only one customer X.   This customer is also used for warehouse transfers via order entry and for the company heading for forms defined as XPRINT.  Also, when adding a new </w:t>
      </w:r>
      <w:r w:rsidR="00652DE8">
        <w:rPr>
          <w:rFonts w:cs="Calibri"/>
        </w:rPr>
        <w:t>Ship-To</w:t>
      </w:r>
      <w:r w:rsidRPr="000D187E">
        <w:rPr>
          <w:rFonts w:cs="Calibri"/>
        </w:rPr>
        <w:t xml:space="preserve"> address for any customer in the customer ship to file, the warehouse and the bin location will transfer from the customer ship to file for the customer defined as type X.  </w:t>
      </w:r>
    </w:p>
    <w:p w14:paraId="27378F04" w14:textId="77777777" w:rsidR="00652DE8" w:rsidRDefault="00155D5A" w:rsidP="00155D5A">
      <w:pPr>
        <w:widowControl w:val="0"/>
        <w:autoSpaceDE w:val="0"/>
        <w:autoSpaceDN w:val="0"/>
        <w:adjustRightInd w:val="0"/>
        <w:rPr>
          <w:rFonts w:cs="Calibri"/>
        </w:rPr>
      </w:pPr>
      <w:r w:rsidRPr="000D187E">
        <w:rPr>
          <w:rFonts w:cs="Calibri"/>
        </w:rPr>
        <w:t xml:space="preserve">E-Service type customers work with the N-K-1 parameter called FGEMAILS. FG post to automatically Email Customer Service for Hot Customers. The character version will dictate the method when emails are automatically distributed.  Option 1 is NONE, which will turn off this feature. UNDERRUN this will automatically create Emails whenever the Quantity received is less than the Jobs allowable underrun. </w:t>
      </w:r>
    </w:p>
    <w:p w14:paraId="3DC16191" w14:textId="6CB82E81" w:rsidR="00155D5A" w:rsidRPr="000D187E" w:rsidRDefault="00155D5A" w:rsidP="00155D5A">
      <w:pPr>
        <w:widowControl w:val="0"/>
        <w:autoSpaceDE w:val="0"/>
        <w:autoSpaceDN w:val="0"/>
        <w:adjustRightInd w:val="0"/>
        <w:rPr>
          <w:rFonts w:cs="Calibri"/>
        </w:rPr>
      </w:pPr>
      <w:r w:rsidRPr="000D187E">
        <w:rPr>
          <w:rFonts w:cs="Calibri"/>
        </w:rPr>
        <w:t>For example, the job is for 100,000 with 10% under run, hence if we receive 50,000 on Friday and stop work for the day, an email will be sent. On Monday when they finished another 55,000 the job will close, but no email will be sent because the total receipt quantity is greater than 90,000. If the character value is RECEIPTS</w:t>
      </w:r>
      <w:r w:rsidR="00652DE8">
        <w:rPr>
          <w:rFonts w:cs="Calibri"/>
        </w:rPr>
        <w:t>,</w:t>
      </w:r>
      <w:r w:rsidRPr="000D187E">
        <w:rPr>
          <w:rFonts w:cs="Calibri"/>
        </w:rPr>
        <w:t xml:space="preserve"> then any FG receipt will create an email. </w:t>
      </w:r>
    </w:p>
    <w:p w14:paraId="3870EE42" w14:textId="6D077AEC" w:rsidR="00155D5A" w:rsidRPr="000D187E" w:rsidRDefault="00155D5A" w:rsidP="00155D5A">
      <w:pPr>
        <w:widowControl w:val="0"/>
        <w:autoSpaceDE w:val="0"/>
        <w:autoSpaceDN w:val="0"/>
        <w:adjustRightInd w:val="0"/>
        <w:rPr>
          <w:rFonts w:cs="Calibri"/>
        </w:rPr>
      </w:pPr>
      <w:r w:rsidRPr="000D187E">
        <w:rPr>
          <w:rFonts w:cs="Calibri"/>
        </w:rPr>
        <w:t>There must be a new customer status code called E for E-SERVICE in addition to existing codes called Active, Inactive, X House or Statement. Also</w:t>
      </w:r>
      <w:r w:rsidR="00652DE8">
        <w:rPr>
          <w:rFonts w:cs="Calibri"/>
        </w:rPr>
        <w:t>,</w:t>
      </w:r>
      <w:r w:rsidRPr="000D187E">
        <w:rPr>
          <w:rFonts w:cs="Calibri"/>
        </w:rPr>
        <w:t xml:space="preserve"> a new title code called EHOTS with </w:t>
      </w:r>
      <w:r w:rsidR="00652DE8" w:rsidRPr="000D187E">
        <w:rPr>
          <w:rFonts w:cs="Calibri"/>
        </w:rPr>
        <w:t>description</w:t>
      </w:r>
      <w:r w:rsidRPr="000D187E">
        <w:rPr>
          <w:rFonts w:cs="Calibri"/>
        </w:rPr>
        <w:t xml:space="preserve"> of E Mail Customer Service which may be added to the customer phone ICON for all service representative that should receive the email notice when the Finished Goods Items have been received and posted to finished goods on hand. Unlimited service representatives and/or customers will receive the email notice as to what was received.</w:t>
      </w:r>
    </w:p>
    <w:p w14:paraId="7825B333" w14:textId="10FDF738" w:rsidR="00345B69" w:rsidRPr="00345B69" w:rsidRDefault="00155D5A" w:rsidP="00155D5A">
      <w:r w:rsidRPr="000D187E">
        <w:rPr>
          <w:rFonts w:cs="Calibri"/>
        </w:rPr>
        <w:t>The Email Topic line will show the Job#, Item# and quantity Received to Inventory. The message will read, Finished Goods Receipts have been Posted.</w:t>
      </w:r>
    </w:p>
    <w:p w14:paraId="0846AE1F" w14:textId="5958AB21" w:rsidR="00312D06" w:rsidRDefault="00312D06" w:rsidP="00312D06">
      <w:pPr>
        <w:pStyle w:val="Heading4"/>
      </w:pPr>
      <w:r>
        <w:t>Customer Name</w:t>
      </w:r>
    </w:p>
    <w:p w14:paraId="39A9F7B7" w14:textId="1062F1E3" w:rsidR="00345B69" w:rsidRPr="00345B69" w:rsidRDefault="00155D5A" w:rsidP="00345B69">
      <w:r w:rsidRPr="000D187E">
        <w:rPr>
          <w:rFonts w:cs="Calibri"/>
        </w:rPr>
        <w:t>Enter the customer name. This transfers to the estimate and order.</w:t>
      </w:r>
    </w:p>
    <w:p w14:paraId="1A928D2B" w14:textId="48910271" w:rsidR="00312D06" w:rsidRDefault="00312D06" w:rsidP="00312D06">
      <w:pPr>
        <w:pStyle w:val="Heading4"/>
      </w:pPr>
      <w:r>
        <w:t>Address</w:t>
      </w:r>
    </w:p>
    <w:p w14:paraId="7E179684" w14:textId="7EDF5C41" w:rsidR="00345B69" w:rsidRPr="00345B69" w:rsidRDefault="00155D5A" w:rsidP="00345B69">
      <w:r w:rsidRPr="000D187E">
        <w:rPr>
          <w:rFonts w:cs="Calibri"/>
        </w:rPr>
        <w:t>Enter the customer's address.  This transfers to the estimate and order.</w:t>
      </w:r>
    </w:p>
    <w:p w14:paraId="033E5D0D" w14:textId="69F6549D" w:rsidR="00312D06" w:rsidRDefault="00312D06" w:rsidP="00312D06">
      <w:pPr>
        <w:pStyle w:val="Heading4"/>
      </w:pPr>
      <w:r>
        <w:t>Date Added</w:t>
      </w:r>
    </w:p>
    <w:p w14:paraId="2A19053F" w14:textId="61BBCF6C" w:rsidR="00345B69" w:rsidRPr="00345B69" w:rsidRDefault="002647FD" w:rsidP="00345B69">
      <w:r>
        <w:t>Enter the first date that this customer file was added. This defaults to the system date, but may be modified by the user.</w:t>
      </w:r>
    </w:p>
    <w:p w14:paraId="1712190A" w14:textId="50E00B92" w:rsidR="00312D06" w:rsidRDefault="00312D06" w:rsidP="00312D06">
      <w:pPr>
        <w:pStyle w:val="Heading4"/>
      </w:pPr>
      <w:r>
        <w:t>Type</w:t>
      </w:r>
    </w:p>
    <w:p w14:paraId="3E28B8FB" w14:textId="786024B0" w:rsidR="00345B69" w:rsidRPr="00A757C6" w:rsidRDefault="00155D5A" w:rsidP="00345B69">
      <w:r w:rsidRPr="00A757C6">
        <w:rPr>
          <w:rFonts w:cs="Calibri"/>
        </w:rPr>
        <w:t xml:space="preserve">Enter a valid customer type from the 'Customer Type' file. Optionally, Press the </w:t>
      </w:r>
      <w:r w:rsidR="00B34348" w:rsidRPr="00A757C6">
        <w:rPr>
          <w:rFonts w:cs="Calibri"/>
          <w:b/>
          <w:bCs/>
          <w:i/>
          <w:iCs/>
          <w:u w:val="single"/>
        </w:rPr>
        <w:t>“F1”</w:t>
      </w:r>
      <w:r w:rsidRPr="00A757C6">
        <w:rPr>
          <w:rFonts w:cs="Calibri"/>
        </w:rPr>
        <w:t xml:space="preserve"> key to search, or press the </w:t>
      </w:r>
      <w:r w:rsidR="00B34348" w:rsidRPr="00A757C6">
        <w:rPr>
          <w:rFonts w:cs="Calibri"/>
          <w:b/>
          <w:bCs/>
          <w:i/>
          <w:iCs/>
          <w:u w:val="single"/>
        </w:rPr>
        <w:t xml:space="preserve">“Page Up” / “Page Down” </w:t>
      </w:r>
      <w:r w:rsidRPr="00A757C6">
        <w:rPr>
          <w:rFonts w:cs="Calibri"/>
        </w:rPr>
        <w:t xml:space="preserve">keys to scroll through the 'Customer Type' file. When the correct customer type appears on the screen, press the </w:t>
      </w:r>
      <w:r w:rsidR="00B34348" w:rsidRPr="00A757C6">
        <w:rPr>
          <w:rFonts w:cs="Calibri"/>
          <w:b/>
          <w:bCs/>
          <w:i/>
          <w:iCs/>
          <w:u w:val="single"/>
        </w:rPr>
        <w:t>“Enter”</w:t>
      </w:r>
      <w:r w:rsidRPr="00A757C6">
        <w:rPr>
          <w:rFonts w:cs="Calibri"/>
        </w:rPr>
        <w:t xml:space="preserve"> key to accept. You may use the customer type field for calculating commissions, discounts and special pricing by grouping common customers by customer type.  Also, sales reports will sort by customer type.</w:t>
      </w:r>
    </w:p>
    <w:p w14:paraId="2C574E3F" w14:textId="00B06FD2" w:rsidR="00312D06" w:rsidRDefault="00312D06" w:rsidP="00312D06">
      <w:pPr>
        <w:pStyle w:val="Heading4"/>
      </w:pPr>
      <w:r>
        <w:t>Contact</w:t>
      </w:r>
    </w:p>
    <w:p w14:paraId="1D9BA4D9" w14:textId="25F8180B" w:rsidR="00345B69" w:rsidRPr="00345B69" w:rsidRDefault="002647FD" w:rsidP="00345B69">
      <w:r w:rsidRPr="002647FD">
        <w:t>Enter the person to contact for collection calls. This name will print on the aging report.</w:t>
      </w:r>
    </w:p>
    <w:p w14:paraId="344250A4" w14:textId="64B42380" w:rsidR="00312D06" w:rsidRDefault="00312D06" w:rsidP="00312D06">
      <w:pPr>
        <w:pStyle w:val="Heading4"/>
      </w:pPr>
      <w:r>
        <w:t>Contact</w:t>
      </w:r>
    </w:p>
    <w:p w14:paraId="6DC2DD3C" w14:textId="49F99D02" w:rsidR="00345B69" w:rsidRPr="00A757C6" w:rsidRDefault="00155D5A" w:rsidP="00345B69">
      <w:r w:rsidRPr="00A757C6">
        <w:rPr>
          <w:rFonts w:cs="Calibri"/>
        </w:rPr>
        <w:t>Enter the person to contact for collection calls.  This name will print on the aging report.</w:t>
      </w:r>
    </w:p>
    <w:p w14:paraId="6F1C77FB" w14:textId="67AE2AAD" w:rsidR="00312D06" w:rsidRDefault="00312D06" w:rsidP="00312D06">
      <w:pPr>
        <w:pStyle w:val="Heading4"/>
      </w:pPr>
      <w:r>
        <w:t>Email</w:t>
      </w:r>
    </w:p>
    <w:p w14:paraId="1FA80DA2" w14:textId="046D214A" w:rsidR="00345B69" w:rsidRPr="00345B69" w:rsidRDefault="002647FD" w:rsidP="00345B69">
      <w:r>
        <w:t>Enter the email address for  the customer contact.</w:t>
      </w:r>
    </w:p>
    <w:p w14:paraId="3233DCEC" w14:textId="0D1FD114" w:rsidR="00312D06" w:rsidRDefault="00312D06" w:rsidP="00312D06">
      <w:pPr>
        <w:pStyle w:val="Heading4"/>
      </w:pPr>
      <w:r>
        <w:t>Sales Group</w:t>
      </w:r>
    </w:p>
    <w:p w14:paraId="18A49BD9" w14:textId="74345BB9" w:rsidR="00345B69" w:rsidRPr="00A757C6" w:rsidRDefault="00B34348" w:rsidP="00345B69">
      <w:r w:rsidRPr="00A757C6">
        <w:rPr>
          <w:rFonts w:cs="Calibri"/>
        </w:rPr>
        <w:t xml:space="preserve">Enter the salesman's code for this customer. Optionally press the </w:t>
      </w:r>
      <w:r w:rsidRPr="00A757C6">
        <w:rPr>
          <w:rFonts w:cs="Calibri"/>
          <w:b/>
          <w:bCs/>
          <w:i/>
          <w:iCs/>
          <w:u w:val="single"/>
        </w:rPr>
        <w:t>“F1”</w:t>
      </w:r>
      <w:r w:rsidRPr="00A757C6">
        <w:rPr>
          <w:rFonts w:cs="Calibri"/>
        </w:rPr>
        <w:t xml:space="preserve"> key to search, or the </w:t>
      </w:r>
      <w:r w:rsidRPr="00A757C6">
        <w:rPr>
          <w:rFonts w:cs="Calibri"/>
          <w:b/>
          <w:bCs/>
          <w:i/>
          <w:iCs/>
          <w:u w:val="single"/>
        </w:rPr>
        <w:t>“Page Up” / “Page Down</w:t>
      </w:r>
      <w:r w:rsidRPr="00A757C6">
        <w:rPr>
          <w:rFonts w:cs="Calibri"/>
        </w:rPr>
        <w:t xml:space="preserve"> keys to scroll though the salesman file. When the correct salesman displays on the screen, press the </w:t>
      </w:r>
      <w:r w:rsidRPr="00A757C6">
        <w:rPr>
          <w:rFonts w:cs="Calibri"/>
          <w:b/>
          <w:bCs/>
          <w:i/>
          <w:iCs/>
          <w:u w:val="single"/>
        </w:rPr>
        <w:t>“Enter”</w:t>
      </w:r>
      <w:r w:rsidRPr="00A757C6">
        <w:rPr>
          <w:rFonts w:cs="Calibri"/>
        </w:rPr>
        <w:t xml:space="preserve"> key to accept. This will transfer to the estimate and order for calculating the commission rate and cost.</w:t>
      </w:r>
    </w:p>
    <w:p w14:paraId="0AAF07DA" w14:textId="7DFB946B" w:rsidR="00312D06" w:rsidRDefault="00312D06" w:rsidP="00312D06">
      <w:pPr>
        <w:pStyle w:val="Heading4"/>
      </w:pPr>
      <w:r>
        <w:t>Phone Number</w:t>
      </w:r>
    </w:p>
    <w:p w14:paraId="3779BCBD" w14:textId="3B3F01FF" w:rsidR="00345B69" w:rsidRPr="00A757C6" w:rsidRDefault="00155D5A" w:rsidP="00345B69">
      <w:r w:rsidRPr="00A757C6">
        <w:rPr>
          <w:rFonts w:cs="Calibri"/>
        </w:rPr>
        <w:t>Enter the customer's phone number.</w:t>
      </w:r>
    </w:p>
    <w:p w14:paraId="77CCFFEC" w14:textId="544A7FD7" w:rsidR="00312D06" w:rsidRDefault="00312D06" w:rsidP="00312D06">
      <w:pPr>
        <w:pStyle w:val="Heading4"/>
      </w:pPr>
      <w:r>
        <w:t>Fax Number</w:t>
      </w:r>
    </w:p>
    <w:p w14:paraId="49174B7F" w14:textId="31BD53C8" w:rsidR="00345B69" w:rsidRPr="00A757C6" w:rsidRDefault="00155D5A" w:rsidP="00345B69">
      <w:r w:rsidRPr="00A757C6">
        <w:rPr>
          <w:rFonts w:cs="Calibri"/>
        </w:rPr>
        <w:t>Enter the customers fax number.</w:t>
      </w:r>
    </w:p>
    <w:p w14:paraId="0E82F6C0" w14:textId="1DB832A9" w:rsidR="00312D06" w:rsidRDefault="00312D06" w:rsidP="00312D06">
      <w:pPr>
        <w:pStyle w:val="Heading4"/>
      </w:pPr>
      <w:r>
        <w:t>Fax Prefix</w:t>
      </w:r>
    </w:p>
    <w:p w14:paraId="3E7C49F9" w14:textId="437D976B" w:rsidR="00345B69" w:rsidRPr="00345B69" w:rsidRDefault="002647FD" w:rsidP="002647FD">
      <w:r>
        <w:t>Enter the prefix code or country code when faxing to this customer. Some fax machines may require a 1 or 9 when calling a local or long-distance phone number.</w:t>
      </w:r>
    </w:p>
    <w:p w14:paraId="5140DA86" w14:textId="412EA15C" w:rsidR="00312D06" w:rsidRDefault="00312D06" w:rsidP="00312D06">
      <w:pPr>
        <w:pStyle w:val="Heading4"/>
      </w:pPr>
      <w:r>
        <w:t>Flat Commission %</w:t>
      </w:r>
    </w:p>
    <w:p w14:paraId="2762D5B2" w14:textId="77777777" w:rsidR="001B5C2E" w:rsidRDefault="001B5C2E" w:rsidP="001B5C2E">
      <w:r>
        <w:t>Flat Commission for Corrugated and Folding estimates</w:t>
      </w:r>
    </w:p>
    <w:p w14:paraId="23BBC2BD" w14:textId="55CA16C9" w:rsidR="001B5C2E" w:rsidRDefault="001B5C2E" w:rsidP="001B5C2E">
      <w:r>
        <w:t>If the A-F-3 menu salesman file has a commission basis set as MARGIN, then the commission percentage will have the following priority for transferring to the estimate spec folder.</w:t>
      </w:r>
    </w:p>
    <w:p w14:paraId="7C17DE26" w14:textId="77777777" w:rsidR="001B5C2E" w:rsidRDefault="001B5C2E" w:rsidP="001B5C2E">
      <w:r>
        <w:t>First, if FLAT COMM% in customer file is greater than 0, then that is the estimates commission percentage.</w:t>
      </w:r>
    </w:p>
    <w:p w14:paraId="660120D1" w14:textId="77777777" w:rsidR="001B5C2E" w:rsidRDefault="001B5C2E" w:rsidP="001B5C2E">
      <w:r>
        <w:t xml:space="preserve">Second, if FLAT COMM% = zero and the Customer Markup = Margin on the Matrix. </w:t>
      </w:r>
    </w:p>
    <w:p w14:paraId="5454E910" w14:textId="77777777" w:rsidR="001B5C2E" w:rsidRDefault="001B5C2E" w:rsidP="001B5C2E">
      <w:r>
        <w:t>The program will find the available margin percentage in the salesman matrix and transfer the commission percentage for that margin from the salesman's matrix to the estimate SPECS tab.</w:t>
      </w:r>
    </w:p>
    <w:p w14:paraId="34F12056" w14:textId="58EA1D45" w:rsidR="00345B69" w:rsidRDefault="001B5C2E" w:rsidP="001B5C2E">
      <w:r>
        <w:t>If estimates margin calculated is 13%, the commission imported to the estimate will be next lower margin of 4%.  If estimates calculated margin is 20% the commission is 6%.</w:t>
      </w:r>
    </w:p>
    <w:p w14:paraId="2871B32A" w14:textId="77777777" w:rsidR="0017391D" w:rsidRPr="00345B69" w:rsidRDefault="0017391D" w:rsidP="001B5C2E"/>
    <w:p w14:paraId="400C180D" w14:textId="21725BE2" w:rsidR="00312D06" w:rsidRDefault="00312D06" w:rsidP="00312D06">
      <w:pPr>
        <w:pStyle w:val="Heading4"/>
      </w:pPr>
      <w:r>
        <w:t>Broker Commission %</w:t>
      </w:r>
    </w:p>
    <w:p w14:paraId="0BB5EB3C" w14:textId="77777777" w:rsidR="001B5C2E" w:rsidRDefault="001B5C2E" w:rsidP="001B5C2E">
      <w:r>
        <w:t>Broker Commission Percentage - Corrugated Estimates Only</w:t>
      </w:r>
    </w:p>
    <w:p w14:paraId="31C00367" w14:textId="408E8031" w:rsidR="001B5C2E" w:rsidRDefault="001B5C2E" w:rsidP="001B5C2E">
      <w:r>
        <w:t>This is a commission in addition to the normal commission field by salesman. PRINT Folder - Calculate Button - Click override GS&amp;A. A toggle box field exists for Broker Commission Percentage. The customer file field called Broker Commission % will transfer to this Field.</w:t>
      </w:r>
    </w:p>
    <w:p w14:paraId="2E4F4B47" w14:textId="77777777" w:rsidR="001B5C2E" w:rsidRDefault="001B5C2E" w:rsidP="001B5C2E">
      <w:r>
        <w:t>If this is zero, the Broker Commission will transfer from the estimate control file via E-B Menu.  If the GS&amp;A Toggle box is not checked, the Broker Commission will still be used.</w:t>
      </w:r>
    </w:p>
    <w:p w14:paraId="3B3BC25F" w14:textId="2CF31698" w:rsidR="00345B69" w:rsidRDefault="001B5C2E" w:rsidP="001B5C2E">
      <w:r>
        <w:t>Please Note: once the GS&amp;A broker commission has been added or changed, all future estimate calculations will use this percentage. Therefore, the control file will only be used when this field is set to zero.</w:t>
      </w:r>
    </w:p>
    <w:p w14:paraId="04B691E0" w14:textId="6B06EAE1" w:rsidR="0017391D" w:rsidRDefault="0017391D" w:rsidP="001B5C2E"/>
    <w:p w14:paraId="036DB5E6" w14:textId="77777777" w:rsidR="0017391D" w:rsidRPr="00345B69" w:rsidRDefault="0017391D" w:rsidP="001B5C2E"/>
    <w:p w14:paraId="01E80C34" w14:textId="424BDC9A" w:rsidR="00312D06" w:rsidRDefault="00312D06" w:rsidP="00312D06">
      <w:pPr>
        <w:pStyle w:val="Heading3"/>
      </w:pPr>
      <w:bookmarkStart w:id="263" w:name="_Toc44258950"/>
      <w:r>
        <w:t>Add/Update Customer Field Definitions: Credit Information</w:t>
      </w:r>
      <w:bookmarkEnd w:id="263"/>
    </w:p>
    <w:p w14:paraId="72253B3E" w14:textId="2D3849F1" w:rsidR="00312D06" w:rsidRDefault="00312D06" w:rsidP="00312D06">
      <w:pPr>
        <w:pStyle w:val="Heading4"/>
      </w:pPr>
      <w:r>
        <w:t>Terms</w:t>
      </w:r>
    </w:p>
    <w:p w14:paraId="63795EF1" w14:textId="6B62994D" w:rsidR="00345B69" w:rsidRPr="00345B69" w:rsidRDefault="00652DE8" w:rsidP="00345B69">
      <w:r w:rsidRPr="000D187E">
        <w:rPr>
          <w:rFonts w:cs="Calibri"/>
        </w:rPr>
        <w:t xml:space="preserve">Enter a valid terms code from the terms file. Optionally, press the </w:t>
      </w:r>
      <w:r w:rsidR="00B34348" w:rsidRPr="00C32300">
        <w:rPr>
          <w:rFonts w:cs="Calibri"/>
          <w:b/>
          <w:bCs/>
          <w:i/>
          <w:iCs/>
          <w:u w:val="single"/>
        </w:rPr>
        <w:t>“F1”</w:t>
      </w:r>
      <w:r w:rsidRPr="000D187E">
        <w:rPr>
          <w:rFonts w:cs="Calibri"/>
        </w:rPr>
        <w:t xml:space="preserve"> key to search through, or the </w:t>
      </w:r>
      <w:r w:rsidR="00B34348" w:rsidRPr="00C32300">
        <w:rPr>
          <w:rFonts w:cs="Calibri"/>
          <w:b/>
          <w:bCs/>
          <w:i/>
          <w:iCs/>
          <w:u w:val="single"/>
        </w:rPr>
        <w:t>“Page Up” / “Page Down”</w:t>
      </w:r>
      <w:r w:rsidRPr="000D187E">
        <w:rPr>
          <w:rFonts w:cs="Calibri"/>
        </w:rPr>
        <w:t xml:space="preserve"> keys to scroll through the Terms file. Press the </w:t>
      </w:r>
      <w:r w:rsidR="00B34348" w:rsidRPr="00C32300">
        <w:rPr>
          <w:rFonts w:cs="Calibri"/>
          <w:b/>
          <w:bCs/>
          <w:i/>
          <w:iCs/>
          <w:u w:val="single"/>
        </w:rPr>
        <w:t>“Enter”</w:t>
      </w:r>
      <w:r w:rsidRPr="000D187E">
        <w:rPr>
          <w:rFonts w:cs="Calibri"/>
        </w:rPr>
        <w:t xml:space="preserve"> key to accept the terms code displayed on the screen.</w:t>
      </w:r>
    </w:p>
    <w:p w14:paraId="608C7763" w14:textId="56FFA9DD" w:rsidR="00312D06" w:rsidRDefault="00312D06" w:rsidP="00312D06">
      <w:pPr>
        <w:pStyle w:val="Heading4"/>
      </w:pPr>
      <w:r>
        <w:t>Credit Account #</w:t>
      </w:r>
    </w:p>
    <w:p w14:paraId="29247853" w14:textId="55F2EC4B" w:rsidR="00345B69" w:rsidRPr="00345B69" w:rsidRDefault="00155D5A" w:rsidP="00345B69">
      <w:r w:rsidRPr="000D187E">
        <w:rPr>
          <w:rFonts w:cs="Calibri"/>
        </w:rPr>
        <w:t>Enter a valid Customer number for credit verification, on the credit limits.  The system uses the total corporate credit limit established for this customer. However, each individual customer location, defines the order limit.</w:t>
      </w:r>
    </w:p>
    <w:p w14:paraId="07CCF838" w14:textId="7728D759" w:rsidR="00312D06" w:rsidRDefault="00312D06" w:rsidP="00312D06">
      <w:pPr>
        <w:pStyle w:val="Heading4"/>
      </w:pPr>
      <w:r>
        <w:t>Grace Days</w:t>
      </w:r>
    </w:p>
    <w:p w14:paraId="74DA714F" w14:textId="0276A433" w:rsidR="00345B69" w:rsidRPr="00345B69" w:rsidRDefault="00155D5A" w:rsidP="00345B69">
      <w:r w:rsidRPr="000D187E">
        <w:rPr>
          <w:rFonts w:cs="Calibri"/>
        </w:rPr>
        <w:t xml:space="preserve">Enter number of grace days for past due invoices. When this field is zero, this logic is not invoked.  When the field is greater than zero, the number of grace days is added to the payment terms days to check past due invoices.  </w:t>
      </w:r>
    </w:p>
    <w:p w14:paraId="5D5B3B5B" w14:textId="7B39C6D3" w:rsidR="00312D06" w:rsidRDefault="00312D06" w:rsidP="00312D06">
      <w:pPr>
        <w:pStyle w:val="Heading4"/>
      </w:pPr>
      <w:r>
        <w:t>$</w:t>
      </w:r>
    </w:p>
    <w:p w14:paraId="2A0718E2" w14:textId="77777777" w:rsidR="00B34348" w:rsidRDefault="00652DE8" w:rsidP="00345B69">
      <w:pPr>
        <w:rPr>
          <w:rFonts w:cs="Calibri"/>
        </w:rPr>
      </w:pPr>
      <w:r w:rsidRPr="000D187E">
        <w:rPr>
          <w:rFonts w:cs="Calibri"/>
        </w:rPr>
        <w:t xml:space="preserve">Enter the dollar amount as an allowance when checking a past due invoice.  The grace dollars work with the grace days.  When the age of any invoice is older than the due date according to the payment terms plus the grace days, the order or invoice will go on hold.  However, if the amount due is under the grace dollars, the credit limit will not be on hold.   </w:t>
      </w:r>
    </w:p>
    <w:p w14:paraId="728D98D7" w14:textId="69D84CCC" w:rsidR="00345B69" w:rsidRPr="00345B69" w:rsidRDefault="00652DE8" w:rsidP="00345B69">
      <w:r w:rsidRPr="000D187E">
        <w:rPr>
          <w:rFonts w:cs="Calibri"/>
        </w:rPr>
        <w:t>For example, an invoice may have been paid short because of freight issue or cash discount of $50.   To prevent a credit hold for such as small amount, the grace days will waive the credit hold for any due amount under the grace dollars.</w:t>
      </w:r>
    </w:p>
    <w:p w14:paraId="1001090C" w14:textId="3D2D6A9D" w:rsidR="00312D06" w:rsidRDefault="00312D06" w:rsidP="00312D06">
      <w:pPr>
        <w:pStyle w:val="Heading4"/>
      </w:pPr>
      <w:r>
        <w:t>Credit Rating</w:t>
      </w:r>
    </w:p>
    <w:p w14:paraId="125FE247" w14:textId="20EA7DF0" w:rsidR="00345B69" w:rsidRPr="00345B69" w:rsidRDefault="00155D5A" w:rsidP="00345B69">
      <w:r w:rsidRPr="000D187E">
        <w:rPr>
          <w:rFonts w:cs="Calibri"/>
        </w:rPr>
        <w:t>Enter a user defined credit rating.</w:t>
      </w:r>
    </w:p>
    <w:p w14:paraId="12C4D5EC" w14:textId="03787E16" w:rsidR="00312D06" w:rsidRDefault="00312D06" w:rsidP="00312D06">
      <w:pPr>
        <w:pStyle w:val="Heading4"/>
      </w:pPr>
      <w:r>
        <w:t>Price Level</w:t>
      </w:r>
    </w:p>
    <w:p w14:paraId="4089BFA0" w14:textId="6D5269B8" w:rsidR="00345B69" w:rsidRPr="00345B69" w:rsidRDefault="00155D5A" w:rsidP="00345B69">
      <w:r w:rsidRPr="000D187E">
        <w:rPr>
          <w:rFonts w:cs="Calibri"/>
        </w:rPr>
        <w:t>This is the starting price level from the price matrix to be used for all items.  If an order quantity exceeds the customer price level</w:t>
      </w:r>
      <w:r w:rsidR="00B34348">
        <w:rPr>
          <w:rFonts w:cs="Calibri"/>
        </w:rPr>
        <w:t>,</w:t>
      </w:r>
      <w:r w:rsidRPr="000D187E">
        <w:rPr>
          <w:rFonts w:cs="Calibri"/>
        </w:rPr>
        <w:t xml:space="preserve"> then the system will automatically choose the next less expensive sell price.  If the order quantity is less than the quantity defined for that price level, the price will be the sell price listed for that price level.  Most customers should have a level set to one.  However, your best customers may always get the best price by setting the price level at the highest price level defined in the price matrix.</w:t>
      </w:r>
    </w:p>
    <w:p w14:paraId="244F79EE" w14:textId="7F892859" w:rsidR="00312D06" w:rsidRDefault="00312D06" w:rsidP="00312D06">
      <w:pPr>
        <w:pStyle w:val="Heading4"/>
      </w:pPr>
      <w:r>
        <w:t>Credit Limit</w:t>
      </w:r>
    </w:p>
    <w:p w14:paraId="012E0940" w14:textId="77777777" w:rsidR="00B34348" w:rsidRDefault="00652DE8" w:rsidP="00345B69">
      <w:pPr>
        <w:rPr>
          <w:rFonts w:cs="Calibri"/>
        </w:rPr>
      </w:pPr>
      <w:r w:rsidRPr="000D187E">
        <w:rPr>
          <w:rFonts w:cs="Calibri"/>
        </w:rPr>
        <w:t xml:space="preserve">Enter the total credit limit, in dollars, for invoices and unshipped orders. The system immediately checks the total credit limit, upon creating an order, and before and after entering line items. If the unpaid balance is greater than the credit limit, the system will ask if you wish to abort the order. If you choose to proceed, and enter line items on the order, the system will flag the order as "On Credit Held". A credit manager must release the order from the 'Credit Held' file before a factory ticket will print. </w:t>
      </w:r>
    </w:p>
    <w:p w14:paraId="4BDDEC9F" w14:textId="2E2536BD" w:rsidR="00345B69" w:rsidRPr="00345B69" w:rsidRDefault="00652DE8" w:rsidP="00345B69">
      <w:r w:rsidRPr="000D187E">
        <w:rPr>
          <w:rFonts w:cs="Calibri"/>
        </w:rPr>
        <w:t xml:space="preserve">Please </w:t>
      </w:r>
      <w:r w:rsidR="00B34348">
        <w:rPr>
          <w:rFonts w:cs="Calibri"/>
        </w:rPr>
        <w:t>Note</w:t>
      </w:r>
      <w:r w:rsidRPr="000D187E">
        <w:rPr>
          <w:rFonts w:cs="Calibri"/>
        </w:rPr>
        <w:t>: If entering a credit account #, the system will not use this credit limit; it will use the corporate credit limit.</w:t>
      </w:r>
    </w:p>
    <w:p w14:paraId="180565F9" w14:textId="1BCB6735" w:rsidR="00312D06" w:rsidRDefault="00312D06" w:rsidP="00312D06">
      <w:pPr>
        <w:pStyle w:val="Heading4"/>
      </w:pPr>
      <w:r>
        <w:t>Order Limit</w:t>
      </w:r>
    </w:p>
    <w:p w14:paraId="0FDE2E46" w14:textId="77777777" w:rsidR="00B34348" w:rsidRDefault="00652DE8" w:rsidP="00345B69">
      <w:pPr>
        <w:rPr>
          <w:rFonts w:cs="Calibri"/>
        </w:rPr>
      </w:pPr>
      <w:r w:rsidRPr="000D187E">
        <w:rPr>
          <w:rFonts w:cs="Calibri"/>
        </w:rPr>
        <w:t xml:space="preserve">Enter, in dollars, the total order limit for this customer location. The system immediately checks order limits after entering line items. In cases where the total order value is greater than the order limit, the system will ask if you wish to abort the order. If you proceed and enter line items on the order, the system will flag the order "On Credit Held". A credit manager must release the order from credit hold before a factory ticket will print. </w:t>
      </w:r>
    </w:p>
    <w:p w14:paraId="65430EC1" w14:textId="36B35AF5" w:rsidR="00345B69" w:rsidRPr="00345B69" w:rsidRDefault="00652DE8" w:rsidP="00345B69">
      <w:r w:rsidRPr="000D187E">
        <w:rPr>
          <w:rFonts w:cs="Calibri"/>
        </w:rPr>
        <w:t xml:space="preserve">Please </w:t>
      </w:r>
      <w:r w:rsidR="00B34348">
        <w:rPr>
          <w:rFonts w:cs="Calibri"/>
        </w:rPr>
        <w:t>N</w:t>
      </w:r>
      <w:r w:rsidRPr="000D187E">
        <w:rPr>
          <w:rFonts w:cs="Calibri"/>
        </w:rPr>
        <w:t>ote: if entering a credit account #, the system still uses this order limit.</w:t>
      </w:r>
    </w:p>
    <w:p w14:paraId="2225B203" w14:textId="5899EC49" w:rsidR="00312D06" w:rsidRDefault="00312D06" w:rsidP="00312D06">
      <w:pPr>
        <w:pStyle w:val="Heading4"/>
      </w:pPr>
      <w:r>
        <w:t>Discount %</w:t>
      </w:r>
    </w:p>
    <w:p w14:paraId="240A951F" w14:textId="356F1559" w:rsidR="00345B69" w:rsidRPr="00345B69" w:rsidRDefault="00652DE8" w:rsidP="00345B69">
      <w:r w:rsidRPr="000D187E">
        <w:rPr>
          <w:rFonts w:cs="Calibri"/>
        </w:rPr>
        <w:t>Enter the customer's discount percentage on list price of stock boxes. As an alternative, establish a pricing matrix in the order processing module where prices may set by customer, customer type, product category and item. The system allows the user to base Price upon a specific price or on a discount off list price in the Order Entry Pricing Matrix.</w:t>
      </w:r>
    </w:p>
    <w:p w14:paraId="1B2AEB8B" w14:textId="45078F9E" w:rsidR="00312D06" w:rsidRDefault="00312D06" w:rsidP="00312D06">
      <w:pPr>
        <w:pStyle w:val="Heading4"/>
      </w:pPr>
      <w:r>
        <w:t>Currency</w:t>
      </w:r>
    </w:p>
    <w:p w14:paraId="4E1D7391" w14:textId="735E3A5C" w:rsidR="00345B69" w:rsidRPr="00345B69" w:rsidRDefault="001B5C2E" w:rsidP="00345B69">
      <w:r w:rsidRPr="001B5C2E">
        <w:t xml:space="preserve">Enter the currency code. You may use the </w:t>
      </w:r>
      <w:r w:rsidR="006A6BAA" w:rsidRPr="00C32300">
        <w:rPr>
          <w:rFonts w:cs="Calibri"/>
          <w:b/>
          <w:bCs/>
          <w:i/>
          <w:iCs/>
          <w:u w:val="single"/>
        </w:rPr>
        <w:t>“F1”</w:t>
      </w:r>
      <w:r w:rsidRPr="001B5C2E">
        <w:t xml:space="preserve"> key to do a look-up of codes.</w:t>
      </w:r>
    </w:p>
    <w:p w14:paraId="589AEDCA" w14:textId="5AE77357" w:rsidR="00312D06" w:rsidRDefault="00312D06" w:rsidP="00312D06">
      <w:pPr>
        <w:pStyle w:val="Heading4"/>
      </w:pPr>
      <w:r>
        <w:t>Invoice Per (Choice)</w:t>
      </w:r>
    </w:p>
    <w:p w14:paraId="5AA9291B" w14:textId="77777777" w:rsidR="00652DE8" w:rsidRPr="000D187E" w:rsidRDefault="00652DE8" w:rsidP="00652DE8">
      <w:pPr>
        <w:widowControl w:val="0"/>
        <w:autoSpaceDE w:val="0"/>
        <w:autoSpaceDN w:val="0"/>
        <w:adjustRightInd w:val="0"/>
        <w:rPr>
          <w:rFonts w:cs="Calibri"/>
        </w:rPr>
      </w:pPr>
      <w:r w:rsidRPr="000D187E">
        <w:rPr>
          <w:rFonts w:cs="Calibri"/>
        </w:rPr>
        <w:t>Group by BOL will create invoice duplicating all the orders and items on the bill of lading.  Even if many orders and unique purchase orders are on the bill of lading, this will create just one single invoice.</w:t>
      </w:r>
    </w:p>
    <w:p w14:paraId="269AE04E" w14:textId="268EC2F5" w:rsidR="00652DE8" w:rsidRPr="000D187E" w:rsidRDefault="00652DE8" w:rsidP="00652DE8">
      <w:pPr>
        <w:widowControl w:val="0"/>
        <w:autoSpaceDE w:val="0"/>
        <w:autoSpaceDN w:val="0"/>
        <w:adjustRightInd w:val="0"/>
        <w:rPr>
          <w:rFonts w:cs="Calibri"/>
        </w:rPr>
      </w:pPr>
      <w:r w:rsidRPr="000D187E">
        <w:rPr>
          <w:rFonts w:cs="Calibri"/>
        </w:rPr>
        <w:t xml:space="preserve">Group by PO will create a separate invoice for each purchase order on the bill of lading.  If the bill of lading has many orders with unique purchase orders, the invoice creating </w:t>
      </w:r>
      <w:r w:rsidR="001B5C2E" w:rsidRPr="001B5C2E">
        <w:rPr>
          <w:rFonts w:cs="Calibri"/>
          <w:b/>
          <w:bCs/>
          <w:i/>
          <w:iCs/>
          <w:u w:val="single"/>
        </w:rPr>
        <w:t>“O”-“B”-“</w:t>
      </w:r>
      <w:r w:rsidR="001B5C2E">
        <w:rPr>
          <w:rFonts w:cs="Calibri"/>
          <w:b/>
          <w:bCs/>
          <w:i/>
          <w:iCs/>
          <w:u w:val="single"/>
        </w:rPr>
        <w:t>4</w:t>
      </w:r>
      <w:r w:rsidR="001B5C2E" w:rsidRPr="001B5C2E">
        <w:rPr>
          <w:rFonts w:cs="Calibri"/>
          <w:b/>
          <w:bCs/>
          <w:i/>
          <w:iCs/>
          <w:u w:val="single"/>
        </w:rPr>
        <w:t>”</w:t>
      </w:r>
      <w:r w:rsidRPr="000D187E">
        <w:rPr>
          <w:rFonts w:cs="Calibri"/>
        </w:rPr>
        <w:t xml:space="preserve"> will create a separate invoice for each purchase order on the bill of lading.</w:t>
      </w:r>
    </w:p>
    <w:p w14:paraId="1E9BCE9B" w14:textId="6A66A43F" w:rsidR="00652DE8" w:rsidRPr="000D187E" w:rsidRDefault="00652DE8" w:rsidP="00652DE8">
      <w:pPr>
        <w:widowControl w:val="0"/>
        <w:autoSpaceDE w:val="0"/>
        <w:autoSpaceDN w:val="0"/>
        <w:adjustRightInd w:val="0"/>
        <w:rPr>
          <w:rFonts w:cs="Calibri"/>
        </w:rPr>
      </w:pPr>
      <w:r w:rsidRPr="000D187E">
        <w:rPr>
          <w:rFonts w:cs="Calibri"/>
        </w:rPr>
        <w:t xml:space="preserve">Group by Date option allows shipping many bills of lading over a period of time but to create just one invoice. When you ship multiple deliveries per day to the same customer, they may complain they are getting too many invoices.  This option alleviates this problem.   When a bill of lading is posted, this creates a new invoice record with a status of HOLD, which prevents printing the invoice.  Pressing the </w:t>
      </w:r>
    </w:p>
    <w:p w14:paraId="4AA1445C" w14:textId="5AFF64BE" w:rsidR="00312D06" w:rsidRDefault="00312D06" w:rsidP="00312D06">
      <w:pPr>
        <w:pStyle w:val="Heading4"/>
      </w:pPr>
      <w:r>
        <w:t>Credit Hold – Toggle Box</w:t>
      </w:r>
    </w:p>
    <w:p w14:paraId="183CAAD1" w14:textId="11F4D90A" w:rsidR="006A6BAA" w:rsidRDefault="006A6BAA" w:rsidP="006A6BAA">
      <w:r>
        <w:t>To place this customer on a credit hold, make sure that the Credit Hold toggle box is checked.</w:t>
      </w:r>
    </w:p>
    <w:p w14:paraId="27C85F6E" w14:textId="3B5688AD" w:rsidR="00312D06" w:rsidRDefault="00312D06" w:rsidP="00312D06">
      <w:pPr>
        <w:pStyle w:val="Heading4"/>
      </w:pPr>
      <w:r>
        <w:t>Finance Charges – Toggle Box</w:t>
      </w:r>
    </w:p>
    <w:p w14:paraId="1C748F4C" w14:textId="1B35ECDB" w:rsidR="006A6BAA" w:rsidRDefault="006A6BAA" w:rsidP="006A6BAA">
      <w:r>
        <w:t>To set this customer for finance charges, make sure that the Finance Charges toggle box is checked.</w:t>
      </w:r>
    </w:p>
    <w:p w14:paraId="4D01C8EA" w14:textId="296D3975" w:rsidR="00312D06" w:rsidRDefault="00312D06" w:rsidP="00312D06">
      <w:pPr>
        <w:pStyle w:val="Heading4"/>
      </w:pPr>
      <w:r>
        <w:t>Auto Reprice – Toggle Box</w:t>
      </w:r>
    </w:p>
    <w:p w14:paraId="55B49ED7" w14:textId="2AF7F7BA" w:rsidR="006A6BAA" w:rsidRDefault="006A6BAA" w:rsidP="006A6BAA">
      <w:r>
        <w:t>To Automatically Reprice this customer, make sure that the Auto Reprice toggle box is checked.</w:t>
      </w:r>
    </w:p>
    <w:p w14:paraId="58859D8F" w14:textId="27728010" w:rsidR="00312D06" w:rsidRDefault="00312D06" w:rsidP="00312D06">
      <w:pPr>
        <w:pStyle w:val="Heading4"/>
      </w:pPr>
      <w:r>
        <w:t>EDI – Toggle Box</w:t>
      </w:r>
    </w:p>
    <w:p w14:paraId="49100A46" w14:textId="103709E1" w:rsidR="006A6BAA" w:rsidRDefault="006A6BAA" w:rsidP="006A6BAA">
      <w:r>
        <w:t>To set this customer to receive electronic digital invoices, make sure that the EDI toggle box is checked.</w:t>
      </w:r>
    </w:p>
    <w:p w14:paraId="18FA6E03" w14:textId="2F0F594A" w:rsidR="00312D06" w:rsidRDefault="00312D06" w:rsidP="00312D06">
      <w:pPr>
        <w:pStyle w:val="Heading4"/>
      </w:pPr>
      <w:r>
        <w:t>Factored – Toggle Box</w:t>
      </w:r>
    </w:p>
    <w:p w14:paraId="551A19E6" w14:textId="77777777" w:rsidR="001B5C2E" w:rsidRDefault="00652DE8" w:rsidP="00345B69">
      <w:pPr>
        <w:rPr>
          <w:rFonts w:cs="Calibri"/>
        </w:rPr>
      </w:pPr>
      <w:r w:rsidRPr="000D187E">
        <w:rPr>
          <w:rFonts w:cs="Calibri"/>
        </w:rPr>
        <w:t xml:space="preserve">Factored invoices for factored items will be collected by the Collection Agency / Bank.  Please note, when an invoice has both factored and </w:t>
      </w:r>
      <w:r w:rsidR="001B5C2E" w:rsidRPr="000D187E">
        <w:rPr>
          <w:rFonts w:cs="Calibri"/>
        </w:rPr>
        <w:t>non-factored</w:t>
      </w:r>
      <w:r w:rsidRPr="000D187E">
        <w:rPr>
          <w:rFonts w:cs="Calibri"/>
        </w:rPr>
        <w:t xml:space="preserve"> items, then the aging will include that invoice.  Only items that are checked will be downloaded to the CIT batch file when the invoice is posting and the Download to CIT box is checked.   Currently, the invoice posting program requires a field called Download to CIT.  This new logic will automatically create the file for items checked as factored.   </w:t>
      </w:r>
    </w:p>
    <w:p w14:paraId="17F24BC5" w14:textId="20BC63D8" w:rsidR="001B5C2E" w:rsidRDefault="00652DE8" w:rsidP="00345B69">
      <w:pPr>
        <w:rPr>
          <w:rFonts w:cs="Calibri"/>
        </w:rPr>
      </w:pPr>
      <w:r w:rsidRPr="000D187E">
        <w:rPr>
          <w:rFonts w:cs="Calibri"/>
        </w:rPr>
        <w:t xml:space="preserve">Please </w:t>
      </w:r>
      <w:r w:rsidR="001B5C2E">
        <w:rPr>
          <w:rFonts w:cs="Calibri"/>
        </w:rPr>
        <w:t>Note:</w:t>
      </w:r>
      <w:r w:rsidRPr="000D187E">
        <w:rPr>
          <w:rFonts w:cs="Calibri"/>
        </w:rPr>
        <w:t xml:space="preserve"> </w:t>
      </w:r>
      <w:r w:rsidR="001B5C2E">
        <w:rPr>
          <w:rFonts w:cs="Calibri"/>
        </w:rPr>
        <w:t>T</w:t>
      </w:r>
      <w:r w:rsidRPr="000D187E">
        <w:rPr>
          <w:rFonts w:cs="Calibri"/>
        </w:rPr>
        <w:t xml:space="preserve">his logic is only for OE invoice since the AR invoice does not have an FG item code.  Also, item in the Finished Goods Item file for each FG item called Factor Invoice.  When posting invoices, the Box called Export to CIT must be CHECKED.  This will create a file for factored items only.  </w:t>
      </w:r>
    </w:p>
    <w:p w14:paraId="3C36E8E5" w14:textId="7EB7F5BA" w:rsidR="00652DE8" w:rsidRDefault="00652DE8" w:rsidP="00345B69">
      <w:pPr>
        <w:rPr>
          <w:rFonts w:cs="Calibri"/>
        </w:rPr>
      </w:pPr>
      <w:r w:rsidRPr="000D187E">
        <w:rPr>
          <w:rFonts w:cs="Calibri"/>
        </w:rPr>
        <w:t xml:space="preserve">This will create a file for ONLY the finished goods items that are checked.   On AR Aging report, the toggle box called Include Factored FG Items? </w:t>
      </w:r>
      <w:r w:rsidR="001B5C2E">
        <w:rPr>
          <w:rFonts w:cs="Calibri"/>
        </w:rPr>
        <w:t>Checking this box</w:t>
      </w:r>
      <w:r w:rsidRPr="000D187E">
        <w:rPr>
          <w:rFonts w:cs="Calibri"/>
        </w:rPr>
        <w:t xml:space="preserve"> will use this new logic.  Unchecked, will then create an AR aging for only invoices with </w:t>
      </w:r>
      <w:r w:rsidR="001B5C2E" w:rsidRPr="000D187E">
        <w:rPr>
          <w:rFonts w:cs="Calibri"/>
        </w:rPr>
        <w:t>non-factored</w:t>
      </w:r>
      <w:r w:rsidRPr="000D187E">
        <w:rPr>
          <w:rFonts w:cs="Calibri"/>
        </w:rPr>
        <w:t xml:space="preserve"> items which are invoiced items that must be collected by customer.    </w:t>
      </w:r>
    </w:p>
    <w:p w14:paraId="725ACF89" w14:textId="77777777" w:rsidR="0017391D" w:rsidRPr="00345B69" w:rsidRDefault="0017391D" w:rsidP="00345B69"/>
    <w:p w14:paraId="3E28C9CF" w14:textId="4C679098" w:rsidR="00312D06" w:rsidRDefault="00312D06" w:rsidP="00312D06">
      <w:pPr>
        <w:pStyle w:val="Heading3"/>
      </w:pPr>
      <w:bookmarkStart w:id="264" w:name="_Toc44258951"/>
      <w:r>
        <w:t>Add/Update Customer Field Definitions: Tax Information</w:t>
      </w:r>
      <w:bookmarkEnd w:id="264"/>
    </w:p>
    <w:p w14:paraId="1295C22C" w14:textId="2C0C409C" w:rsidR="004324B1" w:rsidRDefault="004324B1" w:rsidP="004324B1">
      <w:pPr>
        <w:pStyle w:val="Heading4"/>
      </w:pPr>
      <w:r>
        <w:t>Taxable? (Choice)</w:t>
      </w:r>
    </w:p>
    <w:p w14:paraId="64C8BC0F" w14:textId="2855708E" w:rsidR="006A6BAA" w:rsidRDefault="006A6BAA" w:rsidP="006A6BAA">
      <w:r>
        <w:t xml:space="preserve">To choose the preferred </w:t>
      </w:r>
      <w:r w:rsidR="001B3B83">
        <w:t>tax option</w:t>
      </w:r>
      <w:r>
        <w:t xml:space="preserve"> of </w:t>
      </w:r>
      <w:r w:rsidR="001B3B83">
        <w:t>Yes (Taxable)</w:t>
      </w:r>
      <w:r>
        <w:t xml:space="preserve"> vs. </w:t>
      </w:r>
      <w:r w:rsidR="001B3B83">
        <w:t>No (Not Taxable)</w:t>
      </w:r>
      <w:r>
        <w:t>, please make sure the desired option choice bubble is toggled.</w:t>
      </w:r>
    </w:p>
    <w:p w14:paraId="1646BC3F" w14:textId="35E3E65F" w:rsidR="004324B1" w:rsidRDefault="004324B1" w:rsidP="004324B1">
      <w:pPr>
        <w:pStyle w:val="Heading4"/>
      </w:pPr>
      <w:r>
        <w:t>Tax Code</w:t>
      </w:r>
    </w:p>
    <w:p w14:paraId="030990E0" w14:textId="202E053A" w:rsidR="00345B69" w:rsidRPr="00345B69" w:rsidRDefault="00652DE8" w:rsidP="00345B69">
      <w:r w:rsidRPr="000D187E">
        <w:rPr>
          <w:rFonts w:cs="Calibri"/>
        </w:rPr>
        <w:t xml:space="preserve">Enter a valid sales tax group from the tax file. Optionally, press the </w:t>
      </w:r>
      <w:r w:rsidR="00B34348" w:rsidRPr="00C32300">
        <w:rPr>
          <w:rFonts w:cs="Calibri"/>
          <w:b/>
          <w:bCs/>
          <w:i/>
          <w:iCs/>
          <w:u w:val="single"/>
        </w:rPr>
        <w:t>“F1”</w:t>
      </w:r>
      <w:r w:rsidRPr="000D187E">
        <w:rPr>
          <w:rFonts w:cs="Calibri"/>
        </w:rPr>
        <w:t xml:space="preserve"> key to search through, or the </w:t>
      </w:r>
      <w:r w:rsidR="00B34348" w:rsidRPr="00C32300">
        <w:rPr>
          <w:rFonts w:cs="Calibri"/>
          <w:b/>
          <w:bCs/>
          <w:i/>
          <w:iCs/>
          <w:u w:val="single"/>
        </w:rPr>
        <w:t>“Page Up” / “Page Down</w:t>
      </w:r>
      <w:r w:rsidR="00B34348" w:rsidRPr="000D187E">
        <w:rPr>
          <w:rFonts w:cs="Calibri"/>
        </w:rPr>
        <w:t xml:space="preserve"> </w:t>
      </w:r>
      <w:r w:rsidRPr="000D187E">
        <w:rPr>
          <w:rFonts w:cs="Calibri"/>
        </w:rPr>
        <w:t xml:space="preserve">keys to scroll through the Sales Tax file. Press the </w:t>
      </w:r>
      <w:r w:rsidR="00B34348" w:rsidRPr="00C32300">
        <w:rPr>
          <w:rFonts w:cs="Calibri"/>
          <w:b/>
          <w:bCs/>
          <w:i/>
          <w:iCs/>
          <w:u w:val="single"/>
        </w:rPr>
        <w:t>“Enter”</w:t>
      </w:r>
      <w:r w:rsidRPr="000D187E">
        <w:rPr>
          <w:rFonts w:cs="Calibri"/>
        </w:rPr>
        <w:t>] key to accept the Sales Tax group displayed on the screen.</w:t>
      </w:r>
    </w:p>
    <w:p w14:paraId="3862D3F9" w14:textId="427063A4" w:rsidR="004324B1" w:rsidRDefault="004324B1" w:rsidP="004324B1">
      <w:pPr>
        <w:pStyle w:val="Heading4"/>
      </w:pPr>
      <w:r>
        <w:t>Tax Resale #</w:t>
      </w:r>
    </w:p>
    <w:p w14:paraId="6CAB6E88" w14:textId="78F7F087" w:rsidR="00345B69" w:rsidRPr="00345B69" w:rsidRDefault="00652DE8" w:rsidP="00345B69">
      <w:r w:rsidRPr="000D187E">
        <w:rPr>
          <w:rFonts w:cs="Calibri"/>
        </w:rPr>
        <w:t>Enter the sales tax resale ID#, if the customer is tax exempt.</w:t>
      </w:r>
    </w:p>
    <w:p w14:paraId="426ABDF7" w14:textId="07BC3D16" w:rsidR="004324B1" w:rsidRDefault="004324B1" w:rsidP="004324B1">
      <w:pPr>
        <w:pStyle w:val="Heading4"/>
      </w:pPr>
      <w:r>
        <w:t>Expiration</w:t>
      </w:r>
    </w:p>
    <w:p w14:paraId="5B803B33" w14:textId="16CBB727" w:rsidR="00345B69" w:rsidRPr="00345B69" w:rsidRDefault="001B5C2E" w:rsidP="00345B69">
      <w:r w:rsidRPr="001B5C2E">
        <w:t>Enter the date that the tax exemption license from the government will expire.</w:t>
      </w:r>
    </w:p>
    <w:p w14:paraId="3DD2D667" w14:textId="594DB712" w:rsidR="00312D06" w:rsidRDefault="00312D06" w:rsidP="00312D06">
      <w:pPr>
        <w:pStyle w:val="Heading3"/>
      </w:pPr>
      <w:bookmarkStart w:id="265" w:name="_Toc44258952"/>
      <w:r>
        <w:t>Add/Update Customer Field Definitions: Other Information</w:t>
      </w:r>
      <w:bookmarkEnd w:id="265"/>
    </w:p>
    <w:p w14:paraId="2090E969" w14:textId="5B35D0AA" w:rsidR="004324B1" w:rsidRDefault="004324B1" w:rsidP="004324B1">
      <w:pPr>
        <w:pStyle w:val="Heading4"/>
      </w:pPr>
      <w:r>
        <w:t>Freight Terms (Choice)</w:t>
      </w:r>
    </w:p>
    <w:p w14:paraId="6A8BA6CF" w14:textId="73DC3897" w:rsidR="006A6BAA" w:rsidRDefault="006A6BAA" w:rsidP="006A6BAA">
      <w:r>
        <w:t xml:space="preserve">To choose the preferred </w:t>
      </w:r>
      <w:r w:rsidR="001B3B83">
        <w:t>freight terms for this customer</w:t>
      </w:r>
      <w:r>
        <w:t>, please make sure the desired option choice bubble is toggled.</w:t>
      </w:r>
    </w:p>
    <w:p w14:paraId="72571F2F" w14:textId="32BBD907" w:rsidR="004324B1" w:rsidRDefault="004324B1" w:rsidP="004324B1">
      <w:pPr>
        <w:pStyle w:val="Heading4"/>
      </w:pPr>
      <w:r>
        <w:t>FOB (Choice)</w:t>
      </w:r>
    </w:p>
    <w:p w14:paraId="7E461AD2" w14:textId="09BFFDFC" w:rsidR="006A6BAA" w:rsidRDefault="006A6BAA" w:rsidP="006A6BAA">
      <w:r>
        <w:t xml:space="preserve">To choose the preferred </w:t>
      </w:r>
      <w:r w:rsidR="001B3B83">
        <w:t>FOB for this customer</w:t>
      </w:r>
      <w:r>
        <w:t xml:space="preserve"> of </w:t>
      </w:r>
      <w:r w:rsidR="001B3B83">
        <w:t>Destination</w:t>
      </w:r>
      <w:r>
        <w:t xml:space="preserve"> vs. </w:t>
      </w:r>
      <w:r w:rsidR="001B3B83">
        <w:t>Origin</w:t>
      </w:r>
      <w:r>
        <w:t>, please make sure the desired option choice bubble is toggled.</w:t>
      </w:r>
    </w:p>
    <w:p w14:paraId="13543734" w14:textId="69550369" w:rsidR="004324B1" w:rsidRDefault="004324B1" w:rsidP="004324B1">
      <w:pPr>
        <w:pStyle w:val="Heading4"/>
      </w:pPr>
      <w:r>
        <w:t>Partial Ship – Toggle Box</w:t>
      </w:r>
    </w:p>
    <w:p w14:paraId="4DF157F5" w14:textId="34A25370" w:rsidR="006A6BAA" w:rsidRDefault="006A6BAA" w:rsidP="006A6BAA">
      <w:r>
        <w:t>To set this customer to receive partial shipments, make sure that the Partial Ship toggle box is checked.</w:t>
      </w:r>
    </w:p>
    <w:p w14:paraId="20D67360" w14:textId="6BC7D63E" w:rsidR="004324B1" w:rsidRDefault="004324B1" w:rsidP="004324B1">
      <w:pPr>
        <w:pStyle w:val="Heading4"/>
      </w:pPr>
      <w:r>
        <w:t>Location</w:t>
      </w:r>
    </w:p>
    <w:p w14:paraId="6C730906" w14:textId="0B89CD95" w:rsidR="00C07D72" w:rsidRPr="00C07D72" w:rsidRDefault="00652DE8" w:rsidP="00C07D72">
      <w:r w:rsidRPr="000D187E">
        <w:rPr>
          <w:rFonts w:cs="Calibri"/>
        </w:rPr>
        <w:t>Enter the primary plant/warehouse FOB shipping location for inventory to this customer.  This location will transfer to the order.</w:t>
      </w:r>
    </w:p>
    <w:p w14:paraId="5E14E72A" w14:textId="142E18CE" w:rsidR="004324B1" w:rsidRDefault="004324B1" w:rsidP="004324B1">
      <w:pPr>
        <w:pStyle w:val="Heading4"/>
      </w:pPr>
      <w:r>
        <w:t>Carrier</w:t>
      </w:r>
    </w:p>
    <w:p w14:paraId="68CA78C1" w14:textId="77777777" w:rsidR="00B34348" w:rsidRDefault="00652DE8" w:rsidP="00C07D72">
      <w:pPr>
        <w:rPr>
          <w:rFonts w:cs="Calibri"/>
        </w:rPr>
      </w:pPr>
      <w:r w:rsidRPr="000D187E">
        <w:rPr>
          <w:rFonts w:cs="Calibri"/>
        </w:rPr>
        <w:t xml:space="preserve">Enter the normal common carrier for shipments to this customer. Optionally, press the </w:t>
      </w:r>
      <w:r w:rsidR="00B34348" w:rsidRPr="00C32300">
        <w:rPr>
          <w:rFonts w:cs="Calibri"/>
          <w:b/>
          <w:bCs/>
          <w:i/>
          <w:iCs/>
          <w:u w:val="single"/>
        </w:rPr>
        <w:t>“F1”</w:t>
      </w:r>
      <w:r w:rsidRPr="000D187E">
        <w:rPr>
          <w:rFonts w:cs="Calibri"/>
        </w:rPr>
        <w:t xml:space="preserve"> key to search through, or press the </w:t>
      </w:r>
      <w:r w:rsidR="00B34348" w:rsidRPr="00C32300">
        <w:rPr>
          <w:rFonts w:cs="Calibri"/>
          <w:b/>
          <w:bCs/>
          <w:i/>
          <w:iCs/>
          <w:u w:val="single"/>
        </w:rPr>
        <w:t>“Page Up” / “Page Down</w:t>
      </w:r>
      <w:r w:rsidR="00B34348" w:rsidRPr="000D187E">
        <w:rPr>
          <w:rFonts w:cs="Calibri"/>
        </w:rPr>
        <w:t xml:space="preserve"> </w:t>
      </w:r>
      <w:r w:rsidRPr="000D187E">
        <w:rPr>
          <w:rFonts w:cs="Calibri"/>
        </w:rPr>
        <w:t xml:space="preserve">keys to scroll through the carrier file. Press the </w:t>
      </w:r>
      <w:r w:rsidR="00B34348" w:rsidRPr="00C32300">
        <w:rPr>
          <w:rFonts w:cs="Calibri"/>
          <w:b/>
          <w:bCs/>
          <w:i/>
          <w:iCs/>
          <w:u w:val="single"/>
        </w:rPr>
        <w:t>“Enter”</w:t>
      </w:r>
      <w:r w:rsidRPr="000D187E">
        <w:rPr>
          <w:rFonts w:cs="Calibri"/>
        </w:rPr>
        <w:t xml:space="preserve"> key to accept the Carrier displayed on the screen. </w:t>
      </w:r>
    </w:p>
    <w:p w14:paraId="477A406C" w14:textId="3420C8F7" w:rsidR="00C07D72" w:rsidRPr="00C07D72" w:rsidRDefault="00652DE8" w:rsidP="00C07D72">
      <w:r w:rsidRPr="000D187E">
        <w:rPr>
          <w:rFonts w:cs="Calibri"/>
        </w:rPr>
        <w:t>The carrier entered will automatically transfer to the estimate, if the user inputs the ship-to.  The system calculates the freight cost based on the total weight of an estimate quantity, by the delivery zones freight rates matrix. This matrix is located in the common carrier file.</w:t>
      </w:r>
    </w:p>
    <w:p w14:paraId="62F5266C" w14:textId="380641CE" w:rsidR="004324B1" w:rsidRDefault="004324B1" w:rsidP="004324B1">
      <w:pPr>
        <w:pStyle w:val="Heading4"/>
      </w:pPr>
      <w:r>
        <w:t>Delivery Zone</w:t>
      </w:r>
    </w:p>
    <w:p w14:paraId="63175C1E" w14:textId="49233F93" w:rsidR="00C07D72" w:rsidRPr="00C07D72" w:rsidRDefault="00652DE8" w:rsidP="00C07D72">
      <w:r w:rsidRPr="000D187E">
        <w:rPr>
          <w:rFonts w:cs="Calibri"/>
        </w:rPr>
        <w:t>Enter a valid Delivery Zone from the common carrier file. To determine the freight rate, from the carrier file, enter this field in customer file or customer ship to file.  You may use a zip code, state code or any logical naming convention to categorize your delivery zones.</w:t>
      </w:r>
    </w:p>
    <w:p w14:paraId="71CFFA36" w14:textId="1235D467" w:rsidR="004324B1" w:rsidRDefault="004324B1" w:rsidP="004324B1">
      <w:pPr>
        <w:pStyle w:val="Heading4"/>
      </w:pPr>
      <w:r>
        <w:t>Territory</w:t>
      </w:r>
    </w:p>
    <w:p w14:paraId="36221D4E" w14:textId="67393CDE" w:rsidR="00C07D72" w:rsidRPr="00C07D72" w:rsidRDefault="00652DE8" w:rsidP="00C07D72">
      <w:r w:rsidRPr="000D187E">
        <w:rPr>
          <w:rFonts w:cs="Calibri"/>
        </w:rPr>
        <w:t xml:space="preserve">Enter a valid territory from the user defined territory file. Optionally, press the </w:t>
      </w:r>
      <w:r w:rsidR="00B34348" w:rsidRPr="00C32300">
        <w:rPr>
          <w:rFonts w:cs="Calibri"/>
          <w:b/>
          <w:bCs/>
          <w:i/>
          <w:iCs/>
          <w:u w:val="single"/>
        </w:rPr>
        <w:t>“F1”</w:t>
      </w:r>
      <w:r w:rsidRPr="000D187E">
        <w:rPr>
          <w:rFonts w:cs="Calibri"/>
        </w:rPr>
        <w:t xml:space="preserve"> key to search through, or the </w:t>
      </w:r>
      <w:r w:rsidR="00B34348" w:rsidRPr="00C32300">
        <w:rPr>
          <w:rFonts w:cs="Calibri"/>
          <w:b/>
          <w:bCs/>
          <w:i/>
          <w:iCs/>
          <w:u w:val="single"/>
        </w:rPr>
        <w:t>“Page Up” / “Page Down</w:t>
      </w:r>
      <w:r w:rsidR="00B34348" w:rsidRPr="000D187E">
        <w:rPr>
          <w:rFonts w:cs="Calibri"/>
        </w:rPr>
        <w:t xml:space="preserve"> </w:t>
      </w:r>
      <w:r w:rsidRPr="000D187E">
        <w:rPr>
          <w:rFonts w:cs="Calibri"/>
        </w:rPr>
        <w:t xml:space="preserve">keys to scroll through the territory file. Press the </w:t>
      </w:r>
      <w:r w:rsidR="00B34348" w:rsidRPr="00C32300">
        <w:rPr>
          <w:rFonts w:cs="Calibri"/>
          <w:b/>
          <w:bCs/>
          <w:i/>
          <w:iCs/>
          <w:u w:val="single"/>
        </w:rPr>
        <w:t>“Enter”</w:t>
      </w:r>
      <w:r w:rsidRPr="000D187E">
        <w:rPr>
          <w:rFonts w:cs="Calibri"/>
        </w:rPr>
        <w:t xml:space="preserve"> key to accept the territory displayed on the screen.</w:t>
      </w:r>
    </w:p>
    <w:p w14:paraId="52BEE8EB" w14:textId="55CB016A" w:rsidR="004324B1" w:rsidRDefault="004324B1" w:rsidP="004324B1">
      <w:pPr>
        <w:pStyle w:val="Heading4"/>
      </w:pPr>
      <w:r>
        <w:t>Underrun %</w:t>
      </w:r>
    </w:p>
    <w:p w14:paraId="680235AB" w14:textId="59232392" w:rsidR="00C07D72" w:rsidRPr="00C07D72" w:rsidRDefault="00652DE8" w:rsidP="00C07D72">
      <w:r w:rsidRPr="000D187E">
        <w:rPr>
          <w:rFonts w:cs="Calibri"/>
        </w:rPr>
        <w:t>Enter an allowable underrun percentage for this order.  This defaults from the customer file, but may be modified. Warning messages will display when this limit is exceeded when entering Finished Goods Receipts &amp; Releases for shipments.</w:t>
      </w:r>
    </w:p>
    <w:p w14:paraId="00FA7098" w14:textId="37D1CC1F" w:rsidR="004324B1" w:rsidRDefault="004324B1" w:rsidP="004324B1">
      <w:pPr>
        <w:pStyle w:val="Heading4"/>
      </w:pPr>
      <w:r>
        <w:t>Overrun %</w:t>
      </w:r>
    </w:p>
    <w:p w14:paraId="0690836D" w14:textId="7E158A53" w:rsidR="00C07D72" w:rsidRPr="00C07D72" w:rsidRDefault="00652DE8" w:rsidP="00C07D72">
      <w:r w:rsidRPr="000D187E">
        <w:rPr>
          <w:rFonts w:cs="Calibri"/>
        </w:rPr>
        <w:t>Enter an allowable overrun percentage for this order.  This defaults from the customer file, but may be modified.  Warning messages will display when this limit is exceeded when entering Finished Goods Receipts &amp; Releases for shipments.</w:t>
      </w:r>
    </w:p>
    <w:p w14:paraId="22BE15F1" w14:textId="6FD1D699" w:rsidR="004324B1" w:rsidRDefault="00C07D72" w:rsidP="004324B1">
      <w:pPr>
        <w:pStyle w:val="Heading4"/>
      </w:pPr>
      <w:r>
        <w:t>Mark</w:t>
      </w:r>
      <w:r w:rsidR="004324B1">
        <w:t>-Up</w:t>
      </w:r>
    </w:p>
    <w:p w14:paraId="6F9645EE" w14:textId="2D766368" w:rsidR="00C07D72" w:rsidRPr="00C07D72" w:rsidRDefault="001B5C2E" w:rsidP="00C07D72">
      <w:r w:rsidRPr="001B5C2E">
        <w:t>Enter a percentage that will be the default markup percentage when calculating an estimate.</w:t>
      </w:r>
    </w:p>
    <w:p w14:paraId="715C8428" w14:textId="3864C8C7" w:rsidR="004324B1" w:rsidRDefault="004324B1" w:rsidP="004324B1">
      <w:pPr>
        <w:pStyle w:val="Heading4"/>
      </w:pPr>
      <w:r>
        <w:t>Warehouse Days</w:t>
      </w:r>
    </w:p>
    <w:p w14:paraId="0D773DF5" w14:textId="5643DC31" w:rsidR="00C07D72" w:rsidRPr="00C07D72" w:rsidRDefault="00652DE8" w:rsidP="00C07D72">
      <w:r w:rsidRPr="000D187E">
        <w:rPr>
          <w:rFonts w:cs="Calibri"/>
        </w:rPr>
        <w:t xml:space="preserve">Enter the maximum number of days that you will stock the customer's inventory in your warehouse. When adding and order, the order entry date plus </w:t>
      </w:r>
      <w:r w:rsidR="00B34348">
        <w:rPr>
          <w:rFonts w:cs="Calibri"/>
        </w:rPr>
        <w:t>warehouse</w:t>
      </w:r>
      <w:r w:rsidRPr="000D187E">
        <w:rPr>
          <w:rFonts w:cs="Calibri"/>
        </w:rPr>
        <w:t xml:space="preserve"> days are added together to determine the due date.  See N-K-1 LastShip parameter for more options.</w:t>
      </w:r>
    </w:p>
    <w:p w14:paraId="0546F46C" w14:textId="2CA2CC9A" w:rsidR="004324B1" w:rsidRDefault="004324B1" w:rsidP="004324B1">
      <w:pPr>
        <w:pStyle w:val="Heading4"/>
      </w:pPr>
      <w:r>
        <w:t>Pallet Position</w:t>
      </w:r>
    </w:p>
    <w:p w14:paraId="079535BE" w14:textId="2754989D" w:rsidR="001B5C2E" w:rsidRDefault="001B5C2E" w:rsidP="001B5C2E">
      <w:r>
        <w:t>Purpose - This allows tracking of stocked inventory by customer.  When this field is populated, the system will look at all items for this customer that are marked in the Finish goods file as "stocked."  The system will then calculate how many total pallets are on hand for this customer.  If the number on hand exceeds the number entered into "Pallet Position" when adding a new order/w job for a stocked item, the order will be placed on hold.</w:t>
      </w:r>
    </w:p>
    <w:p w14:paraId="5333ACF5" w14:textId="1026D3EB" w:rsidR="004324B1" w:rsidRDefault="004324B1" w:rsidP="004324B1">
      <w:pPr>
        <w:pStyle w:val="Heading4"/>
      </w:pPr>
      <w:r>
        <w:t>Pallet ID</w:t>
      </w:r>
    </w:p>
    <w:p w14:paraId="3C9C85EF" w14:textId="75F16C31" w:rsidR="00C07D72" w:rsidRPr="00C07D72" w:rsidRDefault="001B5C2E" w:rsidP="001B5C2E">
      <w:r>
        <w:t>This is a counter field that can be set per customer.  This number will be incremented for each Load Tag printed for this customer.  Leave this field set to 0 if you don't wish to utilize this counter. You will be prompted to reset the Pallet ID when the last six digits reach 999999.</w:t>
      </w:r>
    </w:p>
    <w:p w14:paraId="007F1AC9" w14:textId="05D695E2" w:rsidR="004324B1" w:rsidRDefault="004324B1" w:rsidP="004324B1">
      <w:pPr>
        <w:pStyle w:val="Heading4"/>
      </w:pPr>
      <w:r>
        <w:t>Pallet</w:t>
      </w:r>
    </w:p>
    <w:p w14:paraId="1440AC83" w14:textId="5DB2BA42" w:rsidR="00C07D72" w:rsidRPr="00C07D72" w:rsidRDefault="00652DE8" w:rsidP="00C07D72">
      <w:r w:rsidRPr="000D187E">
        <w:rPr>
          <w:rFonts w:cs="Calibri"/>
        </w:rPr>
        <w:t>Enter a valid pallet code from the raw materials file to default to estimating page three.  This allows customers with unique pallet restrictions to have a pallet default for unitizing, shipping, and freight cost calculation.  If the pallet code is left blank, then the pallet will default from the estimate control file.</w:t>
      </w:r>
    </w:p>
    <w:p w14:paraId="27333416" w14:textId="4F2411A6" w:rsidR="004324B1" w:rsidRDefault="004324B1" w:rsidP="004324B1">
      <w:pPr>
        <w:pStyle w:val="Heading4"/>
      </w:pPr>
      <w:r>
        <w:t>Case/Bundle</w:t>
      </w:r>
    </w:p>
    <w:p w14:paraId="35C5F1B6" w14:textId="6CE936FE" w:rsidR="00C07D72" w:rsidRPr="00C07D72" w:rsidRDefault="00652DE8" w:rsidP="00C07D72">
      <w:r w:rsidRPr="000D187E">
        <w:rPr>
          <w:rFonts w:cs="Calibri"/>
        </w:rPr>
        <w:t>Enter a valid corrugated case or bundle count code to be used as a default in estimating for this customer.  If left blank, the case/bundle code will default from the estimating control file.  The case/bundle code is used for packing and costing of corrugated or bundles.</w:t>
      </w:r>
    </w:p>
    <w:p w14:paraId="72620A21" w14:textId="3E33DA4C" w:rsidR="004324B1" w:rsidRDefault="004324B1" w:rsidP="004324B1">
      <w:pPr>
        <w:pStyle w:val="Heading4"/>
      </w:pPr>
      <w:r>
        <w:t># of Labels per Skid</w:t>
      </w:r>
    </w:p>
    <w:p w14:paraId="664A657B" w14:textId="10D7BD50" w:rsidR="00C07D72" w:rsidRPr="00C07D72" w:rsidRDefault="001B5C2E" w:rsidP="00C07D72">
      <w:r w:rsidRPr="001B5C2E">
        <w:t>Enter the number of load tags.</w:t>
      </w:r>
    </w:p>
    <w:p w14:paraId="362B8D09" w14:textId="19F15036" w:rsidR="004324B1" w:rsidRDefault="004324B1" w:rsidP="004324B1">
      <w:pPr>
        <w:pStyle w:val="Heading4"/>
      </w:pPr>
      <w:r>
        <w:t>PO Required – Toggle Box</w:t>
      </w:r>
    </w:p>
    <w:p w14:paraId="1CA402F3" w14:textId="6AED4B3D" w:rsidR="006A6BAA" w:rsidRDefault="006A6BAA" w:rsidP="006A6BAA">
      <w:r>
        <w:t xml:space="preserve">To </w:t>
      </w:r>
      <w:r w:rsidR="001B3B83">
        <w:t>set  this customer as requiring a Purchase Order</w:t>
      </w:r>
      <w:r>
        <w:t xml:space="preserve">, make sure that the </w:t>
      </w:r>
      <w:r w:rsidR="001B3B83">
        <w:t>PO Required</w:t>
      </w:r>
      <w:r>
        <w:t xml:space="preserve"> toggle box is checked.</w:t>
      </w:r>
    </w:p>
    <w:p w14:paraId="3FCE69DC" w14:textId="38DA7788" w:rsidR="004324B1" w:rsidRDefault="004324B1" w:rsidP="004324B1">
      <w:pPr>
        <w:pStyle w:val="Heading4"/>
      </w:pPr>
      <w:r>
        <w:t>Show Sets – Toggle Box</w:t>
      </w:r>
    </w:p>
    <w:p w14:paraId="6FBDBACB" w14:textId="26D437C3" w:rsidR="006A6BAA" w:rsidRDefault="006A6BAA" w:rsidP="006A6BAA">
      <w:r>
        <w:t xml:space="preserve">To </w:t>
      </w:r>
      <w:r w:rsidR="001B3B83">
        <w:t>set this customer file to show sets</w:t>
      </w:r>
      <w:r>
        <w:t xml:space="preserve">, make sure that the </w:t>
      </w:r>
      <w:r w:rsidR="001B3B83">
        <w:t>Show Sets</w:t>
      </w:r>
      <w:r>
        <w:t xml:space="preserve"> toggle box is checked.</w:t>
      </w:r>
    </w:p>
    <w:p w14:paraId="6CC003B9" w14:textId="6C67931B" w:rsidR="004324B1" w:rsidRDefault="004324B1" w:rsidP="004324B1">
      <w:pPr>
        <w:pStyle w:val="Heading4"/>
      </w:pPr>
      <w:r>
        <w:t>Paperless – Toggle Box</w:t>
      </w:r>
    </w:p>
    <w:p w14:paraId="36EA567F" w14:textId="262E166D" w:rsidR="006A6BAA" w:rsidRDefault="006A6BAA" w:rsidP="006A6BAA">
      <w:r>
        <w:t xml:space="preserve">To </w:t>
      </w:r>
      <w:r w:rsidR="001B3B83">
        <w:t>set this customer as paperless</w:t>
      </w:r>
      <w:r>
        <w:t xml:space="preserve">, make sure that the </w:t>
      </w:r>
      <w:r w:rsidR="001B3B83">
        <w:t>Paperless</w:t>
      </w:r>
      <w:r>
        <w:t xml:space="preserve"> toggle box is checked.</w:t>
      </w:r>
    </w:p>
    <w:p w14:paraId="1D5BB224" w14:textId="710EAEFB" w:rsidR="004324B1" w:rsidRDefault="004324B1" w:rsidP="004324B1">
      <w:pPr>
        <w:pStyle w:val="Heading4"/>
      </w:pPr>
      <w:r>
        <w:t>Contract Pricing – Toggle Box</w:t>
      </w:r>
    </w:p>
    <w:p w14:paraId="61F3E378" w14:textId="41170FEE" w:rsidR="006A6BAA" w:rsidRDefault="006A6BAA" w:rsidP="006A6BAA">
      <w:r>
        <w:t xml:space="preserve">To </w:t>
      </w:r>
      <w:r w:rsidR="001B3B83">
        <w:t>set this customer to receive contract pricing</w:t>
      </w:r>
      <w:r>
        <w:t xml:space="preserve">, make sure that the </w:t>
      </w:r>
      <w:r w:rsidR="001B3B83">
        <w:t>Contract Pricing</w:t>
      </w:r>
      <w:r>
        <w:t xml:space="preserve"> toggle box is checked.</w:t>
      </w:r>
    </w:p>
    <w:p w14:paraId="61CDD223" w14:textId="77777777" w:rsidR="004324B1" w:rsidRDefault="004324B1" w:rsidP="004324B1">
      <w:pPr>
        <w:pStyle w:val="Heading4"/>
      </w:pPr>
      <w:r>
        <w:t>National Account – Toggle Box</w:t>
      </w:r>
    </w:p>
    <w:p w14:paraId="08A441D8" w14:textId="20D8BB6C" w:rsidR="006A6BAA" w:rsidRDefault="006A6BAA" w:rsidP="006A6BAA">
      <w:r>
        <w:t xml:space="preserve">To </w:t>
      </w:r>
      <w:r w:rsidR="001B3B83">
        <w:t>mark this customer as a national account</w:t>
      </w:r>
      <w:r>
        <w:t xml:space="preserve">, make sure that the </w:t>
      </w:r>
      <w:r w:rsidR="001B3B83">
        <w:t>National Account</w:t>
      </w:r>
      <w:r>
        <w:t xml:space="preserve"> toggle box is checked.</w:t>
      </w:r>
    </w:p>
    <w:p w14:paraId="359AF36E" w14:textId="77777777" w:rsidR="0017391D" w:rsidRDefault="0017391D" w:rsidP="006A6BAA"/>
    <w:p w14:paraId="12FFE50D" w14:textId="412ADD03" w:rsidR="00F46F9C" w:rsidRDefault="00F46F9C" w:rsidP="00F46F9C">
      <w:pPr>
        <w:pStyle w:val="Heading3"/>
      </w:pPr>
      <w:bookmarkStart w:id="266" w:name="_Toc44258953"/>
      <w:r>
        <w:t>Ship-To</w:t>
      </w:r>
      <w:bookmarkEnd w:id="266"/>
    </w:p>
    <w:p w14:paraId="1D2BA578" w14:textId="77777777" w:rsidR="00B34348" w:rsidRPr="00A757C6" w:rsidRDefault="00B34348" w:rsidP="00B34348">
      <w:pPr>
        <w:widowControl w:val="0"/>
        <w:autoSpaceDE w:val="0"/>
        <w:autoSpaceDN w:val="0"/>
        <w:adjustRightInd w:val="0"/>
        <w:rPr>
          <w:rFonts w:cs="Calibri"/>
        </w:rPr>
      </w:pPr>
      <w:r w:rsidRPr="00A757C6">
        <w:rPr>
          <w:rFonts w:cs="Calibri"/>
        </w:rPr>
        <w:t>The system allows up to 99999999 separate Ship-To locations for each customer.  Optionally, the Ship To code could be a customer code defined in the customer file so that the ship code destination will become the bill to for invoicing.  The ship-to location, in conjunction with the carrier code defined on the estimate, will cause automatic calculation of freight charges based on the carrier rate matrix by shipping zone.</w:t>
      </w:r>
    </w:p>
    <w:p w14:paraId="246DA3A5" w14:textId="402A6E5B" w:rsidR="00B34348" w:rsidRPr="00A757C6" w:rsidRDefault="00B34348" w:rsidP="00B34348">
      <w:r w:rsidRPr="00A757C6">
        <w:rPr>
          <w:rFonts w:cs="Calibri"/>
        </w:rPr>
        <w:t>On every order entered, for this customer's ship to address, the special instructions automatically transfer to the order and printed on the Bill of Lading, saving time and data entry errors. The 'Enter/Edit Order' function of the Order Entry module allows modification of the special instructions.</w:t>
      </w:r>
    </w:p>
    <w:p w14:paraId="5FACBA4E" w14:textId="05E32EE8" w:rsidR="001F1770" w:rsidRPr="001F1770" w:rsidRDefault="00717410" w:rsidP="001F1770">
      <w:r>
        <w:rPr>
          <w:noProof/>
        </w:rPr>
        <w:drawing>
          <wp:inline distT="0" distB="0" distL="0" distR="0" wp14:anchorId="53E36A7E" wp14:editId="748068A7">
            <wp:extent cx="5943600" cy="47517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4751705"/>
                    </a:xfrm>
                    <a:prstGeom prst="rect">
                      <a:avLst/>
                    </a:prstGeom>
                    <a:noFill/>
                    <a:ln>
                      <a:noFill/>
                    </a:ln>
                  </pic:spPr>
                </pic:pic>
              </a:graphicData>
            </a:graphic>
          </wp:inline>
        </w:drawing>
      </w:r>
    </w:p>
    <w:p w14:paraId="368E287F" w14:textId="77777777" w:rsidR="001B3B83" w:rsidRDefault="001B3B83" w:rsidP="001B3B83">
      <w:pPr>
        <w:pStyle w:val="Heading4"/>
      </w:pPr>
      <w:r>
        <w:t>UPDATE</w:t>
      </w:r>
    </w:p>
    <w:p w14:paraId="06B46F86" w14:textId="6A4DA5A9" w:rsidR="001B3B83" w:rsidRDefault="001B3B83" w:rsidP="001B3B83">
      <w:r>
        <w:t xml:space="preserve">To change the currently selected Ship-To information, simply click the </w:t>
      </w:r>
      <w:r>
        <w:rPr>
          <w:b/>
          <w:bCs/>
          <w:i/>
          <w:iCs/>
          <w:u w:val="single"/>
        </w:rPr>
        <w:t>“Update</w:t>
      </w:r>
      <w:r>
        <w:t xml:space="preserve">” button at the bottom of the screen.  </w:t>
      </w:r>
    </w:p>
    <w:p w14:paraId="7FB10099" w14:textId="77777777" w:rsidR="001B3B83" w:rsidRDefault="001B3B83" w:rsidP="001B3B83">
      <w:pPr>
        <w:pStyle w:val="Heading4"/>
      </w:pPr>
      <w:bookmarkStart w:id="267" w:name="_Hlk43555398"/>
      <w:r>
        <w:t>ADD</w:t>
      </w:r>
    </w:p>
    <w:p w14:paraId="4470ECF6" w14:textId="1A71A978" w:rsidR="001B3B83" w:rsidRPr="00E64A2B" w:rsidRDefault="001B3B83" w:rsidP="001B3B83">
      <w:r>
        <w:t xml:space="preserve">Click the </w:t>
      </w:r>
      <w:r>
        <w:rPr>
          <w:b/>
          <w:bCs/>
          <w:i/>
          <w:iCs/>
          <w:u w:val="single"/>
        </w:rPr>
        <w:t>“Add”</w:t>
      </w:r>
      <w:r>
        <w:t xml:space="preserve"> button</w:t>
      </w:r>
      <w:r w:rsidRPr="00167C88">
        <w:t xml:space="preserve"> </w:t>
      </w:r>
      <w:r>
        <w:t>at the bottom of the screen to add a new Ship-To file.</w:t>
      </w:r>
    </w:p>
    <w:p w14:paraId="33C0D41E" w14:textId="77777777" w:rsidR="001B3B83" w:rsidRDefault="001B3B83" w:rsidP="001B3B83">
      <w:pPr>
        <w:pStyle w:val="Heading4"/>
      </w:pPr>
      <w:bookmarkStart w:id="268" w:name="_Hlk43823304"/>
      <w:bookmarkEnd w:id="267"/>
      <w:r>
        <w:t>COPY</w:t>
      </w:r>
    </w:p>
    <w:p w14:paraId="07964F2E" w14:textId="0526808F" w:rsidR="001B3B83" w:rsidRPr="00F132A9" w:rsidRDefault="001B3B83" w:rsidP="001B3B83">
      <w:bookmarkStart w:id="269" w:name="_Hlk44249921"/>
      <w:r>
        <w:t xml:space="preserve">Click the </w:t>
      </w:r>
      <w:r>
        <w:rPr>
          <w:b/>
          <w:bCs/>
          <w:i/>
          <w:iCs/>
          <w:u w:val="single"/>
        </w:rPr>
        <w:t>“Copy”</w:t>
      </w:r>
      <w:r>
        <w:t xml:space="preserve"> button to copy information from the currently selected Ship-To file.</w:t>
      </w:r>
    </w:p>
    <w:bookmarkEnd w:id="268"/>
    <w:bookmarkEnd w:id="269"/>
    <w:p w14:paraId="24D34E10" w14:textId="77777777" w:rsidR="001B3B83" w:rsidRDefault="001B3B83" w:rsidP="001B3B83">
      <w:pPr>
        <w:pStyle w:val="Heading4"/>
      </w:pPr>
      <w:r>
        <w:t>DELETE</w:t>
      </w:r>
    </w:p>
    <w:p w14:paraId="59668A7C" w14:textId="2904DA63" w:rsidR="001B3B83" w:rsidRDefault="001B3B83" w:rsidP="001B3B83">
      <w:r>
        <w:t xml:space="preserve">To delete the currently selected Ship-To file,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9BD325C" w14:textId="2102C397" w:rsidR="004324B1" w:rsidRDefault="004324B1" w:rsidP="004324B1">
      <w:pPr>
        <w:pStyle w:val="Heading4"/>
      </w:pPr>
      <w:r>
        <w:t>IMPORT</w:t>
      </w:r>
    </w:p>
    <w:p w14:paraId="02163620" w14:textId="2D3C6A88" w:rsidR="00C07D72" w:rsidRPr="001B3B83" w:rsidRDefault="001B3B83" w:rsidP="00C07D72">
      <w:r>
        <w:t xml:space="preserve">To import a Ship-To file from an existing document, click the </w:t>
      </w:r>
      <w:r>
        <w:rPr>
          <w:b/>
          <w:bCs/>
          <w:i/>
          <w:iCs/>
          <w:u w:val="single"/>
        </w:rPr>
        <w:t>“Import”</w:t>
      </w:r>
      <w:r>
        <w:t xml:space="preserve"> button.</w:t>
      </w:r>
    </w:p>
    <w:p w14:paraId="5A41ADDD" w14:textId="67E8632C" w:rsidR="004324B1" w:rsidRDefault="004324B1" w:rsidP="004324B1">
      <w:pPr>
        <w:pStyle w:val="Heading4"/>
      </w:pPr>
      <w:r>
        <w:t>DE-DUPE</w:t>
      </w:r>
    </w:p>
    <w:p w14:paraId="59316AD8" w14:textId="7AE4BCAF" w:rsidR="001B3B83" w:rsidRPr="001B3B83" w:rsidRDefault="001B3B83" w:rsidP="001B3B83">
      <w:r>
        <w:t xml:space="preserve">To change the selected Ship-To IDs for a specific customer, click the </w:t>
      </w:r>
      <w:r>
        <w:rPr>
          <w:b/>
          <w:bCs/>
          <w:i/>
          <w:iCs/>
          <w:u w:val="single"/>
        </w:rPr>
        <w:t>“De-Dupe”</w:t>
      </w:r>
      <w:r>
        <w:t xml:space="preserve"> button.</w:t>
      </w:r>
    </w:p>
    <w:p w14:paraId="0E064362" w14:textId="5B58DF62" w:rsidR="004324B1" w:rsidRPr="004324B1" w:rsidRDefault="001B3B83" w:rsidP="004324B1">
      <w:r>
        <w:rPr>
          <w:noProof/>
        </w:rPr>
        <w:drawing>
          <wp:inline distT="0" distB="0" distL="0" distR="0" wp14:anchorId="7B7EA2D7" wp14:editId="443A160E">
            <wp:extent cx="4562475" cy="47053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562475" cy="4705350"/>
                    </a:xfrm>
                    <a:prstGeom prst="rect">
                      <a:avLst/>
                    </a:prstGeom>
                  </pic:spPr>
                </pic:pic>
              </a:graphicData>
            </a:graphic>
          </wp:inline>
        </w:drawing>
      </w:r>
    </w:p>
    <w:p w14:paraId="4D293B28" w14:textId="007432F5" w:rsidR="00F46F9C" w:rsidRDefault="00F46F9C" w:rsidP="00F46F9C">
      <w:pPr>
        <w:pStyle w:val="Heading3"/>
      </w:pPr>
      <w:bookmarkStart w:id="270" w:name="_Toc44258954"/>
      <w:r>
        <w:t>Add/Update Ship-To</w:t>
      </w:r>
      <w:bookmarkEnd w:id="270"/>
    </w:p>
    <w:p w14:paraId="04D394B5" w14:textId="4938C649" w:rsidR="001F1770" w:rsidRPr="001F1770" w:rsidRDefault="00717410" w:rsidP="001F1770">
      <w:r>
        <w:rPr>
          <w:noProof/>
        </w:rPr>
        <w:drawing>
          <wp:inline distT="0" distB="0" distL="0" distR="0" wp14:anchorId="01DF5C9E" wp14:editId="70C8A9EA">
            <wp:extent cx="5943600" cy="4759325"/>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759325"/>
                    </a:xfrm>
                    <a:prstGeom prst="rect">
                      <a:avLst/>
                    </a:prstGeom>
                    <a:noFill/>
                    <a:ln>
                      <a:noFill/>
                    </a:ln>
                  </pic:spPr>
                </pic:pic>
              </a:graphicData>
            </a:graphic>
          </wp:inline>
        </w:drawing>
      </w:r>
    </w:p>
    <w:p w14:paraId="05A66D53" w14:textId="77777777" w:rsidR="001B3B83" w:rsidRDefault="001B3B83" w:rsidP="001B3B83">
      <w:pPr>
        <w:pStyle w:val="Heading4"/>
      </w:pPr>
      <w:r>
        <w:t>SAVE</w:t>
      </w:r>
    </w:p>
    <w:p w14:paraId="5CBCC073" w14:textId="6ACD3B59" w:rsidR="001B3B83" w:rsidRDefault="001B3B83" w:rsidP="001B3B83">
      <w:r>
        <w:t xml:space="preserve">Click the </w:t>
      </w:r>
      <w:r>
        <w:rPr>
          <w:b/>
          <w:bCs/>
          <w:i/>
          <w:iCs/>
          <w:u w:val="single"/>
        </w:rPr>
        <w:t>“Save”</w:t>
      </w:r>
      <w:r>
        <w:t xml:space="preserve"> button to save all changes to the current Ship-To file.</w:t>
      </w:r>
    </w:p>
    <w:p w14:paraId="502FD790" w14:textId="77777777" w:rsidR="001B3B83" w:rsidRDefault="001B3B83" w:rsidP="001B3B83">
      <w:pPr>
        <w:pStyle w:val="Heading4"/>
      </w:pPr>
      <w:r>
        <w:t>RESET</w:t>
      </w:r>
    </w:p>
    <w:p w14:paraId="566D9CB5" w14:textId="77777777" w:rsidR="001B3B83" w:rsidRPr="00096EBD" w:rsidRDefault="001B3B83" w:rsidP="001B3B83">
      <w:r>
        <w:t xml:space="preserve">Click the </w:t>
      </w:r>
      <w:r>
        <w:rPr>
          <w:b/>
          <w:bCs/>
          <w:i/>
          <w:iCs/>
          <w:u w:val="single"/>
        </w:rPr>
        <w:t>“Reset”</w:t>
      </w:r>
      <w:r>
        <w:t xml:space="preserve"> button to reset all fields to their original state.</w:t>
      </w:r>
    </w:p>
    <w:p w14:paraId="4621AD16" w14:textId="77777777" w:rsidR="001B3B83" w:rsidRDefault="001B3B83" w:rsidP="001B3B83">
      <w:pPr>
        <w:pStyle w:val="Heading4"/>
      </w:pPr>
      <w:r>
        <w:t>CANCEL</w:t>
      </w:r>
    </w:p>
    <w:p w14:paraId="14F9FCF6" w14:textId="1DDFDF08" w:rsidR="001B3B83" w:rsidRPr="00DF6BEC" w:rsidRDefault="001B3B83" w:rsidP="001B3B83">
      <w:r>
        <w:t xml:space="preserve">Click the </w:t>
      </w:r>
      <w:r>
        <w:rPr>
          <w:b/>
          <w:bCs/>
          <w:i/>
          <w:iCs/>
          <w:u w:val="single"/>
        </w:rPr>
        <w:t>“Cancel”</w:t>
      </w:r>
      <w:r>
        <w:t xml:space="preserve"> button to cancel all changes to the Ship-To file without saving.</w:t>
      </w:r>
    </w:p>
    <w:p w14:paraId="27D5FDA5" w14:textId="77777777" w:rsidR="001B3B83" w:rsidRDefault="001B3B83" w:rsidP="001B3B83">
      <w:pPr>
        <w:pStyle w:val="Heading4"/>
      </w:pPr>
      <w:r>
        <w:t>IMPORT</w:t>
      </w:r>
    </w:p>
    <w:p w14:paraId="5770664D" w14:textId="77777777" w:rsidR="001B3B83" w:rsidRPr="001B3B83" w:rsidRDefault="001B3B83" w:rsidP="001B3B83">
      <w:r>
        <w:t xml:space="preserve">To import a Ship-To file from an existing document, click the </w:t>
      </w:r>
      <w:r>
        <w:rPr>
          <w:b/>
          <w:bCs/>
          <w:i/>
          <w:iCs/>
          <w:u w:val="single"/>
        </w:rPr>
        <w:t>“Import”</w:t>
      </w:r>
      <w:r>
        <w:t xml:space="preserve"> button.</w:t>
      </w:r>
    </w:p>
    <w:p w14:paraId="0E117D21" w14:textId="77777777" w:rsidR="001B3B83" w:rsidRDefault="001B3B83" w:rsidP="001B3B83">
      <w:pPr>
        <w:pStyle w:val="Heading4"/>
      </w:pPr>
      <w:r>
        <w:t>DE-DUPE</w:t>
      </w:r>
    </w:p>
    <w:p w14:paraId="4FFA16B5" w14:textId="77777777" w:rsidR="001B3B83" w:rsidRPr="001B3B83" w:rsidRDefault="001B3B83" w:rsidP="001B3B83">
      <w:r>
        <w:t xml:space="preserve">To change the selected Ship-To IDs for a specific customer, click the </w:t>
      </w:r>
      <w:r>
        <w:rPr>
          <w:b/>
          <w:bCs/>
          <w:i/>
          <w:iCs/>
          <w:u w:val="single"/>
        </w:rPr>
        <w:t>“De-Dupe”</w:t>
      </w:r>
      <w:r>
        <w:t xml:space="preserve"> button.</w:t>
      </w:r>
    </w:p>
    <w:p w14:paraId="4845EEAD" w14:textId="03307F67" w:rsidR="001B3B83" w:rsidRPr="004324B1" w:rsidRDefault="001B3B83" w:rsidP="001B3B83"/>
    <w:p w14:paraId="497307DB" w14:textId="45231E38" w:rsidR="00F46F9C" w:rsidRDefault="00F46F9C" w:rsidP="00F46F9C">
      <w:pPr>
        <w:pStyle w:val="Heading3"/>
      </w:pPr>
      <w:bookmarkStart w:id="271" w:name="_Toc44258955"/>
      <w:r>
        <w:t>Add/Update Ship-To Field Definitions</w:t>
      </w:r>
      <w:r w:rsidR="004324B1">
        <w:t>: Ship-To Information</w:t>
      </w:r>
      <w:bookmarkEnd w:id="271"/>
    </w:p>
    <w:p w14:paraId="3EBE15EA" w14:textId="3CD89A3E" w:rsidR="004324B1" w:rsidRDefault="004324B1" w:rsidP="004324B1">
      <w:pPr>
        <w:pStyle w:val="Heading4"/>
      </w:pPr>
      <w:r>
        <w:t>Ship-To ID</w:t>
      </w:r>
    </w:p>
    <w:p w14:paraId="5CA20235" w14:textId="299D241C" w:rsidR="00C07D72" w:rsidRPr="00A757C6" w:rsidRDefault="00B34348" w:rsidP="00C07D72">
      <w:r w:rsidRPr="00A757C6">
        <w:rPr>
          <w:rFonts w:cs="Calibri"/>
        </w:rPr>
        <w:t xml:space="preserve">Enter a ship to code or a customer code from the customer file.  Do not enter a customer code unless this ship to will be invoiced.  The ship-to file provides unlimited ship-to addresses per customer. During estimating or order processing, if the user enters this ship-to number, the ship to name, address, city, state, zip, common carrier and delivery zone will transfer automatically.  </w:t>
      </w:r>
    </w:p>
    <w:p w14:paraId="1D5B92BE" w14:textId="4E3B823F" w:rsidR="004324B1" w:rsidRDefault="004324B1" w:rsidP="004324B1">
      <w:pPr>
        <w:pStyle w:val="Heading4"/>
      </w:pPr>
      <w:r>
        <w:t>Inactive – Toggle Box</w:t>
      </w:r>
    </w:p>
    <w:p w14:paraId="2F455DCF" w14:textId="6ECA7AF1" w:rsidR="001B3B83" w:rsidRDefault="001B3B83" w:rsidP="001B3B83">
      <w:r>
        <w:t>To mark this Ship-To file as inactive, make sure that the Inactive toggle box is checked.</w:t>
      </w:r>
    </w:p>
    <w:p w14:paraId="5D19499B" w14:textId="1A470CE0" w:rsidR="004324B1" w:rsidRDefault="004324B1" w:rsidP="004324B1">
      <w:pPr>
        <w:pStyle w:val="Heading4"/>
      </w:pPr>
      <w:r>
        <w:t>Default – Toggle Box</w:t>
      </w:r>
    </w:p>
    <w:p w14:paraId="699C1698" w14:textId="60E323DF" w:rsidR="001B3B83" w:rsidRDefault="001B3B83" w:rsidP="001B3B83">
      <w:r>
        <w:t>To set this Ship-To file as the default for this customer, make sure that the Default toggle box is checked.</w:t>
      </w:r>
    </w:p>
    <w:p w14:paraId="2E299D32" w14:textId="6498A745" w:rsidR="004324B1" w:rsidRDefault="004324B1" w:rsidP="004324B1">
      <w:pPr>
        <w:pStyle w:val="Heading4"/>
      </w:pPr>
      <w:r>
        <w:t>Ship-To Name</w:t>
      </w:r>
    </w:p>
    <w:p w14:paraId="4F55DDC7" w14:textId="6470FA71" w:rsidR="00C07D72" w:rsidRPr="00A757C6" w:rsidRDefault="00B34348" w:rsidP="00C07D72">
      <w:r w:rsidRPr="00A757C6">
        <w:rPr>
          <w:rFonts w:cs="Calibri"/>
        </w:rPr>
        <w:t>Enter the customer's ship-to name. The ship-to names defaults to the Customer's Name from screen number 1 of the customer file. The ship-to name transfers to the estimate and order, when the user enters the ship-to number.</w:t>
      </w:r>
    </w:p>
    <w:p w14:paraId="0D80517F" w14:textId="2C2A01B9" w:rsidR="004324B1" w:rsidRDefault="004324B1" w:rsidP="004324B1">
      <w:pPr>
        <w:pStyle w:val="Heading4"/>
      </w:pPr>
      <w:r>
        <w:t>Ship-To Address</w:t>
      </w:r>
    </w:p>
    <w:p w14:paraId="6290D54B" w14:textId="3C37FC20" w:rsidR="00C07D72" w:rsidRPr="00A757C6" w:rsidRDefault="00036C94" w:rsidP="00C07D72">
      <w:r w:rsidRPr="00A757C6">
        <w:rPr>
          <w:rFonts w:cs="Calibri"/>
        </w:rPr>
        <w:t>Enter the customer's ship-to address. This transfers to the estimate and order when the user enters the ship-to number.</w:t>
      </w:r>
    </w:p>
    <w:p w14:paraId="0EC32FCF" w14:textId="69539C33" w:rsidR="004324B1" w:rsidRDefault="004324B1" w:rsidP="004324B1">
      <w:pPr>
        <w:pStyle w:val="Heading4"/>
      </w:pPr>
      <w:r>
        <w:t>Ship-To Contact Name</w:t>
      </w:r>
    </w:p>
    <w:p w14:paraId="479C3754" w14:textId="5302CF9A" w:rsidR="00C07D72" w:rsidRPr="00C07D72" w:rsidRDefault="001B3B83" w:rsidP="00C07D72">
      <w:r w:rsidRPr="001B3B83">
        <w:t>The contact that you sent the quote to.</w:t>
      </w:r>
    </w:p>
    <w:p w14:paraId="710DD44A" w14:textId="4F037372" w:rsidR="004324B1" w:rsidRDefault="004324B1" w:rsidP="004324B1">
      <w:pPr>
        <w:pStyle w:val="Heading4"/>
      </w:pPr>
      <w:r>
        <w:t>Phone Number</w:t>
      </w:r>
    </w:p>
    <w:p w14:paraId="5270C5C3" w14:textId="1E505167" w:rsidR="00C07D72" w:rsidRPr="00C07D72" w:rsidRDefault="001B3B83" w:rsidP="00C07D72">
      <w:r w:rsidRPr="001B3B83">
        <w:t>Enter the phone number of the customer.</w:t>
      </w:r>
    </w:p>
    <w:p w14:paraId="3A960EA6" w14:textId="4B5FB284" w:rsidR="004324B1" w:rsidRDefault="004324B1" w:rsidP="004324B1">
      <w:pPr>
        <w:pStyle w:val="Heading4"/>
      </w:pPr>
      <w:r>
        <w:t>Fax Number</w:t>
      </w:r>
    </w:p>
    <w:p w14:paraId="31504247" w14:textId="7664AFED" w:rsidR="00C07D72" w:rsidRPr="00C07D72" w:rsidRDefault="001B3B83" w:rsidP="00C07D72">
      <w:r w:rsidRPr="001B3B83">
        <w:t>Enter the fax number for this customer.</w:t>
      </w:r>
    </w:p>
    <w:p w14:paraId="29BCC235" w14:textId="6F0B6CD7" w:rsidR="004324B1" w:rsidRDefault="004324B1" w:rsidP="004324B1">
      <w:pPr>
        <w:pStyle w:val="Heading4"/>
      </w:pPr>
      <w:r>
        <w:t>Sales Group</w:t>
      </w:r>
    </w:p>
    <w:p w14:paraId="245B6626" w14:textId="4BA0B367" w:rsidR="00C07D72" w:rsidRPr="00C07D72" w:rsidRDefault="007C5B66" w:rsidP="00C07D72">
      <w:r>
        <w:t>Enter a names for this sales group.</w:t>
      </w:r>
    </w:p>
    <w:p w14:paraId="4973452B" w14:textId="616A84F6" w:rsidR="004324B1" w:rsidRDefault="004324B1" w:rsidP="004324B1">
      <w:pPr>
        <w:pStyle w:val="Heading4"/>
      </w:pPr>
      <w:r>
        <w:t>Tax Code</w:t>
      </w:r>
    </w:p>
    <w:p w14:paraId="4E7BC44E" w14:textId="2C7B4313" w:rsidR="00C07D72" w:rsidRPr="00036C94" w:rsidRDefault="00036C94" w:rsidP="00C07D72">
      <w:r w:rsidRPr="00036C94">
        <w:rPr>
          <w:rFonts w:cs="Calibri"/>
        </w:rPr>
        <w:t xml:space="preserve">Enter a valid tax group from the sales tax file. Optionally, press the </w:t>
      </w:r>
      <w:r w:rsidRPr="00C32300">
        <w:rPr>
          <w:rFonts w:cs="Calibri"/>
          <w:b/>
          <w:bCs/>
          <w:i/>
          <w:iCs/>
          <w:u w:val="single"/>
        </w:rPr>
        <w:t>“F1”</w:t>
      </w:r>
      <w:r>
        <w:rPr>
          <w:rFonts w:cs="Calibri"/>
          <w:b/>
          <w:bCs/>
          <w:i/>
          <w:iCs/>
          <w:u w:val="single"/>
        </w:rPr>
        <w:t xml:space="preserve"> </w:t>
      </w:r>
      <w:r w:rsidRPr="00036C94">
        <w:rPr>
          <w:rFonts w:cs="Calibri"/>
        </w:rPr>
        <w:t xml:space="preserve">key to search through, or the </w:t>
      </w:r>
      <w:bookmarkStart w:id="272" w:name="_Hlk44234187"/>
      <w:r w:rsidRPr="00C32300">
        <w:rPr>
          <w:rFonts w:cs="Calibri"/>
          <w:b/>
          <w:bCs/>
          <w:i/>
          <w:iCs/>
          <w:u w:val="single"/>
        </w:rPr>
        <w:t>“Page Up” / “Page Down</w:t>
      </w:r>
      <w:bookmarkEnd w:id="272"/>
      <w:r w:rsidRPr="00C32300">
        <w:rPr>
          <w:rFonts w:cs="Calibri"/>
          <w:b/>
          <w:bCs/>
          <w:i/>
          <w:iCs/>
          <w:u w:val="single"/>
        </w:rPr>
        <w:t>”</w:t>
      </w:r>
      <w:r w:rsidRPr="00036C94">
        <w:rPr>
          <w:rFonts w:cs="Calibri"/>
        </w:rPr>
        <w:t xml:space="preserve"> keys to scroll through the Sales Tax code file. Press the </w:t>
      </w:r>
      <w:r w:rsidRPr="00C32300">
        <w:rPr>
          <w:rFonts w:cs="Calibri"/>
          <w:b/>
          <w:bCs/>
          <w:i/>
          <w:iCs/>
          <w:u w:val="single"/>
        </w:rPr>
        <w:t>“Enter”</w:t>
      </w:r>
      <w:r w:rsidRPr="00036C94">
        <w:rPr>
          <w:rFonts w:cs="Calibri"/>
        </w:rPr>
        <w:t xml:space="preserve"> key to accept the Sales tax group displayed on the screen.</w:t>
      </w:r>
    </w:p>
    <w:p w14:paraId="66315B42" w14:textId="7D26D699" w:rsidR="004324B1" w:rsidRDefault="004324B1" w:rsidP="004324B1">
      <w:pPr>
        <w:pStyle w:val="Heading4"/>
      </w:pPr>
      <w:r>
        <w:t>Taxable – Toggle Box</w:t>
      </w:r>
    </w:p>
    <w:p w14:paraId="4D240D00" w14:textId="23ABB46C" w:rsidR="001B3B83" w:rsidRDefault="001B3B83" w:rsidP="001B3B83">
      <w:r>
        <w:t>To set this shipping information as taxable, make sure that the Taxable toggle box is checked.</w:t>
      </w:r>
    </w:p>
    <w:p w14:paraId="697CA545" w14:textId="686BEEBA" w:rsidR="004324B1" w:rsidRDefault="004324B1" w:rsidP="004324B1">
      <w:pPr>
        <w:pStyle w:val="Heading4"/>
      </w:pPr>
      <w:r>
        <w:t>Notes</w:t>
      </w:r>
    </w:p>
    <w:p w14:paraId="0FB2442B" w14:textId="76945254" w:rsidR="00C07D72" w:rsidRDefault="007C5B66" w:rsidP="00C07D72">
      <w:r>
        <w:t>Enter any special shipping information notes needed for this ship-to file.</w:t>
      </w:r>
    </w:p>
    <w:p w14:paraId="33275E66" w14:textId="085D3F9B" w:rsidR="0017391D" w:rsidRDefault="0017391D" w:rsidP="00C07D72"/>
    <w:p w14:paraId="7C5DDAE5" w14:textId="77777777" w:rsidR="0017391D" w:rsidRPr="00C07D72" w:rsidRDefault="0017391D" w:rsidP="00C07D72"/>
    <w:p w14:paraId="7BB63FA9" w14:textId="5056D77E" w:rsidR="004324B1" w:rsidRDefault="004324B1" w:rsidP="004324B1">
      <w:pPr>
        <w:pStyle w:val="Heading3"/>
      </w:pPr>
      <w:bookmarkStart w:id="273" w:name="_Toc44258956"/>
      <w:r>
        <w:t>Add/Update Ship-To Field Definitions: Warehouse Information</w:t>
      </w:r>
      <w:bookmarkEnd w:id="273"/>
    </w:p>
    <w:p w14:paraId="62866043" w14:textId="7E73FAC6" w:rsidR="004324B1" w:rsidRDefault="004324B1" w:rsidP="004324B1">
      <w:pPr>
        <w:pStyle w:val="Heading4"/>
      </w:pPr>
      <w:r>
        <w:t>Warehouse Code</w:t>
      </w:r>
    </w:p>
    <w:p w14:paraId="42687836" w14:textId="0A6DC880" w:rsidR="00C07D72" w:rsidRPr="00A757C6" w:rsidRDefault="00036C94" w:rsidP="00C07D72">
      <w:r w:rsidRPr="00A757C6">
        <w:rPr>
          <w:rFonts w:cs="Calibri"/>
        </w:rPr>
        <w:t xml:space="preserve">Enter the plant/warehouse location where shipments originate.  Press </w:t>
      </w:r>
      <w:r w:rsidRPr="00A757C6">
        <w:rPr>
          <w:rFonts w:cs="Calibri"/>
          <w:b/>
          <w:bCs/>
          <w:i/>
          <w:iCs/>
          <w:u w:val="single"/>
        </w:rPr>
        <w:t xml:space="preserve">“F1” </w:t>
      </w:r>
      <w:r w:rsidRPr="00A757C6">
        <w:rPr>
          <w:rFonts w:cs="Calibri"/>
        </w:rPr>
        <w:t>to search for valid locations.</w:t>
      </w:r>
    </w:p>
    <w:p w14:paraId="5827D0EA" w14:textId="24AFE549" w:rsidR="004324B1" w:rsidRDefault="004324B1" w:rsidP="004324B1">
      <w:pPr>
        <w:pStyle w:val="Heading4"/>
      </w:pPr>
      <w:r>
        <w:t>Bin</w:t>
      </w:r>
    </w:p>
    <w:p w14:paraId="0AFBF1B2" w14:textId="2ADD3871" w:rsidR="00C07D72" w:rsidRPr="00C07D72" w:rsidRDefault="00A1495A" w:rsidP="00A1495A">
      <w:r>
        <w:t xml:space="preserve">To list the exact tag, bin and warehouse on the Release ticket, the bin location may be entered, otherwise leave blank. The bin location may be searched by pressing the </w:t>
      </w:r>
      <w:r>
        <w:rPr>
          <w:b/>
          <w:bCs/>
          <w:i/>
          <w:iCs/>
          <w:u w:val="single"/>
        </w:rPr>
        <w:t>“F1”</w:t>
      </w:r>
      <w:r>
        <w:t xml:space="preserve"> key or Page Up/Page Down keys.</w:t>
      </w:r>
    </w:p>
    <w:p w14:paraId="0A869467" w14:textId="6BCA02B3" w:rsidR="004324B1" w:rsidRDefault="004324B1" w:rsidP="004324B1">
      <w:pPr>
        <w:pStyle w:val="Heading4"/>
      </w:pPr>
      <w:r>
        <w:t xml:space="preserve">Carrier </w:t>
      </w:r>
    </w:p>
    <w:p w14:paraId="3FD68B6F" w14:textId="641C1718" w:rsidR="00C07D72" w:rsidRPr="00A757C6" w:rsidRDefault="00036C94" w:rsidP="00C07D72">
      <w:r w:rsidRPr="00A757C6">
        <w:rPr>
          <w:rFonts w:cs="Calibri"/>
        </w:rPr>
        <w:t>Enter the normal common carrier for shipments to this customer's ship-to address. The ship to carrier entered will automatically transfer to the estimate, and to the order, if the user enters the ship-to number. The system calculates the freight cost based on the total weight of an estimate (or order) quantity by the delivery zones freight rates matrix. The user defines this matrix in the common carrier file.</w:t>
      </w:r>
    </w:p>
    <w:p w14:paraId="67F7DC67" w14:textId="681D84B4" w:rsidR="004324B1" w:rsidRDefault="004324B1" w:rsidP="004324B1">
      <w:pPr>
        <w:pStyle w:val="Heading4"/>
      </w:pPr>
      <w:r>
        <w:t>Zone</w:t>
      </w:r>
    </w:p>
    <w:p w14:paraId="4F78E3DA" w14:textId="208B23E0" w:rsidR="00C07D72" w:rsidRPr="00A757C6" w:rsidRDefault="00036C94" w:rsidP="00C07D72">
      <w:r w:rsidRPr="00A757C6">
        <w:rPr>
          <w:rFonts w:cs="Calibri"/>
        </w:rPr>
        <w:t xml:space="preserve">Enter a valid Delivery Zone from the Common Carrier file for this ship to location. Optionally, press the </w:t>
      </w:r>
      <w:r w:rsidRPr="00A757C6">
        <w:rPr>
          <w:rFonts w:cs="Calibri"/>
          <w:b/>
          <w:bCs/>
          <w:i/>
          <w:iCs/>
          <w:u w:val="single"/>
        </w:rPr>
        <w:t>“F1”</w:t>
      </w:r>
      <w:r w:rsidRPr="00A757C6">
        <w:rPr>
          <w:rFonts w:cs="Calibri"/>
        </w:rPr>
        <w:t xml:space="preserve"> key to search through, or the </w:t>
      </w:r>
      <w:r w:rsidRPr="00A757C6">
        <w:rPr>
          <w:rFonts w:cs="Calibri"/>
          <w:b/>
          <w:bCs/>
          <w:i/>
          <w:iCs/>
          <w:u w:val="single"/>
        </w:rPr>
        <w:t xml:space="preserve">“Page Up” / “Page Down” </w:t>
      </w:r>
      <w:r w:rsidRPr="00A757C6">
        <w:rPr>
          <w:rFonts w:cs="Calibri"/>
        </w:rPr>
        <w:t>keys to scroll through the Common Carrier file. In order to determine the freight rate from the carrier file, enter the delivery Zone. You may use a zip code, state code, or any logical naming convention to categorize your delivery zones.</w:t>
      </w:r>
    </w:p>
    <w:p w14:paraId="2ACF42F8" w14:textId="0950503A" w:rsidR="004324B1" w:rsidRDefault="004324B1" w:rsidP="004324B1">
      <w:pPr>
        <w:pStyle w:val="Heading4"/>
      </w:pPr>
      <w:r>
        <w:t>Pallet</w:t>
      </w:r>
    </w:p>
    <w:p w14:paraId="692268DB" w14:textId="4E895BFB" w:rsidR="00C07D72" w:rsidRPr="00C07D72" w:rsidRDefault="00A1495A" w:rsidP="00A1495A">
      <w:r>
        <w:t xml:space="preserve">Enter a valid pallet code such as pallet or bale. By pressing </w:t>
      </w:r>
      <w:r>
        <w:rPr>
          <w:b/>
          <w:bCs/>
          <w:i/>
          <w:iCs/>
          <w:u w:val="single"/>
        </w:rPr>
        <w:t>“F1”</w:t>
      </w:r>
      <w:r>
        <w:t xml:space="preserve"> you can scroll through a list of valid options.</w:t>
      </w:r>
    </w:p>
    <w:p w14:paraId="6C48FEFB" w14:textId="7C846445" w:rsidR="004324B1" w:rsidRDefault="004324B1" w:rsidP="004324B1">
      <w:pPr>
        <w:pStyle w:val="Heading4"/>
      </w:pPr>
      <w:r>
        <w:t>Shipper ID</w:t>
      </w:r>
    </w:p>
    <w:p w14:paraId="7E07B8FA" w14:textId="7E8313F3" w:rsidR="00C07D72" w:rsidRPr="00C07D72" w:rsidRDefault="007C5B66" w:rsidP="00C07D72">
      <w:r>
        <w:t>Enter a valid shipper Id code for this Warehouse.</w:t>
      </w:r>
    </w:p>
    <w:p w14:paraId="476AC9AF" w14:textId="7B27BB73" w:rsidR="004324B1" w:rsidRDefault="004324B1" w:rsidP="004324B1">
      <w:pPr>
        <w:pStyle w:val="Heading4"/>
      </w:pPr>
      <w:r>
        <w:t>Member #</w:t>
      </w:r>
    </w:p>
    <w:p w14:paraId="157E12F0" w14:textId="4343C41A" w:rsidR="007C5B66" w:rsidRPr="00C07D72" w:rsidRDefault="007C5B66" w:rsidP="007C5B66">
      <w:r>
        <w:t>Enter a valid Member number for this Warehouse.</w:t>
      </w:r>
    </w:p>
    <w:p w14:paraId="66C82AFE" w14:textId="2C9EC4BA" w:rsidR="004324B1" w:rsidRDefault="004324B1" w:rsidP="004324B1">
      <w:pPr>
        <w:pStyle w:val="Heading4"/>
      </w:pPr>
      <w:r>
        <w:t>Export ID #</w:t>
      </w:r>
    </w:p>
    <w:p w14:paraId="19C6E640" w14:textId="1220EC85" w:rsidR="007C5B66" w:rsidRPr="00C07D72" w:rsidRDefault="007C5B66" w:rsidP="007C5B66">
      <w:r>
        <w:t>Enter a valid export identification number for this Warehouse.</w:t>
      </w:r>
    </w:p>
    <w:p w14:paraId="28264C1C" w14:textId="11361DA7" w:rsidR="004324B1" w:rsidRDefault="004324B1" w:rsidP="004324B1">
      <w:pPr>
        <w:pStyle w:val="Heading4"/>
      </w:pPr>
      <w:r>
        <w:t>Dock #</w:t>
      </w:r>
    </w:p>
    <w:p w14:paraId="141E5481" w14:textId="786212F5" w:rsidR="007C5B66" w:rsidRPr="00C07D72" w:rsidRDefault="007C5B66" w:rsidP="007C5B66">
      <w:r>
        <w:t>Enter a valid dock number for this Warehouse.</w:t>
      </w:r>
    </w:p>
    <w:p w14:paraId="60428EFC" w14:textId="74E97C44" w:rsidR="004324B1" w:rsidRDefault="004324B1" w:rsidP="004324B1">
      <w:pPr>
        <w:pStyle w:val="Heading4"/>
      </w:pPr>
      <w:r>
        <w:t>Dock Hours</w:t>
      </w:r>
    </w:p>
    <w:p w14:paraId="3C512CF2" w14:textId="446EE613" w:rsidR="00C07D72" w:rsidRPr="00C07D72" w:rsidRDefault="007C5B66" w:rsidP="00C07D72">
      <w:r>
        <w:t>Enter the hours that this dock is open for shipments.</w:t>
      </w:r>
    </w:p>
    <w:p w14:paraId="747437F4" w14:textId="4A4A35F3" w:rsidR="004324B1" w:rsidRDefault="004324B1" w:rsidP="004324B1">
      <w:pPr>
        <w:pStyle w:val="Heading4"/>
      </w:pPr>
      <w:r>
        <w:t>Charge</w:t>
      </w:r>
    </w:p>
    <w:p w14:paraId="1C048831" w14:textId="73BC92C6" w:rsidR="00C07D72" w:rsidRPr="00C07D72" w:rsidRDefault="00A1495A" w:rsidP="00A1495A">
      <w:r>
        <w:t>Enter an additional charge beyond the normal freight charge. This is useful for adding dollars to local deliveries, in order to compensate for city traffic. Currently, this field is not used in any calculations. Upon a customer's request, we will add this feature in a future release.</w:t>
      </w:r>
    </w:p>
    <w:p w14:paraId="65EE1DB4" w14:textId="6B98690E" w:rsidR="004324B1" w:rsidRDefault="004324B1" w:rsidP="004324B1">
      <w:pPr>
        <w:pStyle w:val="Heading4"/>
      </w:pPr>
      <w:r>
        <w:t>Ship Method (Choice)</w:t>
      </w:r>
    </w:p>
    <w:p w14:paraId="568628A3" w14:textId="7F5D8F43" w:rsidR="001B3B83" w:rsidRDefault="001B3B83" w:rsidP="001B3B83">
      <w:r>
        <w:t xml:space="preserve">To choose the preferred </w:t>
      </w:r>
      <w:r w:rsidR="00A1495A">
        <w:t>shipping method</w:t>
      </w:r>
      <w:r>
        <w:t xml:space="preserve"> of </w:t>
      </w:r>
      <w:r w:rsidR="00A1495A">
        <w:t>Case</w:t>
      </w:r>
      <w:r>
        <w:t xml:space="preserve"> vs. </w:t>
      </w:r>
      <w:r w:rsidR="00A1495A">
        <w:t>Pallet</w:t>
      </w:r>
      <w:r>
        <w:t>, please make sure the desired option choice bubble is toggled.</w:t>
      </w:r>
    </w:p>
    <w:p w14:paraId="103AD3A1" w14:textId="285C39B7" w:rsidR="00F46F9C" w:rsidRDefault="00F46F9C" w:rsidP="00F46F9C">
      <w:pPr>
        <w:pStyle w:val="Heading3"/>
      </w:pPr>
      <w:bookmarkStart w:id="274" w:name="_Toc44258957"/>
      <w:r>
        <w:t>Sold To</w:t>
      </w:r>
      <w:bookmarkEnd w:id="274"/>
    </w:p>
    <w:p w14:paraId="751EDAA6" w14:textId="3BB702D9" w:rsidR="00036C94" w:rsidRPr="00A757C6" w:rsidRDefault="00036C94" w:rsidP="00036C94">
      <w:r w:rsidRPr="00A757C6">
        <w:rPr>
          <w:rFonts w:cs="Calibri"/>
        </w:rPr>
        <w:t>The user can enter up to 9999 sold-to accounts for each customer. Use this file when selling to brokers who do not want their client to know the original manufacturer, you. They want to take the credit for your great work, so we let them. The Sold-To will print on a plain Bill of Lading so the Sold-To vendor appears to be the original manufacturer.</w:t>
      </w:r>
    </w:p>
    <w:p w14:paraId="4E2B399E" w14:textId="77EB3C4A" w:rsidR="001F1770" w:rsidRPr="001F1770" w:rsidRDefault="00717410" w:rsidP="001F1770">
      <w:r>
        <w:rPr>
          <w:noProof/>
        </w:rPr>
        <w:drawing>
          <wp:inline distT="0" distB="0" distL="0" distR="0" wp14:anchorId="6B099C5C" wp14:editId="382541FB">
            <wp:extent cx="5943600" cy="4736465"/>
            <wp:effectExtent l="0" t="0" r="0" b="69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736465"/>
                    </a:xfrm>
                    <a:prstGeom prst="rect">
                      <a:avLst/>
                    </a:prstGeom>
                    <a:noFill/>
                    <a:ln>
                      <a:noFill/>
                    </a:ln>
                  </pic:spPr>
                </pic:pic>
              </a:graphicData>
            </a:graphic>
          </wp:inline>
        </w:drawing>
      </w:r>
    </w:p>
    <w:p w14:paraId="3D5FD6D4" w14:textId="77777777" w:rsidR="00A1495A" w:rsidRDefault="00A1495A" w:rsidP="00A1495A">
      <w:pPr>
        <w:pStyle w:val="Heading4"/>
      </w:pPr>
      <w:r>
        <w:t>UPDATE</w:t>
      </w:r>
    </w:p>
    <w:p w14:paraId="20C144CE" w14:textId="428B0D1C" w:rsidR="00A1495A" w:rsidRDefault="00A1495A" w:rsidP="00A1495A">
      <w:r>
        <w:t xml:space="preserve">To change the currently selected Sold-To file, simply click the </w:t>
      </w:r>
      <w:r>
        <w:rPr>
          <w:b/>
          <w:bCs/>
          <w:i/>
          <w:iCs/>
          <w:u w:val="single"/>
        </w:rPr>
        <w:t>“Update</w:t>
      </w:r>
      <w:r>
        <w:t xml:space="preserve">” button at the bottom of the screen.  </w:t>
      </w:r>
    </w:p>
    <w:p w14:paraId="46BC044F" w14:textId="6ACFF8D1" w:rsidR="004324B1" w:rsidRDefault="004324B1" w:rsidP="004324B1">
      <w:pPr>
        <w:pStyle w:val="Heading4"/>
      </w:pPr>
      <w:r>
        <w:t>ADD</w:t>
      </w:r>
    </w:p>
    <w:p w14:paraId="1CD60A72" w14:textId="7E8D02C4" w:rsidR="00A1495A" w:rsidRPr="00E64A2B" w:rsidRDefault="00A1495A" w:rsidP="00A1495A">
      <w:r>
        <w:t xml:space="preserve">Click the </w:t>
      </w:r>
      <w:r>
        <w:rPr>
          <w:b/>
          <w:bCs/>
          <w:i/>
          <w:iCs/>
          <w:u w:val="single"/>
        </w:rPr>
        <w:t>“Add”</w:t>
      </w:r>
      <w:r>
        <w:t xml:space="preserve"> button</w:t>
      </w:r>
      <w:r w:rsidRPr="00167C88">
        <w:t xml:space="preserve"> </w:t>
      </w:r>
      <w:r>
        <w:t>at the bottom of the screen to add a new Sold-To file.</w:t>
      </w:r>
    </w:p>
    <w:p w14:paraId="35FE35EC" w14:textId="792A3A3D" w:rsidR="004324B1" w:rsidRDefault="004324B1" w:rsidP="004324B1">
      <w:pPr>
        <w:pStyle w:val="Heading4"/>
      </w:pPr>
      <w:r>
        <w:t>COPY</w:t>
      </w:r>
    </w:p>
    <w:p w14:paraId="5CEC36F1" w14:textId="4209C006" w:rsidR="00A1495A" w:rsidRPr="00F132A9" w:rsidRDefault="00A1495A" w:rsidP="00A1495A">
      <w:r>
        <w:t xml:space="preserve">Click the </w:t>
      </w:r>
      <w:r>
        <w:rPr>
          <w:b/>
          <w:bCs/>
          <w:i/>
          <w:iCs/>
          <w:u w:val="single"/>
        </w:rPr>
        <w:t>“Copy”</w:t>
      </w:r>
      <w:r>
        <w:t xml:space="preserve"> button to copy information from the currently selected Sold-To file.</w:t>
      </w:r>
    </w:p>
    <w:p w14:paraId="746775CC" w14:textId="2EF10415" w:rsidR="004324B1" w:rsidRDefault="004324B1" w:rsidP="004324B1">
      <w:pPr>
        <w:pStyle w:val="Heading4"/>
      </w:pPr>
      <w:r>
        <w:t>DELETE</w:t>
      </w:r>
    </w:p>
    <w:p w14:paraId="6BBF2D0A" w14:textId="30DB65B6" w:rsidR="00A1495A" w:rsidRDefault="00A1495A" w:rsidP="00A1495A">
      <w:r>
        <w:t xml:space="preserve">To delete the currently selected Sold-To file,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09C3D16C" w14:textId="6B4E38CA" w:rsidR="00F46F9C" w:rsidRDefault="00F46F9C" w:rsidP="00F46F9C">
      <w:pPr>
        <w:pStyle w:val="Heading3"/>
      </w:pPr>
      <w:bookmarkStart w:id="275" w:name="_Toc44258958"/>
      <w:r>
        <w:t>Add/Update Sold To</w:t>
      </w:r>
      <w:bookmarkEnd w:id="275"/>
    </w:p>
    <w:p w14:paraId="32E587C8" w14:textId="31DB31F6" w:rsidR="001F1770" w:rsidRPr="001F1770" w:rsidRDefault="00717410" w:rsidP="001F1770">
      <w:r>
        <w:rPr>
          <w:noProof/>
        </w:rPr>
        <w:drawing>
          <wp:inline distT="0" distB="0" distL="0" distR="0" wp14:anchorId="14E3B763" wp14:editId="4B691770">
            <wp:extent cx="5943600" cy="4240924"/>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9763" cy="4245321"/>
                    </a:xfrm>
                    <a:prstGeom prst="rect">
                      <a:avLst/>
                    </a:prstGeom>
                    <a:noFill/>
                    <a:ln>
                      <a:noFill/>
                    </a:ln>
                  </pic:spPr>
                </pic:pic>
              </a:graphicData>
            </a:graphic>
          </wp:inline>
        </w:drawing>
      </w:r>
    </w:p>
    <w:p w14:paraId="20EDE645" w14:textId="77777777" w:rsidR="00A1495A" w:rsidRDefault="00A1495A" w:rsidP="00A1495A">
      <w:pPr>
        <w:pStyle w:val="Heading4"/>
      </w:pPr>
      <w:r>
        <w:t>SAVE</w:t>
      </w:r>
    </w:p>
    <w:p w14:paraId="61A7B4F0" w14:textId="5F6EC2C7" w:rsidR="00A1495A" w:rsidRDefault="00A1495A" w:rsidP="00A1495A">
      <w:r>
        <w:t xml:space="preserve">Click the </w:t>
      </w:r>
      <w:r>
        <w:rPr>
          <w:b/>
          <w:bCs/>
          <w:i/>
          <w:iCs/>
          <w:u w:val="single"/>
        </w:rPr>
        <w:t>“Save”</w:t>
      </w:r>
      <w:r>
        <w:t xml:space="preserve"> button to save all changes to the current Sold-To file.</w:t>
      </w:r>
    </w:p>
    <w:p w14:paraId="79D54D26" w14:textId="77777777" w:rsidR="00A1495A" w:rsidRDefault="00A1495A" w:rsidP="00A1495A">
      <w:pPr>
        <w:pStyle w:val="Heading4"/>
      </w:pPr>
      <w:r>
        <w:t>RESET</w:t>
      </w:r>
    </w:p>
    <w:p w14:paraId="06FDB593" w14:textId="77777777" w:rsidR="00A1495A" w:rsidRPr="00096EBD" w:rsidRDefault="00A1495A" w:rsidP="00A1495A">
      <w:r>
        <w:t xml:space="preserve">Click the </w:t>
      </w:r>
      <w:r>
        <w:rPr>
          <w:b/>
          <w:bCs/>
          <w:i/>
          <w:iCs/>
          <w:u w:val="single"/>
        </w:rPr>
        <w:t>“Reset”</w:t>
      </w:r>
      <w:r>
        <w:t xml:space="preserve"> button to reset all fields to their original state.</w:t>
      </w:r>
    </w:p>
    <w:p w14:paraId="4E2B8B2A" w14:textId="77777777" w:rsidR="00A1495A" w:rsidRDefault="00A1495A" w:rsidP="00A1495A">
      <w:pPr>
        <w:pStyle w:val="Heading4"/>
      </w:pPr>
      <w:r>
        <w:t>CANCEL</w:t>
      </w:r>
    </w:p>
    <w:p w14:paraId="77869E06" w14:textId="74F4FCD9" w:rsidR="00A1495A" w:rsidRPr="00DF6BEC" w:rsidRDefault="00A1495A" w:rsidP="00A1495A">
      <w:r>
        <w:t xml:space="preserve">Click the </w:t>
      </w:r>
      <w:r>
        <w:rPr>
          <w:b/>
          <w:bCs/>
          <w:i/>
          <w:iCs/>
          <w:u w:val="single"/>
        </w:rPr>
        <w:t>“Cancel”</w:t>
      </w:r>
      <w:r>
        <w:t xml:space="preserve"> button to cancel all changes to the Sold-To file without saving.</w:t>
      </w:r>
    </w:p>
    <w:p w14:paraId="67ABDCE4" w14:textId="0B6EFD74" w:rsidR="00F46F9C" w:rsidRDefault="00F46F9C" w:rsidP="00F46F9C">
      <w:pPr>
        <w:pStyle w:val="Heading3"/>
      </w:pPr>
      <w:bookmarkStart w:id="276" w:name="_Toc44258959"/>
      <w:r>
        <w:t>Add/Update Sold To Field Definitions</w:t>
      </w:r>
      <w:bookmarkEnd w:id="276"/>
    </w:p>
    <w:p w14:paraId="01F9EF47" w14:textId="39642CE9" w:rsidR="001222F1" w:rsidRDefault="001222F1" w:rsidP="001222F1">
      <w:pPr>
        <w:pStyle w:val="Heading4"/>
      </w:pPr>
      <w:r>
        <w:t>Sold-To ID</w:t>
      </w:r>
    </w:p>
    <w:p w14:paraId="531BB9AA" w14:textId="7C1D726D" w:rsidR="00C07D72" w:rsidRPr="00A757C6" w:rsidRDefault="00036C94" w:rsidP="00C07D72">
      <w:r w:rsidRPr="00A757C6">
        <w:rPr>
          <w:rFonts w:cs="Calibri"/>
        </w:rPr>
        <w:t>Enter a unique Sold-To number for this customer. The Sold-To file provides up to 999 sold-to addresses per customer. Use the sold-to name and sold-to address for selling to brokers. The Bill of Lading will print the Sold To name and address so that the boxes appear to ship from the broker.</w:t>
      </w:r>
    </w:p>
    <w:p w14:paraId="6C5D31FC" w14:textId="4F384DD0" w:rsidR="001222F1" w:rsidRDefault="001222F1" w:rsidP="001222F1">
      <w:pPr>
        <w:pStyle w:val="Heading4"/>
      </w:pPr>
      <w:r>
        <w:t>Sold-To Name</w:t>
      </w:r>
    </w:p>
    <w:p w14:paraId="3E0DFB08" w14:textId="696690AB" w:rsidR="00C07D72" w:rsidRPr="00A757C6" w:rsidRDefault="00036C94" w:rsidP="00C07D72">
      <w:r w:rsidRPr="00A757C6">
        <w:rPr>
          <w:rFonts w:cs="Calibri"/>
        </w:rPr>
        <w:t>Enter the customer's (broker's) sold-to company name. When entering the Sold To number, this name transfers to the order.</w:t>
      </w:r>
    </w:p>
    <w:p w14:paraId="4E537D6B" w14:textId="75334919" w:rsidR="001222F1" w:rsidRDefault="001222F1" w:rsidP="001222F1">
      <w:pPr>
        <w:pStyle w:val="Heading4"/>
      </w:pPr>
      <w:r>
        <w:t>Sold-To Address</w:t>
      </w:r>
    </w:p>
    <w:p w14:paraId="62899004" w14:textId="19BF8D3C" w:rsidR="001222F1" w:rsidRPr="00A757C6" w:rsidRDefault="00036C94" w:rsidP="001222F1">
      <w:r w:rsidRPr="00A757C6">
        <w:rPr>
          <w:rFonts w:cs="Calibri"/>
        </w:rPr>
        <w:t>Enter the customer's (broker's) sold-to address. When entering the Sold To number, this transfers to the order.</w:t>
      </w:r>
    </w:p>
    <w:p w14:paraId="67169DC4" w14:textId="4425B33D" w:rsidR="00F46F9C" w:rsidRDefault="00F46F9C" w:rsidP="00F46F9C">
      <w:pPr>
        <w:pStyle w:val="Heading3"/>
      </w:pPr>
      <w:bookmarkStart w:id="277" w:name="_Toc44258960"/>
      <w:r>
        <w:t>Total Sales</w:t>
      </w:r>
      <w:bookmarkEnd w:id="277"/>
    </w:p>
    <w:p w14:paraId="755A0D03" w14:textId="74BFBA2A" w:rsidR="00155D5A" w:rsidRPr="00A757C6" w:rsidRDefault="00155D5A" w:rsidP="00155D5A">
      <w:r w:rsidRPr="00A757C6">
        <w:rPr>
          <w:rFonts w:cs="Calibri"/>
        </w:rPr>
        <w:t>The totals screen is automatically updated by processes throughout the system such as AR Invoicing, Order Entry Invoicing and Cash Receipts.  The PTD, YTD, and Last Year Sales, Costs, and Commissions are automatically updated as well as giving you the highest balance, total number of invoices, and average days to pay.</w:t>
      </w:r>
    </w:p>
    <w:p w14:paraId="7854A776" w14:textId="62D1E70A" w:rsidR="001F1770" w:rsidRPr="001F1770" w:rsidRDefault="00717410" w:rsidP="001F1770">
      <w:r>
        <w:rPr>
          <w:noProof/>
        </w:rPr>
        <w:drawing>
          <wp:inline distT="0" distB="0" distL="0" distR="0" wp14:anchorId="434524B4" wp14:editId="23C0536A">
            <wp:extent cx="5943600" cy="387604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876040"/>
                    </a:xfrm>
                    <a:prstGeom prst="rect">
                      <a:avLst/>
                    </a:prstGeom>
                    <a:noFill/>
                    <a:ln>
                      <a:noFill/>
                    </a:ln>
                  </pic:spPr>
                </pic:pic>
              </a:graphicData>
            </a:graphic>
          </wp:inline>
        </w:drawing>
      </w:r>
    </w:p>
    <w:p w14:paraId="2C211158" w14:textId="270AC394" w:rsidR="001222F1" w:rsidRDefault="001222F1" w:rsidP="001222F1">
      <w:pPr>
        <w:pStyle w:val="Heading4"/>
      </w:pPr>
      <w:r>
        <w:t>UPDATE</w:t>
      </w:r>
    </w:p>
    <w:p w14:paraId="6F688CAE" w14:textId="59F012B4" w:rsidR="00A1495A" w:rsidRDefault="00A1495A" w:rsidP="00A1495A">
      <w:r>
        <w:t xml:space="preserve">To change the currently selected Totals, simply click the </w:t>
      </w:r>
      <w:r>
        <w:rPr>
          <w:b/>
          <w:bCs/>
          <w:i/>
          <w:iCs/>
          <w:u w:val="single"/>
        </w:rPr>
        <w:t>“Update</w:t>
      </w:r>
      <w:r>
        <w:t xml:space="preserve">” button at the bottom of the screen.  </w:t>
      </w:r>
    </w:p>
    <w:p w14:paraId="0BA3194A" w14:textId="43566F51" w:rsidR="001222F1" w:rsidRDefault="001222F1" w:rsidP="001222F1">
      <w:pPr>
        <w:pStyle w:val="Heading4"/>
      </w:pPr>
      <w:r>
        <w:t>RECALC TOTALS</w:t>
      </w:r>
    </w:p>
    <w:p w14:paraId="65F9464C" w14:textId="1D6BF978" w:rsidR="00C07D72" w:rsidRPr="00A1495A" w:rsidRDefault="00A1495A" w:rsidP="00C07D72">
      <w:r>
        <w:t xml:space="preserve">Click the </w:t>
      </w:r>
      <w:r>
        <w:rPr>
          <w:b/>
          <w:bCs/>
          <w:i/>
          <w:iCs/>
          <w:u w:val="single"/>
        </w:rPr>
        <w:t>“Recalc Totals”</w:t>
      </w:r>
      <w:r>
        <w:t xml:space="preserve"> button to recalculate all totals for the current Totals file after making any changes.</w:t>
      </w:r>
    </w:p>
    <w:p w14:paraId="0B0DE7D4" w14:textId="052C0C25" w:rsidR="001222F1" w:rsidRDefault="001222F1" w:rsidP="001222F1">
      <w:pPr>
        <w:pStyle w:val="Heading4"/>
      </w:pPr>
      <w:r>
        <w:t>PRIOR YEAR / YTD BALANCE</w:t>
      </w:r>
    </w:p>
    <w:p w14:paraId="41F34168" w14:textId="37BB2553" w:rsidR="001222F1" w:rsidRPr="001222F1" w:rsidRDefault="00A1495A" w:rsidP="001222F1">
      <w:r>
        <w:t xml:space="preserve">To view and edit the current vendor’s balances from the last year, and the current year to date, click on the </w:t>
      </w:r>
      <w:r>
        <w:rPr>
          <w:b/>
          <w:bCs/>
          <w:i/>
          <w:iCs/>
          <w:u w:val="single"/>
        </w:rPr>
        <w:t>“Prior YR and YTD Balances”</w:t>
      </w:r>
      <w:r>
        <w:t xml:space="preserve"> button.</w:t>
      </w:r>
    </w:p>
    <w:p w14:paraId="064E5199" w14:textId="62A95486" w:rsidR="00F46F9C" w:rsidRDefault="00F46F9C" w:rsidP="00F46F9C">
      <w:pPr>
        <w:pStyle w:val="Heading3"/>
      </w:pPr>
      <w:bookmarkStart w:id="278" w:name="_Toc44258961"/>
      <w:r>
        <w:t>Pricing</w:t>
      </w:r>
      <w:bookmarkEnd w:id="278"/>
    </w:p>
    <w:p w14:paraId="151C7FDC" w14:textId="4A8A0E87" w:rsidR="001F1770" w:rsidRPr="001F1770" w:rsidRDefault="00717410" w:rsidP="001F1770">
      <w:r>
        <w:rPr>
          <w:noProof/>
        </w:rPr>
        <w:drawing>
          <wp:inline distT="0" distB="0" distL="0" distR="0" wp14:anchorId="4FA3DFFD" wp14:editId="06FF594F">
            <wp:extent cx="5943600" cy="476377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4763770"/>
                    </a:xfrm>
                    <a:prstGeom prst="rect">
                      <a:avLst/>
                    </a:prstGeom>
                    <a:noFill/>
                    <a:ln>
                      <a:noFill/>
                    </a:ln>
                  </pic:spPr>
                </pic:pic>
              </a:graphicData>
            </a:graphic>
          </wp:inline>
        </w:drawing>
      </w:r>
    </w:p>
    <w:p w14:paraId="53634345" w14:textId="2E03E836" w:rsidR="001222F1" w:rsidRDefault="001222F1" w:rsidP="001222F1">
      <w:pPr>
        <w:pStyle w:val="Heading4"/>
      </w:pPr>
      <w:r>
        <w:t>UPDATE</w:t>
      </w:r>
    </w:p>
    <w:p w14:paraId="0E1BC4DD" w14:textId="20E595AA" w:rsidR="00A1495A" w:rsidRDefault="00A1495A" w:rsidP="00A1495A">
      <w:r>
        <w:t xml:space="preserve">To change the currently selected Pricing File, simply click the </w:t>
      </w:r>
      <w:r>
        <w:rPr>
          <w:b/>
          <w:bCs/>
          <w:i/>
          <w:iCs/>
          <w:u w:val="single"/>
        </w:rPr>
        <w:t>“Update</w:t>
      </w:r>
      <w:r>
        <w:t xml:space="preserve">” button at the bottom of the screen.  </w:t>
      </w:r>
    </w:p>
    <w:p w14:paraId="22188C7A" w14:textId="11347168" w:rsidR="001222F1" w:rsidRDefault="001222F1" w:rsidP="001222F1">
      <w:pPr>
        <w:pStyle w:val="Heading4"/>
      </w:pPr>
      <w:r>
        <w:t>ADD</w:t>
      </w:r>
    </w:p>
    <w:p w14:paraId="21F1DB6A" w14:textId="2B6EA690" w:rsidR="00A1495A" w:rsidRPr="00E64A2B" w:rsidRDefault="00A1495A" w:rsidP="00A1495A">
      <w:r>
        <w:t xml:space="preserve">Click the </w:t>
      </w:r>
      <w:r>
        <w:rPr>
          <w:b/>
          <w:bCs/>
          <w:i/>
          <w:iCs/>
          <w:u w:val="single"/>
        </w:rPr>
        <w:t>“Add”</w:t>
      </w:r>
      <w:r>
        <w:t xml:space="preserve"> button</w:t>
      </w:r>
      <w:r w:rsidRPr="00167C88">
        <w:t xml:space="preserve"> </w:t>
      </w:r>
      <w:r>
        <w:t>at the bottom of the screen to add a new Pricing File.</w:t>
      </w:r>
    </w:p>
    <w:p w14:paraId="22D1F911" w14:textId="3C2741F6" w:rsidR="001222F1" w:rsidRDefault="001222F1" w:rsidP="001222F1">
      <w:pPr>
        <w:pStyle w:val="Heading4"/>
      </w:pPr>
      <w:r>
        <w:t>COPY</w:t>
      </w:r>
    </w:p>
    <w:p w14:paraId="664B20DB" w14:textId="3654417B" w:rsidR="00A1495A" w:rsidRPr="00F132A9" w:rsidRDefault="00A1495A" w:rsidP="00A1495A">
      <w:r>
        <w:t xml:space="preserve">Click the </w:t>
      </w:r>
      <w:r>
        <w:rPr>
          <w:b/>
          <w:bCs/>
          <w:i/>
          <w:iCs/>
          <w:u w:val="single"/>
        </w:rPr>
        <w:t>“Copy”</w:t>
      </w:r>
      <w:r>
        <w:t xml:space="preserve"> button to copy information from the currently selected Pricing File.</w:t>
      </w:r>
    </w:p>
    <w:p w14:paraId="6C4CC55C" w14:textId="04178958" w:rsidR="001222F1" w:rsidRDefault="001222F1" w:rsidP="001222F1">
      <w:pPr>
        <w:pStyle w:val="Heading4"/>
      </w:pPr>
      <w:r>
        <w:t>DELETE</w:t>
      </w:r>
    </w:p>
    <w:p w14:paraId="18956407" w14:textId="73582E1C" w:rsidR="00A1495A" w:rsidRDefault="00A1495A" w:rsidP="00A1495A">
      <w:r>
        <w:t xml:space="preserve">To delete the currently selected Pricing File,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730D019" w14:textId="0161D2F9" w:rsidR="00F46F9C" w:rsidRDefault="00F46F9C" w:rsidP="00F46F9C">
      <w:pPr>
        <w:pStyle w:val="Heading3"/>
      </w:pPr>
      <w:bookmarkStart w:id="279" w:name="_Toc44258962"/>
      <w:r>
        <w:t>Add/Update Pricing</w:t>
      </w:r>
      <w:bookmarkEnd w:id="279"/>
    </w:p>
    <w:p w14:paraId="20E748D7" w14:textId="321D407B" w:rsidR="001F1770" w:rsidRPr="001F1770" w:rsidRDefault="00717410" w:rsidP="001F1770">
      <w:r>
        <w:rPr>
          <w:noProof/>
        </w:rPr>
        <w:drawing>
          <wp:inline distT="0" distB="0" distL="0" distR="0" wp14:anchorId="085A1701" wp14:editId="16485CF6">
            <wp:extent cx="5943600" cy="47561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6F2ABD1E" w14:textId="77777777" w:rsidR="00A1495A" w:rsidRDefault="00A1495A" w:rsidP="00A1495A">
      <w:pPr>
        <w:pStyle w:val="Heading4"/>
      </w:pPr>
      <w:r>
        <w:t>SAVE</w:t>
      </w:r>
    </w:p>
    <w:p w14:paraId="55A61E49" w14:textId="03D45E27" w:rsidR="00A1495A" w:rsidRDefault="00A1495A" w:rsidP="00A1495A">
      <w:r>
        <w:t xml:space="preserve">Click the </w:t>
      </w:r>
      <w:r>
        <w:rPr>
          <w:b/>
          <w:bCs/>
          <w:i/>
          <w:iCs/>
          <w:u w:val="single"/>
        </w:rPr>
        <w:t>“Save”</w:t>
      </w:r>
      <w:r>
        <w:t xml:space="preserve"> button to save all changes to the current Pricing File.</w:t>
      </w:r>
    </w:p>
    <w:p w14:paraId="60E4B00F" w14:textId="77777777" w:rsidR="00A1495A" w:rsidRDefault="00A1495A" w:rsidP="00A1495A">
      <w:pPr>
        <w:pStyle w:val="Heading4"/>
      </w:pPr>
      <w:r>
        <w:t>RESET</w:t>
      </w:r>
    </w:p>
    <w:p w14:paraId="40430B9C" w14:textId="77777777" w:rsidR="00A1495A" w:rsidRPr="00096EBD" w:rsidRDefault="00A1495A" w:rsidP="00A1495A">
      <w:r>
        <w:t xml:space="preserve">Click the </w:t>
      </w:r>
      <w:r>
        <w:rPr>
          <w:b/>
          <w:bCs/>
          <w:i/>
          <w:iCs/>
          <w:u w:val="single"/>
        </w:rPr>
        <w:t>“Reset”</w:t>
      </w:r>
      <w:r>
        <w:t xml:space="preserve"> button to reset all fields to their original state.</w:t>
      </w:r>
    </w:p>
    <w:p w14:paraId="6721498B" w14:textId="77777777" w:rsidR="00A1495A" w:rsidRDefault="00A1495A" w:rsidP="00A1495A">
      <w:pPr>
        <w:pStyle w:val="Heading4"/>
      </w:pPr>
      <w:r>
        <w:t>CANCEL</w:t>
      </w:r>
    </w:p>
    <w:p w14:paraId="030F4C97" w14:textId="5786D174" w:rsidR="00A1495A" w:rsidRPr="00DF6BEC" w:rsidRDefault="00A1495A" w:rsidP="00A1495A">
      <w:r>
        <w:t xml:space="preserve">Click the </w:t>
      </w:r>
      <w:r>
        <w:rPr>
          <w:b/>
          <w:bCs/>
          <w:i/>
          <w:iCs/>
          <w:u w:val="single"/>
        </w:rPr>
        <w:t>“Cancel”</w:t>
      </w:r>
      <w:r>
        <w:t xml:space="preserve"> button to cancel all changes to the Pricing File without saving.</w:t>
      </w:r>
    </w:p>
    <w:p w14:paraId="3AA6FE10" w14:textId="76EA006F" w:rsidR="00F46F9C" w:rsidRDefault="00F46F9C" w:rsidP="00F46F9C">
      <w:pPr>
        <w:pStyle w:val="Heading3"/>
      </w:pPr>
      <w:bookmarkStart w:id="280" w:name="_Toc44258963"/>
      <w:r>
        <w:t>Add/Update Pricing Field Definitions</w:t>
      </w:r>
      <w:bookmarkEnd w:id="280"/>
    </w:p>
    <w:p w14:paraId="3F23BEB9" w14:textId="2804A350" w:rsidR="001222F1" w:rsidRDefault="001222F1" w:rsidP="001222F1">
      <w:pPr>
        <w:pStyle w:val="Heading4"/>
      </w:pPr>
      <w:r>
        <w:t>Style</w:t>
      </w:r>
    </w:p>
    <w:p w14:paraId="54FA09EE" w14:textId="1A519C76" w:rsidR="00C07D72" w:rsidRPr="007C5B66" w:rsidRDefault="007C5B66" w:rsidP="00C07D72">
      <w:r>
        <w:t xml:space="preserve">Enter a valid Style code for this pricing information. Alternatively, press the </w:t>
      </w:r>
      <w:r>
        <w:rPr>
          <w:b/>
          <w:bCs/>
          <w:i/>
          <w:iCs/>
          <w:u w:val="single"/>
        </w:rPr>
        <w:t>“F1”</w:t>
      </w:r>
      <w:r>
        <w:t xml:space="preserve"> button to choose a code from a list of valid Style Numbers.</w:t>
      </w:r>
    </w:p>
    <w:p w14:paraId="5958954C" w14:textId="3C74380C" w:rsidR="001222F1" w:rsidRDefault="001222F1" w:rsidP="001222F1">
      <w:pPr>
        <w:pStyle w:val="Heading4"/>
      </w:pPr>
      <w:r>
        <w:t>Category</w:t>
      </w:r>
    </w:p>
    <w:p w14:paraId="00ADEB43" w14:textId="4686304B" w:rsidR="007C5B66" w:rsidRPr="007C5B66" w:rsidRDefault="007C5B66" w:rsidP="007C5B66">
      <w:r>
        <w:t xml:space="preserve">Enter a valid Category code for this pricing information. Alternatively, press the </w:t>
      </w:r>
      <w:r>
        <w:rPr>
          <w:b/>
          <w:bCs/>
          <w:i/>
          <w:iCs/>
          <w:u w:val="single"/>
        </w:rPr>
        <w:t>“F1”</w:t>
      </w:r>
      <w:r>
        <w:t xml:space="preserve"> button to choose a category from a list of valid Category codes.</w:t>
      </w:r>
    </w:p>
    <w:p w14:paraId="36647980" w14:textId="509FB9FB" w:rsidR="001222F1" w:rsidRDefault="001222F1" w:rsidP="001222F1">
      <w:pPr>
        <w:pStyle w:val="Heading4"/>
      </w:pPr>
      <w:r>
        <w:t>Factory Cost</w:t>
      </w:r>
    </w:p>
    <w:p w14:paraId="1AAEBC23" w14:textId="1A972C45" w:rsidR="00C07D72" w:rsidRPr="00C07D72" w:rsidRDefault="007C5B66" w:rsidP="00C07D72">
      <w:r>
        <w:t>Enter a valid factory cost for the current style and category pricing.</w:t>
      </w:r>
    </w:p>
    <w:p w14:paraId="4795E4C3" w14:textId="293DAAA7" w:rsidR="001222F1" w:rsidRDefault="001222F1" w:rsidP="001222F1">
      <w:pPr>
        <w:pStyle w:val="Heading4"/>
      </w:pPr>
      <w:r>
        <w:t>Margin</w:t>
      </w:r>
    </w:p>
    <w:p w14:paraId="3DC884E9" w14:textId="1AF79111" w:rsidR="00C07D72" w:rsidRPr="00C07D72" w:rsidRDefault="00A1495A" w:rsidP="00C07D72">
      <w:r w:rsidRPr="00A1495A">
        <w:t>Enter a percentage that will be the default markup percentage when calculating an estimate.</w:t>
      </w:r>
    </w:p>
    <w:p w14:paraId="5C75EEB2" w14:textId="4F103747" w:rsidR="001222F1" w:rsidRDefault="001222F1" w:rsidP="001222F1">
      <w:pPr>
        <w:pStyle w:val="Heading4"/>
      </w:pPr>
      <w:r>
        <w:t>Margin On</w:t>
      </w:r>
    </w:p>
    <w:p w14:paraId="58CCAD5D" w14:textId="6172F90D" w:rsidR="001222F1" w:rsidRDefault="00A1495A" w:rsidP="001222F1">
      <w:r>
        <w:t xml:space="preserve">Valid Options to Calculate the Margin on are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A1495A" w14:paraId="0448D007" w14:textId="77777777" w:rsidTr="008E2FAE">
        <w:trPr>
          <w:trHeight w:val="332"/>
        </w:trPr>
        <w:tc>
          <w:tcPr>
            <w:tcW w:w="805" w:type="dxa"/>
          </w:tcPr>
          <w:p w14:paraId="368BBCC5" w14:textId="379D7267" w:rsidR="00A1495A" w:rsidRDefault="00A1495A" w:rsidP="001222F1">
            <w:r>
              <w:t>B</w:t>
            </w:r>
          </w:p>
        </w:tc>
        <w:tc>
          <w:tcPr>
            <w:tcW w:w="8545" w:type="dxa"/>
          </w:tcPr>
          <w:p w14:paraId="29D5A5DD" w14:textId="543AF7A5" w:rsidR="00A1495A" w:rsidRDefault="00A1495A" w:rsidP="001222F1">
            <w:r>
              <w:t>Board</w:t>
            </w:r>
          </w:p>
        </w:tc>
      </w:tr>
      <w:tr w:rsidR="00A1495A" w14:paraId="363DD573" w14:textId="77777777" w:rsidTr="008E2FAE">
        <w:trPr>
          <w:trHeight w:val="359"/>
        </w:trPr>
        <w:tc>
          <w:tcPr>
            <w:tcW w:w="805" w:type="dxa"/>
          </w:tcPr>
          <w:p w14:paraId="78614D9E" w14:textId="2E3A9AFB" w:rsidR="00A1495A" w:rsidRDefault="00A1495A" w:rsidP="001222F1">
            <w:r>
              <w:t>G</w:t>
            </w:r>
          </w:p>
        </w:tc>
        <w:tc>
          <w:tcPr>
            <w:tcW w:w="8545" w:type="dxa"/>
          </w:tcPr>
          <w:p w14:paraId="47EBA5A0" w14:textId="33CF17FD" w:rsidR="00A1495A" w:rsidRDefault="00A1495A" w:rsidP="001222F1">
            <w:r>
              <w:t>Gross</w:t>
            </w:r>
          </w:p>
        </w:tc>
      </w:tr>
      <w:tr w:rsidR="00A1495A" w14:paraId="686CF91B" w14:textId="77777777" w:rsidTr="0017391D">
        <w:trPr>
          <w:trHeight w:val="873"/>
        </w:trPr>
        <w:tc>
          <w:tcPr>
            <w:tcW w:w="805" w:type="dxa"/>
          </w:tcPr>
          <w:p w14:paraId="7D326CF2" w14:textId="1958668D" w:rsidR="00A1495A" w:rsidRDefault="00A1495A" w:rsidP="001222F1">
            <w:r>
              <w:t>N</w:t>
            </w:r>
          </w:p>
        </w:tc>
        <w:tc>
          <w:tcPr>
            <w:tcW w:w="8545" w:type="dxa"/>
          </w:tcPr>
          <w:p w14:paraId="128A8DC2" w14:textId="56F8B770" w:rsidR="00A1495A" w:rsidRDefault="00A1495A" w:rsidP="001222F1">
            <w:r>
              <w:t>Net</w:t>
            </w:r>
          </w:p>
        </w:tc>
      </w:tr>
    </w:tbl>
    <w:p w14:paraId="08A7EC22" w14:textId="56FD8D16" w:rsidR="00F46F9C" w:rsidRDefault="00F46F9C" w:rsidP="00F46F9C">
      <w:pPr>
        <w:pStyle w:val="Heading3"/>
      </w:pPr>
      <w:bookmarkStart w:id="281" w:name="_Toc44258964"/>
      <w:r>
        <w:t>Credit Status</w:t>
      </w:r>
      <w:bookmarkEnd w:id="281"/>
    </w:p>
    <w:p w14:paraId="581A69D8" w14:textId="33288B91" w:rsidR="00155D5A" w:rsidRPr="00A757C6" w:rsidRDefault="00155D5A" w:rsidP="00155D5A">
      <w:r w:rsidRPr="00A757C6">
        <w:rPr>
          <w:rFonts w:cs="Calibri"/>
        </w:rPr>
        <w:t>Credit limits and order limits are automatically checked when processing an order.  If either the order limit or credit limit are exceeded at the time of entering an order, it will be placed on Hold status and must be improved before additional processing of that order will take place.</w:t>
      </w:r>
    </w:p>
    <w:p w14:paraId="75971B76" w14:textId="0663A7AF" w:rsidR="001F1770" w:rsidRPr="001F1770" w:rsidRDefault="00717410" w:rsidP="001F1770">
      <w:r>
        <w:rPr>
          <w:noProof/>
        </w:rPr>
        <w:drawing>
          <wp:inline distT="0" distB="0" distL="0" distR="0" wp14:anchorId="7CEF1BF7" wp14:editId="05EB2656">
            <wp:extent cx="5943600" cy="47625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6D300951" w14:textId="410567AB" w:rsidR="00F46F9C" w:rsidRDefault="00F46F9C" w:rsidP="00F46F9C">
      <w:pPr>
        <w:pStyle w:val="Heading3"/>
      </w:pPr>
      <w:bookmarkStart w:id="282" w:name="_Toc44258965"/>
      <w:r>
        <w:t>API/EDI</w:t>
      </w:r>
      <w:bookmarkEnd w:id="282"/>
    </w:p>
    <w:p w14:paraId="0766D0E2" w14:textId="264C767E" w:rsidR="001F1770" w:rsidRPr="001F1770" w:rsidRDefault="0017391D" w:rsidP="001F1770">
      <w:r>
        <w:rPr>
          <w:noProof/>
        </w:rPr>
        <w:drawing>
          <wp:inline distT="0" distB="0" distL="0" distR="0" wp14:anchorId="25A9035F" wp14:editId="1483FB4D">
            <wp:extent cx="5943600" cy="353123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B7246AF" w14:textId="24B477E6" w:rsidR="001222F1" w:rsidRDefault="00C07D72" w:rsidP="001222F1">
      <w:pPr>
        <w:pStyle w:val="Heading4"/>
      </w:pPr>
      <w:r>
        <w:t>ADD</w:t>
      </w:r>
    </w:p>
    <w:p w14:paraId="06FA62CB" w14:textId="6CAA69D6" w:rsidR="008E2FAE" w:rsidRDefault="008E2FAE" w:rsidP="008E2FAE">
      <w:r>
        <w:t xml:space="preserve">Click the </w:t>
      </w:r>
      <w:r>
        <w:rPr>
          <w:b/>
          <w:bCs/>
          <w:i/>
          <w:iCs/>
          <w:u w:val="single"/>
        </w:rPr>
        <w:t>“Add”</w:t>
      </w:r>
      <w:r>
        <w:t xml:space="preserve"> button</w:t>
      </w:r>
      <w:r w:rsidRPr="00167C88">
        <w:t xml:space="preserve"> </w:t>
      </w:r>
      <w:r>
        <w:t>at the bottom of the screen to add a new API/EDI file.</w:t>
      </w:r>
    </w:p>
    <w:p w14:paraId="60AB19CC" w14:textId="77777777" w:rsidR="0017391D" w:rsidRPr="00E64A2B" w:rsidRDefault="0017391D" w:rsidP="008E2FAE"/>
    <w:p w14:paraId="12F506EE" w14:textId="0E6825B4" w:rsidR="00F46F9C" w:rsidRDefault="00F46F9C" w:rsidP="00F46F9C">
      <w:pPr>
        <w:pStyle w:val="Heading3"/>
      </w:pPr>
      <w:bookmarkStart w:id="283" w:name="_Toc44258966"/>
      <w:r>
        <w:t>Add/Update API/EDI</w:t>
      </w:r>
      <w:bookmarkEnd w:id="283"/>
    </w:p>
    <w:p w14:paraId="4C7B1553" w14:textId="3B3B4A9E" w:rsidR="001F1770" w:rsidRPr="001F1770" w:rsidRDefault="0017391D" w:rsidP="001F1770">
      <w:r>
        <w:rPr>
          <w:noProof/>
        </w:rPr>
        <w:drawing>
          <wp:inline distT="0" distB="0" distL="0" distR="0" wp14:anchorId="6B7E4E4A" wp14:editId="19DFD6AC">
            <wp:extent cx="5911850" cy="3500120"/>
            <wp:effectExtent l="0" t="0" r="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11850" cy="3500120"/>
                    </a:xfrm>
                    <a:prstGeom prst="rect">
                      <a:avLst/>
                    </a:prstGeom>
                    <a:noFill/>
                    <a:ln>
                      <a:noFill/>
                    </a:ln>
                  </pic:spPr>
                </pic:pic>
              </a:graphicData>
            </a:graphic>
          </wp:inline>
        </w:drawing>
      </w:r>
    </w:p>
    <w:p w14:paraId="0F50EDF0" w14:textId="77777777" w:rsidR="008E2FAE" w:rsidRDefault="008E2FAE" w:rsidP="008E2FAE">
      <w:pPr>
        <w:pStyle w:val="Heading4"/>
      </w:pPr>
      <w:r>
        <w:t>SAVE</w:t>
      </w:r>
    </w:p>
    <w:p w14:paraId="2EC4B774" w14:textId="5CF4F928" w:rsidR="008E2FAE" w:rsidRDefault="008E2FAE" w:rsidP="008E2FAE">
      <w:r>
        <w:t xml:space="preserve">Click the </w:t>
      </w:r>
      <w:r>
        <w:rPr>
          <w:b/>
          <w:bCs/>
          <w:i/>
          <w:iCs/>
          <w:u w:val="single"/>
        </w:rPr>
        <w:t>“Save”</w:t>
      </w:r>
      <w:r>
        <w:t xml:space="preserve"> button to save all changes to the current API/EDI file.</w:t>
      </w:r>
    </w:p>
    <w:p w14:paraId="4BBE9782" w14:textId="77777777" w:rsidR="008E2FAE" w:rsidRDefault="008E2FAE" w:rsidP="008E2FAE">
      <w:pPr>
        <w:pStyle w:val="Heading4"/>
      </w:pPr>
      <w:r>
        <w:t>RESET</w:t>
      </w:r>
    </w:p>
    <w:p w14:paraId="69C7432C" w14:textId="77777777" w:rsidR="008E2FAE" w:rsidRPr="00096EBD" w:rsidRDefault="008E2FAE" w:rsidP="008E2FAE">
      <w:r>
        <w:t xml:space="preserve">Click the </w:t>
      </w:r>
      <w:r>
        <w:rPr>
          <w:b/>
          <w:bCs/>
          <w:i/>
          <w:iCs/>
          <w:u w:val="single"/>
        </w:rPr>
        <w:t>“Reset”</w:t>
      </w:r>
      <w:r>
        <w:t xml:space="preserve"> button to reset all fields to their original state.</w:t>
      </w:r>
    </w:p>
    <w:p w14:paraId="1C68CCDF" w14:textId="77777777" w:rsidR="008E2FAE" w:rsidRDefault="008E2FAE" w:rsidP="008E2FAE">
      <w:pPr>
        <w:pStyle w:val="Heading4"/>
      </w:pPr>
      <w:r>
        <w:t>CANCEL</w:t>
      </w:r>
    </w:p>
    <w:p w14:paraId="7B885156" w14:textId="1F09860C" w:rsidR="008E2FAE" w:rsidRDefault="008E2FAE" w:rsidP="008E2FAE">
      <w:r>
        <w:t xml:space="preserve">Click the </w:t>
      </w:r>
      <w:r>
        <w:rPr>
          <w:b/>
          <w:bCs/>
          <w:i/>
          <w:iCs/>
          <w:u w:val="single"/>
        </w:rPr>
        <w:t>“Cancel”</w:t>
      </w:r>
      <w:r>
        <w:t xml:space="preserve"> button to cancel all changes to the API/EDI file without saving.</w:t>
      </w:r>
    </w:p>
    <w:p w14:paraId="4B683328" w14:textId="77777777" w:rsidR="0017391D" w:rsidRPr="00DF6BEC" w:rsidRDefault="0017391D" w:rsidP="008E2FAE"/>
    <w:p w14:paraId="6DBECC92" w14:textId="0C561B30" w:rsidR="00F46F9C" w:rsidRDefault="00F46F9C" w:rsidP="00F46F9C">
      <w:pPr>
        <w:pStyle w:val="Heading3"/>
      </w:pPr>
      <w:bookmarkStart w:id="284" w:name="_Toc44258967"/>
      <w:r>
        <w:t>Add/Update API/EDI Field Definitions</w:t>
      </w:r>
      <w:bookmarkEnd w:id="284"/>
    </w:p>
    <w:p w14:paraId="6312BE06" w14:textId="445F1188" w:rsidR="001222F1" w:rsidRDefault="001222F1" w:rsidP="001222F1">
      <w:pPr>
        <w:pStyle w:val="Heading4"/>
      </w:pPr>
      <w:r>
        <w:t>Company</w:t>
      </w:r>
    </w:p>
    <w:p w14:paraId="0E307523" w14:textId="02455257" w:rsidR="00C07D72" w:rsidRPr="00C07D72" w:rsidRDefault="008E2FAE" w:rsidP="00C07D72">
      <w:r>
        <w:t>Enter the company name for this API/EDI file.</w:t>
      </w:r>
    </w:p>
    <w:p w14:paraId="6110CFC2" w14:textId="29FD456F" w:rsidR="001222F1" w:rsidRDefault="001222F1" w:rsidP="001222F1">
      <w:pPr>
        <w:pStyle w:val="Heading4"/>
      </w:pPr>
      <w:r>
        <w:t>Scope Type</w:t>
      </w:r>
    </w:p>
    <w:p w14:paraId="69E1FD21" w14:textId="46D5B17F" w:rsidR="008E2FAE" w:rsidRPr="00C07D72" w:rsidRDefault="008E2FAE" w:rsidP="008E2FAE">
      <w:r>
        <w:t>Choose the scope type for this API/EDI file.</w:t>
      </w:r>
    </w:p>
    <w:p w14:paraId="5CFF2EAD" w14:textId="3A687FE2" w:rsidR="001222F1" w:rsidRDefault="001222F1" w:rsidP="001222F1">
      <w:pPr>
        <w:pStyle w:val="Heading4"/>
      </w:pPr>
      <w:r>
        <w:t>Scope ID</w:t>
      </w:r>
    </w:p>
    <w:p w14:paraId="1DB8BFFE" w14:textId="6C7C9237" w:rsidR="008E2FAE" w:rsidRPr="00C07D72" w:rsidRDefault="008E2FAE" w:rsidP="008E2FAE">
      <w:r>
        <w:t>Enter the scope ID for this API/EDI file.</w:t>
      </w:r>
    </w:p>
    <w:p w14:paraId="44AE7D96" w14:textId="137A0A41" w:rsidR="001222F1" w:rsidRDefault="001222F1" w:rsidP="001222F1">
      <w:pPr>
        <w:pStyle w:val="Heading4"/>
      </w:pPr>
      <w:r>
        <w:t>Client ID</w:t>
      </w:r>
    </w:p>
    <w:p w14:paraId="53AA476B" w14:textId="6C918F2D" w:rsidR="008E2FAE" w:rsidRDefault="008E2FAE" w:rsidP="008E2FAE">
      <w:r>
        <w:t>Enter the Client ID for this API/EDI file.</w:t>
      </w:r>
    </w:p>
    <w:p w14:paraId="272E8F9C" w14:textId="77777777" w:rsidR="0017391D" w:rsidRPr="00C07D72" w:rsidRDefault="0017391D" w:rsidP="008E2FAE"/>
    <w:p w14:paraId="0DDE99EA" w14:textId="48ED2DB2" w:rsidR="00F46F9C" w:rsidRDefault="00F46F9C" w:rsidP="00F46F9C">
      <w:pPr>
        <w:pStyle w:val="Heading2"/>
      </w:pPr>
      <w:bookmarkStart w:id="285" w:name="_Toc44258968"/>
      <w:r>
        <w:t>Customer Types [AF2]</w:t>
      </w:r>
      <w:bookmarkEnd w:id="285"/>
    </w:p>
    <w:p w14:paraId="4DFEE439" w14:textId="16FB057D" w:rsidR="0064785C" w:rsidRPr="00A757C6" w:rsidRDefault="0064785C" w:rsidP="0064785C">
      <w:r w:rsidRPr="00A757C6">
        <w:rPr>
          <w:rFonts w:cs="Calibri"/>
        </w:rPr>
        <w:t xml:space="preserve">The Customer Type file is a file that feeds into the Customer File.  Numerous customer types may be defined such as broker, wholesale, retail, etc.  </w:t>
      </w:r>
      <w:r w:rsidR="00036C94" w:rsidRPr="00A757C6">
        <w:rPr>
          <w:rFonts w:cs="Calibri"/>
        </w:rPr>
        <w:t>The customer type field provides commissions and sales analysis reports by customer type; therefore</w:t>
      </w:r>
      <w:r w:rsidR="00A757C6">
        <w:rPr>
          <w:rFonts w:cs="Calibri"/>
        </w:rPr>
        <w:t>,</w:t>
      </w:r>
      <w:r w:rsidR="00036C94" w:rsidRPr="00A757C6">
        <w:rPr>
          <w:rFonts w:cs="Calibri"/>
        </w:rPr>
        <w:t xml:space="preserve"> it is useful to group similar customers in the same category.  In addition to the customer type, a discount percentage or a commission percentage may be defined for that customer type so that when entering an order or an invoice the discount or commission will default automatically.</w:t>
      </w:r>
    </w:p>
    <w:p w14:paraId="2FC35C7B" w14:textId="28EDEE11" w:rsidR="00F46F9C" w:rsidRDefault="00F46F9C" w:rsidP="00F46F9C">
      <w:pPr>
        <w:pStyle w:val="Heading3"/>
      </w:pPr>
      <w:bookmarkStart w:id="286" w:name="_Toc44258969"/>
      <w:r>
        <w:t>Browse Types</w:t>
      </w:r>
      <w:bookmarkEnd w:id="286"/>
    </w:p>
    <w:p w14:paraId="4AD2BEA5" w14:textId="7915AB36" w:rsidR="001F1770" w:rsidRPr="001F1770" w:rsidRDefault="00717410" w:rsidP="001F1770">
      <w:r>
        <w:rPr>
          <w:noProof/>
        </w:rPr>
        <w:drawing>
          <wp:inline distT="0" distB="0" distL="0" distR="0" wp14:anchorId="791B3998" wp14:editId="779DBAD6">
            <wp:extent cx="3848100" cy="54292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48100" cy="5429250"/>
                    </a:xfrm>
                    <a:prstGeom prst="rect">
                      <a:avLst/>
                    </a:prstGeom>
                    <a:noFill/>
                    <a:ln>
                      <a:noFill/>
                    </a:ln>
                  </pic:spPr>
                </pic:pic>
              </a:graphicData>
            </a:graphic>
          </wp:inline>
        </w:drawing>
      </w:r>
    </w:p>
    <w:p w14:paraId="7D983B3D" w14:textId="494C1E5A" w:rsidR="001222F1" w:rsidRDefault="001222F1" w:rsidP="001222F1">
      <w:pPr>
        <w:pStyle w:val="Heading4"/>
      </w:pPr>
      <w:r>
        <w:t>ADD</w:t>
      </w:r>
    </w:p>
    <w:p w14:paraId="29C02104" w14:textId="502AEE14" w:rsidR="008E2FAE" w:rsidRPr="00E64A2B" w:rsidRDefault="008E2FAE" w:rsidP="008E2FAE">
      <w:r>
        <w:t xml:space="preserve">Click the </w:t>
      </w:r>
      <w:r>
        <w:rPr>
          <w:b/>
          <w:bCs/>
          <w:i/>
          <w:iCs/>
          <w:u w:val="single"/>
        </w:rPr>
        <w:t>“Green + Icon”</w:t>
      </w:r>
      <w:r>
        <w:t xml:space="preserve"> to add a new Customer Type.</w:t>
      </w:r>
    </w:p>
    <w:p w14:paraId="1B2D9950" w14:textId="11E889D3" w:rsidR="00F46F9C" w:rsidRDefault="00F46F9C" w:rsidP="00F46F9C">
      <w:pPr>
        <w:pStyle w:val="Heading3"/>
      </w:pPr>
      <w:bookmarkStart w:id="287" w:name="_Toc44258970"/>
      <w:r>
        <w:t>View Type</w:t>
      </w:r>
      <w:bookmarkEnd w:id="287"/>
    </w:p>
    <w:p w14:paraId="20FC1AE0" w14:textId="23B2DE22" w:rsidR="001F1770" w:rsidRPr="001F1770" w:rsidRDefault="00717410" w:rsidP="001F1770">
      <w:r>
        <w:rPr>
          <w:noProof/>
        </w:rPr>
        <w:drawing>
          <wp:inline distT="0" distB="0" distL="0" distR="0" wp14:anchorId="486D89F4" wp14:editId="7030F93A">
            <wp:extent cx="3829050" cy="398867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34318" cy="3994163"/>
                    </a:xfrm>
                    <a:prstGeom prst="rect">
                      <a:avLst/>
                    </a:prstGeom>
                    <a:noFill/>
                    <a:ln>
                      <a:noFill/>
                    </a:ln>
                  </pic:spPr>
                </pic:pic>
              </a:graphicData>
            </a:graphic>
          </wp:inline>
        </w:drawing>
      </w:r>
    </w:p>
    <w:p w14:paraId="2583C3E6" w14:textId="48060AF9" w:rsidR="001222F1" w:rsidRDefault="001222F1" w:rsidP="001222F1">
      <w:pPr>
        <w:pStyle w:val="Heading4"/>
      </w:pPr>
      <w:r>
        <w:t>UPDATE</w:t>
      </w:r>
    </w:p>
    <w:p w14:paraId="02E61FC9" w14:textId="0FDA1394" w:rsidR="008E2FAE" w:rsidRDefault="008E2FAE" w:rsidP="008E2FAE">
      <w:r>
        <w:t xml:space="preserve">To change the currently selected Customer Type, simply click the </w:t>
      </w:r>
      <w:r>
        <w:rPr>
          <w:b/>
          <w:bCs/>
          <w:i/>
          <w:iCs/>
          <w:u w:val="single"/>
        </w:rPr>
        <w:t>“Update</w:t>
      </w:r>
      <w:r>
        <w:t xml:space="preserve">” button at the bottom of the screen.  </w:t>
      </w:r>
    </w:p>
    <w:p w14:paraId="4ABEFCAE" w14:textId="77777777" w:rsidR="008E2FAE" w:rsidRDefault="008E2FAE" w:rsidP="008E2FAE">
      <w:pPr>
        <w:pStyle w:val="Heading4"/>
      </w:pPr>
      <w:r>
        <w:t>ADD</w:t>
      </w:r>
    </w:p>
    <w:p w14:paraId="1BF08617" w14:textId="468DC44E" w:rsidR="008E2FAE" w:rsidRDefault="008E2FAE" w:rsidP="008E2FAE">
      <w:r>
        <w:t xml:space="preserve">To add a new Customer Type, simply click the </w:t>
      </w:r>
      <w:r>
        <w:rPr>
          <w:b/>
          <w:bCs/>
          <w:i/>
          <w:iCs/>
          <w:u w:val="single"/>
        </w:rPr>
        <w:t xml:space="preserve">“Green + Icon” </w:t>
      </w:r>
      <w:r>
        <w:t>button at the top of the Customer Type screen.</w:t>
      </w:r>
    </w:p>
    <w:p w14:paraId="7554E2E4" w14:textId="77777777" w:rsidR="008E2FAE" w:rsidRPr="004477D0" w:rsidRDefault="008E2FAE" w:rsidP="008E2FAE">
      <w:r>
        <w:t xml:space="preserve">Alternatively, click the </w:t>
      </w:r>
      <w:r>
        <w:rPr>
          <w:b/>
          <w:bCs/>
          <w:i/>
          <w:iCs/>
          <w:u w:val="single"/>
        </w:rPr>
        <w:t>“Add”</w:t>
      </w:r>
      <w:r>
        <w:t xml:space="preserve"> button at the bottom of the screen.</w:t>
      </w:r>
    </w:p>
    <w:p w14:paraId="3625A5C0" w14:textId="79ED7903" w:rsidR="001222F1" w:rsidRDefault="001222F1" w:rsidP="001222F1">
      <w:pPr>
        <w:pStyle w:val="Heading4"/>
      </w:pPr>
      <w:r>
        <w:t>COPY</w:t>
      </w:r>
    </w:p>
    <w:p w14:paraId="0B7F75A8" w14:textId="6096CBE0" w:rsidR="008E2FAE" w:rsidRPr="00F132A9" w:rsidRDefault="008E2FAE" w:rsidP="008E2FAE">
      <w:r>
        <w:t xml:space="preserve">Click the </w:t>
      </w:r>
      <w:r>
        <w:rPr>
          <w:b/>
          <w:bCs/>
          <w:i/>
          <w:iCs/>
          <w:u w:val="single"/>
        </w:rPr>
        <w:t>“Copy”</w:t>
      </w:r>
      <w:r>
        <w:t xml:space="preserve"> button to copy information from the currently selected Customer Type.</w:t>
      </w:r>
    </w:p>
    <w:p w14:paraId="27A1A4A8" w14:textId="77777777" w:rsidR="008E2FAE" w:rsidRDefault="008E2FAE" w:rsidP="008E2FAE">
      <w:pPr>
        <w:pStyle w:val="Heading4"/>
      </w:pPr>
      <w:bookmarkStart w:id="288" w:name="_Hlk44151351"/>
      <w:r>
        <w:t>DELETE</w:t>
      </w:r>
    </w:p>
    <w:p w14:paraId="7F368822" w14:textId="7EEA2835" w:rsidR="008E2FAE" w:rsidRDefault="008E2FAE" w:rsidP="008E2FAE">
      <w:r>
        <w:t xml:space="preserve">To delete the currently selected Customer Type,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A118F03" w14:textId="77777777" w:rsidR="008E2FAE" w:rsidRDefault="008E2FAE" w:rsidP="008E2FAE">
      <w:pPr>
        <w:pStyle w:val="Heading4"/>
      </w:pPr>
      <w:r>
        <w:t>NEXT</w:t>
      </w:r>
    </w:p>
    <w:p w14:paraId="3EA8604C" w14:textId="2F4E105B" w:rsidR="008E2FAE" w:rsidRDefault="008E2FAE" w:rsidP="008E2FAE">
      <w:r>
        <w:t xml:space="preserve">Press </w:t>
      </w:r>
      <w:r w:rsidRPr="00B86B9F">
        <w:rPr>
          <w:b/>
          <w:bCs/>
          <w:i/>
          <w:iCs/>
          <w:u w:val="single"/>
        </w:rPr>
        <w:t>"N"</w:t>
      </w:r>
      <w:r>
        <w:t xml:space="preserve"> (Next) to find next Customer Type to view or modify. Alternatively, press the </w:t>
      </w:r>
      <w:r>
        <w:rPr>
          <w:b/>
          <w:bCs/>
          <w:i/>
          <w:iCs/>
          <w:u w:val="single"/>
        </w:rPr>
        <w:t>“Right Arrow”</w:t>
      </w:r>
      <w:r>
        <w:t xml:space="preserve"> on the screen.</w:t>
      </w:r>
    </w:p>
    <w:p w14:paraId="5C832743" w14:textId="77777777" w:rsidR="008E2FAE" w:rsidRDefault="008E2FAE" w:rsidP="008E2FAE">
      <w:pPr>
        <w:pStyle w:val="Heading4"/>
      </w:pPr>
      <w:r>
        <w:t>PREVIOUS</w:t>
      </w:r>
    </w:p>
    <w:p w14:paraId="2E862582" w14:textId="45BF5523" w:rsidR="008E2FAE" w:rsidRDefault="008E2FAE" w:rsidP="008E2FAE">
      <w:r>
        <w:t xml:space="preserve">Press </w:t>
      </w:r>
      <w:r w:rsidRPr="00B86B9F">
        <w:rPr>
          <w:b/>
          <w:bCs/>
          <w:i/>
          <w:iCs/>
          <w:u w:val="single"/>
        </w:rPr>
        <w:t>"P"</w:t>
      </w:r>
      <w:r>
        <w:t xml:space="preserve"> (Previous) to find previous Customer Type to view or modify.</w:t>
      </w:r>
      <w:r w:rsidRPr="00EA7FC0">
        <w:t xml:space="preserve"> </w:t>
      </w:r>
      <w:r>
        <w:t xml:space="preserve">Alternatively, press the </w:t>
      </w:r>
      <w:r>
        <w:rPr>
          <w:b/>
          <w:bCs/>
          <w:i/>
          <w:iCs/>
          <w:u w:val="single"/>
        </w:rPr>
        <w:t>“Left Arrow”</w:t>
      </w:r>
      <w:r>
        <w:t xml:space="preserve"> on the screen.</w:t>
      </w:r>
    </w:p>
    <w:p w14:paraId="450FAFE6" w14:textId="029FD833" w:rsidR="00F46F9C" w:rsidRDefault="00F46F9C" w:rsidP="00F46F9C">
      <w:pPr>
        <w:pStyle w:val="Heading3"/>
      </w:pPr>
      <w:bookmarkStart w:id="289" w:name="_Toc44258971"/>
      <w:bookmarkEnd w:id="288"/>
      <w:r>
        <w:t>Add/Update Type</w:t>
      </w:r>
      <w:bookmarkEnd w:id="289"/>
    </w:p>
    <w:p w14:paraId="4935C151" w14:textId="4494155A" w:rsidR="001F1770" w:rsidRPr="001F1770" w:rsidRDefault="00717410" w:rsidP="001F1770">
      <w:r>
        <w:rPr>
          <w:noProof/>
        </w:rPr>
        <w:drawing>
          <wp:inline distT="0" distB="0" distL="0" distR="0" wp14:anchorId="0B80E428" wp14:editId="5DB6FFC1">
            <wp:extent cx="3838575" cy="425668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844586" cy="4263354"/>
                    </a:xfrm>
                    <a:prstGeom prst="rect">
                      <a:avLst/>
                    </a:prstGeom>
                    <a:noFill/>
                    <a:ln>
                      <a:noFill/>
                    </a:ln>
                  </pic:spPr>
                </pic:pic>
              </a:graphicData>
            </a:graphic>
          </wp:inline>
        </w:drawing>
      </w:r>
    </w:p>
    <w:p w14:paraId="6B9C618E" w14:textId="77777777" w:rsidR="008E2FAE" w:rsidRDefault="008E2FAE" w:rsidP="008E2FAE">
      <w:pPr>
        <w:pStyle w:val="Heading4"/>
      </w:pPr>
      <w:r>
        <w:t>SAVE</w:t>
      </w:r>
    </w:p>
    <w:p w14:paraId="6957841D" w14:textId="0F1C119C" w:rsidR="008E2FAE" w:rsidRDefault="008E2FAE" w:rsidP="008E2FAE">
      <w:r>
        <w:t xml:space="preserve">Click the </w:t>
      </w:r>
      <w:r>
        <w:rPr>
          <w:b/>
          <w:bCs/>
          <w:i/>
          <w:iCs/>
          <w:u w:val="single"/>
        </w:rPr>
        <w:t>“Save”</w:t>
      </w:r>
      <w:r>
        <w:t xml:space="preserve"> button to save all changes to the current Customer Type.</w:t>
      </w:r>
    </w:p>
    <w:p w14:paraId="5D742C5E" w14:textId="77777777" w:rsidR="008E2FAE" w:rsidRDefault="008E2FAE" w:rsidP="008E2FAE">
      <w:pPr>
        <w:pStyle w:val="Heading4"/>
      </w:pPr>
      <w:r>
        <w:t>RESET</w:t>
      </w:r>
    </w:p>
    <w:p w14:paraId="4CD6F833" w14:textId="77777777" w:rsidR="008E2FAE" w:rsidRPr="00096EBD" w:rsidRDefault="008E2FAE" w:rsidP="008E2FAE">
      <w:r>
        <w:t xml:space="preserve">Click the </w:t>
      </w:r>
      <w:r>
        <w:rPr>
          <w:b/>
          <w:bCs/>
          <w:i/>
          <w:iCs/>
          <w:u w:val="single"/>
        </w:rPr>
        <w:t>“Reset”</w:t>
      </w:r>
      <w:r>
        <w:t xml:space="preserve"> button to reset all fields to their original state.</w:t>
      </w:r>
    </w:p>
    <w:p w14:paraId="6DFCA580" w14:textId="77777777" w:rsidR="008E2FAE" w:rsidRDefault="008E2FAE" w:rsidP="008E2FAE">
      <w:pPr>
        <w:pStyle w:val="Heading4"/>
      </w:pPr>
      <w:r>
        <w:t>CANCEL</w:t>
      </w:r>
    </w:p>
    <w:p w14:paraId="10660BB3" w14:textId="2307BFEE" w:rsidR="008E2FAE" w:rsidRPr="00DF6BEC" w:rsidRDefault="008E2FAE" w:rsidP="008E2FAE">
      <w:r>
        <w:t xml:space="preserve">Click the </w:t>
      </w:r>
      <w:r>
        <w:rPr>
          <w:b/>
          <w:bCs/>
          <w:i/>
          <w:iCs/>
          <w:u w:val="single"/>
        </w:rPr>
        <w:t>“Cancel”</w:t>
      </w:r>
      <w:r>
        <w:t xml:space="preserve"> button to cancel all changes to the Customer Type without saving.</w:t>
      </w:r>
    </w:p>
    <w:p w14:paraId="4838821B" w14:textId="152A0D0D" w:rsidR="00F46F9C" w:rsidRDefault="00F46F9C" w:rsidP="00F46F9C">
      <w:pPr>
        <w:pStyle w:val="Heading3"/>
      </w:pPr>
      <w:bookmarkStart w:id="290" w:name="_Toc44258972"/>
      <w:r>
        <w:t>Add/Update Type Field Definitions</w:t>
      </w:r>
      <w:bookmarkEnd w:id="290"/>
    </w:p>
    <w:p w14:paraId="4818C1A9" w14:textId="07BF757F" w:rsidR="001222F1" w:rsidRDefault="001222F1" w:rsidP="001222F1">
      <w:pPr>
        <w:pStyle w:val="Heading4"/>
      </w:pPr>
      <w:r>
        <w:t>Type</w:t>
      </w:r>
    </w:p>
    <w:p w14:paraId="570B2B3A" w14:textId="181AE609" w:rsidR="00C07D72" w:rsidRPr="00036C94" w:rsidRDefault="00036C94" w:rsidP="00C07D72">
      <w:r w:rsidRPr="00036C94">
        <w:rPr>
          <w:rFonts w:cs="Calibri"/>
        </w:rPr>
        <w:t>Enter a unique customer type to categorize customers for sales reports, commissions and for special pricing for STOCK BOXES.</w:t>
      </w:r>
    </w:p>
    <w:p w14:paraId="78CA5B9D" w14:textId="03316954" w:rsidR="001222F1" w:rsidRDefault="001222F1" w:rsidP="001222F1">
      <w:pPr>
        <w:pStyle w:val="Heading4"/>
      </w:pPr>
      <w:r>
        <w:t>Description</w:t>
      </w:r>
    </w:p>
    <w:p w14:paraId="19A2706B" w14:textId="67281513" w:rsidR="00C07D72" w:rsidRPr="00036C94" w:rsidRDefault="00036C94" w:rsidP="00C07D72">
      <w:r w:rsidRPr="00036C94">
        <w:rPr>
          <w:rFonts w:cs="Calibri"/>
        </w:rPr>
        <w:t>Enter a description to describe the type.</w:t>
      </w:r>
    </w:p>
    <w:p w14:paraId="06299378" w14:textId="68765CB7" w:rsidR="001222F1" w:rsidRDefault="001222F1" w:rsidP="001222F1">
      <w:pPr>
        <w:pStyle w:val="Heading4"/>
      </w:pPr>
      <w:r>
        <w:t>Discount %</w:t>
      </w:r>
    </w:p>
    <w:p w14:paraId="1FCFD52A" w14:textId="4FEF1CCD" w:rsidR="00C07D72" w:rsidRPr="00036C94" w:rsidRDefault="00036C94" w:rsidP="00C07D72">
      <w:r w:rsidRPr="00036C94">
        <w:rPr>
          <w:rFonts w:cs="Calibri"/>
        </w:rPr>
        <w:t>Enter the discount percentage for customer type to deduct from stock boxes.</w:t>
      </w:r>
    </w:p>
    <w:p w14:paraId="040B18C5" w14:textId="6260DC56" w:rsidR="001222F1" w:rsidRDefault="001222F1" w:rsidP="001222F1">
      <w:pPr>
        <w:pStyle w:val="Heading4"/>
      </w:pPr>
      <w:r>
        <w:t>Commission %</w:t>
      </w:r>
    </w:p>
    <w:p w14:paraId="4CA536C0" w14:textId="56FDC516" w:rsidR="00AF4C05" w:rsidRPr="00036C94" w:rsidRDefault="00036C94" w:rsidP="00E83D20">
      <w:r w:rsidRPr="00036C94">
        <w:rPr>
          <w:rFonts w:cs="Calibri"/>
        </w:rPr>
        <w:t>Enter the salesman's commission for this customer type for all items on all estimates.</w:t>
      </w:r>
    </w:p>
    <w:p w14:paraId="4E75C7A3" w14:textId="598F5122" w:rsidR="00F46F9C" w:rsidRDefault="00F46F9C" w:rsidP="00F46F9C">
      <w:pPr>
        <w:pStyle w:val="Heading2"/>
      </w:pPr>
      <w:bookmarkStart w:id="291" w:name="_Toc44258973"/>
      <w:r>
        <w:t>Sales Rep Commissions [AF3]</w:t>
      </w:r>
      <w:bookmarkEnd w:id="291"/>
    </w:p>
    <w:p w14:paraId="6A2866FB" w14:textId="2B039F06" w:rsidR="0064785C" w:rsidRPr="0064785C" w:rsidRDefault="0064785C" w:rsidP="0064785C">
      <w:r w:rsidRPr="00DF3B8E">
        <w:rPr>
          <w:rFonts w:cs="Calibri"/>
        </w:rPr>
        <w:t>The Salesman Commission Matrix file is used for calculating the commissions automatically at Order Entry Invoicing time.  The Commissions may be calculated on either a gross profit or gross sales price based on basis type.</w:t>
      </w:r>
    </w:p>
    <w:p w14:paraId="17789AE6" w14:textId="2E462163" w:rsidR="00F46F9C" w:rsidRDefault="00F46F9C" w:rsidP="00F46F9C">
      <w:pPr>
        <w:pStyle w:val="Heading3"/>
      </w:pPr>
      <w:bookmarkStart w:id="292" w:name="_Toc44258974"/>
      <w:r>
        <w:t>Browse Sales Group</w:t>
      </w:r>
      <w:bookmarkEnd w:id="292"/>
    </w:p>
    <w:p w14:paraId="537B9F17" w14:textId="49F701CA" w:rsidR="001F1770" w:rsidRPr="001F1770" w:rsidRDefault="00717410" w:rsidP="001F1770">
      <w:r>
        <w:rPr>
          <w:noProof/>
        </w:rPr>
        <w:drawing>
          <wp:inline distT="0" distB="0" distL="0" distR="0" wp14:anchorId="4D9A0D38" wp14:editId="15259485">
            <wp:extent cx="5943600" cy="456501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08DB2580" w14:textId="2337FC9C" w:rsidR="00F46F9C" w:rsidRDefault="001222F1" w:rsidP="00F46F9C">
      <w:pPr>
        <w:pStyle w:val="Heading4"/>
      </w:pPr>
      <w:r>
        <w:t>ADD</w:t>
      </w:r>
    </w:p>
    <w:p w14:paraId="691D8A01" w14:textId="25B8B582" w:rsidR="008E2FAE" w:rsidRPr="00E64A2B" w:rsidRDefault="008E2FAE" w:rsidP="008E2FAE">
      <w:r>
        <w:t xml:space="preserve">Click the </w:t>
      </w:r>
      <w:r>
        <w:rPr>
          <w:b/>
          <w:bCs/>
          <w:i/>
          <w:iCs/>
          <w:u w:val="single"/>
        </w:rPr>
        <w:t>“Green + Icon”</w:t>
      </w:r>
      <w:r>
        <w:t xml:space="preserve"> to add a new Sales Group.</w:t>
      </w:r>
    </w:p>
    <w:p w14:paraId="09435E27" w14:textId="4893242D" w:rsidR="00F46F9C" w:rsidRDefault="00F46F9C" w:rsidP="00F46F9C">
      <w:pPr>
        <w:pStyle w:val="Heading3"/>
      </w:pPr>
      <w:bookmarkStart w:id="293" w:name="_Toc44258975"/>
      <w:r>
        <w:t>View Sales Group</w:t>
      </w:r>
      <w:bookmarkEnd w:id="293"/>
    </w:p>
    <w:p w14:paraId="4FDF9EA0" w14:textId="44CB678B" w:rsidR="001F1770" w:rsidRPr="001F1770" w:rsidRDefault="00717410" w:rsidP="001F1770">
      <w:r>
        <w:rPr>
          <w:noProof/>
        </w:rPr>
        <w:drawing>
          <wp:inline distT="0" distB="0" distL="0" distR="0" wp14:anchorId="46AB39F7" wp14:editId="086171C5">
            <wp:extent cx="5943600" cy="378015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p>
    <w:p w14:paraId="3C6B9036" w14:textId="77777777" w:rsidR="008E2FAE" w:rsidRDefault="008E2FAE" w:rsidP="008E2FAE">
      <w:pPr>
        <w:pStyle w:val="Heading4"/>
      </w:pPr>
      <w:r>
        <w:t>UPDATE</w:t>
      </w:r>
    </w:p>
    <w:p w14:paraId="05883F24" w14:textId="2C952C8C" w:rsidR="008E2FAE" w:rsidRDefault="008E2FAE" w:rsidP="008E2FAE">
      <w:r>
        <w:t xml:space="preserve">To change the currently selected Sales Group, simply click the </w:t>
      </w:r>
      <w:r>
        <w:rPr>
          <w:b/>
          <w:bCs/>
          <w:i/>
          <w:iCs/>
          <w:u w:val="single"/>
        </w:rPr>
        <w:t>“Update</w:t>
      </w:r>
      <w:r>
        <w:t xml:space="preserve">” button at the bottom of the screen.  </w:t>
      </w:r>
    </w:p>
    <w:p w14:paraId="56EAE992" w14:textId="77777777" w:rsidR="008E2FAE" w:rsidRDefault="008E2FAE" w:rsidP="008E2FAE">
      <w:pPr>
        <w:pStyle w:val="Heading4"/>
      </w:pPr>
      <w:r>
        <w:t>ADD</w:t>
      </w:r>
    </w:p>
    <w:p w14:paraId="0D0F674D" w14:textId="33281291" w:rsidR="008E2FAE" w:rsidRDefault="008E2FAE" w:rsidP="008E2FAE">
      <w:r>
        <w:t xml:space="preserve">To add a new Sales Group, simply click the </w:t>
      </w:r>
      <w:r>
        <w:rPr>
          <w:b/>
          <w:bCs/>
          <w:i/>
          <w:iCs/>
          <w:u w:val="single"/>
        </w:rPr>
        <w:t xml:space="preserve">“Green + Icon” </w:t>
      </w:r>
      <w:r>
        <w:t>button at the top of the Sales Group screen.</w:t>
      </w:r>
    </w:p>
    <w:p w14:paraId="22FA9F9C" w14:textId="77777777" w:rsidR="008E2FAE" w:rsidRPr="004477D0" w:rsidRDefault="008E2FAE" w:rsidP="008E2FAE">
      <w:r>
        <w:t xml:space="preserve">Alternatively, click the </w:t>
      </w:r>
      <w:r>
        <w:rPr>
          <w:b/>
          <w:bCs/>
          <w:i/>
          <w:iCs/>
          <w:u w:val="single"/>
        </w:rPr>
        <w:t>“Add”</w:t>
      </w:r>
      <w:r>
        <w:t xml:space="preserve"> button at the bottom of the screen.</w:t>
      </w:r>
    </w:p>
    <w:p w14:paraId="743B8156" w14:textId="60E5D70A" w:rsidR="001222F1" w:rsidRDefault="001222F1" w:rsidP="001222F1">
      <w:pPr>
        <w:pStyle w:val="Heading4"/>
      </w:pPr>
      <w:r>
        <w:t>COPY</w:t>
      </w:r>
    </w:p>
    <w:p w14:paraId="0A7AD432" w14:textId="446E9663" w:rsidR="008E2FAE" w:rsidRPr="00F132A9" w:rsidRDefault="008E2FAE" w:rsidP="008E2FAE">
      <w:r>
        <w:t xml:space="preserve">Click the </w:t>
      </w:r>
      <w:r>
        <w:rPr>
          <w:b/>
          <w:bCs/>
          <w:i/>
          <w:iCs/>
          <w:u w:val="single"/>
        </w:rPr>
        <w:t>“Copy”</w:t>
      </w:r>
      <w:r>
        <w:t xml:space="preserve"> button to copy information from the currently selected Sales Group.</w:t>
      </w:r>
    </w:p>
    <w:p w14:paraId="29DDB9DA" w14:textId="402EBB70" w:rsidR="001222F1" w:rsidRDefault="001222F1" w:rsidP="001222F1">
      <w:pPr>
        <w:pStyle w:val="Heading4"/>
      </w:pPr>
      <w:r>
        <w:t>DELETE</w:t>
      </w:r>
    </w:p>
    <w:p w14:paraId="3B3A7F58" w14:textId="592AD07D" w:rsidR="008E2FAE" w:rsidRDefault="008E2FAE" w:rsidP="008E2FAE">
      <w:r>
        <w:t xml:space="preserve">To delete the currently selected Sales Group,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0C9830B" w14:textId="77777777" w:rsidR="008E2FAE" w:rsidRDefault="008E2FAE" w:rsidP="008E2FAE">
      <w:pPr>
        <w:pStyle w:val="Heading4"/>
      </w:pPr>
      <w:r>
        <w:t>NEXT</w:t>
      </w:r>
    </w:p>
    <w:p w14:paraId="1DB504B4" w14:textId="350627F4" w:rsidR="008E2FAE" w:rsidRDefault="008E2FAE" w:rsidP="008E2FAE">
      <w:r>
        <w:t xml:space="preserve">Press </w:t>
      </w:r>
      <w:r w:rsidRPr="00B86B9F">
        <w:rPr>
          <w:b/>
          <w:bCs/>
          <w:i/>
          <w:iCs/>
          <w:u w:val="single"/>
        </w:rPr>
        <w:t>"N"</w:t>
      </w:r>
      <w:r>
        <w:t xml:space="preserve"> (Next) to find next Sales Group to view or modify. Alternatively, press the </w:t>
      </w:r>
      <w:r>
        <w:rPr>
          <w:b/>
          <w:bCs/>
          <w:i/>
          <w:iCs/>
          <w:u w:val="single"/>
        </w:rPr>
        <w:t>“Right Arrow”</w:t>
      </w:r>
      <w:r>
        <w:t xml:space="preserve"> on the screen.</w:t>
      </w:r>
    </w:p>
    <w:p w14:paraId="448240B6" w14:textId="77777777" w:rsidR="008E2FAE" w:rsidRDefault="008E2FAE" w:rsidP="008E2FAE">
      <w:pPr>
        <w:pStyle w:val="Heading4"/>
      </w:pPr>
      <w:r>
        <w:t>PREVIOUS</w:t>
      </w:r>
    </w:p>
    <w:p w14:paraId="53F95F5B" w14:textId="1A8A715A" w:rsidR="008E2FAE" w:rsidRDefault="008E2FAE" w:rsidP="008E2FAE">
      <w:r>
        <w:t xml:space="preserve">Press </w:t>
      </w:r>
      <w:r w:rsidRPr="00B86B9F">
        <w:rPr>
          <w:b/>
          <w:bCs/>
          <w:i/>
          <w:iCs/>
          <w:u w:val="single"/>
        </w:rPr>
        <w:t>"P"</w:t>
      </w:r>
      <w:r>
        <w:t xml:space="preserve"> (Previous) to find previous Sales Group to view or modify.</w:t>
      </w:r>
      <w:r w:rsidRPr="00EA7FC0">
        <w:t xml:space="preserve"> </w:t>
      </w:r>
      <w:r>
        <w:t xml:space="preserve">Alternatively, press the </w:t>
      </w:r>
      <w:r>
        <w:rPr>
          <w:b/>
          <w:bCs/>
          <w:i/>
          <w:iCs/>
          <w:u w:val="single"/>
        </w:rPr>
        <w:t>“Left Arrow”</w:t>
      </w:r>
      <w:r>
        <w:t xml:space="preserve"> on the screen.</w:t>
      </w:r>
    </w:p>
    <w:p w14:paraId="36B9A50A" w14:textId="50D53684" w:rsidR="00F46F9C" w:rsidRDefault="00F46F9C" w:rsidP="00F46F9C">
      <w:pPr>
        <w:pStyle w:val="Heading3"/>
      </w:pPr>
      <w:bookmarkStart w:id="294" w:name="_Toc44258976"/>
      <w:r>
        <w:t>Add/Update Sales Group</w:t>
      </w:r>
      <w:bookmarkEnd w:id="294"/>
    </w:p>
    <w:p w14:paraId="1E99505B" w14:textId="48963576" w:rsidR="001F1770" w:rsidRPr="001F1770" w:rsidRDefault="00717410" w:rsidP="001F1770">
      <w:r>
        <w:rPr>
          <w:noProof/>
        </w:rPr>
        <w:drawing>
          <wp:inline distT="0" distB="0" distL="0" distR="0" wp14:anchorId="719797E5" wp14:editId="17C74F5F">
            <wp:extent cx="5943600" cy="379666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03FC5B9A" w14:textId="77777777" w:rsidR="008E2FAE" w:rsidRDefault="008E2FAE" w:rsidP="008E2FAE">
      <w:pPr>
        <w:pStyle w:val="Heading4"/>
      </w:pPr>
      <w:r>
        <w:t>SAVE</w:t>
      </w:r>
    </w:p>
    <w:p w14:paraId="0352DCF2" w14:textId="35856010" w:rsidR="008E2FAE" w:rsidRDefault="008E2FAE" w:rsidP="008E2FAE">
      <w:r>
        <w:t xml:space="preserve">Click the </w:t>
      </w:r>
      <w:r>
        <w:rPr>
          <w:b/>
          <w:bCs/>
          <w:i/>
          <w:iCs/>
          <w:u w:val="single"/>
        </w:rPr>
        <w:t>“Save”</w:t>
      </w:r>
      <w:r>
        <w:t xml:space="preserve"> button to save all changes to the current Sales Group.</w:t>
      </w:r>
    </w:p>
    <w:p w14:paraId="1CF2D3A8" w14:textId="77777777" w:rsidR="008E2FAE" w:rsidRDefault="008E2FAE" w:rsidP="008E2FAE">
      <w:pPr>
        <w:pStyle w:val="Heading4"/>
      </w:pPr>
      <w:r>
        <w:t>RESET</w:t>
      </w:r>
    </w:p>
    <w:p w14:paraId="2AAEA02A" w14:textId="77777777" w:rsidR="008E2FAE" w:rsidRPr="00096EBD" w:rsidRDefault="008E2FAE" w:rsidP="008E2FAE">
      <w:r>
        <w:t xml:space="preserve">Click the </w:t>
      </w:r>
      <w:r>
        <w:rPr>
          <w:b/>
          <w:bCs/>
          <w:i/>
          <w:iCs/>
          <w:u w:val="single"/>
        </w:rPr>
        <w:t>“Reset”</w:t>
      </w:r>
      <w:r>
        <w:t xml:space="preserve"> button to reset all fields to their original state.</w:t>
      </w:r>
    </w:p>
    <w:p w14:paraId="0843245B" w14:textId="77777777" w:rsidR="008E2FAE" w:rsidRDefault="008E2FAE" w:rsidP="008E2FAE">
      <w:pPr>
        <w:pStyle w:val="Heading4"/>
      </w:pPr>
      <w:r>
        <w:t>CANCEL</w:t>
      </w:r>
    </w:p>
    <w:p w14:paraId="12D67A46" w14:textId="507E8713" w:rsidR="008E2FAE" w:rsidRDefault="008E2FAE" w:rsidP="008E2FAE">
      <w:r>
        <w:t xml:space="preserve">Click the </w:t>
      </w:r>
      <w:r>
        <w:rPr>
          <w:b/>
          <w:bCs/>
          <w:i/>
          <w:iCs/>
          <w:u w:val="single"/>
        </w:rPr>
        <w:t>“Cancel”</w:t>
      </w:r>
      <w:r>
        <w:t xml:space="preserve"> button to cancel all changes to the Sales Group without saving.</w:t>
      </w:r>
    </w:p>
    <w:p w14:paraId="2110B653" w14:textId="14D45C3D" w:rsidR="00870CC2" w:rsidRDefault="00870CC2" w:rsidP="008E2FAE"/>
    <w:p w14:paraId="31E35F49" w14:textId="00CD80C2" w:rsidR="00870CC2" w:rsidRDefault="00870CC2" w:rsidP="008E2FAE"/>
    <w:p w14:paraId="66D14AAC" w14:textId="4085C25A" w:rsidR="00870CC2" w:rsidRDefault="00870CC2" w:rsidP="008E2FAE"/>
    <w:p w14:paraId="667DE06B" w14:textId="29AAC144" w:rsidR="00870CC2" w:rsidRDefault="00870CC2" w:rsidP="008E2FAE"/>
    <w:p w14:paraId="16C507C7" w14:textId="7417C357" w:rsidR="00870CC2" w:rsidRDefault="00870CC2" w:rsidP="008E2FAE"/>
    <w:p w14:paraId="4EADCFB9" w14:textId="34205374" w:rsidR="00870CC2" w:rsidRDefault="00870CC2" w:rsidP="008E2FAE"/>
    <w:p w14:paraId="572E6082" w14:textId="77777777" w:rsidR="00870CC2" w:rsidRPr="00DF6BEC" w:rsidRDefault="00870CC2" w:rsidP="008E2FAE"/>
    <w:p w14:paraId="52C95D3C" w14:textId="160D542B" w:rsidR="00F46F9C" w:rsidRDefault="00F46F9C" w:rsidP="00F46F9C">
      <w:pPr>
        <w:pStyle w:val="Heading3"/>
      </w:pPr>
      <w:bookmarkStart w:id="295" w:name="_Toc44258977"/>
      <w:r>
        <w:t>Add/Update Sales Group Field Definitions</w:t>
      </w:r>
      <w:bookmarkEnd w:id="295"/>
    </w:p>
    <w:p w14:paraId="7336BD02" w14:textId="0BCE9EA2" w:rsidR="001222F1" w:rsidRDefault="001222F1" w:rsidP="001222F1">
      <w:pPr>
        <w:pStyle w:val="Heading4"/>
      </w:pPr>
      <w:r>
        <w:t>Sales Group</w:t>
      </w:r>
    </w:p>
    <w:p w14:paraId="10A859BD" w14:textId="39823F5F" w:rsidR="00C07D72" w:rsidRPr="00036C94" w:rsidRDefault="00036C94" w:rsidP="00C07D72">
      <w:r w:rsidRPr="00036C94">
        <w:rPr>
          <w:rFonts w:cs="Calibri"/>
        </w:rPr>
        <w:t>Enter the salesman's initials or code to access this salesman. This salesman's name and commission percentage will transfer to the customer file when entering the salesman's code.</w:t>
      </w:r>
    </w:p>
    <w:p w14:paraId="15FDDA49" w14:textId="25875392" w:rsidR="001222F1" w:rsidRDefault="001222F1" w:rsidP="001222F1">
      <w:pPr>
        <w:pStyle w:val="Heading4"/>
      </w:pPr>
      <w:r>
        <w:t>Sales Group Name</w:t>
      </w:r>
    </w:p>
    <w:p w14:paraId="539DCC73" w14:textId="19A302FC" w:rsidR="00C07D72" w:rsidRPr="00C07D72" w:rsidRDefault="00036C94" w:rsidP="00C07D72">
      <w:r w:rsidRPr="003C6495">
        <w:rPr>
          <w:rFonts w:cs="Calibri"/>
        </w:rPr>
        <w:t>Enter the salesman's full name. This transfers to the estimate and order when entering this salesman's code.</w:t>
      </w:r>
    </w:p>
    <w:p w14:paraId="46ABCD01" w14:textId="67B92B65" w:rsidR="001222F1" w:rsidRDefault="001222F1" w:rsidP="001222F1">
      <w:pPr>
        <w:pStyle w:val="Heading4"/>
      </w:pPr>
      <w:r>
        <w:t>Basis</w:t>
      </w:r>
    </w:p>
    <w:p w14:paraId="45C2B6CE" w14:textId="5EAE14D5" w:rsidR="00C07D72" w:rsidRPr="00C07D72" w:rsidRDefault="00036C94" w:rsidP="00C07D72">
      <w:r w:rsidRPr="003C6495">
        <w:rPr>
          <w:rFonts w:cs="Calibri"/>
        </w:rPr>
        <w:t>Enter the commission basis for determining the commission cost. The valid entries are "P" for Gross Profit or "S" for Selling Price. The commission percentage entered will multiply either the gross profit or the selling price, depending upon the basis.</w:t>
      </w:r>
    </w:p>
    <w:p w14:paraId="47E478D4" w14:textId="55763176" w:rsidR="001222F1" w:rsidRDefault="001222F1" w:rsidP="001222F1">
      <w:pPr>
        <w:pStyle w:val="Heading4"/>
      </w:pPr>
      <w:r>
        <w:t>Commission %</w:t>
      </w:r>
    </w:p>
    <w:p w14:paraId="32546392" w14:textId="432BF052" w:rsidR="00C07D72" w:rsidRPr="00C07D72" w:rsidRDefault="00036C94" w:rsidP="00C07D72">
      <w:r w:rsidRPr="003C6495">
        <w:rPr>
          <w:rFonts w:cs="Calibri"/>
        </w:rPr>
        <w:t>Enter the salesman's commission percentage to use for all estimates when not using the customer type matrix.</w:t>
      </w:r>
    </w:p>
    <w:p w14:paraId="401F0940" w14:textId="7E168F0F" w:rsidR="001222F1" w:rsidRDefault="001222F1" w:rsidP="001222F1">
      <w:pPr>
        <w:pStyle w:val="Heading4"/>
      </w:pPr>
      <w:r>
        <w:t>Sales Territory</w:t>
      </w:r>
    </w:p>
    <w:p w14:paraId="427B3B0B" w14:textId="66F9A36D" w:rsidR="00C07D72" w:rsidRPr="00C07D72" w:rsidRDefault="00036C94" w:rsidP="00C07D72">
      <w:r w:rsidRPr="003C6495">
        <w:rPr>
          <w:rFonts w:cs="Calibri"/>
        </w:rPr>
        <w:t xml:space="preserve">Enter the salesman's territory. Enter the territory, press the </w:t>
      </w:r>
      <w:r w:rsidRPr="00C32300">
        <w:rPr>
          <w:rFonts w:cs="Calibri"/>
          <w:b/>
          <w:bCs/>
          <w:i/>
          <w:iCs/>
          <w:u w:val="single"/>
        </w:rPr>
        <w:t>“F1”</w:t>
      </w:r>
      <w:r w:rsidRPr="003C6495">
        <w:rPr>
          <w:rFonts w:cs="Calibri"/>
        </w:rPr>
        <w:t xml:space="preserve"> to search for the territory, or press the </w:t>
      </w:r>
      <w:r w:rsidRPr="00C32300">
        <w:rPr>
          <w:rFonts w:cs="Calibri"/>
          <w:b/>
          <w:bCs/>
          <w:i/>
          <w:iCs/>
          <w:u w:val="single"/>
        </w:rPr>
        <w:t>“Page Up” / “Page Down”</w:t>
      </w:r>
      <w:r w:rsidRPr="003C6495">
        <w:rPr>
          <w:rFonts w:cs="Calibri"/>
        </w:rPr>
        <w:t xml:space="preserve"> keys to scroll through the files. Sales report will print by territory.</w:t>
      </w:r>
    </w:p>
    <w:p w14:paraId="01B2A89B" w14:textId="59EBD301" w:rsidR="001222F1" w:rsidRDefault="001222F1" w:rsidP="001222F1">
      <w:pPr>
        <w:pStyle w:val="Heading4"/>
      </w:pPr>
      <w:r>
        <w:t>Has Members? – Toggle Box</w:t>
      </w:r>
    </w:p>
    <w:p w14:paraId="5CDF871B" w14:textId="36FFDA79" w:rsidR="008E2FAE" w:rsidRDefault="008E2FAE" w:rsidP="008E2FAE">
      <w:r>
        <w:t>To mark this sales group as having members, make sure that the Has Members toggle box is checked.</w:t>
      </w:r>
    </w:p>
    <w:p w14:paraId="3DFAF94E" w14:textId="50F2D70E" w:rsidR="001222F1" w:rsidRDefault="001222F1" w:rsidP="001222F1">
      <w:pPr>
        <w:pStyle w:val="Heading4"/>
      </w:pPr>
      <w:r>
        <w:t>Sales Manager (1-3)</w:t>
      </w:r>
    </w:p>
    <w:p w14:paraId="4046B266" w14:textId="3373EBD0" w:rsidR="001222F1" w:rsidRDefault="008E2FAE" w:rsidP="001222F1">
      <w:r>
        <w:t>Enter a code for each of the sales managers of this sales group.</w:t>
      </w:r>
    </w:p>
    <w:p w14:paraId="012A5771" w14:textId="54C481FF" w:rsidR="00870CC2" w:rsidRDefault="00870CC2" w:rsidP="001222F1"/>
    <w:p w14:paraId="11BBF92B" w14:textId="766F0EB0" w:rsidR="00870CC2" w:rsidRDefault="00870CC2" w:rsidP="001222F1"/>
    <w:p w14:paraId="1D9362BC" w14:textId="57D185C9" w:rsidR="00870CC2" w:rsidRDefault="00870CC2" w:rsidP="001222F1"/>
    <w:p w14:paraId="1C065985" w14:textId="2DA20747" w:rsidR="00870CC2" w:rsidRDefault="00870CC2" w:rsidP="001222F1"/>
    <w:p w14:paraId="3BFDF36E" w14:textId="090B4D63" w:rsidR="00870CC2" w:rsidRDefault="00870CC2" w:rsidP="001222F1"/>
    <w:p w14:paraId="11A47388" w14:textId="731CB79B" w:rsidR="00870CC2" w:rsidRDefault="00870CC2" w:rsidP="001222F1"/>
    <w:p w14:paraId="2FBC9957" w14:textId="07D4BCF6" w:rsidR="00870CC2" w:rsidRDefault="00870CC2" w:rsidP="001222F1"/>
    <w:p w14:paraId="0761F0DA" w14:textId="063EF1F6" w:rsidR="00870CC2" w:rsidRDefault="00870CC2" w:rsidP="001222F1"/>
    <w:p w14:paraId="37D52290" w14:textId="75774D97" w:rsidR="00870CC2" w:rsidRDefault="00870CC2" w:rsidP="001222F1"/>
    <w:p w14:paraId="7CE89449" w14:textId="0C0C89F0" w:rsidR="00870CC2" w:rsidRDefault="00870CC2" w:rsidP="001222F1"/>
    <w:p w14:paraId="58146C54" w14:textId="77777777" w:rsidR="00870CC2" w:rsidRPr="001222F1" w:rsidRDefault="00870CC2" w:rsidP="001222F1"/>
    <w:p w14:paraId="27CA3056" w14:textId="32667401" w:rsidR="00F46F9C" w:rsidRDefault="00F46F9C" w:rsidP="00F46F9C">
      <w:pPr>
        <w:pStyle w:val="Heading3"/>
      </w:pPr>
      <w:bookmarkStart w:id="296" w:name="_Toc44258978"/>
      <w:r>
        <w:t>Matrix</w:t>
      </w:r>
      <w:bookmarkEnd w:id="296"/>
    </w:p>
    <w:p w14:paraId="05074C7C" w14:textId="77777777" w:rsidR="00036C94" w:rsidRDefault="00036C94" w:rsidP="00036C94">
      <w:pPr>
        <w:rPr>
          <w:rFonts w:cs="Calibri"/>
        </w:rPr>
      </w:pPr>
      <w:r w:rsidRPr="003C6495">
        <w:rPr>
          <w:rFonts w:cs="Calibri"/>
        </w:rPr>
        <w:t xml:space="preserve">The salesman commission matrix file is used for calculating the commissions automatically at Order Entry Invoicing time.  The commissions may be calculated on either a gross profit or gross sales price based on the basis type.  A default commissions percentage may be assigned by salesman, customer type, or further broken down by product category.  </w:t>
      </w:r>
    </w:p>
    <w:p w14:paraId="1F7D0DBA" w14:textId="6F28A322" w:rsidR="00036C94" w:rsidRPr="00036C94" w:rsidRDefault="00036C94" w:rsidP="00036C94">
      <w:r w:rsidRPr="003C6495">
        <w:rPr>
          <w:rFonts w:cs="Calibri"/>
        </w:rPr>
        <w:t>The product category must first be defined in the Finished Goods File Maintenance.  Once the product categories are defined, they will default automatically to the salesman commissions matrix so that different commissions percentages may be assigned by product category within the customer type.</w:t>
      </w:r>
    </w:p>
    <w:p w14:paraId="427EEC19" w14:textId="7D5F1776" w:rsidR="001F1770" w:rsidRPr="001F1770" w:rsidRDefault="00717410" w:rsidP="001F1770">
      <w:r>
        <w:rPr>
          <w:noProof/>
        </w:rPr>
        <w:drawing>
          <wp:inline distT="0" distB="0" distL="0" distR="0" wp14:anchorId="7A846879" wp14:editId="2D584C7F">
            <wp:extent cx="5943600" cy="4240924"/>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8693" cy="4244558"/>
                    </a:xfrm>
                    <a:prstGeom prst="rect">
                      <a:avLst/>
                    </a:prstGeom>
                    <a:noFill/>
                    <a:ln>
                      <a:noFill/>
                    </a:ln>
                  </pic:spPr>
                </pic:pic>
              </a:graphicData>
            </a:graphic>
          </wp:inline>
        </w:drawing>
      </w:r>
    </w:p>
    <w:p w14:paraId="0A5AFFE3" w14:textId="73202419" w:rsidR="001222F1" w:rsidRDefault="001222F1" w:rsidP="001222F1">
      <w:pPr>
        <w:pStyle w:val="Heading4"/>
      </w:pPr>
      <w:r>
        <w:t>UPDATE</w:t>
      </w:r>
    </w:p>
    <w:p w14:paraId="519060B6" w14:textId="26CE520E" w:rsidR="00870CC2" w:rsidRDefault="00870CC2" w:rsidP="00870CC2">
      <w:r>
        <w:t xml:space="preserve">To change the currently selected Sales Group Matrix, simply click the </w:t>
      </w:r>
      <w:r>
        <w:rPr>
          <w:b/>
          <w:bCs/>
          <w:i/>
          <w:iCs/>
          <w:u w:val="single"/>
        </w:rPr>
        <w:t>“Update</w:t>
      </w:r>
      <w:r>
        <w:t xml:space="preserve">” button at the bottom of the screen.  </w:t>
      </w:r>
    </w:p>
    <w:p w14:paraId="60175CAA" w14:textId="1724E6FA" w:rsidR="001222F1" w:rsidRDefault="001222F1" w:rsidP="001222F1">
      <w:pPr>
        <w:pStyle w:val="Heading4"/>
      </w:pPr>
      <w:r>
        <w:t>ADD</w:t>
      </w:r>
    </w:p>
    <w:p w14:paraId="5EB1D9DD" w14:textId="46AD69D2" w:rsidR="00870CC2" w:rsidRPr="00E64A2B" w:rsidRDefault="00870CC2" w:rsidP="00870CC2">
      <w:r>
        <w:t xml:space="preserve">Click the </w:t>
      </w:r>
      <w:r>
        <w:rPr>
          <w:b/>
          <w:bCs/>
          <w:i/>
          <w:iCs/>
          <w:u w:val="single"/>
        </w:rPr>
        <w:t>“Add”</w:t>
      </w:r>
      <w:r>
        <w:t xml:space="preserve"> button</w:t>
      </w:r>
      <w:r w:rsidRPr="00167C88">
        <w:t xml:space="preserve"> </w:t>
      </w:r>
      <w:r>
        <w:t>at the bottom of the screen to add a new Sales Group Matrix.</w:t>
      </w:r>
    </w:p>
    <w:p w14:paraId="7B4ABE3F" w14:textId="6C4C9343" w:rsidR="001222F1" w:rsidRDefault="001222F1" w:rsidP="001222F1">
      <w:pPr>
        <w:pStyle w:val="Heading4"/>
      </w:pPr>
      <w:r>
        <w:t>COPY</w:t>
      </w:r>
    </w:p>
    <w:p w14:paraId="6AFE1368" w14:textId="42E4B112" w:rsidR="00870CC2" w:rsidRPr="00F132A9" w:rsidRDefault="00870CC2" w:rsidP="00870CC2">
      <w:r>
        <w:t xml:space="preserve">Click the </w:t>
      </w:r>
      <w:r>
        <w:rPr>
          <w:b/>
          <w:bCs/>
          <w:i/>
          <w:iCs/>
          <w:u w:val="single"/>
        </w:rPr>
        <w:t>“Copy”</w:t>
      </w:r>
      <w:r>
        <w:t xml:space="preserve"> button to copy information from the currently selected Sales Group Matrix.</w:t>
      </w:r>
    </w:p>
    <w:p w14:paraId="7D716494" w14:textId="3FD485A0" w:rsidR="001222F1" w:rsidRDefault="001222F1" w:rsidP="001222F1">
      <w:pPr>
        <w:pStyle w:val="Heading4"/>
      </w:pPr>
      <w:r>
        <w:t>DELETE</w:t>
      </w:r>
    </w:p>
    <w:p w14:paraId="1C528CF8" w14:textId="08E907F8" w:rsidR="00870CC2" w:rsidRDefault="00870CC2" w:rsidP="00870CC2">
      <w:r>
        <w:t xml:space="preserve">To delete the currently selected Sales Group Matrix,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7A98C416" w14:textId="1A344F87" w:rsidR="00F46F9C" w:rsidRDefault="00F46F9C" w:rsidP="00F46F9C">
      <w:pPr>
        <w:pStyle w:val="Heading3"/>
      </w:pPr>
      <w:bookmarkStart w:id="297" w:name="_Toc44258979"/>
      <w:r>
        <w:t>Add/Update Matrix</w:t>
      </w:r>
      <w:bookmarkEnd w:id="297"/>
    </w:p>
    <w:p w14:paraId="63DBBCB7" w14:textId="3DB356C0" w:rsidR="001F1770" w:rsidRPr="001F1770" w:rsidRDefault="00870CC2" w:rsidP="001F1770">
      <w:r>
        <w:rPr>
          <w:noProof/>
        </w:rPr>
        <w:drawing>
          <wp:inline distT="0" distB="0" distL="0" distR="0" wp14:anchorId="06FC7FBD" wp14:editId="5C87E981">
            <wp:extent cx="5943600" cy="3484179"/>
            <wp:effectExtent l="0" t="0" r="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7388" cy="3486399"/>
                    </a:xfrm>
                    <a:prstGeom prst="rect">
                      <a:avLst/>
                    </a:prstGeom>
                    <a:noFill/>
                    <a:ln>
                      <a:noFill/>
                    </a:ln>
                  </pic:spPr>
                </pic:pic>
              </a:graphicData>
            </a:graphic>
          </wp:inline>
        </w:drawing>
      </w:r>
    </w:p>
    <w:p w14:paraId="692CC5CE" w14:textId="77777777" w:rsidR="00870CC2" w:rsidRDefault="00870CC2" w:rsidP="00870CC2">
      <w:pPr>
        <w:pStyle w:val="Heading4"/>
      </w:pPr>
      <w:r>
        <w:t>SAVE</w:t>
      </w:r>
    </w:p>
    <w:p w14:paraId="75AD6EB0" w14:textId="2ACD9901" w:rsidR="00870CC2" w:rsidRDefault="00870CC2" w:rsidP="00870CC2">
      <w:r>
        <w:t xml:space="preserve">Click the </w:t>
      </w:r>
      <w:r>
        <w:rPr>
          <w:b/>
          <w:bCs/>
          <w:i/>
          <w:iCs/>
          <w:u w:val="single"/>
        </w:rPr>
        <w:t>“Save”</w:t>
      </w:r>
      <w:r>
        <w:t xml:space="preserve"> button to save all changes to the current Sales Group Matrix.</w:t>
      </w:r>
    </w:p>
    <w:p w14:paraId="197C43A3" w14:textId="77777777" w:rsidR="00870CC2" w:rsidRDefault="00870CC2" w:rsidP="00870CC2">
      <w:pPr>
        <w:pStyle w:val="Heading4"/>
      </w:pPr>
      <w:r>
        <w:t>RESET</w:t>
      </w:r>
    </w:p>
    <w:p w14:paraId="4F3B74B1" w14:textId="77777777" w:rsidR="00870CC2" w:rsidRPr="00096EBD" w:rsidRDefault="00870CC2" w:rsidP="00870CC2">
      <w:r>
        <w:t xml:space="preserve">Click the </w:t>
      </w:r>
      <w:r>
        <w:rPr>
          <w:b/>
          <w:bCs/>
          <w:i/>
          <w:iCs/>
          <w:u w:val="single"/>
        </w:rPr>
        <w:t>“Reset”</w:t>
      </w:r>
      <w:r>
        <w:t xml:space="preserve"> button to reset all fields to their original state.</w:t>
      </w:r>
    </w:p>
    <w:p w14:paraId="36F89826" w14:textId="77777777" w:rsidR="00870CC2" w:rsidRDefault="00870CC2" w:rsidP="00870CC2">
      <w:pPr>
        <w:pStyle w:val="Heading4"/>
      </w:pPr>
      <w:r>
        <w:t>CANCEL</w:t>
      </w:r>
    </w:p>
    <w:p w14:paraId="79F1A837" w14:textId="46B67D30" w:rsidR="00870CC2" w:rsidRPr="00DF6BEC" w:rsidRDefault="00870CC2" w:rsidP="00870CC2">
      <w:r>
        <w:t xml:space="preserve">Click the </w:t>
      </w:r>
      <w:r>
        <w:rPr>
          <w:b/>
          <w:bCs/>
          <w:i/>
          <w:iCs/>
          <w:u w:val="single"/>
        </w:rPr>
        <w:t>“Cancel”</w:t>
      </w:r>
      <w:r>
        <w:t xml:space="preserve"> button to cancel all changes to the Sales Group Matrix without saving.</w:t>
      </w:r>
    </w:p>
    <w:p w14:paraId="0828842F" w14:textId="6E11B0DA" w:rsidR="00F46F9C" w:rsidRDefault="00F46F9C" w:rsidP="00F46F9C">
      <w:pPr>
        <w:pStyle w:val="Heading3"/>
      </w:pPr>
      <w:bookmarkStart w:id="298" w:name="_Toc44258980"/>
      <w:r>
        <w:t>Add/Update Matrix Field Definitions</w:t>
      </w:r>
      <w:bookmarkEnd w:id="298"/>
    </w:p>
    <w:p w14:paraId="565825E5" w14:textId="67298893" w:rsidR="001222F1" w:rsidRDefault="00C26A3D" w:rsidP="001222F1">
      <w:pPr>
        <w:pStyle w:val="Heading4"/>
      </w:pPr>
      <w:r>
        <w:t>Type</w:t>
      </w:r>
    </w:p>
    <w:p w14:paraId="62F5BEC0" w14:textId="61ED7E3E" w:rsidR="00C07D72" w:rsidRPr="00C07D72" w:rsidRDefault="00C26A3D" w:rsidP="00C07D72">
      <w:r w:rsidRPr="003C6495">
        <w:rPr>
          <w:rFonts w:cs="Calibri"/>
        </w:rPr>
        <w:t>Enter a valid customer type from the customer type file. Optionally, you can establish Commissions by product categories for each unique customer type. For example, the salesman's commission percentage may vary from a House Account, Jobber or End User. Since the user defines customer types, the possibility exists for many different customer types.</w:t>
      </w:r>
    </w:p>
    <w:p w14:paraId="30B52436" w14:textId="303AF9C5" w:rsidR="00C26A3D" w:rsidRDefault="00C26A3D" w:rsidP="00C26A3D">
      <w:pPr>
        <w:pStyle w:val="Heading4"/>
      </w:pPr>
      <w:r>
        <w:t>Category</w:t>
      </w:r>
    </w:p>
    <w:p w14:paraId="618CBF59" w14:textId="47D4E28B" w:rsidR="00C26A3D" w:rsidRPr="00C26A3D" w:rsidRDefault="00C26A3D" w:rsidP="00C26A3D">
      <w:r w:rsidRPr="003C6495">
        <w:rPr>
          <w:rFonts w:cs="Calibri"/>
        </w:rPr>
        <w:t>Enter a valid product category from the finished goods product category file. Each category may have a unique commission percentage defined by customer type.</w:t>
      </w:r>
    </w:p>
    <w:p w14:paraId="0EB294FE" w14:textId="018C949F" w:rsidR="001222F1" w:rsidRDefault="001222F1" w:rsidP="001222F1">
      <w:pPr>
        <w:pStyle w:val="Heading4"/>
      </w:pPr>
      <w:r>
        <w:t>Description (Category)</w:t>
      </w:r>
    </w:p>
    <w:p w14:paraId="092E482B" w14:textId="500973FB" w:rsidR="00C07D72" w:rsidRPr="00C07D72" w:rsidRDefault="00C26A3D" w:rsidP="00C07D72">
      <w:r w:rsidRPr="003C6495">
        <w:rPr>
          <w:rFonts w:cs="Calibri"/>
        </w:rPr>
        <w:t>This transfers for the product category defined above.</w:t>
      </w:r>
    </w:p>
    <w:p w14:paraId="52E0B46A" w14:textId="3CE8F126" w:rsidR="001222F1" w:rsidRDefault="001222F1" w:rsidP="001222F1">
      <w:pPr>
        <w:pStyle w:val="Heading4"/>
      </w:pPr>
      <w:r>
        <w:t>Commission %</w:t>
      </w:r>
    </w:p>
    <w:p w14:paraId="317AFD67" w14:textId="3A4053E9" w:rsidR="001222F1" w:rsidRPr="001222F1" w:rsidRDefault="00C26A3D" w:rsidP="001222F1">
      <w:r w:rsidRPr="003C6495">
        <w:rPr>
          <w:rFonts w:cs="Calibri"/>
        </w:rPr>
        <w:t>Enter the salesman's commission percentage to use for this product category by this customer type. Categories not listed will utilize the default commission percentage defined by customer type.</w:t>
      </w:r>
    </w:p>
    <w:p w14:paraId="1C225ABC" w14:textId="7FE3AE0A" w:rsidR="00F46F9C" w:rsidRDefault="00F46F9C" w:rsidP="00F46F9C">
      <w:pPr>
        <w:pStyle w:val="Heading3"/>
      </w:pPr>
      <w:bookmarkStart w:id="299" w:name="_Toc44258981"/>
      <w:r>
        <w:t>Budgets</w:t>
      </w:r>
      <w:bookmarkEnd w:id="299"/>
    </w:p>
    <w:p w14:paraId="5C98B59C" w14:textId="562EF24B" w:rsidR="001F1770" w:rsidRPr="001F1770" w:rsidRDefault="00717410" w:rsidP="001F1770">
      <w:r>
        <w:rPr>
          <w:noProof/>
        </w:rPr>
        <w:drawing>
          <wp:inline distT="0" distB="0" distL="0" distR="0" wp14:anchorId="06D91FBE" wp14:editId="57EF8ECB">
            <wp:extent cx="5943600" cy="3862551"/>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53405" cy="3868923"/>
                    </a:xfrm>
                    <a:prstGeom prst="rect">
                      <a:avLst/>
                    </a:prstGeom>
                    <a:noFill/>
                    <a:ln>
                      <a:noFill/>
                    </a:ln>
                  </pic:spPr>
                </pic:pic>
              </a:graphicData>
            </a:graphic>
          </wp:inline>
        </w:drawing>
      </w:r>
    </w:p>
    <w:p w14:paraId="61A77C85" w14:textId="2AEC5997" w:rsidR="001222F1" w:rsidRDefault="001222F1" w:rsidP="001222F1">
      <w:pPr>
        <w:pStyle w:val="Heading4"/>
      </w:pPr>
      <w:r>
        <w:t>ADD PERIODS</w:t>
      </w:r>
    </w:p>
    <w:p w14:paraId="4835C01C" w14:textId="4500CA40" w:rsidR="00C07D72" w:rsidRPr="00870CC2" w:rsidRDefault="00870CC2" w:rsidP="00C07D72">
      <w:r>
        <w:t xml:space="preserve">Click the </w:t>
      </w:r>
      <w:r>
        <w:rPr>
          <w:b/>
          <w:bCs/>
          <w:i/>
          <w:iCs/>
          <w:u w:val="single"/>
        </w:rPr>
        <w:t>“Add Periods”</w:t>
      </w:r>
      <w:r>
        <w:t xml:space="preserve"> button to add a new budget period.</w:t>
      </w:r>
    </w:p>
    <w:p w14:paraId="7160F13A" w14:textId="27F22D05" w:rsidR="001222F1" w:rsidRDefault="001222F1" w:rsidP="001222F1">
      <w:pPr>
        <w:pStyle w:val="Heading4"/>
      </w:pPr>
      <w:r>
        <w:t>COPY PERIODS</w:t>
      </w:r>
    </w:p>
    <w:p w14:paraId="48631408" w14:textId="0A3602E3" w:rsidR="00870CC2" w:rsidRPr="00870CC2" w:rsidRDefault="00870CC2" w:rsidP="00870CC2">
      <w:r>
        <w:t xml:space="preserve">Click the </w:t>
      </w:r>
      <w:r>
        <w:rPr>
          <w:b/>
          <w:bCs/>
          <w:i/>
          <w:iCs/>
          <w:u w:val="single"/>
        </w:rPr>
        <w:t>“Copy Periods”</w:t>
      </w:r>
      <w:r>
        <w:t xml:space="preserve"> button to copy information from the currently selected budget period.</w:t>
      </w:r>
    </w:p>
    <w:p w14:paraId="2F132207" w14:textId="1F8F08BD" w:rsidR="001222F1" w:rsidRDefault="001222F1" w:rsidP="001222F1">
      <w:pPr>
        <w:pStyle w:val="Heading4"/>
      </w:pPr>
      <w:r>
        <w:t>IMPORT BUDGETS</w:t>
      </w:r>
    </w:p>
    <w:p w14:paraId="7374C49C" w14:textId="50D5D0B0" w:rsidR="001222F1" w:rsidRPr="00870CC2" w:rsidRDefault="00870CC2" w:rsidP="001222F1">
      <w:r>
        <w:t xml:space="preserve">To import budgets from an existing file, click the </w:t>
      </w:r>
      <w:r>
        <w:rPr>
          <w:b/>
          <w:bCs/>
          <w:i/>
          <w:iCs/>
          <w:u w:val="single"/>
        </w:rPr>
        <w:t>“Import Budgets”</w:t>
      </w:r>
      <w:r>
        <w:t xml:space="preserve"> button.</w:t>
      </w:r>
    </w:p>
    <w:p w14:paraId="028662C7" w14:textId="697C04CD" w:rsidR="00F46F9C" w:rsidRDefault="00F46F9C" w:rsidP="00F46F9C">
      <w:pPr>
        <w:pStyle w:val="Heading3"/>
      </w:pPr>
      <w:bookmarkStart w:id="300" w:name="_Toc44258982"/>
      <w:r>
        <w:t>Add/Update Period</w:t>
      </w:r>
      <w:bookmarkEnd w:id="300"/>
    </w:p>
    <w:p w14:paraId="55D11239" w14:textId="399AB1F9" w:rsidR="001F1770" w:rsidRPr="001F1770" w:rsidRDefault="00717410" w:rsidP="001F1770">
      <w:r>
        <w:rPr>
          <w:noProof/>
        </w:rPr>
        <w:drawing>
          <wp:inline distT="0" distB="0" distL="0" distR="0" wp14:anchorId="57F77CB2" wp14:editId="038C54B7">
            <wp:extent cx="4429125" cy="18002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29125" cy="1800225"/>
                    </a:xfrm>
                    <a:prstGeom prst="rect">
                      <a:avLst/>
                    </a:prstGeom>
                    <a:noFill/>
                    <a:ln>
                      <a:noFill/>
                    </a:ln>
                  </pic:spPr>
                </pic:pic>
              </a:graphicData>
            </a:graphic>
          </wp:inline>
        </w:drawing>
      </w:r>
    </w:p>
    <w:p w14:paraId="78880CBC" w14:textId="53BC7023" w:rsidR="00F46F9C" w:rsidRDefault="001222F1" w:rsidP="00F46F9C">
      <w:pPr>
        <w:pStyle w:val="Heading4"/>
      </w:pPr>
      <w:r>
        <w:t>Budget Year</w:t>
      </w:r>
    </w:p>
    <w:p w14:paraId="78076334" w14:textId="6210FD6C" w:rsidR="00F46F9C" w:rsidRDefault="00870CC2" w:rsidP="00E83D20">
      <w:r>
        <w:t>Enter a valid year for the new budget.</w:t>
      </w:r>
    </w:p>
    <w:p w14:paraId="736A73AB" w14:textId="518E3B14" w:rsidR="00F46F9C" w:rsidRDefault="00F46F9C" w:rsidP="00F46F9C">
      <w:pPr>
        <w:pStyle w:val="Heading2"/>
      </w:pPr>
      <w:bookmarkStart w:id="301" w:name="_Toc44258983"/>
      <w:r>
        <w:t>Payment Terms [AF4]</w:t>
      </w:r>
      <w:bookmarkEnd w:id="301"/>
    </w:p>
    <w:p w14:paraId="587D3FA3" w14:textId="09C92EE2" w:rsidR="0064785C" w:rsidRPr="00A757C6" w:rsidRDefault="0064785C" w:rsidP="0064785C">
      <w:r w:rsidRPr="00A757C6">
        <w:rPr>
          <w:rFonts w:cs="Calibri"/>
        </w:rPr>
        <w:t>The Terms File feeds the customer file as well as the Order Entry and Invoicing programs.  By default, the terms entered on the customer file will transfer to the order.</w:t>
      </w:r>
      <w:r w:rsidR="00C26A3D" w:rsidRPr="00A757C6">
        <w:rPr>
          <w:rFonts w:cs="Calibri"/>
        </w:rPr>
        <w:t xml:space="preserve"> </w:t>
      </w:r>
      <w:r w:rsidR="00C26A3D" w:rsidRPr="00A757C6">
        <w:rPr>
          <w:rFonts w:ascii="Calibri" w:hAnsi="Calibri" w:cs="Calibri"/>
        </w:rPr>
        <w:t>The terms file is user defined with any number of codes desired.  Each terms code allows the capability of entering a discount percentage, the total allowable days, and the days on which a discount will apply.</w:t>
      </w:r>
    </w:p>
    <w:p w14:paraId="55E44AED" w14:textId="50B5082C" w:rsidR="00F46F9C" w:rsidRDefault="00F46F9C" w:rsidP="00F46F9C">
      <w:pPr>
        <w:pStyle w:val="Heading3"/>
      </w:pPr>
      <w:bookmarkStart w:id="302" w:name="_Toc44258984"/>
      <w:r>
        <w:t>Browse Terms</w:t>
      </w:r>
      <w:bookmarkEnd w:id="302"/>
    </w:p>
    <w:p w14:paraId="4C07564D" w14:textId="258D441A" w:rsidR="001F1770" w:rsidRPr="001F1770" w:rsidRDefault="00717410" w:rsidP="001F1770">
      <w:r>
        <w:rPr>
          <w:noProof/>
        </w:rPr>
        <w:drawing>
          <wp:inline distT="0" distB="0" distL="0" distR="0" wp14:anchorId="22EC2B1B" wp14:editId="25B4D648">
            <wp:extent cx="4657725" cy="544830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657725" cy="5448300"/>
                    </a:xfrm>
                    <a:prstGeom prst="rect">
                      <a:avLst/>
                    </a:prstGeom>
                    <a:noFill/>
                    <a:ln>
                      <a:noFill/>
                    </a:ln>
                  </pic:spPr>
                </pic:pic>
              </a:graphicData>
            </a:graphic>
          </wp:inline>
        </w:drawing>
      </w:r>
    </w:p>
    <w:p w14:paraId="321B3DD7" w14:textId="1ED156CC" w:rsidR="00F46F9C" w:rsidRDefault="001222F1" w:rsidP="00F46F9C">
      <w:pPr>
        <w:pStyle w:val="Heading4"/>
      </w:pPr>
      <w:r>
        <w:t>ADD</w:t>
      </w:r>
    </w:p>
    <w:p w14:paraId="44E66AE3" w14:textId="6B51EEE8" w:rsidR="008E2FAE" w:rsidRPr="00E64A2B" w:rsidRDefault="008E2FAE" w:rsidP="008E2FAE">
      <w:r>
        <w:t xml:space="preserve">Click the </w:t>
      </w:r>
      <w:r>
        <w:rPr>
          <w:b/>
          <w:bCs/>
          <w:i/>
          <w:iCs/>
          <w:u w:val="single"/>
        </w:rPr>
        <w:t>“Green + Icon”</w:t>
      </w:r>
      <w:r>
        <w:t xml:space="preserve"> to add a new </w:t>
      </w:r>
      <w:r w:rsidR="00343CC3">
        <w:t xml:space="preserve">Payment </w:t>
      </w:r>
      <w:r>
        <w:t>Term.</w:t>
      </w:r>
    </w:p>
    <w:p w14:paraId="696116C0" w14:textId="5086AB67" w:rsidR="00F46F9C" w:rsidRDefault="00F46F9C" w:rsidP="00F46F9C">
      <w:pPr>
        <w:pStyle w:val="Heading3"/>
      </w:pPr>
      <w:bookmarkStart w:id="303" w:name="_Toc44258985"/>
      <w:r>
        <w:t>View Terms</w:t>
      </w:r>
      <w:bookmarkEnd w:id="303"/>
    </w:p>
    <w:p w14:paraId="596A69AE" w14:textId="6C51D87F" w:rsidR="001F1770" w:rsidRPr="001F1770" w:rsidRDefault="00717410" w:rsidP="001F1770">
      <w:r>
        <w:rPr>
          <w:noProof/>
        </w:rPr>
        <w:drawing>
          <wp:inline distT="0" distB="0" distL="0" distR="0" wp14:anchorId="7DDF3CB9" wp14:editId="04CEA98B">
            <wp:extent cx="4638675" cy="3878317"/>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645401" cy="3883941"/>
                    </a:xfrm>
                    <a:prstGeom prst="rect">
                      <a:avLst/>
                    </a:prstGeom>
                    <a:noFill/>
                    <a:ln>
                      <a:noFill/>
                    </a:ln>
                  </pic:spPr>
                </pic:pic>
              </a:graphicData>
            </a:graphic>
          </wp:inline>
        </w:drawing>
      </w:r>
    </w:p>
    <w:p w14:paraId="39CEA603" w14:textId="77777777" w:rsidR="00343CC3" w:rsidRDefault="00343CC3" w:rsidP="00343CC3">
      <w:pPr>
        <w:pStyle w:val="Heading4"/>
      </w:pPr>
      <w:r>
        <w:t>UPDATE</w:t>
      </w:r>
    </w:p>
    <w:p w14:paraId="47C38413" w14:textId="530D75B0" w:rsidR="00343CC3" w:rsidRDefault="00343CC3" w:rsidP="00343CC3">
      <w:r>
        <w:t xml:space="preserve">To change the currently selected Payment Term, simply click the </w:t>
      </w:r>
      <w:r>
        <w:rPr>
          <w:b/>
          <w:bCs/>
          <w:i/>
          <w:iCs/>
          <w:u w:val="single"/>
        </w:rPr>
        <w:t>“Update</w:t>
      </w:r>
      <w:r>
        <w:t xml:space="preserve">” button at the bottom of the screen.  </w:t>
      </w:r>
    </w:p>
    <w:p w14:paraId="32AEB594" w14:textId="77777777" w:rsidR="00343CC3" w:rsidRDefault="00343CC3" w:rsidP="00343CC3">
      <w:pPr>
        <w:pStyle w:val="Heading4"/>
      </w:pPr>
      <w:r>
        <w:t>ADD</w:t>
      </w:r>
    </w:p>
    <w:p w14:paraId="7378BF16" w14:textId="0819DCE8" w:rsidR="00343CC3" w:rsidRDefault="00343CC3" w:rsidP="00343CC3">
      <w:r>
        <w:t xml:space="preserve">To add a new Payment Term, simply click the </w:t>
      </w:r>
      <w:r>
        <w:rPr>
          <w:b/>
          <w:bCs/>
          <w:i/>
          <w:iCs/>
          <w:u w:val="single"/>
        </w:rPr>
        <w:t xml:space="preserve">“Green + Icon” </w:t>
      </w:r>
      <w:r>
        <w:t>button at the top of the Payment Term screen.</w:t>
      </w:r>
    </w:p>
    <w:p w14:paraId="7A47A467" w14:textId="77777777" w:rsidR="00343CC3" w:rsidRPr="004477D0" w:rsidRDefault="00343CC3" w:rsidP="00343CC3">
      <w:r>
        <w:t xml:space="preserve">Alternatively, click the </w:t>
      </w:r>
      <w:r>
        <w:rPr>
          <w:b/>
          <w:bCs/>
          <w:i/>
          <w:iCs/>
          <w:u w:val="single"/>
        </w:rPr>
        <w:t>“Add”</w:t>
      </w:r>
      <w:r>
        <w:t xml:space="preserve"> button at the bottom of the screen.</w:t>
      </w:r>
    </w:p>
    <w:p w14:paraId="78ACD994" w14:textId="45999841" w:rsidR="001222F1" w:rsidRDefault="001222F1" w:rsidP="001222F1">
      <w:pPr>
        <w:pStyle w:val="Heading4"/>
      </w:pPr>
      <w:r>
        <w:t>COPY</w:t>
      </w:r>
    </w:p>
    <w:p w14:paraId="32B109A1" w14:textId="1F83D2E0" w:rsidR="00343CC3" w:rsidRPr="00F132A9" w:rsidRDefault="00343CC3" w:rsidP="00343CC3">
      <w:r>
        <w:t xml:space="preserve">Click the </w:t>
      </w:r>
      <w:r>
        <w:rPr>
          <w:b/>
          <w:bCs/>
          <w:i/>
          <w:iCs/>
          <w:u w:val="single"/>
        </w:rPr>
        <w:t>“Copy”</w:t>
      </w:r>
      <w:r>
        <w:t xml:space="preserve"> button to copy information from the currently selected Payment Term.</w:t>
      </w:r>
    </w:p>
    <w:p w14:paraId="1A2405F8" w14:textId="23322FE7" w:rsidR="001222F1" w:rsidRDefault="001222F1" w:rsidP="001222F1">
      <w:pPr>
        <w:pStyle w:val="Heading4"/>
      </w:pPr>
      <w:r>
        <w:t>DELETE</w:t>
      </w:r>
    </w:p>
    <w:p w14:paraId="6678FBCC" w14:textId="1844CB5E" w:rsidR="00343CC3" w:rsidRDefault="00343CC3" w:rsidP="00343CC3">
      <w:r>
        <w:t xml:space="preserve">To delete the currently selected Payment Term,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464ACB7" w14:textId="77777777" w:rsidR="00343CC3" w:rsidRDefault="00343CC3" w:rsidP="00343CC3">
      <w:pPr>
        <w:pStyle w:val="Heading4"/>
      </w:pPr>
      <w:r>
        <w:t>NEXT</w:t>
      </w:r>
    </w:p>
    <w:p w14:paraId="1542C9D1" w14:textId="1EC07014" w:rsidR="00343CC3" w:rsidRDefault="00343CC3" w:rsidP="00343CC3">
      <w:r>
        <w:t xml:space="preserve">Press </w:t>
      </w:r>
      <w:r w:rsidRPr="00B86B9F">
        <w:rPr>
          <w:b/>
          <w:bCs/>
          <w:i/>
          <w:iCs/>
          <w:u w:val="single"/>
        </w:rPr>
        <w:t>"N"</w:t>
      </w:r>
      <w:r>
        <w:t xml:space="preserve"> (Next) to find next Payment Term to view or modify. Alternatively, press the </w:t>
      </w:r>
      <w:r>
        <w:rPr>
          <w:b/>
          <w:bCs/>
          <w:i/>
          <w:iCs/>
          <w:u w:val="single"/>
        </w:rPr>
        <w:t>“Right Arrow”</w:t>
      </w:r>
      <w:r>
        <w:t xml:space="preserve"> on the screen.</w:t>
      </w:r>
    </w:p>
    <w:p w14:paraId="3E450887" w14:textId="77777777" w:rsidR="00343CC3" w:rsidRDefault="00343CC3" w:rsidP="00343CC3">
      <w:pPr>
        <w:pStyle w:val="Heading4"/>
      </w:pPr>
      <w:r>
        <w:t>PREVIOUS</w:t>
      </w:r>
    </w:p>
    <w:p w14:paraId="79650652" w14:textId="0EE11B9F" w:rsidR="00343CC3" w:rsidRDefault="00343CC3" w:rsidP="00343CC3">
      <w:r>
        <w:t xml:space="preserve">Press </w:t>
      </w:r>
      <w:r w:rsidRPr="00B86B9F">
        <w:rPr>
          <w:b/>
          <w:bCs/>
          <w:i/>
          <w:iCs/>
          <w:u w:val="single"/>
        </w:rPr>
        <w:t>"P"</w:t>
      </w:r>
      <w:r>
        <w:t xml:space="preserve"> (Previous) to find previous Payment Term to view or modify.</w:t>
      </w:r>
      <w:r w:rsidRPr="00EA7FC0">
        <w:t xml:space="preserve"> </w:t>
      </w:r>
      <w:r>
        <w:t xml:space="preserve">Alternatively, press the </w:t>
      </w:r>
      <w:r>
        <w:rPr>
          <w:b/>
          <w:bCs/>
          <w:i/>
          <w:iCs/>
          <w:u w:val="single"/>
        </w:rPr>
        <w:t>“Left Arrow”</w:t>
      </w:r>
      <w:r>
        <w:t xml:space="preserve"> on the screen.</w:t>
      </w:r>
    </w:p>
    <w:p w14:paraId="2318BE64" w14:textId="62651B30" w:rsidR="00F46F9C" w:rsidRDefault="00F46F9C" w:rsidP="00F46F9C">
      <w:pPr>
        <w:pStyle w:val="Heading3"/>
      </w:pPr>
      <w:bookmarkStart w:id="304" w:name="_Toc44258986"/>
      <w:r>
        <w:t>Add/Update Terms</w:t>
      </w:r>
      <w:bookmarkEnd w:id="304"/>
    </w:p>
    <w:p w14:paraId="5BD0FE9E" w14:textId="0D54584E" w:rsidR="001F1770" w:rsidRPr="001F1770" w:rsidRDefault="00717410" w:rsidP="001F1770">
      <w:r>
        <w:rPr>
          <w:noProof/>
        </w:rPr>
        <w:drawing>
          <wp:inline distT="0" distB="0" distL="0" distR="0" wp14:anchorId="7CDE053C" wp14:editId="6785A694">
            <wp:extent cx="4667250" cy="4257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667250" cy="4257675"/>
                    </a:xfrm>
                    <a:prstGeom prst="rect">
                      <a:avLst/>
                    </a:prstGeom>
                    <a:noFill/>
                    <a:ln>
                      <a:noFill/>
                    </a:ln>
                  </pic:spPr>
                </pic:pic>
              </a:graphicData>
            </a:graphic>
          </wp:inline>
        </w:drawing>
      </w:r>
    </w:p>
    <w:p w14:paraId="69F8A2ED" w14:textId="77777777" w:rsidR="00343CC3" w:rsidRDefault="00343CC3" w:rsidP="00343CC3">
      <w:pPr>
        <w:pStyle w:val="Heading4"/>
      </w:pPr>
      <w:r>
        <w:t>SAVE</w:t>
      </w:r>
    </w:p>
    <w:p w14:paraId="028F584F" w14:textId="66CD6272" w:rsidR="00343CC3" w:rsidRDefault="00343CC3" w:rsidP="00343CC3">
      <w:r>
        <w:t xml:space="preserve">Click the </w:t>
      </w:r>
      <w:r>
        <w:rPr>
          <w:b/>
          <w:bCs/>
          <w:i/>
          <w:iCs/>
          <w:u w:val="single"/>
        </w:rPr>
        <w:t>“Save”</w:t>
      </w:r>
      <w:r>
        <w:t xml:space="preserve"> button to save all changes to the current Payment Term.</w:t>
      </w:r>
    </w:p>
    <w:p w14:paraId="503B8BFD" w14:textId="77777777" w:rsidR="00343CC3" w:rsidRDefault="00343CC3" w:rsidP="00343CC3">
      <w:pPr>
        <w:pStyle w:val="Heading4"/>
      </w:pPr>
      <w:r>
        <w:t>RESET</w:t>
      </w:r>
    </w:p>
    <w:p w14:paraId="17765915" w14:textId="77777777" w:rsidR="00343CC3" w:rsidRPr="00096EBD" w:rsidRDefault="00343CC3" w:rsidP="00343CC3">
      <w:r>
        <w:t xml:space="preserve">Click the </w:t>
      </w:r>
      <w:r>
        <w:rPr>
          <w:b/>
          <w:bCs/>
          <w:i/>
          <w:iCs/>
          <w:u w:val="single"/>
        </w:rPr>
        <w:t>“Reset”</w:t>
      </w:r>
      <w:r>
        <w:t xml:space="preserve"> button to reset all fields to their original state.</w:t>
      </w:r>
    </w:p>
    <w:p w14:paraId="324441E3" w14:textId="77777777" w:rsidR="00343CC3" w:rsidRDefault="00343CC3" w:rsidP="00343CC3">
      <w:pPr>
        <w:pStyle w:val="Heading4"/>
      </w:pPr>
      <w:r>
        <w:t>CANCEL</w:t>
      </w:r>
    </w:p>
    <w:p w14:paraId="7FA07156" w14:textId="2B319AB2" w:rsidR="00343CC3" w:rsidRPr="00DF6BEC" w:rsidRDefault="00343CC3" w:rsidP="00343CC3">
      <w:r>
        <w:t xml:space="preserve">Click the </w:t>
      </w:r>
      <w:r>
        <w:rPr>
          <w:b/>
          <w:bCs/>
          <w:i/>
          <w:iCs/>
          <w:u w:val="single"/>
        </w:rPr>
        <w:t>“Cancel”</w:t>
      </w:r>
      <w:r>
        <w:t xml:space="preserve"> button to cancel all changes to the Payment Term without saving.</w:t>
      </w:r>
    </w:p>
    <w:p w14:paraId="0B64D925" w14:textId="73E0F844" w:rsidR="00F46F9C" w:rsidRDefault="00F46F9C" w:rsidP="00F46F9C">
      <w:pPr>
        <w:pStyle w:val="Heading3"/>
      </w:pPr>
      <w:bookmarkStart w:id="305" w:name="_Toc44258987"/>
      <w:r>
        <w:t>Add/Update Terms Field Definitions</w:t>
      </w:r>
      <w:bookmarkEnd w:id="305"/>
    </w:p>
    <w:p w14:paraId="3220EA41" w14:textId="2AB5C4C8" w:rsidR="001222F1" w:rsidRDefault="001222F1" w:rsidP="001222F1">
      <w:pPr>
        <w:pStyle w:val="Heading4"/>
      </w:pPr>
      <w:r>
        <w:t>Terms</w:t>
      </w:r>
    </w:p>
    <w:p w14:paraId="1A4AEAC6" w14:textId="2B0A7B2B" w:rsidR="00C07D72" w:rsidRPr="00A757C6" w:rsidRDefault="00C26A3D" w:rsidP="00C07D72">
      <w:r w:rsidRPr="00A757C6">
        <w:rPr>
          <w:rFonts w:ascii="Calibri" w:hAnsi="Calibri" w:cs="Calibri"/>
        </w:rPr>
        <w:t>Enter a code to describe this term for payment (i.e., N30 for Net 30, or 0210N15 for 2% 10 days net 15).</w:t>
      </w:r>
    </w:p>
    <w:p w14:paraId="33C7940F" w14:textId="47F17E5B" w:rsidR="001222F1" w:rsidRDefault="001222F1" w:rsidP="001222F1">
      <w:pPr>
        <w:pStyle w:val="Heading4"/>
      </w:pPr>
      <w:r>
        <w:t>Description</w:t>
      </w:r>
    </w:p>
    <w:p w14:paraId="16894200" w14:textId="5603AB3E" w:rsidR="00C07D72" w:rsidRPr="00A757C6" w:rsidRDefault="00C26A3D" w:rsidP="00C07D72">
      <w:r w:rsidRPr="00A757C6">
        <w:rPr>
          <w:rFonts w:ascii="Calibri" w:hAnsi="Calibri" w:cs="Calibri"/>
        </w:rPr>
        <w:t>Enter a description to describe this term for payment (i.e., 2% 10 days, Net 30).</w:t>
      </w:r>
    </w:p>
    <w:p w14:paraId="0A87D221" w14:textId="1DB61023" w:rsidR="001222F1" w:rsidRDefault="001222F1" w:rsidP="001222F1">
      <w:pPr>
        <w:pStyle w:val="Heading4"/>
      </w:pPr>
      <w:r>
        <w:t>Discount %</w:t>
      </w:r>
    </w:p>
    <w:p w14:paraId="6C95BFF1" w14:textId="0E01C16C" w:rsidR="00C07D72" w:rsidRPr="00A757C6" w:rsidRDefault="00C26A3D" w:rsidP="00C07D72">
      <w:r w:rsidRPr="00A757C6">
        <w:rPr>
          <w:rFonts w:ascii="Calibri" w:hAnsi="Calibri" w:cs="Calibri"/>
        </w:rPr>
        <w:t>Enter a discount percentage for early payment. Enter '2.5' for a discount of 2.5 percent.</w:t>
      </w:r>
    </w:p>
    <w:p w14:paraId="1794E4D4" w14:textId="69E7F4ED" w:rsidR="001222F1" w:rsidRDefault="001222F1" w:rsidP="001222F1">
      <w:pPr>
        <w:pStyle w:val="Heading4"/>
      </w:pPr>
      <w:r>
        <w:t>Days</w:t>
      </w:r>
    </w:p>
    <w:p w14:paraId="02AC0E87" w14:textId="25BCA265" w:rsidR="00C07D72" w:rsidRPr="00A757C6" w:rsidRDefault="00C26A3D" w:rsidP="00C07D72">
      <w:r w:rsidRPr="00A757C6">
        <w:rPr>
          <w:rFonts w:ascii="Calibri" w:hAnsi="Calibri" w:cs="Calibri"/>
        </w:rPr>
        <w:t xml:space="preserve">Enter the number of days for this discount to be valid. Enter '10' for this discount to be valid for ten days from the date. </w:t>
      </w:r>
    </w:p>
    <w:p w14:paraId="2049AFD6" w14:textId="2A3B72EC" w:rsidR="001222F1" w:rsidRDefault="001222F1" w:rsidP="001222F1">
      <w:pPr>
        <w:pStyle w:val="Heading4"/>
      </w:pPr>
      <w:r>
        <w:t>COD – Toggle Box</w:t>
      </w:r>
    </w:p>
    <w:p w14:paraId="5E2BF9CA" w14:textId="38168072" w:rsidR="00343CC3" w:rsidRDefault="00343CC3" w:rsidP="00343CC3">
      <w:r>
        <w:t>To set this payment term as a COD, make sure that the COD toggle box is checked.</w:t>
      </w:r>
    </w:p>
    <w:p w14:paraId="45EB6422" w14:textId="726EDC15" w:rsidR="001222F1" w:rsidRDefault="001222F1" w:rsidP="001222F1">
      <w:pPr>
        <w:pStyle w:val="Heading4"/>
      </w:pPr>
      <w:r>
        <w:t>Due on Month</w:t>
      </w:r>
    </w:p>
    <w:p w14:paraId="21FE0CBD" w14:textId="1C06EF7B" w:rsidR="00C07D72" w:rsidRPr="00C07D72" w:rsidRDefault="00343CC3" w:rsidP="00C07D72">
      <w:r>
        <w:t>Enter a number between 1 and 12 to determine which month a payment term is due.</w:t>
      </w:r>
    </w:p>
    <w:p w14:paraId="726D3973" w14:textId="17DDB7A9" w:rsidR="001222F1" w:rsidRDefault="001222F1" w:rsidP="001222F1">
      <w:pPr>
        <w:pStyle w:val="Heading4"/>
      </w:pPr>
      <w:r>
        <w:t>Due on Day</w:t>
      </w:r>
    </w:p>
    <w:p w14:paraId="0C59FDCE" w14:textId="1A3020EB" w:rsidR="00F46F9C" w:rsidRDefault="00343CC3" w:rsidP="00E83D20">
      <w:r>
        <w:t>Enter number to determine which day of the month a payment term is due.</w:t>
      </w:r>
    </w:p>
    <w:p w14:paraId="436B9CE8" w14:textId="77777777" w:rsidR="00870CC2" w:rsidRDefault="00870CC2" w:rsidP="00E83D20"/>
    <w:p w14:paraId="3120359D" w14:textId="2EC99B78" w:rsidR="00F46F9C" w:rsidRDefault="00F46F9C" w:rsidP="00F46F9C">
      <w:pPr>
        <w:pStyle w:val="Heading2"/>
      </w:pPr>
      <w:bookmarkStart w:id="306" w:name="_Toc44258988"/>
      <w:r>
        <w:t>Sales Territories [AF5]</w:t>
      </w:r>
      <w:bookmarkEnd w:id="306"/>
    </w:p>
    <w:p w14:paraId="075E2842" w14:textId="5F206820" w:rsidR="0064785C" w:rsidRPr="00A757C6" w:rsidRDefault="0064785C" w:rsidP="0064785C">
      <w:r w:rsidRPr="00A757C6">
        <w:rPr>
          <w:rFonts w:cs="Calibri"/>
        </w:rPr>
        <w:t>The Territory File allows different territories to be defined so that the customer may be defined by territory whereas the sales reports are available by territory.</w:t>
      </w:r>
      <w:r w:rsidR="00C26A3D" w:rsidRPr="00A757C6">
        <w:rPr>
          <w:rFonts w:cs="Calibri"/>
        </w:rPr>
        <w:t xml:space="preserve"> Normally the territory may be defined by state.  However, to simplify this approach, a region may be defined.</w:t>
      </w:r>
    </w:p>
    <w:p w14:paraId="3BB5834E" w14:textId="7BC4C8BD" w:rsidR="00F46F9C" w:rsidRDefault="00F46F9C" w:rsidP="00F46F9C">
      <w:pPr>
        <w:pStyle w:val="Heading3"/>
      </w:pPr>
      <w:bookmarkStart w:id="307" w:name="_Toc44258989"/>
      <w:r>
        <w:t>Browse Territory</w:t>
      </w:r>
      <w:bookmarkEnd w:id="307"/>
    </w:p>
    <w:p w14:paraId="4755F697" w14:textId="3C7CE68B" w:rsidR="001F1770" w:rsidRPr="001F1770" w:rsidRDefault="00717410" w:rsidP="001F1770">
      <w:r>
        <w:rPr>
          <w:noProof/>
        </w:rPr>
        <w:drawing>
          <wp:inline distT="0" distB="0" distL="0" distR="0" wp14:anchorId="6820B878" wp14:editId="5528D2E9">
            <wp:extent cx="3743325" cy="4792717"/>
            <wp:effectExtent l="0" t="0" r="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47100" cy="4797550"/>
                    </a:xfrm>
                    <a:prstGeom prst="rect">
                      <a:avLst/>
                    </a:prstGeom>
                    <a:noFill/>
                    <a:ln>
                      <a:noFill/>
                    </a:ln>
                  </pic:spPr>
                </pic:pic>
              </a:graphicData>
            </a:graphic>
          </wp:inline>
        </w:drawing>
      </w:r>
    </w:p>
    <w:p w14:paraId="3D7B14D0" w14:textId="141BCE6C" w:rsidR="00F46F9C" w:rsidRDefault="001222F1" w:rsidP="00F46F9C">
      <w:pPr>
        <w:pStyle w:val="Heading4"/>
      </w:pPr>
      <w:r>
        <w:t>ADD</w:t>
      </w:r>
    </w:p>
    <w:p w14:paraId="0BEB8A2D" w14:textId="53714606" w:rsidR="00343CC3" w:rsidRPr="00E64A2B" w:rsidRDefault="00343CC3" w:rsidP="00343CC3">
      <w:r>
        <w:t xml:space="preserve">Click the </w:t>
      </w:r>
      <w:r>
        <w:rPr>
          <w:b/>
          <w:bCs/>
          <w:i/>
          <w:iCs/>
          <w:u w:val="single"/>
        </w:rPr>
        <w:t>“Green + Icon”</w:t>
      </w:r>
      <w:r>
        <w:t xml:space="preserve"> to add a new Sales Territory.</w:t>
      </w:r>
    </w:p>
    <w:p w14:paraId="18A12FF5" w14:textId="47E1E97A" w:rsidR="00F46F9C" w:rsidRDefault="00F46F9C" w:rsidP="00F46F9C">
      <w:pPr>
        <w:pStyle w:val="Heading3"/>
      </w:pPr>
      <w:bookmarkStart w:id="308" w:name="_Toc44258990"/>
      <w:r>
        <w:t>View Territory</w:t>
      </w:r>
      <w:bookmarkEnd w:id="308"/>
    </w:p>
    <w:p w14:paraId="40C6D95E" w14:textId="29C6EA9A" w:rsidR="001F1770" w:rsidRPr="001F1770" w:rsidRDefault="00717410" w:rsidP="001F1770">
      <w:r>
        <w:rPr>
          <w:noProof/>
        </w:rPr>
        <w:drawing>
          <wp:inline distT="0" distB="0" distL="0" distR="0" wp14:anchorId="4EF00288" wp14:editId="1823A03C">
            <wp:extent cx="3800475" cy="39814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00475" cy="3981450"/>
                    </a:xfrm>
                    <a:prstGeom prst="rect">
                      <a:avLst/>
                    </a:prstGeom>
                    <a:noFill/>
                    <a:ln>
                      <a:noFill/>
                    </a:ln>
                  </pic:spPr>
                </pic:pic>
              </a:graphicData>
            </a:graphic>
          </wp:inline>
        </w:drawing>
      </w:r>
    </w:p>
    <w:p w14:paraId="6F247260" w14:textId="3B49F4A6" w:rsidR="00C901EE" w:rsidRDefault="00C901EE" w:rsidP="00C901EE">
      <w:pPr>
        <w:pStyle w:val="Heading4"/>
      </w:pPr>
      <w:r>
        <w:t>UPDATE</w:t>
      </w:r>
    </w:p>
    <w:p w14:paraId="58CB403F" w14:textId="184F45B8" w:rsidR="00343CC3" w:rsidRDefault="00343CC3" w:rsidP="00343CC3">
      <w:r>
        <w:t xml:space="preserve">To change the currently selected Sales Territory, simply click the </w:t>
      </w:r>
      <w:r>
        <w:rPr>
          <w:b/>
          <w:bCs/>
          <w:i/>
          <w:iCs/>
          <w:u w:val="single"/>
        </w:rPr>
        <w:t>“Update</w:t>
      </w:r>
      <w:r>
        <w:t xml:space="preserve">” button at the bottom of the screen.  </w:t>
      </w:r>
    </w:p>
    <w:p w14:paraId="6E8D5282" w14:textId="77777777" w:rsidR="00343CC3" w:rsidRDefault="00343CC3" w:rsidP="00343CC3">
      <w:pPr>
        <w:pStyle w:val="Heading4"/>
      </w:pPr>
      <w:r>
        <w:t>ADD</w:t>
      </w:r>
    </w:p>
    <w:p w14:paraId="3EA3323F" w14:textId="41D95B21" w:rsidR="00343CC3" w:rsidRDefault="00343CC3" w:rsidP="00343CC3">
      <w:r>
        <w:t xml:space="preserve">To add a new Sales Territory, simply click the </w:t>
      </w:r>
      <w:r>
        <w:rPr>
          <w:b/>
          <w:bCs/>
          <w:i/>
          <w:iCs/>
          <w:u w:val="single"/>
        </w:rPr>
        <w:t xml:space="preserve">“Green + Icon” </w:t>
      </w:r>
      <w:r>
        <w:t>button at the top of the Sales Territory screen.</w:t>
      </w:r>
    </w:p>
    <w:p w14:paraId="15CB7FD1" w14:textId="77777777" w:rsidR="00343CC3" w:rsidRPr="004477D0" w:rsidRDefault="00343CC3" w:rsidP="00343CC3">
      <w:r>
        <w:t xml:space="preserve">Alternatively, click the </w:t>
      </w:r>
      <w:r>
        <w:rPr>
          <w:b/>
          <w:bCs/>
          <w:i/>
          <w:iCs/>
          <w:u w:val="single"/>
        </w:rPr>
        <w:t>“Add”</w:t>
      </w:r>
      <w:r>
        <w:t xml:space="preserve"> button at the bottom of the screen.</w:t>
      </w:r>
    </w:p>
    <w:p w14:paraId="3B96AB61" w14:textId="1C08ACDC" w:rsidR="00C901EE" w:rsidRDefault="00C901EE" w:rsidP="00C901EE">
      <w:pPr>
        <w:pStyle w:val="Heading4"/>
      </w:pPr>
      <w:r>
        <w:t>COPY</w:t>
      </w:r>
    </w:p>
    <w:p w14:paraId="00A1F32A" w14:textId="24C81242" w:rsidR="00343CC3" w:rsidRPr="00F132A9" w:rsidRDefault="00343CC3" w:rsidP="00343CC3">
      <w:r>
        <w:t xml:space="preserve">Click the </w:t>
      </w:r>
      <w:r>
        <w:rPr>
          <w:b/>
          <w:bCs/>
          <w:i/>
          <w:iCs/>
          <w:u w:val="single"/>
        </w:rPr>
        <w:t>“Copy”</w:t>
      </w:r>
      <w:r>
        <w:t xml:space="preserve"> button to copy information from the currently selected Sales Territory.</w:t>
      </w:r>
    </w:p>
    <w:p w14:paraId="2D8DBA68" w14:textId="77777777" w:rsidR="00343CC3" w:rsidRDefault="00343CC3" w:rsidP="00343CC3">
      <w:pPr>
        <w:pStyle w:val="Heading4"/>
      </w:pPr>
      <w:r>
        <w:t>DELETE</w:t>
      </w:r>
    </w:p>
    <w:p w14:paraId="3134F99B" w14:textId="5680F2BC" w:rsidR="00343CC3" w:rsidRDefault="00343CC3" w:rsidP="00343CC3">
      <w:r>
        <w:t xml:space="preserve">To delete the currently selected Sales Territory,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8587045" w14:textId="77777777" w:rsidR="00343CC3" w:rsidRDefault="00343CC3" w:rsidP="00343CC3">
      <w:pPr>
        <w:pStyle w:val="Heading4"/>
      </w:pPr>
      <w:r>
        <w:t>NEXT</w:t>
      </w:r>
    </w:p>
    <w:p w14:paraId="53D7F369" w14:textId="013A1B86" w:rsidR="00343CC3" w:rsidRDefault="00343CC3" w:rsidP="00343CC3">
      <w:r>
        <w:t xml:space="preserve">Press </w:t>
      </w:r>
      <w:r w:rsidRPr="00B86B9F">
        <w:rPr>
          <w:b/>
          <w:bCs/>
          <w:i/>
          <w:iCs/>
          <w:u w:val="single"/>
        </w:rPr>
        <w:t>"N"</w:t>
      </w:r>
      <w:r>
        <w:t xml:space="preserve"> (Next) to find next Sales Territory to view or modify. Alternatively, press the </w:t>
      </w:r>
      <w:r>
        <w:rPr>
          <w:b/>
          <w:bCs/>
          <w:i/>
          <w:iCs/>
          <w:u w:val="single"/>
        </w:rPr>
        <w:t>“Right Arrow”</w:t>
      </w:r>
      <w:r>
        <w:t xml:space="preserve"> on the screen.</w:t>
      </w:r>
    </w:p>
    <w:p w14:paraId="1EA1F603" w14:textId="77777777" w:rsidR="00343CC3" w:rsidRDefault="00343CC3" w:rsidP="00343CC3">
      <w:pPr>
        <w:pStyle w:val="Heading4"/>
      </w:pPr>
      <w:r>
        <w:t>PREVIOUS</w:t>
      </w:r>
    </w:p>
    <w:p w14:paraId="46679606" w14:textId="49EEFE83" w:rsidR="00343CC3" w:rsidRDefault="00343CC3" w:rsidP="00343CC3">
      <w:r>
        <w:t xml:space="preserve">Press </w:t>
      </w:r>
      <w:r w:rsidRPr="00B86B9F">
        <w:rPr>
          <w:b/>
          <w:bCs/>
          <w:i/>
          <w:iCs/>
          <w:u w:val="single"/>
        </w:rPr>
        <w:t>"P"</w:t>
      </w:r>
      <w:r>
        <w:t xml:space="preserve"> (Previous) to find previous Sales Territory to view or modify.</w:t>
      </w:r>
      <w:r w:rsidRPr="00EA7FC0">
        <w:t xml:space="preserve"> </w:t>
      </w:r>
      <w:r>
        <w:t xml:space="preserve">Alternatively, press the </w:t>
      </w:r>
      <w:r>
        <w:rPr>
          <w:b/>
          <w:bCs/>
          <w:i/>
          <w:iCs/>
          <w:u w:val="single"/>
        </w:rPr>
        <w:t>“Left Arrow”</w:t>
      </w:r>
      <w:r>
        <w:t xml:space="preserve"> on the screen.</w:t>
      </w:r>
    </w:p>
    <w:p w14:paraId="58BC6660" w14:textId="278DC224" w:rsidR="00F46F9C" w:rsidRDefault="00F46F9C" w:rsidP="00F46F9C">
      <w:pPr>
        <w:pStyle w:val="Heading3"/>
      </w:pPr>
      <w:bookmarkStart w:id="309" w:name="_Toc44258991"/>
      <w:r>
        <w:t>Add/Update Territory</w:t>
      </w:r>
      <w:bookmarkEnd w:id="309"/>
    </w:p>
    <w:p w14:paraId="045DB480" w14:textId="297409EF" w:rsidR="001F1770" w:rsidRPr="001F1770" w:rsidRDefault="00717410" w:rsidP="001F1770">
      <w:r>
        <w:rPr>
          <w:noProof/>
        </w:rPr>
        <w:drawing>
          <wp:inline distT="0" distB="0" distL="0" distR="0" wp14:anchorId="55F4AD91" wp14:editId="60E0C1B4">
            <wp:extent cx="3752850" cy="39814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752850" cy="3981450"/>
                    </a:xfrm>
                    <a:prstGeom prst="rect">
                      <a:avLst/>
                    </a:prstGeom>
                    <a:noFill/>
                    <a:ln>
                      <a:noFill/>
                    </a:ln>
                  </pic:spPr>
                </pic:pic>
              </a:graphicData>
            </a:graphic>
          </wp:inline>
        </w:drawing>
      </w:r>
    </w:p>
    <w:p w14:paraId="10684240" w14:textId="77777777" w:rsidR="00343CC3" w:rsidRDefault="00343CC3" w:rsidP="00343CC3">
      <w:pPr>
        <w:pStyle w:val="Heading4"/>
      </w:pPr>
      <w:r>
        <w:t>SAVE</w:t>
      </w:r>
    </w:p>
    <w:p w14:paraId="0AC24FBE" w14:textId="498AFCCB" w:rsidR="00343CC3" w:rsidRDefault="00343CC3" w:rsidP="00343CC3">
      <w:r>
        <w:t xml:space="preserve">Click the </w:t>
      </w:r>
      <w:r>
        <w:rPr>
          <w:b/>
          <w:bCs/>
          <w:i/>
          <w:iCs/>
          <w:u w:val="single"/>
        </w:rPr>
        <w:t>“Save”</w:t>
      </w:r>
      <w:r>
        <w:t xml:space="preserve"> button to save all changes to the current Sales Territory.</w:t>
      </w:r>
    </w:p>
    <w:p w14:paraId="5B79F23B" w14:textId="77777777" w:rsidR="00343CC3" w:rsidRDefault="00343CC3" w:rsidP="00343CC3">
      <w:pPr>
        <w:pStyle w:val="Heading4"/>
      </w:pPr>
      <w:r>
        <w:t>RESET</w:t>
      </w:r>
    </w:p>
    <w:p w14:paraId="704EA2D6" w14:textId="77777777" w:rsidR="00343CC3" w:rsidRPr="00096EBD" w:rsidRDefault="00343CC3" w:rsidP="00343CC3">
      <w:r>
        <w:t xml:space="preserve">Click the </w:t>
      </w:r>
      <w:r>
        <w:rPr>
          <w:b/>
          <w:bCs/>
          <w:i/>
          <w:iCs/>
          <w:u w:val="single"/>
        </w:rPr>
        <w:t>“Reset”</w:t>
      </w:r>
      <w:r>
        <w:t xml:space="preserve"> button to reset all fields to their original state.</w:t>
      </w:r>
    </w:p>
    <w:p w14:paraId="13C9F10B" w14:textId="77777777" w:rsidR="00343CC3" w:rsidRDefault="00343CC3" w:rsidP="00343CC3">
      <w:pPr>
        <w:pStyle w:val="Heading4"/>
      </w:pPr>
      <w:r>
        <w:t>CANCEL</w:t>
      </w:r>
    </w:p>
    <w:p w14:paraId="4530EBDE" w14:textId="126F3957" w:rsidR="00343CC3" w:rsidRDefault="00343CC3" w:rsidP="00343CC3">
      <w:r>
        <w:t xml:space="preserve">Click the </w:t>
      </w:r>
      <w:r>
        <w:rPr>
          <w:b/>
          <w:bCs/>
          <w:i/>
          <w:iCs/>
          <w:u w:val="single"/>
        </w:rPr>
        <w:t>“Cancel”</w:t>
      </w:r>
      <w:r>
        <w:t xml:space="preserve"> button to cancel all changes to the Sales Territory without saving.</w:t>
      </w:r>
    </w:p>
    <w:p w14:paraId="4FF775E7" w14:textId="77777777" w:rsidR="00870CC2" w:rsidRPr="00DF6BEC" w:rsidRDefault="00870CC2" w:rsidP="00343CC3"/>
    <w:p w14:paraId="67BA5350" w14:textId="3A9B50D5" w:rsidR="00F46F9C" w:rsidRDefault="00F46F9C" w:rsidP="00F46F9C">
      <w:pPr>
        <w:pStyle w:val="Heading3"/>
      </w:pPr>
      <w:bookmarkStart w:id="310" w:name="_Toc44258992"/>
      <w:r>
        <w:t>Add/Update Territory Field Definitions</w:t>
      </w:r>
      <w:bookmarkEnd w:id="310"/>
    </w:p>
    <w:p w14:paraId="539288E3" w14:textId="447D78C4" w:rsidR="00C901EE" w:rsidRDefault="00C901EE" w:rsidP="00C901EE">
      <w:pPr>
        <w:pStyle w:val="Heading4"/>
      </w:pPr>
      <w:r>
        <w:t>Territory</w:t>
      </w:r>
    </w:p>
    <w:p w14:paraId="1C8EE02E" w14:textId="20E9A7AB" w:rsidR="00C07D72" w:rsidRPr="00C26A3D" w:rsidRDefault="00C26A3D" w:rsidP="00C07D72">
      <w:r w:rsidRPr="00C26A3D">
        <w:rPr>
          <w:rFonts w:cs="Calibri"/>
        </w:rPr>
        <w:t>Enter a unique code to describe the territory.</w:t>
      </w:r>
    </w:p>
    <w:p w14:paraId="379A4C13" w14:textId="306EA0F6" w:rsidR="00C901EE" w:rsidRDefault="00C901EE" w:rsidP="00C901EE">
      <w:pPr>
        <w:pStyle w:val="Heading4"/>
      </w:pPr>
      <w:r>
        <w:t>Description</w:t>
      </w:r>
    </w:p>
    <w:p w14:paraId="1FCA5B60" w14:textId="62A5D859" w:rsidR="00F46F9C" w:rsidRDefault="00C26A3D" w:rsidP="00E83D20">
      <w:pPr>
        <w:rPr>
          <w:rFonts w:cs="Calibri"/>
        </w:rPr>
      </w:pPr>
      <w:r w:rsidRPr="00C26A3D">
        <w:rPr>
          <w:rFonts w:cs="Calibri"/>
        </w:rPr>
        <w:t>Enter a description to describe the territory.</w:t>
      </w:r>
    </w:p>
    <w:p w14:paraId="0F69CCAA" w14:textId="21107735" w:rsidR="00870CC2" w:rsidRDefault="00870CC2" w:rsidP="00E83D20">
      <w:pPr>
        <w:rPr>
          <w:rFonts w:cs="Calibri"/>
        </w:rPr>
      </w:pPr>
    </w:p>
    <w:p w14:paraId="0FBA0353" w14:textId="77777777" w:rsidR="00870CC2" w:rsidRPr="00C26A3D" w:rsidRDefault="00870CC2" w:rsidP="00E83D20"/>
    <w:p w14:paraId="0F675807" w14:textId="36B558BA" w:rsidR="00F46F9C" w:rsidRDefault="00F46F9C" w:rsidP="00F46F9C">
      <w:pPr>
        <w:pStyle w:val="Heading2"/>
      </w:pPr>
      <w:bookmarkStart w:id="311" w:name="_Toc44258993"/>
      <w:r>
        <w:t>Taxing Authority Codes [AF6]</w:t>
      </w:r>
      <w:bookmarkEnd w:id="311"/>
    </w:p>
    <w:p w14:paraId="661998AE" w14:textId="2C098B2B" w:rsidR="0064785C" w:rsidRPr="00A757C6" w:rsidRDefault="0064785C" w:rsidP="0064785C">
      <w:r w:rsidRPr="00A757C6">
        <w:rPr>
          <w:rFonts w:cs="Calibri"/>
        </w:rPr>
        <w:t>The Tax Codes file allows defining a tax structure so that three tax rates will be applied when invoicing.</w:t>
      </w:r>
      <w:r w:rsidR="00C26A3D" w:rsidRPr="00A757C6">
        <w:rPr>
          <w:rFonts w:cs="Calibri"/>
        </w:rPr>
        <w:t xml:space="preserve"> As an example, a group may be set up for Phila. so that the state, city, and local county taxes will apply all at once.  in addition, General Ledger accounts can be assigned for each tax code.  For companies in Canada the GST and VAT tax could be set up using the tax codes maintenance.</w:t>
      </w:r>
    </w:p>
    <w:p w14:paraId="0AA8AF8E" w14:textId="19E248AD" w:rsidR="00F46F9C" w:rsidRDefault="00F46F9C" w:rsidP="00F46F9C">
      <w:pPr>
        <w:pStyle w:val="Heading3"/>
      </w:pPr>
      <w:bookmarkStart w:id="312" w:name="_Toc44258994"/>
      <w:r>
        <w:t>Browse Codes</w:t>
      </w:r>
      <w:bookmarkEnd w:id="312"/>
    </w:p>
    <w:p w14:paraId="190AD4D7" w14:textId="464EEF13" w:rsidR="001F1770" w:rsidRPr="001F1770" w:rsidRDefault="00717410" w:rsidP="001F1770">
      <w:r>
        <w:rPr>
          <w:noProof/>
        </w:rPr>
        <w:drawing>
          <wp:inline distT="0" distB="0" distL="0" distR="0" wp14:anchorId="2C03BB6F" wp14:editId="66AF1D35">
            <wp:extent cx="5943600" cy="4552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0463981B" w14:textId="5FC229AB" w:rsidR="00F46F9C" w:rsidRDefault="00C901EE" w:rsidP="00F46F9C">
      <w:pPr>
        <w:pStyle w:val="Heading4"/>
      </w:pPr>
      <w:r>
        <w:t>ADD</w:t>
      </w:r>
    </w:p>
    <w:p w14:paraId="0A42871D" w14:textId="3C232358" w:rsidR="00343CC3" w:rsidRPr="00E64A2B" w:rsidRDefault="00343CC3" w:rsidP="00343CC3">
      <w:r>
        <w:t xml:space="preserve">Click the </w:t>
      </w:r>
      <w:r>
        <w:rPr>
          <w:b/>
          <w:bCs/>
          <w:i/>
          <w:iCs/>
          <w:u w:val="single"/>
        </w:rPr>
        <w:t>“Green + Icon”</w:t>
      </w:r>
      <w:r>
        <w:t xml:space="preserve"> to add a new Sales Tax Code.</w:t>
      </w:r>
    </w:p>
    <w:p w14:paraId="7378C974" w14:textId="4F93F43A" w:rsidR="00F46F9C" w:rsidRDefault="00F46F9C" w:rsidP="00F46F9C">
      <w:pPr>
        <w:pStyle w:val="Heading3"/>
      </w:pPr>
      <w:bookmarkStart w:id="313" w:name="_Toc44258995"/>
      <w:r>
        <w:t>View Code</w:t>
      </w:r>
      <w:bookmarkEnd w:id="313"/>
    </w:p>
    <w:p w14:paraId="7A0D30C8" w14:textId="332CCEA3" w:rsidR="001F1770" w:rsidRPr="001F1770" w:rsidRDefault="00343CC3" w:rsidP="001F1770">
      <w:r>
        <w:rPr>
          <w:noProof/>
        </w:rPr>
        <w:drawing>
          <wp:inline distT="0" distB="0" distL="0" distR="0" wp14:anchorId="59001662" wp14:editId="79DD26D0">
            <wp:extent cx="5943600" cy="392561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51231" cy="3930654"/>
                    </a:xfrm>
                    <a:prstGeom prst="rect">
                      <a:avLst/>
                    </a:prstGeom>
                  </pic:spPr>
                </pic:pic>
              </a:graphicData>
            </a:graphic>
          </wp:inline>
        </w:drawing>
      </w:r>
    </w:p>
    <w:p w14:paraId="30C4221F" w14:textId="77777777" w:rsidR="00343CC3" w:rsidRDefault="00343CC3" w:rsidP="00343CC3">
      <w:pPr>
        <w:pStyle w:val="Heading4"/>
      </w:pPr>
      <w:r>
        <w:t>UPDATE</w:t>
      </w:r>
    </w:p>
    <w:p w14:paraId="6F5DDE7E" w14:textId="398B3910" w:rsidR="00343CC3" w:rsidRDefault="00343CC3" w:rsidP="00343CC3">
      <w:r>
        <w:t xml:space="preserve">To change the currently selected Sales Tax Code, simply click the </w:t>
      </w:r>
      <w:r>
        <w:rPr>
          <w:b/>
          <w:bCs/>
          <w:i/>
          <w:iCs/>
          <w:u w:val="single"/>
        </w:rPr>
        <w:t>“Update</w:t>
      </w:r>
      <w:r>
        <w:t xml:space="preserve">” button at the bottom of the screen.  </w:t>
      </w:r>
    </w:p>
    <w:p w14:paraId="7F2D82CD" w14:textId="77777777" w:rsidR="00343CC3" w:rsidRDefault="00343CC3" w:rsidP="00343CC3">
      <w:pPr>
        <w:pStyle w:val="Heading4"/>
      </w:pPr>
      <w:r>
        <w:t>ADD</w:t>
      </w:r>
    </w:p>
    <w:p w14:paraId="0FFFFC92" w14:textId="12B34802" w:rsidR="00343CC3" w:rsidRDefault="00343CC3" w:rsidP="00343CC3">
      <w:r>
        <w:t xml:space="preserve">To add a new Sales Tax Code, simply click the </w:t>
      </w:r>
      <w:r>
        <w:rPr>
          <w:b/>
          <w:bCs/>
          <w:i/>
          <w:iCs/>
          <w:u w:val="single"/>
        </w:rPr>
        <w:t xml:space="preserve">“Green + Icon” </w:t>
      </w:r>
      <w:r>
        <w:t>button at the top of the Sales Tax Code screen.</w:t>
      </w:r>
    </w:p>
    <w:p w14:paraId="6A891785" w14:textId="77777777" w:rsidR="00343CC3" w:rsidRPr="004477D0" w:rsidRDefault="00343CC3" w:rsidP="00343CC3">
      <w:r>
        <w:t xml:space="preserve">Alternatively, click the </w:t>
      </w:r>
      <w:r>
        <w:rPr>
          <w:b/>
          <w:bCs/>
          <w:i/>
          <w:iCs/>
          <w:u w:val="single"/>
        </w:rPr>
        <w:t>“Add”</w:t>
      </w:r>
      <w:r>
        <w:t xml:space="preserve"> button at the bottom of the screen.</w:t>
      </w:r>
    </w:p>
    <w:p w14:paraId="4793F16C" w14:textId="6E2706D2" w:rsidR="00C901EE" w:rsidRDefault="00C901EE" w:rsidP="00C901EE">
      <w:pPr>
        <w:pStyle w:val="Heading4"/>
      </w:pPr>
      <w:r>
        <w:t>COPY</w:t>
      </w:r>
    </w:p>
    <w:p w14:paraId="5D78022F" w14:textId="2134937E" w:rsidR="00343CC3" w:rsidRPr="00F132A9" w:rsidRDefault="00343CC3" w:rsidP="00343CC3">
      <w:r>
        <w:t xml:space="preserve">Click the </w:t>
      </w:r>
      <w:r>
        <w:rPr>
          <w:b/>
          <w:bCs/>
          <w:i/>
          <w:iCs/>
          <w:u w:val="single"/>
        </w:rPr>
        <w:t>“Copy”</w:t>
      </w:r>
      <w:r>
        <w:t xml:space="preserve"> button to copy information from the currently selected Sales Tax Code.</w:t>
      </w:r>
    </w:p>
    <w:p w14:paraId="39B3B42F" w14:textId="77777777" w:rsidR="00343CC3" w:rsidRDefault="00343CC3" w:rsidP="00343CC3">
      <w:pPr>
        <w:pStyle w:val="Heading4"/>
      </w:pPr>
      <w:r>
        <w:t>DELETE</w:t>
      </w:r>
    </w:p>
    <w:p w14:paraId="3E143056" w14:textId="3A221662" w:rsidR="00343CC3" w:rsidRDefault="00343CC3" w:rsidP="00343CC3">
      <w:r>
        <w:t xml:space="preserve">To delete the currently selected Sales Tax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78F351A" w14:textId="77777777" w:rsidR="00343CC3" w:rsidRDefault="00343CC3" w:rsidP="00343CC3">
      <w:pPr>
        <w:pStyle w:val="Heading4"/>
      </w:pPr>
      <w:r>
        <w:t>NEXT</w:t>
      </w:r>
    </w:p>
    <w:p w14:paraId="3BF4E277" w14:textId="20B0E1DB" w:rsidR="00343CC3" w:rsidRDefault="00343CC3" w:rsidP="00343CC3">
      <w:r>
        <w:t xml:space="preserve">Press </w:t>
      </w:r>
      <w:r w:rsidRPr="00B86B9F">
        <w:rPr>
          <w:b/>
          <w:bCs/>
          <w:i/>
          <w:iCs/>
          <w:u w:val="single"/>
        </w:rPr>
        <w:t>"N"</w:t>
      </w:r>
      <w:r>
        <w:t xml:space="preserve"> (Next) to find next Sales Tax Code to view or modify. Alternatively, press the </w:t>
      </w:r>
      <w:r>
        <w:rPr>
          <w:b/>
          <w:bCs/>
          <w:i/>
          <w:iCs/>
          <w:u w:val="single"/>
        </w:rPr>
        <w:t>“Right Arrow”</w:t>
      </w:r>
      <w:r>
        <w:t xml:space="preserve"> on the screen.</w:t>
      </w:r>
    </w:p>
    <w:p w14:paraId="3CA0B5AA" w14:textId="77777777" w:rsidR="00343CC3" w:rsidRDefault="00343CC3" w:rsidP="00343CC3">
      <w:pPr>
        <w:pStyle w:val="Heading4"/>
      </w:pPr>
      <w:r>
        <w:t>PREVIOUS</w:t>
      </w:r>
    </w:p>
    <w:p w14:paraId="7C660AB4" w14:textId="5150F725" w:rsidR="00343CC3" w:rsidRDefault="00343CC3" w:rsidP="00343CC3">
      <w:r>
        <w:t xml:space="preserve">Press </w:t>
      </w:r>
      <w:r w:rsidRPr="00B86B9F">
        <w:rPr>
          <w:b/>
          <w:bCs/>
          <w:i/>
          <w:iCs/>
          <w:u w:val="single"/>
        </w:rPr>
        <w:t>"P"</w:t>
      </w:r>
      <w:r>
        <w:t xml:space="preserve"> (Previous) to find previous Sales Tax Code to view or modify.</w:t>
      </w:r>
      <w:r w:rsidRPr="00EA7FC0">
        <w:t xml:space="preserve"> </w:t>
      </w:r>
      <w:r>
        <w:t xml:space="preserve">Alternatively, press the </w:t>
      </w:r>
      <w:r>
        <w:rPr>
          <w:b/>
          <w:bCs/>
          <w:i/>
          <w:iCs/>
          <w:u w:val="single"/>
        </w:rPr>
        <w:t>“Left Arrow”</w:t>
      </w:r>
      <w:r>
        <w:t xml:space="preserve"> on the screen.</w:t>
      </w:r>
    </w:p>
    <w:p w14:paraId="64691E3E" w14:textId="67154F15" w:rsidR="00F46F9C" w:rsidRDefault="00F46F9C" w:rsidP="00F46F9C">
      <w:pPr>
        <w:pStyle w:val="Heading3"/>
      </w:pPr>
      <w:bookmarkStart w:id="314" w:name="_Toc44258996"/>
      <w:r>
        <w:t>Add/Update Code</w:t>
      </w:r>
      <w:bookmarkEnd w:id="314"/>
    </w:p>
    <w:p w14:paraId="3787BE28" w14:textId="427416E3" w:rsidR="001F1770" w:rsidRPr="001F1770" w:rsidRDefault="00717410" w:rsidP="001F1770">
      <w:r>
        <w:rPr>
          <w:noProof/>
        </w:rPr>
        <w:drawing>
          <wp:inline distT="0" distB="0" distL="0" distR="0" wp14:anchorId="44D239F5" wp14:editId="01FFD2B1">
            <wp:extent cx="5943600" cy="4240924"/>
            <wp:effectExtent l="0" t="0" r="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5681" cy="4242409"/>
                    </a:xfrm>
                    <a:prstGeom prst="rect">
                      <a:avLst/>
                    </a:prstGeom>
                    <a:noFill/>
                    <a:ln>
                      <a:noFill/>
                    </a:ln>
                  </pic:spPr>
                </pic:pic>
              </a:graphicData>
            </a:graphic>
          </wp:inline>
        </w:drawing>
      </w:r>
    </w:p>
    <w:p w14:paraId="013A2F56" w14:textId="77777777" w:rsidR="00343CC3" w:rsidRDefault="00343CC3" w:rsidP="00343CC3">
      <w:pPr>
        <w:pStyle w:val="Heading4"/>
      </w:pPr>
      <w:r>
        <w:t>SAVE</w:t>
      </w:r>
    </w:p>
    <w:p w14:paraId="3036A393" w14:textId="14ED6D9B" w:rsidR="00343CC3" w:rsidRDefault="00343CC3" w:rsidP="00343CC3">
      <w:r>
        <w:t xml:space="preserve">Click the </w:t>
      </w:r>
      <w:r>
        <w:rPr>
          <w:b/>
          <w:bCs/>
          <w:i/>
          <w:iCs/>
          <w:u w:val="single"/>
        </w:rPr>
        <w:t>“Save”</w:t>
      </w:r>
      <w:r>
        <w:t xml:space="preserve"> button to save all changes to the current Sales Tax Code.</w:t>
      </w:r>
    </w:p>
    <w:p w14:paraId="3B2E141F" w14:textId="77777777" w:rsidR="00343CC3" w:rsidRDefault="00343CC3" w:rsidP="00343CC3">
      <w:pPr>
        <w:pStyle w:val="Heading4"/>
      </w:pPr>
      <w:r>
        <w:t>RESET</w:t>
      </w:r>
    </w:p>
    <w:p w14:paraId="71C6C6CF" w14:textId="77777777" w:rsidR="00343CC3" w:rsidRPr="00096EBD" w:rsidRDefault="00343CC3" w:rsidP="00343CC3">
      <w:r>
        <w:t xml:space="preserve">Click the </w:t>
      </w:r>
      <w:r>
        <w:rPr>
          <w:b/>
          <w:bCs/>
          <w:i/>
          <w:iCs/>
          <w:u w:val="single"/>
        </w:rPr>
        <w:t>“Reset”</w:t>
      </w:r>
      <w:r>
        <w:t xml:space="preserve"> button to reset all fields to their original state.</w:t>
      </w:r>
    </w:p>
    <w:p w14:paraId="71C5D7C0" w14:textId="77777777" w:rsidR="00343CC3" w:rsidRDefault="00343CC3" w:rsidP="00343CC3">
      <w:pPr>
        <w:pStyle w:val="Heading4"/>
      </w:pPr>
      <w:r>
        <w:t>CANCEL</w:t>
      </w:r>
    </w:p>
    <w:p w14:paraId="4DF2D7F6" w14:textId="268E2C38" w:rsidR="00343CC3" w:rsidRPr="00DF6BEC" w:rsidRDefault="00343CC3" w:rsidP="00343CC3">
      <w:r>
        <w:t xml:space="preserve">Click the </w:t>
      </w:r>
      <w:r>
        <w:rPr>
          <w:b/>
          <w:bCs/>
          <w:i/>
          <w:iCs/>
          <w:u w:val="single"/>
        </w:rPr>
        <w:t>“Cancel”</w:t>
      </w:r>
      <w:r>
        <w:t xml:space="preserve"> button to cancel all changes to the Sales Tax Code without saving.</w:t>
      </w:r>
    </w:p>
    <w:p w14:paraId="3BEA3172" w14:textId="2AF53E2D" w:rsidR="00F46F9C" w:rsidRDefault="00F46F9C" w:rsidP="00F46F9C">
      <w:pPr>
        <w:pStyle w:val="Heading3"/>
      </w:pPr>
      <w:bookmarkStart w:id="315" w:name="_Toc44258997"/>
      <w:r>
        <w:t>Add/Update Code Field Definitions</w:t>
      </w:r>
      <w:bookmarkEnd w:id="315"/>
    </w:p>
    <w:p w14:paraId="2A958CB2" w14:textId="6A126C22" w:rsidR="00C901EE" w:rsidRDefault="00C901EE" w:rsidP="00C901EE">
      <w:pPr>
        <w:pStyle w:val="Heading4"/>
      </w:pPr>
      <w:r>
        <w:t>Sales Tax Group</w:t>
      </w:r>
    </w:p>
    <w:p w14:paraId="6F3331D0" w14:textId="77777777" w:rsidR="00C26A3D" w:rsidRPr="00A757C6" w:rsidRDefault="00C26A3D" w:rsidP="00C07D72">
      <w:pPr>
        <w:rPr>
          <w:rFonts w:cs="Calibri"/>
        </w:rPr>
      </w:pPr>
      <w:r w:rsidRPr="00A757C6">
        <w:rPr>
          <w:rFonts w:cs="Calibri"/>
        </w:rPr>
        <w:t xml:space="preserve">Enter the user defined sales tax group code. This code may be anything, but experience has found that easy to remember (mnemonic) groups excel. Following are examples of Sales Tax groups in use by companies; 'CA' (California), 'Pa' (Pennsylvania), and 'Pa1' (Philadelphia, Pa). The system allows a maximum of three Sales tax codes for each Group you want to create. </w:t>
      </w:r>
    </w:p>
    <w:p w14:paraId="5FCB35FB" w14:textId="4162325F" w:rsidR="00C07D72" w:rsidRPr="00A757C6" w:rsidRDefault="00C26A3D" w:rsidP="00C07D72">
      <w:r w:rsidRPr="00A757C6">
        <w:rPr>
          <w:rFonts w:cs="Calibri"/>
        </w:rPr>
        <w:t>For example, a Sales tax group for the city of Philadelphia (PA). Both of these jurisdictions are taxing authorities. Two codes comprise the 'Pa1' group (Philadelphia, Pa); 'Ph' (Philadelphia) and 'Pa' (Pennsylvania). Each code has a sales tax rate and a G/L account associated with it. The system applies the sales tax to its related G/L account, for each code in the group. The system bases the sales tax on the sales tax rate and the net invoice amount.</w:t>
      </w:r>
    </w:p>
    <w:p w14:paraId="464354A4" w14:textId="2A17EF5B" w:rsidR="00C901EE" w:rsidRDefault="00C901EE" w:rsidP="00C901EE">
      <w:pPr>
        <w:pStyle w:val="Heading4"/>
      </w:pPr>
      <w:r>
        <w:t>Tax Code</w:t>
      </w:r>
    </w:p>
    <w:p w14:paraId="7F1F2FB4" w14:textId="77777777" w:rsidR="00C26A3D" w:rsidRPr="00A757C6" w:rsidRDefault="00C26A3D" w:rsidP="00C07D72">
      <w:pPr>
        <w:rPr>
          <w:rFonts w:cs="Calibri"/>
        </w:rPr>
      </w:pPr>
      <w:r w:rsidRPr="00A757C6">
        <w:rPr>
          <w:rFonts w:cs="Calibri"/>
        </w:rPr>
        <w:t xml:space="preserve">Enter user defined codes to subdivide the sales tax group. The system allows a maximum of three Sales tax codes for each Group. You want to create, for example, a Sales tax group for the city of Philadelphia (PA). Both of these jurisdictions are taxing authorities. </w:t>
      </w:r>
    </w:p>
    <w:p w14:paraId="734646AE" w14:textId="0D25D313" w:rsidR="00C07D72" w:rsidRPr="00A757C6" w:rsidRDefault="00C26A3D" w:rsidP="00C07D72">
      <w:r w:rsidRPr="00A757C6">
        <w:rPr>
          <w:rFonts w:cs="Calibri"/>
        </w:rPr>
        <w:t>Two codes comprise the 'Pa1' group (Philadelphia, Pa); 'Ph' (Philadelphia) and 'Pa' (Pennsylvania). Each code has a sales tax rate and a G/L account associated with it. The system applies the sales tax to its related G/L account, for each code in the group. The system bases the sales tax on the sales tax rate and the net invoice amount.</w:t>
      </w:r>
    </w:p>
    <w:p w14:paraId="2012F876" w14:textId="7968ADFB" w:rsidR="00C901EE" w:rsidRDefault="00C901EE" w:rsidP="00C901EE">
      <w:pPr>
        <w:pStyle w:val="Heading4"/>
      </w:pPr>
      <w:r>
        <w:t>Description</w:t>
      </w:r>
    </w:p>
    <w:p w14:paraId="3FE75E42" w14:textId="75478A6D" w:rsidR="00C07D72" w:rsidRPr="00A757C6" w:rsidRDefault="00C26A3D" w:rsidP="00C07D72">
      <w:r w:rsidRPr="00A757C6">
        <w:rPr>
          <w:rFonts w:cs="Calibri"/>
        </w:rPr>
        <w:t>Enter a user-defined description for the code.</w:t>
      </w:r>
    </w:p>
    <w:p w14:paraId="12D29B64" w14:textId="17702E1B" w:rsidR="00C901EE" w:rsidRDefault="00C901EE" w:rsidP="00C901EE">
      <w:pPr>
        <w:pStyle w:val="Heading4"/>
      </w:pPr>
      <w:r>
        <w:t>Tax Rate</w:t>
      </w:r>
    </w:p>
    <w:p w14:paraId="45A58193" w14:textId="308B536A" w:rsidR="00C07D72" w:rsidRPr="00A757C6" w:rsidRDefault="00C26A3D" w:rsidP="00C07D72">
      <w:r w:rsidRPr="00A757C6">
        <w:rPr>
          <w:rFonts w:cs="Calibri"/>
        </w:rPr>
        <w:t>Enter the sales tax percentage rate for this code (within this group).</w:t>
      </w:r>
    </w:p>
    <w:p w14:paraId="349FFA9C" w14:textId="5521F2BF" w:rsidR="00C901EE" w:rsidRDefault="00C901EE" w:rsidP="00C901EE">
      <w:pPr>
        <w:pStyle w:val="Heading4"/>
      </w:pPr>
      <w:r>
        <w:t>Tax Freight? – Toggle Box</w:t>
      </w:r>
    </w:p>
    <w:p w14:paraId="065BF943" w14:textId="348E423F" w:rsidR="00343CC3" w:rsidRDefault="00343CC3" w:rsidP="00343CC3">
      <w:r>
        <w:t>To indicate that this tax authority code will be used to tax freight, make sure that the Tax Freight toggle box is checked.</w:t>
      </w:r>
    </w:p>
    <w:p w14:paraId="785DFDBF" w14:textId="7001C18C" w:rsidR="00C901EE" w:rsidRDefault="00C901EE" w:rsidP="00C901EE">
      <w:pPr>
        <w:pStyle w:val="Heading4"/>
      </w:pPr>
      <w:r>
        <w:t>GL Account</w:t>
      </w:r>
    </w:p>
    <w:p w14:paraId="0E6B1C90" w14:textId="3BDF7D88" w:rsidR="00C07D72" w:rsidRPr="00A757C6" w:rsidRDefault="00C26A3D" w:rsidP="00C07D72">
      <w:r w:rsidRPr="00A757C6">
        <w:rPr>
          <w:rFonts w:cs="Calibri"/>
        </w:rPr>
        <w:t xml:space="preserve">Enter the valid G/L Account for this code (within this group). Optionally, press the </w:t>
      </w:r>
      <w:r w:rsidRPr="00A757C6">
        <w:rPr>
          <w:rFonts w:cs="Calibri"/>
          <w:b/>
          <w:bCs/>
          <w:i/>
          <w:iCs/>
          <w:u w:val="single"/>
        </w:rPr>
        <w:t>“F1”</w:t>
      </w:r>
      <w:r w:rsidRPr="00A757C6">
        <w:rPr>
          <w:rFonts w:cs="Calibri"/>
        </w:rPr>
        <w:t xml:space="preserve"> key to search, or press the </w:t>
      </w:r>
      <w:r w:rsidRPr="00A757C6">
        <w:rPr>
          <w:rFonts w:cs="Calibri"/>
          <w:b/>
          <w:bCs/>
          <w:i/>
          <w:iCs/>
          <w:u w:val="single"/>
        </w:rPr>
        <w:t>“Page Up” / “Page Down”</w:t>
      </w:r>
      <w:r w:rsidRPr="00A757C6">
        <w:rPr>
          <w:rFonts w:cs="Calibri"/>
        </w:rPr>
        <w:t xml:space="preserve"> keys to scroll through the G/L accounts file.</w:t>
      </w:r>
    </w:p>
    <w:p w14:paraId="48DC88BD" w14:textId="3E3367CD" w:rsidR="00C901EE" w:rsidRDefault="00C901EE" w:rsidP="00C901EE">
      <w:pPr>
        <w:pStyle w:val="Heading4"/>
      </w:pPr>
      <w:r>
        <w:t>$ Limit</w:t>
      </w:r>
    </w:p>
    <w:p w14:paraId="76E5FC02" w14:textId="07428E09" w:rsidR="00C07D72" w:rsidRPr="00C07D72" w:rsidRDefault="00525BE3" w:rsidP="00C07D72">
      <w:r>
        <w:t>Enter a dollar limit on this tax code.</w:t>
      </w:r>
    </w:p>
    <w:p w14:paraId="4F769A58" w14:textId="7C6366C8" w:rsidR="00C901EE" w:rsidRDefault="00C901EE" w:rsidP="00C901EE">
      <w:pPr>
        <w:pStyle w:val="Heading4"/>
      </w:pPr>
      <w:r>
        <w:t>Tax on Tax? – Toggle Box</w:t>
      </w:r>
    </w:p>
    <w:p w14:paraId="47E49F5A" w14:textId="1FA89B05" w:rsidR="00343CC3" w:rsidRDefault="00343CC3" w:rsidP="00343CC3">
      <w:r>
        <w:t>To mark this tax authority code as a tax on tax option, make sure that the Tax on Tax toggle box is checked.</w:t>
      </w:r>
    </w:p>
    <w:p w14:paraId="140BFA16" w14:textId="09F8A4B9" w:rsidR="00C901EE" w:rsidRDefault="00C901EE" w:rsidP="00C901EE">
      <w:pPr>
        <w:pStyle w:val="Heading4"/>
      </w:pPr>
      <w:r>
        <w:t>Inactive – Toggle Box</w:t>
      </w:r>
    </w:p>
    <w:p w14:paraId="6F081D70" w14:textId="4E42826D" w:rsidR="00343CC3" w:rsidRDefault="00343CC3" w:rsidP="00343CC3">
      <w:r>
        <w:t>To mark this tax authority code as inactive, make sure that the Inactive toggle box is checked.</w:t>
      </w:r>
    </w:p>
    <w:p w14:paraId="68927D4B" w14:textId="1328CCF5" w:rsidR="00870CC2" w:rsidRDefault="00870CC2" w:rsidP="00343CC3"/>
    <w:p w14:paraId="1F4B922C" w14:textId="1198D3A3" w:rsidR="00870CC2" w:rsidRDefault="00870CC2" w:rsidP="00343CC3"/>
    <w:p w14:paraId="2EFBD3AE" w14:textId="67AF8A7F" w:rsidR="00870CC2" w:rsidRDefault="00870CC2" w:rsidP="00343CC3"/>
    <w:p w14:paraId="5461283D" w14:textId="028341A0" w:rsidR="00870CC2" w:rsidRDefault="00870CC2" w:rsidP="00343CC3"/>
    <w:p w14:paraId="00795266" w14:textId="2A34D486" w:rsidR="00870CC2" w:rsidRDefault="00870CC2" w:rsidP="00343CC3"/>
    <w:p w14:paraId="47C9EA6D" w14:textId="3E040A4D" w:rsidR="00870CC2" w:rsidRDefault="00870CC2" w:rsidP="00343CC3"/>
    <w:p w14:paraId="3C0BF46E" w14:textId="743B299E" w:rsidR="00870CC2" w:rsidRDefault="00870CC2" w:rsidP="00343CC3"/>
    <w:p w14:paraId="1CB88FE8" w14:textId="77777777" w:rsidR="00870CC2" w:rsidRDefault="00870CC2" w:rsidP="00343CC3"/>
    <w:p w14:paraId="443D7D29" w14:textId="369448CF" w:rsidR="00F46F9C" w:rsidRDefault="00F46F9C" w:rsidP="00F46F9C">
      <w:pPr>
        <w:pStyle w:val="Heading2"/>
      </w:pPr>
      <w:bookmarkStart w:id="316" w:name="_Toc44258998"/>
      <w:r>
        <w:t>AR Control [AF7]</w:t>
      </w:r>
      <w:bookmarkEnd w:id="316"/>
    </w:p>
    <w:p w14:paraId="71B9F0A2" w14:textId="069A42E2" w:rsidR="0064785C" w:rsidRPr="00A757C6" w:rsidRDefault="0064785C" w:rsidP="0064785C">
      <w:r w:rsidRPr="00A757C6">
        <w:rPr>
          <w:rFonts w:cs="Calibri"/>
        </w:rPr>
        <w:t xml:space="preserve">The AR Control File allows defining default General Ledger account numbers for invoicing purposes.  </w:t>
      </w:r>
      <w:r w:rsidR="00C26A3D" w:rsidRPr="00A757C6">
        <w:rPr>
          <w:rFonts w:cs="Calibri"/>
        </w:rPr>
        <w:t>When an invoice is posted the last invoice number is automatically written to the AR control file so that the next sequential number will be assigned.  In addition, when invoicing the receivables account is debited and the sales account is credited as well as freight discounts and sales taxes are applied simultaneously.</w:t>
      </w:r>
    </w:p>
    <w:p w14:paraId="05F75515" w14:textId="6D96E317" w:rsidR="00F46F9C" w:rsidRDefault="00F46F9C" w:rsidP="00F46F9C">
      <w:pPr>
        <w:pStyle w:val="Heading3"/>
      </w:pPr>
      <w:bookmarkStart w:id="317" w:name="_Toc44258999"/>
      <w:r>
        <w:t>AR Control Screen</w:t>
      </w:r>
      <w:bookmarkEnd w:id="317"/>
    </w:p>
    <w:p w14:paraId="5092CC09" w14:textId="7C5D1113" w:rsidR="001F1770" w:rsidRPr="001F1770" w:rsidRDefault="00717410" w:rsidP="001F1770">
      <w:r>
        <w:rPr>
          <w:noProof/>
        </w:rPr>
        <w:drawing>
          <wp:inline distT="0" distB="0" distL="0" distR="0" wp14:anchorId="27F2BC95" wp14:editId="4733BB35">
            <wp:extent cx="4886325" cy="19864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906091" cy="1994491"/>
                    </a:xfrm>
                    <a:prstGeom prst="rect">
                      <a:avLst/>
                    </a:prstGeom>
                    <a:noFill/>
                    <a:ln>
                      <a:noFill/>
                    </a:ln>
                  </pic:spPr>
                </pic:pic>
              </a:graphicData>
            </a:graphic>
          </wp:inline>
        </w:drawing>
      </w:r>
    </w:p>
    <w:p w14:paraId="40F83243" w14:textId="023AE2A4" w:rsidR="00C901EE" w:rsidRDefault="00C901EE" w:rsidP="00C901EE">
      <w:pPr>
        <w:pStyle w:val="Heading4"/>
      </w:pPr>
      <w:r>
        <w:t>UPDATE</w:t>
      </w:r>
    </w:p>
    <w:p w14:paraId="51FE6DEC" w14:textId="6B5DB541" w:rsidR="00525BE3" w:rsidRDefault="00525BE3" w:rsidP="00525BE3">
      <w:r>
        <w:t xml:space="preserve">To change the currently Control system, simply click the </w:t>
      </w:r>
      <w:r>
        <w:rPr>
          <w:b/>
          <w:bCs/>
          <w:i/>
          <w:iCs/>
          <w:u w:val="single"/>
        </w:rPr>
        <w:t>“Update</w:t>
      </w:r>
      <w:r>
        <w:t xml:space="preserve">” button at the bottom of the screen.  </w:t>
      </w:r>
    </w:p>
    <w:p w14:paraId="0CACFC20" w14:textId="1385ED30" w:rsidR="00C901EE" w:rsidRDefault="00C901EE" w:rsidP="00C901EE">
      <w:pPr>
        <w:pStyle w:val="Heading4"/>
      </w:pPr>
      <w:r>
        <w:t>CLOSE</w:t>
      </w:r>
    </w:p>
    <w:p w14:paraId="17E5EDBD" w14:textId="54D48F17" w:rsidR="00525BE3" w:rsidRPr="00BC1FC0" w:rsidRDefault="00525BE3" w:rsidP="00525BE3">
      <w:r>
        <w:t xml:space="preserve">Click the </w:t>
      </w:r>
      <w:r>
        <w:rPr>
          <w:b/>
          <w:bCs/>
          <w:i/>
          <w:iCs/>
          <w:u w:val="single"/>
        </w:rPr>
        <w:t>“Close”</w:t>
      </w:r>
      <w:r>
        <w:t xml:space="preserve"> button to exit the AR Control screen.</w:t>
      </w:r>
    </w:p>
    <w:p w14:paraId="1D5F00BE" w14:textId="2AAA57A7" w:rsidR="00F46F9C" w:rsidRDefault="00F46F9C" w:rsidP="00F46F9C">
      <w:pPr>
        <w:pStyle w:val="Heading3"/>
      </w:pPr>
      <w:bookmarkStart w:id="318" w:name="_Toc44259000"/>
      <w:r>
        <w:t>Update AR Control</w:t>
      </w:r>
      <w:bookmarkEnd w:id="318"/>
    </w:p>
    <w:p w14:paraId="63F16819" w14:textId="09D1C9F3" w:rsidR="001F1770" w:rsidRPr="001F1770" w:rsidRDefault="00717410" w:rsidP="001F1770">
      <w:r>
        <w:rPr>
          <w:noProof/>
        </w:rPr>
        <w:drawing>
          <wp:inline distT="0" distB="0" distL="0" distR="0" wp14:anchorId="575FF937" wp14:editId="23B20607">
            <wp:extent cx="4857750" cy="2538248"/>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68292" cy="2543756"/>
                    </a:xfrm>
                    <a:prstGeom prst="rect">
                      <a:avLst/>
                    </a:prstGeom>
                    <a:noFill/>
                    <a:ln>
                      <a:noFill/>
                    </a:ln>
                  </pic:spPr>
                </pic:pic>
              </a:graphicData>
            </a:graphic>
          </wp:inline>
        </w:drawing>
      </w:r>
    </w:p>
    <w:p w14:paraId="6EEE59D2" w14:textId="03C2B547" w:rsidR="00C901EE" w:rsidRDefault="00C901EE" w:rsidP="00C901EE">
      <w:pPr>
        <w:pStyle w:val="Heading4"/>
      </w:pPr>
      <w:r>
        <w:t>SAVE</w:t>
      </w:r>
    </w:p>
    <w:p w14:paraId="59186504" w14:textId="5E088F4C" w:rsidR="00525BE3" w:rsidRDefault="00525BE3" w:rsidP="00525BE3">
      <w:r>
        <w:t xml:space="preserve">Click the </w:t>
      </w:r>
      <w:r>
        <w:rPr>
          <w:b/>
          <w:bCs/>
          <w:i/>
          <w:iCs/>
          <w:u w:val="single"/>
        </w:rPr>
        <w:t>“Save”</w:t>
      </w:r>
      <w:r>
        <w:t xml:space="preserve"> button to save all changes to the current Control system.</w:t>
      </w:r>
    </w:p>
    <w:p w14:paraId="48F8CCEE" w14:textId="05D2F6F0" w:rsidR="00C901EE" w:rsidRDefault="00C901EE" w:rsidP="00C901EE">
      <w:pPr>
        <w:pStyle w:val="Heading4"/>
      </w:pPr>
      <w:r>
        <w:t>CANCEL</w:t>
      </w:r>
    </w:p>
    <w:p w14:paraId="62E6A1B7" w14:textId="0CD81800" w:rsidR="00525BE3" w:rsidRPr="00DF6BEC" w:rsidRDefault="00525BE3" w:rsidP="00525BE3">
      <w:r>
        <w:t xml:space="preserve">Click the </w:t>
      </w:r>
      <w:r>
        <w:rPr>
          <w:b/>
          <w:bCs/>
          <w:i/>
          <w:iCs/>
          <w:u w:val="single"/>
        </w:rPr>
        <w:t>“Cancel”</w:t>
      </w:r>
      <w:r>
        <w:t xml:space="preserve"> button to cancel all changes to the Control system without saving.</w:t>
      </w:r>
    </w:p>
    <w:p w14:paraId="74E2948C" w14:textId="36E7B76B" w:rsidR="00F46F9C" w:rsidRDefault="00F46F9C" w:rsidP="00F46F9C">
      <w:pPr>
        <w:pStyle w:val="Heading3"/>
      </w:pPr>
      <w:bookmarkStart w:id="319" w:name="_Toc44259001"/>
      <w:r>
        <w:t>Update AR Control Field Definitions</w:t>
      </w:r>
      <w:bookmarkEnd w:id="319"/>
    </w:p>
    <w:p w14:paraId="102C00A0" w14:textId="2780559C" w:rsidR="00C901EE" w:rsidRDefault="00C901EE" w:rsidP="00C901EE">
      <w:pPr>
        <w:pStyle w:val="Heading4"/>
      </w:pPr>
      <w:r>
        <w:t>Last Invoice #</w:t>
      </w:r>
    </w:p>
    <w:p w14:paraId="01611080" w14:textId="65E409FD" w:rsidR="00C07D72" w:rsidRPr="00C07D72" w:rsidRDefault="00C26A3D" w:rsidP="00C07D72">
      <w:r w:rsidRPr="00A1600F">
        <w:rPr>
          <w:rFonts w:cstheme="minorHAnsi"/>
        </w:rPr>
        <w:t>This is the last invoice number automatically assigned when posting invoicing through OP or AR.</w:t>
      </w:r>
    </w:p>
    <w:p w14:paraId="0320AB82" w14:textId="0210F7C4" w:rsidR="00C901EE" w:rsidRDefault="00C901EE" w:rsidP="00C901EE">
      <w:pPr>
        <w:pStyle w:val="Heading4"/>
      </w:pPr>
      <w:r>
        <w:t>Accounts Receivable</w:t>
      </w:r>
    </w:p>
    <w:p w14:paraId="5FFDD279" w14:textId="7DB90C01" w:rsidR="00C07D72" w:rsidRPr="00C07D72" w:rsidRDefault="00C26A3D" w:rsidP="00C07D72">
      <w:r w:rsidRPr="00A1600F">
        <w:rPr>
          <w:rFonts w:cstheme="minorHAnsi"/>
        </w:rPr>
        <w:t>Enter G/L account number for Accounts Receivable.</w:t>
      </w:r>
    </w:p>
    <w:p w14:paraId="1760423E" w14:textId="1788B285" w:rsidR="00C901EE" w:rsidRDefault="00C901EE" w:rsidP="00C901EE">
      <w:pPr>
        <w:pStyle w:val="Heading4"/>
      </w:pPr>
      <w:r>
        <w:t>Sales Account</w:t>
      </w:r>
    </w:p>
    <w:p w14:paraId="72354E7D" w14:textId="34A5E88E" w:rsidR="00C07D72" w:rsidRPr="00C07D72" w:rsidRDefault="00C26A3D" w:rsidP="00C07D72">
      <w:r w:rsidRPr="00A1600F">
        <w:rPr>
          <w:rFonts w:cstheme="minorHAnsi"/>
        </w:rPr>
        <w:t>Enter G/L account number for Sales.</w:t>
      </w:r>
    </w:p>
    <w:p w14:paraId="62D9F7DA" w14:textId="21C785BB" w:rsidR="00C901EE" w:rsidRDefault="00C901EE" w:rsidP="00C901EE">
      <w:pPr>
        <w:pStyle w:val="Heading4"/>
      </w:pPr>
      <w:r>
        <w:t>Cash Account</w:t>
      </w:r>
    </w:p>
    <w:p w14:paraId="7E622DEC" w14:textId="55B80F13" w:rsidR="00C07D72" w:rsidRPr="00C07D72" w:rsidRDefault="00C26A3D" w:rsidP="00C07D72">
      <w:r w:rsidRPr="00A1600F">
        <w:rPr>
          <w:rFonts w:cstheme="minorHAnsi"/>
        </w:rPr>
        <w:t>Enter G/L account number for Accounts Payable Checking Account.</w:t>
      </w:r>
    </w:p>
    <w:p w14:paraId="5F0640EF" w14:textId="0BFF2A8D" w:rsidR="00C901EE" w:rsidRDefault="00C901EE" w:rsidP="00C901EE">
      <w:pPr>
        <w:pStyle w:val="Heading4"/>
      </w:pPr>
      <w:r>
        <w:t>Discount Taken</w:t>
      </w:r>
    </w:p>
    <w:p w14:paraId="5710277B" w14:textId="5898F654" w:rsidR="00C07D72" w:rsidRPr="00C07D72" w:rsidRDefault="00C26A3D" w:rsidP="00C07D72">
      <w:r w:rsidRPr="00A1600F">
        <w:rPr>
          <w:rFonts w:cstheme="minorHAnsi"/>
        </w:rPr>
        <w:t>Enter G/L account number for discount taken.</w:t>
      </w:r>
    </w:p>
    <w:p w14:paraId="0DF5E965" w14:textId="36598458" w:rsidR="00C901EE" w:rsidRDefault="00C901EE" w:rsidP="00C901EE">
      <w:pPr>
        <w:pStyle w:val="Heading4"/>
      </w:pPr>
      <w:r>
        <w:t>Finance Charge Account</w:t>
      </w:r>
    </w:p>
    <w:p w14:paraId="2336E515" w14:textId="62C9F6DD" w:rsidR="00C07D72" w:rsidRPr="00C07D72" w:rsidRDefault="00C26A3D" w:rsidP="00C07D72">
      <w:r w:rsidRPr="00A1600F">
        <w:rPr>
          <w:rFonts w:cstheme="minorHAnsi"/>
        </w:rPr>
        <w:t>Enter G/L account number for Cash on Account.</w:t>
      </w:r>
    </w:p>
    <w:p w14:paraId="2E076FA1" w14:textId="58BA566E" w:rsidR="00C901EE" w:rsidRDefault="00C901EE" w:rsidP="00C901EE">
      <w:pPr>
        <w:pStyle w:val="Heading4"/>
      </w:pPr>
      <w:r>
        <w:t>Freight</w:t>
      </w:r>
    </w:p>
    <w:p w14:paraId="7F929B37" w14:textId="09824CE2" w:rsidR="00C07D72" w:rsidRPr="00C07D72" w:rsidRDefault="00C26A3D" w:rsidP="00C07D72">
      <w:r w:rsidRPr="00A1600F">
        <w:rPr>
          <w:rFonts w:cstheme="minorHAnsi"/>
        </w:rPr>
        <w:t>Enter G/L account number for Freight Expense.</w:t>
      </w:r>
    </w:p>
    <w:p w14:paraId="6E524635" w14:textId="2ED8A9E9" w:rsidR="00C901EE" w:rsidRDefault="00C901EE" w:rsidP="00C901EE">
      <w:pPr>
        <w:pStyle w:val="Heading4"/>
      </w:pPr>
      <w:r>
        <w:t>Sales Tax</w:t>
      </w:r>
    </w:p>
    <w:p w14:paraId="4EAC54C9" w14:textId="7F9DEF97" w:rsidR="00F46F9C" w:rsidRDefault="00C26A3D" w:rsidP="00E83D20">
      <w:pPr>
        <w:rPr>
          <w:rFonts w:cstheme="minorHAnsi"/>
        </w:rPr>
      </w:pPr>
      <w:r w:rsidRPr="00A1600F">
        <w:rPr>
          <w:rFonts w:cstheme="minorHAnsi"/>
        </w:rPr>
        <w:t xml:space="preserve">Enter </w:t>
      </w:r>
      <w:r>
        <w:rPr>
          <w:rFonts w:cstheme="minorHAnsi"/>
        </w:rPr>
        <w:t>the</w:t>
      </w:r>
      <w:r w:rsidRPr="00A1600F">
        <w:rPr>
          <w:rFonts w:cstheme="minorHAnsi"/>
        </w:rPr>
        <w:t xml:space="preserve"> G/L account number for Sales Tax.</w:t>
      </w:r>
    </w:p>
    <w:p w14:paraId="68FD64C5" w14:textId="0F9FB86C" w:rsidR="00870CC2" w:rsidRDefault="00870CC2" w:rsidP="00E83D20">
      <w:pPr>
        <w:rPr>
          <w:rFonts w:cstheme="minorHAnsi"/>
        </w:rPr>
      </w:pPr>
    </w:p>
    <w:p w14:paraId="7D72C8DE" w14:textId="46A52759" w:rsidR="00870CC2" w:rsidRDefault="00870CC2" w:rsidP="00E83D20">
      <w:pPr>
        <w:rPr>
          <w:rFonts w:cstheme="minorHAnsi"/>
        </w:rPr>
      </w:pPr>
    </w:p>
    <w:p w14:paraId="48E361EA" w14:textId="3FF095B5" w:rsidR="00870CC2" w:rsidRDefault="00870CC2" w:rsidP="00E83D20">
      <w:pPr>
        <w:rPr>
          <w:rFonts w:cstheme="minorHAnsi"/>
        </w:rPr>
      </w:pPr>
    </w:p>
    <w:p w14:paraId="0BAC28D5" w14:textId="033C0719" w:rsidR="00870CC2" w:rsidRDefault="00870CC2" w:rsidP="00E83D20">
      <w:pPr>
        <w:rPr>
          <w:rFonts w:cstheme="minorHAnsi"/>
        </w:rPr>
      </w:pPr>
    </w:p>
    <w:p w14:paraId="30E904E7" w14:textId="485813B6" w:rsidR="00870CC2" w:rsidRDefault="00870CC2" w:rsidP="00E83D20">
      <w:pPr>
        <w:rPr>
          <w:rFonts w:cstheme="minorHAnsi"/>
        </w:rPr>
      </w:pPr>
    </w:p>
    <w:p w14:paraId="75F907DA" w14:textId="110248A3" w:rsidR="00870CC2" w:rsidRDefault="00870CC2" w:rsidP="00E83D20">
      <w:pPr>
        <w:rPr>
          <w:rFonts w:cstheme="minorHAnsi"/>
        </w:rPr>
      </w:pPr>
    </w:p>
    <w:p w14:paraId="1FA95BE0" w14:textId="377922F7" w:rsidR="00870CC2" w:rsidRDefault="00870CC2" w:rsidP="00E83D20">
      <w:pPr>
        <w:rPr>
          <w:rFonts w:cstheme="minorHAnsi"/>
        </w:rPr>
      </w:pPr>
    </w:p>
    <w:p w14:paraId="3D3F3CAA" w14:textId="716EAF3D" w:rsidR="00870CC2" w:rsidRDefault="00870CC2" w:rsidP="00E83D20">
      <w:pPr>
        <w:rPr>
          <w:rFonts w:cstheme="minorHAnsi"/>
        </w:rPr>
      </w:pPr>
    </w:p>
    <w:p w14:paraId="3E459FFC" w14:textId="6BB6230B" w:rsidR="00870CC2" w:rsidRDefault="00870CC2" w:rsidP="00E83D20">
      <w:pPr>
        <w:rPr>
          <w:rFonts w:cstheme="minorHAnsi"/>
        </w:rPr>
      </w:pPr>
    </w:p>
    <w:p w14:paraId="456B41C6" w14:textId="7E4AA545" w:rsidR="00870CC2" w:rsidRDefault="00870CC2" w:rsidP="00E83D20">
      <w:pPr>
        <w:rPr>
          <w:rFonts w:cstheme="minorHAnsi"/>
        </w:rPr>
      </w:pPr>
    </w:p>
    <w:p w14:paraId="10B35190" w14:textId="0E3FCFFC" w:rsidR="00870CC2" w:rsidRDefault="00870CC2" w:rsidP="00E83D20">
      <w:pPr>
        <w:rPr>
          <w:rFonts w:cstheme="minorHAnsi"/>
        </w:rPr>
      </w:pPr>
    </w:p>
    <w:p w14:paraId="411AB410" w14:textId="156B38E4" w:rsidR="00870CC2" w:rsidRDefault="00870CC2" w:rsidP="00E83D20">
      <w:pPr>
        <w:rPr>
          <w:rFonts w:cstheme="minorHAnsi"/>
        </w:rPr>
      </w:pPr>
    </w:p>
    <w:p w14:paraId="4D72430B" w14:textId="77777777" w:rsidR="00870CC2" w:rsidRDefault="00870CC2" w:rsidP="00E83D20"/>
    <w:p w14:paraId="0D1B2861" w14:textId="524C4168" w:rsidR="00F46F9C" w:rsidRDefault="00F46F9C" w:rsidP="00F46F9C">
      <w:pPr>
        <w:pStyle w:val="Heading2"/>
      </w:pPr>
      <w:bookmarkStart w:id="320" w:name="_Toc44259002"/>
      <w:r>
        <w:t>Truck Common Carriers [AF8]</w:t>
      </w:r>
      <w:bookmarkEnd w:id="320"/>
    </w:p>
    <w:p w14:paraId="52762220" w14:textId="2ECC7D98" w:rsidR="0064785C" w:rsidRDefault="0064785C" w:rsidP="0064785C">
      <w:pPr>
        <w:rPr>
          <w:rFonts w:cs="Calibri"/>
        </w:rPr>
      </w:pPr>
      <w:r w:rsidRPr="00A757C6">
        <w:rPr>
          <w:rFonts w:cs="Calibri"/>
        </w:rPr>
        <w:t xml:space="preserve">The Common Carrier File is defined so that the cost of freight is calculated automatically for an estimate as well as for an invoice when invoicing through Order Processing.  </w:t>
      </w:r>
      <w:r w:rsidR="00C26A3D" w:rsidRPr="00A757C6">
        <w:rPr>
          <w:rFonts w:cs="Calibri"/>
        </w:rPr>
        <w:t xml:space="preserve">The carrier may be defined and within the carrier a different delivery zone may be defined.  To set up multiple delivery zones and freight rates for a carrier, simply press the </w:t>
      </w:r>
      <w:r w:rsidR="00C26A3D" w:rsidRPr="00A757C6">
        <w:rPr>
          <w:rFonts w:cs="Calibri"/>
          <w:b/>
          <w:bCs/>
          <w:i/>
          <w:iCs/>
          <w:u w:val="single"/>
        </w:rPr>
        <w:t>"M"</w:t>
      </w:r>
      <w:r w:rsidR="00C26A3D" w:rsidRPr="00A757C6">
        <w:rPr>
          <w:rFonts w:cs="Calibri"/>
        </w:rPr>
        <w:t xml:space="preserve"> (Matrix) key.</w:t>
      </w:r>
    </w:p>
    <w:p w14:paraId="75FB0B1B" w14:textId="77777777" w:rsidR="00870CC2" w:rsidRPr="00A757C6" w:rsidRDefault="00870CC2" w:rsidP="0064785C"/>
    <w:p w14:paraId="65E8DA37" w14:textId="3F337D65" w:rsidR="00F46F9C" w:rsidRDefault="00F46F9C" w:rsidP="00F46F9C">
      <w:pPr>
        <w:pStyle w:val="Heading3"/>
      </w:pPr>
      <w:bookmarkStart w:id="321" w:name="_Toc44259003"/>
      <w:r>
        <w:t>Browse Carriers</w:t>
      </w:r>
      <w:bookmarkEnd w:id="321"/>
    </w:p>
    <w:p w14:paraId="355E5E43" w14:textId="396D61CB" w:rsidR="001F1770" w:rsidRPr="001F1770" w:rsidRDefault="00717410" w:rsidP="001F1770">
      <w:r>
        <w:rPr>
          <w:noProof/>
        </w:rPr>
        <w:drawing>
          <wp:inline distT="0" distB="0" distL="0" distR="0" wp14:anchorId="5F103A3C" wp14:editId="7DCA999A">
            <wp:extent cx="5943600" cy="45351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535170"/>
                    </a:xfrm>
                    <a:prstGeom prst="rect">
                      <a:avLst/>
                    </a:prstGeom>
                    <a:noFill/>
                    <a:ln>
                      <a:noFill/>
                    </a:ln>
                  </pic:spPr>
                </pic:pic>
              </a:graphicData>
            </a:graphic>
          </wp:inline>
        </w:drawing>
      </w:r>
    </w:p>
    <w:p w14:paraId="31086D09" w14:textId="1EB1101B" w:rsidR="00F46F9C" w:rsidRDefault="00C901EE" w:rsidP="00F46F9C">
      <w:pPr>
        <w:pStyle w:val="Heading4"/>
      </w:pPr>
      <w:r>
        <w:t>ADD</w:t>
      </w:r>
    </w:p>
    <w:p w14:paraId="5935330B" w14:textId="37A3F6FB" w:rsidR="00525BE3" w:rsidRPr="00E64A2B" w:rsidRDefault="00525BE3" w:rsidP="00525BE3">
      <w:r>
        <w:t xml:space="preserve">Click the </w:t>
      </w:r>
      <w:r>
        <w:rPr>
          <w:b/>
          <w:bCs/>
          <w:i/>
          <w:iCs/>
          <w:u w:val="single"/>
        </w:rPr>
        <w:t>“Green + Icon”</w:t>
      </w:r>
      <w:r>
        <w:t xml:space="preserve"> to add a new Carrier.</w:t>
      </w:r>
    </w:p>
    <w:p w14:paraId="72745AB6" w14:textId="005310A0" w:rsidR="00F46F9C" w:rsidRDefault="00F46F9C" w:rsidP="00F46F9C">
      <w:pPr>
        <w:pStyle w:val="Heading3"/>
      </w:pPr>
      <w:bookmarkStart w:id="322" w:name="_Toc44259004"/>
      <w:r>
        <w:t>View Carrier</w:t>
      </w:r>
      <w:bookmarkEnd w:id="322"/>
    </w:p>
    <w:p w14:paraId="0DB18D44" w14:textId="6B5B8A25" w:rsidR="001F1770" w:rsidRPr="001F1770" w:rsidRDefault="00717410" w:rsidP="001F1770">
      <w:r>
        <w:rPr>
          <w:noProof/>
        </w:rPr>
        <w:drawing>
          <wp:inline distT="0" distB="0" distL="0" distR="0" wp14:anchorId="1EE2E263" wp14:editId="37BFC533">
            <wp:extent cx="5943600" cy="34112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89C4CDC" w14:textId="77777777" w:rsidR="00525BE3" w:rsidRDefault="00525BE3" w:rsidP="00525BE3">
      <w:pPr>
        <w:pStyle w:val="Heading4"/>
      </w:pPr>
      <w:r>
        <w:t>UPDATE</w:t>
      </w:r>
    </w:p>
    <w:p w14:paraId="6F3D4B5E" w14:textId="6A4630A4" w:rsidR="00525BE3" w:rsidRDefault="00525BE3" w:rsidP="00525BE3">
      <w:r>
        <w:t xml:space="preserve">To change the currently selected Carrier, simply click the </w:t>
      </w:r>
      <w:r>
        <w:rPr>
          <w:b/>
          <w:bCs/>
          <w:i/>
          <w:iCs/>
          <w:u w:val="single"/>
        </w:rPr>
        <w:t>“Update</w:t>
      </w:r>
      <w:r>
        <w:t xml:space="preserve">” button at the bottom of the screen.  </w:t>
      </w:r>
    </w:p>
    <w:p w14:paraId="1D813EE0" w14:textId="77777777" w:rsidR="00525BE3" w:rsidRDefault="00525BE3" w:rsidP="00525BE3">
      <w:pPr>
        <w:pStyle w:val="Heading4"/>
      </w:pPr>
      <w:r>
        <w:t>ADD</w:t>
      </w:r>
    </w:p>
    <w:p w14:paraId="0255D63E" w14:textId="20F5281A" w:rsidR="00525BE3" w:rsidRDefault="00525BE3" w:rsidP="00525BE3">
      <w:r>
        <w:t xml:space="preserve">To add a new Carrier, simply click the </w:t>
      </w:r>
      <w:r>
        <w:rPr>
          <w:b/>
          <w:bCs/>
          <w:i/>
          <w:iCs/>
          <w:u w:val="single"/>
        </w:rPr>
        <w:t xml:space="preserve">“Green + Icon” </w:t>
      </w:r>
      <w:r>
        <w:t>button at the top of the Common Carrier screen.</w:t>
      </w:r>
    </w:p>
    <w:p w14:paraId="3208CB36" w14:textId="77777777" w:rsidR="00525BE3" w:rsidRPr="004477D0" w:rsidRDefault="00525BE3" w:rsidP="00525BE3">
      <w:r>
        <w:t xml:space="preserve">Alternatively, click the </w:t>
      </w:r>
      <w:r>
        <w:rPr>
          <w:b/>
          <w:bCs/>
          <w:i/>
          <w:iCs/>
          <w:u w:val="single"/>
        </w:rPr>
        <w:t>“Add”</w:t>
      </w:r>
      <w:r>
        <w:t xml:space="preserve"> button at the bottom of the screen.</w:t>
      </w:r>
    </w:p>
    <w:p w14:paraId="0C354DF2" w14:textId="77777777" w:rsidR="00525BE3" w:rsidRDefault="00525BE3" w:rsidP="00525BE3">
      <w:pPr>
        <w:pStyle w:val="Heading4"/>
      </w:pPr>
      <w:r>
        <w:t>COPY</w:t>
      </w:r>
    </w:p>
    <w:p w14:paraId="73FBE838" w14:textId="1DC60FAB" w:rsidR="00525BE3" w:rsidRPr="00F132A9" w:rsidRDefault="00525BE3" w:rsidP="00525BE3">
      <w:r>
        <w:t xml:space="preserve">Click the </w:t>
      </w:r>
      <w:r>
        <w:rPr>
          <w:b/>
          <w:bCs/>
          <w:i/>
          <w:iCs/>
          <w:u w:val="single"/>
        </w:rPr>
        <w:t>“Copy”</w:t>
      </w:r>
      <w:r>
        <w:t xml:space="preserve"> button to copy information from the currently selected Carrier.</w:t>
      </w:r>
    </w:p>
    <w:p w14:paraId="2208AC19" w14:textId="77777777" w:rsidR="00525BE3" w:rsidRDefault="00525BE3" w:rsidP="00525BE3">
      <w:pPr>
        <w:pStyle w:val="Heading4"/>
      </w:pPr>
      <w:r>
        <w:t>DELETE</w:t>
      </w:r>
    </w:p>
    <w:p w14:paraId="41BF0962" w14:textId="74219FCD" w:rsidR="00525BE3" w:rsidRDefault="00525BE3" w:rsidP="00525BE3">
      <w:r>
        <w:t xml:space="preserve">To delete the currently selected Carrier,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742BE61" w14:textId="701D3397" w:rsidR="00C901EE" w:rsidRDefault="00C901EE" w:rsidP="00C901EE">
      <w:pPr>
        <w:pStyle w:val="Heading4"/>
      </w:pPr>
      <w:r>
        <w:t>LOAD FEDEX FILE</w:t>
      </w:r>
    </w:p>
    <w:p w14:paraId="2B51249D" w14:textId="16EDE4F4" w:rsidR="00C07D72" w:rsidRPr="00525BE3" w:rsidRDefault="00525BE3" w:rsidP="00C07D72">
      <w:r>
        <w:t xml:space="preserve">To load an existing FedEx file to attach to the current Carrier information, click the </w:t>
      </w:r>
      <w:r>
        <w:rPr>
          <w:b/>
          <w:bCs/>
          <w:i/>
          <w:iCs/>
          <w:u w:val="single"/>
        </w:rPr>
        <w:t>“Load FedEx File”</w:t>
      </w:r>
      <w:r>
        <w:t xml:space="preserve"> button.</w:t>
      </w:r>
    </w:p>
    <w:p w14:paraId="50A3B29B" w14:textId="77777777" w:rsidR="00525BE3" w:rsidRDefault="00525BE3" w:rsidP="00525BE3">
      <w:pPr>
        <w:pStyle w:val="Heading4"/>
      </w:pPr>
      <w:bookmarkStart w:id="323" w:name="_Hlk43555402"/>
      <w:r>
        <w:t>NEXT</w:t>
      </w:r>
    </w:p>
    <w:p w14:paraId="3307CFFB" w14:textId="349B5EDB" w:rsidR="00525BE3" w:rsidRDefault="00525BE3" w:rsidP="00525BE3">
      <w:r>
        <w:t xml:space="preserve">Press </w:t>
      </w:r>
      <w:r w:rsidRPr="00B86B9F">
        <w:rPr>
          <w:b/>
          <w:bCs/>
          <w:i/>
          <w:iCs/>
          <w:u w:val="single"/>
        </w:rPr>
        <w:t>"N"</w:t>
      </w:r>
      <w:r>
        <w:t xml:space="preserve"> (Next) to find next Carrier to view or modify. Alternatively, press the </w:t>
      </w:r>
      <w:r>
        <w:rPr>
          <w:b/>
          <w:bCs/>
          <w:i/>
          <w:iCs/>
          <w:u w:val="single"/>
        </w:rPr>
        <w:t>“Right Arrow”</w:t>
      </w:r>
      <w:r>
        <w:t xml:space="preserve"> on the screen.</w:t>
      </w:r>
    </w:p>
    <w:p w14:paraId="4DC2AAB2" w14:textId="77777777" w:rsidR="00525BE3" w:rsidRDefault="00525BE3" w:rsidP="00525BE3">
      <w:pPr>
        <w:pStyle w:val="Heading4"/>
      </w:pPr>
      <w:r>
        <w:t>PREVIOUS</w:t>
      </w:r>
    </w:p>
    <w:p w14:paraId="401B58B0" w14:textId="4797C654" w:rsidR="00525BE3" w:rsidRDefault="00525BE3" w:rsidP="00525BE3">
      <w:r>
        <w:t xml:space="preserve">Press </w:t>
      </w:r>
      <w:r w:rsidRPr="00B86B9F">
        <w:rPr>
          <w:b/>
          <w:bCs/>
          <w:i/>
          <w:iCs/>
          <w:u w:val="single"/>
        </w:rPr>
        <w:t>"P"</w:t>
      </w:r>
      <w:r>
        <w:t xml:space="preserve"> (Previous) to find previous Carrier to view or modify.</w:t>
      </w:r>
      <w:r w:rsidRPr="00EA7FC0">
        <w:t xml:space="preserve"> </w:t>
      </w:r>
      <w:r>
        <w:t xml:space="preserve">Alternatively, press the </w:t>
      </w:r>
      <w:r>
        <w:rPr>
          <w:b/>
          <w:bCs/>
          <w:i/>
          <w:iCs/>
          <w:u w:val="single"/>
        </w:rPr>
        <w:t>“Left Arrow”</w:t>
      </w:r>
      <w:r>
        <w:t xml:space="preserve"> on the screen.</w:t>
      </w:r>
    </w:p>
    <w:p w14:paraId="5837172D" w14:textId="6F851396" w:rsidR="00F46F9C" w:rsidRDefault="00F46F9C" w:rsidP="00F46F9C">
      <w:pPr>
        <w:pStyle w:val="Heading3"/>
      </w:pPr>
      <w:bookmarkStart w:id="324" w:name="_Toc44259005"/>
      <w:bookmarkEnd w:id="323"/>
      <w:r>
        <w:t>Add/Update Carrier</w:t>
      </w:r>
      <w:bookmarkEnd w:id="324"/>
    </w:p>
    <w:p w14:paraId="5F4D5E4D" w14:textId="1F5A6A4F" w:rsidR="001F1770" w:rsidRPr="001F1770" w:rsidRDefault="00717410" w:rsidP="001F1770">
      <w:r>
        <w:rPr>
          <w:noProof/>
        </w:rPr>
        <w:drawing>
          <wp:inline distT="0" distB="0" distL="0" distR="0" wp14:anchorId="05BFBE0B" wp14:editId="18A04EA1">
            <wp:extent cx="5943600" cy="310580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5994" cy="3107058"/>
                    </a:xfrm>
                    <a:prstGeom prst="rect">
                      <a:avLst/>
                    </a:prstGeom>
                    <a:noFill/>
                    <a:ln>
                      <a:noFill/>
                    </a:ln>
                  </pic:spPr>
                </pic:pic>
              </a:graphicData>
            </a:graphic>
          </wp:inline>
        </w:drawing>
      </w:r>
    </w:p>
    <w:p w14:paraId="5F021050" w14:textId="77777777" w:rsidR="00525BE3" w:rsidRDefault="00525BE3" w:rsidP="00525BE3">
      <w:pPr>
        <w:pStyle w:val="Heading4"/>
      </w:pPr>
      <w:r>
        <w:t>SAVE</w:t>
      </w:r>
    </w:p>
    <w:p w14:paraId="6D38BCC5" w14:textId="11B3CE60" w:rsidR="00525BE3" w:rsidRDefault="00525BE3" w:rsidP="00525BE3">
      <w:r>
        <w:t xml:space="preserve">Click the </w:t>
      </w:r>
      <w:r>
        <w:rPr>
          <w:b/>
          <w:bCs/>
          <w:i/>
          <w:iCs/>
          <w:u w:val="single"/>
        </w:rPr>
        <w:t>“Save”</w:t>
      </w:r>
      <w:r>
        <w:t xml:space="preserve"> button to save all changes to the current Carrier.</w:t>
      </w:r>
    </w:p>
    <w:p w14:paraId="34AEBBD1" w14:textId="77777777" w:rsidR="00525BE3" w:rsidRDefault="00525BE3" w:rsidP="00525BE3">
      <w:pPr>
        <w:pStyle w:val="Heading4"/>
      </w:pPr>
      <w:r>
        <w:t>RESET</w:t>
      </w:r>
    </w:p>
    <w:p w14:paraId="2E680A48" w14:textId="77777777" w:rsidR="00525BE3" w:rsidRPr="00096EBD" w:rsidRDefault="00525BE3" w:rsidP="00525BE3">
      <w:r>
        <w:t xml:space="preserve">Click the </w:t>
      </w:r>
      <w:r>
        <w:rPr>
          <w:b/>
          <w:bCs/>
          <w:i/>
          <w:iCs/>
          <w:u w:val="single"/>
        </w:rPr>
        <w:t>“Reset”</w:t>
      </w:r>
      <w:r>
        <w:t xml:space="preserve"> button to reset all fields to their original state.</w:t>
      </w:r>
    </w:p>
    <w:p w14:paraId="685F3F53" w14:textId="77777777" w:rsidR="00525BE3" w:rsidRDefault="00525BE3" w:rsidP="00525BE3">
      <w:pPr>
        <w:pStyle w:val="Heading4"/>
      </w:pPr>
      <w:r>
        <w:t>CANCEL</w:t>
      </w:r>
    </w:p>
    <w:p w14:paraId="290D44D2" w14:textId="4DCADC09" w:rsidR="00525BE3" w:rsidRPr="00DF6BEC" w:rsidRDefault="00525BE3" w:rsidP="00525BE3">
      <w:bookmarkStart w:id="325" w:name="_Hlk44254145"/>
      <w:r>
        <w:t xml:space="preserve">Click the </w:t>
      </w:r>
      <w:r>
        <w:rPr>
          <w:b/>
          <w:bCs/>
          <w:i/>
          <w:iCs/>
          <w:u w:val="single"/>
        </w:rPr>
        <w:t>“Cancel”</w:t>
      </w:r>
      <w:r>
        <w:t xml:space="preserve"> button to cancel all changes to the Carrier without saving.</w:t>
      </w:r>
    </w:p>
    <w:bookmarkEnd w:id="325"/>
    <w:p w14:paraId="06C6F39E" w14:textId="77777777" w:rsidR="00525BE3" w:rsidRDefault="00525BE3" w:rsidP="00525BE3">
      <w:pPr>
        <w:pStyle w:val="Heading4"/>
      </w:pPr>
      <w:r>
        <w:t>LOAD FEDEX FILE</w:t>
      </w:r>
    </w:p>
    <w:p w14:paraId="197C96CB" w14:textId="77777777" w:rsidR="00525BE3" w:rsidRPr="00525BE3" w:rsidRDefault="00525BE3" w:rsidP="00525BE3">
      <w:r>
        <w:t xml:space="preserve">To load an existing FedEx file to attach to the current Carrier information, click the </w:t>
      </w:r>
      <w:r>
        <w:rPr>
          <w:b/>
          <w:bCs/>
          <w:i/>
          <w:iCs/>
          <w:u w:val="single"/>
        </w:rPr>
        <w:t>“Load FedEx File”</w:t>
      </w:r>
      <w:r>
        <w:t xml:space="preserve"> button.</w:t>
      </w:r>
    </w:p>
    <w:p w14:paraId="269D1F44" w14:textId="78C6DB16" w:rsidR="00F46F9C" w:rsidRDefault="00F46F9C" w:rsidP="00F46F9C">
      <w:pPr>
        <w:pStyle w:val="Heading3"/>
      </w:pPr>
      <w:bookmarkStart w:id="326" w:name="_Toc44259006"/>
      <w:r>
        <w:t>Add/Update Carrier Field Definitions</w:t>
      </w:r>
      <w:bookmarkEnd w:id="326"/>
    </w:p>
    <w:p w14:paraId="4AE25504" w14:textId="494D0853" w:rsidR="00C901EE" w:rsidRDefault="00C901EE" w:rsidP="00C901EE">
      <w:pPr>
        <w:pStyle w:val="Heading4"/>
      </w:pPr>
      <w:r>
        <w:t>Carrier</w:t>
      </w:r>
    </w:p>
    <w:p w14:paraId="2B452A03" w14:textId="4F030FE7" w:rsidR="00C07D72" w:rsidRPr="00C07D72" w:rsidRDefault="006B49D3" w:rsidP="00C07D72">
      <w:r w:rsidRPr="00A1600F">
        <w:rPr>
          <w:rFonts w:cs="Calibri"/>
        </w:rPr>
        <w:t>Enter a unique common carrier code and a description or name of common carrier.</w:t>
      </w:r>
    </w:p>
    <w:p w14:paraId="67E44980" w14:textId="1E9698D8" w:rsidR="00C901EE" w:rsidRDefault="00C901EE" w:rsidP="00C901EE">
      <w:pPr>
        <w:pStyle w:val="Heading4"/>
      </w:pPr>
      <w:r>
        <w:t>Description</w:t>
      </w:r>
    </w:p>
    <w:p w14:paraId="12726302" w14:textId="27CB458C" w:rsidR="00C07D72" w:rsidRPr="00C07D72" w:rsidRDefault="006B49D3" w:rsidP="00C07D72">
      <w:r w:rsidRPr="00A1600F">
        <w:rPr>
          <w:rFonts w:cs="Calibri"/>
        </w:rPr>
        <w:t xml:space="preserve">Enter the </w:t>
      </w:r>
      <w:r>
        <w:rPr>
          <w:rFonts w:cs="Calibri"/>
        </w:rPr>
        <w:t>description</w:t>
      </w:r>
      <w:r w:rsidRPr="00A1600F">
        <w:rPr>
          <w:rFonts w:cs="Calibri"/>
        </w:rPr>
        <w:t xml:space="preserve"> of the carrier code.</w:t>
      </w:r>
    </w:p>
    <w:p w14:paraId="3BE4A58B" w14:textId="017F06EF" w:rsidR="00C901EE" w:rsidRDefault="00C901EE" w:rsidP="00C901EE">
      <w:pPr>
        <w:pStyle w:val="Heading4"/>
      </w:pPr>
      <w:r>
        <w:t>Location</w:t>
      </w:r>
    </w:p>
    <w:p w14:paraId="0139B9B9" w14:textId="684C7AA0" w:rsidR="00C07D72" w:rsidRPr="00C07D72" w:rsidRDefault="00525BE3" w:rsidP="00C07D72">
      <w:r>
        <w:t>Enter the location of this character.</w:t>
      </w:r>
    </w:p>
    <w:p w14:paraId="4DAF8A81" w14:textId="464AF3EE" w:rsidR="00C901EE" w:rsidRDefault="00C901EE" w:rsidP="00C901EE">
      <w:pPr>
        <w:pStyle w:val="Heading4"/>
      </w:pPr>
      <w:r>
        <w:t>Charge Method (Choice)</w:t>
      </w:r>
    </w:p>
    <w:p w14:paraId="167C3639" w14:textId="06A0FDD8" w:rsidR="00525BE3" w:rsidRDefault="00525BE3" w:rsidP="00525BE3">
      <w:r>
        <w:t>To choose the preferred charging method of MSF vs. Pallet vs. Weight, please make sure the desired option choice bubble is toggled.</w:t>
      </w:r>
    </w:p>
    <w:p w14:paraId="62615BDD" w14:textId="5EE841F9" w:rsidR="00C901EE" w:rsidRDefault="00C901EE" w:rsidP="00C901EE">
      <w:pPr>
        <w:pStyle w:val="Heading4"/>
      </w:pPr>
      <w:r>
        <w:t>Inactive – Toggle Box</w:t>
      </w:r>
    </w:p>
    <w:p w14:paraId="169BC562" w14:textId="2B6F010D" w:rsidR="00525BE3" w:rsidRDefault="00525BE3" w:rsidP="00525BE3">
      <w:r>
        <w:t>To mark this carrier as inactive, make sure that the Inactive toggle box is checked.</w:t>
      </w:r>
    </w:p>
    <w:p w14:paraId="294DD033" w14:textId="3C37D2F8" w:rsidR="00F46F9C" w:rsidRDefault="00F46F9C" w:rsidP="00F46F9C">
      <w:pPr>
        <w:pStyle w:val="Heading3"/>
      </w:pPr>
      <w:bookmarkStart w:id="327" w:name="_Toc44259007"/>
      <w:r>
        <w:t>Matrix</w:t>
      </w:r>
      <w:bookmarkEnd w:id="327"/>
    </w:p>
    <w:p w14:paraId="0D5ECFB0" w14:textId="77777777" w:rsidR="006B49D3" w:rsidRDefault="006B49D3" w:rsidP="006B49D3">
      <w:pPr>
        <w:rPr>
          <w:rFonts w:cs="Calibri"/>
        </w:rPr>
      </w:pPr>
      <w:r w:rsidRPr="00107DAF">
        <w:rPr>
          <w:rFonts w:cs="Calibri"/>
        </w:rPr>
        <w:t xml:space="preserve">The carrier zone allows defining multiple or various freight rates for each delivery zone for a common carrier.  In addition, a minimum or flat charge may be charged if the weight multiplied by the weight per 100 pounds does not exceed the minimum charge.  Under this circumstance, the minimum charge will be used for calculating the freight.  </w:t>
      </w:r>
    </w:p>
    <w:p w14:paraId="44A53608" w14:textId="368369BD" w:rsidR="006B49D3" w:rsidRPr="006B49D3" w:rsidRDefault="006B49D3" w:rsidP="006B49D3">
      <w:r w:rsidRPr="00107DAF">
        <w:rPr>
          <w:rFonts w:cs="Calibri"/>
        </w:rPr>
        <w:t>As an example of this Matrix your own truck could be defined with a delivery zone of 50 miles, 100 miles, etc.  so that a different charge may be assigned to each delivery zone</w:t>
      </w:r>
    </w:p>
    <w:p w14:paraId="2A960BEB" w14:textId="767CB24B" w:rsidR="001F1770" w:rsidRPr="001F1770" w:rsidRDefault="00717410" w:rsidP="001F1770">
      <w:r>
        <w:rPr>
          <w:noProof/>
        </w:rPr>
        <w:drawing>
          <wp:inline distT="0" distB="0" distL="0" distR="0" wp14:anchorId="46621C1D" wp14:editId="6B3EE614">
            <wp:extent cx="5943600" cy="42724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8718" cy="4276134"/>
                    </a:xfrm>
                    <a:prstGeom prst="rect">
                      <a:avLst/>
                    </a:prstGeom>
                    <a:noFill/>
                    <a:ln>
                      <a:noFill/>
                    </a:ln>
                  </pic:spPr>
                </pic:pic>
              </a:graphicData>
            </a:graphic>
          </wp:inline>
        </w:drawing>
      </w:r>
    </w:p>
    <w:p w14:paraId="706FB22D" w14:textId="367ACFB5" w:rsidR="00C901EE" w:rsidRDefault="00C901EE" w:rsidP="00C901EE">
      <w:pPr>
        <w:pStyle w:val="Heading4"/>
      </w:pPr>
      <w:r>
        <w:t>UPDATE</w:t>
      </w:r>
    </w:p>
    <w:p w14:paraId="7C68918A" w14:textId="38F96E74" w:rsidR="00525BE3" w:rsidRDefault="00525BE3" w:rsidP="00525BE3">
      <w:r>
        <w:t xml:space="preserve">To change the currently selected Carrier Matrix, simply click the </w:t>
      </w:r>
      <w:r>
        <w:rPr>
          <w:b/>
          <w:bCs/>
          <w:i/>
          <w:iCs/>
          <w:u w:val="single"/>
        </w:rPr>
        <w:t>“Update</w:t>
      </w:r>
      <w:r>
        <w:t xml:space="preserve">” button at the bottom of the screen.  </w:t>
      </w:r>
    </w:p>
    <w:p w14:paraId="081358AB" w14:textId="7EE22734" w:rsidR="00C901EE" w:rsidRDefault="00C901EE" w:rsidP="00C901EE">
      <w:pPr>
        <w:pStyle w:val="Heading4"/>
      </w:pPr>
      <w:r>
        <w:t>ADD</w:t>
      </w:r>
    </w:p>
    <w:p w14:paraId="55830BA9" w14:textId="216DD423" w:rsidR="00525BE3" w:rsidRPr="00E64A2B" w:rsidRDefault="00525BE3" w:rsidP="00525BE3">
      <w:r>
        <w:t xml:space="preserve">Click the </w:t>
      </w:r>
      <w:r>
        <w:rPr>
          <w:b/>
          <w:bCs/>
          <w:i/>
          <w:iCs/>
          <w:u w:val="single"/>
        </w:rPr>
        <w:t>“Add”</w:t>
      </w:r>
      <w:r>
        <w:t xml:space="preserve"> button</w:t>
      </w:r>
      <w:r w:rsidRPr="00167C88">
        <w:t xml:space="preserve"> </w:t>
      </w:r>
      <w:r>
        <w:t>at the bottom of the screen to add a new Carrier Matrix.</w:t>
      </w:r>
    </w:p>
    <w:p w14:paraId="358BA830" w14:textId="77777777" w:rsidR="00525BE3" w:rsidRDefault="00525BE3" w:rsidP="00525BE3">
      <w:pPr>
        <w:pStyle w:val="Heading4"/>
      </w:pPr>
      <w:r>
        <w:t>COPY</w:t>
      </w:r>
    </w:p>
    <w:p w14:paraId="49C00C3C" w14:textId="1E27463D" w:rsidR="00525BE3" w:rsidRPr="00F132A9" w:rsidRDefault="00525BE3" w:rsidP="00525BE3">
      <w:r>
        <w:t xml:space="preserve">Click the </w:t>
      </w:r>
      <w:r>
        <w:rPr>
          <w:b/>
          <w:bCs/>
          <w:i/>
          <w:iCs/>
          <w:u w:val="single"/>
        </w:rPr>
        <w:t>“Copy”</w:t>
      </w:r>
      <w:r>
        <w:t xml:space="preserve"> button to copy information from the currently selected Carrier Matrix.</w:t>
      </w:r>
    </w:p>
    <w:p w14:paraId="67A2289F" w14:textId="77777777" w:rsidR="00525BE3" w:rsidRDefault="00525BE3" w:rsidP="00525BE3">
      <w:pPr>
        <w:pStyle w:val="Heading4"/>
      </w:pPr>
      <w:r>
        <w:t>DELETE</w:t>
      </w:r>
    </w:p>
    <w:p w14:paraId="52FD38E6" w14:textId="17B2D6AC" w:rsidR="00525BE3" w:rsidRDefault="00525BE3" w:rsidP="00525BE3">
      <w:r>
        <w:t xml:space="preserve">To delete the currently selected Carrier Matrix,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8AEE9B4" w14:textId="59540B43" w:rsidR="00F46F9C" w:rsidRDefault="00F46F9C" w:rsidP="00F46F9C">
      <w:pPr>
        <w:pStyle w:val="Heading3"/>
      </w:pPr>
      <w:bookmarkStart w:id="328" w:name="_Toc44259008"/>
      <w:r>
        <w:t>Add/Update Matrix</w:t>
      </w:r>
      <w:bookmarkEnd w:id="328"/>
    </w:p>
    <w:p w14:paraId="084101D4" w14:textId="40B20C09" w:rsidR="001F1770" w:rsidRPr="001F1770" w:rsidRDefault="00717410" w:rsidP="001F1770">
      <w:r>
        <w:rPr>
          <w:noProof/>
        </w:rPr>
        <w:drawing>
          <wp:inline distT="0" distB="0" distL="0" distR="0" wp14:anchorId="4606C812" wp14:editId="00B8D13F">
            <wp:extent cx="5943600" cy="4509135"/>
            <wp:effectExtent l="0" t="0" r="0" b="571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4866B3C4" w14:textId="77777777" w:rsidR="00525BE3" w:rsidRDefault="00525BE3" w:rsidP="00525BE3">
      <w:pPr>
        <w:pStyle w:val="Heading4"/>
      </w:pPr>
      <w:r>
        <w:t>SAVE</w:t>
      </w:r>
    </w:p>
    <w:p w14:paraId="270B3CAC" w14:textId="7BC60752" w:rsidR="00525BE3" w:rsidRDefault="00525BE3" w:rsidP="00525BE3">
      <w:r>
        <w:t xml:space="preserve">Click the </w:t>
      </w:r>
      <w:r>
        <w:rPr>
          <w:b/>
          <w:bCs/>
          <w:i/>
          <w:iCs/>
          <w:u w:val="single"/>
        </w:rPr>
        <w:t>“Save”</w:t>
      </w:r>
      <w:r>
        <w:t xml:space="preserve"> button to save all changes to the current Carrier Matrix.</w:t>
      </w:r>
    </w:p>
    <w:p w14:paraId="75235D7C" w14:textId="77777777" w:rsidR="00525BE3" w:rsidRDefault="00525BE3" w:rsidP="00525BE3">
      <w:pPr>
        <w:pStyle w:val="Heading4"/>
      </w:pPr>
      <w:r>
        <w:t>RESET</w:t>
      </w:r>
    </w:p>
    <w:p w14:paraId="68C6576E" w14:textId="77777777" w:rsidR="00525BE3" w:rsidRPr="00096EBD" w:rsidRDefault="00525BE3" w:rsidP="00525BE3">
      <w:r>
        <w:t xml:space="preserve">Click the </w:t>
      </w:r>
      <w:r>
        <w:rPr>
          <w:b/>
          <w:bCs/>
          <w:i/>
          <w:iCs/>
          <w:u w:val="single"/>
        </w:rPr>
        <w:t>“Reset”</w:t>
      </w:r>
      <w:r>
        <w:t xml:space="preserve"> button to reset all fields to their original state.</w:t>
      </w:r>
    </w:p>
    <w:p w14:paraId="1C14FAB1" w14:textId="77777777" w:rsidR="00525BE3" w:rsidRDefault="00525BE3" w:rsidP="00525BE3">
      <w:pPr>
        <w:pStyle w:val="Heading4"/>
      </w:pPr>
      <w:r>
        <w:t>CANCEL</w:t>
      </w:r>
    </w:p>
    <w:p w14:paraId="6BE22912" w14:textId="670D7770" w:rsidR="00525BE3" w:rsidRDefault="00525BE3" w:rsidP="00525BE3">
      <w:r>
        <w:t xml:space="preserve">Click the </w:t>
      </w:r>
      <w:r>
        <w:rPr>
          <w:b/>
          <w:bCs/>
          <w:i/>
          <w:iCs/>
          <w:u w:val="single"/>
        </w:rPr>
        <w:t>“Cancel”</w:t>
      </w:r>
      <w:r>
        <w:t xml:space="preserve"> button to cancel all changes to the Carrier Matrix without saving.</w:t>
      </w:r>
    </w:p>
    <w:p w14:paraId="0AABEC5E" w14:textId="47E50F63" w:rsidR="00870CC2" w:rsidRDefault="00870CC2" w:rsidP="00525BE3"/>
    <w:p w14:paraId="398C1970" w14:textId="2CA1B047" w:rsidR="00870CC2" w:rsidRDefault="00870CC2" w:rsidP="00525BE3"/>
    <w:p w14:paraId="51F471C1" w14:textId="0F852AEB" w:rsidR="00870CC2" w:rsidRDefault="00870CC2" w:rsidP="00525BE3"/>
    <w:p w14:paraId="02CC4341" w14:textId="6430678B" w:rsidR="00870CC2" w:rsidRDefault="00870CC2" w:rsidP="00525BE3"/>
    <w:p w14:paraId="30011E5B" w14:textId="77777777" w:rsidR="00870CC2" w:rsidRPr="00DF6BEC" w:rsidRDefault="00870CC2" w:rsidP="00525BE3"/>
    <w:p w14:paraId="011CF0E3" w14:textId="088E06B7" w:rsidR="00F46F9C" w:rsidRDefault="00F46F9C" w:rsidP="00F46F9C">
      <w:pPr>
        <w:pStyle w:val="Heading3"/>
      </w:pPr>
      <w:bookmarkStart w:id="329" w:name="_Toc44259009"/>
      <w:r>
        <w:t>Add/Update Matrix Field Definitions</w:t>
      </w:r>
      <w:bookmarkEnd w:id="329"/>
    </w:p>
    <w:p w14:paraId="46B2D2A9" w14:textId="1F0BEACD" w:rsidR="00C901EE" w:rsidRDefault="00C901EE" w:rsidP="00C901EE">
      <w:pPr>
        <w:pStyle w:val="Heading4"/>
      </w:pPr>
      <w:r>
        <w:t>Zone</w:t>
      </w:r>
    </w:p>
    <w:p w14:paraId="273B6A94" w14:textId="23C86275" w:rsidR="00C07D72" w:rsidRPr="00C07D72" w:rsidRDefault="006B49D3" w:rsidP="00C07D72">
      <w:r w:rsidRPr="00107DAF">
        <w:rPr>
          <w:rFonts w:cs="Calibri"/>
        </w:rPr>
        <w:t>Enter a delivery zone code for this group of freight rates.</w:t>
      </w:r>
    </w:p>
    <w:p w14:paraId="5548713D" w14:textId="1E7FBD5A" w:rsidR="00C901EE" w:rsidRDefault="00C901EE" w:rsidP="00C901EE">
      <w:pPr>
        <w:pStyle w:val="Heading4"/>
      </w:pPr>
      <w:r>
        <w:t>Description</w:t>
      </w:r>
    </w:p>
    <w:p w14:paraId="258FF738" w14:textId="107A87CA" w:rsidR="00C07D72" w:rsidRPr="00C07D72" w:rsidRDefault="006B49D3" w:rsidP="00C07D72">
      <w:r w:rsidRPr="00107DAF">
        <w:rPr>
          <w:rFonts w:cs="Calibri"/>
        </w:rPr>
        <w:t>Enter a description for this delivery zone.</w:t>
      </w:r>
    </w:p>
    <w:p w14:paraId="572D14D0" w14:textId="1D1AB1FD" w:rsidR="00C901EE" w:rsidRDefault="00C901EE" w:rsidP="00C901EE">
      <w:pPr>
        <w:pStyle w:val="Heading4"/>
      </w:pPr>
      <w:r>
        <w:t>Zip Code</w:t>
      </w:r>
    </w:p>
    <w:p w14:paraId="242AF182" w14:textId="492E0F57" w:rsidR="00C07D72" w:rsidRPr="00C07D72" w:rsidRDefault="006B49D3" w:rsidP="00C07D72">
      <w:r w:rsidRPr="00107DAF">
        <w:rPr>
          <w:rFonts w:cs="Calibri"/>
        </w:rPr>
        <w:t>Enter zip codes within a delivery zone for special rates.</w:t>
      </w:r>
    </w:p>
    <w:p w14:paraId="77845FBA" w14:textId="6E199DD4" w:rsidR="00C901EE" w:rsidRDefault="00C901EE" w:rsidP="00C901EE">
      <w:pPr>
        <w:pStyle w:val="Heading4"/>
      </w:pPr>
      <w:r>
        <w:t>Min Rate</w:t>
      </w:r>
    </w:p>
    <w:p w14:paraId="67C8CAD8" w14:textId="5C99A43F" w:rsidR="00C07D72" w:rsidRPr="00C07D72" w:rsidRDefault="006B49D3" w:rsidP="00C07D72">
      <w:r w:rsidRPr="00107DAF">
        <w:rPr>
          <w:rFonts w:cs="Calibri"/>
        </w:rPr>
        <w:t>This is the minimum rate which will be used regardless of any weight.</w:t>
      </w:r>
    </w:p>
    <w:p w14:paraId="2C595F8D" w14:textId="4AEFA89B" w:rsidR="00C901EE" w:rsidRDefault="00C901EE" w:rsidP="00C901EE">
      <w:pPr>
        <w:pStyle w:val="Heading4"/>
      </w:pPr>
      <w:r>
        <w:t>Number Pallets</w:t>
      </w:r>
    </w:p>
    <w:p w14:paraId="672413D4" w14:textId="50AE9AA9" w:rsidR="00C07D72" w:rsidRPr="00C07D72" w:rsidRDefault="00525BE3" w:rsidP="00C07D72">
      <w:r>
        <w:t>Enter the maximum number of pallets</w:t>
      </w:r>
    </w:p>
    <w:p w14:paraId="7BB37D29" w14:textId="28B30D01" w:rsidR="00C901EE" w:rsidRDefault="00C901EE" w:rsidP="00C901EE">
      <w:pPr>
        <w:pStyle w:val="Heading4"/>
      </w:pPr>
      <w:r>
        <w:t>Rate/Pallet</w:t>
      </w:r>
    </w:p>
    <w:p w14:paraId="4FF6B60C" w14:textId="68D8E7DD" w:rsidR="00C901EE" w:rsidRDefault="006B49D3" w:rsidP="00C901EE">
      <w:pPr>
        <w:rPr>
          <w:rFonts w:cs="Calibri"/>
        </w:rPr>
      </w:pPr>
      <w:r w:rsidRPr="00107DAF">
        <w:rPr>
          <w:rFonts w:cs="Calibri"/>
        </w:rPr>
        <w:t>Enter the shipping rate for each price level break from highest to lowest.  Once the system calculates the shipping weight for the estimate quantity, the rate per hundred weight is found here then multiplied by the total weight including case and pallet weight to calculate the freight cost.  Enter from high to low.</w:t>
      </w:r>
    </w:p>
    <w:p w14:paraId="6443F5A1" w14:textId="77777777" w:rsidR="00870CC2" w:rsidRPr="00C901EE" w:rsidRDefault="00870CC2" w:rsidP="00C901EE"/>
    <w:p w14:paraId="300E654B" w14:textId="40EFD87D" w:rsidR="00F46F9C" w:rsidRDefault="00F46F9C" w:rsidP="00F46F9C">
      <w:pPr>
        <w:pStyle w:val="Heading3"/>
      </w:pPr>
      <w:bookmarkStart w:id="330" w:name="_Toc44259010"/>
      <w:r>
        <w:t>Truck/Trailer</w:t>
      </w:r>
      <w:bookmarkEnd w:id="330"/>
    </w:p>
    <w:p w14:paraId="4C510F46" w14:textId="1C1A0FC0" w:rsidR="001F1770" w:rsidRPr="001F1770" w:rsidRDefault="00717410" w:rsidP="001F1770">
      <w:r>
        <w:rPr>
          <w:noProof/>
        </w:rPr>
        <w:drawing>
          <wp:inline distT="0" distB="0" distL="0" distR="0" wp14:anchorId="076C35A3" wp14:editId="4886AFA7">
            <wp:extent cx="5943600" cy="45212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p>
    <w:p w14:paraId="3350A9AA" w14:textId="7F6BE736" w:rsidR="00F46F9C" w:rsidRDefault="00C901EE" w:rsidP="00F46F9C">
      <w:pPr>
        <w:pStyle w:val="Heading4"/>
      </w:pPr>
      <w:r>
        <w:t>ADD</w:t>
      </w:r>
    </w:p>
    <w:p w14:paraId="38EC5855" w14:textId="36F30D4F" w:rsidR="00525BE3" w:rsidRDefault="00525BE3" w:rsidP="00525BE3">
      <w:r>
        <w:t xml:space="preserve">Click the </w:t>
      </w:r>
      <w:r>
        <w:rPr>
          <w:b/>
          <w:bCs/>
          <w:i/>
          <w:iCs/>
          <w:u w:val="single"/>
        </w:rPr>
        <w:t>“Add”</w:t>
      </w:r>
      <w:r>
        <w:t xml:space="preserve"> button</w:t>
      </w:r>
      <w:r w:rsidRPr="00167C88">
        <w:t xml:space="preserve"> </w:t>
      </w:r>
      <w:r>
        <w:t>at the bottom of the screen to add a new Truck Trailer.</w:t>
      </w:r>
    </w:p>
    <w:p w14:paraId="255267F7" w14:textId="77777777" w:rsidR="00870CC2" w:rsidRPr="00E64A2B" w:rsidRDefault="00870CC2" w:rsidP="00525BE3"/>
    <w:p w14:paraId="2A2D21B5" w14:textId="5CC3BE6E" w:rsidR="00F46F9C" w:rsidRDefault="00F46F9C" w:rsidP="00F46F9C">
      <w:pPr>
        <w:pStyle w:val="Heading3"/>
      </w:pPr>
      <w:bookmarkStart w:id="331" w:name="_Toc44259011"/>
      <w:r>
        <w:t>Add Truck/Trailer</w:t>
      </w:r>
      <w:bookmarkEnd w:id="331"/>
    </w:p>
    <w:p w14:paraId="5C6D5F2C" w14:textId="000348A2" w:rsidR="001F1770" w:rsidRPr="001F1770" w:rsidRDefault="00717410" w:rsidP="001F1770">
      <w:r>
        <w:rPr>
          <w:noProof/>
        </w:rPr>
        <w:drawing>
          <wp:inline distT="0" distB="0" distL="0" distR="0" wp14:anchorId="793C4E80" wp14:editId="14E06805">
            <wp:extent cx="4391025" cy="253365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391025" cy="2533650"/>
                    </a:xfrm>
                    <a:prstGeom prst="rect">
                      <a:avLst/>
                    </a:prstGeom>
                    <a:noFill/>
                    <a:ln>
                      <a:noFill/>
                    </a:ln>
                  </pic:spPr>
                </pic:pic>
              </a:graphicData>
            </a:graphic>
          </wp:inline>
        </w:drawing>
      </w:r>
    </w:p>
    <w:p w14:paraId="0ACAB58C" w14:textId="77777777" w:rsidR="00525BE3" w:rsidRDefault="00525BE3" w:rsidP="00525BE3">
      <w:pPr>
        <w:pStyle w:val="Heading4"/>
      </w:pPr>
      <w:r>
        <w:t>SAVE</w:t>
      </w:r>
    </w:p>
    <w:p w14:paraId="1DA38092" w14:textId="65419EF9" w:rsidR="00525BE3" w:rsidRDefault="00525BE3" w:rsidP="00525BE3">
      <w:r>
        <w:t xml:space="preserve">Click the </w:t>
      </w:r>
      <w:r>
        <w:rPr>
          <w:b/>
          <w:bCs/>
          <w:i/>
          <w:iCs/>
          <w:u w:val="single"/>
        </w:rPr>
        <w:t>“Save”</w:t>
      </w:r>
      <w:r>
        <w:t xml:space="preserve"> button to save all changes to the current Truck Trailer.</w:t>
      </w:r>
    </w:p>
    <w:p w14:paraId="24882A2C" w14:textId="77777777" w:rsidR="00525BE3" w:rsidRDefault="00525BE3" w:rsidP="00525BE3">
      <w:pPr>
        <w:pStyle w:val="Heading4"/>
      </w:pPr>
      <w:r>
        <w:t>RESET</w:t>
      </w:r>
    </w:p>
    <w:p w14:paraId="16C69841" w14:textId="77777777" w:rsidR="00525BE3" w:rsidRPr="00096EBD" w:rsidRDefault="00525BE3" w:rsidP="00525BE3">
      <w:r>
        <w:t xml:space="preserve">Click the </w:t>
      </w:r>
      <w:r>
        <w:rPr>
          <w:b/>
          <w:bCs/>
          <w:i/>
          <w:iCs/>
          <w:u w:val="single"/>
        </w:rPr>
        <w:t>“Reset”</w:t>
      </w:r>
      <w:r>
        <w:t xml:space="preserve"> button to reset all fields to their original state.</w:t>
      </w:r>
    </w:p>
    <w:p w14:paraId="5BCBA6EA" w14:textId="77777777" w:rsidR="00525BE3" w:rsidRDefault="00525BE3" w:rsidP="00525BE3">
      <w:pPr>
        <w:pStyle w:val="Heading4"/>
      </w:pPr>
      <w:r>
        <w:t>CANCEL</w:t>
      </w:r>
    </w:p>
    <w:p w14:paraId="2ECF4CC7" w14:textId="42DDF344" w:rsidR="00525BE3" w:rsidRPr="00DF6BEC" w:rsidRDefault="00525BE3" w:rsidP="00525BE3">
      <w:r>
        <w:t xml:space="preserve">Click the </w:t>
      </w:r>
      <w:r>
        <w:rPr>
          <w:b/>
          <w:bCs/>
          <w:i/>
          <w:iCs/>
          <w:u w:val="single"/>
        </w:rPr>
        <w:t>“Cancel”</w:t>
      </w:r>
      <w:r>
        <w:t xml:space="preserve"> button to cancel all changes to the Truck Trailer without saving.</w:t>
      </w:r>
    </w:p>
    <w:p w14:paraId="03732282" w14:textId="7B66817F" w:rsidR="00F46F9C" w:rsidRDefault="00F46F9C" w:rsidP="00F46F9C">
      <w:pPr>
        <w:pStyle w:val="Heading3"/>
      </w:pPr>
      <w:bookmarkStart w:id="332" w:name="_Toc44259012"/>
      <w:r>
        <w:t>Add Truck/Trailer Field Definitions</w:t>
      </w:r>
      <w:bookmarkEnd w:id="332"/>
    </w:p>
    <w:p w14:paraId="0491BB73" w14:textId="41DA666B" w:rsidR="00C901EE" w:rsidRDefault="00C901EE" w:rsidP="00C901EE">
      <w:pPr>
        <w:pStyle w:val="Heading4"/>
      </w:pPr>
      <w:r>
        <w:t>Truck-Trailer #</w:t>
      </w:r>
    </w:p>
    <w:p w14:paraId="7297FF05" w14:textId="0FCFF1B8" w:rsidR="00C07D72" w:rsidRPr="00C07D72" w:rsidRDefault="0068476A" w:rsidP="00C07D72">
      <w:r>
        <w:t>Enter the truck trailer number.</w:t>
      </w:r>
    </w:p>
    <w:p w14:paraId="65D0D75C" w14:textId="6BD13791" w:rsidR="00C901EE" w:rsidRDefault="00C901EE" w:rsidP="00C901EE">
      <w:pPr>
        <w:pStyle w:val="Heading4"/>
      </w:pPr>
      <w:r>
        <w:t>Description</w:t>
      </w:r>
    </w:p>
    <w:p w14:paraId="544DA5B1" w14:textId="3C5D1F7B" w:rsidR="00C07D72" w:rsidRPr="00C07D72" w:rsidRDefault="0068476A" w:rsidP="00C07D72">
      <w:r>
        <w:t>Enter a short description of the truck trailer.</w:t>
      </w:r>
    </w:p>
    <w:p w14:paraId="17E2C130" w14:textId="7A96928F" w:rsidR="00C901EE" w:rsidRDefault="00C901EE" w:rsidP="00C901EE">
      <w:pPr>
        <w:pStyle w:val="Heading4"/>
      </w:pPr>
      <w:r>
        <w:t>Type (Choice)</w:t>
      </w:r>
    </w:p>
    <w:p w14:paraId="65EDED29" w14:textId="642F6B3F" w:rsidR="0068476A" w:rsidRDefault="0068476A" w:rsidP="0068476A">
      <w:r>
        <w:t>To choose the preferred Trailer Type for this truck trailer, please make sure the desired option choice bubble is toggled.</w:t>
      </w:r>
    </w:p>
    <w:p w14:paraId="7119FCF7" w14:textId="0435CBBA" w:rsidR="00C901EE" w:rsidRDefault="00C901EE" w:rsidP="00C901EE">
      <w:pPr>
        <w:pStyle w:val="Heading4"/>
      </w:pPr>
      <w:r>
        <w:t>Length (inches)</w:t>
      </w:r>
    </w:p>
    <w:p w14:paraId="1ED55E7D" w14:textId="0EA95726" w:rsidR="00C07D72" w:rsidRPr="00C07D72" w:rsidRDefault="0068476A" w:rsidP="00C07D72">
      <w:r>
        <w:t>Enter the volume length in inches for the truck trailer.</w:t>
      </w:r>
    </w:p>
    <w:p w14:paraId="0D0A8838" w14:textId="37C521D3" w:rsidR="00C901EE" w:rsidRDefault="00C901EE" w:rsidP="00C901EE">
      <w:pPr>
        <w:pStyle w:val="Heading4"/>
      </w:pPr>
      <w:r>
        <w:t>Width (Inches)</w:t>
      </w:r>
    </w:p>
    <w:p w14:paraId="533558EE" w14:textId="5999F274" w:rsidR="0068476A" w:rsidRPr="00C07D72" w:rsidRDefault="0068476A" w:rsidP="0068476A">
      <w:r>
        <w:t>Enter the volume width in inches for the truck trailer.</w:t>
      </w:r>
    </w:p>
    <w:p w14:paraId="681882D1" w14:textId="37FB9A4F" w:rsidR="00C901EE" w:rsidRDefault="00C901EE" w:rsidP="00C901EE">
      <w:pPr>
        <w:pStyle w:val="Heading4"/>
      </w:pPr>
      <w:r>
        <w:t>Height (Inches)</w:t>
      </w:r>
    </w:p>
    <w:p w14:paraId="40A190E8" w14:textId="06C89274" w:rsidR="0068476A" w:rsidRPr="00C07D72" w:rsidRDefault="0068476A" w:rsidP="0068476A">
      <w:r>
        <w:t>Enter the volume height in inches for the truck trailer.</w:t>
      </w:r>
    </w:p>
    <w:p w14:paraId="0F5F67CB" w14:textId="6748116A" w:rsidR="00C901EE" w:rsidRDefault="00C901EE" w:rsidP="00C901EE">
      <w:pPr>
        <w:pStyle w:val="Heading4"/>
      </w:pPr>
      <w:r>
        <w:t>MSF C Flute</w:t>
      </w:r>
    </w:p>
    <w:p w14:paraId="52D106B8" w14:textId="02BC1642" w:rsidR="00C07D72" w:rsidRPr="00C07D72" w:rsidRDefault="0068476A" w:rsidP="00C07D72">
      <w:r>
        <w:t>Enter the Flute volume for the truck trailer.</w:t>
      </w:r>
    </w:p>
    <w:p w14:paraId="5A1D7E62" w14:textId="168420DE" w:rsidR="00C901EE" w:rsidRDefault="00C901EE" w:rsidP="00C901EE">
      <w:pPr>
        <w:pStyle w:val="Heading4"/>
      </w:pPr>
      <w:r>
        <w:t>Weight Limit (Lbs.)</w:t>
      </w:r>
    </w:p>
    <w:p w14:paraId="65ED9A5F" w14:textId="49DB785B" w:rsidR="00C07D72" w:rsidRPr="00C07D72" w:rsidRDefault="0068476A" w:rsidP="00C07D72">
      <w:r>
        <w:t>Enter the weight limit in pounds for the truck trailer.</w:t>
      </w:r>
    </w:p>
    <w:p w14:paraId="388652D0" w14:textId="420D6907" w:rsidR="00C901EE" w:rsidRDefault="00C901EE" w:rsidP="00C901EE">
      <w:pPr>
        <w:pStyle w:val="Heading4"/>
      </w:pPr>
      <w:r>
        <w:t>Max Units</w:t>
      </w:r>
    </w:p>
    <w:p w14:paraId="1782F881" w14:textId="153B5D04" w:rsidR="00C07D72" w:rsidRPr="00C07D72" w:rsidRDefault="0068476A" w:rsidP="00C07D72">
      <w:r>
        <w:t>Enter the maximum number of units allowed in this truck trailer.</w:t>
      </w:r>
    </w:p>
    <w:p w14:paraId="1423CDE8" w14:textId="68ADDB2B" w:rsidR="00C901EE" w:rsidRDefault="00C901EE" w:rsidP="00C901EE">
      <w:pPr>
        <w:pStyle w:val="Heading4"/>
      </w:pPr>
      <w:r>
        <w:t>MSF Limit</w:t>
      </w:r>
    </w:p>
    <w:p w14:paraId="70BDF282" w14:textId="077EF281" w:rsidR="00C07D72" w:rsidRPr="00C07D72" w:rsidRDefault="0068476A" w:rsidP="00C07D72">
      <w:r>
        <w:t>Enter the MSF limit for this truck trailer.</w:t>
      </w:r>
    </w:p>
    <w:p w14:paraId="3C9EF6AD" w14:textId="300E89B4" w:rsidR="00C901EE" w:rsidRDefault="0068476A" w:rsidP="00C901EE">
      <w:pPr>
        <w:pStyle w:val="Heading4"/>
      </w:pPr>
      <w:r>
        <w:t>Registration</w:t>
      </w:r>
      <w:r w:rsidR="00C901EE">
        <w:t xml:space="preserve"> #</w:t>
      </w:r>
    </w:p>
    <w:p w14:paraId="40827ACD" w14:textId="15EEF9F1" w:rsidR="00C07D72" w:rsidRPr="00C07D72" w:rsidRDefault="0068476A" w:rsidP="00C07D72">
      <w:r>
        <w:t>Enter the Registration number for this truck trailer.</w:t>
      </w:r>
    </w:p>
    <w:p w14:paraId="396A29EF" w14:textId="41FE2235" w:rsidR="00C901EE" w:rsidRDefault="00C901EE" w:rsidP="00C901EE">
      <w:pPr>
        <w:pStyle w:val="Heading4"/>
      </w:pPr>
      <w:r>
        <w:t>Plate #</w:t>
      </w:r>
    </w:p>
    <w:p w14:paraId="29126309" w14:textId="23BFF837" w:rsidR="0068476A" w:rsidRPr="00C07D72" w:rsidRDefault="0068476A" w:rsidP="0068476A">
      <w:r>
        <w:t>Enter the License Plate number for this truck trailer.</w:t>
      </w:r>
    </w:p>
    <w:p w14:paraId="38D77C8F" w14:textId="599DD31B" w:rsidR="00C901EE" w:rsidRDefault="00C901EE" w:rsidP="00C901EE">
      <w:pPr>
        <w:pStyle w:val="Heading4"/>
      </w:pPr>
      <w:r>
        <w:t># of Tires</w:t>
      </w:r>
    </w:p>
    <w:p w14:paraId="416E119B" w14:textId="2F1974CD" w:rsidR="0068476A" w:rsidRPr="00C07D72" w:rsidRDefault="0068476A" w:rsidP="0068476A">
      <w:r>
        <w:t>Enter the number of tires for this truck trailer.</w:t>
      </w:r>
    </w:p>
    <w:p w14:paraId="3DD23F69" w14:textId="45888581" w:rsidR="00C901EE" w:rsidRDefault="00C901EE" w:rsidP="00C901EE">
      <w:pPr>
        <w:pStyle w:val="Heading4"/>
      </w:pPr>
      <w:r>
        <w:t>Axles</w:t>
      </w:r>
    </w:p>
    <w:p w14:paraId="36A65022" w14:textId="73705FEC" w:rsidR="0068476A" w:rsidRPr="00C07D72" w:rsidRDefault="0068476A" w:rsidP="0068476A">
      <w:r>
        <w:t>Enter the number of axles for this truck trailer.</w:t>
      </w:r>
    </w:p>
    <w:p w14:paraId="45D7613B" w14:textId="29BB09AD" w:rsidR="00C901EE" w:rsidRDefault="00C901EE" w:rsidP="00C901EE">
      <w:pPr>
        <w:pStyle w:val="Heading4"/>
      </w:pPr>
      <w:r>
        <w:t>Tire Size</w:t>
      </w:r>
    </w:p>
    <w:p w14:paraId="255D069D" w14:textId="0A4C9EAE" w:rsidR="0068476A" w:rsidRPr="00C07D72" w:rsidRDefault="0068476A" w:rsidP="0068476A">
      <w:r>
        <w:t>Enter the tire size for this truck trailer.</w:t>
      </w:r>
    </w:p>
    <w:p w14:paraId="72B9F636" w14:textId="5FFBCBA0" w:rsidR="00C901EE" w:rsidRDefault="0068476A" w:rsidP="00C901EE">
      <w:pPr>
        <w:pStyle w:val="Heading4"/>
      </w:pPr>
      <w:r>
        <w:t>Registration</w:t>
      </w:r>
      <w:r w:rsidR="00C901EE">
        <w:t xml:space="preserve"> Expiration Date</w:t>
      </w:r>
    </w:p>
    <w:p w14:paraId="7CD37BD7" w14:textId="0AC166AD" w:rsidR="0068476A" w:rsidRPr="00C07D72" w:rsidRDefault="0068476A" w:rsidP="0068476A">
      <w:r>
        <w:t>Enter the Registration expiration date for this truck trailer.</w:t>
      </w:r>
    </w:p>
    <w:p w14:paraId="63277764" w14:textId="084F7055" w:rsidR="00C901EE" w:rsidRDefault="00C901EE" w:rsidP="00C901EE">
      <w:pPr>
        <w:pStyle w:val="Heading4"/>
      </w:pPr>
      <w:r>
        <w:t>Classification</w:t>
      </w:r>
    </w:p>
    <w:p w14:paraId="5842D9E5" w14:textId="4D934ED1" w:rsidR="0068476A" w:rsidRPr="00C07D72" w:rsidRDefault="0068476A" w:rsidP="0068476A">
      <w:r>
        <w:t>Enter the classification code for this truck trailer.</w:t>
      </w:r>
    </w:p>
    <w:p w14:paraId="7C1C283E" w14:textId="045A6659" w:rsidR="00C901EE" w:rsidRDefault="00C901EE" w:rsidP="00C901EE">
      <w:pPr>
        <w:pStyle w:val="Heading4"/>
      </w:pPr>
      <w:r>
        <w:t>Tire Date</w:t>
      </w:r>
    </w:p>
    <w:p w14:paraId="17AE0A86" w14:textId="470E4364" w:rsidR="0068476A" w:rsidRPr="00C07D72" w:rsidRDefault="0068476A" w:rsidP="0068476A">
      <w:r>
        <w:t>Enter the tire date for this truck trailer.</w:t>
      </w:r>
    </w:p>
    <w:p w14:paraId="0333FC02" w14:textId="2067E24F" w:rsidR="00F46F9C" w:rsidRDefault="00F46F9C" w:rsidP="00F46F9C">
      <w:pPr>
        <w:pStyle w:val="Heading2"/>
      </w:pPr>
      <w:bookmarkStart w:id="333" w:name="_Toc44259013"/>
      <w:r>
        <w:t>AR Class [AF9]</w:t>
      </w:r>
      <w:bookmarkEnd w:id="333"/>
    </w:p>
    <w:p w14:paraId="7C577891" w14:textId="6AE8F353" w:rsidR="00F46F9C" w:rsidRDefault="00F46F9C" w:rsidP="00F46F9C">
      <w:pPr>
        <w:pStyle w:val="Heading3"/>
      </w:pPr>
      <w:bookmarkStart w:id="334" w:name="_Toc44259014"/>
      <w:r>
        <w:t>Browse AR Class</w:t>
      </w:r>
      <w:bookmarkEnd w:id="334"/>
    </w:p>
    <w:p w14:paraId="05CB96EA" w14:textId="0C40DC34" w:rsidR="001F1770" w:rsidRPr="001F1770" w:rsidRDefault="00717410" w:rsidP="001F1770">
      <w:r>
        <w:rPr>
          <w:noProof/>
        </w:rPr>
        <w:drawing>
          <wp:inline distT="0" distB="0" distL="0" distR="0" wp14:anchorId="249AFBC0" wp14:editId="1F9B7C89">
            <wp:extent cx="5943600" cy="471360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4713605"/>
                    </a:xfrm>
                    <a:prstGeom prst="rect">
                      <a:avLst/>
                    </a:prstGeom>
                    <a:noFill/>
                    <a:ln>
                      <a:noFill/>
                    </a:ln>
                  </pic:spPr>
                </pic:pic>
              </a:graphicData>
            </a:graphic>
          </wp:inline>
        </w:drawing>
      </w:r>
    </w:p>
    <w:p w14:paraId="2E740E3F" w14:textId="4B9A2958" w:rsidR="006E37C3" w:rsidRDefault="006E37C3" w:rsidP="006E37C3">
      <w:pPr>
        <w:pStyle w:val="Heading4"/>
      </w:pPr>
      <w:r>
        <w:t>AR Class ID</w:t>
      </w:r>
    </w:p>
    <w:p w14:paraId="7430F553" w14:textId="599783C6" w:rsidR="00C07D72" w:rsidRPr="00C07D72" w:rsidRDefault="0068476A" w:rsidP="00C07D72">
      <w:r>
        <w:t>Enter the Accounts Receivable class ID number to search for.</w:t>
      </w:r>
    </w:p>
    <w:p w14:paraId="35535710" w14:textId="6DC75D8D" w:rsidR="006E37C3" w:rsidRDefault="006E37C3" w:rsidP="006E37C3">
      <w:pPr>
        <w:pStyle w:val="Heading4"/>
      </w:pPr>
      <w:r>
        <w:t>Description</w:t>
      </w:r>
    </w:p>
    <w:p w14:paraId="145CEA6E" w14:textId="0C7A7ECA" w:rsidR="00C07D72" w:rsidRPr="00C07D72" w:rsidRDefault="0068476A" w:rsidP="00C07D72">
      <w:r>
        <w:t>Enter the Accounts Receivable class description to search for.</w:t>
      </w:r>
    </w:p>
    <w:p w14:paraId="593FC1ED" w14:textId="6217B0D4" w:rsidR="006E37C3" w:rsidRDefault="006E37C3" w:rsidP="006E37C3">
      <w:pPr>
        <w:pStyle w:val="Heading4"/>
      </w:pPr>
      <w:r>
        <w:t>Receivables Account</w:t>
      </w:r>
    </w:p>
    <w:p w14:paraId="41E79EE4" w14:textId="66661E62" w:rsidR="00C07D72" w:rsidRPr="00C07D72" w:rsidRDefault="0068476A" w:rsidP="00C07D72">
      <w:r>
        <w:t>Enter the Accounts Receivable Account number to search for.</w:t>
      </w:r>
    </w:p>
    <w:p w14:paraId="7DFF7504" w14:textId="005EE029" w:rsidR="006E37C3" w:rsidRDefault="006E37C3" w:rsidP="006E37C3">
      <w:pPr>
        <w:pStyle w:val="Heading4"/>
      </w:pPr>
      <w:r>
        <w:t>Inactive – Toggle Box</w:t>
      </w:r>
    </w:p>
    <w:p w14:paraId="255A591F" w14:textId="581970D4" w:rsidR="0068476A" w:rsidRDefault="0068476A" w:rsidP="0068476A">
      <w:r>
        <w:t>To search for inactive AR classes, make sure that the Inactive toggle box is checked.</w:t>
      </w:r>
    </w:p>
    <w:p w14:paraId="2682E9D6" w14:textId="6E6947E0" w:rsidR="00F46F9C" w:rsidRDefault="00F46F9C" w:rsidP="00F46F9C">
      <w:pPr>
        <w:pStyle w:val="Heading3"/>
      </w:pPr>
      <w:bookmarkStart w:id="335" w:name="_Toc44259015"/>
      <w:r>
        <w:t>View Class</w:t>
      </w:r>
      <w:bookmarkEnd w:id="335"/>
    </w:p>
    <w:p w14:paraId="57F75768" w14:textId="15CA0409" w:rsidR="001F1770" w:rsidRPr="001F1770" w:rsidRDefault="00717410" w:rsidP="001F1770">
      <w:r>
        <w:rPr>
          <w:noProof/>
        </w:rPr>
        <w:drawing>
          <wp:inline distT="0" distB="0" distL="0" distR="0" wp14:anchorId="54CAF507" wp14:editId="3A56303E">
            <wp:extent cx="5943600" cy="3194685"/>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3194685"/>
                    </a:xfrm>
                    <a:prstGeom prst="rect">
                      <a:avLst/>
                    </a:prstGeom>
                    <a:noFill/>
                    <a:ln>
                      <a:noFill/>
                    </a:ln>
                  </pic:spPr>
                </pic:pic>
              </a:graphicData>
            </a:graphic>
          </wp:inline>
        </w:drawing>
      </w:r>
    </w:p>
    <w:p w14:paraId="52CA2D35" w14:textId="5BC81BC7" w:rsidR="006E37C3" w:rsidRDefault="006E37C3" w:rsidP="006E37C3">
      <w:pPr>
        <w:pStyle w:val="Heading4"/>
      </w:pPr>
      <w:r>
        <w:t>UPDATE</w:t>
      </w:r>
    </w:p>
    <w:p w14:paraId="7A20CF02" w14:textId="2BFB0374" w:rsidR="00525BE3" w:rsidRDefault="00525BE3" w:rsidP="00525BE3">
      <w:r>
        <w:t xml:space="preserve">To change the currently selected Accounts Receivable Class, simply click the </w:t>
      </w:r>
      <w:r>
        <w:rPr>
          <w:b/>
          <w:bCs/>
          <w:i/>
          <w:iCs/>
          <w:u w:val="single"/>
        </w:rPr>
        <w:t>“Update</w:t>
      </w:r>
      <w:r>
        <w:t xml:space="preserve">” button at the bottom of the screen.  </w:t>
      </w:r>
    </w:p>
    <w:p w14:paraId="31351975" w14:textId="7D42BF27" w:rsidR="006E37C3" w:rsidRDefault="006E37C3" w:rsidP="006E37C3">
      <w:pPr>
        <w:pStyle w:val="Heading4"/>
      </w:pPr>
      <w:r>
        <w:t>ADD</w:t>
      </w:r>
    </w:p>
    <w:p w14:paraId="114C6346" w14:textId="7D3C92E8" w:rsidR="00525BE3" w:rsidRPr="00E64A2B" w:rsidRDefault="00525BE3" w:rsidP="00525BE3">
      <w:r>
        <w:t xml:space="preserve">Click the </w:t>
      </w:r>
      <w:r>
        <w:rPr>
          <w:b/>
          <w:bCs/>
          <w:i/>
          <w:iCs/>
          <w:u w:val="single"/>
        </w:rPr>
        <w:t>“Add”</w:t>
      </w:r>
      <w:r>
        <w:t xml:space="preserve"> button</w:t>
      </w:r>
      <w:r w:rsidRPr="00167C88">
        <w:t xml:space="preserve"> </w:t>
      </w:r>
      <w:r>
        <w:t>at the bottom of the screen to add a new Accounts Receivable Class.</w:t>
      </w:r>
    </w:p>
    <w:p w14:paraId="38D9A792" w14:textId="77777777" w:rsidR="00525BE3" w:rsidRDefault="00525BE3" w:rsidP="00525BE3">
      <w:pPr>
        <w:pStyle w:val="Heading4"/>
      </w:pPr>
      <w:r>
        <w:t>COPY</w:t>
      </w:r>
    </w:p>
    <w:p w14:paraId="10FE5998" w14:textId="09BFA144" w:rsidR="00525BE3" w:rsidRPr="00F132A9" w:rsidRDefault="00525BE3" w:rsidP="00525BE3">
      <w:r>
        <w:t xml:space="preserve">Click the </w:t>
      </w:r>
      <w:r>
        <w:rPr>
          <w:b/>
          <w:bCs/>
          <w:i/>
          <w:iCs/>
          <w:u w:val="single"/>
        </w:rPr>
        <w:t>“Copy”</w:t>
      </w:r>
      <w:r>
        <w:t xml:space="preserve"> button to copy information from the currently selected Accounts Receivable Class.</w:t>
      </w:r>
    </w:p>
    <w:p w14:paraId="08BFCFA0" w14:textId="77777777" w:rsidR="00525BE3" w:rsidRDefault="00525BE3" w:rsidP="00525BE3">
      <w:pPr>
        <w:pStyle w:val="Heading4"/>
      </w:pPr>
      <w:r>
        <w:t>DELETE</w:t>
      </w:r>
    </w:p>
    <w:p w14:paraId="418CD177" w14:textId="1B3834BC" w:rsidR="00525BE3" w:rsidRDefault="00525BE3" w:rsidP="00525BE3">
      <w:r>
        <w:t xml:space="preserve">To delete the currently selected Accounts Receivable Class,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AD65611" w14:textId="46E11483" w:rsidR="00F46F9C" w:rsidRDefault="00F46F9C" w:rsidP="00F46F9C">
      <w:pPr>
        <w:pStyle w:val="Heading3"/>
      </w:pPr>
      <w:bookmarkStart w:id="336" w:name="_Toc44259016"/>
      <w:r>
        <w:t>Add/Update Class</w:t>
      </w:r>
      <w:bookmarkEnd w:id="336"/>
    </w:p>
    <w:p w14:paraId="43DCB65D" w14:textId="7EB5C7BD" w:rsidR="001F1770" w:rsidRPr="001F1770" w:rsidRDefault="00717410" w:rsidP="001F1770">
      <w:r>
        <w:rPr>
          <w:noProof/>
        </w:rPr>
        <w:drawing>
          <wp:inline distT="0" distB="0" distL="0" distR="0" wp14:anchorId="1587E5F0" wp14:editId="1499158E">
            <wp:extent cx="5943600" cy="320294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6DF217E9" w14:textId="77777777" w:rsidR="00525BE3" w:rsidRDefault="00525BE3" w:rsidP="00525BE3">
      <w:pPr>
        <w:pStyle w:val="Heading4"/>
      </w:pPr>
      <w:r>
        <w:t>SAVE</w:t>
      </w:r>
    </w:p>
    <w:p w14:paraId="7B8C3CA1" w14:textId="36AD518E" w:rsidR="00525BE3" w:rsidRDefault="00525BE3" w:rsidP="00525BE3">
      <w:r>
        <w:t xml:space="preserve">Click the </w:t>
      </w:r>
      <w:r>
        <w:rPr>
          <w:b/>
          <w:bCs/>
          <w:i/>
          <w:iCs/>
          <w:u w:val="single"/>
        </w:rPr>
        <w:t>“Save”</w:t>
      </w:r>
      <w:r>
        <w:t xml:space="preserve"> button to save all changes to the current Accounts Receivable Class.</w:t>
      </w:r>
    </w:p>
    <w:p w14:paraId="4DFED769" w14:textId="77777777" w:rsidR="00525BE3" w:rsidRDefault="00525BE3" w:rsidP="00525BE3">
      <w:pPr>
        <w:pStyle w:val="Heading4"/>
      </w:pPr>
      <w:r>
        <w:t>RESET</w:t>
      </w:r>
    </w:p>
    <w:p w14:paraId="449AB8C7" w14:textId="77777777" w:rsidR="00525BE3" w:rsidRPr="00096EBD" w:rsidRDefault="00525BE3" w:rsidP="00525BE3">
      <w:r>
        <w:t xml:space="preserve">Click the </w:t>
      </w:r>
      <w:r>
        <w:rPr>
          <w:b/>
          <w:bCs/>
          <w:i/>
          <w:iCs/>
          <w:u w:val="single"/>
        </w:rPr>
        <w:t>“Reset”</w:t>
      </w:r>
      <w:r>
        <w:t xml:space="preserve"> button to reset all fields to their original state.</w:t>
      </w:r>
    </w:p>
    <w:p w14:paraId="7EAF77C4" w14:textId="77777777" w:rsidR="00525BE3" w:rsidRDefault="00525BE3" w:rsidP="00525BE3">
      <w:pPr>
        <w:pStyle w:val="Heading4"/>
      </w:pPr>
      <w:r>
        <w:t>CANCEL</w:t>
      </w:r>
    </w:p>
    <w:p w14:paraId="2C92935D" w14:textId="22B8870A" w:rsidR="00525BE3" w:rsidRDefault="00525BE3" w:rsidP="00525BE3">
      <w:r>
        <w:t xml:space="preserve">Click the </w:t>
      </w:r>
      <w:r>
        <w:rPr>
          <w:b/>
          <w:bCs/>
          <w:i/>
          <w:iCs/>
          <w:u w:val="single"/>
        </w:rPr>
        <w:t>“Cancel”</w:t>
      </w:r>
      <w:r>
        <w:t xml:space="preserve"> button to cancel all changes to the Accounts Receivable Class without saving.</w:t>
      </w:r>
    </w:p>
    <w:p w14:paraId="1C21539E" w14:textId="77777777" w:rsidR="00870CC2" w:rsidRPr="00DF6BEC" w:rsidRDefault="00870CC2" w:rsidP="00525BE3"/>
    <w:p w14:paraId="5CF2F0EE" w14:textId="3C7B124E" w:rsidR="00F46F9C" w:rsidRDefault="00F46F9C" w:rsidP="00F46F9C">
      <w:pPr>
        <w:pStyle w:val="Heading3"/>
      </w:pPr>
      <w:bookmarkStart w:id="337" w:name="_Toc44259017"/>
      <w:r>
        <w:t>Add/Update Class Field Definitions</w:t>
      </w:r>
      <w:bookmarkEnd w:id="337"/>
    </w:p>
    <w:p w14:paraId="15D713A4" w14:textId="047EE585" w:rsidR="006E37C3" w:rsidRDefault="006E37C3" w:rsidP="006E37C3">
      <w:pPr>
        <w:pStyle w:val="Heading4"/>
      </w:pPr>
      <w:r>
        <w:t>AR Class ID</w:t>
      </w:r>
    </w:p>
    <w:p w14:paraId="1337D32B" w14:textId="3ED4ECF0" w:rsidR="00C07D72" w:rsidRPr="00C07D72" w:rsidRDefault="0068476A" w:rsidP="00C07D72">
      <w:r>
        <w:t>Enter a short Accounts Receivable Class ID number for this AR class.</w:t>
      </w:r>
    </w:p>
    <w:p w14:paraId="7719402F" w14:textId="531B7F69" w:rsidR="006E37C3" w:rsidRDefault="006E37C3" w:rsidP="006E37C3">
      <w:pPr>
        <w:pStyle w:val="Heading4"/>
      </w:pPr>
      <w:r>
        <w:t>Inactive – Toggle Box</w:t>
      </w:r>
    </w:p>
    <w:p w14:paraId="0950900C" w14:textId="4A466D77" w:rsidR="007C5B66" w:rsidRDefault="007C5B66" w:rsidP="007C5B66">
      <w:r>
        <w:t>To mark this AR Class as inactive, make sure that the Inactive toggle box is checked.</w:t>
      </w:r>
    </w:p>
    <w:p w14:paraId="1EC04177" w14:textId="7C5E5843" w:rsidR="006E37C3" w:rsidRDefault="006E37C3" w:rsidP="006E37C3">
      <w:pPr>
        <w:pStyle w:val="Heading4"/>
      </w:pPr>
      <w:r>
        <w:t>Class Description</w:t>
      </w:r>
    </w:p>
    <w:p w14:paraId="4A6D0311" w14:textId="4289CC8C" w:rsidR="00C07D72" w:rsidRPr="00C07D72" w:rsidRDefault="0068476A" w:rsidP="00C07D72">
      <w:r>
        <w:t>Enter a small description for this Accounts Receivable Class.</w:t>
      </w:r>
    </w:p>
    <w:p w14:paraId="509C2568" w14:textId="6E9EE626" w:rsidR="006E37C3" w:rsidRDefault="006E37C3" w:rsidP="006E37C3">
      <w:pPr>
        <w:pStyle w:val="Heading4"/>
      </w:pPr>
      <w:r>
        <w:t>Receivables Account</w:t>
      </w:r>
    </w:p>
    <w:p w14:paraId="60F0439A" w14:textId="00EE2932" w:rsidR="00C07D72" w:rsidRPr="007C5B66" w:rsidRDefault="0068476A" w:rsidP="00C07D72">
      <w:r>
        <w:t xml:space="preserve">Enter a valid General Ledger account number for this AR Class. Alternatively, </w:t>
      </w:r>
      <w:r w:rsidR="007C5B66">
        <w:t xml:space="preserve">press the </w:t>
      </w:r>
      <w:r w:rsidR="007C5B66">
        <w:rPr>
          <w:b/>
          <w:bCs/>
          <w:i/>
          <w:iCs/>
          <w:u w:val="single"/>
        </w:rPr>
        <w:t>“F1”</w:t>
      </w:r>
      <w:r w:rsidR="007C5B66">
        <w:t xml:space="preserve"> key to choose an account number from a list of valid General Ledger Accounts.</w:t>
      </w:r>
    </w:p>
    <w:p w14:paraId="1153E2F2" w14:textId="5B18D350" w:rsidR="006E37C3" w:rsidRDefault="006E37C3" w:rsidP="006E37C3">
      <w:pPr>
        <w:pStyle w:val="Heading4"/>
      </w:pPr>
      <w:r>
        <w:t>Currency Code</w:t>
      </w:r>
    </w:p>
    <w:p w14:paraId="16CAF55F" w14:textId="2EDDE7DF" w:rsidR="00F46F9C" w:rsidRDefault="007C5B66" w:rsidP="007C5B66">
      <w:r>
        <w:t xml:space="preserve">Enter a valid Currency Code for this AR Class. Alternatively, press the </w:t>
      </w:r>
      <w:r>
        <w:rPr>
          <w:b/>
          <w:bCs/>
          <w:i/>
          <w:iCs/>
          <w:u w:val="single"/>
        </w:rPr>
        <w:t>“F1”</w:t>
      </w:r>
      <w:r>
        <w:t xml:space="preserve"> key to choose an Code from a list of valid Currency Codes.</w:t>
      </w:r>
    </w:p>
    <w:sectPr w:rsidR="00F46F9C" w:rsidSect="00011C26">
      <w:headerReference w:type="default" r:id="rId201"/>
      <w:footerReference w:type="default" r:id="rId202"/>
      <w:headerReference w:type="first" r:id="rId203"/>
      <w:footerReference w:type="first" r:id="rId2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FD478" w14:textId="77777777" w:rsidR="006B7BBF" w:rsidRDefault="006B7BBF" w:rsidP="0029375E">
      <w:pPr>
        <w:spacing w:after="0" w:line="240" w:lineRule="auto"/>
      </w:pPr>
      <w:r>
        <w:separator/>
      </w:r>
    </w:p>
  </w:endnote>
  <w:endnote w:type="continuationSeparator" w:id="0">
    <w:p w14:paraId="7C875883" w14:textId="77777777" w:rsidR="006B7BBF" w:rsidRDefault="006B7BBF"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41720F" w:rsidRDefault="0041720F">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41720F" w:rsidRPr="00982A89" w:rsidRDefault="0041720F"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41720F" w:rsidRDefault="0041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41720F" w:rsidRDefault="00417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7DB84" w14:textId="77777777" w:rsidR="006B7BBF" w:rsidRDefault="006B7BBF" w:rsidP="0029375E">
      <w:pPr>
        <w:spacing w:after="0" w:line="240" w:lineRule="auto"/>
      </w:pPr>
      <w:r>
        <w:separator/>
      </w:r>
    </w:p>
  </w:footnote>
  <w:footnote w:type="continuationSeparator" w:id="0">
    <w:p w14:paraId="5C114E02" w14:textId="77777777" w:rsidR="006B7BBF" w:rsidRDefault="006B7BBF"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41720F" w:rsidRDefault="0041720F"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41720F" w:rsidRDefault="0041720F"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41720F" w:rsidRDefault="00417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36C94"/>
    <w:rsid w:val="00071857"/>
    <w:rsid w:val="00077850"/>
    <w:rsid w:val="00080351"/>
    <w:rsid w:val="000A7C48"/>
    <w:rsid w:val="000A7F0F"/>
    <w:rsid w:val="000B2BBC"/>
    <w:rsid w:val="000E43DE"/>
    <w:rsid w:val="00101ADF"/>
    <w:rsid w:val="001222F1"/>
    <w:rsid w:val="0012335B"/>
    <w:rsid w:val="00137B5E"/>
    <w:rsid w:val="00155D5A"/>
    <w:rsid w:val="0016557A"/>
    <w:rsid w:val="0017325D"/>
    <w:rsid w:val="0017391D"/>
    <w:rsid w:val="001B3B83"/>
    <w:rsid w:val="001B5C2E"/>
    <w:rsid w:val="001C1FD5"/>
    <w:rsid w:val="001C4B37"/>
    <w:rsid w:val="001C50E1"/>
    <w:rsid w:val="001E08C3"/>
    <w:rsid w:val="001E572A"/>
    <w:rsid w:val="001F1770"/>
    <w:rsid w:val="001F4F22"/>
    <w:rsid w:val="00223B97"/>
    <w:rsid w:val="00231FC7"/>
    <w:rsid w:val="00242CD7"/>
    <w:rsid w:val="002647FD"/>
    <w:rsid w:val="002737AB"/>
    <w:rsid w:val="0029375E"/>
    <w:rsid w:val="002A45AB"/>
    <w:rsid w:val="002C2928"/>
    <w:rsid w:val="002E5DC7"/>
    <w:rsid w:val="002F4F7D"/>
    <w:rsid w:val="00312D06"/>
    <w:rsid w:val="0033452A"/>
    <w:rsid w:val="00343CC3"/>
    <w:rsid w:val="00345B69"/>
    <w:rsid w:val="00366F1F"/>
    <w:rsid w:val="003753EA"/>
    <w:rsid w:val="0041720F"/>
    <w:rsid w:val="004324B1"/>
    <w:rsid w:val="00491309"/>
    <w:rsid w:val="004B7376"/>
    <w:rsid w:val="00510227"/>
    <w:rsid w:val="00525BE3"/>
    <w:rsid w:val="00551677"/>
    <w:rsid w:val="005A21F3"/>
    <w:rsid w:val="005A3F9D"/>
    <w:rsid w:val="005D1E82"/>
    <w:rsid w:val="005F2D39"/>
    <w:rsid w:val="00602145"/>
    <w:rsid w:val="0064785C"/>
    <w:rsid w:val="00652DE8"/>
    <w:rsid w:val="0068476A"/>
    <w:rsid w:val="006A6BAA"/>
    <w:rsid w:val="006A726B"/>
    <w:rsid w:val="006A7663"/>
    <w:rsid w:val="006B49D3"/>
    <w:rsid w:val="006B7BBF"/>
    <w:rsid w:val="006C3C64"/>
    <w:rsid w:val="006D34BB"/>
    <w:rsid w:val="006E37C3"/>
    <w:rsid w:val="00717410"/>
    <w:rsid w:val="007221BB"/>
    <w:rsid w:val="00746B11"/>
    <w:rsid w:val="007662BB"/>
    <w:rsid w:val="007B0BAE"/>
    <w:rsid w:val="007C5B66"/>
    <w:rsid w:val="007D0A97"/>
    <w:rsid w:val="007D1F8D"/>
    <w:rsid w:val="008040BE"/>
    <w:rsid w:val="00812317"/>
    <w:rsid w:val="008404E9"/>
    <w:rsid w:val="00842C6E"/>
    <w:rsid w:val="00870CC2"/>
    <w:rsid w:val="0087443B"/>
    <w:rsid w:val="008A5B48"/>
    <w:rsid w:val="008A6B53"/>
    <w:rsid w:val="008D0EE3"/>
    <w:rsid w:val="008D7C5A"/>
    <w:rsid w:val="008E2FAE"/>
    <w:rsid w:val="008E3EF9"/>
    <w:rsid w:val="00915EF8"/>
    <w:rsid w:val="00936ACC"/>
    <w:rsid w:val="00941382"/>
    <w:rsid w:val="00944267"/>
    <w:rsid w:val="00951E99"/>
    <w:rsid w:val="00982A89"/>
    <w:rsid w:val="00993CEB"/>
    <w:rsid w:val="009A089D"/>
    <w:rsid w:val="009E444F"/>
    <w:rsid w:val="00A1495A"/>
    <w:rsid w:val="00A2256C"/>
    <w:rsid w:val="00A273B2"/>
    <w:rsid w:val="00A65FD7"/>
    <w:rsid w:val="00A73680"/>
    <w:rsid w:val="00A757C6"/>
    <w:rsid w:val="00AB43B5"/>
    <w:rsid w:val="00AC5AB4"/>
    <w:rsid w:val="00AD391E"/>
    <w:rsid w:val="00AE0ACC"/>
    <w:rsid w:val="00AF4C05"/>
    <w:rsid w:val="00B0522E"/>
    <w:rsid w:val="00B13A5F"/>
    <w:rsid w:val="00B13DA7"/>
    <w:rsid w:val="00B15177"/>
    <w:rsid w:val="00B20CA9"/>
    <w:rsid w:val="00B30CF5"/>
    <w:rsid w:val="00B34348"/>
    <w:rsid w:val="00BB76A9"/>
    <w:rsid w:val="00BB78E8"/>
    <w:rsid w:val="00C05688"/>
    <w:rsid w:val="00C07D72"/>
    <w:rsid w:val="00C26A3D"/>
    <w:rsid w:val="00C51D99"/>
    <w:rsid w:val="00C901EE"/>
    <w:rsid w:val="00CC1C30"/>
    <w:rsid w:val="00D06F93"/>
    <w:rsid w:val="00D4228A"/>
    <w:rsid w:val="00D46004"/>
    <w:rsid w:val="00D62095"/>
    <w:rsid w:val="00DD226E"/>
    <w:rsid w:val="00DE559A"/>
    <w:rsid w:val="00E20A20"/>
    <w:rsid w:val="00E26A88"/>
    <w:rsid w:val="00E34299"/>
    <w:rsid w:val="00E83D20"/>
    <w:rsid w:val="00E954E6"/>
    <w:rsid w:val="00EE1EC3"/>
    <w:rsid w:val="00EF1736"/>
    <w:rsid w:val="00F050D6"/>
    <w:rsid w:val="00F11D6B"/>
    <w:rsid w:val="00F46F9C"/>
    <w:rsid w:val="00F47CD3"/>
    <w:rsid w:val="00F55866"/>
    <w:rsid w:val="00F8160E"/>
    <w:rsid w:val="00F860D1"/>
    <w:rsid w:val="00FA374D"/>
    <w:rsid w:val="00FC6115"/>
    <w:rsid w:val="00FD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5B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B66"/>
    <w:rPr>
      <w:rFonts w:ascii="Segoe UI" w:hAnsi="Segoe UI" w:cs="Segoe UI"/>
      <w:sz w:val="18"/>
      <w:szCs w:val="18"/>
    </w:rPr>
  </w:style>
  <w:style w:type="paragraph" w:styleId="TOC4">
    <w:name w:val="toc 4"/>
    <w:basedOn w:val="Normal"/>
    <w:next w:val="Normal"/>
    <w:autoRedefine/>
    <w:uiPriority w:val="39"/>
    <w:unhideWhenUsed/>
    <w:rsid w:val="000B2BBC"/>
    <w:pPr>
      <w:spacing w:after="100"/>
      <w:ind w:left="660"/>
    </w:pPr>
    <w:rPr>
      <w:rFonts w:eastAsiaTheme="minorEastAsia"/>
    </w:rPr>
  </w:style>
  <w:style w:type="paragraph" w:styleId="TOC5">
    <w:name w:val="toc 5"/>
    <w:basedOn w:val="Normal"/>
    <w:next w:val="Normal"/>
    <w:autoRedefine/>
    <w:uiPriority w:val="39"/>
    <w:unhideWhenUsed/>
    <w:rsid w:val="000B2BBC"/>
    <w:pPr>
      <w:spacing w:after="100"/>
      <w:ind w:left="880"/>
    </w:pPr>
    <w:rPr>
      <w:rFonts w:eastAsiaTheme="minorEastAsia"/>
    </w:rPr>
  </w:style>
  <w:style w:type="paragraph" w:styleId="TOC6">
    <w:name w:val="toc 6"/>
    <w:basedOn w:val="Normal"/>
    <w:next w:val="Normal"/>
    <w:autoRedefine/>
    <w:uiPriority w:val="39"/>
    <w:unhideWhenUsed/>
    <w:rsid w:val="000B2BBC"/>
    <w:pPr>
      <w:spacing w:after="100"/>
      <w:ind w:left="1100"/>
    </w:pPr>
    <w:rPr>
      <w:rFonts w:eastAsiaTheme="minorEastAsia"/>
    </w:rPr>
  </w:style>
  <w:style w:type="paragraph" w:styleId="TOC7">
    <w:name w:val="toc 7"/>
    <w:basedOn w:val="Normal"/>
    <w:next w:val="Normal"/>
    <w:autoRedefine/>
    <w:uiPriority w:val="39"/>
    <w:unhideWhenUsed/>
    <w:rsid w:val="000B2BBC"/>
    <w:pPr>
      <w:spacing w:after="100"/>
      <w:ind w:left="1320"/>
    </w:pPr>
    <w:rPr>
      <w:rFonts w:eastAsiaTheme="minorEastAsia"/>
    </w:rPr>
  </w:style>
  <w:style w:type="paragraph" w:styleId="TOC8">
    <w:name w:val="toc 8"/>
    <w:basedOn w:val="Normal"/>
    <w:next w:val="Normal"/>
    <w:autoRedefine/>
    <w:uiPriority w:val="39"/>
    <w:unhideWhenUsed/>
    <w:rsid w:val="000B2BBC"/>
    <w:pPr>
      <w:spacing w:after="100"/>
      <w:ind w:left="1540"/>
    </w:pPr>
    <w:rPr>
      <w:rFonts w:eastAsiaTheme="minorEastAsia"/>
    </w:rPr>
  </w:style>
  <w:style w:type="paragraph" w:styleId="TOC9">
    <w:name w:val="toc 9"/>
    <w:basedOn w:val="Normal"/>
    <w:next w:val="Normal"/>
    <w:autoRedefine/>
    <w:uiPriority w:val="39"/>
    <w:unhideWhenUsed/>
    <w:rsid w:val="000B2BBC"/>
    <w:pPr>
      <w:spacing w:after="100"/>
      <w:ind w:left="1760"/>
    </w:pPr>
    <w:rPr>
      <w:rFonts w:eastAsiaTheme="minorEastAsia"/>
    </w:rPr>
  </w:style>
  <w:style w:type="character" w:styleId="UnresolvedMention">
    <w:name w:val="Unresolved Mention"/>
    <w:basedOn w:val="DefaultParagraphFont"/>
    <w:uiPriority w:val="99"/>
    <w:semiHidden/>
    <w:unhideWhenUsed/>
    <w:rsid w:val="000B2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image" Target="media/image109.png"/><Relationship Id="rId159" Type="http://schemas.openxmlformats.org/officeDocument/2006/relationships/image" Target="media/image130.png"/><Relationship Id="rId170" Type="http://schemas.openxmlformats.org/officeDocument/2006/relationships/image" Target="media/image141.png"/><Relationship Id="rId191" Type="http://schemas.openxmlformats.org/officeDocument/2006/relationships/image" Target="media/image162.png"/><Relationship Id="rId205" Type="http://schemas.openxmlformats.org/officeDocument/2006/relationships/fontTable" Target="fontTable.xml"/><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53" Type="http://schemas.openxmlformats.org/officeDocument/2006/relationships/image" Target="media/image24.png"/><Relationship Id="rId74" Type="http://schemas.openxmlformats.org/officeDocument/2006/relationships/image" Target="media/image45.png"/><Relationship Id="rId128" Type="http://schemas.openxmlformats.org/officeDocument/2006/relationships/image" Target="media/image99.png"/><Relationship Id="rId149" Type="http://schemas.openxmlformats.org/officeDocument/2006/relationships/image" Target="media/image120.png"/><Relationship Id="rId5" Type="http://schemas.openxmlformats.org/officeDocument/2006/relationships/customXml" Target="../customXml/item5.xml"/><Relationship Id="rId95" Type="http://schemas.openxmlformats.org/officeDocument/2006/relationships/image" Target="media/image66.png"/><Relationship Id="rId160" Type="http://schemas.openxmlformats.org/officeDocument/2006/relationships/image" Target="media/image131.png"/><Relationship Id="rId181" Type="http://schemas.openxmlformats.org/officeDocument/2006/relationships/image" Target="media/image152.png"/><Relationship Id="rId22" Type="http://schemas.openxmlformats.org/officeDocument/2006/relationships/image" Target="media/image6.png"/><Relationship Id="rId43" Type="http://schemas.openxmlformats.org/officeDocument/2006/relationships/oleObject" Target="embeddings/oleObject16.bin"/><Relationship Id="rId64" Type="http://schemas.openxmlformats.org/officeDocument/2006/relationships/image" Target="media/image35.png"/><Relationship Id="rId118" Type="http://schemas.openxmlformats.org/officeDocument/2006/relationships/image" Target="media/image89.png"/><Relationship Id="rId139" Type="http://schemas.openxmlformats.org/officeDocument/2006/relationships/image" Target="media/image110.png"/><Relationship Id="rId85" Type="http://schemas.openxmlformats.org/officeDocument/2006/relationships/image" Target="media/image56.png"/><Relationship Id="rId150" Type="http://schemas.openxmlformats.org/officeDocument/2006/relationships/image" Target="media/image121.png"/><Relationship Id="rId171" Type="http://schemas.openxmlformats.org/officeDocument/2006/relationships/image" Target="media/image142.png"/><Relationship Id="rId192" Type="http://schemas.openxmlformats.org/officeDocument/2006/relationships/image" Target="media/image163.png"/><Relationship Id="rId206" Type="http://schemas.openxmlformats.org/officeDocument/2006/relationships/theme" Target="theme/theme1.xml"/><Relationship Id="rId12" Type="http://schemas.openxmlformats.org/officeDocument/2006/relationships/image" Target="media/image1.png"/><Relationship Id="rId33" Type="http://schemas.openxmlformats.org/officeDocument/2006/relationships/oleObject" Target="embeddings/oleObject11.bin"/><Relationship Id="rId108" Type="http://schemas.openxmlformats.org/officeDocument/2006/relationships/image" Target="media/image79.png"/><Relationship Id="rId129" Type="http://schemas.openxmlformats.org/officeDocument/2006/relationships/image" Target="media/image100.png"/><Relationship Id="rId54" Type="http://schemas.openxmlformats.org/officeDocument/2006/relationships/image" Target="media/image25.png"/><Relationship Id="rId75" Type="http://schemas.openxmlformats.org/officeDocument/2006/relationships/image" Target="media/image46.png"/><Relationship Id="rId96" Type="http://schemas.openxmlformats.org/officeDocument/2006/relationships/image" Target="media/image67.png"/><Relationship Id="rId140" Type="http://schemas.openxmlformats.org/officeDocument/2006/relationships/image" Target="media/image111.png"/><Relationship Id="rId161" Type="http://schemas.openxmlformats.org/officeDocument/2006/relationships/image" Target="media/image132.png"/><Relationship Id="rId182" Type="http://schemas.openxmlformats.org/officeDocument/2006/relationships/image" Target="media/image153.png"/><Relationship Id="rId6" Type="http://schemas.openxmlformats.org/officeDocument/2006/relationships/numbering" Target="numbering.xml"/><Relationship Id="rId23" Type="http://schemas.openxmlformats.org/officeDocument/2006/relationships/oleObject" Target="embeddings/oleObject6.bin"/><Relationship Id="rId119" Type="http://schemas.openxmlformats.org/officeDocument/2006/relationships/image" Target="media/image90.png"/><Relationship Id="rId44" Type="http://schemas.openxmlformats.org/officeDocument/2006/relationships/image" Target="media/image17.png"/><Relationship Id="rId65" Type="http://schemas.openxmlformats.org/officeDocument/2006/relationships/image" Target="media/image36.png"/><Relationship Id="rId86" Type="http://schemas.openxmlformats.org/officeDocument/2006/relationships/image" Target="media/image57.png"/><Relationship Id="rId130" Type="http://schemas.openxmlformats.org/officeDocument/2006/relationships/image" Target="media/image101.png"/><Relationship Id="rId151" Type="http://schemas.openxmlformats.org/officeDocument/2006/relationships/image" Target="media/image122.png"/><Relationship Id="rId172" Type="http://schemas.openxmlformats.org/officeDocument/2006/relationships/image" Target="media/image143.png"/><Relationship Id="rId193" Type="http://schemas.openxmlformats.org/officeDocument/2006/relationships/image" Target="media/image164.png"/><Relationship Id="rId13" Type="http://schemas.openxmlformats.org/officeDocument/2006/relationships/oleObject" Target="embeddings/oleObject1.bin"/><Relationship Id="rId109" Type="http://schemas.openxmlformats.org/officeDocument/2006/relationships/image" Target="media/image80.png"/><Relationship Id="rId34" Type="http://schemas.openxmlformats.org/officeDocument/2006/relationships/image" Target="media/image12.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20" Type="http://schemas.openxmlformats.org/officeDocument/2006/relationships/image" Target="media/image91.png"/><Relationship Id="rId141" Type="http://schemas.openxmlformats.org/officeDocument/2006/relationships/image" Target="media/image112.png"/><Relationship Id="rId7" Type="http://schemas.openxmlformats.org/officeDocument/2006/relationships/styles" Target="styles.xml"/><Relationship Id="rId162" Type="http://schemas.openxmlformats.org/officeDocument/2006/relationships/image" Target="media/image133.png"/><Relationship Id="rId183" Type="http://schemas.openxmlformats.org/officeDocument/2006/relationships/image" Target="media/image154.png"/><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image" Target="media/image128.png"/><Relationship Id="rId178" Type="http://schemas.openxmlformats.org/officeDocument/2006/relationships/image" Target="media/image149.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23.png"/><Relationship Id="rId173" Type="http://schemas.openxmlformats.org/officeDocument/2006/relationships/image" Target="media/image144.png"/><Relationship Id="rId194" Type="http://schemas.openxmlformats.org/officeDocument/2006/relationships/image" Target="media/image165.png"/><Relationship Id="rId199" Type="http://schemas.openxmlformats.org/officeDocument/2006/relationships/image" Target="media/image170.png"/><Relationship Id="rId203" Type="http://schemas.openxmlformats.org/officeDocument/2006/relationships/header" Target="header2.xml"/><Relationship Id="rId19" Type="http://schemas.openxmlformats.org/officeDocument/2006/relationships/oleObject" Target="embeddings/oleObject4.bin"/><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oleObject" Target="embeddings/oleObject12.bin"/><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7.png"/><Relationship Id="rId147" Type="http://schemas.openxmlformats.org/officeDocument/2006/relationships/image" Target="media/image118.png"/><Relationship Id="rId168" Type="http://schemas.openxmlformats.org/officeDocument/2006/relationships/image" Target="media/image139.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142" Type="http://schemas.openxmlformats.org/officeDocument/2006/relationships/image" Target="media/image113.png"/><Relationship Id="rId163" Type="http://schemas.openxmlformats.org/officeDocument/2006/relationships/image" Target="media/image134.png"/><Relationship Id="rId184" Type="http://schemas.openxmlformats.org/officeDocument/2006/relationships/image" Target="media/image155.png"/><Relationship Id="rId189" Type="http://schemas.openxmlformats.org/officeDocument/2006/relationships/image" Target="media/image160.png"/><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image" Target="media/image87.png"/><Relationship Id="rId137" Type="http://schemas.openxmlformats.org/officeDocument/2006/relationships/image" Target="media/image108.png"/><Relationship Id="rId158" Type="http://schemas.openxmlformats.org/officeDocument/2006/relationships/image" Target="media/image129.png"/><Relationship Id="rId20" Type="http://schemas.openxmlformats.org/officeDocument/2006/relationships/image" Target="media/image5.png"/><Relationship Id="rId41" Type="http://schemas.openxmlformats.org/officeDocument/2006/relationships/oleObject" Target="embeddings/oleObject15.bin"/><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32" Type="http://schemas.openxmlformats.org/officeDocument/2006/relationships/image" Target="media/image103.png"/><Relationship Id="rId153" Type="http://schemas.openxmlformats.org/officeDocument/2006/relationships/image" Target="media/image124.png"/><Relationship Id="rId174" Type="http://schemas.openxmlformats.org/officeDocument/2006/relationships/image" Target="media/image145.png"/><Relationship Id="rId179" Type="http://schemas.openxmlformats.org/officeDocument/2006/relationships/image" Target="media/image150.png"/><Relationship Id="rId195" Type="http://schemas.openxmlformats.org/officeDocument/2006/relationships/image" Target="media/image166.png"/><Relationship Id="rId190" Type="http://schemas.openxmlformats.org/officeDocument/2006/relationships/image" Target="media/image161.png"/><Relationship Id="rId204" Type="http://schemas.openxmlformats.org/officeDocument/2006/relationships/footer" Target="footer2.xml"/><Relationship Id="rId15" Type="http://schemas.openxmlformats.org/officeDocument/2006/relationships/oleObject" Target="embeddings/oleObject2.bin"/><Relationship Id="rId36" Type="http://schemas.openxmlformats.org/officeDocument/2006/relationships/image" Target="media/image13.png"/><Relationship Id="rId57" Type="http://schemas.openxmlformats.org/officeDocument/2006/relationships/image" Target="media/image28.png"/><Relationship Id="rId106" Type="http://schemas.openxmlformats.org/officeDocument/2006/relationships/image" Target="media/image77.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43" Type="http://schemas.openxmlformats.org/officeDocument/2006/relationships/image" Target="media/image114.png"/><Relationship Id="rId148" Type="http://schemas.openxmlformats.org/officeDocument/2006/relationships/image" Target="media/image119.png"/><Relationship Id="rId164" Type="http://schemas.openxmlformats.org/officeDocument/2006/relationships/image" Target="media/image135.png"/><Relationship Id="rId169" Type="http://schemas.openxmlformats.org/officeDocument/2006/relationships/image" Target="media/image140.png"/><Relationship Id="rId185" Type="http://schemas.openxmlformats.org/officeDocument/2006/relationships/image" Target="media/image156.png"/><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151.png"/><Relationship Id="rId26" Type="http://schemas.openxmlformats.org/officeDocument/2006/relationships/image" Target="media/image8.png"/><Relationship Id="rId47" Type="http://schemas.openxmlformats.org/officeDocument/2006/relationships/oleObject" Target="embeddings/oleObject18.bin"/><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image" Target="media/image104.png"/><Relationship Id="rId154" Type="http://schemas.openxmlformats.org/officeDocument/2006/relationships/image" Target="media/image125.png"/><Relationship Id="rId175" Type="http://schemas.openxmlformats.org/officeDocument/2006/relationships/image" Target="media/image146.png"/><Relationship Id="rId196" Type="http://schemas.openxmlformats.org/officeDocument/2006/relationships/image" Target="media/image167.png"/><Relationship Id="rId200" Type="http://schemas.openxmlformats.org/officeDocument/2006/relationships/image" Target="media/image171.png"/><Relationship Id="rId16" Type="http://schemas.openxmlformats.org/officeDocument/2006/relationships/image" Target="media/image3.png"/><Relationship Id="rId37" Type="http://schemas.openxmlformats.org/officeDocument/2006/relationships/oleObject" Target="embeddings/oleObject13.bin"/><Relationship Id="rId58" Type="http://schemas.openxmlformats.org/officeDocument/2006/relationships/image" Target="media/image29.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44" Type="http://schemas.openxmlformats.org/officeDocument/2006/relationships/image" Target="media/image115.png"/><Relationship Id="rId90" Type="http://schemas.openxmlformats.org/officeDocument/2006/relationships/image" Target="media/image61.png"/><Relationship Id="rId165" Type="http://schemas.openxmlformats.org/officeDocument/2006/relationships/image" Target="media/image136.png"/><Relationship Id="rId186" Type="http://schemas.openxmlformats.org/officeDocument/2006/relationships/image" Target="media/image157.png"/><Relationship Id="rId27" Type="http://schemas.openxmlformats.org/officeDocument/2006/relationships/oleObject" Target="embeddings/oleObject8.bin"/><Relationship Id="rId48" Type="http://schemas.openxmlformats.org/officeDocument/2006/relationships/image" Target="media/image19.png"/><Relationship Id="rId69" Type="http://schemas.openxmlformats.org/officeDocument/2006/relationships/image" Target="media/image40.png"/><Relationship Id="rId113" Type="http://schemas.openxmlformats.org/officeDocument/2006/relationships/image" Target="media/image84.png"/><Relationship Id="rId134" Type="http://schemas.openxmlformats.org/officeDocument/2006/relationships/image" Target="media/image105.png"/><Relationship Id="rId80" Type="http://schemas.openxmlformats.org/officeDocument/2006/relationships/image" Target="media/image51.png"/><Relationship Id="rId155" Type="http://schemas.openxmlformats.org/officeDocument/2006/relationships/image" Target="media/image126.png"/><Relationship Id="rId176" Type="http://schemas.openxmlformats.org/officeDocument/2006/relationships/image" Target="media/image147.png"/><Relationship Id="rId197" Type="http://schemas.openxmlformats.org/officeDocument/2006/relationships/image" Target="media/image168.png"/><Relationship Id="rId201" Type="http://schemas.openxmlformats.org/officeDocument/2006/relationships/header" Target="header1.xml"/><Relationship Id="rId17" Type="http://schemas.openxmlformats.org/officeDocument/2006/relationships/oleObject" Target="embeddings/oleObject3.bin"/><Relationship Id="rId38" Type="http://schemas.openxmlformats.org/officeDocument/2006/relationships/image" Target="media/image14.png"/><Relationship Id="rId59" Type="http://schemas.openxmlformats.org/officeDocument/2006/relationships/image" Target="media/image30.png"/><Relationship Id="rId103" Type="http://schemas.openxmlformats.org/officeDocument/2006/relationships/image" Target="media/image74.png"/><Relationship Id="rId124" Type="http://schemas.openxmlformats.org/officeDocument/2006/relationships/image" Target="media/image95.png"/><Relationship Id="rId70" Type="http://schemas.openxmlformats.org/officeDocument/2006/relationships/image" Target="media/image41.png"/><Relationship Id="rId91" Type="http://schemas.openxmlformats.org/officeDocument/2006/relationships/image" Target="media/image62.png"/><Relationship Id="rId145" Type="http://schemas.openxmlformats.org/officeDocument/2006/relationships/image" Target="media/image116.png"/><Relationship Id="rId166" Type="http://schemas.openxmlformats.org/officeDocument/2006/relationships/image" Target="media/image137.png"/><Relationship Id="rId187" Type="http://schemas.openxmlformats.org/officeDocument/2006/relationships/image" Target="media/image158.png"/><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20.png"/><Relationship Id="rId114" Type="http://schemas.openxmlformats.org/officeDocument/2006/relationships/image" Target="media/image85.png"/><Relationship Id="rId60" Type="http://schemas.openxmlformats.org/officeDocument/2006/relationships/image" Target="media/image31.png"/><Relationship Id="rId81" Type="http://schemas.openxmlformats.org/officeDocument/2006/relationships/image" Target="media/image52.png"/><Relationship Id="rId135" Type="http://schemas.openxmlformats.org/officeDocument/2006/relationships/image" Target="media/image106.png"/><Relationship Id="rId156" Type="http://schemas.openxmlformats.org/officeDocument/2006/relationships/image" Target="media/image127.png"/><Relationship Id="rId177" Type="http://schemas.openxmlformats.org/officeDocument/2006/relationships/image" Target="media/image148.png"/><Relationship Id="rId198" Type="http://schemas.openxmlformats.org/officeDocument/2006/relationships/image" Target="media/image169.png"/><Relationship Id="rId202"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oleObject" Target="embeddings/oleObject14.bin"/><Relationship Id="rId50" Type="http://schemas.openxmlformats.org/officeDocument/2006/relationships/image" Target="media/image21.png"/><Relationship Id="rId104" Type="http://schemas.openxmlformats.org/officeDocument/2006/relationships/image" Target="media/image75.png"/><Relationship Id="rId125" Type="http://schemas.openxmlformats.org/officeDocument/2006/relationships/image" Target="media/image96.png"/><Relationship Id="rId146" Type="http://schemas.openxmlformats.org/officeDocument/2006/relationships/image" Target="media/image117.png"/><Relationship Id="rId167" Type="http://schemas.openxmlformats.org/officeDocument/2006/relationships/image" Target="media/image138.png"/><Relationship Id="rId188" Type="http://schemas.openxmlformats.org/officeDocument/2006/relationships/image" Target="media/image159.png"/><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oleObject" Target="embeddings/oleObject9.bin"/></Relationships>
</file>

<file path=word/_rels/header2.xml.rels><?xml version="1.0" encoding="UTF-8" standalone="yes"?>
<Relationships xmlns="http://schemas.openxmlformats.org/package/2006/relationships"><Relationship Id="rId1" Type="http://schemas.openxmlformats.org/officeDocument/2006/relationships/image" Target="media/image17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7231A41-895E-434C-83A1-9AF3E4CD7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Template>
  <TotalTime>8</TotalTime>
  <Pages>5</Pages>
  <Words>27307</Words>
  <Characters>155654</Characters>
  <Application>Microsoft Office Word</Application>
  <DocSecurity>0</DocSecurity>
  <Lines>1297</Lines>
  <Paragraphs>365</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182596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Laurel  Tyndall</cp:lastModifiedBy>
  <cp:revision>4</cp:revision>
  <dcterms:created xsi:type="dcterms:W3CDTF">2020-06-28T21:25:00Z</dcterms:created>
  <dcterms:modified xsi:type="dcterms:W3CDTF">2020-07-26T18:38:00Z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