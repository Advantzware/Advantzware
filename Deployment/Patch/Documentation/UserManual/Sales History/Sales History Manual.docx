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9E040" w14:textId="03064BDA" w:rsidR="001C50E1" w:rsidRPr="001C50E1" w:rsidRDefault="00602145" w:rsidP="00FA374D">
      <w:pPr>
        <w:jc w:val="center"/>
        <w:rPr>
          <w:color w:val="0672A9" w:themeColor="accent1"/>
          <w:sz w:val="72"/>
          <w:szCs w:val="72"/>
        </w:rPr>
      </w:pPr>
      <w:r>
        <w:rPr>
          <w:color w:val="0672A9" w:themeColor="accent1"/>
          <w:sz w:val="72"/>
          <w:szCs w:val="72"/>
        </w:rPr>
        <w:t xml:space="preserve">User Manual: </w:t>
      </w:r>
      <w:r w:rsidR="0083359B">
        <w:rPr>
          <w:color w:val="0672A9" w:themeColor="accent1"/>
          <w:sz w:val="72"/>
          <w:szCs w:val="72"/>
        </w:rPr>
        <w:t>History of Sales</w:t>
      </w:r>
    </w:p>
    <w:sdt>
      <w:sdtPr>
        <w:id w:val="-1057706619"/>
        <w:docPartObj>
          <w:docPartGallery w:val="Cover Pages"/>
          <w:docPartUnique/>
        </w:docPartObj>
      </w:sdtPr>
      <w:sdtEnd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D5630F" w:rsidRDefault="00D5630F">
                                  <w:pPr>
                                    <w:pStyle w:val="NoSpacing"/>
                                    <w:rPr>
                                      <w:color w:val="FFFFFF" w:themeColor="background1"/>
                                      <w:sz w:val="32"/>
                                      <w:szCs w:val="32"/>
                                    </w:rPr>
                                  </w:pPr>
                                </w:p>
                                <w:p w14:paraId="5A2CB510" w14:textId="14B0D06F" w:rsidR="00D5630F" w:rsidRDefault="00D5630F">
                                  <w:pPr>
                                    <w:pStyle w:val="NoSpacing"/>
                                    <w:rPr>
                                      <w:caps/>
                                      <w:color w:val="FFFFFF" w:themeColor="background1"/>
                                    </w:rPr>
                                  </w:pPr>
                                  <w:r>
                                    <w:rPr>
                                      <w:caps/>
                                      <w:color w:val="FFFFFF" w:themeColor="background1"/>
                                    </w:rPr>
                                    <w:t xml:space="preserve">| </w:t>
                                  </w:r>
                                  <w:r w:rsidR="000875F7">
                                    <w:rPr>
                                      <w:caps/>
                                      <w:color w:val="FFFFFF" w:themeColor="background1"/>
                                    </w:rPr>
                                    <w:t>july</w:t>
                                  </w:r>
                                  <w:bookmarkStart w:id="0" w:name="_GoBack"/>
                                  <w:bookmarkEnd w:id="0"/>
                                  <w:r>
                                    <w:rPr>
                                      <w:caps/>
                                      <w:color w:val="FFFFFF" w:themeColor="background1"/>
                                    </w:rPr>
                                    <w:t xml:space="preserve">-20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D5630F" w:rsidRDefault="00D5630F">
                            <w:pPr>
                              <w:pStyle w:val="NoSpacing"/>
                              <w:rPr>
                                <w:color w:val="FFFFFF" w:themeColor="background1"/>
                                <w:sz w:val="32"/>
                                <w:szCs w:val="32"/>
                              </w:rPr>
                            </w:pPr>
                          </w:p>
                          <w:p w14:paraId="5A2CB510" w14:textId="14B0D06F" w:rsidR="00D5630F" w:rsidRDefault="00D5630F">
                            <w:pPr>
                              <w:pStyle w:val="NoSpacing"/>
                              <w:rPr>
                                <w:caps/>
                                <w:color w:val="FFFFFF" w:themeColor="background1"/>
                              </w:rPr>
                            </w:pPr>
                            <w:r>
                              <w:rPr>
                                <w:caps/>
                                <w:color w:val="FFFFFF" w:themeColor="background1"/>
                              </w:rPr>
                              <w:t xml:space="preserve">| </w:t>
                            </w:r>
                            <w:r w:rsidR="000875F7">
                              <w:rPr>
                                <w:caps/>
                                <w:color w:val="FFFFFF" w:themeColor="background1"/>
                              </w:rPr>
                              <w:t>july</w:t>
                            </w:r>
                            <w:bookmarkStart w:id="1" w:name="_GoBack"/>
                            <w:bookmarkEnd w:id="1"/>
                            <w:r>
                              <w:rPr>
                                <w:caps/>
                                <w:color w:val="FFFFFF" w:themeColor="background1"/>
                              </w:rPr>
                              <w:t xml:space="preserve">-20 | </w:t>
                            </w:r>
                          </w:p>
                        </w:txbxContent>
                      </v:textbox>
                    </v:rect>
                    <w10:wrap anchorx="page" anchory="page"/>
                  </v:group>
                </w:pict>
              </mc:Fallback>
            </mc:AlternateContent>
          </w:r>
          <w:r w:rsidR="0016557A">
            <w:br w:type="page"/>
          </w:r>
        </w:p>
        <w:p w14:paraId="41F2C301" w14:textId="77777777" w:rsidR="0016557A" w:rsidRPr="002E5DC7" w:rsidRDefault="0016557A" w:rsidP="002E5DC7">
          <w:pPr>
            <w:rPr>
              <w:b/>
              <w:bCs/>
              <w:color w:val="F68A29" w:themeColor="accent2"/>
              <w:sz w:val="36"/>
              <w:szCs w:val="36"/>
            </w:rPr>
          </w:pPr>
          <w:r w:rsidRPr="002E5DC7">
            <w:rPr>
              <w:b/>
              <w:bCs/>
              <w:color w:val="F68A29" w:themeColor="accent2"/>
              <w:sz w:val="36"/>
              <w:szCs w:val="36"/>
            </w:rPr>
            <w:lastRenderedPageBreak/>
            <w:t>Document Overview</w:t>
          </w:r>
        </w:p>
        <w:p w14:paraId="4CE8AC23" w14:textId="77777777" w:rsidR="00F53303" w:rsidRDefault="00F53303" w:rsidP="00F53303">
          <w:pPr>
            <w:rPr>
              <w:b/>
              <w:bCs/>
              <w:color w:val="0672A9" w:themeColor="accent1"/>
              <w:sz w:val="26"/>
              <w:szCs w:val="26"/>
            </w:rPr>
          </w:pPr>
          <w:r>
            <w:rPr>
              <w:b/>
              <w:bCs/>
              <w:color w:val="0672A9" w:themeColor="accent1"/>
              <w:sz w:val="26"/>
              <w:szCs w:val="26"/>
            </w:rPr>
            <w:t>Documentation Goals</w:t>
          </w:r>
        </w:p>
        <w:p w14:paraId="15209921" w14:textId="4D38FD87" w:rsidR="00F53303" w:rsidRDefault="00F53303" w:rsidP="00F53303">
          <w:r>
            <w:t xml:space="preserve">This documentation is intended to provide instruction for all </w:t>
          </w:r>
          <w:r>
            <w:rPr>
              <w:b/>
              <w:bCs/>
              <w:i/>
              <w:iCs/>
            </w:rPr>
            <w:t>History of Sales</w:t>
          </w:r>
          <w:r>
            <w:t xml:space="preserve"> functions</w:t>
          </w:r>
          <w:r>
            <w:rPr>
              <w:i/>
              <w:iCs/>
            </w:rPr>
            <w:t>.</w:t>
          </w:r>
          <w:r>
            <w:t xml:space="preserve">  It details the use of </w:t>
          </w:r>
          <w:r>
            <w:rPr>
              <w:b/>
              <w:bCs/>
              <w:i/>
              <w:iCs/>
            </w:rPr>
            <w:t>Sales Reports, Profit Reports, Yearly Reports, Periodic Reports, High Sales Tracking, Individualized Sales Reports</w:t>
          </w:r>
          <w:r>
            <w:t xml:space="preserve">, and maintaining the </w:t>
          </w:r>
          <w:r>
            <w:rPr>
              <w:b/>
              <w:bCs/>
              <w:i/>
              <w:iCs/>
            </w:rPr>
            <w:t>Sales History Management</w:t>
          </w:r>
          <w:r>
            <w:t>.</w:t>
          </w:r>
        </w:p>
        <w:p w14:paraId="1E9F355F" w14:textId="77777777" w:rsidR="00F53303" w:rsidRDefault="00F53303" w:rsidP="00F53303">
          <w:pPr>
            <w:rPr>
              <w:b/>
              <w:bCs/>
              <w:color w:val="0672A9" w:themeColor="accent1"/>
              <w:sz w:val="26"/>
              <w:szCs w:val="26"/>
            </w:rPr>
          </w:pPr>
          <w:r>
            <w:rPr>
              <w:b/>
              <w:bCs/>
              <w:color w:val="0672A9" w:themeColor="accent1"/>
              <w:sz w:val="26"/>
              <w:szCs w:val="26"/>
            </w:rPr>
            <w:t>Documentation Disclaimers</w:t>
          </w:r>
        </w:p>
        <w:p w14:paraId="5CCF41B2" w14:textId="03767DE9" w:rsidR="00F53303" w:rsidRDefault="00F53303" w:rsidP="00F53303">
          <w:pPr>
            <w:pStyle w:val="ListParagraph"/>
            <w:numPr>
              <w:ilvl w:val="0"/>
              <w:numId w:val="3"/>
            </w:numPr>
            <w:spacing w:line="256" w:lineRule="auto"/>
          </w:pPr>
          <w:r>
            <w:t>Teach a user how to utilize the History of Sales system.</w:t>
          </w:r>
        </w:p>
        <w:p w14:paraId="16182EBF" w14:textId="299262F8" w:rsidR="00F53303" w:rsidRDefault="00F53303" w:rsidP="00F53303">
          <w:pPr>
            <w:pStyle w:val="ListParagraph"/>
            <w:numPr>
              <w:ilvl w:val="0"/>
              <w:numId w:val="3"/>
            </w:numPr>
            <w:spacing w:line="256" w:lineRule="auto"/>
          </w:pPr>
          <w:r>
            <w:t>Provide instructions for reporting Sales Histories based on entire years or periods.</w:t>
          </w:r>
        </w:p>
        <w:p w14:paraId="3895FF5B" w14:textId="7ACEDFD5" w:rsidR="00F53303" w:rsidRDefault="00F53303" w:rsidP="00F53303">
          <w:pPr>
            <w:pStyle w:val="ListParagraph"/>
            <w:numPr>
              <w:ilvl w:val="0"/>
              <w:numId w:val="3"/>
            </w:numPr>
            <w:spacing w:line="256" w:lineRule="auto"/>
          </w:pPr>
          <w:r>
            <w:t>Provide instructions for reporting Sales Histories based on individual Finished Good Items, Customers, Product Categories, Sales Representatives, and Ship-To Locations.</w:t>
          </w:r>
        </w:p>
        <w:p w14:paraId="6FEB7FE2" w14:textId="77777777" w:rsidR="00F53303" w:rsidRDefault="00F53303" w:rsidP="00F53303">
          <w:pPr>
            <w:pStyle w:val="ListParagraph"/>
            <w:spacing w:line="256" w:lineRule="auto"/>
          </w:pPr>
        </w:p>
        <w:p w14:paraId="5899AE9A" w14:textId="77777777" w:rsidR="0016557A" w:rsidRDefault="0016557A"/>
        <w:p w14:paraId="1ACC309A" w14:textId="77777777" w:rsidR="0016557A" w:rsidRDefault="0016557A">
          <w:r>
            <w:br w:type="page"/>
          </w:r>
        </w:p>
        <w:p w14:paraId="26713194" w14:textId="77777777" w:rsidR="009A089D" w:rsidRDefault="000875F7"/>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rFonts w:eastAsia="SimSun"/>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1F8E7E8B" w14:textId="783AEB2C" w:rsidR="007E1E29"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44843998" w:history="1">
            <w:r w:rsidR="007E1E29" w:rsidRPr="00AD11A9">
              <w:rPr>
                <w:rStyle w:val="Hyperlink"/>
                <w:b/>
                <w:bCs/>
                <w:noProof/>
              </w:rPr>
              <w:t>Overview of Advantzware Specific Keys and Icons</w:t>
            </w:r>
            <w:r w:rsidR="007E1E29">
              <w:rPr>
                <w:noProof/>
                <w:webHidden/>
              </w:rPr>
              <w:tab/>
            </w:r>
            <w:r w:rsidR="007E1E29">
              <w:rPr>
                <w:noProof/>
                <w:webHidden/>
              </w:rPr>
              <w:fldChar w:fldCharType="begin"/>
            </w:r>
            <w:r w:rsidR="007E1E29">
              <w:rPr>
                <w:noProof/>
                <w:webHidden/>
              </w:rPr>
              <w:instrText xml:space="preserve"> PAGEREF _Toc44843998 \h </w:instrText>
            </w:r>
            <w:r w:rsidR="007E1E29">
              <w:rPr>
                <w:noProof/>
                <w:webHidden/>
              </w:rPr>
            </w:r>
            <w:r w:rsidR="007E1E29">
              <w:rPr>
                <w:noProof/>
                <w:webHidden/>
              </w:rPr>
              <w:fldChar w:fldCharType="separate"/>
            </w:r>
            <w:r w:rsidR="007E1E29">
              <w:rPr>
                <w:noProof/>
                <w:webHidden/>
              </w:rPr>
              <w:t>4</w:t>
            </w:r>
            <w:r w:rsidR="007E1E29">
              <w:rPr>
                <w:noProof/>
                <w:webHidden/>
              </w:rPr>
              <w:fldChar w:fldCharType="end"/>
            </w:r>
          </w:hyperlink>
        </w:p>
        <w:p w14:paraId="389967D3" w14:textId="122DD916" w:rsidR="007E1E29" w:rsidRDefault="000875F7">
          <w:pPr>
            <w:pStyle w:val="TOC2"/>
            <w:tabs>
              <w:tab w:val="right" w:leader="dot" w:pos="9350"/>
            </w:tabs>
            <w:rPr>
              <w:rFonts w:cstheme="minorBidi"/>
              <w:noProof/>
            </w:rPr>
          </w:pPr>
          <w:hyperlink w:anchor="_Toc44843999" w:history="1">
            <w:r w:rsidR="007E1E29" w:rsidRPr="00AD11A9">
              <w:rPr>
                <w:rStyle w:val="Hyperlink"/>
                <w:noProof/>
              </w:rPr>
              <w:t>Function Keys</w:t>
            </w:r>
            <w:r w:rsidR="007E1E29">
              <w:rPr>
                <w:noProof/>
                <w:webHidden/>
              </w:rPr>
              <w:tab/>
            </w:r>
            <w:r w:rsidR="007E1E29">
              <w:rPr>
                <w:noProof/>
                <w:webHidden/>
              </w:rPr>
              <w:fldChar w:fldCharType="begin"/>
            </w:r>
            <w:r w:rsidR="007E1E29">
              <w:rPr>
                <w:noProof/>
                <w:webHidden/>
              </w:rPr>
              <w:instrText xml:space="preserve"> PAGEREF _Toc44843999 \h </w:instrText>
            </w:r>
            <w:r w:rsidR="007E1E29">
              <w:rPr>
                <w:noProof/>
                <w:webHidden/>
              </w:rPr>
            </w:r>
            <w:r w:rsidR="007E1E29">
              <w:rPr>
                <w:noProof/>
                <w:webHidden/>
              </w:rPr>
              <w:fldChar w:fldCharType="separate"/>
            </w:r>
            <w:r w:rsidR="007E1E29">
              <w:rPr>
                <w:noProof/>
                <w:webHidden/>
              </w:rPr>
              <w:t>4</w:t>
            </w:r>
            <w:r w:rsidR="007E1E29">
              <w:rPr>
                <w:noProof/>
                <w:webHidden/>
              </w:rPr>
              <w:fldChar w:fldCharType="end"/>
            </w:r>
          </w:hyperlink>
        </w:p>
        <w:p w14:paraId="7030CE82" w14:textId="58F0CF40" w:rsidR="007E1E29" w:rsidRDefault="000875F7">
          <w:pPr>
            <w:pStyle w:val="TOC2"/>
            <w:tabs>
              <w:tab w:val="right" w:leader="dot" w:pos="9350"/>
            </w:tabs>
            <w:rPr>
              <w:rFonts w:cstheme="minorBidi"/>
              <w:noProof/>
            </w:rPr>
          </w:pPr>
          <w:hyperlink w:anchor="_Toc44844000" w:history="1">
            <w:r w:rsidR="007E1E29" w:rsidRPr="00AD11A9">
              <w:rPr>
                <w:rStyle w:val="Hyperlink"/>
                <w:noProof/>
              </w:rPr>
              <w:t>Advanced Software Standard Function Keys</w:t>
            </w:r>
            <w:r w:rsidR="007E1E29">
              <w:rPr>
                <w:noProof/>
                <w:webHidden/>
              </w:rPr>
              <w:tab/>
            </w:r>
            <w:r w:rsidR="007E1E29">
              <w:rPr>
                <w:noProof/>
                <w:webHidden/>
              </w:rPr>
              <w:fldChar w:fldCharType="begin"/>
            </w:r>
            <w:r w:rsidR="007E1E29">
              <w:rPr>
                <w:noProof/>
                <w:webHidden/>
              </w:rPr>
              <w:instrText xml:space="preserve"> PAGEREF _Toc44844000 \h </w:instrText>
            </w:r>
            <w:r w:rsidR="007E1E29">
              <w:rPr>
                <w:noProof/>
                <w:webHidden/>
              </w:rPr>
            </w:r>
            <w:r w:rsidR="007E1E29">
              <w:rPr>
                <w:noProof/>
                <w:webHidden/>
              </w:rPr>
              <w:fldChar w:fldCharType="separate"/>
            </w:r>
            <w:r w:rsidR="007E1E29">
              <w:rPr>
                <w:noProof/>
                <w:webHidden/>
              </w:rPr>
              <w:t>5</w:t>
            </w:r>
            <w:r w:rsidR="007E1E29">
              <w:rPr>
                <w:noProof/>
                <w:webHidden/>
              </w:rPr>
              <w:fldChar w:fldCharType="end"/>
            </w:r>
          </w:hyperlink>
        </w:p>
        <w:p w14:paraId="1B6F4EA9" w14:textId="5A1E8745" w:rsidR="007E1E29" w:rsidRDefault="000875F7">
          <w:pPr>
            <w:pStyle w:val="TOC2"/>
            <w:tabs>
              <w:tab w:val="right" w:leader="dot" w:pos="9350"/>
            </w:tabs>
            <w:rPr>
              <w:rFonts w:cstheme="minorBidi"/>
              <w:noProof/>
            </w:rPr>
          </w:pPr>
          <w:hyperlink w:anchor="_Toc44844001" w:history="1">
            <w:r w:rsidR="007E1E29" w:rsidRPr="00AD11A9">
              <w:rPr>
                <w:rStyle w:val="Hyperlink"/>
                <w:noProof/>
              </w:rPr>
              <w:t>Program Icons</w:t>
            </w:r>
            <w:r w:rsidR="007E1E29">
              <w:rPr>
                <w:noProof/>
                <w:webHidden/>
              </w:rPr>
              <w:tab/>
            </w:r>
            <w:r w:rsidR="007E1E29">
              <w:rPr>
                <w:noProof/>
                <w:webHidden/>
              </w:rPr>
              <w:fldChar w:fldCharType="begin"/>
            </w:r>
            <w:r w:rsidR="007E1E29">
              <w:rPr>
                <w:noProof/>
                <w:webHidden/>
              </w:rPr>
              <w:instrText xml:space="preserve"> PAGEREF _Toc44844001 \h </w:instrText>
            </w:r>
            <w:r w:rsidR="007E1E29">
              <w:rPr>
                <w:noProof/>
                <w:webHidden/>
              </w:rPr>
            </w:r>
            <w:r w:rsidR="007E1E29">
              <w:rPr>
                <w:noProof/>
                <w:webHidden/>
              </w:rPr>
              <w:fldChar w:fldCharType="separate"/>
            </w:r>
            <w:r w:rsidR="007E1E29">
              <w:rPr>
                <w:noProof/>
                <w:webHidden/>
              </w:rPr>
              <w:t>6</w:t>
            </w:r>
            <w:r w:rsidR="007E1E29">
              <w:rPr>
                <w:noProof/>
                <w:webHidden/>
              </w:rPr>
              <w:fldChar w:fldCharType="end"/>
            </w:r>
          </w:hyperlink>
        </w:p>
        <w:p w14:paraId="18295F92" w14:textId="6B30847D" w:rsidR="007E1E29" w:rsidRDefault="000875F7">
          <w:pPr>
            <w:pStyle w:val="TOC1"/>
            <w:tabs>
              <w:tab w:val="right" w:leader="dot" w:pos="9350"/>
            </w:tabs>
            <w:rPr>
              <w:rFonts w:cstheme="minorBidi"/>
              <w:noProof/>
            </w:rPr>
          </w:pPr>
          <w:hyperlink w:anchor="_Toc44844002" w:history="1">
            <w:r w:rsidR="007E1E29" w:rsidRPr="00AD11A9">
              <w:rPr>
                <w:rStyle w:val="Hyperlink"/>
                <w:b/>
                <w:bCs/>
                <w:noProof/>
              </w:rPr>
              <w:t>Overview of Sales History and Management Dashboards</w:t>
            </w:r>
            <w:r w:rsidR="007E1E29">
              <w:rPr>
                <w:noProof/>
                <w:webHidden/>
              </w:rPr>
              <w:tab/>
            </w:r>
            <w:r w:rsidR="007E1E29">
              <w:rPr>
                <w:noProof/>
                <w:webHidden/>
              </w:rPr>
              <w:fldChar w:fldCharType="begin"/>
            </w:r>
            <w:r w:rsidR="007E1E29">
              <w:rPr>
                <w:noProof/>
                <w:webHidden/>
              </w:rPr>
              <w:instrText xml:space="preserve"> PAGEREF _Toc44844002 \h </w:instrText>
            </w:r>
            <w:r w:rsidR="007E1E29">
              <w:rPr>
                <w:noProof/>
                <w:webHidden/>
              </w:rPr>
            </w:r>
            <w:r w:rsidR="007E1E29">
              <w:rPr>
                <w:noProof/>
                <w:webHidden/>
              </w:rPr>
              <w:fldChar w:fldCharType="separate"/>
            </w:r>
            <w:r w:rsidR="007E1E29">
              <w:rPr>
                <w:noProof/>
                <w:webHidden/>
              </w:rPr>
              <w:t>7</w:t>
            </w:r>
            <w:r w:rsidR="007E1E29">
              <w:rPr>
                <w:noProof/>
                <w:webHidden/>
              </w:rPr>
              <w:fldChar w:fldCharType="end"/>
            </w:r>
          </w:hyperlink>
        </w:p>
        <w:p w14:paraId="06442408" w14:textId="221E4A07" w:rsidR="007E1E29" w:rsidRDefault="000875F7">
          <w:pPr>
            <w:pStyle w:val="TOC1"/>
            <w:tabs>
              <w:tab w:val="right" w:leader="dot" w:pos="9350"/>
            </w:tabs>
            <w:rPr>
              <w:rFonts w:cstheme="minorBidi"/>
              <w:noProof/>
            </w:rPr>
          </w:pPr>
          <w:hyperlink w:anchor="_Toc44844003" w:history="1">
            <w:r w:rsidR="007E1E29" w:rsidRPr="00AD11A9">
              <w:rPr>
                <w:rStyle w:val="Hyperlink"/>
                <w:b/>
                <w:bCs/>
                <w:noProof/>
              </w:rPr>
              <w:t>Current Period-To-Date Sales [HC]</w:t>
            </w:r>
            <w:r w:rsidR="007E1E29">
              <w:rPr>
                <w:noProof/>
                <w:webHidden/>
              </w:rPr>
              <w:tab/>
            </w:r>
            <w:r w:rsidR="007E1E29">
              <w:rPr>
                <w:noProof/>
                <w:webHidden/>
              </w:rPr>
              <w:fldChar w:fldCharType="begin"/>
            </w:r>
            <w:r w:rsidR="007E1E29">
              <w:rPr>
                <w:noProof/>
                <w:webHidden/>
              </w:rPr>
              <w:instrText xml:space="preserve"> PAGEREF _Toc44844003 \h </w:instrText>
            </w:r>
            <w:r w:rsidR="007E1E29">
              <w:rPr>
                <w:noProof/>
                <w:webHidden/>
              </w:rPr>
            </w:r>
            <w:r w:rsidR="007E1E29">
              <w:rPr>
                <w:noProof/>
                <w:webHidden/>
              </w:rPr>
              <w:fldChar w:fldCharType="separate"/>
            </w:r>
            <w:r w:rsidR="007E1E29">
              <w:rPr>
                <w:noProof/>
                <w:webHidden/>
              </w:rPr>
              <w:t>8</w:t>
            </w:r>
            <w:r w:rsidR="007E1E29">
              <w:rPr>
                <w:noProof/>
                <w:webHidden/>
              </w:rPr>
              <w:fldChar w:fldCharType="end"/>
            </w:r>
          </w:hyperlink>
        </w:p>
        <w:p w14:paraId="08CE1C17" w14:textId="595D644D" w:rsidR="007E1E29" w:rsidRDefault="000875F7">
          <w:pPr>
            <w:pStyle w:val="TOC1"/>
            <w:tabs>
              <w:tab w:val="right" w:leader="dot" w:pos="9350"/>
            </w:tabs>
            <w:rPr>
              <w:rFonts w:cstheme="minorBidi"/>
              <w:noProof/>
            </w:rPr>
          </w:pPr>
          <w:hyperlink w:anchor="_Toc44844007" w:history="1">
            <w:r w:rsidR="007E1E29" w:rsidRPr="00AD11A9">
              <w:rPr>
                <w:rStyle w:val="Hyperlink"/>
                <w:b/>
                <w:bCs/>
                <w:noProof/>
              </w:rPr>
              <w:t>Billing Detail Sales Journal [HB]</w:t>
            </w:r>
            <w:r w:rsidR="007E1E29">
              <w:rPr>
                <w:noProof/>
                <w:webHidden/>
              </w:rPr>
              <w:tab/>
            </w:r>
            <w:r w:rsidR="007E1E29">
              <w:rPr>
                <w:noProof/>
                <w:webHidden/>
              </w:rPr>
              <w:fldChar w:fldCharType="begin"/>
            </w:r>
            <w:r w:rsidR="007E1E29">
              <w:rPr>
                <w:noProof/>
                <w:webHidden/>
              </w:rPr>
              <w:instrText xml:space="preserve"> PAGEREF _Toc44844007 \h </w:instrText>
            </w:r>
            <w:r w:rsidR="007E1E29">
              <w:rPr>
                <w:noProof/>
                <w:webHidden/>
              </w:rPr>
            </w:r>
            <w:r w:rsidR="007E1E29">
              <w:rPr>
                <w:noProof/>
                <w:webHidden/>
              </w:rPr>
              <w:fldChar w:fldCharType="separate"/>
            </w:r>
            <w:r w:rsidR="007E1E29">
              <w:rPr>
                <w:noProof/>
                <w:webHidden/>
              </w:rPr>
              <w:t>11</w:t>
            </w:r>
            <w:r w:rsidR="007E1E29">
              <w:rPr>
                <w:noProof/>
                <w:webHidden/>
              </w:rPr>
              <w:fldChar w:fldCharType="end"/>
            </w:r>
          </w:hyperlink>
        </w:p>
        <w:p w14:paraId="6032D6AD" w14:textId="4D6B1B02" w:rsidR="007E1E29" w:rsidRDefault="000875F7">
          <w:pPr>
            <w:pStyle w:val="TOC1"/>
            <w:tabs>
              <w:tab w:val="right" w:leader="dot" w:pos="9350"/>
            </w:tabs>
            <w:rPr>
              <w:rFonts w:cstheme="minorBidi"/>
              <w:noProof/>
            </w:rPr>
          </w:pPr>
          <w:hyperlink w:anchor="_Toc44844011" w:history="1">
            <w:r w:rsidR="007E1E29" w:rsidRPr="00AD11A9">
              <w:rPr>
                <w:rStyle w:val="Hyperlink"/>
                <w:b/>
                <w:bCs/>
                <w:noProof/>
              </w:rPr>
              <w:t>FG Category Product Sales [HF]</w:t>
            </w:r>
            <w:r w:rsidR="007E1E29">
              <w:rPr>
                <w:noProof/>
                <w:webHidden/>
              </w:rPr>
              <w:tab/>
            </w:r>
            <w:r w:rsidR="007E1E29">
              <w:rPr>
                <w:noProof/>
                <w:webHidden/>
              </w:rPr>
              <w:fldChar w:fldCharType="begin"/>
            </w:r>
            <w:r w:rsidR="007E1E29">
              <w:rPr>
                <w:noProof/>
                <w:webHidden/>
              </w:rPr>
              <w:instrText xml:space="preserve"> PAGEREF _Toc44844011 \h </w:instrText>
            </w:r>
            <w:r w:rsidR="007E1E29">
              <w:rPr>
                <w:noProof/>
                <w:webHidden/>
              </w:rPr>
            </w:r>
            <w:r w:rsidR="007E1E29">
              <w:rPr>
                <w:noProof/>
                <w:webHidden/>
              </w:rPr>
              <w:fldChar w:fldCharType="separate"/>
            </w:r>
            <w:r w:rsidR="007E1E29">
              <w:rPr>
                <w:noProof/>
                <w:webHidden/>
              </w:rPr>
              <w:t>14</w:t>
            </w:r>
            <w:r w:rsidR="007E1E29">
              <w:rPr>
                <w:noProof/>
                <w:webHidden/>
              </w:rPr>
              <w:fldChar w:fldCharType="end"/>
            </w:r>
          </w:hyperlink>
        </w:p>
        <w:p w14:paraId="76D95B42" w14:textId="61EB207C" w:rsidR="007E1E29" w:rsidRDefault="000875F7">
          <w:pPr>
            <w:pStyle w:val="TOC1"/>
            <w:tabs>
              <w:tab w:val="right" w:leader="dot" w:pos="9350"/>
            </w:tabs>
            <w:rPr>
              <w:rFonts w:cstheme="minorBidi"/>
              <w:noProof/>
            </w:rPr>
          </w:pPr>
          <w:hyperlink w:anchor="_Toc44844015" w:history="1">
            <w:r w:rsidR="007E1E29" w:rsidRPr="00AD11A9">
              <w:rPr>
                <w:rStyle w:val="Hyperlink"/>
                <w:b/>
                <w:bCs/>
                <w:noProof/>
              </w:rPr>
              <w:t>Totals by Sales Rep DD/MM/YY [HT]</w:t>
            </w:r>
            <w:r w:rsidR="007E1E29">
              <w:rPr>
                <w:noProof/>
                <w:webHidden/>
              </w:rPr>
              <w:tab/>
            </w:r>
            <w:r w:rsidR="007E1E29">
              <w:rPr>
                <w:noProof/>
                <w:webHidden/>
              </w:rPr>
              <w:fldChar w:fldCharType="begin"/>
            </w:r>
            <w:r w:rsidR="007E1E29">
              <w:rPr>
                <w:noProof/>
                <w:webHidden/>
              </w:rPr>
              <w:instrText xml:space="preserve"> PAGEREF _Toc44844015 \h </w:instrText>
            </w:r>
            <w:r w:rsidR="007E1E29">
              <w:rPr>
                <w:noProof/>
                <w:webHidden/>
              </w:rPr>
            </w:r>
            <w:r w:rsidR="007E1E29">
              <w:rPr>
                <w:noProof/>
                <w:webHidden/>
              </w:rPr>
              <w:fldChar w:fldCharType="separate"/>
            </w:r>
            <w:r w:rsidR="007E1E29">
              <w:rPr>
                <w:noProof/>
                <w:webHidden/>
              </w:rPr>
              <w:t>16</w:t>
            </w:r>
            <w:r w:rsidR="007E1E29">
              <w:rPr>
                <w:noProof/>
                <w:webHidden/>
              </w:rPr>
              <w:fldChar w:fldCharType="end"/>
            </w:r>
          </w:hyperlink>
        </w:p>
        <w:p w14:paraId="4F44C9C4" w14:textId="7D42F16B" w:rsidR="007E1E29" w:rsidRDefault="000875F7">
          <w:pPr>
            <w:pStyle w:val="TOC1"/>
            <w:tabs>
              <w:tab w:val="right" w:leader="dot" w:pos="9350"/>
            </w:tabs>
            <w:rPr>
              <w:rFonts w:cstheme="minorBidi"/>
              <w:noProof/>
            </w:rPr>
          </w:pPr>
          <w:hyperlink w:anchor="_Toc44844019" w:history="1">
            <w:r w:rsidR="007E1E29" w:rsidRPr="00AD11A9">
              <w:rPr>
                <w:rStyle w:val="Hyperlink"/>
                <w:b/>
                <w:bCs/>
                <w:noProof/>
              </w:rPr>
              <w:t>With $/MSF Total by Sales Rep [HW]</w:t>
            </w:r>
            <w:r w:rsidR="007E1E29">
              <w:rPr>
                <w:noProof/>
                <w:webHidden/>
              </w:rPr>
              <w:tab/>
            </w:r>
            <w:r w:rsidR="007E1E29">
              <w:rPr>
                <w:noProof/>
                <w:webHidden/>
              </w:rPr>
              <w:fldChar w:fldCharType="begin"/>
            </w:r>
            <w:r w:rsidR="007E1E29">
              <w:rPr>
                <w:noProof/>
                <w:webHidden/>
              </w:rPr>
              <w:instrText xml:space="preserve"> PAGEREF _Toc44844019 \h </w:instrText>
            </w:r>
            <w:r w:rsidR="007E1E29">
              <w:rPr>
                <w:noProof/>
                <w:webHidden/>
              </w:rPr>
            </w:r>
            <w:r w:rsidR="007E1E29">
              <w:rPr>
                <w:noProof/>
                <w:webHidden/>
              </w:rPr>
              <w:fldChar w:fldCharType="separate"/>
            </w:r>
            <w:r w:rsidR="007E1E29">
              <w:rPr>
                <w:noProof/>
                <w:webHidden/>
              </w:rPr>
              <w:t>19</w:t>
            </w:r>
            <w:r w:rsidR="007E1E29">
              <w:rPr>
                <w:noProof/>
                <w:webHidden/>
              </w:rPr>
              <w:fldChar w:fldCharType="end"/>
            </w:r>
          </w:hyperlink>
        </w:p>
        <w:p w14:paraId="168ADBB8" w14:textId="59B01A2A" w:rsidR="007E1E29" w:rsidRDefault="000875F7">
          <w:pPr>
            <w:pStyle w:val="TOC1"/>
            <w:tabs>
              <w:tab w:val="right" w:leader="dot" w:pos="9350"/>
            </w:tabs>
            <w:rPr>
              <w:rFonts w:cstheme="minorBidi"/>
              <w:noProof/>
            </w:rPr>
          </w:pPr>
          <w:hyperlink w:anchor="_Toc44844023" w:history="1">
            <w:r w:rsidR="007E1E29" w:rsidRPr="00AD11A9">
              <w:rPr>
                <w:rStyle w:val="Hyperlink"/>
                <w:b/>
                <w:bCs/>
                <w:noProof/>
              </w:rPr>
              <w:t>Z. Sales by Customer Invoice [HZ]</w:t>
            </w:r>
            <w:r w:rsidR="007E1E29">
              <w:rPr>
                <w:noProof/>
                <w:webHidden/>
              </w:rPr>
              <w:tab/>
            </w:r>
            <w:r w:rsidR="007E1E29">
              <w:rPr>
                <w:noProof/>
                <w:webHidden/>
              </w:rPr>
              <w:fldChar w:fldCharType="begin"/>
            </w:r>
            <w:r w:rsidR="007E1E29">
              <w:rPr>
                <w:noProof/>
                <w:webHidden/>
              </w:rPr>
              <w:instrText xml:space="preserve"> PAGEREF _Toc44844023 \h </w:instrText>
            </w:r>
            <w:r w:rsidR="007E1E29">
              <w:rPr>
                <w:noProof/>
                <w:webHidden/>
              </w:rPr>
            </w:r>
            <w:r w:rsidR="007E1E29">
              <w:rPr>
                <w:noProof/>
                <w:webHidden/>
              </w:rPr>
              <w:fldChar w:fldCharType="separate"/>
            </w:r>
            <w:r w:rsidR="007E1E29">
              <w:rPr>
                <w:noProof/>
                <w:webHidden/>
              </w:rPr>
              <w:t>22</w:t>
            </w:r>
            <w:r w:rsidR="007E1E29">
              <w:rPr>
                <w:noProof/>
                <w:webHidden/>
              </w:rPr>
              <w:fldChar w:fldCharType="end"/>
            </w:r>
          </w:hyperlink>
        </w:p>
        <w:p w14:paraId="74423150" w14:textId="1DC58293" w:rsidR="007E1E29" w:rsidRDefault="000875F7">
          <w:pPr>
            <w:pStyle w:val="TOC1"/>
            <w:tabs>
              <w:tab w:val="right" w:leader="dot" w:pos="9350"/>
            </w:tabs>
            <w:rPr>
              <w:rFonts w:cstheme="minorBidi"/>
              <w:noProof/>
            </w:rPr>
          </w:pPr>
          <w:hyperlink w:anchor="_Toc44844027" w:history="1">
            <w:r w:rsidR="007E1E29" w:rsidRPr="00AD11A9">
              <w:rPr>
                <w:rStyle w:val="Hyperlink"/>
                <w:b/>
                <w:bCs/>
                <w:noProof/>
              </w:rPr>
              <w:t>Value / Profit by Item [HV]</w:t>
            </w:r>
            <w:r w:rsidR="007E1E29">
              <w:rPr>
                <w:noProof/>
                <w:webHidden/>
              </w:rPr>
              <w:tab/>
            </w:r>
            <w:r w:rsidR="007E1E29">
              <w:rPr>
                <w:noProof/>
                <w:webHidden/>
              </w:rPr>
              <w:fldChar w:fldCharType="begin"/>
            </w:r>
            <w:r w:rsidR="007E1E29">
              <w:rPr>
                <w:noProof/>
                <w:webHidden/>
              </w:rPr>
              <w:instrText xml:space="preserve"> PAGEREF _Toc44844027 \h </w:instrText>
            </w:r>
            <w:r w:rsidR="007E1E29">
              <w:rPr>
                <w:noProof/>
                <w:webHidden/>
              </w:rPr>
            </w:r>
            <w:r w:rsidR="007E1E29">
              <w:rPr>
                <w:noProof/>
                <w:webHidden/>
              </w:rPr>
              <w:fldChar w:fldCharType="separate"/>
            </w:r>
            <w:r w:rsidR="007E1E29">
              <w:rPr>
                <w:noProof/>
                <w:webHidden/>
              </w:rPr>
              <w:t>25</w:t>
            </w:r>
            <w:r w:rsidR="007E1E29">
              <w:rPr>
                <w:noProof/>
                <w:webHidden/>
              </w:rPr>
              <w:fldChar w:fldCharType="end"/>
            </w:r>
          </w:hyperlink>
        </w:p>
        <w:p w14:paraId="12BE680E" w14:textId="4F88F57C" w:rsidR="007E1E29" w:rsidRDefault="000875F7">
          <w:pPr>
            <w:pStyle w:val="TOC1"/>
            <w:tabs>
              <w:tab w:val="right" w:leader="dot" w:pos="9350"/>
            </w:tabs>
            <w:rPr>
              <w:rFonts w:cstheme="minorBidi"/>
              <w:noProof/>
            </w:rPr>
          </w:pPr>
          <w:hyperlink w:anchor="_Toc44844031" w:history="1">
            <w:r w:rsidR="007E1E29" w:rsidRPr="00AD11A9">
              <w:rPr>
                <w:rStyle w:val="Hyperlink"/>
                <w:b/>
                <w:bCs/>
                <w:noProof/>
              </w:rPr>
              <w:t>Yearly Sales Volume [HY]</w:t>
            </w:r>
            <w:r w:rsidR="007E1E29">
              <w:rPr>
                <w:noProof/>
                <w:webHidden/>
              </w:rPr>
              <w:tab/>
            </w:r>
            <w:r w:rsidR="007E1E29">
              <w:rPr>
                <w:noProof/>
                <w:webHidden/>
              </w:rPr>
              <w:fldChar w:fldCharType="begin"/>
            </w:r>
            <w:r w:rsidR="007E1E29">
              <w:rPr>
                <w:noProof/>
                <w:webHidden/>
              </w:rPr>
              <w:instrText xml:space="preserve"> PAGEREF _Toc44844031 \h </w:instrText>
            </w:r>
            <w:r w:rsidR="007E1E29">
              <w:rPr>
                <w:noProof/>
                <w:webHidden/>
              </w:rPr>
            </w:r>
            <w:r w:rsidR="007E1E29">
              <w:rPr>
                <w:noProof/>
                <w:webHidden/>
              </w:rPr>
              <w:fldChar w:fldCharType="separate"/>
            </w:r>
            <w:r w:rsidR="007E1E29">
              <w:rPr>
                <w:noProof/>
                <w:webHidden/>
              </w:rPr>
              <w:t>28</w:t>
            </w:r>
            <w:r w:rsidR="007E1E29">
              <w:rPr>
                <w:noProof/>
                <w:webHidden/>
              </w:rPr>
              <w:fldChar w:fldCharType="end"/>
            </w:r>
          </w:hyperlink>
        </w:p>
        <w:p w14:paraId="00DF2687" w14:textId="7B00C181" w:rsidR="007E1E29" w:rsidRDefault="000875F7">
          <w:pPr>
            <w:pStyle w:val="TOC1"/>
            <w:tabs>
              <w:tab w:val="right" w:leader="dot" w:pos="9350"/>
            </w:tabs>
            <w:rPr>
              <w:rFonts w:cstheme="minorBidi"/>
              <w:noProof/>
            </w:rPr>
          </w:pPr>
          <w:hyperlink w:anchor="_Toc44844035" w:history="1">
            <w:r w:rsidR="007E1E29" w:rsidRPr="00AD11A9">
              <w:rPr>
                <w:rStyle w:val="Hyperlink"/>
                <w:b/>
                <w:bCs/>
                <w:noProof/>
              </w:rPr>
              <w:t>Last Year vs. This Year [HL]</w:t>
            </w:r>
            <w:r w:rsidR="007E1E29">
              <w:rPr>
                <w:noProof/>
                <w:webHidden/>
              </w:rPr>
              <w:tab/>
            </w:r>
            <w:r w:rsidR="007E1E29">
              <w:rPr>
                <w:noProof/>
                <w:webHidden/>
              </w:rPr>
              <w:fldChar w:fldCharType="begin"/>
            </w:r>
            <w:r w:rsidR="007E1E29">
              <w:rPr>
                <w:noProof/>
                <w:webHidden/>
              </w:rPr>
              <w:instrText xml:space="preserve"> PAGEREF _Toc44844035 \h </w:instrText>
            </w:r>
            <w:r w:rsidR="007E1E29">
              <w:rPr>
                <w:noProof/>
                <w:webHidden/>
              </w:rPr>
            </w:r>
            <w:r w:rsidR="007E1E29">
              <w:rPr>
                <w:noProof/>
                <w:webHidden/>
              </w:rPr>
              <w:fldChar w:fldCharType="separate"/>
            </w:r>
            <w:r w:rsidR="007E1E29">
              <w:rPr>
                <w:noProof/>
                <w:webHidden/>
              </w:rPr>
              <w:t>31</w:t>
            </w:r>
            <w:r w:rsidR="007E1E29">
              <w:rPr>
                <w:noProof/>
                <w:webHidden/>
              </w:rPr>
              <w:fldChar w:fldCharType="end"/>
            </w:r>
          </w:hyperlink>
        </w:p>
        <w:p w14:paraId="7488F2CE" w14:textId="617E3EFF" w:rsidR="007E1E29" w:rsidRDefault="000875F7">
          <w:pPr>
            <w:pStyle w:val="TOC1"/>
            <w:tabs>
              <w:tab w:val="right" w:leader="dot" w:pos="9350"/>
            </w:tabs>
            <w:rPr>
              <w:rFonts w:cstheme="minorBidi"/>
              <w:noProof/>
            </w:rPr>
          </w:pPr>
          <w:hyperlink w:anchor="_Toc44844039" w:history="1">
            <w:r w:rsidR="007E1E29" w:rsidRPr="00AD11A9">
              <w:rPr>
                <w:rStyle w:val="Hyperlink"/>
                <w:b/>
                <w:bCs/>
                <w:noProof/>
              </w:rPr>
              <w:t>Sales vs. Budget [HS]</w:t>
            </w:r>
            <w:r w:rsidR="007E1E29">
              <w:rPr>
                <w:noProof/>
                <w:webHidden/>
              </w:rPr>
              <w:tab/>
            </w:r>
            <w:r w:rsidR="007E1E29">
              <w:rPr>
                <w:noProof/>
                <w:webHidden/>
              </w:rPr>
              <w:fldChar w:fldCharType="begin"/>
            </w:r>
            <w:r w:rsidR="007E1E29">
              <w:rPr>
                <w:noProof/>
                <w:webHidden/>
              </w:rPr>
              <w:instrText xml:space="preserve"> PAGEREF _Toc44844039 \h </w:instrText>
            </w:r>
            <w:r w:rsidR="007E1E29">
              <w:rPr>
                <w:noProof/>
                <w:webHidden/>
              </w:rPr>
            </w:r>
            <w:r w:rsidR="007E1E29">
              <w:rPr>
                <w:noProof/>
                <w:webHidden/>
              </w:rPr>
              <w:fldChar w:fldCharType="separate"/>
            </w:r>
            <w:r w:rsidR="007E1E29">
              <w:rPr>
                <w:noProof/>
                <w:webHidden/>
              </w:rPr>
              <w:t>34</w:t>
            </w:r>
            <w:r w:rsidR="007E1E29">
              <w:rPr>
                <w:noProof/>
                <w:webHidden/>
              </w:rPr>
              <w:fldChar w:fldCharType="end"/>
            </w:r>
          </w:hyperlink>
        </w:p>
        <w:p w14:paraId="59394899" w14:textId="142FA9A4" w:rsidR="007E1E29" w:rsidRDefault="000875F7">
          <w:pPr>
            <w:pStyle w:val="TOC1"/>
            <w:tabs>
              <w:tab w:val="right" w:leader="dot" w:pos="9350"/>
            </w:tabs>
            <w:rPr>
              <w:rFonts w:cstheme="minorBidi"/>
              <w:noProof/>
            </w:rPr>
          </w:pPr>
          <w:hyperlink w:anchor="_Toc44844043" w:history="1">
            <w:r w:rsidR="007E1E29" w:rsidRPr="00AD11A9">
              <w:rPr>
                <w:rStyle w:val="Hyperlink"/>
                <w:b/>
                <w:bCs/>
                <w:noProof/>
              </w:rPr>
              <w:t>Management Highlights [HM]</w:t>
            </w:r>
            <w:r w:rsidR="007E1E29">
              <w:rPr>
                <w:noProof/>
                <w:webHidden/>
              </w:rPr>
              <w:tab/>
            </w:r>
            <w:r w:rsidR="007E1E29">
              <w:rPr>
                <w:noProof/>
                <w:webHidden/>
              </w:rPr>
              <w:fldChar w:fldCharType="begin"/>
            </w:r>
            <w:r w:rsidR="007E1E29">
              <w:rPr>
                <w:noProof/>
                <w:webHidden/>
              </w:rPr>
              <w:instrText xml:space="preserve"> PAGEREF _Toc44844043 \h </w:instrText>
            </w:r>
            <w:r w:rsidR="007E1E29">
              <w:rPr>
                <w:noProof/>
                <w:webHidden/>
              </w:rPr>
            </w:r>
            <w:r w:rsidR="007E1E29">
              <w:rPr>
                <w:noProof/>
                <w:webHidden/>
              </w:rPr>
              <w:fldChar w:fldCharType="separate"/>
            </w:r>
            <w:r w:rsidR="007E1E29">
              <w:rPr>
                <w:noProof/>
                <w:webHidden/>
              </w:rPr>
              <w:t>37</w:t>
            </w:r>
            <w:r w:rsidR="007E1E29">
              <w:rPr>
                <w:noProof/>
                <w:webHidden/>
              </w:rPr>
              <w:fldChar w:fldCharType="end"/>
            </w:r>
          </w:hyperlink>
        </w:p>
        <w:p w14:paraId="05A2FBB7" w14:textId="20B3427E" w:rsidR="007E1E29" w:rsidRDefault="000875F7">
          <w:pPr>
            <w:pStyle w:val="TOC2"/>
            <w:tabs>
              <w:tab w:val="right" w:leader="dot" w:pos="9350"/>
            </w:tabs>
            <w:rPr>
              <w:rFonts w:cstheme="minorBidi"/>
              <w:noProof/>
            </w:rPr>
          </w:pPr>
          <w:hyperlink w:anchor="_Toc44844044" w:history="1">
            <w:r w:rsidR="007E1E29" w:rsidRPr="00AD11A9">
              <w:rPr>
                <w:rStyle w:val="Hyperlink"/>
                <w:noProof/>
              </w:rPr>
              <w:t>Management Highlights Summary [HM1]</w:t>
            </w:r>
            <w:r w:rsidR="007E1E29">
              <w:rPr>
                <w:noProof/>
                <w:webHidden/>
              </w:rPr>
              <w:tab/>
            </w:r>
            <w:r w:rsidR="007E1E29">
              <w:rPr>
                <w:noProof/>
                <w:webHidden/>
              </w:rPr>
              <w:fldChar w:fldCharType="begin"/>
            </w:r>
            <w:r w:rsidR="007E1E29">
              <w:rPr>
                <w:noProof/>
                <w:webHidden/>
              </w:rPr>
              <w:instrText xml:space="preserve"> PAGEREF _Toc44844044 \h </w:instrText>
            </w:r>
            <w:r w:rsidR="007E1E29">
              <w:rPr>
                <w:noProof/>
                <w:webHidden/>
              </w:rPr>
            </w:r>
            <w:r w:rsidR="007E1E29">
              <w:rPr>
                <w:noProof/>
                <w:webHidden/>
              </w:rPr>
              <w:fldChar w:fldCharType="separate"/>
            </w:r>
            <w:r w:rsidR="007E1E29">
              <w:rPr>
                <w:noProof/>
                <w:webHidden/>
              </w:rPr>
              <w:t>37</w:t>
            </w:r>
            <w:r w:rsidR="007E1E29">
              <w:rPr>
                <w:noProof/>
                <w:webHidden/>
              </w:rPr>
              <w:fldChar w:fldCharType="end"/>
            </w:r>
          </w:hyperlink>
        </w:p>
        <w:p w14:paraId="70351ABD" w14:textId="6AB2DE90" w:rsidR="007E1E29" w:rsidRDefault="000875F7">
          <w:pPr>
            <w:pStyle w:val="TOC3"/>
            <w:tabs>
              <w:tab w:val="right" w:leader="dot" w:pos="9350"/>
            </w:tabs>
            <w:rPr>
              <w:rFonts w:cstheme="minorBidi"/>
              <w:noProof/>
            </w:rPr>
          </w:pPr>
          <w:hyperlink w:anchor="_Toc44844046" w:history="1">
            <w:r w:rsidR="007E1E29" w:rsidRPr="00AD11A9">
              <w:rPr>
                <w:rStyle w:val="Hyperlink"/>
                <w:noProof/>
              </w:rPr>
              <w:t>Select Machines</w:t>
            </w:r>
            <w:r w:rsidR="007E1E29">
              <w:rPr>
                <w:noProof/>
                <w:webHidden/>
              </w:rPr>
              <w:tab/>
            </w:r>
            <w:r w:rsidR="007E1E29">
              <w:rPr>
                <w:noProof/>
                <w:webHidden/>
              </w:rPr>
              <w:fldChar w:fldCharType="begin"/>
            </w:r>
            <w:r w:rsidR="007E1E29">
              <w:rPr>
                <w:noProof/>
                <w:webHidden/>
              </w:rPr>
              <w:instrText xml:space="preserve"> PAGEREF _Toc44844046 \h </w:instrText>
            </w:r>
            <w:r w:rsidR="007E1E29">
              <w:rPr>
                <w:noProof/>
                <w:webHidden/>
              </w:rPr>
            </w:r>
            <w:r w:rsidR="007E1E29">
              <w:rPr>
                <w:noProof/>
                <w:webHidden/>
              </w:rPr>
              <w:fldChar w:fldCharType="separate"/>
            </w:r>
            <w:r w:rsidR="007E1E29">
              <w:rPr>
                <w:noProof/>
                <w:webHidden/>
              </w:rPr>
              <w:t>38</w:t>
            </w:r>
            <w:r w:rsidR="007E1E29">
              <w:rPr>
                <w:noProof/>
                <w:webHidden/>
              </w:rPr>
              <w:fldChar w:fldCharType="end"/>
            </w:r>
          </w:hyperlink>
        </w:p>
        <w:p w14:paraId="404FA9F7" w14:textId="0CB725E2" w:rsidR="007E1E29" w:rsidRDefault="000875F7">
          <w:pPr>
            <w:pStyle w:val="TOC3"/>
            <w:tabs>
              <w:tab w:val="right" w:leader="dot" w:pos="9350"/>
            </w:tabs>
            <w:rPr>
              <w:rFonts w:cstheme="minorBidi"/>
              <w:noProof/>
            </w:rPr>
          </w:pPr>
          <w:hyperlink w:anchor="_Toc44844047" w:history="1">
            <w:r w:rsidR="007E1E29" w:rsidRPr="00AD11A9">
              <w:rPr>
                <w:rStyle w:val="Hyperlink"/>
                <w:noProof/>
              </w:rPr>
              <w:t>Select Companies</w:t>
            </w:r>
            <w:r w:rsidR="007E1E29">
              <w:rPr>
                <w:noProof/>
                <w:webHidden/>
              </w:rPr>
              <w:tab/>
            </w:r>
            <w:r w:rsidR="007E1E29">
              <w:rPr>
                <w:noProof/>
                <w:webHidden/>
              </w:rPr>
              <w:fldChar w:fldCharType="begin"/>
            </w:r>
            <w:r w:rsidR="007E1E29">
              <w:rPr>
                <w:noProof/>
                <w:webHidden/>
              </w:rPr>
              <w:instrText xml:space="preserve"> PAGEREF _Toc44844047 \h </w:instrText>
            </w:r>
            <w:r w:rsidR="007E1E29">
              <w:rPr>
                <w:noProof/>
                <w:webHidden/>
              </w:rPr>
            </w:r>
            <w:r w:rsidR="007E1E29">
              <w:rPr>
                <w:noProof/>
                <w:webHidden/>
              </w:rPr>
              <w:fldChar w:fldCharType="separate"/>
            </w:r>
            <w:r w:rsidR="007E1E29">
              <w:rPr>
                <w:noProof/>
                <w:webHidden/>
              </w:rPr>
              <w:t>38</w:t>
            </w:r>
            <w:r w:rsidR="007E1E29">
              <w:rPr>
                <w:noProof/>
                <w:webHidden/>
              </w:rPr>
              <w:fldChar w:fldCharType="end"/>
            </w:r>
          </w:hyperlink>
        </w:p>
        <w:p w14:paraId="4B383262" w14:textId="3085C6E3" w:rsidR="007E1E29" w:rsidRDefault="000875F7">
          <w:pPr>
            <w:pStyle w:val="TOC3"/>
            <w:tabs>
              <w:tab w:val="right" w:leader="dot" w:pos="9350"/>
            </w:tabs>
            <w:rPr>
              <w:rFonts w:cstheme="minorBidi"/>
              <w:noProof/>
            </w:rPr>
          </w:pPr>
          <w:hyperlink w:anchor="_Toc44844048" w:history="1">
            <w:r w:rsidR="007E1E29" w:rsidRPr="00AD11A9">
              <w:rPr>
                <w:rStyle w:val="Hyperlink"/>
                <w:noProof/>
              </w:rPr>
              <w:t>Select A/R Accounts</w:t>
            </w:r>
            <w:r w:rsidR="007E1E29">
              <w:rPr>
                <w:noProof/>
                <w:webHidden/>
              </w:rPr>
              <w:tab/>
            </w:r>
            <w:r w:rsidR="007E1E29">
              <w:rPr>
                <w:noProof/>
                <w:webHidden/>
              </w:rPr>
              <w:fldChar w:fldCharType="begin"/>
            </w:r>
            <w:r w:rsidR="007E1E29">
              <w:rPr>
                <w:noProof/>
                <w:webHidden/>
              </w:rPr>
              <w:instrText xml:space="preserve"> PAGEREF _Toc44844048 \h </w:instrText>
            </w:r>
            <w:r w:rsidR="007E1E29">
              <w:rPr>
                <w:noProof/>
                <w:webHidden/>
              </w:rPr>
            </w:r>
            <w:r w:rsidR="007E1E29">
              <w:rPr>
                <w:noProof/>
                <w:webHidden/>
              </w:rPr>
              <w:fldChar w:fldCharType="separate"/>
            </w:r>
            <w:r w:rsidR="007E1E29">
              <w:rPr>
                <w:noProof/>
                <w:webHidden/>
              </w:rPr>
              <w:t>38</w:t>
            </w:r>
            <w:r w:rsidR="007E1E29">
              <w:rPr>
                <w:noProof/>
                <w:webHidden/>
              </w:rPr>
              <w:fldChar w:fldCharType="end"/>
            </w:r>
          </w:hyperlink>
        </w:p>
        <w:p w14:paraId="45F1C8A5" w14:textId="07355368" w:rsidR="007E1E29" w:rsidRDefault="000875F7">
          <w:pPr>
            <w:pStyle w:val="TOC2"/>
            <w:tabs>
              <w:tab w:val="right" w:leader="dot" w:pos="9350"/>
            </w:tabs>
            <w:rPr>
              <w:rFonts w:cstheme="minorBidi"/>
              <w:noProof/>
            </w:rPr>
          </w:pPr>
          <w:hyperlink w:anchor="_Toc44844049" w:history="1">
            <w:r w:rsidR="007E1E29" w:rsidRPr="00AD11A9">
              <w:rPr>
                <w:rStyle w:val="Hyperlink"/>
                <w:noProof/>
              </w:rPr>
              <w:t>Invoice Highlights [HM2]</w:t>
            </w:r>
            <w:r w:rsidR="007E1E29">
              <w:rPr>
                <w:noProof/>
                <w:webHidden/>
              </w:rPr>
              <w:tab/>
            </w:r>
            <w:r w:rsidR="007E1E29">
              <w:rPr>
                <w:noProof/>
                <w:webHidden/>
              </w:rPr>
              <w:fldChar w:fldCharType="begin"/>
            </w:r>
            <w:r w:rsidR="007E1E29">
              <w:rPr>
                <w:noProof/>
                <w:webHidden/>
              </w:rPr>
              <w:instrText xml:space="preserve"> PAGEREF _Toc44844049 \h </w:instrText>
            </w:r>
            <w:r w:rsidR="007E1E29">
              <w:rPr>
                <w:noProof/>
                <w:webHidden/>
              </w:rPr>
            </w:r>
            <w:r w:rsidR="007E1E29">
              <w:rPr>
                <w:noProof/>
                <w:webHidden/>
              </w:rPr>
              <w:fldChar w:fldCharType="separate"/>
            </w:r>
            <w:r w:rsidR="007E1E29">
              <w:rPr>
                <w:noProof/>
                <w:webHidden/>
              </w:rPr>
              <w:t>39</w:t>
            </w:r>
            <w:r w:rsidR="007E1E29">
              <w:rPr>
                <w:noProof/>
                <w:webHidden/>
              </w:rPr>
              <w:fldChar w:fldCharType="end"/>
            </w:r>
          </w:hyperlink>
        </w:p>
        <w:p w14:paraId="303AECA8" w14:textId="1C60D9C1" w:rsidR="007E1E29" w:rsidRDefault="000875F7">
          <w:pPr>
            <w:pStyle w:val="TOC2"/>
            <w:tabs>
              <w:tab w:val="right" w:leader="dot" w:pos="9350"/>
            </w:tabs>
            <w:rPr>
              <w:rFonts w:cstheme="minorBidi"/>
              <w:noProof/>
            </w:rPr>
          </w:pPr>
          <w:hyperlink w:anchor="_Toc44844051" w:history="1">
            <w:r w:rsidR="007E1E29" w:rsidRPr="00AD11A9">
              <w:rPr>
                <w:rStyle w:val="Hyperlink"/>
                <w:noProof/>
              </w:rPr>
              <w:t>Booking Highlights [HM3]</w:t>
            </w:r>
            <w:r w:rsidR="007E1E29">
              <w:rPr>
                <w:noProof/>
                <w:webHidden/>
              </w:rPr>
              <w:tab/>
            </w:r>
            <w:r w:rsidR="007E1E29">
              <w:rPr>
                <w:noProof/>
                <w:webHidden/>
              </w:rPr>
              <w:fldChar w:fldCharType="begin"/>
            </w:r>
            <w:r w:rsidR="007E1E29">
              <w:rPr>
                <w:noProof/>
                <w:webHidden/>
              </w:rPr>
              <w:instrText xml:space="preserve"> PAGEREF _Toc44844051 \h </w:instrText>
            </w:r>
            <w:r w:rsidR="007E1E29">
              <w:rPr>
                <w:noProof/>
                <w:webHidden/>
              </w:rPr>
            </w:r>
            <w:r w:rsidR="007E1E29">
              <w:rPr>
                <w:noProof/>
                <w:webHidden/>
              </w:rPr>
              <w:fldChar w:fldCharType="separate"/>
            </w:r>
            <w:r w:rsidR="007E1E29">
              <w:rPr>
                <w:noProof/>
                <w:webHidden/>
              </w:rPr>
              <w:t>39</w:t>
            </w:r>
            <w:r w:rsidR="007E1E29">
              <w:rPr>
                <w:noProof/>
                <w:webHidden/>
              </w:rPr>
              <w:fldChar w:fldCharType="end"/>
            </w:r>
          </w:hyperlink>
        </w:p>
        <w:p w14:paraId="0C485A62" w14:textId="56B6CF8B" w:rsidR="007E1E29" w:rsidRDefault="000875F7">
          <w:pPr>
            <w:pStyle w:val="TOC2"/>
            <w:tabs>
              <w:tab w:val="right" w:leader="dot" w:pos="9350"/>
            </w:tabs>
            <w:rPr>
              <w:rFonts w:cstheme="minorBidi"/>
              <w:noProof/>
            </w:rPr>
          </w:pPr>
          <w:hyperlink w:anchor="_Toc44844053" w:history="1">
            <w:r w:rsidR="007E1E29" w:rsidRPr="00AD11A9">
              <w:rPr>
                <w:rStyle w:val="Hyperlink"/>
                <w:noProof/>
              </w:rPr>
              <w:t>Sales Rep Highlights [HM4]</w:t>
            </w:r>
            <w:r w:rsidR="007E1E29">
              <w:rPr>
                <w:noProof/>
                <w:webHidden/>
              </w:rPr>
              <w:tab/>
            </w:r>
            <w:r w:rsidR="007E1E29">
              <w:rPr>
                <w:noProof/>
                <w:webHidden/>
              </w:rPr>
              <w:fldChar w:fldCharType="begin"/>
            </w:r>
            <w:r w:rsidR="007E1E29">
              <w:rPr>
                <w:noProof/>
                <w:webHidden/>
              </w:rPr>
              <w:instrText xml:space="preserve"> PAGEREF _Toc44844053 \h </w:instrText>
            </w:r>
            <w:r w:rsidR="007E1E29">
              <w:rPr>
                <w:noProof/>
                <w:webHidden/>
              </w:rPr>
            </w:r>
            <w:r w:rsidR="007E1E29">
              <w:rPr>
                <w:noProof/>
                <w:webHidden/>
              </w:rPr>
              <w:fldChar w:fldCharType="separate"/>
            </w:r>
            <w:r w:rsidR="007E1E29">
              <w:rPr>
                <w:noProof/>
                <w:webHidden/>
              </w:rPr>
              <w:t>40</w:t>
            </w:r>
            <w:r w:rsidR="007E1E29">
              <w:rPr>
                <w:noProof/>
                <w:webHidden/>
              </w:rPr>
              <w:fldChar w:fldCharType="end"/>
            </w:r>
          </w:hyperlink>
        </w:p>
        <w:p w14:paraId="37DEC9FE" w14:textId="7499657F" w:rsidR="007E1E29" w:rsidRDefault="000875F7">
          <w:pPr>
            <w:pStyle w:val="TOC2"/>
            <w:tabs>
              <w:tab w:val="right" w:leader="dot" w:pos="9350"/>
            </w:tabs>
            <w:rPr>
              <w:rFonts w:cstheme="minorBidi"/>
              <w:noProof/>
            </w:rPr>
          </w:pPr>
          <w:hyperlink w:anchor="_Toc44844055" w:history="1">
            <w:r w:rsidR="007E1E29" w:rsidRPr="00AD11A9">
              <w:rPr>
                <w:rStyle w:val="Hyperlink"/>
                <w:noProof/>
              </w:rPr>
              <w:t>Production Highlights [HM5]</w:t>
            </w:r>
            <w:r w:rsidR="007E1E29">
              <w:rPr>
                <w:noProof/>
                <w:webHidden/>
              </w:rPr>
              <w:tab/>
            </w:r>
            <w:r w:rsidR="007E1E29">
              <w:rPr>
                <w:noProof/>
                <w:webHidden/>
              </w:rPr>
              <w:fldChar w:fldCharType="begin"/>
            </w:r>
            <w:r w:rsidR="007E1E29">
              <w:rPr>
                <w:noProof/>
                <w:webHidden/>
              </w:rPr>
              <w:instrText xml:space="preserve"> PAGEREF _Toc44844055 \h </w:instrText>
            </w:r>
            <w:r w:rsidR="007E1E29">
              <w:rPr>
                <w:noProof/>
                <w:webHidden/>
              </w:rPr>
            </w:r>
            <w:r w:rsidR="007E1E29">
              <w:rPr>
                <w:noProof/>
                <w:webHidden/>
              </w:rPr>
              <w:fldChar w:fldCharType="separate"/>
            </w:r>
            <w:r w:rsidR="007E1E29">
              <w:rPr>
                <w:noProof/>
                <w:webHidden/>
              </w:rPr>
              <w:t>40</w:t>
            </w:r>
            <w:r w:rsidR="007E1E29">
              <w:rPr>
                <w:noProof/>
                <w:webHidden/>
              </w:rPr>
              <w:fldChar w:fldCharType="end"/>
            </w:r>
          </w:hyperlink>
        </w:p>
        <w:p w14:paraId="5A6EFF46" w14:textId="5C10E5D2" w:rsidR="007E1E29" w:rsidRDefault="000875F7">
          <w:pPr>
            <w:pStyle w:val="TOC3"/>
            <w:tabs>
              <w:tab w:val="right" w:leader="dot" w:pos="9350"/>
            </w:tabs>
            <w:rPr>
              <w:rFonts w:cstheme="minorBidi"/>
              <w:noProof/>
            </w:rPr>
          </w:pPr>
          <w:hyperlink w:anchor="_Toc44844057" w:history="1">
            <w:r w:rsidR="007E1E29" w:rsidRPr="00AD11A9">
              <w:rPr>
                <w:rStyle w:val="Hyperlink"/>
                <w:noProof/>
              </w:rPr>
              <w:t>Select Machines</w:t>
            </w:r>
            <w:r w:rsidR="007E1E29">
              <w:rPr>
                <w:noProof/>
                <w:webHidden/>
              </w:rPr>
              <w:tab/>
            </w:r>
            <w:r w:rsidR="007E1E29">
              <w:rPr>
                <w:noProof/>
                <w:webHidden/>
              </w:rPr>
              <w:fldChar w:fldCharType="begin"/>
            </w:r>
            <w:r w:rsidR="007E1E29">
              <w:rPr>
                <w:noProof/>
                <w:webHidden/>
              </w:rPr>
              <w:instrText xml:space="preserve"> PAGEREF _Toc44844057 \h </w:instrText>
            </w:r>
            <w:r w:rsidR="007E1E29">
              <w:rPr>
                <w:noProof/>
                <w:webHidden/>
              </w:rPr>
            </w:r>
            <w:r w:rsidR="007E1E29">
              <w:rPr>
                <w:noProof/>
                <w:webHidden/>
              </w:rPr>
              <w:fldChar w:fldCharType="separate"/>
            </w:r>
            <w:r w:rsidR="007E1E29">
              <w:rPr>
                <w:noProof/>
                <w:webHidden/>
              </w:rPr>
              <w:t>40</w:t>
            </w:r>
            <w:r w:rsidR="007E1E29">
              <w:rPr>
                <w:noProof/>
                <w:webHidden/>
              </w:rPr>
              <w:fldChar w:fldCharType="end"/>
            </w:r>
          </w:hyperlink>
        </w:p>
        <w:p w14:paraId="6F44158A" w14:textId="2BAF3A88" w:rsidR="007E1E29" w:rsidRDefault="000875F7">
          <w:pPr>
            <w:pStyle w:val="TOC2"/>
            <w:tabs>
              <w:tab w:val="right" w:leader="dot" w:pos="9350"/>
            </w:tabs>
            <w:rPr>
              <w:rFonts w:cstheme="minorBidi"/>
              <w:noProof/>
            </w:rPr>
          </w:pPr>
          <w:hyperlink w:anchor="_Toc44844058" w:history="1">
            <w:r w:rsidR="007E1E29" w:rsidRPr="00AD11A9">
              <w:rPr>
                <w:rStyle w:val="Hyperlink"/>
                <w:noProof/>
              </w:rPr>
              <w:t>Management Dashboard [HM6]</w:t>
            </w:r>
            <w:r w:rsidR="007E1E29">
              <w:rPr>
                <w:noProof/>
                <w:webHidden/>
              </w:rPr>
              <w:tab/>
            </w:r>
            <w:r w:rsidR="007E1E29">
              <w:rPr>
                <w:noProof/>
                <w:webHidden/>
              </w:rPr>
              <w:fldChar w:fldCharType="begin"/>
            </w:r>
            <w:r w:rsidR="007E1E29">
              <w:rPr>
                <w:noProof/>
                <w:webHidden/>
              </w:rPr>
              <w:instrText xml:space="preserve"> PAGEREF _Toc44844058 \h </w:instrText>
            </w:r>
            <w:r w:rsidR="007E1E29">
              <w:rPr>
                <w:noProof/>
                <w:webHidden/>
              </w:rPr>
            </w:r>
            <w:r w:rsidR="007E1E29">
              <w:rPr>
                <w:noProof/>
                <w:webHidden/>
              </w:rPr>
              <w:fldChar w:fldCharType="separate"/>
            </w:r>
            <w:r w:rsidR="007E1E29">
              <w:rPr>
                <w:noProof/>
                <w:webHidden/>
              </w:rPr>
              <w:t>41</w:t>
            </w:r>
            <w:r w:rsidR="007E1E29">
              <w:rPr>
                <w:noProof/>
                <w:webHidden/>
              </w:rPr>
              <w:fldChar w:fldCharType="end"/>
            </w:r>
          </w:hyperlink>
        </w:p>
        <w:p w14:paraId="21FB4BAA" w14:textId="54A1E372" w:rsidR="007E1E29" w:rsidRDefault="000875F7">
          <w:pPr>
            <w:pStyle w:val="TOC3"/>
            <w:tabs>
              <w:tab w:val="right" w:leader="dot" w:pos="9350"/>
            </w:tabs>
            <w:rPr>
              <w:rFonts w:cstheme="minorBidi"/>
              <w:noProof/>
            </w:rPr>
          </w:pPr>
          <w:hyperlink w:anchor="_Toc44844059" w:history="1">
            <w:r w:rsidR="007E1E29" w:rsidRPr="00AD11A9">
              <w:rPr>
                <w:rStyle w:val="Hyperlink"/>
                <w:noProof/>
              </w:rPr>
              <w:t>Screen-Specific Icons</w:t>
            </w:r>
            <w:r w:rsidR="007E1E29">
              <w:rPr>
                <w:noProof/>
                <w:webHidden/>
              </w:rPr>
              <w:tab/>
            </w:r>
            <w:r w:rsidR="007E1E29">
              <w:rPr>
                <w:noProof/>
                <w:webHidden/>
              </w:rPr>
              <w:fldChar w:fldCharType="begin"/>
            </w:r>
            <w:r w:rsidR="007E1E29">
              <w:rPr>
                <w:noProof/>
                <w:webHidden/>
              </w:rPr>
              <w:instrText xml:space="preserve"> PAGEREF _Toc44844059 \h </w:instrText>
            </w:r>
            <w:r w:rsidR="007E1E29">
              <w:rPr>
                <w:noProof/>
                <w:webHidden/>
              </w:rPr>
            </w:r>
            <w:r w:rsidR="007E1E29">
              <w:rPr>
                <w:noProof/>
                <w:webHidden/>
              </w:rPr>
              <w:fldChar w:fldCharType="separate"/>
            </w:r>
            <w:r w:rsidR="007E1E29">
              <w:rPr>
                <w:noProof/>
                <w:webHidden/>
              </w:rPr>
              <w:t>41</w:t>
            </w:r>
            <w:r w:rsidR="007E1E29">
              <w:rPr>
                <w:noProof/>
                <w:webHidden/>
              </w:rPr>
              <w:fldChar w:fldCharType="end"/>
            </w:r>
          </w:hyperlink>
        </w:p>
        <w:p w14:paraId="40928E67" w14:textId="3E41B955" w:rsidR="007E1E29" w:rsidRDefault="000875F7">
          <w:pPr>
            <w:pStyle w:val="TOC3"/>
            <w:tabs>
              <w:tab w:val="right" w:leader="dot" w:pos="9350"/>
            </w:tabs>
            <w:rPr>
              <w:rFonts w:cstheme="minorBidi"/>
              <w:noProof/>
            </w:rPr>
          </w:pPr>
          <w:hyperlink w:anchor="_Toc44844060" w:history="1">
            <w:r w:rsidR="007E1E29" w:rsidRPr="00AD11A9">
              <w:rPr>
                <w:rStyle w:val="Hyperlink"/>
                <w:noProof/>
              </w:rPr>
              <w:t>Parameters</w:t>
            </w:r>
            <w:r w:rsidR="007E1E29">
              <w:rPr>
                <w:noProof/>
                <w:webHidden/>
              </w:rPr>
              <w:tab/>
            </w:r>
            <w:r w:rsidR="007E1E29">
              <w:rPr>
                <w:noProof/>
                <w:webHidden/>
              </w:rPr>
              <w:fldChar w:fldCharType="begin"/>
            </w:r>
            <w:r w:rsidR="007E1E29">
              <w:rPr>
                <w:noProof/>
                <w:webHidden/>
              </w:rPr>
              <w:instrText xml:space="preserve"> PAGEREF _Toc44844060 \h </w:instrText>
            </w:r>
            <w:r w:rsidR="007E1E29">
              <w:rPr>
                <w:noProof/>
                <w:webHidden/>
              </w:rPr>
            </w:r>
            <w:r w:rsidR="007E1E29">
              <w:rPr>
                <w:noProof/>
                <w:webHidden/>
              </w:rPr>
              <w:fldChar w:fldCharType="separate"/>
            </w:r>
            <w:r w:rsidR="007E1E29">
              <w:rPr>
                <w:noProof/>
                <w:webHidden/>
              </w:rPr>
              <w:t>41</w:t>
            </w:r>
            <w:r w:rsidR="007E1E29">
              <w:rPr>
                <w:noProof/>
                <w:webHidden/>
              </w:rPr>
              <w:fldChar w:fldCharType="end"/>
            </w:r>
          </w:hyperlink>
        </w:p>
        <w:p w14:paraId="516DD07F" w14:textId="2E9F1B3D" w:rsidR="007E1E29" w:rsidRDefault="000875F7">
          <w:pPr>
            <w:pStyle w:val="TOC3"/>
            <w:tabs>
              <w:tab w:val="right" w:leader="dot" w:pos="9350"/>
            </w:tabs>
            <w:rPr>
              <w:rFonts w:cstheme="minorBidi"/>
              <w:noProof/>
            </w:rPr>
          </w:pPr>
          <w:hyperlink w:anchor="_Toc44844061" w:history="1">
            <w:r w:rsidR="007E1E29" w:rsidRPr="00AD11A9">
              <w:rPr>
                <w:rStyle w:val="Hyperlink"/>
                <w:noProof/>
              </w:rPr>
              <w:t>Columns</w:t>
            </w:r>
            <w:r w:rsidR="007E1E29">
              <w:rPr>
                <w:noProof/>
                <w:webHidden/>
              </w:rPr>
              <w:tab/>
            </w:r>
            <w:r w:rsidR="007E1E29">
              <w:rPr>
                <w:noProof/>
                <w:webHidden/>
              </w:rPr>
              <w:fldChar w:fldCharType="begin"/>
            </w:r>
            <w:r w:rsidR="007E1E29">
              <w:rPr>
                <w:noProof/>
                <w:webHidden/>
              </w:rPr>
              <w:instrText xml:space="preserve"> PAGEREF _Toc44844061 \h </w:instrText>
            </w:r>
            <w:r w:rsidR="007E1E29">
              <w:rPr>
                <w:noProof/>
                <w:webHidden/>
              </w:rPr>
            </w:r>
            <w:r w:rsidR="007E1E29">
              <w:rPr>
                <w:noProof/>
                <w:webHidden/>
              </w:rPr>
              <w:fldChar w:fldCharType="separate"/>
            </w:r>
            <w:r w:rsidR="007E1E29">
              <w:rPr>
                <w:noProof/>
                <w:webHidden/>
              </w:rPr>
              <w:t>41</w:t>
            </w:r>
            <w:r w:rsidR="007E1E29">
              <w:rPr>
                <w:noProof/>
                <w:webHidden/>
              </w:rPr>
              <w:fldChar w:fldCharType="end"/>
            </w:r>
          </w:hyperlink>
        </w:p>
        <w:p w14:paraId="7CE4721F" w14:textId="6D45C2E9" w:rsidR="007E1E29" w:rsidRDefault="000875F7">
          <w:pPr>
            <w:pStyle w:val="TOC3"/>
            <w:tabs>
              <w:tab w:val="right" w:leader="dot" w:pos="9350"/>
            </w:tabs>
            <w:rPr>
              <w:rFonts w:cstheme="minorBidi"/>
              <w:noProof/>
            </w:rPr>
          </w:pPr>
          <w:hyperlink w:anchor="_Toc44844062" w:history="1">
            <w:r w:rsidR="007E1E29" w:rsidRPr="00AD11A9">
              <w:rPr>
                <w:rStyle w:val="Hyperlink"/>
                <w:noProof/>
              </w:rPr>
              <w:t>Tasks</w:t>
            </w:r>
            <w:r w:rsidR="007E1E29">
              <w:rPr>
                <w:noProof/>
                <w:webHidden/>
              </w:rPr>
              <w:tab/>
            </w:r>
            <w:r w:rsidR="007E1E29">
              <w:rPr>
                <w:noProof/>
                <w:webHidden/>
              </w:rPr>
              <w:fldChar w:fldCharType="begin"/>
            </w:r>
            <w:r w:rsidR="007E1E29">
              <w:rPr>
                <w:noProof/>
                <w:webHidden/>
              </w:rPr>
              <w:instrText xml:space="preserve"> PAGEREF _Toc44844062 \h </w:instrText>
            </w:r>
            <w:r w:rsidR="007E1E29">
              <w:rPr>
                <w:noProof/>
                <w:webHidden/>
              </w:rPr>
            </w:r>
            <w:r w:rsidR="007E1E29">
              <w:rPr>
                <w:noProof/>
                <w:webHidden/>
              </w:rPr>
              <w:fldChar w:fldCharType="separate"/>
            </w:r>
            <w:r w:rsidR="007E1E29">
              <w:rPr>
                <w:noProof/>
                <w:webHidden/>
              </w:rPr>
              <w:t>42</w:t>
            </w:r>
            <w:r w:rsidR="007E1E29">
              <w:rPr>
                <w:noProof/>
                <w:webHidden/>
              </w:rPr>
              <w:fldChar w:fldCharType="end"/>
            </w:r>
          </w:hyperlink>
        </w:p>
        <w:p w14:paraId="62FB153B" w14:textId="1FB008D8" w:rsidR="007E1E29" w:rsidRDefault="000875F7">
          <w:pPr>
            <w:pStyle w:val="TOC1"/>
            <w:tabs>
              <w:tab w:val="right" w:leader="dot" w:pos="9350"/>
            </w:tabs>
            <w:rPr>
              <w:rFonts w:cstheme="minorBidi"/>
              <w:noProof/>
            </w:rPr>
          </w:pPr>
          <w:hyperlink w:anchor="_Toc44844063" w:history="1">
            <w:r w:rsidR="007E1E29" w:rsidRPr="00AD11A9">
              <w:rPr>
                <w:rStyle w:val="Hyperlink"/>
                <w:b/>
                <w:bCs/>
                <w:noProof/>
              </w:rPr>
              <w:t>Reports Continued… [HR]</w:t>
            </w:r>
            <w:r w:rsidR="007E1E29">
              <w:rPr>
                <w:noProof/>
                <w:webHidden/>
              </w:rPr>
              <w:tab/>
            </w:r>
            <w:r w:rsidR="007E1E29">
              <w:rPr>
                <w:noProof/>
                <w:webHidden/>
              </w:rPr>
              <w:fldChar w:fldCharType="begin"/>
            </w:r>
            <w:r w:rsidR="007E1E29">
              <w:rPr>
                <w:noProof/>
                <w:webHidden/>
              </w:rPr>
              <w:instrText xml:space="preserve"> PAGEREF _Toc44844063 \h </w:instrText>
            </w:r>
            <w:r w:rsidR="007E1E29">
              <w:rPr>
                <w:noProof/>
                <w:webHidden/>
              </w:rPr>
            </w:r>
            <w:r w:rsidR="007E1E29">
              <w:rPr>
                <w:noProof/>
                <w:webHidden/>
              </w:rPr>
              <w:fldChar w:fldCharType="separate"/>
            </w:r>
            <w:r w:rsidR="007E1E29">
              <w:rPr>
                <w:noProof/>
                <w:webHidden/>
              </w:rPr>
              <w:t>43</w:t>
            </w:r>
            <w:r w:rsidR="007E1E29">
              <w:rPr>
                <w:noProof/>
                <w:webHidden/>
              </w:rPr>
              <w:fldChar w:fldCharType="end"/>
            </w:r>
          </w:hyperlink>
        </w:p>
        <w:p w14:paraId="556A6FF1" w14:textId="7BF7D647" w:rsidR="007E1E29" w:rsidRDefault="000875F7">
          <w:pPr>
            <w:pStyle w:val="TOC2"/>
            <w:tabs>
              <w:tab w:val="right" w:leader="dot" w:pos="9350"/>
            </w:tabs>
            <w:rPr>
              <w:rFonts w:cstheme="minorBidi"/>
              <w:noProof/>
            </w:rPr>
          </w:pPr>
          <w:hyperlink w:anchor="_Toc44844064" w:history="1">
            <w:r w:rsidR="007E1E29" w:rsidRPr="00AD11A9">
              <w:rPr>
                <w:rStyle w:val="Hyperlink"/>
                <w:noProof/>
              </w:rPr>
              <w:t>High Sales Tracking [HR1]</w:t>
            </w:r>
            <w:r w:rsidR="007E1E29">
              <w:rPr>
                <w:noProof/>
                <w:webHidden/>
              </w:rPr>
              <w:tab/>
            </w:r>
            <w:r w:rsidR="007E1E29">
              <w:rPr>
                <w:noProof/>
                <w:webHidden/>
              </w:rPr>
              <w:fldChar w:fldCharType="begin"/>
            </w:r>
            <w:r w:rsidR="007E1E29">
              <w:rPr>
                <w:noProof/>
                <w:webHidden/>
              </w:rPr>
              <w:instrText xml:space="preserve"> PAGEREF _Toc44844064 \h </w:instrText>
            </w:r>
            <w:r w:rsidR="007E1E29">
              <w:rPr>
                <w:noProof/>
                <w:webHidden/>
              </w:rPr>
            </w:r>
            <w:r w:rsidR="007E1E29">
              <w:rPr>
                <w:noProof/>
                <w:webHidden/>
              </w:rPr>
              <w:fldChar w:fldCharType="separate"/>
            </w:r>
            <w:r w:rsidR="007E1E29">
              <w:rPr>
                <w:noProof/>
                <w:webHidden/>
              </w:rPr>
              <w:t>43</w:t>
            </w:r>
            <w:r w:rsidR="007E1E29">
              <w:rPr>
                <w:noProof/>
                <w:webHidden/>
              </w:rPr>
              <w:fldChar w:fldCharType="end"/>
            </w:r>
          </w:hyperlink>
        </w:p>
        <w:p w14:paraId="5FCBA9D6" w14:textId="6E455D4F" w:rsidR="007E1E29" w:rsidRDefault="000875F7">
          <w:pPr>
            <w:pStyle w:val="TOC2"/>
            <w:tabs>
              <w:tab w:val="right" w:leader="dot" w:pos="9350"/>
            </w:tabs>
            <w:rPr>
              <w:rFonts w:cstheme="minorBidi"/>
              <w:noProof/>
            </w:rPr>
          </w:pPr>
          <w:hyperlink w:anchor="_Toc44844068" w:history="1">
            <w:r w:rsidR="007E1E29" w:rsidRPr="00AD11A9">
              <w:rPr>
                <w:rStyle w:val="Hyperlink"/>
                <w:noProof/>
              </w:rPr>
              <w:t>High Sales by Date Ranges [HR2]</w:t>
            </w:r>
            <w:r w:rsidR="007E1E29">
              <w:rPr>
                <w:noProof/>
                <w:webHidden/>
              </w:rPr>
              <w:tab/>
            </w:r>
            <w:r w:rsidR="007E1E29">
              <w:rPr>
                <w:noProof/>
                <w:webHidden/>
              </w:rPr>
              <w:fldChar w:fldCharType="begin"/>
            </w:r>
            <w:r w:rsidR="007E1E29">
              <w:rPr>
                <w:noProof/>
                <w:webHidden/>
              </w:rPr>
              <w:instrText xml:space="preserve"> PAGEREF _Toc44844068 \h </w:instrText>
            </w:r>
            <w:r w:rsidR="007E1E29">
              <w:rPr>
                <w:noProof/>
                <w:webHidden/>
              </w:rPr>
            </w:r>
            <w:r w:rsidR="007E1E29">
              <w:rPr>
                <w:noProof/>
                <w:webHidden/>
              </w:rPr>
              <w:fldChar w:fldCharType="separate"/>
            </w:r>
            <w:r w:rsidR="007E1E29">
              <w:rPr>
                <w:noProof/>
                <w:webHidden/>
              </w:rPr>
              <w:t>46</w:t>
            </w:r>
            <w:r w:rsidR="007E1E29">
              <w:rPr>
                <w:noProof/>
                <w:webHidden/>
              </w:rPr>
              <w:fldChar w:fldCharType="end"/>
            </w:r>
          </w:hyperlink>
        </w:p>
        <w:p w14:paraId="67C34D4B" w14:textId="4DB6CE15" w:rsidR="007E1E29" w:rsidRDefault="000875F7">
          <w:pPr>
            <w:pStyle w:val="TOC2"/>
            <w:tabs>
              <w:tab w:val="right" w:leader="dot" w:pos="9350"/>
            </w:tabs>
            <w:rPr>
              <w:rFonts w:cstheme="minorBidi"/>
              <w:noProof/>
            </w:rPr>
          </w:pPr>
          <w:hyperlink w:anchor="_Toc44844072" w:history="1">
            <w:r w:rsidR="007E1E29" w:rsidRPr="00AD11A9">
              <w:rPr>
                <w:rStyle w:val="Hyperlink"/>
                <w:noProof/>
              </w:rPr>
              <w:t>Profit by Invoice [HR3]</w:t>
            </w:r>
            <w:r w:rsidR="007E1E29">
              <w:rPr>
                <w:noProof/>
                <w:webHidden/>
              </w:rPr>
              <w:tab/>
            </w:r>
            <w:r w:rsidR="007E1E29">
              <w:rPr>
                <w:noProof/>
                <w:webHidden/>
              </w:rPr>
              <w:fldChar w:fldCharType="begin"/>
            </w:r>
            <w:r w:rsidR="007E1E29">
              <w:rPr>
                <w:noProof/>
                <w:webHidden/>
              </w:rPr>
              <w:instrText xml:space="preserve"> PAGEREF _Toc44844072 \h </w:instrText>
            </w:r>
            <w:r w:rsidR="007E1E29">
              <w:rPr>
                <w:noProof/>
                <w:webHidden/>
              </w:rPr>
            </w:r>
            <w:r w:rsidR="007E1E29">
              <w:rPr>
                <w:noProof/>
                <w:webHidden/>
              </w:rPr>
              <w:fldChar w:fldCharType="separate"/>
            </w:r>
            <w:r w:rsidR="007E1E29">
              <w:rPr>
                <w:noProof/>
                <w:webHidden/>
              </w:rPr>
              <w:t>49</w:t>
            </w:r>
            <w:r w:rsidR="007E1E29">
              <w:rPr>
                <w:noProof/>
                <w:webHidden/>
              </w:rPr>
              <w:fldChar w:fldCharType="end"/>
            </w:r>
          </w:hyperlink>
        </w:p>
        <w:p w14:paraId="6DB4DFB7" w14:textId="7C15B1E2" w:rsidR="007E1E29" w:rsidRDefault="000875F7">
          <w:pPr>
            <w:pStyle w:val="TOC2"/>
            <w:tabs>
              <w:tab w:val="right" w:leader="dot" w:pos="9350"/>
            </w:tabs>
            <w:rPr>
              <w:rFonts w:cstheme="minorBidi"/>
              <w:noProof/>
            </w:rPr>
          </w:pPr>
          <w:hyperlink w:anchor="_Toc44844076" w:history="1">
            <w:r w:rsidR="007E1E29" w:rsidRPr="00AD11A9">
              <w:rPr>
                <w:rStyle w:val="Hyperlink"/>
                <w:noProof/>
              </w:rPr>
              <w:t>Profit by Product Category/Sales Rep [HR4]</w:t>
            </w:r>
            <w:r w:rsidR="007E1E29">
              <w:rPr>
                <w:noProof/>
                <w:webHidden/>
              </w:rPr>
              <w:tab/>
            </w:r>
            <w:r w:rsidR="007E1E29">
              <w:rPr>
                <w:noProof/>
                <w:webHidden/>
              </w:rPr>
              <w:fldChar w:fldCharType="begin"/>
            </w:r>
            <w:r w:rsidR="007E1E29">
              <w:rPr>
                <w:noProof/>
                <w:webHidden/>
              </w:rPr>
              <w:instrText xml:space="preserve"> PAGEREF _Toc44844076 \h </w:instrText>
            </w:r>
            <w:r w:rsidR="007E1E29">
              <w:rPr>
                <w:noProof/>
                <w:webHidden/>
              </w:rPr>
            </w:r>
            <w:r w:rsidR="007E1E29">
              <w:rPr>
                <w:noProof/>
                <w:webHidden/>
              </w:rPr>
              <w:fldChar w:fldCharType="separate"/>
            </w:r>
            <w:r w:rsidR="007E1E29">
              <w:rPr>
                <w:noProof/>
                <w:webHidden/>
              </w:rPr>
              <w:t>52</w:t>
            </w:r>
            <w:r w:rsidR="007E1E29">
              <w:rPr>
                <w:noProof/>
                <w:webHidden/>
              </w:rPr>
              <w:fldChar w:fldCharType="end"/>
            </w:r>
          </w:hyperlink>
        </w:p>
        <w:p w14:paraId="6BE29591" w14:textId="6FC82115" w:rsidR="007E1E29" w:rsidRDefault="000875F7">
          <w:pPr>
            <w:pStyle w:val="TOC2"/>
            <w:tabs>
              <w:tab w:val="right" w:leader="dot" w:pos="9350"/>
            </w:tabs>
            <w:rPr>
              <w:rFonts w:cstheme="minorBidi"/>
              <w:noProof/>
            </w:rPr>
          </w:pPr>
          <w:hyperlink w:anchor="_Toc44844080" w:history="1">
            <w:r w:rsidR="007E1E29" w:rsidRPr="00AD11A9">
              <w:rPr>
                <w:rStyle w:val="Hyperlink"/>
                <w:noProof/>
              </w:rPr>
              <w:t>Sales by Item / Customer / Shipping Carrier [HR5]</w:t>
            </w:r>
            <w:r w:rsidR="007E1E29">
              <w:rPr>
                <w:noProof/>
                <w:webHidden/>
              </w:rPr>
              <w:tab/>
            </w:r>
            <w:r w:rsidR="007E1E29">
              <w:rPr>
                <w:noProof/>
                <w:webHidden/>
              </w:rPr>
              <w:fldChar w:fldCharType="begin"/>
            </w:r>
            <w:r w:rsidR="007E1E29">
              <w:rPr>
                <w:noProof/>
                <w:webHidden/>
              </w:rPr>
              <w:instrText xml:space="preserve"> PAGEREF _Toc44844080 \h </w:instrText>
            </w:r>
            <w:r w:rsidR="007E1E29">
              <w:rPr>
                <w:noProof/>
                <w:webHidden/>
              </w:rPr>
            </w:r>
            <w:r w:rsidR="007E1E29">
              <w:rPr>
                <w:noProof/>
                <w:webHidden/>
              </w:rPr>
              <w:fldChar w:fldCharType="separate"/>
            </w:r>
            <w:r w:rsidR="007E1E29">
              <w:rPr>
                <w:noProof/>
                <w:webHidden/>
              </w:rPr>
              <w:t>55</w:t>
            </w:r>
            <w:r w:rsidR="007E1E29">
              <w:rPr>
                <w:noProof/>
                <w:webHidden/>
              </w:rPr>
              <w:fldChar w:fldCharType="end"/>
            </w:r>
          </w:hyperlink>
        </w:p>
        <w:p w14:paraId="57AC8889" w14:textId="74416E29" w:rsidR="007E1E29" w:rsidRDefault="000875F7">
          <w:pPr>
            <w:pStyle w:val="TOC2"/>
            <w:tabs>
              <w:tab w:val="right" w:leader="dot" w:pos="9350"/>
            </w:tabs>
            <w:rPr>
              <w:rFonts w:cstheme="minorBidi"/>
              <w:noProof/>
            </w:rPr>
          </w:pPr>
          <w:hyperlink w:anchor="_Toc44844084" w:history="1">
            <w:r w:rsidR="007E1E29" w:rsidRPr="00AD11A9">
              <w:rPr>
                <w:rStyle w:val="Hyperlink"/>
                <w:noProof/>
              </w:rPr>
              <w:t>Shipments by Item / Customer [HR6]</w:t>
            </w:r>
            <w:r w:rsidR="007E1E29">
              <w:rPr>
                <w:noProof/>
                <w:webHidden/>
              </w:rPr>
              <w:tab/>
            </w:r>
            <w:r w:rsidR="007E1E29">
              <w:rPr>
                <w:noProof/>
                <w:webHidden/>
              </w:rPr>
              <w:fldChar w:fldCharType="begin"/>
            </w:r>
            <w:r w:rsidR="007E1E29">
              <w:rPr>
                <w:noProof/>
                <w:webHidden/>
              </w:rPr>
              <w:instrText xml:space="preserve"> PAGEREF _Toc44844084 \h </w:instrText>
            </w:r>
            <w:r w:rsidR="007E1E29">
              <w:rPr>
                <w:noProof/>
                <w:webHidden/>
              </w:rPr>
            </w:r>
            <w:r w:rsidR="007E1E29">
              <w:rPr>
                <w:noProof/>
                <w:webHidden/>
              </w:rPr>
              <w:fldChar w:fldCharType="separate"/>
            </w:r>
            <w:r w:rsidR="007E1E29">
              <w:rPr>
                <w:noProof/>
                <w:webHidden/>
              </w:rPr>
              <w:t>58</w:t>
            </w:r>
            <w:r w:rsidR="007E1E29">
              <w:rPr>
                <w:noProof/>
                <w:webHidden/>
              </w:rPr>
              <w:fldChar w:fldCharType="end"/>
            </w:r>
          </w:hyperlink>
        </w:p>
        <w:p w14:paraId="67C19F13" w14:textId="7023DF4F" w:rsidR="007E1E29" w:rsidRDefault="000875F7">
          <w:pPr>
            <w:pStyle w:val="TOC2"/>
            <w:tabs>
              <w:tab w:val="right" w:leader="dot" w:pos="9350"/>
            </w:tabs>
            <w:rPr>
              <w:rFonts w:cstheme="minorBidi"/>
              <w:noProof/>
            </w:rPr>
          </w:pPr>
          <w:hyperlink w:anchor="_Toc44844088" w:history="1">
            <w:r w:rsidR="007E1E29" w:rsidRPr="00AD11A9">
              <w:rPr>
                <w:rStyle w:val="Hyperlink"/>
                <w:noProof/>
              </w:rPr>
              <w:t>Sales by Shipping Carrier [HR7]</w:t>
            </w:r>
            <w:r w:rsidR="007E1E29">
              <w:rPr>
                <w:noProof/>
                <w:webHidden/>
              </w:rPr>
              <w:tab/>
            </w:r>
            <w:r w:rsidR="007E1E29">
              <w:rPr>
                <w:noProof/>
                <w:webHidden/>
              </w:rPr>
              <w:fldChar w:fldCharType="begin"/>
            </w:r>
            <w:r w:rsidR="007E1E29">
              <w:rPr>
                <w:noProof/>
                <w:webHidden/>
              </w:rPr>
              <w:instrText xml:space="preserve"> PAGEREF _Toc44844088 \h </w:instrText>
            </w:r>
            <w:r w:rsidR="007E1E29">
              <w:rPr>
                <w:noProof/>
                <w:webHidden/>
              </w:rPr>
            </w:r>
            <w:r w:rsidR="007E1E29">
              <w:rPr>
                <w:noProof/>
                <w:webHidden/>
              </w:rPr>
              <w:fldChar w:fldCharType="separate"/>
            </w:r>
            <w:r w:rsidR="007E1E29">
              <w:rPr>
                <w:noProof/>
                <w:webHidden/>
              </w:rPr>
              <w:t>60</w:t>
            </w:r>
            <w:r w:rsidR="007E1E29">
              <w:rPr>
                <w:noProof/>
                <w:webHidden/>
              </w:rPr>
              <w:fldChar w:fldCharType="end"/>
            </w:r>
          </w:hyperlink>
        </w:p>
        <w:p w14:paraId="7B41F9F8" w14:textId="0A47F5F2" w:rsidR="007E1E29" w:rsidRDefault="000875F7">
          <w:pPr>
            <w:pStyle w:val="TOC2"/>
            <w:tabs>
              <w:tab w:val="right" w:leader="dot" w:pos="9350"/>
            </w:tabs>
            <w:rPr>
              <w:rFonts w:cstheme="minorBidi"/>
              <w:noProof/>
            </w:rPr>
          </w:pPr>
          <w:hyperlink w:anchor="_Toc44844092" w:history="1">
            <w:r w:rsidR="007E1E29" w:rsidRPr="00AD11A9">
              <w:rPr>
                <w:rStyle w:val="Hyperlink"/>
                <w:noProof/>
              </w:rPr>
              <w:t>Sales by Product w/ Cost [HR8]</w:t>
            </w:r>
            <w:r w:rsidR="007E1E29">
              <w:rPr>
                <w:noProof/>
                <w:webHidden/>
              </w:rPr>
              <w:tab/>
            </w:r>
            <w:r w:rsidR="007E1E29">
              <w:rPr>
                <w:noProof/>
                <w:webHidden/>
              </w:rPr>
              <w:fldChar w:fldCharType="begin"/>
            </w:r>
            <w:r w:rsidR="007E1E29">
              <w:rPr>
                <w:noProof/>
                <w:webHidden/>
              </w:rPr>
              <w:instrText xml:space="preserve"> PAGEREF _Toc44844092 \h </w:instrText>
            </w:r>
            <w:r w:rsidR="007E1E29">
              <w:rPr>
                <w:noProof/>
                <w:webHidden/>
              </w:rPr>
            </w:r>
            <w:r w:rsidR="007E1E29">
              <w:rPr>
                <w:noProof/>
                <w:webHidden/>
              </w:rPr>
              <w:fldChar w:fldCharType="separate"/>
            </w:r>
            <w:r w:rsidR="007E1E29">
              <w:rPr>
                <w:noProof/>
                <w:webHidden/>
              </w:rPr>
              <w:t>62</w:t>
            </w:r>
            <w:r w:rsidR="007E1E29">
              <w:rPr>
                <w:noProof/>
                <w:webHidden/>
              </w:rPr>
              <w:fldChar w:fldCharType="end"/>
            </w:r>
          </w:hyperlink>
        </w:p>
        <w:p w14:paraId="37C0031E" w14:textId="3BDC1DED" w:rsidR="007E1E29" w:rsidRDefault="000875F7">
          <w:pPr>
            <w:pStyle w:val="TOC2"/>
            <w:tabs>
              <w:tab w:val="right" w:leader="dot" w:pos="9350"/>
            </w:tabs>
            <w:rPr>
              <w:rFonts w:cstheme="minorBidi"/>
              <w:noProof/>
            </w:rPr>
          </w:pPr>
          <w:hyperlink w:anchor="_Toc44844096" w:history="1">
            <w:r w:rsidR="007E1E29" w:rsidRPr="00AD11A9">
              <w:rPr>
                <w:rStyle w:val="Hyperlink"/>
                <w:noProof/>
              </w:rPr>
              <w:t>Sales by Customer Zip Code [HR9]</w:t>
            </w:r>
            <w:r w:rsidR="007E1E29">
              <w:rPr>
                <w:noProof/>
                <w:webHidden/>
              </w:rPr>
              <w:tab/>
            </w:r>
            <w:r w:rsidR="007E1E29">
              <w:rPr>
                <w:noProof/>
                <w:webHidden/>
              </w:rPr>
              <w:fldChar w:fldCharType="begin"/>
            </w:r>
            <w:r w:rsidR="007E1E29">
              <w:rPr>
                <w:noProof/>
                <w:webHidden/>
              </w:rPr>
              <w:instrText xml:space="preserve"> PAGEREF _Toc44844096 \h </w:instrText>
            </w:r>
            <w:r w:rsidR="007E1E29">
              <w:rPr>
                <w:noProof/>
                <w:webHidden/>
              </w:rPr>
            </w:r>
            <w:r w:rsidR="007E1E29">
              <w:rPr>
                <w:noProof/>
                <w:webHidden/>
              </w:rPr>
              <w:fldChar w:fldCharType="separate"/>
            </w:r>
            <w:r w:rsidR="007E1E29">
              <w:rPr>
                <w:noProof/>
                <w:webHidden/>
              </w:rPr>
              <w:t>64</w:t>
            </w:r>
            <w:r w:rsidR="007E1E29">
              <w:rPr>
                <w:noProof/>
                <w:webHidden/>
              </w:rPr>
              <w:fldChar w:fldCharType="end"/>
            </w:r>
          </w:hyperlink>
        </w:p>
        <w:p w14:paraId="37CA0CA2" w14:textId="4D00400A" w:rsidR="007E1E29" w:rsidRDefault="000875F7">
          <w:pPr>
            <w:pStyle w:val="TOC2"/>
            <w:tabs>
              <w:tab w:val="right" w:leader="dot" w:pos="9350"/>
            </w:tabs>
            <w:rPr>
              <w:rFonts w:cstheme="minorBidi"/>
              <w:noProof/>
            </w:rPr>
          </w:pPr>
          <w:hyperlink w:anchor="_Toc44844100" w:history="1">
            <w:r w:rsidR="007E1E29" w:rsidRPr="00AD11A9">
              <w:rPr>
                <w:rStyle w:val="Hyperlink"/>
                <w:noProof/>
              </w:rPr>
              <w:t>Sales with Multiple Sorts [HR)]</w:t>
            </w:r>
            <w:r w:rsidR="007E1E29">
              <w:rPr>
                <w:noProof/>
                <w:webHidden/>
              </w:rPr>
              <w:tab/>
            </w:r>
            <w:r w:rsidR="007E1E29">
              <w:rPr>
                <w:noProof/>
                <w:webHidden/>
              </w:rPr>
              <w:fldChar w:fldCharType="begin"/>
            </w:r>
            <w:r w:rsidR="007E1E29">
              <w:rPr>
                <w:noProof/>
                <w:webHidden/>
              </w:rPr>
              <w:instrText xml:space="preserve"> PAGEREF _Toc44844100 \h </w:instrText>
            </w:r>
            <w:r w:rsidR="007E1E29">
              <w:rPr>
                <w:noProof/>
                <w:webHidden/>
              </w:rPr>
            </w:r>
            <w:r w:rsidR="007E1E29">
              <w:rPr>
                <w:noProof/>
                <w:webHidden/>
              </w:rPr>
              <w:fldChar w:fldCharType="separate"/>
            </w:r>
            <w:r w:rsidR="007E1E29">
              <w:rPr>
                <w:noProof/>
                <w:webHidden/>
              </w:rPr>
              <w:t>66</w:t>
            </w:r>
            <w:r w:rsidR="007E1E29">
              <w:rPr>
                <w:noProof/>
                <w:webHidden/>
              </w:rPr>
              <w:fldChar w:fldCharType="end"/>
            </w:r>
          </w:hyperlink>
        </w:p>
        <w:p w14:paraId="21A81DFD" w14:textId="7886FFE3" w:rsidR="007E1E29" w:rsidRDefault="000875F7">
          <w:pPr>
            <w:pStyle w:val="TOC2"/>
            <w:tabs>
              <w:tab w:val="right" w:leader="dot" w:pos="9350"/>
            </w:tabs>
            <w:rPr>
              <w:rFonts w:cstheme="minorBidi"/>
              <w:noProof/>
            </w:rPr>
          </w:pPr>
          <w:hyperlink w:anchor="_Toc44844104" w:history="1">
            <w:r w:rsidR="007E1E29" w:rsidRPr="00AD11A9">
              <w:rPr>
                <w:rStyle w:val="Hyperlink"/>
                <w:noProof/>
              </w:rPr>
              <w:t>Sales by Customer / Item / PO [HR!]</w:t>
            </w:r>
            <w:r w:rsidR="007E1E29">
              <w:rPr>
                <w:noProof/>
                <w:webHidden/>
              </w:rPr>
              <w:tab/>
            </w:r>
            <w:r w:rsidR="007E1E29">
              <w:rPr>
                <w:noProof/>
                <w:webHidden/>
              </w:rPr>
              <w:fldChar w:fldCharType="begin"/>
            </w:r>
            <w:r w:rsidR="007E1E29">
              <w:rPr>
                <w:noProof/>
                <w:webHidden/>
              </w:rPr>
              <w:instrText xml:space="preserve"> PAGEREF _Toc44844104 \h </w:instrText>
            </w:r>
            <w:r w:rsidR="007E1E29">
              <w:rPr>
                <w:noProof/>
                <w:webHidden/>
              </w:rPr>
            </w:r>
            <w:r w:rsidR="007E1E29">
              <w:rPr>
                <w:noProof/>
                <w:webHidden/>
              </w:rPr>
              <w:fldChar w:fldCharType="separate"/>
            </w:r>
            <w:r w:rsidR="007E1E29">
              <w:rPr>
                <w:noProof/>
                <w:webHidden/>
              </w:rPr>
              <w:t>69</w:t>
            </w:r>
            <w:r w:rsidR="007E1E29">
              <w:rPr>
                <w:noProof/>
                <w:webHidden/>
              </w:rPr>
              <w:fldChar w:fldCharType="end"/>
            </w:r>
          </w:hyperlink>
        </w:p>
        <w:p w14:paraId="2588740D" w14:textId="03F172D7" w:rsidR="007E1E29" w:rsidRDefault="000875F7">
          <w:pPr>
            <w:pStyle w:val="TOC2"/>
            <w:tabs>
              <w:tab w:val="right" w:leader="dot" w:pos="9350"/>
            </w:tabs>
            <w:rPr>
              <w:rFonts w:cstheme="minorBidi"/>
              <w:noProof/>
            </w:rPr>
          </w:pPr>
          <w:hyperlink w:anchor="_Toc44844108" w:history="1">
            <w:r w:rsidR="007E1E29" w:rsidRPr="00AD11A9">
              <w:rPr>
                <w:rStyle w:val="Hyperlink"/>
                <w:noProof/>
              </w:rPr>
              <w:t>Profit w/ Freight [HR@]</w:t>
            </w:r>
            <w:r w:rsidR="007E1E29">
              <w:rPr>
                <w:noProof/>
                <w:webHidden/>
              </w:rPr>
              <w:tab/>
            </w:r>
            <w:r w:rsidR="007E1E29">
              <w:rPr>
                <w:noProof/>
                <w:webHidden/>
              </w:rPr>
              <w:fldChar w:fldCharType="begin"/>
            </w:r>
            <w:r w:rsidR="007E1E29">
              <w:rPr>
                <w:noProof/>
                <w:webHidden/>
              </w:rPr>
              <w:instrText xml:space="preserve"> PAGEREF _Toc44844108 \h </w:instrText>
            </w:r>
            <w:r w:rsidR="007E1E29">
              <w:rPr>
                <w:noProof/>
                <w:webHidden/>
              </w:rPr>
            </w:r>
            <w:r w:rsidR="007E1E29">
              <w:rPr>
                <w:noProof/>
                <w:webHidden/>
              </w:rPr>
              <w:fldChar w:fldCharType="separate"/>
            </w:r>
            <w:r w:rsidR="007E1E29">
              <w:rPr>
                <w:noProof/>
                <w:webHidden/>
              </w:rPr>
              <w:t>72</w:t>
            </w:r>
            <w:r w:rsidR="007E1E29">
              <w:rPr>
                <w:noProof/>
                <w:webHidden/>
              </w:rPr>
              <w:fldChar w:fldCharType="end"/>
            </w:r>
          </w:hyperlink>
        </w:p>
        <w:p w14:paraId="698627AA" w14:textId="0B75196D" w:rsidR="007E1E29" w:rsidRDefault="000875F7">
          <w:pPr>
            <w:pStyle w:val="TOC2"/>
            <w:tabs>
              <w:tab w:val="right" w:leader="dot" w:pos="9350"/>
            </w:tabs>
            <w:rPr>
              <w:rFonts w:cstheme="minorBidi"/>
              <w:noProof/>
            </w:rPr>
          </w:pPr>
          <w:hyperlink w:anchor="_Toc44844112" w:history="1">
            <w:r w:rsidR="007E1E29" w:rsidRPr="00AD11A9">
              <w:rPr>
                <w:rStyle w:val="Hyperlink"/>
                <w:noProof/>
              </w:rPr>
              <w:t>Sales by Invoice / Category / Ship-To [HR#]</w:t>
            </w:r>
            <w:r w:rsidR="007E1E29">
              <w:rPr>
                <w:noProof/>
                <w:webHidden/>
              </w:rPr>
              <w:tab/>
            </w:r>
            <w:r w:rsidR="007E1E29">
              <w:rPr>
                <w:noProof/>
                <w:webHidden/>
              </w:rPr>
              <w:fldChar w:fldCharType="begin"/>
            </w:r>
            <w:r w:rsidR="007E1E29">
              <w:rPr>
                <w:noProof/>
                <w:webHidden/>
              </w:rPr>
              <w:instrText xml:space="preserve"> PAGEREF _Toc44844112 \h </w:instrText>
            </w:r>
            <w:r w:rsidR="007E1E29">
              <w:rPr>
                <w:noProof/>
                <w:webHidden/>
              </w:rPr>
            </w:r>
            <w:r w:rsidR="007E1E29">
              <w:rPr>
                <w:noProof/>
                <w:webHidden/>
              </w:rPr>
              <w:fldChar w:fldCharType="separate"/>
            </w:r>
            <w:r w:rsidR="007E1E29">
              <w:rPr>
                <w:noProof/>
                <w:webHidden/>
              </w:rPr>
              <w:t>75</w:t>
            </w:r>
            <w:r w:rsidR="007E1E29">
              <w:rPr>
                <w:noProof/>
                <w:webHidden/>
              </w:rPr>
              <w:fldChar w:fldCharType="end"/>
            </w:r>
          </w:hyperlink>
        </w:p>
        <w:p w14:paraId="3ACF417E" w14:textId="5FF8324F" w:rsidR="007E1E29" w:rsidRDefault="000875F7">
          <w:pPr>
            <w:pStyle w:val="TOC2"/>
            <w:tabs>
              <w:tab w:val="right" w:leader="dot" w:pos="9350"/>
            </w:tabs>
            <w:rPr>
              <w:rFonts w:cstheme="minorBidi"/>
              <w:noProof/>
            </w:rPr>
          </w:pPr>
          <w:hyperlink w:anchor="_Toc44844116" w:history="1">
            <w:r w:rsidR="007E1E29" w:rsidRPr="00AD11A9">
              <w:rPr>
                <w:rStyle w:val="Hyperlink"/>
                <w:noProof/>
              </w:rPr>
              <w:t>High Sales (This Year vs. Last Year) [HR$]</w:t>
            </w:r>
            <w:r w:rsidR="007E1E29">
              <w:rPr>
                <w:noProof/>
                <w:webHidden/>
              </w:rPr>
              <w:tab/>
            </w:r>
            <w:r w:rsidR="007E1E29">
              <w:rPr>
                <w:noProof/>
                <w:webHidden/>
              </w:rPr>
              <w:fldChar w:fldCharType="begin"/>
            </w:r>
            <w:r w:rsidR="007E1E29">
              <w:rPr>
                <w:noProof/>
                <w:webHidden/>
              </w:rPr>
              <w:instrText xml:space="preserve"> PAGEREF _Toc44844116 \h </w:instrText>
            </w:r>
            <w:r w:rsidR="007E1E29">
              <w:rPr>
                <w:noProof/>
                <w:webHidden/>
              </w:rPr>
            </w:r>
            <w:r w:rsidR="007E1E29">
              <w:rPr>
                <w:noProof/>
                <w:webHidden/>
              </w:rPr>
              <w:fldChar w:fldCharType="separate"/>
            </w:r>
            <w:r w:rsidR="007E1E29">
              <w:rPr>
                <w:noProof/>
                <w:webHidden/>
              </w:rPr>
              <w:t>78</w:t>
            </w:r>
            <w:r w:rsidR="007E1E29">
              <w:rPr>
                <w:noProof/>
                <w:webHidden/>
              </w:rPr>
              <w:fldChar w:fldCharType="end"/>
            </w:r>
          </w:hyperlink>
        </w:p>
        <w:p w14:paraId="2FCCB6F6" w14:textId="06E7F96C" w:rsidR="007E1E29" w:rsidRDefault="000875F7">
          <w:pPr>
            <w:pStyle w:val="TOC2"/>
            <w:tabs>
              <w:tab w:val="right" w:leader="dot" w:pos="9350"/>
            </w:tabs>
            <w:rPr>
              <w:rFonts w:cstheme="minorBidi"/>
              <w:noProof/>
            </w:rPr>
          </w:pPr>
          <w:hyperlink w:anchor="_Toc44844120" w:history="1">
            <w:r w:rsidR="007E1E29" w:rsidRPr="00AD11A9">
              <w:rPr>
                <w:rStyle w:val="Hyperlink"/>
                <w:noProof/>
              </w:rPr>
              <w:t>Sales by Period [HR%]</w:t>
            </w:r>
            <w:r w:rsidR="007E1E29">
              <w:rPr>
                <w:noProof/>
                <w:webHidden/>
              </w:rPr>
              <w:tab/>
            </w:r>
            <w:r w:rsidR="007E1E29">
              <w:rPr>
                <w:noProof/>
                <w:webHidden/>
              </w:rPr>
              <w:fldChar w:fldCharType="begin"/>
            </w:r>
            <w:r w:rsidR="007E1E29">
              <w:rPr>
                <w:noProof/>
                <w:webHidden/>
              </w:rPr>
              <w:instrText xml:space="preserve"> PAGEREF _Toc44844120 \h </w:instrText>
            </w:r>
            <w:r w:rsidR="007E1E29">
              <w:rPr>
                <w:noProof/>
                <w:webHidden/>
              </w:rPr>
            </w:r>
            <w:r w:rsidR="007E1E29">
              <w:rPr>
                <w:noProof/>
                <w:webHidden/>
              </w:rPr>
              <w:fldChar w:fldCharType="separate"/>
            </w:r>
            <w:r w:rsidR="007E1E29">
              <w:rPr>
                <w:noProof/>
                <w:webHidden/>
              </w:rPr>
              <w:t>81</w:t>
            </w:r>
            <w:r w:rsidR="007E1E29">
              <w:rPr>
                <w:noProof/>
                <w:webHidden/>
              </w:rPr>
              <w:fldChar w:fldCharType="end"/>
            </w:r>
          </w:hyperlink>
        </w:p>
        <w:p w14:paraId="21CC3A35" w14:textId="3509E8B4" w:rsidR="007E1E29" w:rsidRDefault="000875F7">
          <w:pPr>
            <w:pStyle w:val="TOC2"/>
            <w:tabs>
              <w:tab w:val="right" w:leader="dot" w:pos="9350"/>
            </w:tabs>
            <w:rPr>
              <w:rFonts w:cstheme="minorBidi"/>
              <w:noProof/>
            </w:rPr>
          </w:pPr>
          <w:hyperlink w:anchor="_Toc44844124" w:history="1">
            <w:r w:rsidR="007E1E29" w:rsidRPr="00AD11A9">
              <w:rPr>
                <w:rStyle w:val="Hyperlink"/>
                <w:noProof/>
              </w:rPr>
              <w:t>Sales Comparison by Sales Rep [HR^]</w:t>
            </w:r>
            <w:r w:rsidR="007E1E29">
              <w:rPr>
                <w:noProof/>
                <w:webHidden/>
              </w:rPr>
              <w:tab/>
            </w:r>
            <w:r w:rsidR="007E1E29">
              <w:rPr>
                <w:noProof/>
                <w:webHidden/>
              </w:rPr>
              <w:fldChar w:fldCharType="begin"/>
            </w:r>
            <w:r w:rsidR="007E1E29">
              <w:rPr>
                <w:noProof/>
                <w:webHidden/>
              </w:rPr>
              <w:instrText xml:space="preserve"> PAGEREF _Toc44844124 \h </w:instrText>
            </w:r>
            <w:r w:rsidR="007E1E29">
              <w:rPr>
                <w:noProof/>
                <w:webHidden/>
              </w:rPr>
            </w:r>
            <w:r w:rsidR="007E1E29">
              <w:rPr>
                <w:noProof/>
                <w:webHidden/>
              </w:rPr>
              <w:fldChar w:fldCharType="separate"/>
            </w:r>
            <w:r w:rsidR="007E1E29">
              <w:rPr>
                <w:noProof/>
                <w:webHidden/>
              </w:rPr>
              <w:t>83</w:t>
            </w:r>
            <w:r w:rsidR="007E1E29">
              <w:rPr>
                <w:noProof/>
                <w:webHidden/>
              </w:rPr>
              <w:fldChar w:fldCharType="end"/>
            </w:r>
          </w:hyperlink>
        </w:p>
        <w:p w14:paraId="2124F108" w14:textId="61F56E1F" w:rsidR="0016557A" w:rsidRDefault="0016557A">
          <w:r>
            <w:rPr>
              <w:b/>
              <w:bCs/>
              <w:noProof/>
            </w:rPr>
            <w:fldChar w:fldCharType="end"/>
          </w:r>
        </w:p>
      </w:sdtContent>
    </w:sdt>
    <w:p w14:paraId="213F7987" w14:textId="77777777" w:rsidR="0016557A" w:rsidRDefault="0016557A"/>
    <w:p w14:paraId="1B25FDAC" w14:textId="77777777" w:rsidR="0016557A" w:rsidRDefault="0016557A">
      <w:r>
        <w:br w:type="page"/>
      </w:r>
    </w:p>
    <w:p w14:paraId="0C298889" w14:textId="47DE665C" w:rsidR="00AD391E" w:rsidRDefault="00AD391E" w:rsidP="00AD391E">
      <w:pPr>
        <w:pStyle w:val="Heading1"/>
        <w:rPr>
          <w:b/>
          <w:bCs/>
        </w:rPr>
      </w:pPr>
      <w:bookmarkStart w:id="2" w:name="_Toc40457410"/>
      <w:bookmarkStart w:id="3" w:name="_Toc40616425"/>
      <w:bookmarkStart w:id="4" w:name="_Toc41726117"/>
      <w:bookmarkStart w:id="5" w:name="_Toc44843998"/>
      <w:bookmarkStart w:id="6" w:name="_Hlk40535800"/>
      <w:r>
        <w:rPr>
          <w:b/>
          <w:bCs/>
        </w:rPr>
        <w:lastRenderedPageBreak/>
        <w:t>Overview of Advantzware Specific Keys</w:t>
      </w:r>
      <w:bookmarkEnd w:id="2"/>
      <w:bookmarkEnd w:id="3"/>
      <w:bookmarkEnd w:id="4"/>
      <w:r w:rsidR="00602145">
        <w:rPr>
          <w:b/>
          <w:bCs/>
        </w:rPr>
        <w:t xml:space="preserve"> and Icons</w:t>
      </w:r>
      <w:bookmarkEnd w:id="5"/>
    </w:p>
    <w:p w14:paraId="3067B574" w14:textId="3A09B8FB" w:rsidR="00AD391E" w:rsidRDefault="00AD391E" w:rsidP="00AD391E">
      <w:pPr>
        <w:pStyle w:val="Heading2"/>
      </w:pPr>
      <w:bookmarkStart w:id="7" w:name="_Toc40457411"/>
      <w:bookmarkStart w:id="8" w:name="_Toc40616426"/>
      <w:bookmarkStart w:id="9" w:name="_Toc41726118"/>
      <w:bookmarkStart w:id="10" w:name="_Toc44843999"/>
      <w:r>
        <w:t>Function Keys</w:t>
      </w:r>
      <w:bookmarkEnd w:id="7"/>
      <w:bookmarkEnd w:id="8"/>
      <w:bookmarkEnd w:id="9"/>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735"/>
      </w:tblGrid>
      <w:tr w:rsidR="00AD391E" w14:paraId="6219C51A" w14:textId="77777777" w:rsidTr="008B4A6E">
        <w:trPr>
          <w:trHeight w:val="620"/>
        </w:trPr>
        <w:tc>
          <w:tcPr>
            <w:tcW w:w="1615" w:type="dxa"/>
          </w:tcPr>
          <w:bookmarkEnd w:id="6"/>
          <w:p w14:paraId="15A8FA23" w14:textId="77777777" w:rsidR="00AD391E" w:rsidRDefault="00AD391E" w:rsidP="008B4A6E">
            <w:r>
              <w:t>BRWS</w:t>
            </w:r>
          </w:p>
        </w:tc>
        <w:tc>
          <w:tcPr>
            <w:tcW w:w="7735" w:type="dxa"/>
          </w:tcPr>
          <w:p w14:paraId="0E90BFC6" w14:textId="77777777" w:rsidR="00AD391E" w:rsidRDefault="00AD391E" w:rsidP="008B4A6E">
            <w:r>
              <w:t>The browser, which is a list of records in this file. This is functionally equivalent to the Find option of our standard package.</w:t>
            </w:r>
          </w:p>
        </w:tc>
      </w:tr>
      <w:tr w:rsidR="00AD391E" w14:paraId="73028EEE" w14:textId="77777777" w:rsidTr="008B4A6E">
        <w:trPr>
          <w:trHeight w:val="620"/>
        </w:trPr>
        <w:tc>
          <w:tcPr>
            <w:tcW w:w="1615" w:type="dxa"/>
          </w:tcPr>
          <w:p w14:paraId="11AB5CCD" w14:textId="77777777" w:rsidR="00AD391E" w:rsidRDefault="00AD391E" w:rsidP="008B4A6E">
            <w:r>
              <w:t>VIEW</w:t>
            </w:r>
          </w:p>
        </w:tc>
        <w:tc>
          <w:tcPr>
            <w:tcW w:w="7735" w:type="dxa"/>
          </w:tcPr>
          <w:p w14:paraId="7613DC97" w14:textId="77777777" w:rsidR="00AD391E" w:rsidRDefault="00AD391E" w:rsidP="008B4A6E">
            <w:r>
              <w:t>View record provides the ability to ADD, CHANGE, DELETE, and UPDATE an individual record.</w:t>
            </w:r>
          </w:p>
        </w:tc>
      </w:tr>
      <w:tr w:rsidR="00AD391E" w14:paraId="5D4169D5" w14:textId="77777777" w:rsidTr="008B4A6E">
        <w:trPr>
          <w:trHeight w:val="530"/>
        </w:trPr>
        <w:tc>
          <w:tcPr>
            <w:tcW w:w="1615" w:type="dxa"/>
          </w:tcPr>
          <w:p w14:paraId="443226E3" w14:textId="77777777" w:rsidR="00AD391E" w:rsidRDefault="00AD391E" w:rsidP="008B4A6E">
            <w:r>
              <w:t>SORT BY</w:t>
            </w:r>
          </w:p>
        </w:tc>
        <w:tc>
          <w:tcPr>
            <w:tcW w:w="7735" w:type="dxa"/>
          </w:tcPr>
          <w:p w14:paraId="530AB7FE" w14:textId="77777777" w:rsidR="00AD391E" w:rsidRDefault="00AD391E" w:rsidP="008B4A6E">
            <w:r>
              <w:t>The selections at the bottom of the browser, which will sort the list alphabetic order.</w:t>
            </w:r>
          </w:p>
        </w:tc>
      </w:tr>
      <w:tr w:rsidR="00AD391E" w14:paraId="422199F1" w14:textId="77777777" w:rsidTr="008B4A6E">
        <w:tc>
          <w:tcPr>
            <w:tcW w:w="1615" w:type="dxa"/>
          </w:tcPr>
          <w:p w14:paraId="3185F310" w14:textId="77777777" w:rsidR="00AD391E" w:rsidRDefault="00AD391E" w:rsidP="008B4A6E"/>
        </w:tc>
        <w:tc>
          <w:tcPr>
            <w:tcW w:w="7735" w:type="dxa"/>
          </w:tcPr>
          <w:p w14:paraId="7ACA68C0" w14:textId="77777777" w:rsidR="00AD391E" w:rsidRDefault="00AD391E" w:rsidP="008B4A6E"/>
        </w:tc>
      </w:tr>
      <w:tr w:rsidR="00AD391E" w14:paraId="45D02BB3" w14:textId="77777777" w:rsidTr="008B4A6E">
        <w:trPr>
          <w:trHeight w:val="332"/>
        </w:trPr>
        <w:tc>
          <w:tcPr>
            <w:tcW w:w="1615" w:type="dxa"/>
          </w:tcPr>
          <w:p w14:paraId="1E1B86B3" w14:textId="77777777" w:rsidR="00AD391E" w:rsidRDefault="00AD391E" w:rsidP="008B4A6E">
            <w:r w:rsidRPr="00FC0728">
              <w:rPr>
                <w:u w:val="single"/>
              </w:rPr>
              <w:t>U</w:t>
            </w:r>
            <w:r>
              <w:t>pdate</w:t>
            </w:r>
          </w:p>
        </w:tc>
        <w:tc>
          <w:tcPr>
            <w:tcW w:w="7735" w:type="dxa"/>
          </w:tcPr>
          <w:p w14:paraId="210B33D5" w14:textId="77777777" w:rsidR="00AD391E" w:rsidRDefault="00AD391E" w:rsidP="008B4A6E">
            <w:r>
              <w:t>Update the current record.</w:t>
            </w:r>
          </w:p>
        </w:tc>
      </w:tr>
      <w:tr w:rsidR="00AD391E" w14:paraId="499280B1" w14:textId="77777777" w:rsidTr="008B4A6E">
        <w:trPr>
          <w:trHeight w:val="350"/>
        </w:trPr>
        <w:tc>
          <w:tcPr>
            <w:tcW w:w="1615" w:type="dxa"/>
          </w:tcPr>
          <w:p w14:paraId="5E294A24" w14:textId="77777777" w:rsidR="00AD391E" w:rsidRDefault="00AD391E" w:rsidP="008B4A6E">
            <w:r w:rsidRPr="00FC0728">
              <w:rPr>
                <w:u w:val="single"/>
              </w:rPr>
              <w:t>R</w:t>
            </w:r>
            <w:r>
              <w:t>eset</w:t>
            </w:r>
          </w:p>
        </w:tc>
        <w:tc>
          <w:tcPr>
            <w:tcW w:w="7735" w:type="dxa"/>
          </w:tcPr>
          <w:p w14:paraId="710E384B" w14:textId="77777777" w:rsidR="00AD391E" w:rsidRDefault="00AD391E" w:rsidP="008B4A6E">
            <w:r>
              <w:t>Reset the current record.</w:t>
            </w:r>
          </w:p>
        </w:tc>
      </w:tr>
      <w:tr w:rsidR="00AD391E" w14:paraId="278F0A77" w14:textId="77777777" w:rsidTr="008B4A6E">
        <w:trPr>
          <w:trHeight w:val="350"/>
        </w:trPr>
        <w:tc>
          <w:tcPr>
            <w:tcW w:w="1615" w:type="dxa"/>
          </w:tcPr>
          <w:p w14:paraId="145FF26D" w14:textId="77777777" w:rsidR="00AD391E" w:rsidRDefault="00AD391E" w:rsidP="008B4A6E">
            <w:r w:rsidRPr="00FC0728">
              <w:rPr>
                <w:u w:val="single"/>
              </w:rPr>
              <w:t>A</w:t>
            </w:r>
            <w:r>
              <w:t>dd</w:t>
            </w:r>
          </w:p>
        </w:tc>
        <w:tc>
          <w:tcPr>
            <w:tcW w:w="7735" w:type="dxa"/>
          </w:tcPr>
          <w:p w14:paraId="3FE3F732" w14:textId="77777777" w:rsidR="00AD391E" w:rsidRDefault="00AD391E" w:rsidP="008B4A6E">
            <w:r>
              <w:t>Add a record.</w:t>
            </w:r>
          </w:p>
        </w:tc>
      </w:tr>
      <w:tr w:rsidR="00AD391E" w14:paraId="20A8AB82" w14:textId="77777777" w:rsidTr="008B4A6E">
        <w:trPr>
          <w:trHeight w:val="350"/>
        </w:trPr>
        <w:tc>
          <w:tcPr>
            <w:tcW w:w="1615" w:type="dxa"/>
          </w:tcPr>
          <w:p w14:paraId="35912DC7" w14:textId="77777777" w:rsidR="00AD391E" w:rsidRPr="00FC0728" w:rsidRDefault="00AD391E" w:rsidP="008B4A6E">
            <w:r w:rsidRPr="00FC0728">
              <w:rPr>
                <w:u w:val="single"/>
              </w:rPr>
              <w:t>C</w:t>
            </w:r>
            <w:r w:rsidRPr="00FC0728">
              <w:t>opy</w:t>
            </w:r>
          </w:p>
        </w:tc>
        <w:tc>
          <w:tcPr>
            <w:tcW w:w="7735" w:type="dxa"/>
          </w:tcPr>
          <w:p w14:paraId="1D960E20" w14:textId="77777777" w:rsidR="00AD391E" w:rsidRDefault="00AD391E" w:rsidP="008B4A6E">
            <w:r>
              <w:t>This will copy the existing record.</w:t>
            </w:r>
          </w:p>
        </w:tc>
      </w:tr>
      <w:tr w:rsidR="00AD391E" w14:paraId="248421BD" w14:textId="77777777" w:rsidTr="008B4A6E">
        <w:trPr>
          <w:trHeight w:val="350"/>
        </w:trPr>
        <w:tc>
          <w:tcPr>
            <w:tcW w:w="1615" w:type="dxa"/>
          </w:tcPr>
          <w:p w14:paraId="01C85174" w14:textId="77777777" w:rsidR="00AD391E" w:rsidRDefault="00AD391E" w:rsidP="008B4A6E">
            <w:r w:rsidRPr="00FC0728">
              <w:rPr>
                <w:u w:val="single"/>
              </w:rPr>
              <w:t>D</w:t>
            </w:r>
            <w:r w:rsidRPr="00FC0728">
              <w:t>elete</w:t>
            </w:r>
          </w:p>
        </w:tc>
        <w:tc>
          <w:tcPr>
            <w:tcW w:w="7735" w:type="dxa"/>
          </w:tcPr>
          <w:p w14:paraId="7CE97D98" w14:textId="77777777" w:rsidR="00AD391E" w:rsidRDefault="00AD391E" w:rsidP="008B4A6E">
            <w:r>
              <w:t>Delete the current record displayed on the screen.</w:t>
            </w:r>
          </w:p>
        </w:tc>
      </w:tr>
      <w:tr w:rsidR="00AD391E" w14:paraId="039E2268" w14:textId="77777777" w:rsidTr="008B4A6E">
        <w:trPr>
          <w:trHeight w:val="350"/>
        </w:trPr>
        <w:tc>
          <w:tcPr>
            <w:tcW w:w="1615" w:type="dxa"/>
          </w:tcPr>
          <w:p w14:paraId="7C0F2141" w14:textId="77777777" w:rsidR="00AD391E" w:rsidRDefault="00AD391E" w:rsidP="008B4A6E">
            <w:r>
              <w:t>Can</w:t>
            </w:r>
            <w:r w:rsidRPr="00FC0728">
              <w:rPr>
                <w:u w:val="single"/>
              </w:rPr>
              <w:t>c</w:t>
            </w:r>
            <w:r>
              <w:t>el</w:t>
            </w:r>
          </w:p>
        </w:tc>
        <w:tc>
          <w:tcPr>
            <w:tcW w:w="7735" w:type="dxa"/>
          </w:tcPr>
          <w:p w14:paraId="6B7BB365" w14:textId="77777777" w:rsidR="00AD391E" w:rsidRDefault="00AD391E" w:rsidP="008B4A6E">
            <w:r>
              <w:t>Cancel the information that was entered.</w:t>
            </w:r>
          </w:p>
        </w:tc>
      </w:tr>
      <w:tr w:rsidR="00AD391E" w14:paraId="61350AAF" w14:textId="77777777" w:rsidTr="008B4A6E">
        <w:tc>
          <w:tcPr>
            <w:tcW w:w="1615" w:type="dxa"/>
          </w:tcPr>
          <w:p w14:paraId="649A94DE" w14:textId="77777777" w:rsidR="00AD391E" w:rsidRDefault="00AD391E" w:rsidP="008B4A6E">
            <w:r>
              <w:t>Save</w:t>
            </w:r>
          </w:p>
        </w:tc>
        <w:tc>
          <w:tcPr>
            <w:tcW w:w="7735" w:type="dxa"/>
          </w:tcPr>
          <w:p w14:paraId="194E057B" w14:textId="77777777" w:rsidR="00AD391E" w:rsidRDefault="00AD391E" w:rsidP="008B4A6E">
            <w:r>
              <w:t>Save the record.</w:t>
            </w:r>
          </w:p>
        </w:tc>
      </w:tr>
      <w:tr w:rsidR="00AD391E" w14:paraId="7C936311" w14:textId="77777777" w:rsidTr="008B4A6E">
        <w:tc>
          <w:tcPr>
            <w:tcW w:w="1615" w:type="dxa"/>
          </w:tcPr>
          <w:p w14:paraId="4AE7D4F5" w14:textId="77777777" w:rsidR="00AD391E" w:rsidRDefault="00AD391E" w:rsidP="008B4A6E"/>
        </w:tc>
        <w:tc>
          <w:tcPr>
            <w:tcW w:w="7735" w:type="dxa"/>
          </w:tcPr>
          <w:p w14:paraId="3AE19EBC" w14:textId="77777777" w:rsidR="00AD391E" w:rsidRDefault="00AD391E" w:rsidP="008B4A6E"/>
        </w:tc>
      </w:tr>
      <w:tr w:rsidR="00AD391E" w14:paraId="2753A79F" w14:textId="77777777" w:rsidTr="008B4A6E">
        <w:trPr>
          <w:trHeight w:val="512"/>
        </w:trPr>
        <w:tc>
          <w:tcPr>
            <w:tcW w:w="1615" w:type="dxa"/>
          </w:tcPr>
          <w:p w14:paraId="3D4C7C09" w14:textId="77777777" w:rsidR="00AD391E" w:rsidRDefault="00AD391E" w:rsidP="008B4A6E">
            <w:r>
              <w:object w:dxaOrig="540" w:dyaOrig="420" w14:anchorId="06861B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20.55pt" o:ole="">
                  <v:imagedata r:id="rId12" o:title=""/>
                </v:shape>
                <o:OLEObject Type="Embed" ProgID="PBrush" ShapeID="_x0000_i1025" DrawAspect="Content" ObjectID="_1657279886" r:id="rId13"/>
              </w:object>
            </w:r>
          </w:p>
        </w:tc>
        <w:tc>
          <w:tcPr>
            <w:tcW w:w="7735" w:type="dxa"/>
          </w:tcPr>
          <w:p w14:paraId="3A3F3EA9" w14:textId="77777777" w:rsidR="00AD391E" w:rsidRDefault="00AD391E" w:rsidP="008B4A6E">
            <w:r>
              <w:t>Takes the user to the first current record.</w:t>
            </w:r>
          </w:p>
        </w:tc>
      </w:tr>
      <w:tr w:rsidR="00AD391E" w14:paraId="0A160C59" w14:textId="77777777" w:rsidTr="008B4A6E">
        <w:trPr>
          <w:trHeight w:val="530"/>
        </w:trPr>
        <w:tc>
          <w:tcPr>
            <w:tcW w:w="1615" w:type="dxa"/>
          </w:tcPr>
          <w:p w14:paraId="4F524A83" w14:textId="77777777" w:rsidR="00AD391E" w:rsidRDefault="00AD391E" w:rsidP="008B4A6E">
            <w:r>
              <w:object w:dxaOrig="540" w:dyaOrig="420" w14:anchorId="61E3A24A">
                <v:shape id="_x0000_i1026" type="#_x0000_t75" style="width:27.1pt;height:20.55pt" o:ole="">
                  <v:imagedata r:id="rId14" o:title=""/>
                </v:shape>
                <o:OLEObject Type="Embed" ProgID="PBrush" ShapeID="_x0000_i1026" DrawAspect="Content" ObjectID="_1657279887" r:id="rId15"/>
              </w:object>
            </w:r>
          </w:p>
        </w:tc>
        <w:tc>
          <w:tcPr>
            <w:tcW w:w="7735" w:type="dxa"/>
          </w:tcPr>
          <w:p w14:paraId="230175EF" w14:textId="77777777" w:rsidR="00AD391E" w:rsidRDefault="00AD391E" w:rsidP="008B4A6E">
            <w:r>
              <w:t>Moves backward one record.</w:t>
            </w:r>
          </w:p>
        </w:tc>
      </w:tr>
      <w:tr w:rsidR="00AD391E" w14:paraId="6D3BF129" w14:textId="77777777" w:rsidTr="008B4A6E">
        <w:trPr>
          <w:trHeight w:val="530"/>
        </w:trPr>
        <w:tc>
          <w:tcPr>
            <w:tcW w:w="1615" w:type="dxa"/>
          </w:tcPr>
          <w:p w14:paraId="0AE4607E" w14:textId="77777777" w:rsidR="00AD391E" w:rsidRDefault="00AD391E" w:rsidP="008B4A6E">
            <w:r>
              <w:object w:dxaOrig="540" w:dyaOrig="420" w14:anchorId="74D5CF4A">
                <v:shape id="_x0000_i1027" type="#_x0000_t75" style="width:27.1pt;height:20.55pt" o:ole="">
                  <v:imagedata r:id="rId16" o:title=""/>
                </v:shape>
                <o:OLEObject Type="Embed" ProgID="PBrush" ShapeID="_x0000_i1027" DrawAspect="Content" ObjectID="_1657279888" r:id="rId17"/>
              </w:object>
            </w:r>
          </w:p>
        </w:tc>
        <w:tc>
          <w:tcPr>
            <w:tcW w:w="7735" w:type="dxa"/>
          </w:tcPr>
          <w:p w14:paraId="7656710D" w14:textId="77777777" w:rsidR="00AD391E" w:rsidRDefault="00AD391E" w:rsidP="008B4A6E">
            <w:r>
              <w:t>Moves forward one record.</w:t>
            </w:r>
          </w:p>
        </w:tc>
      </w:tr>
      <w:tr w:rsidR="00AD391E" w14:paraId="37775EF0" w14:textId="77777777" w:rsidTr="008B4A6E">
        <w:tc>
          <w:tcPr>
            <w:tcW w:w="1615" w:type="dxa"/>
          </w:tcPr>
          <w:p w14:paraId="2F9FB266" w14:textId="77777777" w:rsidR="00AD391E" w:rsidRDefault="00AD391E" w:rsidP="008B4A6E">
            <w:r>
              <w:object w:dxaOrig="540" w:dyaOrig="420" w14:anchorId="497E44FD">
                <v:shape id="_x0000_i1028" type="#_x0000_t75" style="width:27.1pt;height:20.55pt" o:ole="">
                  <v:imagedata r:id="rId18" o:title=""/>
                </v:shape>
                <o:OLEObject Type="Embed" ProgID="PBrush" ShapeID="_x0000_i1028" DrawAspect="Content" ObjectID="_1657279889" r:id="rId19"/>
              </w:object>
            </w:r>
          </w:p>
        </w:tc>
        <w:tc>
          <w:tcPr>
            <w:tcW w:w="7735" w:type="dxa"/>
          </w:tcPr>
          <w:p w14:paraId="1C8BBA50" w14:textId="77777777" w:rsidR="00AD391E" w:rsidRDefault="00AD391E" w:rsidP="008B4A6E">
            <w:r>
              <w:t>Takes the user to the last current record.</w:t>
            </w:r>
          </w:p>
        </w:tc>
      </w:tr>
      <w:tr w:rsidR="00AD391E" w14:paraId="49361525" w14:textId="77777777" w:rsidTr="008B4A6E">
        <w:tc>
          <w:tcPr>
            <w:tcW w:w="1615" w:type="dxa"/>
          </w:tcPr>
          <w:p w14:paraId="7981E8C9" w14:textId="77777777" w:rsidR="00AD391E" w:rsidRDefault="00AD391E" w:rsidP="008B4A6E"/>
        </w:tc>
        <w:tc>
          <w:tcPr>
            <w:tcW w:w="7735" w:type="dxa"/>
          </w:tcPr>
          <w:p w14:paraId="07CC71CA" w14:textId="77777777" w:rsidR="00AD391E" w:rsidRDefault="00AD391E" w:rsidP="008B4A6E"/>
        </w:tc>
      </w:tr>
      <w:tr w:rsidR="00AD391E" w14:paraId="3DF32243" w14:textId="77777777" w:rsidTr="008B4A6E">
        <w:trPr>
          <w:trHeight w:val="368"/>
        </w:trPr>
        <w:tc>
          <w:tcPr>
            <w:tcW w:w="1615" w:type="dxa"/>
          </w:tcPr>
          <w:p w14:paraId="3AD60036" w14:textId="77777777" w:rsidR="00AD391E" w:rsidRDefault="00AD391E" w:rsidP="008B4A6E">
            <w:r>
              <w:t>F1</w:t>
            </w:r>
          </w:p>
        </w:tc>
        <w:tc>
          <w:tcPr>
            <w:tcW w:w="7735" w:type="dxa"/>
          </w:tcPr>
          <w:p w14:paraId="3ED2F44E" w14:textId="77777777" w:rsidR="00AD391E" w:rsidRDefault="00AD391E" w:rsidP="008B4A6E">
            <w:r>
              <w:t>Miscellaneous Fields</w:t>
            </w:r>
          </w:p>
        </w:tc>
      </w:tr>
      <w:tr w:rsidR="00AD391E" w14:paraId="26B17A3E" w14:textId="77777777" w:rsidTr="008B4A6E">
        <w:trPr>
          <w:trHeight w:val="350"/>
        </w:trPr>
        <w:tc>
          <w:tcPr>
            <w:tcW w:w="1615" w:type="dxa"/>
          </w:tcPr>
          <w:p w14:paraId="33763A95" w14:textId="77777777" w:rsidR="00AD391E" w:rsidRDefault="00AD391E" w:rsidP="008B4A6E">
            <w:r>
              <w:t>F3</w:t>
            </w:r>
          </w:p>
        </w:tc>
        <w:tc>
          <w:tcPr>
            <w:tcW w:w="7735" w:type="dxa"/>
          </w:tcPr>
          <w:p w14:paraId="59B24297" w14:textId="77777777" w:rsidR="00AD391E" w:rsidRDefault="00AD391E" w:rsidP="008B4A6E">
            <w:r>
              <w:t>Search</w:t>
            </w:r>
          </w:p>
        </w:tc>
      </w:tr>
      <w:tr w:rsidR="00AD391E" w14:paraId="3594C216" w14:textId="77777777" w:rsidTr="008B4A6E">
        <w:trPr>
          <w:trHeight w:val="350"/>
        </w:trPr>
        <w:tc>
          <w:tcPr>
            <w:tcW w:w="1615" w:type="dxa"/>
          </w:tcPr>
          <w:p w14:paraId="01AB58C5" w14:textId="77777777" w:rsidR="00AD391E" w:rsidRDefault="00AD391E" w:rsidP="008B4A6E">
            <w:r>
              <w:t>F3</w:t>
            </w:r>
          </w:p>
        </w:tc>
        <w:tc>
          <w:tcPr>
            <w:tcW w:w="7735" w:type="dxa"/>
          </w:tcPr>
          <w:p w14:paraId="2579328B" w14:textId="77777777" w:rsidR="00AD391E" w:rsidRDefault="00AD391E" w:rsidP="008B4A6E">
            <w:r>
              <w:t>List</w:t>
            </w:r>
          </w:p>
        </w:tc>
      </w:tr>
      <w:tr w:rsidR="00AD391E" w14:paraId="6CE2957D" w14:textId="77777777" w:rsidTr="008B4A6E">
        <w:trPr>
          <w:trHeight w:val="350"/>
        </w:trPr>
        <w:tc>
          <w:tcPr>
            <w:tcW w:w="1615" w:type="dxa"/>
          </w:tcPr>
          <w:p w14:paraId="26E68A54" w14:textId="77777777" w:rsidR="00AD391E" w:rsidRDefault="00AD391E" w:rsidP="008B4A6E">
            <w:r>
              <w:t>F4</w:t>
            </w:r>
          </w:p>
        </w:tc>
        <w:tc>
          <w:tcPr>
            <w:tcW w:w="7735" w:type="dxa"/>
          </w:tcPr>
          <w:p w14:paraId="7555852A" w14:textId="77777777" w:rsidR="00AD391E" w:rsidRDefault="00AD391E" w:rsidP="008B4A6E">
            <w:r>
              <w:t>Notes</w:t>
            </w:r>
          </w:p>
        </w:tc>
      </w:tr>
      <w:tr w:rsidR="00AD391E" w14:paraId="27EF0AB4" w14:textId="77777777" w:rsidTr="008B4A6E">
        <w:trPr>
          <w:trHeight w:val="350"/>
        </w:trPr>
        <w:tc>
          <w:tcPr>
            <w:tcW w:w="1615" w:type="dxa"/>
          </w:tcPr>
          <w:p w14:paraId="4B8DD8B7" w14:textId="77777777" w:rsidR="00AD391E" w:rsidRDefault="00AD391E" w:rsidP="008B4A6E">
            <w:r>
              <w:t>F6</w:t>
            </w:r>
          </w:p>
        </w:tc>
        <w:tc>
          <w:tcPr>
            <w:tcW w:w="7735" w:type="dxa"/>
          </w:tcPr>
          <w:p w14:paraId="1BBFCB82" w14:textId="77777777" w:rsidR="00AD391E" w:rsidRDefault="00AD391E" w:rsidP="008B4A6E">
            <w:r>
              <w:t>Browse</w:t>
            </w:r>
          </w:p>
        </w:tc>
      </w:tr>
      <w:tr w:rsidR="00AD391E" w14:paraId="1F45BE97" w14:textId="77777777" w:rsidTr="008B4A6E">
        <w:trPr>
          <w:trHeight w:val="350"/>
        </w:trPr>
        <w:tc>
          <w:tcPr>
            <w:tcW w:w="1615" w:type="dxa"/>
          </w:tcPr>
          <w:p w14:paraId="187A5204" w14:textId="77777777" w:rsidR="00AD391E" w:rsidRDefault="00AD391E" w:rsidP="008B4A6E">
            <w:r>
              <w:t>F7</w:t>
            </w:r>
          </w:p>
        </w:tc>
        <w:tc>
          <w:tcPr>
            <w:tcW w:w="7735" w:type="dxa"/>
          </w:tcPr>
          <w:p w14:paraId="27A926E4" w14:textId="77777777" w:rsidR="00AD391E" w:rsidRDefault="00AD391E" w:rsidP="008B4A6E">
            <w:r>
              <w:t>Viewer</w:t>
            </w:r>
          </w:p>
        </w:tc>
      </w:tr>
      <w:tr w:rsidR="00AD391E" w14:paraId="322CFA9A" w14:textId="77777777" w:rsidTr="008B4A6E">
        <w:tc>
          <w:tcPr>
            <w:tcW w:w="1615" w:type="dxa"/>
          </w:tcPr>
          <w:p w14:paraId="51AD5E74" w14:textId="77777777" w:rsidR="00AD391E" w:rsidRDefault="00AD391E" w:rsidP="008B4A6E">
            <w:r>
              <w:t>F12</w:t>
            </w:r>
          </w:p>
        </w:tc>
        <w:tc>
          <w:tcPr>
            <w:tcW w:w="7735" w:type="dxa"/>
          </w:tcPr>
          <w:p w14:paraId="030D5971" w14:textId="77777777" w:rsidR="00AD391E" w:rsidRDefault="00AD391E" w:rsidP="008B4A6E">
            <w:r>
              <w:t>Exit</w:t>
            </w:r>
          </w:p>
        </w:tc>
      </w:tr>
    </w:tbl>
    <w:p w14:paraId="0296A26B" w14:textId="77777777" w:rsidR="00AD391E" w:rsidRDefault="00AD391E" w:rsidP="00AD391E"/>
    <w:p w14:paraId="67E19D63" w14:textId="77777777" w:rsidR="00AD391E" w:rsidRDefault="00AD391E" w:rsidP="00AD391E"/>
    <w:p w14:paraId="555FD9D9" w14:textId="77777777" w:rsidR="00AD391E" w:rsidRDefault="00AD391E" w:rsidP="00AD391E"/>
    <w:p w14:paraId="5935467A" w14:textId="77777777" w:rsidR="00AD391E" w:rsidRDefault="00AD391E" w:rsidP="00AD391E"/>
    <w:p w14:paraId="6BDD9EB1" w14:textId="77777777" w:rsidR="00AD391E" w:rsidRDefault="00AD391E" w:rsidP="00AD391E"/>
    <w:p w14:paraId="301DED7A" w14:textId="77777777" w:rsidR="00AD391E" w:rsidRDefault="00AD391E" w:rsidP="00AD391E">
      <w:pPr>
        <w:pStyle w:val="Heading2"/>
      </w:pPr>
      <w:bookmarkStart w:id="11" w:name="_Toc40616427"/>
      <w:bookmarkStart w:id="12" w:name="_Toc41726119"/>
      <w:bookmarkStart w:id="13" w:name="_Toc44844000"/>
      <w:r>
        <w:lastRenderedPageBreak/>
        <w:t>Advanced Software Standard Function Keys</w:t>
      </w:r>
      <w:bookmarkEnd w:id="11"/>
      <w:bookmarkEnd w:id="12"/>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555"/>
      </w:tblGrid>
      <w:tr w:rsidR="00AD391E" w14:paraId="4CBAB4C1" w14:textId="77777777" w:rsidTr="008B4A6E">
        <w:trPr>
          <w:trHeight w:val="368"/>
        </w:trPr>
        <w:tc>
          <w:tcPr>
            <w:tcW w:w="1795" w:type="dxa"/>
          </w:tcPr>
          <w:p w14:paraId="072C40DC" w14:textId="77777777" w:rsidR="00AD391E" w:rsidRDefault="00AD391E" w:rsidP="008B4A6E">
            <w:r>
              <w:t>Next</w:t>
            </w:r>
          </w:p>
        </w:tc>
        <w:tc>
          <w:tcPr>
            <w:tcW w:w="7555" w:type="dxa"/>
          </w:tcPr>
          <w:p w14:paraId="47C0DBBD" w14:textId="77777777" w:rsidR="00AD391E" w:rsidRDefault="00AD391E" w:rsidP="008B4A6E">
            <w:r>
              <w:t>Shows the next sequential record.</w:t>
            </w:r>
          </w:p>
        </w:tc>
      </w:tr>
      <w:tr w:rsidR="00AD391E" w14:paraId="19FAB2DB" w14:textId="77777777" w:rsidTr="008B4A6E">
        <w:trPr>
          <w:trHeight w:val="350"/>
        </w:trPr>
        <w:tc>
          <w:tcPr>
            <w:tcW w:w="1795" w:type="dxa"/>
          </w:tcPr>
          <w:p w14:paraId="31B53AD0" w14:textId="77777777" w:rsidR="00AD391E" w:rsidRDefault="00AD391E" w:rsidP="008B4A6E">
            <w:r>
              <w:t>Prev</w:t>
            </w:r>
          </w:p>
        </w:tc>
        <w:tc>
          <w:tcPr>
            <w:tcW w:w="7555" w:type="dxa"/>
          </w:tcPr>
          <w:p w14:paraId="109E0A38" w14:textId="77777777" w:rsidR="00AD391E" w:rsidRDefault="00AD391E" w:rsidP="008B4A6E">
            <w:r>
              <w:t>Shows the previous record.</w:t>
            </w:r>
          </w:p>
        </w:tc>
      </w:tr>
      <w:tr w:rsidR="00AD391E" w14:paraId="069BC9D9" w14:textId="77777777" w:rsidTr="008B4A6E">
        <w:trPr>
          <w:trHeight w:val="350"/>
        </w:trPr>
        <w:tc>
          <w:tcPr>
            <w:tcW w:w="1795" w:type="dxa"/>
          </w:tcPr>
          <w:p w14:paraId="41AC2AFD" w14:textId="77777777" w:rsidR="00AD391E" w:rsidRDefault="00AD391E" w:rsidP="008B4A6E">
            <w:r>
              <w:t>Add</w:t>
            </w:r>
          </w:p>
        </w:tc>
        <w:tc>
          <w:tcPr>
            <w:tcW w:w="7555" w:type="dxa"/>
          </w:tcPr>
          <w:p w14:paraId="04FA04EE" w14:textId="77777777" w:rsidR="00AD391E" w:rsidRDefault="00AD391E" w:rsidP="008B4A6E">
            <w:r>
              <w:t>Add a record.</w:t>
            </w:r>
          </w:p>
        </w:tc>
      </w:tr>
      <w:tr w:rsidR="00AD391E" w14:paraId="17D9FF64" w14:textId="77777777" w:rsidTr="008B4A6E">
        <w:trPr>
          <w:trHeight w:val="350"/>
        </w:trPr>
        <w:tc>
          <w:tcPr>
            <w:tcW w:w="1795" w:type="dxa"/>
          </w:tcPr>
          <w:p w14:paraId="219B43D4" w14:textId="77777777" w:rsidR="00AD391E" w:rsidRDefault="00AD391E" w:rsidP="008B4A6E">
            <w:r>
              <w:t>Change</w:t>
            </w:r>
          </w:p>
        </w:tc>
        <w:tc>
          <w:tcPr>
            <w:tcW w:w="7555" w:type="dxa"/>
          </w:tcPr>
          <w:p w14:paraId="5C85E61E" w14:textId="77777777" w:rsidR="00AD391E" w:rsidRDefault="00AD391E" w:rsidP="008B4A6E">
            <w:r>
              <w:t>Change the current record displayed on the screen.</w:t>
            </w:r>
          </w:p>
        </w:tc>
      </w:tr>
      <w:tr w:rsidR="00AD391E" w14:paraId="508C7800" w14:textId="77777777" w:rsidTr="008B4A6E">
        <w:trPr>
          <w:trHeight w:val="350"/>
        </w:trPr>
        <w:tc>
          <w:tcPr>
            <w:tcW w:w="1795" w:type="dxa"/>
          </w:tcPr>
          <w:p w14:paraId="212767C9" w14:textId="77777777" w:rsidR="00AD391E" w:rsidRDefault="00AD391E" w:rsidP="008B4A6E">
            <w:r>
              <w:t>Delete</w:t>
            </w:r>
          </w:p>
        </w:tc>
        <w:tc>
          <w:tcPr>
            <w:tcW w:w="7555" w:type="dxa"/>
          </w:tcPr>
          <w:p w14:paraId="7FC5564B" w14:textId="77777777" w:rsidR="00AD391E" w:rsidRDefault="00AD391E" w:rsidP="008B4A6E">
            <w:r>
              <w:t>Delete the current record displayed on the screen.</w:t>
            </w:r>
          </w:p>
        </w:tc>
      </w:tr>
      <w:tr w:rsidR="00AD391E" w14:paraId="23B67D69" w14:textId="77777777" w:rsidTr="008B4A6E">
        <w:trPr>
          <w:trHeight w:val="350"/>
        </w:trPr>
        <w:tc>
          <w:tcPr>
            <w:tcW w:w="1795" w:type="dxa"/>
          </w:tcPr>
          <w:p w14:paraId="37E48279" w14:textId="77777777" w:rsidR="00AD391E" w:rsidRDefault="00AD391E" w:rsidP="008B4A6E">
            <w:r>
              <w:t>Find</w:t>
            </w:r>
          </w:p>
        </w:tc>
        <w:tc>
          <w:tcPr>
            <w:tcW w:w="7555" w:type="dxa"/>
          </w:tcPr>
          <w:p w14:paraId="546E3A11" w14:textId="77777777" w:rsidR="00AD391E" w:rsidRDefault="00AD391E" w:rsidP="008B4A6E">
            <w:r>
              <w:t>Find a record by searching by description.</w:t>
            </w:r>
          </w:p>
        </w:tc>
      </w:tr>
      <w:tr w:rsidR="00AD391E" w14:paraId="1F434248" w14:textId="77777777" w:rsidTr="008B4A6E">
        <w:trPr>
          <w:trHeight w:val="350"/>
        </w:trPr>
        <w:tc>
          <w:tcPr>
            <w:tcW w:w="1795" w:type="dxa"/>
          </w:tcPr>
          <w:p w14:paraId="2AF5F9D1" w14:textId="77777777" w:rsidR="00AD391E" w:rsidRDefault="00AD391E" w:rsidP="008B4A6E">
            <w:r>
              <w:t>“1”, “2”</w:t>
            </w:r>
          </w:p>
        </w:tc>
        <w:tc>
          <w:tcPr>
            <w:tcW w:w="7555" w:type="dxa"/>
          </w:tcPr>
          <w:p w14:paraId="397D8425" w14:textId="77777777" w:rsidR="00AD391E" w:rsidRDefault="00AD391E" w:rsidP="008B4A6E">
            <w:r>
              <w:t>Number 1 or 2 to go the first or second page of this record.</w:t>
            </w:r>
          </w:p>
        </w:tc>
      </w:tr>
      <w:tr w:rsidR="00AD391E" w14:paraId="12120BE9" w14:textId="77777777" w:rsidTr="008B4A6E">
        <w:trPr>
          <w:trHeight w:val="350"/>
        </w:trPr>
        <w:tc>
          <w:tcPr>
            <w:tcW w:w="1795" w:type="dxa"/>
          </w:tcPr>
          <w:p w14:paraId="72527887" w14:textId="77777777" w:rsidR="00AD391E" w:rsidRDefault="00AD391E" w:rsidP="008B4A6E">
            <w:r>
              <w:t>Esc</w:t>
            </w:r>
          </w:p>
        </w:tc>
        <w:tc>
          <w:tcPr>
            <w:tcW w:w="7555" w:type="dxa"/>
          </w:tcPr>
          <w:p w14:paraId="60E6D1F8" w14:textId="77777777" w:rsidR="00AD391E" w:rsidRDefault="00AD391E" w:rsidP="008B4A6E">
            <w:r>
              <w:t>Escape from the current transaction without updating.</w:t>
            </w:r>
          </w:p>
        </w:tc>
      </w:tr>
      <w:tr w:rsidR="00AD391E" w14:paraId="210F7144" w14:textId="77777777" w:rsidTr="008B4A6E">
        <w:trPr>
          <w:trHeight w:val="350"/>
        </w:trPr>
        <w:tc>
          <w:tcPr>
            <w:tcW w:w="1795" w:type="dxa"/>
          </w:tcPr>
          <w:p w14:paraId="595FA3F0" w14:textId="77777777" w:rsidR="00AD391E" w:rsidRDefault="00AD391E" w:rsidP="008B4A6E">
            <w:r>
              <w:t>Q</w:t>
            </w:r>
          </w:p>
        </w:tc>
        <w:tc>
          <w:tcPr>
            <w:tcW w:w="7555" w:type="dxa"/>
          </w:tcPr>
          <w:p w14:paraId="4521142A" w14:textId="77777777" w:rsidR="00AD391E" w:rsidRDefault="00AD391E" w:rsidP="008B4A6E">
            <w:r>
              <w:t>Quit from the current transaction without updating.</w:t>
            </w:r>
          </w:p>
        </w:tc>
      </w:tr>
      <w:tr w:rsidR="00AD391E" w14:paraId="38AEF731" w14:textId="77777777" w:rsidTr="008B4A6E">
        <w:trPr>
          <w:trHeight w:val="350"/>
        </w:trPr>
        <w:tc>
          <w:tcPr>
            <w:tcW w:w="1795" w:type="dxa"/>
          </w:tcPr>
          <w:p w14:paraId="687907A8" w14:textId="77777777" w:rsidR="00AD391E" w:rsidRDefault="00AD391E" w:rsidP="008B4A6E">
            <w:r>
              <w:t>F1</w:t>
            </w:r>
          </w:p>
        </w:tc>
        <w:tc>
          <w:tcPr>
            <w:tcW w:w="7555" w:type="dxa"/>
          </w:tcPr>
          <w:p w14:paraId="06279C97" w14:textId="77777777" w:rsidR="00AD391E" w:rsidRDefault="00AD391E" w:rsidP="008B4A6E">
            <w:r>
              <w:t>Save</w:t>
            </w:r>
          </w:p>
        </w:tc>
      </w:tr>
      <w:tr w:rsidR="00AD391E" w14:paraId="598B6C86" w14:textId="77777777" w:rsidTr="008B4A6E">
        <w:trPr>
          <w:trHeight w:val="620"/>
        </w:trPr>
        <w:tc>
          <w:tcPr>
            <w:tcW w:w="1795" w:type="dxa"/>
          </w:tcPr>
          <w:p w14:paraId="2B4DDE55" w14:textId="77777777" w:rsidR="00AD391E" w:rsidRDefault="00AD391E" w:rsidP="008B4A6E">
            <w:r>
              <w:t>F3</w:t>
            </w:r>
          </w:p>
        </w:tc>
        <w:tc>
          <w:tcPr>
            <w:tcW w:w="7555" w:type="dxa"/>
          </w:tcPr>
          <w:p w14:paraId="655719F3" w14:textId="77777777" w:rsidR="00AD391E" w:rsidRDefault="00AD391E" w:rsidP="008B4A6E">
            <w:r>
              <w:t>Help information is available on every data field.  Simply place the cursor on a field and press F3 to display documentation regarding this particular field.</w:t>
            </w:r>
          </w:p>
        </w:tc>
      </w:tr>
      <w:tr w:rsidR="00AD391E" w14:paraId="25748DB4" w14:textId="77777777" w:rsidTr="008B4A6E">
        <w:trPr>
          <w:trHeight w:val="620"/>
        </w:trPr>
        <w:tc>
          <w:tcPr>
            <w:tcW w:w="1795" w:type="dxa"/>
          </w:tcPr>
          <w:p w14:paraId="54CF2413" w14:textId="77777777" w:rsidR="00AD391E" w:rsidRDefault="00AD391E" w:rsidP="008B4A6E">
            <w:r>
              <w:t>F3</w:t>
            </w:r>
          </w:p>
        </w:tc>
        <w:tc>
          <w:tcPr>
            <w:tcW w:w="7555" w:type="dxa"/>
          </w:tcPr>
          <w:p w14:paraId="29A7CD1D" w14:textId="77777777" w:rsidR="00AD391E" w:rsidRDefault="00AD391E" w:rsidP="008B4A6E">
            <w:r>
              <w:t>To insert additional data in a data field without erasing the information currently displayed.</w:t>
            </w:r>
          </w:p>
        </w:tc>
      </w:tr>
      <w:tr w:rsidR="00AD391E" w14:paraId="5D6B842E" w14:textId="77777777" w:rsidTr="008B4A6E">
        <w:trPr>
          <w:trHeight w:val="350"/>
        </w:trPr>
        <w:tc>
          <w:tcPr>
            <w:tcW w:w="1795" w:type="dxa"/>
          </w:tcPr>
          <w:p w14:paraId="036D06C4" w14:textId="77777777" w:rsidR="00AD391E" w:rsidRDefault="00AD391E" w:rsidP="008B4A6E">
            <w:r>
              <w:t>F4</w:t>
            </w:r>
          </w:p>
        </w:tc>
        <w:tc>
          <w:tcPr>
            <w:tcW w:w="7555" w:type="dxa"/>
          </w:tcPr>
          <w:p w14:paraId="08A92E8D" w14:textId="77777777" w:rsidR="00AD391E" w:rsidRDefault="00AD391E" w:rsidP="008B4A6E">
            <w:r>
              <w:t>Notes – General</w:t>
            </w:r>
          </w:p>
        </w:tc>
      </w:tr>
      <w:tr w:rsidR="00AD391E" w14:paraId="443C8775" w14:textId="77777777" w:rsidTr="008B4A6E">
        <w:trPr>
          <w:trHeight w:val="1430"/>
        </w:trPr>
        <w:tc>
          <w:tcPr>
            <w:tcW w:w="1795" w:type="dxa"/>
          </w:tcPr>
          <w:p w14:paraId="00BAB1F4" w14:textId="77777777" w:rsidR="00AD391E" w:rsidRDefault="00AD391E" w:rsidP="008B4A6E">
            <w:r>
              <w:t>F1</w:t>
            </w:r>
          </w:p>
        </w:tc>
        <w:tc>
          <w:tcPr>
            <w:tcW w:w="7555" w:type="dxa"/>
          </w:tcPr>
          <w:p w14:paraId="15499DEF" w14:textId="77777777" w:rsidR="00AD391E" w:rsidRDefault="00AD391E" w:rsidP="008B4A6E">
            <w:r>
              <w:t xml:space="preserve">Field Lookup is available on every data field which is maintained in a separate file.  Place the cursor on a field and press </w:t>
            </w:r>
            <w:r w:rsidRPr="00D731E1">
              <w:rPr>
                <w:b/>
                <w:bCs/>
                <w:i/>
                <w:iCs/>
                <w:u w:val="single"/>
              </w:rPr>
              <w:t>“F1”</w:t>
            </w:r>
            <w:r>
              <w:t xml:space="preserve"> to search for the code by description or to advance a screen of records by pressing the next key.  Place the cursor next to the desired record and press enter to transfer the record to the data entry screen.  See </w:t>
            </w:r>
            <w:r w:rsidRPr="00D731E1">
              <w:rPr>
                <w:b/>
                <w:bCs/>
                <w:i/>
                <w:iCs/>
                <w:u w:val="single"/>
              </w:rPr>
              <w:t>“Page Up”</w:t>
            </w:r>
            <w:r>
              <w:t xml:space="preserve"> / </w:t>
            </w:r>
            <w:r w:rsidRPr="00D731E1">
              <w:rPr>
                <w:b/>
                <w:bCs/>
                <w:i/>
                <w:iCs/>
                <w:u w:val="single"/>
              </w:rPr>
              <w:t xml:space="preserve">“Page Down” </w:t>
            </w:r>
            <w:r>
              <w:t>keys below as an alternative</w:t>
            </w:r>
          </w:p>
        </w:tc>
      </w:tr>
      <w:tr w:rsidR="00AD391E" w14:paraId="2A2DC492" w14:textId="77777777" w:rsidTr="008B4A6E">
        <w:trPr>
          <w:trHeight w:val="350"/>
        </w:trPr>
        <w:tc>
          <w:tcPr>
            <w:tcW w:w="1795" w:type="dxa"/>
          </w:tcPr>
          <w:p w14:paraId="61256A3B" w14:textId="77777777" w:rsidR="00AD391E" w:rsidRDefault="00AD391E" w:rsidP="008B4A6E">
            <w:r>
              <w:t>F7</w:t>
            </w:r>
          </w:p>
        </w:tc>
        <w:tc>
          <w:tcPr>
            <w:tcW w:w="7555" w:type="dxa"/>
          </w:tcPr>
          <w:p w14:paraId="73694FF8" w14:textId="77777777" w:rsidR="00AD391E" w:rsidRDefault="00AD391E" w:rsidP="008B4A6E">
            <w:r>
              <w:t>Delete</w:t>
            </w:r>
          </w:p>
        </w:tc>
      </w:tr>
      <w:tr w:rsidR="00AD391E" w14:paraId="2180F510" w14:textId="77777777" w:rsidTr="008B4A6E">
        <w:trPr>
          <w:trHeight w:val="350"/>
        </w:trPr>
        <w:tc>
          <w:tcPr>
            <w:tcW w:w="1795" w:type="dxa"/>
          </w:tcPr>
          <w:p w14:paraId="38DAE909" w14:textId="77777777" w:rsidR="00AD391E" w:rsidRDefault="00AD391E" w:rsidP="008B4A6E">
            <w:r>
              <w:t>F8</w:t>
            </w:r>
          </w:p>
        </w:tc>
        <w:tc>
          <w:tcPr>
            <w:tcW w:w="7555" w:type="dxa"/>
          </w:tcPr>
          <w:p w14:paraId="412AC97F" w14:textId="77777777" w:rsidR="00AD391E" w:rsidRDefault="00AD391E" w:rsidP="008B4A6E">
            <w:r>
              <w:t>Notes – File Specific</w:t>
            </w:r>
          </w:p>
        </w:tc>
      </w:tr>
      <w:tr w:rsidR="00AD391E" w14:paraId="363DF4AE" w14:textId="77777777" w:rsidTr="008B4A6E">
        <w:trPr>
          <w:trHeight w:val="350"/>
        </w:trPr>
        <w:tc>
          <w:tcPr>
            <w:tcW w:w="1795" w:type="dxa"/>
          </w:tcPr>
          <w:p w14:paraId="6B463E2D" w14:textId="77777777" w:rsidR="00AD391E" w:rsidRDefault="00AD391E" w:rsidP="008B4A6E">
            <w:r>
              <w:t>Enter</w:t>
            </w:r>
          </w:p>
        </w:tc>
        <w:tc>
          <w:tcPr>
            <w:tcW w:w="7555" w:type="dxa"/>
          </w:tcPr>
          <w:p w14:paraId="00CC3C9D" w14:textId="77777777" w:rsidR="00AD391E" w:rsidRDefault="00AD391E" w:rsidP="008B4A6E">
            <w:r>
              <w:t>Advances the cursor to the next field</w:t>
            </w:r>
          </w:p>
        </w:tc>
      </w:tr>
      <w:tr w:rsidR="00AD391E" w14:paraId="4D37F01E" w14:textId="77777777" w:rsidTr="008B4A6E">
        <w:trPr>
          <w:trHeight w:val="350"/>
        </w:trPr>
        <w:tc>
          <w:tcPr>
            <w:tcW w:w="1795" w:type="dxa"/>
          </w:tcPr>
          <w:p w14:paraId="01E0800C" w14:textId="77777777" w:rsidR="00AD391E" w:rsidRDefault="00AD391E" w:rsidP="008B4A6E">
            <w:r>
              <w:t>Page Up</w:t>
            </w:r>
          </w:p>
        </w:tc>
        <w:tc>
          <w:tcPr>
            <w:tcW w:w="7555" w:type="dxa"/>
          </w:tcPr>
          <w:p w14:paraId="1C9CFA38" w14:textId="77777777" w:rsidR="00AD391E" w:rsidRDefault="00AD391E" w:rsidP="008B4A6E">
            <w:r>
              <w:t>Will skim forward through each record in a data file in sequential order</w:t>
            </w:r>
          </w:p>
        </w:tc>
      </w:tr>
      <w:tr w:rsidR="00AD391E" w14:paraId="6A822A2A" w14:textId="77777777" w:rsidTr="008B4A6E">
        <w:trPr>
          <w:trHeight w:val="350"/>
        </w:trPr>
        <w:tc>
          <w:tcPr>
            <w:tcW w:w="1795" w:type="dxa"/>
          </w:tcPr>
          <w:p w14:paraId="76037B19" w14:textId="77777777" w:rsidR="00AD391E" w:rsidRDefault="00AD391E" w:rsidP="008B4A6E">
            <w:r>
              <w:t>Page Down</w:t>
            </w:r>
          </w:p>
        </w:tc>
        <w:tc>
          <w:tcPr>
            <w:tcW w:w="7555" w:type="dxa"/>
          </w:tcPr>
          <w:p w14:paraId="7E9663DE" w14:textId="77777777" w:rsidR="00AD391E" w:rsidRDefault="00AD391E" w:rsidP="008B4A6E">
            <w:r>
              <w:t>Will skim backward through each record in a data file in sequential order</w:t>
            </w:r>
          </w:p>
        </w:tc>
      </w:tr>
      <w:tr w:rsidR="00AD391E" w14:paraId="12D728AC" w14:textId="77777777" w:rsidTr="008B4A6E">
        <w:trPr>
          <w:trHeight w:val="350"/>
        </w:trPr>
        <w:tc>
          <w:tcPr>
            <w:tcW w:w="1795" w:type="dxa"/>
          </w:tcPr>
          <w:p w14:paraId="1E988A77" w14:textId="77777777" w:rsidR="00AD391E" w:rsidRDefault="00AD391E" w:rsidP="008B4A6E"/>
          <w:p w14:paraId="5D04BEB6" w14:textId="77777777" w:rsidR="00AD391E" w:rsidRDefault="00AD391E" w:rsidP="008B4A6E"/>
          <w:p w14:paraId="1A1530E6" w14:textId="77777777" w:rsidR="00AD391E" w:rsidRDefault="00AD391E" w:rsidP="008B4A6E"/>
          <w:p w14:paraId="3A01A6CB" w14:textId="77777777" w:rsidR="00AD391E" w:rsidRDefault="00AD391E" w:rsidP="008B4A6E"/>
          <w:p w14:paraId="6C689F46" w14:textId="77777777" w:rsidR="00AD391E" w:rsidRDefault="00AD391E" w:rsidP="008B4A6E"/>
          <w:p w14:paraId="04B31EFE" w14:textId="77777777" w:rsidR="00AD391E" w:rsidRDefault="00AD391E" w:rsidP="008B4A6E"/>
          <w:p w14:paraId="66B8B2BD" w14:textId="77777777" w:rsidR="00AD391E" w:rsidRDefault="00AD391E" w:rsidP="008B4A6E"/>
          <w:p w14:paraId="56ADECE7" w14:textId="77777777" w:rsidR="00AD391E" w:rsidRDefault="00AD391E" w:rsidP="008B4A6E"/>
          <w:p w14:paraId="69663780" w14:textId="77777777" w:rsidR="00AD391E" w:rsidRDefault="00AD391E" w:rsidP="008B4A6E"/>
          <w:p w14:paraId="116C24AF" w14:textId="77777777" w:rsidR="00AD391E" w:rsidRDefault="00AD391E" w:rsidP="008B4A6E"/>
          <w:p w14:paraId="7CC818B9" w14:textId="77777777" w:rsidR="00AD391E" w:rsidRDefault="00AD391E" w:rsidP="008B4A6E"/>
          <w:p w14:paraId="790F773F" w14:textId="77777777" w:rsidR="00AD391E" w:rsidRDefault="00AD391E" w:rsidP="008B4A6E"/>
          <w:p w14:paraId="23697888" w14:textId="5CB07899" w:rsidR="00602145" w:rsidRDefault="00602145" w:rsidP="008B4A6E"/>
        </w:tc>
        <w:tc>
          <w:tcPr>
            <w:tcW w:w="7555" w:type="dxa"/>
          </w:tcPr>
          <w:p w14:paraId="2041AEAF" w14:textId="77777777" w:rsidR="00AD391E" w:rsidRDefault="00AD391E" w:rsidP="008B4A6E"/>
        </w:tc>
      </w:tr>
    </w:tbl>
    <w:p w14:paraId="2C4A9974" w14:textId="1CC74ECC" w:rsidR="00602145" w:rsidRDefault="00602145" w:rsidP="00602145">
      <w:pPr>
        <w:pStyle w:val="Heading2"/>
      </w:pPr>
      <w:bookmarkStart w:id="14" w:name="_Toc44844001"/>
      <w:r>
        <w:lastRenderedPageBreak/>
        <w:t>Program Icons</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
        <w:gridCol w:w="3411"/>
        <w:gridCol w:w="4770"/>
      </w:tblGrid>
      <w:tr w:rsidR="00602145" w14:paraId="461E22E3" w14:textId="1CE13E7C" w:rsidTr="00077850">
        <w:trPr>
          <w:trHeight w:val="738"/>
        </w:trPr>
        <w:tc>
          <w:tcPr>
            <w:tcW w:w="1179" w:type="dxa"/>
          </w:tcPr>
          <w:p w14:paraId="7119B83C" w14:textId="1F2F3F1B" w:rsidR="00602145" w:rsidRDefault="00A273B2" w:rsidP="008B4A6E">
            <w:r>
              <w:object w:dxaOrig="555" w:dyaOrig="600" w14:anchorId="254690D7">
                <v:shape id="_x0000_i1029" type="#_x0000_t75" style="width:28.05pt;height:29.9pt" o:ole="">
                  <v:imagedata r:id="rId20" o:title=""/>
                </v:shape>
                <o:OLEObject Type="Embed" ProgID="PBrush" ShapeID="_x0000_i1029" DrawAspect="Content" ObjectID="_1657279890" r:id="rId21"/>
              </w:object>
            </w:r>
          </w:p>
        </w:tc>
        <w:tc>
          <w:tcPr>
            <w:tcW w:w="3411" w:type="dxa"/>
          </w:tcPr>
          <w:p w14:paraId="02BDCAEA" w14:textId="48A47D26" w:rsidR="00602145" w:rsidRDefault="00A273B2" w:rsidP="008B4A6E">
            <w:r>
              <w:t>Job Notes</w:t>
            </w:r>
          </w:p>
        </w:tc>
        <w:tc>
          <w:tcPr>
            <w:tcW w:w="4770" w:type="dxa"/>
          </w:tcPr>
          <w:p w14:paraId="0826D4D2" w14:textId="0589627D" w:rsidR="00602145" w:rsidRDefault="00602145" w:rsidP="008B4A6E"/>
        </w:tc>
      </w:tr>
      <w:tr w:rsidR="00602145" w14:paraId="302C4A96" w14:textId="54BF317D" w:rsidTr="00077850">
        <w:trPr>
          <w:trHeight w:val="720"/>
        </w:trPr>
        <w:tc>
          <w:tcPr>
            <w:tcW w:w="1179" w:type="dxa"/>
          </w:tcPr>
          <w:p w14:paraId="0D2D3AEF" w14:textId="2B48035A" w:rsidR="00602145" w:rsidRDefault="00A273B2" w:rsidP="008B4A6E">
            <w:r>
              <w:object w:dxaOrig="555" w:dyaOrig="600" w14:anchorId="17A4E092">
                <v:shape id="_x0000_i1030" type="#_x0000_t75" style="width:28.05pt;height:29.9pt" o:ole="">
                  <v:imagedata r:id="rId22" o:title=""/>
                </v:shape>
                <o:OLEObject Type="Embed" ProgID="PBrush" ShapeID="_x0000_i1030" DrawAspect="Content" ObjectID="_1657279891" r:id="rId23"/>
              </w:object>
            </w:r>
          </w:p>
        </w:tc>
        <w:tc>
          <w:tcPr>
            <w:tcW w:w="3411" w:type="dxa"/>
          </w:tcPr>
          <w:p w14:paraId="1B3A8C7D" w14:textId="218C7DF7" w:rsidR="00602145" w:rsidRDefault="00602145" w:rsidP="008B4A6E">
            <w:r>
              <w:t>Customer Attachments</w:t>
            </w:r>
          </w:p>
        </w:tc>
        <w:tc>
          <w:tcPr>
            <w:tcW w:w="4770" w:type="dxa"/>
          </w:tcPr>
          <w:p w14:paraId="45DA60E7" w14:textId="5FBDE5D2" w:rsidR="00602145" w:rsidRDefault="00602145" w:rsidP="008B4A6E">
            <w:r>
              <w:t xml:space="preserve">Attach files (such as Word/Excel/Images) </w:t>
            </w:r>
            <w:r w:rsidR="00A273B2">
              <w:t>for this specific customer order.</w:t>
            </w:r>
          </w:p>
        </w:tc>
      </w:tr>
      <w:tr w:rsidR="00602145" w14:paraId="3173C939" w14:textId="65C4453F" w:rsidTr="00077850">
        <w:trPr>
          <w:trHeight w:val="720"/>
        </w:trPr>
        <w:tc>
          <w:tcPr>
            <w:tcW w:w="1179" w:type="dxa"/>
          </w:tcPr>
          <w:p w14:paraId="2E3638A8" w14:textId="07762CB3" w:rsidR="00602145" w:rsidRDefault="00A273B2" w:rsidP="008B4A6E">
            <w:r>
              <w:object w:dxaOrig="555" w:dyaOrig="600" w14:anchorId="73C92AA7">
                <v:shape id="_x0000_i1031" type="#_x0000_t75" style="width:28.05pt;height:29.9pt" o:ole="">
                  <v:imagedata r:id="rId24" o:title=""/>
                </v:shape>
                <o:OLEObject Type="Embed" ProgID="PBrush" ShapeID="_x0000_i1031" DrawAspect="Content" ObjectID="_1657279892" r:id="rId25"/>
              </w:object>
            </w:r>
          </w:p>
        </w:tc>
        <w:tc>
          <w:tcPr>
            <w:tcW w:w="3411" w:type="dxa"/>
          </w:tcPr>
          <w:p w14:paraId="7128488A" w14:textId="18FF1E36" w:rsidR="00602145" w:rsidRDefault="00A273B2" w:rsidP="008B4A6E">
            <w:r>
              <w:t>Change Move/Set Column Mode</w:t>
            </w:r>
          </w:p>
        </w:tc>
        <w:tc>
          <w:tcPr>
            <w:tcW w:w="4770" w:type="dxa"/>
          </w:tcPr>
          <w:p w14:paraId="35A17F18" w14:textId="77777777" w:rsidR="00602145" w:rsidRDefault="00602145" w:rsidP="008B4A6E"/>
        </w:tc>
      </w:tr>
      <w:tr w:rsidR="00602145" w14:paraId="3C9AC7CC" w14:textId="0F958334" w:rsidTr="00077850">
        <w:trPr>
          <w:trHeight w:val="720"/>
        </w:trPr>
        <w:tc>
          <w:tcPr>
            <w:tcW w:w="1179" w:type="dxa"/>
          </w:tcPr>
          <w:p w14:paraId="41FB698C" w14:textId="19B47258" w:rsidR="00602145" w:rsidRDefault="00A273B2" w:rsidP="008B4A6E">
            <w:r>
              <w:object w:dxaOrig="555" w:dyaOrig="600" w14:anchorId="32559EA8">
                <v:shape id="_x0000_i1032" type="#_x0000_t75" style="width:28.05pt;height:29.9pt" o:ole="">
                  <v:imagedata r:id="rId26" o:title=""/>
                </v:shape>
                <o:OLEObject Type="Embed" ProgID="PBrush" ShapeID="_x0000_i1032" DrawAspect="Content" ObjectID="_1657279893" r:id="rId27"/>
              </w:object>
            </w:r>
          </w:p>
        </w:tc>
        <w:tc>
          <w:tcPr>
            <w:tcW w:w="3411" w:type="dxa"/>
          </w:tcPr>
          <w:p w14:paraId="650CF187" w14:textId="6774B65F" w:rsidR="00602145" w:rsidRDefault="00602145" w:rsidP="008B4A6E">
            <w:r>
              <w:t>Print</w:t>
            </w:r>
            <w:r w:rsidR="00A273B2">
              <w:t xml:space="preserve"> Acknowledgement</w:t>
            </w:r>
          </w:p>
        </w:tc>
        <w:tc>
          <w:tcPr>
            <w:tcW w:w="4770" w:type="dxa"/>
          </w:tcPr>
          <w:p w14:paraId="75D7204E" w14:textId="77777777" w:rsidR="00602145" w:rsidRDefault="00602145" w:rsidP="008B4A6E"/>
        </w:tc>
      </w:tr>
      <w:tr w:rsidR="00602145" w14:paraId="4B91F864" w14:textId="77777777" w:rsidTr="00077850">
        <w:trPr>
          <w:trHeight w:val="720"/>
        </w:trPr>
        <w:tc>
          <w:tcPr>
            <w:tcW w:w="1179" w:type="dxa"/>
          </w:tcPr>
          <w:p w14:paraId="1E10B692" w14:textId="0AE3999D" w:rsidR="00602145" w:rsidRDefault="00A273B2" w:rsidP="008B4A6E">
            <w:r>
              <w:object w:dxaOrig="555" w:dyaOrig="600" w14:anchorId="2A61F43D">
                <v:shape id="_x0000_i1033" type="#_x0000_t75" style="width:28.05pt;height:29.9pt" o:ole="">
                  <v:imagedata r:id="rId28" o:title=""/>
                </v:shape>
                <o:OLEObject Type="Embed" ProgID="PBrush" ShapeID="_x0000_i1033" DrawAspect="Content" ObjectID="_1657279894" r:id="rId29"/>
              </w:object>
            </w:r>
          </w:p>
        </w:tc>
        <w:tc>
          <w:tcPr>
            <w:tcW w:w="3411" w:type="dxa"/>
          </w:tcPr>
          <w:p w14:paraId="0238CE05" w14:textId="75258C60" w:rsidR="00602145" w:rsidRDefault="00A273B2" w:rsidP="008B4A6E">
            <w:r>
              <w:t>Export to Excel</w:t>
            </w:r>
          </w:p>
        </w:tc>
        <w:tc>
          <w:tcPr>
            <w:tcW w:w="4770" w:type="dxa"/>
          </w:tcPr>
          <w:p w14:paraId="58443429" w14:textId="77777777" w:rsidR="00602145" w:rsidRDefault="00602145" w:rsidP="008B4A6E"/>
        </w:tc>
      </w:tr>
      <w:tr w:rsidR="00602145" w14:paraId="4A3F5E12" w14:textId="77777777" w:rsidTr="00077850">
        <w:trPr>
          <w:trHeight w:val="720"/>
        </w:trPr>
        <w:tc>
          <w:tcPr>
            <w:tcW w:w="1179" w:type="dxa"/>
          </w:tcPr>
          <w:p w14:paraId="39F2E999" w14:textId="4445EEDC" w:rsidR="00602145" w:rsidRDefault="00A273B2" w:rsidP="008B4A6E">
            <w:r>
              <w:object w:dxaOrig="555" w:dyaOrig="600" w14:anchorId="2FD2C7C0">
                <v:shape id="_x0000_i1034" type="#_x0000_t75" style="width:28.05pt;height:29.9pt" o:ole="">
                  <v:imagedata r:id="rId30" o:title=""/>
                </v:shape>
                <o:OLEObject Type="Embed" ProgID="PBrush" ShapeID="_x0000_i1034" DrawAspect="Content" ObjectID="_1657279895" r:id="rId31"/>
              </w:object>
            </w:r>
          </w:p>
        </w:tc>
        <w:tc>
          <w:tcPr>
            <w:tcW w:w="3411" w:type="dxa"/>
          </w:tcPr>
          <w:p w14:paraId="36F8612F" w14:textId="144BB747" w:rsidR="00602145" w:rsidRDefault="00A273B2" w:rsidP="008B4A6E">
            <w:r>
              <w:t>Add</w:t>
            </w:r>
          </w:p>
        </w:tc>
        <w:tc>
          <w:tcPr>
            <w:tcW w:w="4770" w:type="dxa"/>
          </w:tcPr>
          <w:p w14:paraId="71B5104D" w14:textId="77777777" w:rsidR="00602145" w:rsidRDefault="00602145" w:rsidP="008B4A6E"/>
        </w:tc>
      </w:tr>
      <w:tr w:rsidR="00602145" w14:paraId="2B72D7A5" w14:textId="77777777" w:rsidTr="00077850">
        <w:trPr>
          <w:trHeight w:val="720"/>
        </w:trPr>
        <w:tc>
          <w:tcPr>
            <w:tcW w:w="1179" w:type="dxa"/>
          </w:tcPr>
          <w:p w14:paraId="7C08BB5E" w14:textId="03C00518" w:rsidR="00602145" w:rsidRDefault="00077850" w:rsidP="008B4A6E">
            <w:r>
              <w:object w:dxaOrig="555" w:dyaOrig="600" w14:anchorId="14C5CFC2">
                <v:shape id="_x0000_i1035" type="#_x0000_t75" style="width:28.05pt;height:29.9pt" o:ole="">
                  <v:imagedata r:id="rId32" o:title=""/>
                </v:shape>
                <o:OLEObject Type="Embed" ProgID="PBrush" ShapeID="_x0000_i1035" DrawAspect="Content" ObjectID="_1657279896" r:id="rId33"/>
              </w:object>
            </w:r>
          </w:p>
        </w:tc>
        <w:tc>
          <w:tcPr>
            <w:tcW w:w="3411" w:type="dxa"/>
          </w:tcPr>
          <w:p w14:paraId="7608F563" w14:textId="40E22455" w:rsidR="00602145" w:rsidRDefault="00A273B2" w:rsidP="008B4A6E">
            <w:r>
              <w:t>Attachments</w:t>
            </w:r>
          </w:p>
        </w:tc>
        <w:tc>
          <w:tcPr>
            <w:tcW w:w="4770" w:type="dxa"/>
          </w:tcPr>
          <w:p w14:paraId="50BADB10" w14:textId="54CE42F0" w:rsidR="00602145" w:rsidRDefault="00A273B2" w:rsidP="008B4A6E">
            <w:r>
              <w:t>Attachments for this Estimate. Will transfer to all future repeat orders for this estimate.</w:t>
            </w:r>
          </w:p>
        </w:tc>
      </w:tr>
      <w:tr w:rsidR="00602145" w14:paraId="35FC0A30" w14:textId="77777777" w:rsidTr="00077850">
        <w:trPr>
          <w:trHeight w:val="720"/>
        </w:trPr>
        <w:tc>
          <w:tcPr>
            <w:tcW w:w="1179" w:type="dxa"/>
          </w:tcPr>
          <w:p w14:paraId="6FC79ED1" w14:textId="5BFA9956" w:rsidR="00602145" w:rsidRDefault="00077850" w:rsidP="008B4A6E">
            <w:r>
              <w:object w:dxaOrig="555" w:dyaOrig="600" w14:anchorId="5072B79B">
                <v:shape id="_x0000_i1036" type="#_x0000_t75" style="width:28.05pt;height:29.9pt" o:ole="">
                  <v:imagedata r:id="rId34" o:title=""/>
                </v:shape>
                <o:OLEObject Type="Embed" ProgID="PBrush" ShapeID="_x0000_i1036" DrawAspect="Content" ObjectID="_1657279897" r:id="rId35"/>
              </w:object>
            </w:r>
          </w:p>
        </w:tc>
        <w:tc>
          <w:tcPr>
            <w:tcW w:w="3411" w:type="dxa"/>
          </w:tcPr>
          <w:p w14:paraId="5824BBE0" w14:textId="3623A231" w:rsidR="00602145" w:rsidRDefault="00A273B2" w:rsidP="008B4A6E">
            <w:r>
              <w:t>Notes</w:t>
            </w:r>
          </w:p>
        </w:tc>
        <w:tc>
          <w:tcPr>
            <w:tcW w:w="4770" w:type="dxa"/>
          </w:tcPr>
          <w:p w14:paraId="14485546" w14:textId="77777777" w:rsidR="00602145" w:rsidRDefault="00602145" w:rsidP="008B4A6E"/>
        </w:tc>
      </w:tr>
      <w:tr w:rsidR="00602145" w14:paraId="19A6EAEA" w14:textId="77777777" w:rsidTr="00077850">
        <w:trPr>
          <w:trHeight w:val="720"/>
        </w:trPr>
        <w:tc>
          <w:tcPr>
            <w:tcW w:w="1179" w:type="dxa"/>
          </w:tcPr>
          <w:p w14:paraId="08BA59DD" w14:textId="72923A86" w:rsidR="00602145" w:rsidRDefault="00077850" w:rsidP="008B4A6E">
            <w:r>
              <w:object w:dxaOrig="555" w:dyaOrig="600" w14:anchorId="7EA3F245">
                <v:shape id="_x0000_i1037" type="#_x0000_t75" style="width:28.05pt;height:29.9pt" o:ole="">
                  <v:imagedata r:id="rId36" o:title=""/>
                </v:shape>
                <o:OLEObject Type="Embed" ProgID="PBrush" ShapeID="_x0000_i1037" DrawAspect="Content" ObjectID="_1657279898" r:id="rId37"/>
              </w:object>
            </w:r>
          </w:p>
        </w:tc>
        <w:tc>
          <w:tcPr>
            <w:tcW w:w="3411" w:type="dxa"/>
          </w:tcPr>
          <w:p w14:paraId="7016257C" w14:textId="4D412016" w:rsidR="00602145" w:rsidRDefault="00A273B2" w:rsidP="008B4A6E">
            <w:r>
              <w:t>Spec Notes</w:t>
            </w:r>
          </w:p>
        </w:tc>
        <w:tc>
          <w:tcPr>
            <w:tcW w:w="4770" w:type="dxa"/>
          </w:tcPr>
          <w:p w14:paraId="1CA8FAB6" w14:textId="535B03A3" w:rsidR="00602145" w:rsidRDefault="00A273B2" w:rsidP="008B4A6E">
            <w:r>
              <w:t>Notes for specific finished goods items.</w:t>
            </w:r>
          </w:p>
        </w:tc>
      </w:tr>
      <w:tr w:rsidR="00602145" w14:paraId="7F0A5607" w14:textId="77777777" w:rsidTr="00077850">
        <w:trPr>
          <w:trHeight w:val="720"/>
        </w:trPr>
        <w:tc>
          <w:tcPr>
            <w:tcW w:w="1179" w:type="dxa"/>
          </w:tcPr>
          <w:p w14:paraId="338EE1D5" w14:textId="5E11896B" w:rsidR="00602145" w:rsidRDefault="00077850" w:rsidP="008B4A6E">
            <w:r>
              <w:object w:dxaOrig="555" w:dyaOrig="600" w14:anchorId="5B8024D3">
                <v:shape id="_x0000_i1038" type="#_x0000_t75" style="width:28.05pt;height:29.9pt" o:ole="">
                  <v:imagedata r:id="rId38" o:title=""/>
                </v:shape>
                <o:OLEObject Type="Embed" ProgID="PBrush" ShapeID="_x0000_i1038" DrawAspect="Content" ObjectID="_1657279899" r:id="rId39"/>
              </w:object>
            </w:r>
          </w:p>
        </w:tc>
        <w:tc>
          <w:tcPr>
            <w:tcW w:w="3411" w:type="dxa"/>
          </w:tcPr>
          <w:p w14:paraId="0B7A8585" w14:textId="11BF14E3" w:rsidR="00602145" w:rsidRDefault="00A273B2" w:rsidP="008B4A6E">
            <w:r>
              <w:t>Utility Application</w:t>
            </w:r>
          </w:p>
        </w:tc>
        <w:tc>
          <w:tcPr>
            <w:tcW w:w="4770" w:type="dxa"/>
          </w:tcPr>
          <w:p w14:paraId="7660EA52" w14:textId="77777777" w:rsidR="00602145" w:rsidRDefault="00602145" w:rsidP="008B4A6E"/>
        </w:tc>
      </w:tr>
      <w:tr w:rsidR="00602145" w14:paraId="34D3009B" w14:textId="77777777" w:rsidTr="00077850">
        <w:trPr>
          <w:trHeight w:val="720"/>
        </w:trPr>
        <w:tc>
          <w:tcPr>
            <w:tcW w:w="1179" w:type="dxa"/>
          </w:tcPr>
          <w:p w14:paraId="4A934FB1" w14:textId="182F9AE0" w:rsidR="00602145" w:rsidRDefault="00077850" w:rsidP="008B4A6E">
            <w:r>
              <w:object w:dxaOrig="555" w:dyaOrig="600" w14:anchorId="02A89382">
                <v:shape id="_x0000_i1039" type="#_x0000_t75" style="width:28.05pt;height:29.9pt" o:ole="">
                  <v:imagedata r:id="rId40" o:title=""/>
                </v:shape>
                <o:OLEObject Type="Embed" ProgID="PBrush" ShapeID="_x0000_i1039" DrawAspect="Content" ObjectID="_1657279900" r:id="rId41"/>
              </w:object>
            </w:r>
          </w:p>
        </w:tc>
        <w:tc>
          <w:tcPr>
            <w:tcW w:w="3411" w:type="dxa"/>
          </w:tcPr>
          <w:p w14:paraId="10650A9A" w14:textId="61ED324C" w:rsidR="00602145" w:rsidRDefault="00A273B2" w:rsidP="008B4A6E">
            <w:r>
              <w:t>Help</w:t>
            </w:r>
          </w:p>
        </w:tc>
        <w:tc>
          <w:tcPr>
            <w:tcW w:w="4770" w:type="dxa"/>
          </w:tcPr>
          <w:p w14:paraId="0F546C7F" w14:textId="77777777" w:rsidR="00602145" w:rsidRDefault="00602145" w:rsidP="008B4A6E"/>
        </w:tc>
      </w:tr>
      <w:tr w:rsidR="00602145" w14:paraId="37B59527" w14:textId="77777777" w:rsidTr="00077850">
        <w:trPr>
          <w:trHeight w:val="720"/>
        </w:trPr>
        <w:tc>
          <w:tcPr>
            <w:tcW w:w="1179" w:type="dxa"/>
          </w:tcPr>
          <w:p w14:paraId="1DCB0431" w14:textId="1DDB8F08" w:rsidR="00602145" w:rsidRDefault="00077850" w:rsidP="008B4A6E">
            <w:r>
              <w:object w:dxaOrig="555" w:dyaOrig="600" w14:anchorId="3E715BCD">
                <v:shape id="_x0000_i1040" type="#_x0000_t75" style="width:28.05pt;height:29.9pt" o:ole="">
                  <v:imagedata r:id="rId42" o:title=""/>
                </v:shape>
                <o:OLEObject Type="Embed" ProgID="PBrush" ShapeID="_x0000_i1040" DrawAspect="Content" ObjectID="_1657279901" r:id="rId43"/>
              </w:object>
            </w:r>
          </w:p>
        </w:tc>
        <w:tc>
          <w:tcPr>
            <w:tcW w:w="3411" w:type="dxa"/>
          </w:tcPr>
          <w:p w14:paraId="106C8307" w14:textId="4DEE55E9" w:rsidR="00602145" w:rsidRDefault="00A273B2" w:rsidP="008B4A6E">
            <w:r>
              <w:t>UDF Viewer</w:t>
            </w:r>
          </w:p>
        </w:tc>
        <w:tc>
          <w:tcPr>
            <w:tcW w:w="4770" w:type="dxa"/>
          </w:tcPr>
          <w:p w14:paraId="2DEB5200" w14:textId="77777777" w:rsidR="00602145" w:rsidRDefault="00602145" w:rsidP="008B4A6E"/>
        </w:tc>
      </w:tr>
      <w:tr w:rsidR="00602145" w14:paraId="2BC5ADE7" w14:textId="77777777" w:rsidTr="00077850">
        <w:trPr>
          <w:trHeight w:val="720"/>
        </w:trPr>
        <w:tc>
          <w:tcPr>
            <w:tcW w:w="1179" w:type="dxa"/>
          </w:tcPr>
          <w:p w14:paraId="4C27DA20" w14:textId="7BFECDAA" w:rsidR="00602145" w:rsidRDefault="00077850" w:rsidP="008B4A6E">
            <w:r>
              <w:object w:dxaOrig="555" w:dyaOrig="600" w14:anchorId="3899B699">
                <v:shape id="_x0000_i1041" type="#_x0000_t75" style="width:28.05pt;height:29.9pt" o:ole="">
                  <v:imagedata r:id="rId44" o:title=""/>
                </v:shape>
                <o:OLEObject Type="Embed" ProgID="PBrush" ShapeID="_x0000_i1041" DrawAspect="Content" ObjectID="_1657279902" r:id="rId45"/>
              </w:object>
            </w:r>
          </w:p>
        </w:tc>
        <w:tc>
          <w:tcPr>
            <w:tcW w:w="3411" w:type="dxa"/>
          </w:tcPr>
          <w:p w14:paraId="2FE7D91D" w14:textId="4D8E0103" w:rsidR="00602145" w:rsidRDefault="00A273B2" w:rsidP="008B4A6E">
            <w:r>
              <w:t>Commissions</w:t>
            </w:r>
          </w:p>
        </w:tc>
        <w:tc>
          <w:tcPr>
            <w:tcW w:w="4770" w:type="dxa"/>
          </w:tcPr>
          <w:p w14:paraId="6C80FF0E" w14:textId="77777777" w:rsidR="00602145" w:rsidRDefault="00602145" w:rsidP="008B4A6E"/>
        </w:tc>
      </w:tr>
      <w:tr w:rsidR="00602145" w14:paraId="146F9678" w14:textId="77777777" w:rsidTr="00A273B2">
        <w:tc>
          <w:tcPr>
            <w:tcW w:w="1179" w:type="dxa"/>
          </w:tcPr>
          <w:p w14:paraId="59AD4D75" w14:textId="7956402A" w:rsidR="00602145" w:rsidRDefault="00077850" w:rsidP="008B4A6E">
            <w:r>
              <w:object w:dxaOrig="555" w:dyaOrig="600" w14:anchorId="3892F88E">
                <v:shape id="_x0000_i1042" type="#_x0000_t75" style="width:28.05pt;height:29.9pt" o:ole="">
                  <v:imagedata r:id="rId46" o:title=""/>
                </v:shape>
                <o:OLEObject Type="Embed" ProgID="PBrush" ShapeID="_x0000_i1042" DrawAspect="Content" ObjectID="_1657279903" r:id="rId47"/>
              </w:object>
            </w:r>
          </w:p>
        </w:tc>
        <w:tc>
          <w:tcPr>
            <w:tcW w:w="3411" w:type="dxa"/>
          </w:tcPr>
          <w:p w14:paraId="688179D6" w14:textId="38F862CF" w:rsidR="00602145" w:rsidRDefault="00A273B2" w:rsidP="008B4A6E">
            <w:r>
              <w:t>Exit</w:t>
            </w:r>
          </w:p>
        </w:tc>
        <w:tc>
          <w:tcPr>
            <w:tcW w:w="4770" w:type="dxa"/>
          </w:tcPr>
          <w:p w14:paraId="4A2BFC01" w14:textId="77777777" w:rsidR="00602145" w:rsidRDefault="00602145" w:rsidP="008B4A6E"/>
        </w:tc>
      </w:tr>
      <w:tr w:rsidR="00602145" w14:paraId="3D61F2B4" w14:textId="77777777" w:rsidTr="00A273B2">
        <w:tc>
          <w:tcPr>
            <w:tcW w:w="1179" w:type="dxa"/>
          </w:tcPr>
          <w:p w14:paraId="17EC46D9" w14:textId="77777777" w:rsidR="00602145" w:rsidRDefault="00602145" w:rsidP="008B4A6E"/>
        </w:tc>
        <w:tc>
          <w:tcPr>
            <w:tcW w:w="3411" w:type="dxa"/>
          </w:tcPr>
          <w:p w14:paraId="5E66B0B9" w14:textId="77777777" w:rsidR="00602145" w:rsidRDefault="00602145" w:rsidP="008B4A6E"/>
        </w:tc>
        <w:tc>
          <w:tcPr>
            <w:tcW w:w="4770" w:type="dxa"/>
          </w:tcPr>
          <w:p w14:paraId="24968466" w14:textId="77777777" w:rsidR="00602145" w:rsidRDefault="00602145" w:rsidP="008B4A6E"/>
        </w:tc>
      </w:tr>
      <w:tr w:rsidR="00602145" w14:paraId="7A4E8B3E" w14:textId="77777777" w:rsidTr="00A273B2">
        <w:tc>
          <w:tcPr>
            <w:tcW w:w="1179" w:type="dxa"/>
          </w:tcPr>
          <w:p w14:paraId="71A8BF53" w14:textId="77777777" w:rsidR="00602145" w:rsidRDefault="00602145" w:rsidP="008B4A6E"/>
        </w:tc>
        <w:tc>
          <w:tcPr>
            <w:tcW w:w="3411" w:type="dxa"/>
          </w:tcPr>
          <w:p w14:paraId="71C0CE7B" w14:textId="77777777" w:rsidR="00602145" w:rsidRDefault="00602145" w:rsidP="008B4A6E"/>
        </w:tc>
        <w:tc>
          <w:tcPr>
            <w:tcW w:w="4770" w:type="dxa"/>
          </w:tcPr>
          <w:p w14:paraId="0CBE444A" w14:textId="77777777" w:rsidR="00602145" w:rsidRDefault="00602145" w:rsidP="008B4A6E"/>
        </w:tc>
      </w:tr>
    </w:tbl>
    <w:p w14:paraId="271B4846" w14:textId="2EE32C7D" w:rsidR="00602145" w:rsidRDefault="00602145" w:rsidP="00602145"/>
    <w:p w14:paraId="5C2E76B9" w14:textId="158DDD10" w:rsidR="00077850" w:rsidRDefault="00077850" w:rsidP="00602145"/>
    <w:p w14:paraId="7E667B76" w14:textId="77777777" w:rsidR="0083359B" w:rsidRDefault="0083359B" w:rsidP="00602145"/>
    <w:p w14:paraId="39026AD4" w14:textId="77777777" w:rsidR="00077850" w:rsidRPr="00602145" w:rsidRDefault="00077850" w:rsidP="00602145"/>
    <w:p w14:paraId="228D1063" w14:textId="390F8EB0" w:rsidR="001A5088" w:rsidRDefault="001A5088" w:rsidP="00077850">
      <w:pPr>
        <w:pStyle w:val="Heading1"/>
        <w:rPr>
          <w:b/>
          <w:bCs/>
        </w:rPr>
      </w:pPr>
      <w:bookmarkStart w:id="15" w:name="_Toc44844002"/>
      <w:r>
        <w:rPr>
          <w:b/>
          <w:bCs/>
        </w:rPr>
        <w:lastRenderedPageBreak/>
        <w:t>Overview of Sales History and Management Dashboards</w:t>
      </w:r>
      <w:bookmarkEnd w:id="15"/>
    </w:p>
    <w:p w14:paraId="00D80196" w14:textId="77777777" w:rsidR="000A65E3" w:rsidRDefault="000A65E3" w:rsidP="001A5088">
      <w:r>
        <w:t xml:space="preserve">They say a picture is worth a thousand words, so Advantzware developed Management Dashboards to show a variety of reports via line graphs, pie charts, and bar charts. Management can see daily, monthly, and yearly bookings and invoicing compared by customer and sales representative via graphics that show percentages and size of the pie rather than straining over numbers. Plant personnel can view a bar chart showing machine efficiencies by machine by day, month, and year. </w:t>
      </w:r>
    </w:p>
    <w:p w14:paraId="110E5CFE" w14:textId="77777777" w:rsidR="000A65E3" w:rsidRDefault="000A65E3" w:rsidP="001A5088">
      <w:r>
        <w:t xml:space="preserve">Each sales order may have up to three salespeople with a unique commission percentage by finished goods item. Once the item is invoiced, the data is stored in the accounts receivable history files for sales reporting and inquiry. Dozens of standard sales reports provide multiple print ranges, sorting criteria, field selections and output choices that quadruple the report options. Reports show sales dollars, costs, profits, and percentages by day, month and year selected by customer, sales representative, item, product category, and by customer type. </w:t>
      </w:r>
    </w:p>
    <w:p w14:paraId="24E1C357" w14:textId="41471C66" w:rsidR="001A5088" w:rsidRDefault="000A65E3" w:rsidP="001A5088">
      <w:r>
        <w:t>Each report can limit the date range, customer range, category range and more and can show detailed numbers or summary dollars. Output can be printed, viewed to screen, emailed, or downloaded to Excel for further data manipulation.</w:t>
      </w:r>
    </w:p>
    <w:p w14:paraId="60195569" w14:textId="46EE8D9D" w:rsidR="00D5630F" w:rsidRDefault="00D5630F" w:rsidP="001A5088"/>
    <w:p w14:paraId="48BB8C29" w14:textId="4A20E7DE" w:rsidR="00D5630F" w:rsidRDefault="00D5630F" w:rsidP="001A5088"/>
    <w:p w14:paraId="6B6C1A0B" w14:textId="5D9E2FB9" w:rsidR="00D5630F" w:rsidRDefault="00D5630F" w:rsidP="001A5088"/>
    <w:p w14:paraId="1899AF31" w14:textId="59291292" w:rsidR="00D5630F" w:rsidRDefault="00D5630F" w:rsidP="001A5088"/>
    <w:p w14:paraId="17BA5584" w14:textId="0040E903" w:rsidR="00D5630F" w:rsidRDefault="00D5630F" w:rsidP="001A5088"/>
    <w:p w14:paraId="5537D54E" w14:textId="5AB91EF6" w:rsidR="00D5630F" w:rsidRDefault="00D5630F" w:rsidP="001A5088"/>
    <w:p w14:paraId="0AE5A00F" w14:textId="7B7D9D56" w:rsidR="00D5630F" w:rsidRDefault="00D5630F" w:rsidP="001A5088"/>
    <w:p w14:paraId="1D09F1FE" w14:textId="446382B9" w:rsidR="00D5630F" w:rsidRDefault="00D5630F" w:rsidP="001A5088"/>
    <w:p w14:paraId="389AC75A" w14:textId="77A0CD6C" w:rsidR="00D5630F" w:rsidRDefault="00D5630F" w:rsidP="001A5088"/>
    <w:p w14:paraId="6EF59973" w14:textId="77777777" w:rsidR="00D5630F" w:rsidRPr="001A5088" w:rsidRDefault="00D5630F" w:rsidP="001A5088"/>
    <w:p w14:paraId="31815244" w14:textId="16003F67" w:rsidR="00077850" w:rsidRDefault="0083359B" w:rsidP="00077850">
      <w:pPr>
        <w:pStyle w:val="Heading1"/>
        <w:rPr>
          <w:b/>
          <w:bCs/>
        </w:rPr>
      </w:pPr>
      <w:bookmarkStart w:id="16" w:name="_Toc44844003"/>
      <w:r>
        <w:rPr>
          <w:b/>
          <w:bCs/>
        </w:rPr>
        <w:lastRenderedPageBreak/>
        <w:t>Current Period-To-Date Sales [HC]</w:t>
      </w:r>
      <w:bookmarkEnd w:id="16"/>
    </w:p>
    <w:p w14:paraId="3952EBF7" w14:textId="4B6229CF" w:rsidR="00B15177" w:rsidRDefault="0083359B" w:rsidP="00B15177">
      <w:pPr>
        <w:pStyle w:val="Heading3"/>
      </w:pPr>
      <w:bookmarkStart w:id="17" w:name="_Toc44844004"/>
      <w:r>
        <w:t>Selection Parameters</w:t>
      </w:r>
      <w:bookmarkEnd w:id="17"/>
    </w:p>
    <w:p w14:paraId="0FEAD43A" w14:textId="325604B5" w:rsidR="0012235B" w:rsidRPr="0012235B" w:rsidRDefault="001E2FDE" w:rsidP="0012235B">
      <w:r>
        <w:rPr>
          <w:noProof/>
        </w:rPr>
        <w:drawing>
          <wp:inline distT="0" distB="0" distL="0" distR="0" wp14:anchorId="28FF6162" wp14:editId="6847A6F8">
            <wp:extent cx="44577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7700" cy="1828800"/>
                    </a:xfrm>
                    <a:prstGeom prst="rect">
                      <a:avLst/>
                    </a:prstGeom>
                  </pic:spPr>
                </pic:pic>
              </a:graphicData>
            </a:graphic>
          </wp:inline>
        </w:drawing>
      </w:r>
    </w:p>
    <w:p w14:paraId="0EBCF493" w14:textId="3EDC695F" w:rsidR="0012235B" w:rsidRDefault="0012235B" w:rsidP="0012235B">
      <w:pPr>
        <w:pStyle w:val="Heading4"/>
      </w:pPr>
      <w:bookmarkStart w:id="18" w:name="_Toc40437759"/>
      <w:bookmarkStart w:id="19" w:name="_Hlk43747076"/>
      <w:r>
        <w:t>As Of Date</w:t>
      </w:r>
    </w:p>
    <w:p w14:paraId="28C3331C" w14:textId="72D55D02" w:rsidR="0012235B" w:rsidRPr="0012235B" w:rsidRDefault="001A5088" w:rsidP="0012235B">
      <w:r w:rsidRPr="001A5088">
        <w:t>For Jobs Closed After - (As of) Enter the as of date.</w:t>
      </w:r>
    </w:p>
    <w:p w14:paraId="2C367D1B" w14:textId="638C8B97" w:rsidR="0012235B" w:rsidRDefault="0012235B" w:rsidP="0012235B">
      <w:pPr>
        <w:pStyle w:val="Heading4"/>
      </w:pPr>
      <w:r>
        <w:t>Beginning Sales Rep # / Ending Sales Rep #</w:t>
      </w:r>
    </w:p>
    <w:bookmarkEnd w:id="18"/>
    <w:bookmarkEnd w:id="19"/>
    <w:p w14:paraId="0CB4A3D5" w14:textId="5155183F" w:rsidR="000335E0" w:rsidRPr="00E5397E" w:rsidRDefault="000335E0" w:rsidP="000335E0">
      <w:r>
        <w:t>Enter the beginning and ending Sales Representative Number to run the Current Period-To-Date Sales report for.</w:t>
      </w:r>
    </w:p>
    <w:p w14:paraId="4B9A3765" w14:textId="60BF3E0D" w:rsidR="00D06F93" w:rsidRDefault="0012235B" w:rsidP="00D06F93">
      <w:pPr>
        <w:pStyle w:val="Heading4"/>
      </w:pPr>
      <w:r>
        <w:t>Select By (Choice)</w:t>
      </w:r>
    </w:p>
    <w:p w14:paraId="50FBCD7B" w14:textId="6279E35B" w:rsidR="003F7F75" w:rsidRDefault="003F7F75" w:rsidP="003F7F75">
      <w:r>
        <w:t xml:space="preserve">To choose the preferred </w:t>
      </w:r>
      <w:r w:rsidR="003531AB">
        <w:t>date selection</w:t>
      </w:r>
      <w:r>
        <w:t xml:space="preserve"> of </w:t>
      </w:r>
      <w:r w:rsidR="003531AB">
        <w:t>Invoice Date</w:t>
      </w:r>
      <w:r>
        <w:t xml:space="preserve"> vs. </w:t>
      </w:r>
      <w:r w:rsidR="003531AB">
        <w:t>Posting Date</w:t>
      </w:r>
      <w:r>
        <w:t>, please make sure the desired option choice bubble is toggled.</w:t>
      </w:r>
    </w:p>
    <w:p w14:paraId="01FF5464" w14:textId="0EEB3F9F" w:rsidR="0012235B" w:rsidRDefault="0012235B" w:rsidP="0012235B">
      <w:pPr>
        <w:pStyle w:val="Heading4"/>
      </w:pPr>
      <w:r>
        <w:t>Sort? (Choice)</w:t>
      </w:r>
    </w:p>
    <w:p w14:paraId="00068B07" w14:textId="25032F35" w:rsidR="003F7F75" w:rsidRDefault="003F7F75" w:rsidP="003F7F75">
      <w:r>
        <w:t xml:space="preserve">To choose the preferred </w:t>
      </w:r>
      <w:r w:rsidR="003531AB">
        <w:t>sorting method</w:t>
      </w:r>
      <w:r>
        <w:t xml:space="preserve"> of </w:t>
      </w:r>
      <w:r w:rsidR="003531AB">
        <w:t>Invoice Number</w:t>
      </w:r>
      <w:r>
        <w:t xml:space="preserve"> vs. </w:t>
      </w:r>
      <w:r w:rsidR="003531AB">
        <w:t>Customer Number</w:t>
      </w:r>
      <w:r>
        <w:t>, please make sure the desired option choice bubble is toggled.</w:t>
      </w:r>
    </w:p>
    <w:p w14:paraId="3B554184" w14:textId="4788843F" w:rsidR="0012235B" w:rsidRDefault="0012235B" w:rsidP="0012235B">
      <w:pPr>
        <w:pStyle w:val="Heading4"/>
      </w:pPr>
      <w:r>
        <w:t>Detailed – Toggle Box</w:t>
      </w:r>
    </w:p>
    <w:p w14:paraId="748B5D62" w14:textId="4C7B5561" w:rsidR="003F7F75" w:rsidRDefault="003F7F75" w:rsidP="003F7F75">
      <w:r>
        <w:t xml:space="preserve">To </w:t>
      </w:r>
      <w:r w:rsidR="003531AB">
        <w:t>include detailed information for items within the selected parameters</w:t>
      </w:r>
      <w:r>
        <w:t xml:space="preserve">, make sure that the </w:t>
      </w:r>
      <w:r w:rsidR="003531AB">
        <w:t>Detailed</w:t>
      </w:r>
      <w:r>
        <w:t xml:space="preserve"> toggle box is checked.</w:t>
      </w:r>
    </w:p>
    <w:p w14:paraId="50BF3FD8" w14:textId="6D5CA4DD" w:rsidR="0012235B" w:rsidRDefault="0012235B" w:rsidP="0012235B">
      <w:pPr>
        <w:pStyle w:val="Heading4"/>
      </w:pPr>
      <w:r>
        <w:t>YTD Totals? – Toggle Box</w:t>
      </w:r>
    </w:p>
    <w:p w14:paraId="4DDF21A5" w14:textId="2DDF6A19" w:rsidR="003F7F75" w:rsidRDefault="003F7F75" w:rsidP="003F7F75">
      <w:r>
        <w:t xml:space="preserve">To </w:t>
      </w:r>
      <w:r w:rsidR="003531AB">
        <w:t>include any Year-to-Date totals</w:t>
      </w:r>
      <w:r w:rsidR="001A5088">
        <w:t xml:space="preserve"> from the selected parameters on the report</w:t>
      </w:r>
      <w:r>
        <w:t xml:space="preserve">, make sure that the </w:t>
      </w:r>
      <w:r w:rsidR="001A5088">
        <w:t>YTD Totals</w:t>
      </w:r>
      <w:r>
        <w:t xml:space="preserve"> toggle box is checked.</w:t>
      </w:r>
    </w:p>
    <w:p w14:paraId="491F72C3" w14:textId="77777777" w:rsidR="003F7F75" w:rsidRDefault="003F7F75" w:rsidP="003F7F75">
      <w:pPr>
        <w:pStyle w:val="Heading4"/>
      </w:pPr>
      <w:r>
        <w:t>Include Finance Charges? – Toggle Box</w:t>
      </w:r>
    </w:p>
    <w:p w14:paraId="56827436" w14:textId="77777777" w:rsidR="003F7F75" w:rsidRDefault="003F7F75" w:rsidP="003F7F75">
      <w:r>
        <w:t>To include and finance charges within the selected parameters on the report, make sure that the Include Finance Charges toggle box is checked.</w:t>
      </w:r>
    </w:p>
    <w:p w14:paraId="7091A6DB" w14:textId="37D88012" w:rsidR="0083359B" w:rsidRDefault="0083359B" w:rsidP="0083359B">
      <w:pPr>
        <w:pStyle w:val="Heading3"/>
      </w:pPr>
      <w:bookmarkStart w:id="20" w:name="_Toc44844005"/>
      <w:r>
        <w:lastRenderedPageBreak/>
        <w:t>Available and Selected Columns</w:t>
      </w:r>
      <w:bookmarkEnd w:id="20"/>
    </w:p>
    <w:p w14:paraId="07B607A9" w14:textId="0D4AEB9C" w:rsidR="008B4A6E" w:rsidRPr="008B4A6E" w:rsidRDefault="001E2FDE" w:rsidP="008B4A6E">
      <w:r>
        <w:rPr>
          <w:noProof/>
        </w:rPr>
        <w:drawing>
          <wp:inline distT="0" distB="0" distL="0" distR="0" wp14:anchorId="0E3D6B6F" wp14:editId="654F37CC">
            <wp:extent cx="4467225" cy="1276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7225" cy="1276350"/>
                    </a:xfrm>
                    <a:prstGeom prst="rect">
                      <a:avLst/>
                    </a:prstGeom>
                  </pic:spPr>
                </pic:pic>
              </a:graphicData>
            </a:graphic>
          </wp:inline>
        </w:drawing>
      </w:r>
    </w:p>
    <w:p w14:paraId="5DC89740" w14:textId="77777777" w:rsidR="008B4A6E" w:rsidRDefault="008B4A6E" w:rsidP="008B4A6E">
      <w:pPr>
        <w:pStyle w:val="Heading4"/>
      </w:pPr>
      <w:bookmarkStart w:id="21" w:name="_Hlk42522238"/>
      <w:bookmarkStart w:id="22" w:name="_Hlk42955753"/>
      <w:bookmarkStart w:id="23" w:name="_Hlk42958006"/>
      <w:bookmarkStart w:id="24" w:name="_Hlk43554533"/>
      <w:r>
        <w:t>Available Columns</w:t>
      </w:r>
    </w:p>
    <w:p w14:paraId="735F6D94" w14:textId="77777777" w:rsidR="008B4A6E" w:rsidRPr="00F61F89" w:rsidRDefault="008B4A6E" w:rsidP="008B4A6E">
      <w:bookmarkStart w:id="25" w:name="_Hlk42958873"/>
      <w:r>
        <w:t>The user may choose which columns they wish to have on the report printout. As the user selects their choices, they will appear on the ‘</w:t>
      </w:r>
      <w:r>
        <w:rPr>
          <w:i/>
          <w:iCs/>
        </w:rPr>
        <w:t>Selected Columns’</w:t>
      </w:r>
      <w:r>
        <w:t xml:space="preserve"> list.</w:t>
      </w:r>
    </w:p>
    <w:p w14:paraId="2EFBC638" w14:textId="77777777" w:rsidR="008B4A6E" w:rsidRDefault="008B4A6E" w:rsidP="008B4A6E">
      <w:pPr>
        <w:pStyle w:val="Heading4"/>
      </w:pPr>
      <w:bookmarkStart w:id="26" w:name="_Hlk42957914"/>
      <w:bookmarkEnd w:id="25"/>
      <w:r>
        <w:t>Selected Columns (In Display Order)</w:t>
      </w:r>
    </w:p>
    <w:p w14:paraId="0BF02B23"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17B39A8F" w14:textId="77777777" w:rsidR="008B4A6E" w:rsidRDefault="008B4A6E" w:rsidP="008B4A6E">
      <w:pPr>
        <w:pStyle w:val="Heading4"/>
      </w:pPr>
      <w:r>
        <w:t>Default</w:t>
      </w:r>
    </w:p>
    <w:p w14:paraId="603D264E"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24F36DAE" w14:textId="77777777" w:rsidR="008B4A6E" w:rsidRDefault="008B4A6E" w:rsidP="008B4A6E">
      <w:pPr>
        <w:pStyle w:val="Heading4"/>
      </w:pPr>
      <w:r>
        <w:t>Add &gt;&gt;</w:t>
      </w:r>
    </w:p>
    <w:p w14:paraId="29C382E8"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4C81B7D3" w14:textId="77777777" w:rsidR="008B4A6E" w:rsidRDefault="008B4A6E" w:rsidP="008B4A6E">
      <w:pPr>
        <w:pStyle w:val="Heading4"/>
      </w:pPr>
      <w:r>
        <w:t>&lt;&lt; Remove</w:t>
      </w:r>
    </w:p>
    <w:p w14:paraId="277606AD"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5EAD956" w14:textId="77777777" w:rsidR="008B4A6E" w:rsidRDefault="008B4A6E" w:rsidP="008B4A6E">
      <w:pPr>
        <w:pStyle w:val="Heading4"/>
      </w:pPr>
      <w:r>
        <w:t>Move Up</w:t>
      </w:r>
    </w:p>
    <w:p w14:paraId="4DA0A4D0"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26DFA10C" w14:textId="77777777" w:rsidR="008B4A6E" w:rsidRDefault="008B4A6E" w:rsidP="008B4A6E">
      <w:pPr>
        <w:pStyle w:val="Heading4"/>
      </w:pPr>
      <w:r>
        <w:t>Move Down</w:t>
      </w:r>
    </w:p>
    <w:bookmarkEnd w:id="21"/>
    <w:p w14:paraId="6C3208E5"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button, the user can change its position on the report.</w:t>
      </w:r>
      <w:bookmarkEnd w:id="26"/>
      <w:r>
        <w:t xml:space="preserve"> </w:t>
      </w:r>
      <w:bookmarkEnd w:id="22"/>
      <w:bookmarkEnd w:id="23"/>
    </w:p>
    <w:p w14:paraId="082C36B7" w14:textId="34FF5921" w:rsidR="0083359B" w:rsidRDefault="0083359B" w:rsidP="0083359B">
      <w:pPr>
        <w:pStyle w:val="Heading3"/>
      </w:pPr>
      <w:bookmarkStart w:id="27" w:name="_Toc44844006"/>
      <w:bookmarkEnd w:id="24"/>
      <w:r>
        <w:lastRenderedPageBreak/>
        <w:t>Output Destination</w:t>
      </w:r>
      <w:bookmarkEnd w:id="27"/>
    </w:p>
    <w:p w14:paraId="430B27CC" w14:textId="01F8CEA8" w:rsidR="0012235B" w:rsidRPr="0012235B" w:rsidRDefault="003310B3" w:rsidP="0012235B">
      <w:r>
        <w:rPr>
          <w:noProof/>
        </w:rPr>
        <w:drawing>
          <wp:inline distT="0" distB="0" distL="0" distR="0" wp14:anchorId="411CC5CB" wp14:editId="07DCD086">
            <wp:extent cx="4333875" cy="2085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3875" cy="2085975"/>
                    </a:xfrm>
                    <a:prstGeom prst="rect">
                      <a:avLst/>
                    </a:prstGeom>
                  </pic:spPr>
                </pic:pic>
              </a:graphicData>
            </a:graphic>
          </wp:inline>
        </w:drawing>
      </w:r>
    </w:p>
    <w:p w14:paraId="087FA29A" w14:textId="77777777" w:rsidR="0012235B" w:rsidRDefault="0012235B" w:rsidP="0012235B">
      <w:pPr>
        <w:pStyle w:val="Heading4"/>
      </w:pPr>
      <w:r>
        <w:t>Destination Choice</w:t>
      </w:r>
    </w:p>
    <w:p w14:paraId="238DA518" w14:textId="77777777" w:rsidR="0012235B" w:rsidRPr="00144B20" w:rsidRDefault="0012235B" w:rsidP="0012235B">
      <w:r>
        <w:t>To choose the destination where the document should be printed, please make sure that desired output destination choice bubble is toggled.</w:t>
      </w:r>
    </w:p>
    <w:p w14:paraId="0C035793" w14:textId="77777777" w:rsidR="0012235B" w:rsidRDefault="0012235B" w:rsidP="0012235B">
      <w:pPr>
        <w:pStyle w:val="Heading4"/>
      </w:pPr>
      <w:r>
        <w:t>Layout Choice</w:t>
      </w:r>
    </w:p>
    <w:p w14:paraId="77434B4F" w14:textId="77777777" w:rsidR="0012235B" w:rsidRPr="00144B20" w:rsidRDefault="0012235B" w:rsidP="0012235B">
      <w:r>
        <w:t>To choose the preferred layout of Landscape vs. Portrait, please make sure the desired option choice bubbled is toggled.</w:t>
      </w:r>
    </w:p>
    <w:p w14:paraId="6BAD1CA5" w14:textId="77777777" w:rsidR="0012235B" w:rsidRDefault="0012235B" w:rsidP="0012235B">
      <w:pPr>
        <w:pStyle w:val="Heading4"/>
      </w:pPr>
      <w:r>
        <w:t>Lines Per Page</w:t>
      </w:r>
    </w:p>
    <w:p w14:paraId="6B30C506" w14:textId="77777777" w:rsidR="0012235B" w:rsidRPr="00144B20" w:rsidRDefault="0012235B" w:rsidP="0012235B">
      <w:r w:rsidRPr="00211A1F">
        <w:t>Lines per page on the report when printing.</w:t>
      </w:r>
    </w:p>
    <w:p w14:paraId="4903645A" w14:textId="77777777" w:rsidR="0012235B" w:rsidRDefault="0012235B" w:rsidP="0012235B">
      <w:pPr>
        <w:pStyle w:val="Heading4"/>
      </w:pPr>
      <w:r>
        <w:t>Font</w:t>
      </w:r>
    </w:p>
    <w:p w14:paraId="222D9D33"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4AF47276" w14:textId="77777777" w:rsidR="0012235B" w:rsidRDefault="0012235B" w:rsidP="0012235B">
      <w:pPr>
        <w:pStyle w:val="Heading4"/>
      </w:pPr>
      <w:r>
        <w:t>Show Parameters? – Toggle Box</w:t>
      </w:r>
    </w:p>
    <w:p w14:paraId="1ED7F6E8" w14:textId="77777777" w:rsidR="0012235B" w:rsidRDefault="0012235B" w:rsidP="0012235B">
      <w:r>
        <w:t>To show parameters, make sure that the toggle box is ‘ticked’ with a checkmark.</w:t>
      </w:r>
    </w:p>
    <w:p w14:paraId="5E27D42F" w14:textId="77777777" w:rsidR="0012235B" w:rsidRDefault="0012235B" w:rsidP="0012235B">
      <w:pPr>
        <w:pStyle w:val="Heading4"/>
      </w:pPr>
      <w:r>
        <w:t>Export to Excel? – Toggle Box</w:t>
      </w:r>
    </w:p>
    <w:p w14:paraId="3903E7DD" w14:textId="77777777" w:rsidR="0012235B" w:rsidRPr="00CC767A" w:rsidRDefault="0012235B" w:rsidP="0012235B">
      <w:r>
        <w:t>To export the printed file to an excel document, make sure that the Export to Excel toggle box is checked.</w:t>
      </w:r>
    </w:p>
    <w:p w14:paraId="65E2EC7D" w14:textId="77777777" w:rsidR="0012235B" w:rsidRDefault="0012235B" w:rsidP="0012235B">
      <w:pPr>
        <w:pStyle w:val="Heading4"/>
      </w:pPr>
      <w:r>
        <w:t>Auto Run Excel? – Toggle Box</w:t>
      </w:r>
    </w:p>
    <w:p w14:paraId="4D976421" w14:textId="77777777" w:rsidR="0012235B" w:rsidRPr="00CC767A" w:rsidRDefault="0012235B" w:rsidP="0012235B">
      <w:r>
        <w:t>To automatically open the new excel document, make sure that the Auto Run Excel toggle box is checked.</w:t>
      </w:r>
    </w:p>
    <w:p w14:paraId="43E93555" w14:textId="77777777" w:rsidR="0012235B" w:rsidRDefault="0012235B" w:rsidP="0012235B">
      <w:pPr>
        <w:pStyle w:val="Heading4"/>
      </w:pPr>
      <w:r>
        <w:t>If Yes, File Name</w:t>
      </w:r>
    </w:p>
    <w:p w14:paraId="64AFD492" w14:textId="77777777" w:rsidR="0012235B" w:rsidRDefault="0012235B" w:rsidP="0012235B">
      <w:r>
        <w:t>If exporting the file to Excel, enter the desired file name.</w:t>
      </w:r>
    </w:p>
    <w:p w14:paraId="63B12321" w14:textId="3CE57FBC" w:rsidR="0012235B" w:rsidRDefault="0012235B" w:rsidP="0012235B">
      <w:pPr>
        <w:pStyle w:val="Heading4"/>
      </w:pPr>
      <w:r>
        <w:t>If Yes, Summary File Name</w:t>
      </w:r>
    </w:p>
    <w:p w14:paraId="1D9D9783" w14:textId="77777777" w:rsidR="0012235B" w:rsidRDefault="0012235B" w:rsidP="0012235B">
      <w:r>
        <w:t>If exporting the file to Excel, enter the desired file name.</w:t>
      </w:r>
    </w:p>
    <w:p w14:paraId="449D2498" w14:textId="0C209E0F" w:rsidR="0083359B" w:rsidRDefault="0083359B" w:rsidP="0083359B">
      <w:pPr>
        <w:pStyle w:val="Heading1"/>
        <w:rPr>
          <w:b/>
          <w:bCs/>
        </w:rPr>
      </w:pPr>
      <w:bookmarkStart w:id="28" w:name="_Toc44844007"/>
      <w:r>
        <w:rPr>
          <w:b/>
          <w:bCs/>
        </w:rPr>
        <w:lastRenderedPageBreak/>
        <w:t>Billing Detail Sales Journal [HB]</w:t>
      </w:r>
      <w:bookmarkEnd w:id="28"/>
    </w:p>
    <w:p w14:paraId="1A23FAEB" w14:textId="1E10388B" w:rsidR="0083359B" w:rsidRDefault="0083359B" w:rsidP="0083359B">
      <w:pPr>
        <w:pStyle w:val="Heading3"/>
      </w:pPr>
      <w:bookmarkStart w:id="29" w:name="_Toc44844008"/>
      <w:r>
        <w:t>Selection Parameters</w:t>
      </w:r>
      <w:bookmarkEnd w:id="29"/>
    </w:p>
    <w:p w14:paraId="6F55E284" w14:textId="28EE3D4D" w:rsidR="003310B3" w:rsidRPr="003310B3" w:rsidRDefault="003310B3" w:rsidP="003310B3">
      <w:r>
        <w:rPr>
          <w:noProof/>
        </w:rPr>
        <w:drawing>
          <wp:inline distT="0" distB="0" distL="0" distR="0" wp14:anchorId="56B27129" wp14:editId="16AC28F5">
            <wp:extent cx="4438650" cy="1685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8650" cy="1685925"/>
                    </a:xfrm>
                    <a:prstGeom prst="rect">
                      <a:avLst/>
                    </a:prstGeom>
                  </pic:spPr>
                </pic:pic>
              </a:graphicData>
            </a:graphic>
          </wp:inline>
        </w:drawing>
      </w:r>
    </w:p>
    <w:p w14:paraId="3E2A75A2" w14:textId="77777777" w:rsidR="003F7F75" w:rsidRDefault="003F7F75" w:rsidP="003F7F75">
      <w:pPr>
        <w:pStyle w:val="Heading4"/>
      </w:pPr>
      <w:r>
        <w:t>Use Defined Customer List – Toggle Box</w:t>
      </w:r>
    </w:p>
    <w:p w14:paraId="7DEFA8A8" w14:textId="77777777" w:rsidR="003F7F75" w:rsidRDefault="003F7F75" w:rsidP="003F7F75">
      <w:r>
        <w:t>To use a pre-defined customer list, make sure that this toggle box is checked.</w:t>
      </w:r>
    </w:p>
    <w:p w14:paraId="592D6EA0" w14:textId="75AC1F2C" w:rsidR="0012235B" w:rsidRDefault="0012235B" w:rsidP="0012235B">
      <w:pPr>
        <w:pStyle w:val="Heading4"/>
      </w:pPr>
      <w:r>
        <w:t xml:space="preserve">Beginning </w:t>
      </w:r>
      <w:r w:rsidR="005D6E22">
        <w:t>Customer #</w:t>
      </w:r>
      <w:r>
        <w:t xml:space="preserve"> / Ending </w:t>
      </w:r>
      <w:r w:rsidR="005D6E22">
        <w:t>Customer #</w:t>
      </w:r>
    </w:p>
    <w:p w14:paraId="3AEB8087" w14:textId="558267BC" w:rsidR="000335E0" w:rsidRPr="00E5397E" w:rsidRDefault="000335E0" w:rsidP="000335E0">
      <w:r>
        <w:t>Enter the beginning and ending Customer Number to run the Billing Detail Sales Journal report for.</w:t>
      </w:r>
    </w:p>
    <w:p w14:paraId="4ABD3FE1" w14:textId="2405D7D7" w:rsidR="0012235B" w:rsidRDefault="0012235B" w:rsidP="0012235B">
      <w:pPr>
        <w:pStyle w:val="Heading4"/>
      </w:pPr>
      <w:r>
        <w:t xml:space="preserve">Beginning </w:t>
      </w:r>
      <w:r w:rsidR="005D6E22">
        <w:t>Invoice Date</w:t>
      </w:r>
      <w:r>
        <w:t xml:space="preserve"> / Ending </w:t>
      </w:r>
      <w:r w:rsidR="005D6E22">
        <w:t>Invoice Date</w:t>
      </w:r>
    </w:p>
    <w:p w14:paraId="6F5DC0AB" w14:textId="581B5D19" w:rsidR="000335E0" w:rsidRPr="00E5397E" w:rsidRDefault="000335E0" w:rsidP="000335E0">
      <w:r>
        <w:t>Enter the beginning and ending Invoice Date to run the Billing Detail Sales Journal report for.</w:t>
      </w:r>
    </w:p>
    <w:p w14:paraId="4EFD1D49" w14:textId="3491E3F4" w:rsidR="0012235B" w:rsidRDefault="005D6E22" w:rsidP="0012235B">
      <w:pPr>
        <w:pStyle w:val="Heading4"/>
      </w:pPr>
      <w:r>
        <w:t>Show Freight Charges</w:t>
      </w:r>
      <w:r w:rsidR="0012235B">
        <w:t xml:space="preserve"> – Toggle Box</w:t>
      </w:r>
    </w:p>
    <w:p w14:paraId="55751761" w14:textId="0F47A73F" w:rsidR="003F7F75" w:rsidRDefault="003F7F75" w:rsidP="003F7F75">
      <w:r>
        <w:t xml:space="preserve">To </w:t>
      </w:r>
      <w:r w:rsidR="003531AB">
        <w:t>show any freight charges within the selected parameters</w:t>
      </w:r>
      <w:r>
        <w:t xml:space="preserve">, make sure that the </w:t>
      </w:r>
      <w:r w:rsidR="003531AB">
        <w:t>Shoe Freight Charges</w:t>
      </w:r>
      <w:r>
        <w:t xml:space="preserve"> toggle box is checked.</w:t>
      </w:r>
    </w:p>
    <w:p w14:paraId="5F595ED2" w14:textId="7575C3B7" w:rsidR="0012235B" w:rsidRDefault="005D6E22" w:rsidP="0012235B">
      <w:pPr>
        <w:pStyle w:val="Heading4"/>
      </w:pPr>
      <w:r>
        <w:t>Summary Only</w:t>
      </w:r>
      <w:r w:rsidR="0012235B">
        <w:t xml:space="preserve"> – Toggle Box</w:t>
      </w:r>
    </w:p>
    <w:p w14:paraId="1E80B4E4" w14:textId="62BAA8C5" w:rsidR="003F7F75" w:rsidRDefault="003F7F75" w:rsidP="003F7F75">
      <w:r>
        <w:t xml:space="preserve">To </w:t>
      </w:r>
      <w:r w:rsidR="003531AB">
        <w:t>only print summarized information for the selected parameters</w:t>
      </w:r>
      <w:r>
        <w:t xml:space="preserve">, make sure that the </w:t>
      </w:r>
      <w:r w:rsidR="003531AB">
        <w:t>Summary Only</w:t>
      </w:r>
      <w:r>
        <w:t xml:space="preserve"> toggle box is checked.</w:t>
      </w:r>
    </w:p>
    <w:p w14:paraId="58B721B0" w14:textId="77777777" w:rsidR="003F7F75" w:rsidRDefault="003F7F75" w:rsidP="003F7F75">
      <w:pPr>
        <w:pStyle w:val="Heading4"/>
      </w:pPr>
      <w:r>
        <w:t>Include Finance Charges? – Toggle Box</w:t>
      </w:r>
    </w:p>
    <w:p w14:paraId="04945221" w14:textId="77777777" w:rsidR="003F7F75" w:rsidRDefault="003F7F75" w:rsidP="003F7F75">
      <w:r>
        <w:t>To include and finance charges within the selected parameters on the report, make sure that the Include Finance Charges toggle box is checked.</w:t>
      </w:r>
    </w:p>
    <w:p w14:paraId="0B3B3562" w14:textId="62CF69B1" w:rsidR="0012235B" w:rsidRDefault="005D6E22" w:rsidP="0012235B">
      <w:pPr>
        <w:pStyle w:val="Heading4"/>
      </w:pPr>
      <w:r>
        <w:t>Sort by Credit Rating?</w:t>
      </w:r>
      <w:r w:rsidR="0012235B">
        <w:t xml:space="preserve"> – Toggle Box</w:t>
      </w:r>
    </w:p>
    <w:p w14:paraId="15317C90" w14:textId="5B8BA6FF" w:rsidR="003F7F75" w:rsidRDefault="003F7F75" w:rsidP="003F7F75">
      <w:r>
        <w:t xml:space="preserve">To </w:t>
      </w:r>
      <w:r w:rsidR="003531AB">
        <w:t>sort the report by each customer’s credit rating</w:t>
      </w:r>
      <w:r>
        <w:t xml:space="preserve">, make sure that the </w:t>
      </w:r>
      <w:r w:rsidR="003531AB">
        <w:t>Sort by Credit Rating</w:t>
      </w:r>
      <w:r>
        <w:t xml:space="preserve"> toggle box is checked.</w:t>
      </w:r>
    </w:p>
    <w:p w14:paraId="17925A6F" w14:textId="0A4D790A" w:rsidR="00D5630F" w:rsidRDefault="00D5630F" w:rsidP="003F7F75"/>
    <w:p w14:paraId="5929185F" w14:textId="77777777" w:rsidR="00D5630F" w:rsidRDefault="00D5630F" w:rsidP="003F7F75"/>
    <w:p w14:paraId="376FBC7C" w14:textId="6D509F0E" w:rsidR="0083359B" w:rsidRDefault="0083359B" w:rsidP="0083359B">
      <w:pPr>
        <w:pStyle w:val="Heading3"/>
      </w:pPr>
      <w:bookmarkStart w:id="30" w:name="_Toc44844009"/>
      <w:r>
        <w:lastRenderedPageBreak/>
        <w:t>Available and Selected Columns</w:t>
      </w:r>
      <w:bookmarkEnd w:id="30"/>
    </w:p>
    <w:p w14:paraId="48F2D2EC" w14:textId="0C312758" w:rsidR="008B4A6E" w:rsidRPr="008B4A6E" w:rsidRDefault="003310B3" w:rsidP="008B4A6E">
      <w:r>
        <w:rPr>
          <w:noProof/>
        </w:rPr>
        <w:drawing>
          <wp:inline distT="0" distB="0" distL="0" distR="0" wp14:anchorId="54BF1B42" wp14:editId="428586F9">
            <wp:extent cx="4448175" cy="1266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48175" cy="1266825"/>
                    </a:xfrm>
                    <a:prstGeom prst="rect">
                      <a:avLst/>
                    </a:prstGeom>
                  </pic:spPr>
                </pic:pic>
              </a:graphicData>
            </a:graphic>
          </wp:inline>
        </w:drawing>
      </w:r>
    </w:p>
    <w:p w14:paraId="0011AC4D" w14:textId="77777777" w:rsidR="008B4A6E" w:rsidRDefault="008B4A6E" w:rsidP="008B4A6E">
      <w:pPr>
        <w:pStyle w:val="Heading4"/>
      </w:pPr>
      <w:r>
        <w:t>Available Columns</w:t>
      </w:r>
    </w:p>
    <w:p w14:paraId="410BAFB5"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78609343" w14:textId="77777777" w:rsidR="008B4A6E" w:rsidRDefault="008B4A6E" w:rsidP="008B4A6E">
      <w:pPr>
        <w:pStyle w:val="Heading4"/>
      </w:pPr>
      <w:r>
        <w:t>Selected Columns (In Display Order)</w:t>
      </w:r>
    </w:p>
    <w:p w14:paraId="2BFE5705"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575D2106" w14:textId="77777777" w:rsidR="008B4A6E" w:rsidRDefault="008B4A6E" w:rsidP="008B4A6E">
      <w:pPr>
        <w:pStyle w:val="Heading4"/>
      </w:pPr>
      <w:r>
        <w:t>Default</w:t>
      </w:r>
    </w:p>
    <w:p w14:paraId="2AC8C497"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732A8D6C" w14:textId="77777777" w:rsidR="008B4A6E" w:rsidRDefault="008B4A6E" w:rsidP="008B4A6E">
      <w:pPr>
        <w:pStyle w:val="Heading4"/>
      </w:pPr>
      <w:r>
        <w:t>Add &gt;&gt;</w:t>
      </w:r>
    </w:p>
    <w:p w14:paraId="42806DC2"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53FF7953" w14:textId="77777777" w:rsidR="008B4A6E" w:rsidRDefault="008B4A6E" w:rsidP="008B4A6E">
      <w:pPr>
        <w:pStyle w:val="Heading4"/>
      </w:pPr>
      <w:r>
        <w:t>&lt;&lt; Remove</w:t>
      </w:r>
    </w:p>
    <w:p w14:paraId="0ADE5ACB"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0F4DD7F8" w14:textId="77777777" w:rsidR="008B4A6E" w:rsidRDefault="008B4A6E" w:rsidP="008B4A6E">
      <w:pPr>
        <w:pStyle w:val="Heading4"/>
      </w:pPr>
      <w:r>
        <w:t>Move Up</w:t>
      </w:r>
    </w:p>
    <w:p w14:paraId="3862FDBE"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8AD21CA" w14:textId="77777777" w:rsidR="008B4A6E" w:rsidRDefault="008B4A6E" w:rsidP="008B4A6E">
      <w:pPr>
        <w:pStyle w:val="Heading4"/>
      </w:pPr>
      <w:r>
        <w:t>Move Down</w:t>
      </w:r>
    </w:p>
    <w:p w14:paraId="34F60BF7" w14:textId="65CB1990"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3BA0A612" w14:textId="77777777" w:rsidR="00D5630F" w:rsidRDefault="00D5630F" w:rsidP="008B4A6E"/>
    <w:p w14:paraId="650A8F73" w14:textId="3A152985" w:rsidR="0083359B" w:rsidRDefault="0083359B" w:rsidP="0083359B">
      <w:pPr>
        <w:pStyle w:val="Heading3"/>
      </w:pPr>
      <w:bookmarkStart w:id="31" w:name="_Toc44844010"/>
      <w:r>
        <w:lastRenderedPageBreak/>
        <w:t>Output Destination</w:t>
      </w:r>
      <w:bookmarkEnd w:id="31"/>
    </w:p>
    <w:p w14:paraId="58E6AFDA" w14:textId="7B875114" w:rsidR="0012235B" w:rsidRPr="0012235B" w:rsidRDefault="003310B3" w:rsidP="0012235B">
      <w:r>
        <w:rPr>
          <w:noProof/>
        </w:rPr>
        <w:drawing>
          <wp:inline distT="0" distB="0" distL="0" distR="0" wp14:anchorId="113E59D0" wp14:editId="2008499F">
            <wp:extent cx="43624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62450" cy="1609725"/>
                    </a:xfrm>
                    <a:prstGeom prst="rect">
                      <a:avLst/>
                    </a:prstGeom>
                  </pic:spPr>
                </pic:pic>
              </a:graphicData>
            </a:graphic>
          </wp:inline>
        </w:drawing>
      </w:r>
    </w:p>
    <w:p w14:paraId="1258B1BD" w14:textId="77777777" w:rsidR="0012235B" w:rsidRDefault="0012235B" w:rsidP="0012235B">
      <w:pPr>
        <w:pStyle w:val="Heading4"/>
      </w:pPr>
      <w:r>
        <w:t>Destination Choice</w:t>
      </w:r>
    </w:p>
    <w:p w14:paraId="6FA76078" w14:textId="77777777" w:rsidR="0012235B" w:rsidRPr="00144B20" w:rsidRDefault="0012235B" w:rsidP="0012235B">
      <w:r>
        <w:t>To choose the destination where the document should be printed, please make sure that desired output destination choice bubble is toggled.</w:t>
      </w:r>
    </w:p>
    <w:p w14:paraId="032CE05F" w14:textId="77777777" w:rsidR="0012235B" w:rsidRDefault="0012235B" w:rsidP="0012235B">
      <w:pPr>
        <w:pStyle w:val="Heading4"/>
      </w:pPr>
      <w:r>
        <w:t>Layout Choice</w:t>
      </w:r>
    </w:p>
    <w:p w14:paraId="6BA84AE4" w14:textId="77777777" w:rsidR="0012235B" w:rsidRPr="00144B20" w:rsidRDefault="0012235B" w:rsidP="0012235B">
      <w:r>
        <w:t>To choose the preferred layout of Landscape vs. Portrait, please make sure the desired option choice bubbled is toggled.</w:t>
      </w:r>
    </w:p>
    <w:p w14:paraId="324DF761" w14:textId="77777777" w:rsidR="0012235B" w:rsidRDefault="0012235B" w:rsidP="0012235B">
      <w:pPr>
        <w:pStyle w:val="Heading4"/>
      </w:pPr>
      <w:r>
        <w:t>Lines Per Page</w:t>
      </w:r>
    </w:p>
    <w:p w14:paraId="74181A07" w14:textId="77777777" w:rsidR="0012235B" w:rsidRPr="00144B20" w:rsidRDefault="0012235B" w:rsidP="0012235B">
      <w:r w:rsidRPr="00211A1F">
        <w:t>Lines per page on the report when printing.</w:t>
      </w:r>
    </w:p>
    <w:p w14:paraId="5BAB7DEB" w14:textId="77777777" w:rsidR="0012235B" w:rsidRDefault="0012235B" w:rsidP="0012235B">
      <w:pPr>
        <w:pStyle w:val="Heading4"/>
      </w:pPr>
      <w:r>
        <w:t>Font</w:t>
      </w:r>
    </w:p>
    <w:p w14:paraId="5D0A987B"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7A88870A" w14:textId="77777777" w:rsidR="0012235B" w:rsidRDefault="0012235B" w:rsidP="0012235B">
      <w:pPr>
        <w:pStyle w:val="Heading4"/>
      </w:pPr>
      <w:r>
        <w:t>Show Parameters? – Toggle Box</w:t>
      </w:r>
    </w:p>
    <w:p w14:paraId="62B17B19" w14:textId="77777777" w:rsidR="0012235B" w:rsidRDefault="0012235B" w:rsidP="0012235B">
      <w:r>
        <w:t>To show parameters, make sure that the toggle box is ‘ticked’ with a checkmark.</w:t>
      </w:r>
    </w:p>
    <w:p w14:paraId="4DCC60A6" w14:textId="77777777" w:rsidR="0012235B" w:rsidRDefault="0012235B" w:rsidP="0012235B">
      <w:pPr>
        <w:pStyle w:val="Heading4"/>
      </w:pPr>
      <w:r>
        <w:t>Export to Excel? – Toggle Box</w:t>
      </w:r>
    </w:p>
    <w:p w14:paraId="34A48FBB" w14:textId="77777777" w:rsidR="0012235B" w:rsidRPr="00CC767A" w:rsidRDefault="0012235B" w:rsidP="0012235B">
      <w:r>
        <w:t>To export the printed file to an excel document, make sure that the Export to Excel toggle box is checked.</w:t>
      </w:r>
    </w:p>
    <w:p w14:paraId="282AC117" w14:textId="77777777" w:rsidR="0012235B" w:rsidRDefault="0012235B" w:rsidP="0012235B">
      <w:pPr>
        <w:pStyle w:val="Heading4"/>
      </w:pPr>
      <w:r>
        <w:t>Auto Run Excel? – Toggle Box</w:t>
      </w:r>
    </w:p>
    <w:p w14:paraId="0B3E6620" w14:textId="77777777" w:rsidR="0012235B" w:rsidRPr="00CC767A" w:rsidRDefault="0012235B" w:rsidP="0012235B">
      <w:r>
        <w:t>To automatically open the new excel document, make sure that the Auto Run Excel toggle box is checked.</w:t>
      </w:r>
    </w:p>
    <w:p w14:paraId="73E09A23" w14:textId="77777777" w:rsidR="0012235B" w:rsidRDefault="0012235B" w:rsidP="0012235B">
      <w:pPr>
        <w:pStyle w:val="Heading4"/>
      </w:pPr>
      <w:r>
        <w:t>If Yes, File Name</w:t>
      </w:r>
    </w:p>
    <w:p w14:paraId="0A86199E" w14:textId="54D541DA" w:rsidR="0012235B" w:rsidRDefault="0012235B" w:rsidP="0012235B">
      <w:r>
        <w:t>If exporting the file to Excel, enter the desired file name.</w:t>
      </w:r>
    </w:p>
    <w:p w14:paraId="144C1C7E" w14:textId="23B2080B" w:rsidR="00D5630F" w:rsidRDefault="00D5630F" w:rsidP="0012235B"/>
    <w:p w14:paraId="7FEB64C2" w14:textId="77777777" w:rsidR="00D5630F" w:rsidRDefault="00D5630F" w:rsidP="0012235B"/>
    <w:p w14:paraId="79BC6D40" w14:textId="343DD8BF" w:rsidR="0083359B" w:rsidRDefault="0083359B" w:rsidP="0083359B">
      <w:pPr>
        <w:pStyle w:val="Heading1"/>
        <w:rPr>
          <w:b/>
          <w:bCs/>
        </w:rPr>
      </w:pPr>
      <w:bookmarkStart w:id="32" w:name="_Toc44844011"/>
      <w:r>
        <w:rPr>
          <w:b/>
          <w:bCs/>
        </w:rPr>
        <w:lastRenderedPageBreak/>
        <w:t>FG Category Product Sales [HF]</w:t>
      </w:r>
      <w:bookmarkEnd w:id="32"/>
    </w:p>
    <w:p w14:paraId="41C1FC65" w14:textId="71164A44" w:rsidR="0083359B" w:rsidRDefault="0083359B" w:rsidP="0083359B">
      <w:pPr>
        <w:pStyle w:val="Heading3"/>
      </w:pPr>
      <w:bookmarkStart w:id="33" w:name="_Toc44844012"/>
      <w:r>
        <w:t>Selection Parameters</w:t>
      </w:r>
      <w:bookmarkEnd w:id="33"/>
    </w:p>
    <w:p w14:paraId="7F2BFB00" w14:textId="4C7F517F" w:rsidR="003310B3" w:rsidRPr="003310B3" w:rsidRDefault="003310B3" w:rsidP="003310B3">
      <w:r>
        <w:rPr>
          <w:noProof/>
        </w:rPr>
        <w:drawing>
          <wp:inline distT="0" distB="0" distL="0" distR="0" wp14:anchorId="4B665771" wp14:editId="30356FE1">
            <wp:extent cx="4448175" cy="952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48175" cy="952500"/>
                    </a:xfrm>
                    <a:prstGeom prst="rect">
                      <a:avLst/>
                    </a:prstGeom>
                  </pic:spPr>
                </pic:pic>
              </a:graphicData>
            </a:graphic>
          </wp:inline>
        </w:drawing>
      </w:r>
    </w:p>
    <w:p w14:paraId="3D9CB4EA" w14:textId="0148DD02" w:rsidR="0012235B" w:rsidRDefault="005D6E22" w:rsidP="0012235B">
      <w:pPr>
        <w:pStyle w:val="Heading4"/>
      </w:pPr>
      <w:r>
        <w:t>Invoice Date</w:t>
      </w:r>
    </w:p>
    <w:p w14:paraId="773D903A" w14:textId="77777777" w:rsidR="001A5088" w:rsidRDefault="001A5088" w:rsidP="001A5088">
      <w:r>
        <w:t xml:space="preserve">The date the invoice was created which defaults to date in system clock. Format is mm/dd/yy and may be modified. </w:t>
      </w:r>
    </w:p>
    <w:p w14:paraId="63534EF8" w14:textId="3481E0EA" w:rsidR="005D6E22" w:rsidRPr="005D6E22" w:rsidRDefault="001A5088" w:rsidP="001A5088">
      <w:r>
        <w:t xml:space="preserve">For releases that are </w:t>
      </w:r>
      <w:r w:rsidRPr="001A5088">
        <w:rPr>
          <w:b/>
          <w:bCs/>
          <w:i/>
          <w:iCs/>
          <w:u w:val="single"/>
        </w:rPr>
        <w:t>"I"</w:t>
      </w:r>
      <w:r>
        <w:t xml:space="preserve"> (Invoice Only), this will default to the date the release was entered. For releases that are </w:t>
      </w:r>
      <w:r w:rsidRPr="001A5088">
        <w:rPr>
          <w:b/>
          <w:bCs/>
          <w:i/>
          <w:iCs/>
          <w:u w:val="single"/>
        </w:rPr>
        <w:t>"S"</w:t>
      </w:r>
      <w:r>
        <w:t xml:space="preserve"> (Ship Only) or </w:t>
      </w:r>
      <w:r>
        <w:rPr>
          <w:b/>
          <w:bCs/>
          <w:i/>
          <w:iCs/>
          <w:u w:val="single"/>
        </w:rPr>
        <w:t>“B”</w:t>
      </w:r>
      <w:r>
        <w:t xml:space="preserve"> (Both Ship and Invoice), the invoice date will default to the date the Bill of Lading was entered. In any advent, the date may be modified, whereby the aging report will be calculated from the invoice date.</w:t>
      </w:r>
    </w:p>
    <w:p w14:paraId="72757D8B" w14:textId="77777777" w:rsidR="003F7F75" w:rsidRDefault="003F7F75" w:rsidP="003F7F75">
      <w:pPr>
        <w:pStyle w:val="Heading4"/>
      </w:pPr>
      <w:r>
        <w:t>Include Finance Charges? – Toggle Box</w:t>
      </w:r>
    </w:p>
    <w:p w14:paraId="205E3229" w14:textId="77777777" w:rsidR="003F7F75" w:rsidRDefault="003F7F75" w:rsidP="003F7F75">
      <w:r>
        <w:t>To include and finance charges within the selected parameters on the report, make sure that the Include Finance Charges toggle box is checked.</w:t>
      </w:r>
    </w:p>
    <w:p w14:paraId="4B03AF7D" w14:textId="5D18AA7D" w:rsidR="005D6E22" w:rsidRDefault="005D6E22" w:rsidP="005D6E22">
      <w:pPr>
        <w:pStyle w:val="Heading4"/>
      </w:pPr>
      <w:r>
        <w:t>Break Out Misc. Sales? – Toggle Box</w:t>
      </w:r>
    </w:p>
    <w:p w14:paraId="2D69CB9D" w14:textId="77777777" w:rsidR="003531AB" w:rsidRDefault="003531AB" w:rsidP="003531AB">
      <w:r>
        <w:t>To break out miscellaneous sales numbers from other sales figures within the selected parameters, make sure that this toggle box is checked.</w:t>
      </w:r>
    </w:p>
    <w:p w14:paraId="75683999" w14:textId="269284DF" w:rsidR="0083359B" w:rsidRDefault="0083359B" w:rsidP="0083359B">
      <w:pPr>
        <w:pStyle w:val="Heading3"/>
      </w:pPr>
      <w:bookmarkStart w:id="34" w:name="_Toc44844013"/>
      <w:r>
        <w:t>Available and Selected Columns</w:t>
      </w:r>
      <w:bookmarkEnd w:id="34"/>
    </w:p>
    <w:p w14:paraId="5E003062" w14:textId="01D302CB" w:rsidR="008B4A6E" w:rsidRPr="008B4A6E" w:rsidRDefault="003310B3" w:rsidP="008B4A6E">
      <w:r>
        <w:rPr>
          <w:noProof/>
        </w:rPr>
        <w:drawing>
          <wp:inline distT="0" distB="0" distL="0" distR="0" wp14:anchorId="171ED853" wp14:editId="155DB2F0">
            <wp:extent cx="4467225" cy="140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67225" cy="1400175"/>
                    </a:xfrm>
                    <a:prstGeom prst="rect">
                      <a:avLst/>
                    </a:prstGeom>
                  </pic:spPr>
                </pic:pic>
              </a:graphicData>
            </a:graphic>
          </wp:inline>
        </w:drawing>
      </w:r>
    </w:p>
    <w:p w14:paraId="485354B7" w14:textId="77777777" w:rsidR="008B4A6E" w:rsidRDefault="008B4A6E" w:rsidP="008B4A6E">
      <w:pPr>
        <w:pStyle w:val="Heading4"/>
      </w:pPr>
      <w:r>
        <w:t>Available Columns</w:t>
      </w:r>
    </w:p>
    <w:p w14:paraId="3FE5B929"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6AFD3B13" w14:textId="77777777" w:rsidR="008B4A6E" w:rsidRDefault="008B4A6E" w:rsidP="008B4A6E">
      <w:pPr>
        <w:pStyle w:val="Heading4"/>
      </w:pPr>
      <w:r>
        <w:t>Selected Columns (In Display Order)</w:t>
      </w:r>
    </w:p>
    <w:p w14:paraId="0FD0384C"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420C80C5" w14:textId="77777777" w:rsidR="008B4A6E" w:rsidRDefault="008B4A6E" w:rsidP="008B4A6E">
      <w:pPr>
        <w:pStyle w:val="Heading4"/>
      </w:pPr>
      <w:r>
        <w:t>Default</w:t>
      </w:r>
    </w:p>
    <w:p w14:paraId="74B4D224"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57EEA158" w14:textId="77777777" w:rsidR="008B4A6E" w:rsidRDefault="008B4A6E" w:rsidP="008B4A6E">
      <w:pPr>
        <w:pStyle w:val="Heading4"/>
      </w:pPr>
      <w:r>
        <w:lastRenderedPageBreak/>
        <w:t>Add &gt;&gt;</w:t>
      </w:r>
    </w:p>
    <w:p w14:paraId="78B086F4"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736449D" w14:textId="77777777" w:rsidR="008B4A6E" w:rsidRDefault="008B4A6E" w:rsidP="008B4A6E">
      <w:pPr>
        <w:pStyle w:val="Heading4"/>
      </w:pPr>
      <w:r>
        <w:t>&lt;&lt; Remove</w:t>
      </w:r>
    </w:p>
    <w:p w14:paraId="67F30C2E"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227360C" w14:textId="77777777" w:rsidR="008B4A6E" w:rsidRDefault="008B4A6E" w:rsidP="008B4A6E">
      <w:pPr>
        <w:pStyle w:val="Heading4"/>
      </w:pPr>
      <w:r>
        <w:t>Move Up</w:t>
      </w:r>
    </w:p>
    <w:p w14:paraId="6551556E"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7C474C87" w14:textId="77777777" w:rsidR="008B4A6E" w:rsidRDefault="008B4A6E" w:rsidP="008B4A6E">
      <w:pPr>
        <w:pStyle w:val="Heading4"/>
      </w:pPr>
      <w:r>
        <w:t>Move Down</w:t>
      </w:r>
    </w:p>
    <w:p w14:paraId="564FC2A4"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084367A" w14:textId="6828B547" w:rsidR="0083359B" w:rsidRDefault="0083359B" w:rsidP="0083359B">
      <w:pPr>
        <w:pStyle w:val="Heading3"/>
      </w:pPr>
      <w:bookmarkStart w:id="35" w:name="_Toc44844014"/>
      <w:r>
        <w:t>Output Destination</w:t>
      </w:r>
      <w:bookmarkEnd w:id="35"/>
    </w:p>
    <w:p w14:paraId="7CBF4659" w14:textId="5E79AD5A" w:rsidR="0012235B" w:rsidRPr="0012235B" w:rsidRDefault="003310B3" w:rsidP="0012235B">
      <w:r>
        <w:rPr>
          <w:noProof/>
        </w:rPr>
        <w:drawing>
          <wp:inline distT="0" distB="0" distL="0" distR="0" wp14:anchorId="7CFC43E9" wp14:editId="74C64943">
            <wp:extent cx="4457700" cy="1819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7700" cy="1819275"/>
                    </a:xfrm>
                    <a:prstGeom prst="rect">
                      <a:avLst/>
                    </a:prstGeom>
                  </pic:spPr>
                </pic:pic>
              </a:graphicData>
            </a:graphic>
          </wp:inline>
        </w:drawing>
      </w:r>
    </w:p>
    <w:p w14:paraId="5F7DD3F8" w14:textId="77777777" w:rsidR="0012235B" w:rsidRDefault="0012235B" w:rsidP="0012235B">
      <w:pPr>
        <w:pStyle w:val="Heading4"/>
      </w:pPr>
      <w:r>
        <w:t>Destination Choice</w:t>
      </w:r>
    </w:p>
    <w:p w14:paraId="7939BC2A" w14:textId="77777777" w:rsidR="0012235B" w:rsidRPr="00144B20" w:rsidRDefault="0012235B" w:rsidP="0012235B">
      <w:r>
        <w:t>To choose the destination where the document should be printed, please make sure that desired output destination choice bubble is toggled.</w:t>
      </w:r>
    </w:p>
    <w:p w14:paraId="36F486C1" w14:textId="77777777" w:rsidR="0012235B" w:rsidRDefault="0012235B" w:rsidP="0012235B">
      <w:pPr>
        <w:pStyle w:val="Heading4"/>
      </w:pPr>
      <w:r>
        <w:t>Layout Choice</w:t>
      </w:r>
    </w:p>
    <w:p w14:paraId="5DE25861" w14:textId="77777777" w:rsidR="0012235B" w:rsidRPr="00144B20" w:rsidRDefault="0012235B" w:rsidP="0012235B">
      <w:r>
        <w:t>To choose the preferred layout of Landscape vs. Portrait, please make sure the desired option choice bubbled is toggled.</w:t>
      </w:r>
    </w:p>
    <w:p w14:paraId="46005053" w14:textId="77777777" w:rsidR="0012235B" w:rsidRDefault="0012235B" w:rsidP="0012235B">
      <w:pPr>
        <w:pStyle w:val="Heading4"/>
      </w:pPr>
      <w:r>
        <w:t>Show Parameters? – Toggle Box</w:t>
      </w:r>
    </w:p>
    <w:p w14:paraId="1516623D" w14:textId="77777777" w:rsidR="0012235B" w:rsidRDefault="0012235B" w:rsidP="0012235B">
      <w:r>
        <w:t>To show parameters, make sure that the toggle box is ‘ticked’ with a checkmark.</w:t>
      </w:r>
    </w:p>
    <w:p w14:paraId="16C368B9" w14:textId="77777777" w:rsidR="0012235B" w:rsidRDefault="0012235B" w:rsidP="0012235B">
      <w:pPr>
        <w:pStyle w:val="Heading4"/>
      </w:pPr>
      <w:r>
        <w:t>Export to Excel? – Toggle Box</w:t>
      </w:r>
    </w:p>
    <w:p w14:paraId="61953B46" w14:textId="77777777" w:rsidR="0012235B" w:rsidRPr="00CC767A" w:rsidRDefault="0012235B" w:rsidP="0012235B">
      <w:r>
        <w:t>To export the printed file to an excel document, make sure that the Export to Excel toggle box is checked.</w:t>
      </w:r>
    </w:p>
    <w:p w14:paraId="350FE3DE" w14:textId="77777777" w:rsidR="0012235B" w:rsidRDefault="0012235B" w:rsidP="0012235B">
      <w:pPr>
        <w:pStyle w:val="Heading4"/>
      </w:pPr>
      <w:r>
        <w:t>Auto Run Excel? – Toggle Box</w:t>
      </w:r>
    </w:p>
    <w:p w14:paraId="3DA583A8" w14:textId="77777777" w:rsidR="0012235B" w:rsidRPr="00CC767A" w:rsidRDefault="0012235B" w:rsidP="0012235B">
      <w:r>
        <w:t>To automatically open the new excel document, make sure that the Auto Run Excel toggle box is checked.</w:t>
      </w:r>
    </w:p>
    <w:p w14:paraId="3CD19B9F" w14:textId="76F44AB5" w:rsidR="0083359B" w:rsidRDefault="0083359B" w:rsidP="0083359B">
      <w:pPr>
        <w:pStyle w:val="Heading1"/>
        <w:rPr>
          <w:b/>
          <w:bCs/>
        </w:rPr>
      </w:pPr>
      <w:bookmarkStart w:id="36" w:name="_Toc44844015"/>
      <w:r>
        <w:rPr>
          <w:b/>
          <w:bCs/>
        </w:rPr>
        <w:lastRenderedPageBreak/>
        <w:t>Totals by Sales Rep DD/MM/YY [HT]</w:t>
      </w:r>
      <w:bookmarkEnd w:id="36"/>
    </w:p>
    <w:p w14:paraId="54DAF6E1" w14:textId="166BC4A4" w:rsidR="0083359B" w:rsidRDefault="0083359B" w:rsidP="0083359B">
      <w:pPr>
        <w:pStyle w:val="Heading3"/>
      </w:pPr>
      <w:bookmarkStart w:id="37" w:name="_Toc44844016"/>
      <w:r>
        <w:t>Selection Parameters</w:t>
      </w:r>
      <w:bookmarkEnd w:id="37"/>
    </w:p>
    <w:p w14:paraId="3F63938E" w14:textId="6964C99C" w:rsidR="003310B3" w:rsidRPr="003310B3" w:rsidRDefault="003310B3" w:rsidP="003310B3">
      <w:r>
        <w:rPr>
          <w:noProof/>
        </w:rPr>
        <w:drawing>
          <wp:inline distT="0" distB="0" distL="0" distR="0" wp14:anchorId="5A97577D" wp14:editId="7B042CE0">
            <wp:extent cx="44577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57700" cy="1485900"/>
                    </a:xfrm>
                    <a:prstGeom prst="rect">
                      <a:avLst/>
                    </a:prstGeom>
                  </pic:spPr>
                </pic:pic>
              </a:graphicData>
            </a:graphic>
          </wp:inline>
        </w:drawing>
      </w:r>
    </w:p>
    <w:p w14:paraId="4AC375F4" w14:textId="4429CDCF" w:rsidR="005D6E22" w:rsidRDefault="005D6E22" w:rsidP="005D6E22">
      <w:pPr>
        <w:pStyle w:val="Heading4"/>
      </w:pPr>
      <w:r>
        <w:t>Invoice Date</w:t>
      </w:r>
    </w:p>
    <w:p w14:paraId="666285F7" w14:textId="77777777" w:rsidR="001A5088" w:rsidRDefault="001A5088" w:rsidP="001A5088">
      <w:r>
        <w:t xml:space="preserve">The date the invoice was created which defaults to date in system clock. Format is mm/dd/yy and may be modified. </w:t>
      </w:r>
    </w:p>
    <w:p w14:paraId="31A99E2E" w14:textId="6CBA46B2" w:rsidR="005D6E22" w:rsidRPr="005D6E22" w:rsidRDefault="001A5088" w:rsidP="001A5088">
      <w:r>
        <w:t xml:space="preserve">For releases that are </w:t>
      </w:r>
      <w:r w:rsidRPr="001A5088">
        <w:rPr>
          <w:b/>
          <w:bCs/>
          <w:i/>
          <w:iCs/>
          <w:u w:val="single"/>
        </w:rPr>
        <w:t>"I"</w:t>
      </w:r>
      <w:r>
        <w:t xml:space="preserve"> (Invoice Only), this will default to the date the release was entered. For releases that are </w:t>
      </w:r>
      <w:r w:rsidRPr="001A5088">
        <w:rPr>
          <w:b/>
          <w:bCs/>
          <w:i/>
          <w:iCs/>
          <w:u w:val="single"/>
        </w:rPr>
        <w:t>"S"</w:t>
      </w:r>
      <w:r>
        <w:t xml:space="preserve"> (Ship Only) or </w:t>
      </w:r>
      <w:r>
        <w:rPr>
          <w:b/>
          <w:bCs/>
          <w:i/>
          <w:iCs/>
          <w:u w:val="single"/>
        </w:rPr>
        <w:t>“B”</w:t>
      </w:r>
      <w:r>
        <w:t xml:space="preserve"> (Both Ship and Invoice), the invoice date will default to the date the Bill of Lading was entered. In any advent, the date may be modified, whereby the aging report will be calculated from the invoice date.</w:t>
      </w:r>
    </w:p>
    <w:p w14:paraId="7228F54D" w14:textId="77777777" w:rsidR="003F7F75" w:rsidRDefault="003F7F75" w:rsidP="003F7F75">
      <w:pPr>
        <w:pStyle w:val="Heading4"/>
      </w:pPr>
      <w:r>
        <w:t>Use Defined Customer List – Toggle Box</w:t>
      </w:r>
    </w:p>
    <w:p w14:paraId="285774D9" w14:textId="77777777" w:rsidR="003F7F75" w:rsidRDefault="003F7F75" w:rsidP="003F7F75">
      <w:r>
        <w:t>To use a pre-defined customer list, make sure that this toggle box is checked.</w:t>
      </w:r>
    </w:p>
    <w:p w14:paraId="3FD54448" w14:textId="47AFFE40" w:rsidR="0012235B" w:rsidRDefault="0012235B" w:rsidP="0012235B">
      <w:pPr>
        <w:pStyle w:val="Heading4"/>
      </w:pPr>
      <w:r>
        <w:t xml:space="preserve">Beginning </w:t>
      </w:r>
      <w:r w:rsidR="005D6E22">
        <w:t>Customer #</w:t>
      </w:r>
      <w:r>
        <w:t xml:space="preserve"> / Ending </w:t>
      </w:r>
      <w:r w:rsidR="005D6E22">
        <w:t>Customer #</w:t>
      </w:r>
    </w:p>
    <w:p w14:paraId="08B19878" w14:textId="57057A1C" w:rsidR="000335E0" w:rsidRPr="00E5397E" w:rsidRDefault="000335E0" w:rsidP="000335E0">
      <w:r>
        <w:t>Enter the beginning and ending Customer Number to run the Total by Sales Representative report for.</w:t>
      </w:r>
    </w:p>
    <w:p w14:paraId="66B225CC" w14:textId="06F230C8" w:rsidR="005D6E22" w:rsidRDefault="005D6E22" w:rsidP="005D6E22">
      <w:pPr>
        <w:pStyle w:val="Heading4"/>
      </w:pPr>
      <w:r>
        <w:t>Beginning Sales Rep # / Ending Sales Rep #</w:t>
      </w:r>
    </w:p>
    <w:p w14:paraId="259ED7B9" w14:textId="4AABBA0D" w:rsidR="000335E0" w:rsidRPr="00E5397E" w:rsidRDefault="000335E0" w:rsidP="000335E0">
      <w:r>
        <w:t>Enter the beginning and ending Sales Representative Number to run the Total by Sales Representative report for.</w:t>
      </w:r>
    </w:p>
    <w:p w14:paraId="23CBDEC3" w14:textId="77777777" w:rsidR="003F7F75" w:rsidRDefault="003F7F75" w:rsidP="003F7F75">
      <w:pPr>
        <w:pStyle w:val="Heading4"/>
      </w:pPr>
      <w:r>
        <w:t>Include Finance Charges? – Toggle Box</w:t>
      </w:r>
    </w:p>
    <w:p w14:paraId="5F2D9337" w14:textId="55117A56" w:rsidR="003F7F75" w:rsidRDefault="003F7F75" w:rsidP="003F7F75">
      <w:r>
        <w:t>To include and finance charges within the selected parameters on the report, make sure that the Include Finance Charges toggle box is checked.</w:t>
      </w:r>
    </w:p>
    <w:p w14:paraId="1A8F1A2C" w14:textId="712E4D18" w:rsidR="00D5630F" w:rsidRDefault="00D5630F" w:rsidP="003F7F75"/>
    <w:p w14:paraId="18507454" w14:textId="0084B51F" w:rsidR="00D5630F" w:rsidRDefault="00D5630F" w:rsidP="003F7F75"/>
    <w:p w14:paraId="7E25159D" w14:textId="77777777" w:rsidR="00D5630F" w:rsidRDefault="00D5630F" w:rsidP="003F7F75"/>
    <w:p w14:paraId="39F6C614" w14:textId="484D037B" w:rsidR="0083359B" w:rsidRDefault="0083359B" w:rsidP="0083359B">
      <w:pPr>
        <w:pStyle w:val="Heading3"/>
      </w:pPr>
      <w:bookmarkStart w:id="38" w:name="_Toc44844017"/>
      <w:r>
        <w:lastRenderedPageBreak/>
        <w:t>Available and Selected Columns</w:t>
      </w:r>
      <w:bookmarkEnd w:id="38"/>
    </w:p>
    <w:p w14:paraId="4D8B6464" w14:textId="657E159B" w:rsidR="008B4A6E" w:rsidRPr="008B4A6E" w:rsidRDefault="003310B3" w:rsidP="008B4A6E">
      <w:r>
        <w:rPr>
          <w:noProof/>
        </w:rPr>
        <w:drawing>
          <wp:inline distT="0" distB="0" distL="0" distR="0" wp14:anchorId="310FCDCD" wp14:editId="4656F9EE">
            <wp:extent cx="4429125" cy="1409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29125" cy="1409700"/>
                    </a:xfrm>
                    <a:prstGeom prst="rect">
                      <a:avLst/>
                    </a:prstGeom>
                  </pic:spPr>
                </pic:pic>
              </a:graphicData>
            </a:graphic>
          </wp:inline>
        </w:drawing>
      </w:r>
    </w:p>
    <w:p w14:paraId="779740F1" w14:textId="77777777" w:rsidR="008B4A6E" w:rsidRDefault="008B4A6E" w:rsidP="008B4A6E">
      <w:pPr>
        <w:pStyle w:val="Heading4"/>
      </w:pPr>
      <w:r>
        <w:t>Available Columns</w:t>
      </w:r>
    </w:p>
    <w:p w14:paraId="00A35DFB"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1659268D" w14:textId="77777777" w:rsidR="008B4A6E" w:rsidRDefault="008B4A6E" w:rsidP="008B4A6E">
      <w:pPr>
        <w:pStyle w:val="Heading4"/>
      </w:pPr>
      <w:r>
        <w:t>Selected Columns (In Display Order)</w:t>
      </w:r>
    </w:p>
    <w:p w14:paraId="7528A3D2"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3321A843" w14:textId="77777777" w:rsidR="008B4A6E" w:rsidRDefault="008B4A6E" w:rsidP="008B4A6E">
      <w:pPr>
        <w:pStyle w:val="Heading4"/>
      </w:pPr>
      <w:r>
        <w:t>Default</w:t>
      </w:r>
    </w:p>
    <w:p w14:paraId="2D40E30A"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2D52C229" w14:textId="77777777" w:rsidR="008B4A6E" w:rsidRDefault="008B4A6E" w:rsidP="008B4A6E">
      <w:pPr>
        <w:pStyle w:val="Heading4"/>
      </w:pPr>
      <w:r>
        <w:t>Add &gt;&gt;</w:t>
      </w:r>
    </w:p>
    <w:p w14:paraId="5AEF7C54"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30818FC3" w14:textId="77777777" w:rsidR="008B4A6E" w:rsidRDefault="008B4A6E" w:rsidP="008B4A6E">
      <w:pPr>
        <w:pStyle w:val="Heading4"/>
      </w:pPr>
      <w:r>
        <w:t>&lt;&lt; Remove</w:t>
      </w:r>
    </w:p>
    <w:p w14:paraId="7574FF3B"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24708102" w14:textId="77777777" w:rsidR="008B4A6E" w:rsidRDefault="008B4A6E" w:rsidP="008B4A6E">
      <w:pPr>
        <w:pStyle w:val="Heading4"/>
      </w:pPr>
      <w:r>
        <w:t>Move Up</w:t>
      </w:r>
    </w:p>
    <w:p w14:paraId="0B11E5E6"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8AD568F" w14:textId="77777777" w:rsidR="008B4A6E" w:rsidRDefault="008B4A6E" w:rsidP="008B4A6E">
      <w:pPr>
        <w:pStyle w:val="Heading4"/>
      </w:pPr>
      <w:r>
        <w:t>Move Down</w:t>
      </w:r>
    </w:p>
    <w:p w14:paraId="3CDE9A05"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37CCDEE9" w14:textId="4C6A53FF" w:rsidR="0083359B" w:rsidRDefault="0083359B" w:rsidP="0083359B">
      <w:pPr>
        <w:pStyle w:val="Heading3"/>
      </w:pPr>
      <w:bookmarkStart w:id="39" w:name="_Toc44844018"/>
      <w:r>
        <w:lastRenderedPageBreak/>
        <w:t>Output Destination</w:t>
      </w:r>
      <w:bookmarkEnd w:id="39"/>
    </w:p>
    <w:p w14:paraId="262544E4" w14:textId="370E1519" w:rsidR="0012235B" w:rsidRPr="0012235B" w:rsidRDefault="003310B3" w:rsidP="0012235B">
      <w:r>
        <w:rPr>
          <w:noProof/>
        </w:rPr>
        <w:drawing>
          <wp:inline distT="0" distB="0" distL="0" distR="0" wp14:anchorId="324C1E59" wp14:editId="2D351400">
            <wp:extent cx="4257675" cy="1809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57675" cy="1809750"/>
                    </a:xfrm>
                    <a:prstGeom prst="rect">
                      <a:avLst/>
                    </a:prstGeom>
                  </pic:spPr>
                </pic:pic>
              </a:graphicData>
            </a:graphic>
          </wp:inline>
        </w:drawing>
      </w:r>
    </w:p>
    <w:p w14:paraId="58A924AE" w14:textId="77777777" w:rsidR="0012235B" w:rsidRDefault="0012235B" w:rsidP="0012235B">
      <w:pPr>
        <w:pStyle w:val="Heading4"/>
      </w:pPr>
      <w:r>
        <w:t>Destination Choice</w:t>
      </w:r>
    </w:p>
    <w:p w14:paraId="6BF10DA3" w14:textId="77777777" w:rsidR="0012235B" w:rsidRPr="00144B20" w:rsidRDefault="0012235B" w:rsidP="0012235B">
      <w:r>
        <w:t>To choose the destination where the document should be printed, please make sure that desired output destination choice bubble is toggled.</w:t>
      </w:r>
    </w:p>
    <w:p w14:paraId="19A50BAC" w14:textId="77777777" w:rsidR="0012235B" w:rsidRDefault="0012235B" w:rsidP="0012235B">
      <w:pPr>
        <w:pStyle w:val="Heading4"/>
      </w:pPr>
      <w:r>
        <w:t>Layout Choice</w:t>
      </w:r>
    </w:p>
    <w:p w14:paraId="6BBD76DC" w14:textId="77777777" w:rsidR="0012235B" w:rsidRPr="00144B20" w:rsidRDefault="0012235B" w:rsidP="0012235B">
      <w:r>
        <w:t>To choose the preferred layout of Landscape vs. Portrait, please make sure the desired option choice bubbled is toggled.</w:t>
      </w:r>
    </w:p>
    <w:p w14:paraId="5E85CAA9" w14:textId="77777777" w:rsidR="0012235B" w:rsidRDefault="0012235B" w:rsidP="0012235B">
      <w:pPr>
        <w:pStyle w:val="Heading4"/>
      </w:pPr>
      <w:r>
        <w:t>Lines Per Page</w:t>
      </w:r>
    </w:p>
    <w:p w14:paraId="4DBC8F3C" w14:textId="77777777" w:rsidR="0012235B" w:rsidRPr="00144B20" w:rsidRDefault="0012235B" w:rsidP="0012235B">
      <w:r w:rsidRPr="00211A1F">
        <w:t>Lines per page on the report when printing.</w:t>
      </w:r>
    </w:p>
    <w:p w14:paraId="55CFC278" w14:textId="77777777" w:rsidR="0012235B" w:rsidRDefault="0012235B" w:rsidP="0012235B">
      <w:pPr>
        <w:pStyle w:val="Heading4"/>
      </w:pPr>
      <w:r>
        <w:t>Font</w:t>
      </w:r>
    </w:p>
    <w:p w14:paraId="1E644EFC"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0936E7C7" w14:textId="77777777" w:rsidR="0012235B" w:rsidRDefault="0012235B" w:rsidP="0012235B">
      <w:pPr>
        <w:pStyle w:val="Heading4"/>
      </w:pPr>
      <w:r>
        <w:t>Show Parameters? – Toggle Box</w:t>
      </w:r>
    </w:p>
    <w:p w14:paraId="1A6662AF" w14:textId="77777777" w:rsidR="0012235B" w:rsidRDefault="0012235B" w:rsidP="0012235B">
      <w:r>
        <w:t>To show parameters, make sure that the toggle box is ‘ticked’ with a checkmark.</w:t>
      </w:r>
    </w:p>
    <w:p w14:paraId="64E49F8D" w14:textId="77777777" w:rsidR="0012235B" w:rsidRDefault="0012235B" w:rsidP="0012235B">
      <w:pPr>
        <w:pStyle w:val="Heading4"/>
      </w:pPr>
      <w:r>
        <w:t>Export to Excel? – Toggle Box</w:t>
      </w:r>
    </w:p>
    <w:p w14:paraId="31C9C51B" w14:textId="77777777" w:rsidR="0012235B" w:rsidRPr="00CC767A" w:rsidRDefault="0012235B" w:rsidP="0012235B">
      <w:r>
        <w:t>To export the printed file to an excel document, make sure that the Export to Excel toggle box is checked.</w:t>
      </w:r>
    </w:p>
    <w:p w14:paraId="249B7154" w14:textId="77777777" w:rsidR="0012235B" w:rsidRDefault="0012235B" w:rsidP="0012235B">
      <w:pPr>
        <w:pStyle w:val="Heading4"/>
      </w:pPr>
      <w:r>
        <w:t>Auto Run Excel? – Toggle Box</w:t>
      </w:r>
    </w:p>
    <w:p w14:paraId="7A577928" w14:textId="77777777" w:rsidR="0012235B" w:rsidRPr="00CC767A" w:rsidRDefault="0012235B" w:rsidP="0012235B">
      <w:r>
        <w:t>To automatically open the new excel document, make sure that the Auto Run Excel toggle box is checked.</w:t>
      </w:r>
    </w:p>
    <w:p w14:paraId="08CFE4FA" w14:textId="77777777" w:rsidR="0012235B" w:rsidRDefault="0012235B" w:rsidP="0012235B">
      <w:pPr>
        <w:pStyle w:val="Heading4"/>
      </w:pPr>
      <w:r>
        <w:t>If Yes, File Name</w:t>
      </w:r>
    </w:p>
    <w:p w14:paraId="2A8FFE99" w14:textId="77777777" w:rsidR="0012235B" w:rsidRDefault="0012235B" w:rsidP="0012235B">
      <w:r>
        <w:t>If exporting the file to Excel, enter the desired file name.</w:t>
      </w:r>
    </w:p>
    <w:p w14:paraId="2172C7F5" w14:textId="385CF109" w:rsidR="0083359B" w:rsidRDefault="0083359B" w:rsidP="0083359B">
      <w:pPr>
        <w:pStyle w:val="Heading1"/>
        <w:rPr>
          <w:b/>
          <w:bCs/>
        </w:rPr>
      </w:pPr>
      <w:bookmarkStart w:id="40" w:name="_Toc44844019"/>
      <w:r>
        <w:rPr>
          <w:b/>
          <w:bCs/>
        </w:rPr>
        <w:lastRenderedPageBreak/>
        <w:t>With $/MSF Total by Sales Rep [HW]</w:t>
      </w:r>
      <w:bookmarkEnd w:id="40"/>
    </w:p>
    <w:p w14:paraId="448B6622" w14:textId="2827F495" w:rsidR="0083359B" w:rsidRDefault="0083359B" w:rsidP="0083359B">
      <w:pPr>
        <w:pStyle w:val="Heading3"/>
      </w:pPr>
      <w:bookmarkStart w:id="41" w:name="_Toc44844020"/>
      <w:r>
        <w:t>Selection Parameters</w:t>
      </w:r>
      <w:bookmarkEnd w:id="41"/>
    </w:p>
    <w:p w14:paraId="1FDEB6FF" w14:textId="5FFD822C" w:rsidR="003310B3" w:rsidRPr="003310B3" w:rsidRDefault="003310B3" w:rsidP="003310B3">
      <w:r>
        <w:rPr>
          <w:noProof/>
        </w:rPr>
        <w:drawing>
          <wp:inline distT="0" distB="0" distL="0" distR="0" wp14:anchorId="1B77BE1C" wp14:editId="5BC4EFC4">
            <wp:extent cx="4419600" cy="152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9600" cy="1524000"/>
                    </a:xfrm>
                    <a:prstGeom prst="rect">
                      <a:avLst/>
                    </a:prstGeom>
                  </pic:spPr>
                </pic:pic>
              </a:graphicData>
            </a:graphic>
          </wp:inline>
        </w:drawing>
      </w:r>
    </w:p>
    <w:p w14:paraId="70470F83" w14:textId="0C24B0AB" w:rsidR="005D6E22" w:rsidRDefault="005D6E22" w:rsidP="005D6E22">
      <w:pPr>
        <w:pStyle w:val="Heading4"/>
      </w:pPr>
      <w:r>
        <w:t>Invoice Date</w:t>
      </w:r>
    </w:p>
    <w:p w14:paraId="4136FF11" w14:textId="77777777" w:rsidR="001A5088" w:rsidRDefault="001A5088" w:rsidP="001A5088">
      <w:r>
        <w:t xml:space="preserve">The date the invoice was created which defaults to date in system clock. Format is mm/dd/yy and may be modified. </w:t>
      </w:r>
    </w:p>
    <w:p w14:paraId="095F2B75" w14:textId="75E4184C" w:rsidR="005D6E22" w:rsidRPr="005D6E22" w:rsidRDefault="001A5088" w:rsidP="001A5088">
      <w:r>
        <w:t xml:space="preserve">For releases that are </w:t>
      </w:r>
      <w:r w:rsidRPr="001A5088">
        <w:rPr>
          <w:b/>
          <w:bCs/>
          <w:i/>
          <w:iCs/>
          <w:u w:val="single"/>
        </w:rPr>
        <w:t>"I"</w:t>
      </w:r>
      <w:r>
        <w:t xml:space="preserve"> (Invoice Only), this will default to the date the release was entered. For releases that are </w:t>
      </w:r>
      <w:r w:rsidRPr="001A5088">
        <w:rPr>
          <w:b/>
          <w:bCs/>
          <w:i/>
          <w:iCs/>
          <w:u w:val="single"/>
        </w:rPr>
        <w:t>"S"</w:t>
      </w:r>
      <w:r>
        <w:t xml:space="preserve"> (Ship Only) or </w:t>
      </w:r>
      <w:r>
        <w:rPr>
          <w:b/>
          <w:bCs/>
          <w:i/>
          <w:iCs/>
          <w:u w:val="single"/>
        </w:rPr>
        <w:t>“B”</w:t>
      </w:r>
      <w:r>
        <w:t xml:space="preserve"> (Both Ship and Invoice), the invoice date will default to the date the Bill of Lading was entered. In any advent, the date may be modified, whereby the aging report will be calculated from the invoice date.</w:t>
      </w:r>
    </w:p>
    <w:p w14:paraId="43A457AB" w14:textId="2D0CC7CB" w:rsidR="0012235B" w:rsidRDefault="0012235B" w:rsidP="0012235B">
      <w:pPr>
        <w:pStyle w:val="Heading4"/>
      </w:pPr>
      <w:r>
        <w:t xml:space="preserve">Beginning </w:t>
      </w:r>
      <w:r w:rsidR="005D6E22">
        <w:t>Sales Rep #</w:t>
      </w:r>
      <w:r>
        <w:t xml:space="preserve"> / Ending </w:t>
      </w:r>
      <w:r w:rsidR="005D6E22">
        <w:t>Sales Rep #</w:t>
      </w:r>
    </w:p>
    <w:p w14:paraId="28D2AD90" w14:textId="44D39443" w:rsidR="000335E0" w:rsidRPr="00E5397E" w:rsidRDefault="000335E0" w:rsidP="000335E0">
      <w:r>
        <w:t xml:space="preserve">Enter the beginning and ending Sales Representative Number to run the </w:t>
      </w:r>
      <w:r w:rsidR="00ED3DEA">
        <w:t>Total by Sales Representative</w:t>
      </w:r>
      <w:r>
        <w:t xml:space="preserve"> report for.</w:t>
      </w:r>
    </w:p>
    <w:p w14:paraId="198DA6BE" w14:textId="6A930BFC" w:rsidR="005D6E22" w:rsidRDefault="005D6E22" w:rsidP="005D6E22">
      <w:pPr>
        <w:pStyle w:val="Heading4"/>
      </w:pPr>
      <w:r>
        <w:t>Beginning FG Item # / Ending FG Item #</w:t>
      </w:r>
    </w:p>
    <w:p w14:paraId="762E4F2C" w14:textId="549A00BE" w:rsidR="000335E0" w:rsidRPr="00E5397E" w:rsidRDefault="000335E0" w:rsidP="000335E0">
      <w:r>
        <w:t xml:space="preserve">Enter the beginning and ending Finished Good Item Number to run the </w:t>
      </w:r>
      <w:r w:rsidR="00ED3DEA">
        <w:t xml:space="preserve">Total by Sales Representative </w:t>
      </w:r>
      <w:r>
        <w:t>report for.</w:t>
      </w:r>
    </w:p>
    <w:p w14:paraId="7DE7BBCD" w14:textId="1ECB82E1" w:rsidR="0012235B" w:rsidRDefault="005D6E22" w:rsidP="0012235B">
      <w:pPr>
        <w:pStyle w:val="Heading4"/>
      </w:pPr>
      <w:r>
        <w:t>Round Amounts?</w:t>
      </w:r>
      <w:r w:rsidR="0012235B">
        <w:t xml:space="preserve"> – Toggle Box</w:t>
      </w:r>
    </w:p>
    <w:p w14:paraId="25EE7648" w14:textId="4059AC23" w:rsidR="003F7F75" w:rsidRDefault="003F7F75" w:rsidP="003F7F75">
      <w:r>
        <w:t xml:space="preserve">To </w:t>
      </w:r>
      <w:r w:rsidR="003531AB">
        <w:t>round all amounts to their nearest dollar</w:t>
      </w:r>
      <w:r>
        <w:t xml:space="preserve">, make sure that the </w:t>
      </w:r>
      <w:r w:rsidR="003531AB">
        <w:t>Round Amounts</w:t>
      </w:r>
      <w:r>
        <w:t xml:space="preserve"> toggle box is checked.</w:t>
      </w:r>
    </w:p>
    <w:p w14:paraId="01E4AF2A" w14:textId="77777777" w:rsidR="003F7F75" w:rsidRDefault="003F7F75" w:rsidP="003F7F75">
      <w:pPr>
        <w:pStyle w:val="Heading4"/>
      </w:pPr>
      <w:r>
        <w:t>Include Finance Charges? – Toggle Box</w:t>
      </w:r>
    </w:p>
    <w:p w14:paraId="3D208645" w14:textId="2821B52C" w:rsidR="003F7F75" w:rsidRDefault="003F7F75" w:rsidP="003F7F75">
      <w:r>
        <w:t>To include and finance charges within the selected parameters on the report, make sure that the Include Finance Charges toggle box is checked.</w:t>
      </w:r>
    </w:p>
    <w:p w14:paraId="303014B4" w14:textId="08E62036" w:rsidR="00D5630F" w:rsidRDefault="00D5630F" w:rsidP="003F7F75"/>
    <w:p w14:paraId="7F6E7F9F" w14:textId="0375EAA2" w:rsidR="00D5630F" w:rsidRDefault="00D5630F" w:rsidP="003F7F75"/>
    <w:p w14:paraId="5DB6E865" w14:textId="77777777" w:rsidR="00D5630F" w:rsidRDefault="00D5630F" w:rsidP="003F7F75"/>
    <w:p w14:paraId="6F5A7413" w14:textId="17063F4C" w:rsidR="0083359B" w:rsidRDefault="0083359B" w:rsidP="0083359B">
      <w:pPr>
        <w:pStyle w:val="Heading3"/>
      </w:pPr>
      <w:bookmarkStart w:id="42" w:name="_Toc44844021"/>
      <w:r>
        <w:lastRenderedPageBreak/>
        <w:t>Available and Selected Columns</w:t>
      </w:r>
      <w:bookmarkEnd w:id="42"/>
    </w:p>
    <w:p w14:paraId="65B6F463" w14:textId="6CAEA342" w:rsidR="008B4A6E" w:rsidRPr="008B4A6E" w:rsidRDefault="003310B3" w:rsidP="008B4A6E">
      <w:r>
        <w:rPr>
          <w:noProof/>
        </w:rPr>
        <w:drawing>
          <wp:inline distT="0" distB="0" distL="0" distR="0" wp14:anchorId="02BA0CCC" wp14:editId="36899E4A">
            <wp:extent cx="4410075" cy="1257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10075" cy="1257300"/>
                    </a:xfrm>
                    <a:prstGeom prst="rect">
                      <a:avLst/>
                    </a:prstGeom>
                  </pic:spPr>
                </pic:pic>
              </a:graphicData>
            </a:graphic>
          </wp:inline>
        </w:drawing>
      </w:r>
    </w:p>
    <w:p w14:paraId="739B7E9E" w14:textId="77777777" w:rsidR="008B4A6E" w:rsidRDefault="008B4A6E" w:rsidP="008B4A6E">
      <w:pPr>
        <w:pStyle w:val="Heading4"/>
      </w:pPr>
      <w:r>
        <w:t>Available Columns</w:t>
      </w:r>
    </w:p>
    <w:p w14:paraId="2F55649E"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7A01C68E" w14:textId="77777777" w:rsidR="008B4A6E" w:rsidRDefault="008B4A6E" w:rsidP="008B4A6E">
      <w:pPr>
        <w:pStyle w:val="Heading4"/>
      </w:pPr>
      <w:r>
        <w:t>Selected Columns (In Display Order)</w:t>
      </w:r>
    </w:p>
    <w:p w14:paraId="312B2887"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5FBE8F18" w14:textId="77777777" w:rsidR="008B4A6E" w:rsidRDefault="008B4A6E" w:rsidP="008B4A6E">
      <w:pPr>
        <w:pStyle w:val="Heading4"/>
      </w:pPr>
      <w:r>
        <w:t>Default</w:t>
      </w:r>
    </w:p>
    <w:p w14:paraId="2C847392"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7052786F" w14:textId="77777777" w:rsidR="008B4A6E" w:rsidRDefault="008B4A6E" w:rsidP="008B4A6E">
      <w:pPr>
        <w:pStyle w:val="Heading4"/>
      </w:pPr>
      <w:r>
        <w:t>Add &gt;&gt;</w:t>
      </w:r>
    </w:p>
    <w:p w14:paraId="26E336B5"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75B6854F" w14:textId="77777777" w:rsidR="008B4A6E" w:rsidRDefault="008B4A6E" w:rsidP="008B4A6E">
      <w:pPr>
        <w:pStyle w:val="Heading4"/>
      </w:pPr>
      <w:r>
        <w:t>&lt;&lt; Remove</w:t>
      </w:r>
    </w:p>
    <w:p w14:paraId="76251371"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0767DE0D" w14:textId="77777777" w:rsidR="008B4A6E" w:rsidRDefault="008B4A6E" w:rsidP="008B4A6E">
      <w:pPr>
        <w:pStyle w:val="Heading4"/>
      </w:pPr>
      <w:r>
        <w:t>Move Up</w:t>
      </w:r>
    </w:p>
    <w:p w14:paraId="36BE3FE9"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3BA6A769" w14:textId="77777777" w:rsidR="008B4A6E" w:rsidRDefault="008B4A6E" w:rsidP="008B4A6E">
      <w:pPr>
        <w:pStyle w:val="Heading4"/>
      </w:pPr>
      <w:r>
        <w:t>Move Down</w:t>
      </w:r>
    </w:p>
    <w:p w14:paraId="037131DA"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0A86D402" w14:textId="627A6930" w:rsidR="0083359B" w:rsidRDefault="0083359B" w:rsidP="0083359B">
      <w:pPr>
        <w:pStyle w:val="Heading3"/>
      </w:pPr>
      <w:bookmarkStart w:id="43" w:name="_Toc44844022"/>
      <w:r>
        <w:lastRenderedPageBreak/>
        <w:t>Output Destination</w:t>
      </w:r>
      <w:bookmarkEnd w:id="43"/>
    </w:p>
    <w:p w14:paraId="0D22530C" w14:textId="693A8564" w:rsidR="0012235B" w:rsidRPr="0012235B" w:rsidRDefault="003310B3" w:rsidP="0012235B">
      <w:r>
        <w:rPr>
          <w:noProof/>
        </w:rPr>
        <w:drawing>
          <wp:inline distT="0" distB="0" distL="0" distR="0" wp14:anchorId="051C3B07" wp14:editId="27112C06">
            <wp:extent cx="4419600" cy="196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19600" cy="1962150"/>
                    </a:xfrm>
                    <a:prstGeom prst="rect">
                      <a:avLst/>
                    </a:prstGeom>
                  </pic:spPr>
                </pic:pic>
              </a:graphicData>
            </a:graphic>
          </wp:inline>
        </w:drawing>
      </w:r>
    </w:p>
    <w:p w14:paraId="66660325" w14:textId="77777777" w:rsidR="0012235B" w:rsidRDefault="0012235B" w:rsidP="0012235B">
      <w:pPr>
        <w:pStyle w:val="Heading4"/>
      </w:pPr>
      <w:r>
        <w:t>Destination Choice</w:t>
      </w:r>
    </w:p>
    <w:p w14:paraId="729384BF" w14:textId="77777777" w:rsidR="0012235B" w:rsidRPr="00144B20" w:rsidRDefault="0012235B" w:rsidP="0012235B">
      <w:r>
        <w:t>To choose the destination where the document should be printed, please make sure that desired output destination choice bubble is toggled.</w:t>
      </w:r>
    </w:p>
    <w:p w14:paraId="20587937" w14:textId="77777777" w:rsidR="0012235B" w:rsidRDefault="0012235B" w:rsidP="0012235B">
      <w:pPr>
        <w:pStyle w:val="Heading4"/>
      </w:pPr>
      <w:r>
        <w:t>Layout Choice</w:t>
      </w:r>
    </w:p>
    <w:p w14:paraId="7D2F071F" w14:textId="77777777" w:rsidR="0012235B" w:rsidRPr="00144B20" w:rsidRDefault="0012235B" w:rsidP="0012235B">
      <w:r>
        <w:t>To choose the preferred layout of Landscape vs. Portrait, please make sure the desired option choice bubbled is toggled.</w:t>
      </w:r>
    </w:p>
    <w:p w14:paraId="10312FCB" w14:textId="77777777" w:rsidR="0012235B" w:rsidRDefault="0012235B" w:rsidP="0012235B">
      <w:pPr>
        <w:pStyle w:val="Heading4"/>
      </w:pPr>
      <w:r>
        <w:t>Lines Per Page</w:t>
      </w:r>
    </w:p>
    <w:p w14:paraId="4A033837" w14:textId="77777777" w:rsidR="0012235B" w:rsidRPr="00144B20" w:rsidRDefault="0012235B" w:rsidP="0012235B">
      <w:r w:rsidRPr="00211A1F">
        <w:t>Lines per page on the report when printing.</w:t>
      </w:r>
    </w:p>
    <w:p w14:paraId="78907C08" w14:textId="77777777" w:rsidR="0012235B" w:rsidRDefault="0012235B" w:rsidP="0012235B">
      <w:pPr>
        <w:pStyle w:val="Heading4"/>
      </w:pPr>
      <w:r>
        <w:t>Font</w:t>
      </w:r>
    </w:p>
    <w:p w14:paraId="59F327E1"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604DCF02" w14:textId="77777777" w:rsidR="0012235B" w:rsidRDefault="0012235B" w:rsidP="0012235B">
      <w:pPr>
        <w:pStyle w:val="Heading4"/>
      </w:pPr>
      <w:r>
        <w:t>Show Parameters? – Toggle Box</w:t>
      </w:r>
    </w:p>
    <w:p w14:paraId="240B6BA0" w14:textId="77777777" w:rsidR="0012235B" w:rsidRDefault="0012235B" w:rsidP="0012235B">
      <w:r>
        <w:t>To show parameters, make sure that the toggle box is ‘ticked’ with a checkmark.</w:t>
      </w:r>
    </w:p>
    <w:p w14:paraId="652CA22E" w14:textId="77777777" w:rsidR="0012235B" w:rsidRDefault="0012235B" w:rsidP="0012235B">
      <w:pPr>
        <w:pStyle w:val="Heading4"/>
      </w:pPr>
      <w:r>
        <w:t>Export to Excel? – Toggle Box</w:t>
      </w:r>
    </w:p>
    <w:p w14:paraId="7C569C5E" w14:textId="77777777" w:rsidR="0012235B" w:rsidRPr="00CC767A" w:rsidRDefault="0012235B" w:rsidP="0012235B">
      <w:r>
        <w:t>To export the printed file to an excel document, make sure that the Export to Excel toggle box is checked.</w:t>
      </w:r>
    </w:p>
    <w:p w14:paraId="21B9C44D" w14:textId="77777777" w:rsidR="0012235B" w:rsidRDefault="0012235B" w:rsidP="0012235B">
      <w:pPr>
        <w:pStyle w:val="Heading4"/>
      </w:pPr>
      <w:r>
        <w:t>Auto Run Excel? – Toggle Box</w:t>
      </w:r>
    </w:p>
    <w:p w14:paraId="6EAC8514" w14:textId="77777777" w:rsidR="0012235B" w:rsidRPr="00CC767A" w:rsidRDefault="0012235B" w:rsidP="0012235B">
      <w:r>
        <w:t>To automatically open the new excel document, make sure that the Auto Run Excel toggle box is checked.</w:t>
      </w:r>
    </w:p>
    <w:p w14:paraId="6B7A3890" w14:textId="77777777" w:rsidR="0012235B" w:rsidRDefault="0012235B" w:rsidP="0012235B">
      <w:pPr>
        <w:pStyle w:val="Heading4"/>
      </w:pPr>
      <w:r>
        <w:t>If Yes, File Name</w:t>
      </w:r>
    </w:p>
    <w:p w14:paraId="4AD8E685" w14:textId="77777777" w:rsidR="0012235B" w:rsidRDefault="0012235B" w:rsidP="0012235B">
      <w:r>
        <w:t>If exporting the file to Excel, enter the desired file name.</w:t>
      </w:r>
    </w:p>
    <w:p w14:paraId="2112896E" w14:textId="53A81338" w:rsidR="003310B3" w:rsidRDefault="003310B3" w:rsidP="003310B3">
      <w:pPr>
        <w:pStyle w:val="Heading4"/>
      </w:pPr>
      <w:r>
        <w:t>Run in Batch Mode? – Toggle Box</w:t>
      </w:r>
    </w:p>
    <w:p w14:paraId="5F2EF8C8" w14:textId="4E71A649" w:rsidR="003310B3" w:rsidRPr="00CC767A" w:rsidRDefault="003310B3" w:rsidP="003310B3">
      <w:r>
        <w:t>To run the printer in Batch Mode, make sure that this toggle box is checked.</w:t>
      </w:r>
    </w:p>
    <w:p w14:paraId="0493DDAE" w14:textId="1CF64AEE" w:rsidR="0083359B" w:rsidRDefault="0083359B" w:rsidP="0083359B">
      <w:pPr>
        <w:pStyle w:val="Heading1"/>
        <w:rPr>
          <w:b/>
          <w:bCs/>
        </w:rPr>
      </w:pPr>
      <w:bookmarkStart w:id="44" w:name="_Toc44844023"/>
      <w:r>
        <w:rPr>
          <w:b/>
          <w:bCs/>
        </w:rPr>
        <w:lastRenderedPageBreak/>
        <w:t>Z. Sales by Customer Invoice [HZ]</w:t>
      </w:r>
      <w:bookmarkEnd w:id="44"/>
    </w:p>
    <w:p w14:paraId="5927F9CD" w14:textId="79051C40" w:rsidR="0083359B" w:rsidRDefault="0083359B" w:rsidP="0083359B">
      <w:pPr>
        <w:pStyle w:val="Heading3"/>
      </w:pPr>
      <w:bookmarkStart w:id="45" w:name="_Toc44844024"/>
      <w:r>
        <w:t>Selection Parameters</w:t>
      </w:r>
      <w:bookmarkEnd w:id="45"/>
    </w:p>
    <w:p w14:paraId="5419CC5E" w14:textId="691292D1" w:rsidR="003310B3" w:rsidRPr="003310B3" w:rsidRDefault="003310B3" w:rsidP="003310B3">
      <w:r>
        <w:rPr>
          <w:noProof/>
        </w:rPr>
        <w:drawing>
          <wp:inline distT="0" distB="0" distL="0" distR="0" wp14:anchorId="089758FC" wp14:editId="313D7518">
            <wp:extent cx="4486275" cy="2305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6275" cy="2305050"/>
                    </a:xfrm>
                    <a:prstGeom prst="rect">
                      <a:avLst/>
                    </a:prstGeom>
                  </pic:spPr>
                </pic:pic>
              </a:graphicData>
            </a:graphic>
          </wp:inline>
        </w:drawing>
      </w:r>
    </w:p>
    <w:p w14:paraId="31BABEF2" w14:textId="77777777" w:rsidR="003F7F75" w:rsidRDefault="003F7F75" w:rsidP="003F7F75">
      <w:pPr>
        <w:pStyle w:val="Heading4"/>
      </w:pPr>
      <w:r>
        <w:t>Use Defined Customer List – Toggle Box</w:t>
      </w:r>
    </w:p>
    <w:p w14:paraId="643C2374" w14:textId="77777777" w:rsidR="003F7F75" w:rsidRDefault="003F7F75" w:rsidP="003F7F75">
      <w:r>
        <w:t>To use a pre-defined customer list, make sure that this toggle box is checked.</w:t>
      </w:r>
    </w:p>
    <w:p w14:paraId="093C5DD5" w14:textId="12CC77A8" w:rsidR="0012235B" w:rsidRDefault="0012235B" w:rsidP="0012235B">
      <w:pPr>
        <w:pStyle w:val="Heading4"/>
      </w:pPr>
      <w:r>
        <w:t xml:space="preserve">Beginning </w:t>
      </w:r>
      <w:r w:rsidR="005D6E22">
        <w:t>Customer #</w:t>
      </w:r>
      <w:r>
        <w:t xml:space="preserve"> / Ending </w:t>
      </w:r>
      <w:r w:rsidR="005D6E22">
        <w:t>Customer #</w:t>
      </w:r>
    </w:p>
    <w:p w14:paraId="1D2DB790" w14:textId="3446A0A9" w:rsidR="000335E0" w:rsidRPr="00E5397E" w:rsidRDefault="000335E0" w:rsidP="000335E0">
      <w:r>
        <w:t xml:space="preserve">Enter the beginning and ending Customer Number to run the </w:t>
      </w:r>
      <w:r w:rsidR="00ED3DEA">
        <w:t>Sales by Customer Invoice</w:t>
      </w:r>
      <w:r>
        <w:t xml:space="preserve"> report for.</w:t>
      </w:r>
    </w:p>
    <w:p w14:paraId="3BDCEC1D" w14:textId="4C96332E" w:rsidR="005D6E22" w:rsidRDefault="005D6E22" w:rsidP="005D6E22">
      <w:pPr>
        <w:pStyle w:val="Heading4"/>
      </w:pPr>
      <w:r>
        <w:t>Beginning Customer Type / Ending Customer Type</w:t>
      </w:r>
    </w:p>
    <w:p w14:paraId="21F73957" w14:textId="2DB7E623" w:rsidR="000335E0" w:rsidRPr="00E5397E" w:rsidRDefault="000335E0" w:rsidP="000335E0">
      <w:r>
        <w:t xml:space="preserve">Enter the beginning and ending Customer Type to run the </w:t>
      </w:r>
      <w:r w:rsidR="00ED3DEA">
        <w:t xml:space="preserve">Sales by Customer Invoice </w:t>
      </w:r>
      <w:r>
        <w:t>report for.</w:t>
      </w:r>
    </w:p>
    <w:p w14:paraId="255AE28A" w14:textId="59711120" w:rsidR="005D6E22" w:rsidRDefault="005D6E22" w:rsidP="005D6E22">
      <w:pPr>
        <w:pStyle w:val="Heading4"/>
      </w:pPr>
      <w:r>
        <w:t>Beginning Ship-To # / Ending Ship-To #</w:t>
      </w:r>
    </w:p>
    <w:p w14:paraId="65D28D5A" w14:textId="23A379D6" w:rsidR="000335E0" w:rsidRPr="00E5397E" w:rsidRDefault="000335E0" w:rsidP="000335E0">
      <w:r>
        <w:t xml:space="preserve">Enter the beginning and ending Ship-To Number to run the </w:t>
      </w:r>
      <w:r w:rsidR="00ED3DEA">
        <w:t xml:space="preserve">Sales by Customer Invoice </w:t>
      </w:r>
      <w:r>
        <w:t>report for.</w:t>
      </w:r>
    </w:p>
    <w:p w14:paraId="2AB17EFB" w14:textId="78079190" w:rsidR="005D6E22" w:rsidRDefault="005D6E22" w:rsidP="005D6E22">
      <w:pPr>
        <w:pStyle w:val="Heading4"/>
      </w:pPr>
      <w:r>
        <w:t>Beginning Sales Rep # / Ending Sales Rep #</w:t>
      </w:r>
    </w:p>
    <w:p w14:paraId="7C3B1653" w14:textId="6FF65993" w:rsidR="000335E0" w:rsidRPr="00E5397E" w:rsidRDefault="000335E0" w:rsidP="000335E0">
      <w:r>
        <w:t xml:space="preserve">Enter the beginning and ending Sales Representative Number to run the </w:t>
      </w:r>
      <w:r w:rsidR="00ED3DEA">
        <w:t xml:space="preserve">Sales by Customer Invoice </w:t>
      </w:r>
      <w:r>
        <w:t>report for.</w:t>
      </w:r>
    </w:p>
    <w:p w14:paraId="76613B85" w14:textId="029F2466" w:rsidR="005D6E22" w:rsidRDefault="005D6E22" w:rsidP="005D6E22">
      <w:pPr>
        <w:pStyle w:val="Heading4"/>
      </w:pPr>
      <w:r>
        <w:t>Beginning Item # / Ending Item #</w:t>
      </w:r>
    </w:p>
    <w:p w14:paraId="2DFF203D" w14:textId="6A606DDB" w:rsidR="000335E0" w:rsidRPr="00E5397E" w:rsidRDefault="000335E0" w:rsidP="000335E0">
      <w:r>
        <w:t xml:space="preserve">Enter the beginning and ending Item Number to run the </w:t>
      </w:r>
      <w:r w:rsidR="00ED3DEA">
        <w:t xml:space="preserve">Sales by Customer Invoice </w:t>
      </w:r>
      <w:r>
        <w:t>report for.</w:t>
      </w:r>
    </w:p>
    <w:p w14:paraId="0B356371" w14:textId="66E1EFA9" w:rsidR="005D6E22" w:rsidRDefault="005D6E22" w:rsidP="005D6E22">
      <w:pPr>
        <w:pStyle w:val="Heading4"/>
      </w:pPr>
      <w:r>
        <w:t>Beginning Invoice Date / Ending Invoice Date</w:t>
      </w:r>
    </w:p>
    <w:p w14:paraId="24B048F9" w14:textId="013970B0" w:rsidR="000335E0" w:rsidRPr="00E5397E" w:rsidRDefault="000335E0" w:rsidP="000335E0">
      <w:r>
        <w:t xml:space="preserve">Enter the beginning and ending Invoice Date to run the </w:t>
      </w:r>
      <w:r w:rsidR="00ED3DEA">
        <w:t xml:space="preserve">Sales by Customer Invoice </w:t>
      </w:r>
      <w:r>
        <w:t>report for.</w:t>
      </w:r>
    </w:p>
    <w:p w14:paraId="1A349EED" w14:textId="72F5AA83" w:rsidR="005D6E22" w:rsidRDefault="005D6E22" w:rsidP="005D6E22">
      <w:pPr>
        <w:pStyle w:val="Heading4"/>
      </w:pPr>
      <w:r>
        <w:t>Beginning PO # / Ending PO #</w:t>
      </w:r>
    </w:p>
    <w:p w14:paraId="2884F64F" w14:textId="685DCC24" w:rsidR="000335E0" w:rsidRPr="00E5397E" w:rsidRDefault="000335E0" w:rsidP="000335E0">
      <w:r>
        <w:t xml:space="preserve">Enter the beginning and ending Purchase Order Number to run the </w:t>
      </w:r>
      <w:r w:rsidR="00ED3DEA">
        <w:t xml:space="preserve">Sales by Customer Invoice </w:t>
      </w:r>
      <w:r>
        <w:t>report for.</w:t>
      </w:r>
    </w:p>
    <w:p w14:paraId="6BE87617" w14:textId="610831D5" w:rsidR="0012235B" w:rsidRDefault="005D6E22" w:rsidP="0012235B">
      <w:pPr>
        <w:pStyle w:val="Heading4"/>
      </w:pPr>
      <w:r>
        <w:t>Sort? (Choice)</w:t>
      </w:r>
    </w:p>
    <w:p w14:paraId="7AF133FF" w14:textId="54D73DBD" w:rsidR="003F7F75" w:rsidRDefault="003F7F75" w:rsidP="003F7F75">
      <w:r>
        <w:t xml:space="preserve">To choose the preferred </w:t>
      </w:r>
      <w:r w:rsidR="003531AB">
        <w:t>sorting method</w:t>
      </w:r>
      <w:r>
        <w:t>, please make sure the desired option choice bubble is toggled.</w:t>
      </w:r>
    </w:p>
    <w:p w14:paraId="3E1C9F6F" w14:textId="0A36FAE4" w:rsidR="0012235B" w:rsidRDefault="005D6E22" w:rsidP="0012235B">
      <w:pPr>
        <w:pStyle w:val="Heading4"/>
      </w:pPr>
      <w:r>
        <w:t>Show Discounted Prices?</w:t>
      </w:r>
      <w:r w:rsidR="0012235B">
        <w:t xml:space="preserve"> – Toggle Box</w:t>
      </w:r>
    </w:p>
    <w:p w14:paraId="72C28D55" w14:textId="5F13C414" w:rsidR="003F7F75" w:rsidRDefault="003F7F75" w:rsidP="003F7F75">
      <w:r>
        <w:t xml:space="preserve">To </w:t>
      </w:r>
      <w:r w:rsidR="003531AB">
        <w:t>show any discounted prices within the selected parameters</w:t>
      </w:r>
      <w:r>
        <w:t xml:space="preserve">, make sure that the </w:t>
      </w:r>
      <w:r w:rsidR="003531AB">
        <w:t>Show Discounted Prices</w:t>
      </w:r>
      <w:r>
        <w:t xml:space="preserve"> toggle box is checked.</w:t>
      </w:r>
    </w:p>
    <w:p w14:paraId="71008AFF" w14:textId="35BA3B4B" w:rsidR="005D6E22" w:rsidRDefault="005D6E22" w:rsidP="005D6E22">
      <w:pPr>
        <w:pStyle w:val="Heading4"/>
      </w:pPr>
      <w:r>
        <w:lastRenderedPageBreak/>
        <w:t>Print Subtotal? – Toggle Box</w:t>
      </w:r>
    </w:p>
    <w:p w14:paraId="1A6C4C8F" w14:textId="3A1355B3" w:rsidR="003F7F75" w:rsidRDefault="003F7F75" w:rsidP="003F7F75">
      <w:r>
        <w:t xml:space="preserve">To </w:t>
      </w:r>
      <w:r w:rsidR="003531AB">
        <w:t>print a subtotal on the report</w:t>
      </w:r>
      <w:r>
        <w:t xml:space="preserve">, make sure that the </w:t>
      </w:r>
      <w:r w:rsidR="003531AB">
        <w:t>Print Subtotal</w:t>
      </w:r>
      <w:r>
        <w:t xml:space="preserve"> toggle box is checked.</w:t>
      </w:r>
    </w:p>
    <w:p w14:paraId="7B42AA7D" w14:textId="77777777" w:rsidR="003F7F75" w:rsidRDefault="003F7F75" w:rsidP="003F7F75">
      <w:pPr>
        <w:pStyle w:val="Heading4"/>
      </w:pPr>
      <w:r>
        <w:t>Include Finance Charges? – Toggle Box</w:t>
      </w:r>
    </w:p>
    <w:p w14:paraId="47938867" w14:textId="1BD2734F" w:rsidR="003F7F75" w:rsidRDefault="003F7F75" w:rsidP="003F7F75">
      <w:r>
        <w:t>To include and finance charges within the selected parameters on the report, make sure that the Include Finance Charges toggle box is checked.</w:t>
      </w:r>
    </w:p>
    <w:p w14:paraId="739E531F" w14:textId="77777777" w:rsidR="00D5630F" w:rsidRDefault="00D5630F" w:rsidP="003F7F75"/>
    <w:p w14:paraId="3C4ED40B" w14:textId="36CA797E" w:rsidR="0083359B" w:rsidRDefault="0083359B" w:rsidP="0083359B">
      <w:pPr>
        <w:pStyle w:val="Heading3"/>
      </w:pPr>
      <w:bookmarkStart w:id="46" w:name="_Toc44844025"/>
      <w:r>
        <w:t>Available and Selected Columns</w:t>
      </w:r>
      <w:bookmarkEnd w:id="46"/>
    </w:p>
    <w:p w14:paraId="10A3B676" w14:textId="47E3A0E5" w:rsidR="008B4A6E" w:rsidRPr="008B4A6E" w:rsidRDefault="003310B3" w:rsidP="008B4A6E">
      <w:r>
        <w:rPr>
          <w:noProof/>
        </w:rPr>
        <w:drawing>
          <wp:inline distT="0" distB="0" distL="0" distR="0" wp14:anchorId="02A05034" wp14:editId="5B319AA7">
            <wp:extent cx="4533900" cy="1257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33900" cy="1257300"/>
                    </a:xfrm>
                    <a:prstGeom prst="rect">
                      <a:avLst/>
                    </a:prstGeom>
                  </pic:spPr>
                </pic:pic>
              </a:graphicData>
            </a:graphic>
          </wp:inline>
        </w:drawing>
      </w:r>
    </w:p>
    <w:p w14:paraId="27A51791" w14:textId="77777777" w:rsidR="008B4A6E" w:rsidRDefault="008B4A6E" w:rsidP="008B4A6E">
      <w:pPr>
        <w:pStyle w:val="Heading4"/>
      </w:pPr>
      <w:r>
        <w:t>Available Columns</w:t>
      </w:r>
    </w:p>
    <w:p w14:paraId="0385CFE6"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3F856333" w14:textId="77777777" w:rsidR="008B4A6E" w:rsidRDefault="008B4A6E" w:rsidP="008B4A6E">
      <w:pPr>
        <w:pStyle w:val="Heading4"/>
      </w:pPr>
      <w:r>
        <w:t>Selected Columns (In Display Order)</w:t>
      </w:r>
    </w:p>
    <w:p w14:paraId="7B3B81A7"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34E9D39D" w14:textId="77777777" w:rsidR="008B4A6E" w:rsidRDefault="008B4A6E" w:rsidP="008B4A6E">
      <w:pPr>
        <w:pStyle w:val="Heading4"/>
      </w:pPr>
      <w:r>
        <w:t>Default</w:t>
      </w:r>
    </w:p>
    <w:p w14:paraId="0967EFE7"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736B176E" w14:textId="77777777" w:rsidR="008B4A6E" w:rsidRDefault="008B4A6E" w:rsidP="008B4A6E">
      <w:pPr>
        <w:pStyle w:val="Heading4"/>
      </w:pPr>
      <w:r>
        <w:t>Add &gt;&gt;</w:t>
      </w:r>
    </w:p>
    <w:p w14:paraId="6E6EBEBC"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998222B" w14:textId="77777777" w:rsidR="008B4A6E" w:rsidRDefault="008B4A6E" w:rsidP="008B4A6E">
      <w:pPr>
        <w:pStyle w:val="Heading4"/>
      </w:pPr>
      <w:r>
        <w:t>&lt;&lt; Remove</w:t>
      </w:r>
    </w:p>
    <w:p w14:paraId="4C638670"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21296715" w14:textId="77777777" w:rsidR="008B4A6E" w:rsidRDefault="008B4A6E" w:rsidP="008B4A6E">
      <w:pPr>
        <w:pStyle w:val="Heading4"/>
      </w:pPr>
      <w:r>
        <w:t>Move Up</w:t>
      </w:r>
    </w:p>
    <w:p w14:paraId="4C6455CA"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03BF2F6" w14:textId="77777777" w:rsidR="008B4A6E" w:rsidRDefault="008B4A6E" w:rsidP="008B4A6E">
      <w:pPr>
        <w:pStyle w:val="Heading4"/>
      </w:pPr>
      <w:r>
        <w:t>Move Down</w:t>
      </w:r>
    </w:p>
    <w:p w14:paraId="56E49345"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503A68D3" w14:textId="7AA060FF" w:rsidR="0083359B" w:rsidRDefault="0083359B" w:rsidP="0083359B">
      <w:pPr>
        <w:pStyle w:val="Heading3"/>
      </w:pPr>
      <w:bookmarkStart w:id="47" w:name="_Toc44844026"/>
      <w:r>
        <w:lastRenderedPageBreak/>
        <w:t>Output Destination</w:t>
      </w:r>
      <w:bookmarkEnd w:id="47"/>
    </w:p>
    <w:p w14:paraId="75B61F3A" w14:textId="5FA8FAA1" w:rsidR="0012235B" w:rsidRPr="0012235B" w:rsidRDefault="003310B3" w:rsidP="0012235B">
      <w:r>
        <w:rPr>
          <w:noProof/>
        </w:rPr>
        <w:drawing>
          <wp:inline distT="0" distB="0" distL="0" distR="0" wp14:anchorId="70A3CB6D" wp14:editId="56C005BD">
            <wp:extent cx="4524375" cy="1704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24375" cy="1704975"/>
                    </a:xfrm>
                    <a:prstGeom prst="rect">
                      <a:avLst/>
                    </a:prstGeom>
                  </pic:spPr>
                </pic:pic>
              </a:graphicData>
            </a:graphic>
          </wp:inline>
        </w:drawing>
      </w:r>
    </w:p>
    <w:p w14:paraId="00548467" w14:textId="77777777" w:rsidR="0012235B" w:rsidRDefault="0012235B" w:rsidP="0012235B">
      <w:pPr>
        <w:pStyle w:val="Heading4"/>
      </w:pPr>
      <w:r>
        <w:t>Destination Choice</w:t>
      </w:r>
    </w:p>
    <w:p w14:paraId="4568135F" w14:textId="77777777" w:rsidR="0012235B" w:rsidRPr="00144B20" w:rsidRDefault="0012235B" w:rsidP="0012235B">
      <w:r>
        <w:t>To choose the destination where the document should be printed, please make sure that desired output destination choice bubble is toggled.</w:t>
      </w:r>
    </w:p>
    <w:p w14:paraId="44BC06F1" w14:textId="77777777" w:rsidR="0012235B" w:rsidRDefault="0012235B" w:rsidP="0012235B">
      <w:pPr>
        <w:pStyle w:val="Heading4"/>
      </w:pPr>
      <w:r>
        <w:t>Layout Choice</w:t>
      </w:r>
    </w:p>
    <w:p w14:paraId="7C633532" w14:textId="77777777" w:rsidR="0012235B" w:rsidRPr="00144B20" w:rsidRDefault="0012235B" w:rsidP="0012235B">
      <w:r>
        <w:t>To choose the preferred layout of Landscape vs. Portrait, please make sure the desired option choice bubbled is toggled.</w:t>
      </w:r>
    </w:p>
    <w:p w14:paraId="04FCC3B7" w14:textId="77777777" w:rsidR="0012235B" w:rsidRDefault="0012235B" w:rsidP="0012235B">
      <w:pPr>
        <w:pStyle w:val="Heading4"/>
      </w:pPr>
      <w:r>
        <w:t>Lines Per Page</w:t>
      </w:r>
    </w:p>
    <w:p w14:paraId="6FED0364" w14:textId="77777777" w:rsidR="0012235B" w:rsidRPr="00144B20" w:rsidRDefault="0012235B" w:rsidP="0012235B">
      <w:r w:rsidRPr="00211A1F">
        <w:t>Lines per page on the report when printing.</w:t>
      </w:r>
    </w:p>
    <w:p w14:paraId="72A81134" w14:textId="77777777" w:rsidR="0012235B" w:rsidRDefault="0012235B" w:rsidP="0012235B">
      <w:pPr>
        <w:pStyle w:val="Heading4"/>
      </w:pPr>
      <w:r>
        <w:t>Font</w:t>
      </w:r>
    </w:p>
    <w:p w14:paraId="34A8FE17"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5228781E" w14:textId="77777777" w:rsidR="0012235B" w:rsidRDefault="0012235B" w:rsidP="0012235B">
      <w:pPr>
        <w:pStyle w:val="Heading4"/>
      </w:pPr>
      <w:r>
        <w:t>Show Parameters? – Toggle Box</w:t>
      </w:r>
    </w:p>
    <w:p w14:paraId="759506D7" w14:textId="77777777" w:rsidR="0012235B" w:rsidRDefault="0012235B" w:rsidP="0012235B">
      <w:r>
        <w:t>To show parameters, make sure that the toggle box is ‘ticked’ with a checkmark.</w:t>
      </w:r>
    </w:p>
    <w:p w14:paraId="71344E2E" w14:textId="77777777" w:rsidR="0012235B" w:rsidRDefault="0012235B" w:rsidP="0012235B">
      <w:pPr>
        <w:pStyle w:val="Heading4"/>
      </w:pPr>
      <w:r>
        <w:t>Export to Excel? – Toggle Box</w:t>
      </w:r>
    </w:p>
    <w:p w14:paraId="7EA82016" w14:textId="77777777" w:rsidR="0012235B" w:rsidRPr="00CC767A" w:rsidRDefault="0012235B" w:rsidP="0012235B">
      <w:r>
        <w:t>To export the printed file to an excel document, make sure that the Export to Excel toggle box is checked.</w:t>
      </w:r>
    </w:p>
    <w:p w14:paraId="12E3E30E" w14:textId="77777777" w:rsidR="0012235B" w:rsidRDefault="0012235B" w:rsidP="0012235B">
      <w:pPr>
        <w:pStyle w:val="Heading4"/>
      </w:pPr>
      <w:r>
        <w:t>Auto Run Excel? – Toggle Box</w:t>
      </w:r>
    </w:p>
    <w:p w14:paraId="4B8A5BB0" w14:textId="77777777" w:rsidR="0012235B" w:rsidRPr="00CC767A" w:rsidRDefault="0012235B" w:rsidP="0012235B">
      <w:r>
        <w:t>To automatically open the new excel document, make sure that the Auto Run Excel toggle box is checked.</w:t>
      </w:r>
    </w:p>
    <w:p w14:paraId="15EC5358" w14:textId="77777777" w:rsidR="0012235B" w:rsidRDefault="0012235B" w:rsidP="0012235B">
      <w:pPr>
        <w:pStyle w:val="Heading4"/>
      </w:pPr>
      <w:r>
        <w:t>If Yes, File Name</w:t>
      </w:r>
    </w:p>
    <w:p w14:paraId="264619BB" w14:textId="77777777" w:rsidR="0012235B" w:rsidRDefault="0012235B" w:rsidP="0012235B">
      <w:r>
        <w:t>If exporting the file to Excel, enter the desired file name.</w:t>
      </w:r>
    </w:p>
    <w:p w14:paraId="16AA8334" w14:textId="7A3134CD" w:rsidR="0083359B" w:rsidRDefault="0083359B" w:rsidP="0083359B">
      <w:pPr>
        <w:pStyle w:val="Heading1"/>
        <w:rPr>
          <w:b/>
          <w:bCs/>
        </w:rPr>
      </w:pPr>
      <w:bookmarkStart w:id="48" w:name="_Toc44844027"/>
      <w:r>
        <w:rPr>
          <w:b/>
          <w:bCs/>
        </w:rPr>
        <w:lastRenderedPageBreak/>
        <w:t>Value / Profit by Item [HV]</w:t>
      </w:r>
      <w:bookmarkEnd w:id="48"/>
    </w:p>
    <w:p w14:paraId="5AC5A489" w14:textId="1EC6A6A2" w:rsidR="0083359B" w:rsidRDefault="0083359B" w:rsidP="0083359B">
      <w:pPr>
        <w:pStyle w:val="Heading3"/>
      </w:pPr>
      <w:bookmarkStart w:id="49" w:name="_Toc44844028"/>
      <w:r>
        <w:t>Selection Parameters</w:t>
      </w:r>
      <w:bookmarkEnd w:id="49"/>
    </w:p>
    <w:p w14:paraId="45F34C4C" w14:textId="2CB8C2D2" w:rsidR="003310B3" w:rsidRPr="003310B3" w:rsidRDefault="003310B3" w:rsidP="003310B3">
      <w:r>
        <w:rPr>
          <w:noProof/>
        </w:rPr>
        <w:drawing>
          <wp:inline distT="0" distB="0" distL="0" distR="0" wp14:anchorId="4716BD11" wp14:editId="4E6019A7">
            <wp:extent cx="5038725" cy="1762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8725" cy="1762125"/>
                    </a:xfrm>
                    <a:prstGeom prst="rect">
                      <a:avLst/>
                    </a:prstGeom>
                  </pic:spPr>
                </pic:pic>
              </a:graphicData>
            </a:graphic>
          </wp:inline>
        </w:drawing>
      </w:r>
    </w:p>
    <w:p w14:paraId="1C82B340" w14:textId="77777777" w:rsidR="003F7F75" w:rsidRDefault="003F7F75" w:rsidP="003F7F75">
      <w:pPr>
        <w:pStyle w:val="Heading4"/>
      </w:pPr>
      <w:r>
        <w:t>Use Defined Customer List – Toggle Box</w:t>
      </w:r>
    </w:p>
    <w:p w14:paraId="5D2363DB" w14:textId="77777777" w:rsidR="003F7F75" w:rsidRDefault="003F7F75" w:rsidP="003F7F75">
      <w:r>
        <w:t>To use a pre-defined customer list, make sure that this toggle box is checked.</w:t>
      </w:r>
    </w:p>
    <w:p w14:paraId="52FEE167" w14:textId="34B725DA" w:rsidR="0012235B" w:rsidRDefault="0012235B" w:rsidP="0012235B">
      <w:pPr>
        <w:pStyle w:val="Heading4"/>
      </w:pPr>
      <w:r>
        <w:t xml:space="preserve">Beginning </w:t>
      </w:r>
      <w:r w:rsidR="005D6E22">
        <w:t>Customer #</w:t>
      </w:r>
      <w:r>
        <w:t xml:space="preserve"> / Ending </w:t>
      </w:r>
      <w:r w:rsidR="005D6E22">
        <w:t>Customer #</w:t>
      </w:r>
    </w:p>
    <w:p w14:paraId="478C558B" w14:textId="01F025EF" w:rsidR="000335E0" w:rsidRPr="00E5397E" w:rsidRDefault="000335E0" w:rsidP="000335E0">
      <w:r>
        <w:t xml:space="preserve">Enter the beginning and ending Customer Number to run the </w:t>
      </w:r>
      <w:r w:rsidR="00ED3DEA">
        <w:t>Value/Profit by Item</w:t>
      </w:r>
      <w:r>
        <w:t xml:space="preserve"> report for.</w:t>
      </w:r>
    </w:p>
    <w:p w14:paraId="022A0DB6" w14:textId="0078AE1C" w:rsidR="005D6E22" w:rsidRDefault="005D6E22" w:rsidP="005D6E22">
      <w:pPr>
        <w:pStyle w:val="Heading4"/>
      </w:pPr>
      <w:r>
        <w:t>Beginning Product Category / Ending Product Category</w:t>
      </w:r>
    </w:p>
    <w:p w14:paraId="1AF22BFE" w14:textId="76DA9F4B" w:rsidR="000335E0" w:rsidRPr="00E5397E" w:rsidRDefault="000335E0" w:rsidP="000335E0">
      <w:r>
        <w:t xml:space="preserve">Enter the beginning and ending Product Category to run the </w:t>
      </w:r>
      <w:r w:rsidR="00ED3DEA">
        <w:t xml:space="preserve">Value/Profit by Item </w:t>
      </w:r>
      <w:r>
        <w:t>report for.</w:t>
      </w:r>
    </w:p>
    <w:p w14:paraId="225CC0C2" w14:textId="5EEE28B9" w:rsidR="005D6E22" w:rsidRDefault="005D6E22" w:rsidP="005D6E22">
      <w:pPr>
        <w:pStyle w:val="Heading4"/>
      </w:pPr>
      <w:r>
        <w:t>Beginning Item # / Ending Item #</w:t>
      </w:r>
    </w:p>
    <w:p w14:paraId="46B9D562" w14:textId="41145D5C" w:rsidR="000335E0" w:rsidRPr="00E5397E" w:rsidRDefault="000335E0" w:rsidP="000335E0">
      <w:r>
        <w:t xml:space="preserve">Enter the beginning and ending Item Number to run the </w:t>
      </w:r>
      <w:r w:rsidR="00ED3DEA">
        <w:t xml:space="preserve">Value/Profit by Item </w:t>
      </w:r>
      <w:r>
        <w:t>report for.</w:t>
      </w:r>
    </w:p>
    <w:p w14:paraId="33952731" w14:textId="4D3395A7" w:rsidR="005D6E22" w:rsidRDefault="005D6E22" w:rsidP="005D6E22">
      <w:pPr>
        <w:pStyle w:val="Heading4"/>
      </w:pPr>
      <w:r>
        <w:t>Beginning Invoice Date / Ending Invoice Date</w:t>
      </w:r>
    </w:p>
    <w:p w14:paraId="38EAF29E" w14:textId="0BF90B74" w:rsidR="000335E0" w:rsidRPr="00E5397E" w:rsidRDefault="000335E0" w:rsidP="000335E0">
      <w:r>
        <w:t xml:space="preserve">Enter the beginning and ending Invoice Date to run the </w:t>
      </w:r>
      <w:r w:rsidR="00ED3DEA">
        <w:t xml:space="preserve">Value/Profit by Item </w:t>
      </w:r>
      <w:r>
        <w:t>report for.</w:t>
      </w:r>
    </w:p>
    <w:p w14:paraId="32E44102" w14:textId="552B466F" w:rsidR="005D6E22" w:rsidRDefault="005D6E22" w:rsidP="005D6E22">
      <w:pPr>
        <w:pStyle w:val="Heading4"/>
      </w:pPr>
      <w:r>
        <w:t>Show Prep Charges? – Toggle Box</w:t>
      </w:r>
    </w:p>
    <w:p w14:paraId="53CA2470" w14:textId="1624523C" w:rsidR="003F7F75" w:rsidRDefault="003F7F75" w:rsidP="003F7F75">
      <w:r>
        <w:t xml:space="preserve">To </w:t>
      </w:r>
      <w:r w:rsidR="003531AB">
        <w:t>show any preparation charges within the selected parameters</w:t>
      </w:r>
      <w:r>
        <w:t xml:space="preserve">, make sure that the </w:t>
      </w:r>
      <w:r w:rsidR="003531AB">
        <w:t>Show Prep Charges</w:t>
      </w:r>
      <w:r>
        <w:t xml:space="preserve"> toggle box is checked.</w:t>
      </w:r>
    </w:p>
    <w:p w14:paraId="04ABE0C7" w14:textId="77777777" w:rsidR="003F7F75" w:rsidRDefault="003F7F75" w:rsidP="003F7F75">
      <w:pPr>
        <w:pStyle w:val="Heading4"/>
      </w:pPr>
      <w:r>
        <w:t>Include Finance Charges? – Toggle Box</w:t>
      </w:r>
    </w:p>
    <w:p w14:paraId="50DAF700" w14:textId="77777777" w:rsidR="003F7F75" w:rsidRDefault="003F7F75" w:rsidP="003F7F75">
      <w:r>
        <w:t>To include and finance charges within the selected parameters on the report, make sure that the Include Finance Charges toggle box is checked.</w:t>
      </w:r>
    </w:p>
    <w:p w14:paraId="171A0D9A" w14:textId="6AA9FEF6" w:rsidR="0012235B" w:rsidRDefault="005D6E22" w:rsidP="0012235B">
      <w:pPr>
        <w:pStyle w:val="Heading4"/>
      </w:pPr>
      <w:r>
        <w:t>Sort? (Choice)</w:t>
      </w:r>
    </w:p>
    <w:p w14:paraId="060F085C" w14:textId="21871EC1" w:rsidR="003F7F75" w:rsidRDefault="003F7F75" w:rsidP="003F7F75">
      <w:r>
        <w:t xml:space="preserve">To choose the preferred </w:t>
      </w:r>
      <w:r w:rsidR="003531AB">
        <w:t>sorting method</w:t>
      </w:r>
      <w:r>
        <w:t xml:space="preserve"> of </w:t>
      </w:r>
      <w:r w:rsidR="003531AB">
        <w:t>Customer Number</w:t>
      </w:r>
      <w:r>
        <w:t xml:space="preserve"> vs. </w:t>
      </w:r>
      <w:r w:rsidR="003531AB">
        <w:t>Product Category</w:t>
      </w:r>
      <w:r>
        <w:t>, please make sure the desired option choice bubble is toggled.</w:t>
      </w:r>
    </w:p>
    <w:p w14:paraId="57B38F07" w14:textId="77777777" w:rsidR="00D5630F" w:rsidRDefault="00D5630F" w:rsidP="003F7F75"/>
    <w:p w14:paraId="755F59AE" w14:textId="168D1E0F" w:rsidR="0083359B" w:rsidRDefault="0083359B" w:rsidP="0083359B">
      <w:pPr>
        <w:pStyle w:val="Heading3"/>
      </w:pPr>
      <w:bookmarkStart w:id="50" w:name="_Toc44844029"/>
      <w:r>
        <w:lastRenderedPageBreak/>
        <w:t>Available and Selected Columns</w:t>
      </w:r>
      <w:bookmarkEnd w:id="50"/>
    </w:p>
    <w:p w14:paraId="3EC6E883" w14:textId="35259E5A" w:rsidR="008B4A6E" w:rsidRPr="008B4A6E" w:rsidRDefault="003310B3" w:rsidP="008B4A6E">
      <w:r>
        <w:rPr>
          <w:noProof/>
        </w:rPr>
        <w:drawing>
          <wp:inline distT="0" distB="0" distL="0" distR="0" wp14:anchorId="7F38A5FA" wp14:editId="3B446C5E">
            <wp:extent cx="5048250" cy="1285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8250" cy="1285875"/>
                    </a:xfrm>
                    <a:prstGeom prst="rect">
                      <a:avLst/>
                    </a:prstGeom>
                  </pic:spPr>
                </pic:pic>
              </a:graphicData>
            </a:graphic>
          </wp:inline>
        </w:drawing>
      </w:r>
    </w:p>
    <w:p w14:paraId="6FD2B2DE" w14:textId="77777777" w:rsidR="008B4A6E" w:rsidRDefault="008B4A6E" w:rsidP="008B4A6E">
      <w:pPr>
        <w:pStyle w:val="Heading4"/>
      </w:pPr>
      <w:r>
        <w:t>Available Columns</w:t>
      </w:r>
    </w:p>
    <w:p w14:paraId="0124E138"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7EE0CA7A" w14:textId="77777777" w:rsidR="008B4A6E" w:rsidRDefault="008B4A6E" w:rsidP="008B4A6E">
      <w:pPr>
        <w:pStyle w:val="Heading4"/>
      </w:pPr>
      <w:r>
        <w:t>Selected Columns (In Display Order)</w:t>
      </w:r>
    </w:p>
    <w:p w14:paraId="10C49FD0"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6233A662" w14:textId="77777777" w:rsidR="008B4A6E" w:rsidRDefault="008B4A6E" w:rsidP="008B4A6E">
      <w:pPr>
        <w:pStyle w:val="Heading4"/>
      </w:pPr>
      <w:r>
        <w:t>Default</w:t>
      </w:r>
    </w:p>
    <w:p w14:paraId="7282E3CD"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226A2663" w14:textId="77777777" w:rsidR="008B4A6E" w:rsidRDefault="008B4A6E" w:rsidP="008B4A6E">
      <w:pPr>
        <w:pStyle w:val="Heading4"/>
      </w:pPr>
      <w:r>
        <w:t>Add &gt;&gt;</w:t>
      </w:r>
    </w:p>
    <w:p w14:paraId="5D4F61A1"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49614A22" w14:textId="77777777" w:rsidR="008B4A6E" w:rsidRDefault="008B4A6E" w:rsidP="008B4A6E">
      <w:pPr>
        <w:pStyle w:val="Heading4"/>
      </w:pPr>
      <w:r>
        <w:t>&lt;&lt; Remove</w:t>
      </w:r>
    </w:p>
    <w:p w14:paraId="3465E2BA"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3B7D462" w14:textId="77777777" w:rsidR="008B4A6E" w:rsidRDefault="008B4A6E" w:rsidP="008B4A6E">
      <w:pPr>
        <w:pStyle w:val="Heading4"/>
      </w:pPr>
      <w:r>
        <w:t>Move Up</w:t>
      </w:r>
    </w:p>
    <w:p w14:paraId="7E5B9322"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1A286FE6" w14:textId="77777777" w:rsidR="008B4A6E" w:rsidRDefault="008B4A6E" w:rsidP="008B4A6E">
      <w:pPr>
        <w:pStyle w:val="Heading4"/>
      </w:pPr>
      <w:r>
        <w:t>Move Down</w:t>
      </w:r>
    </w:p>
    <w:p w14:paraId="1C597770"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34686DA8" w14:textId="26F3BCE0" w:rsidR="0083359B" w:rsidRDefault="0083359B" w:rsidP="0083359B">
      <w:pPr>
        <w:pStyle w:val="Heading3"/>
      </w:pPr>
      <w:bookmarkStart w:id="51" w:name="_Toc44844030"/>
      <w:r>
        <w:lastRenderedPageBreak/>
        <w:t>Output Destination</w:t>
      </w:r>
      <w:bookmarkEnd w:id="51"/>
    </w:p>
    <w:p w14:paraId="6FA1A30E" w14:textId="2D7D9E21" w:rsidR="0012235B" w:rsidRPr="0012235B" w:rsidRDefault="003310B3" w:rsidP="0012235B">
      <w:r>
        <w:rPr>
          <w:noProof/>
        </w:rPr>
        <w:drawing>
          <wp:inline distT="0" distB="0" distL="0" distR="0" wp14:anchorId="472833A0" wp14:editId="6C516095">
            <wp:extent cx="4905375" cy="1704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05375" cy="1704975"/>
                    </a:xfrm>
                    <a:prstGeom prst="rect">
                      <a:avLst/>
                    </a:prstGeom>
                  </pic:spPr>
                </pic:pic>
              </a:graphicData>
            </a:graphic>
          </wp:inline>
        </w:drawing>
      </w:r>
    </w:p>
    <w:p w14:paraId="2B750646" w14:textId="77777777" w:rsidR="0012235B" w:rsidRDefault="0012235B" w:rsidP="0012235B">
      <w:pPr>
        <w:pStyle w:val="Heading4"/>
      </w:pPr>
      <w:r>
        <w:t>Destination Choice</w:t>
      </w:r>
    </w:p>
    <w:p w14:paraId="437E68A5" w14:textId="77777777" w:rsidR="0012235B" w:rsidRPr="00144B20" w:rsidRDefault="0012235B" w:rsidP="0012235B">
      <w:r>
        <w:t>To choose the destination where the document should be printed, please make sure that desired output destination choice bubble is toggled.</w:t>
      </w:r>
    </w:p>
    <w:p w14:paraId="63816B24" w14:textId="77777777" w:rsidR="0012235B" w:rsidRDefault="0012235B" w:rsidP="0012235B">
      <w:pPr>
        <w:pStyle w:val="Heading4"/>
      </w:pPr>
      <w:r>
        <w:t>Layout Choice</w:t>
      </w:r>
    </w:p>
    <w:p w14:paraId="76F81ED0" w14:textId="77777777" w:rsidR="0012235B" w:rsidRPr="00144B20" w:rsidRDefault="0012235B" w:rsidP="0012235B">
      <w:r>
        <w:t>To choose the preferred layout of Landscape vs. Portrait, please make sure the desired option choice bubbled is toggled.</w:t>
      </w:r>
    </w:p>
    <w:p w14:paraId="27C3107E" w14:textId="77777777" w:rsidR="0012235B" w:rsidRDefault="0012235B" w:rsidP="0012235B">
      <w:pPr>
        <w:pStyle w:val="Heading4"/>
      </w:pPr>
      <w:r>
        <w:t>Lines Per Page</w:t>
      </w:r>
    </w:p>
    <w:p w14:paraId="015C803A" w14:textId="77777777" w:rsidR="0012235B" w:rsidRPr="00144B20" w:rsidRDefault="0012235B" w:rsidP="0012235B">
      <w:r w:rsidRPr="00211A1F">
        <w:t>Lines per page on the report when printing.</w:t>
      </w:r>
    </w:p>
    <w:p w14:paraId="54AFEB5D" w14:textId="77777777" w:rsidR="0012235B" w:rsidRDefault="0012235B" w:rsidP="0012235B">
      <w:pPr>
        <w:pStyle w:val="Heading4"/>
      </w:pPr>
      <w:r>
        <w:t>Font</w:t>
      </w:r>
    </w:p>
    <w:p w14:paraId="7BE534C3"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23260A50" w14:textId="77777777" w:rsidR="0012235B" w:rsidRDefault="0012235B" w:rsidP="0012235B">
      <w:pPr>
        <w:pStyle w:val="Heading4"/>
      </w:pPr>
      <w:r>
        <w:t>Show Parameters? – Toggle Box</w:t>
      </w:r>
    </w:p>
    <w:p w14:paraId="05666114" w14:textId="77777777" w:rsidR="0012235B" w:rsidRDefault="0012235B" w:rsidP="0012235B">
      <w:r>
        <w:t>To show parameters, make sure that the toggle box is ‘ticked’ with a checkmark.</w:t>
      </w:r>
    </w:p>
    <w:p w14:paraId="43A6F0B7" w14:textId="77777777" w:rsidR="0012235B" w:rsidRDefault="0012235B" w:rsidP="0012235B">
      <w:pPr>
        <w:pStyle w:val="Heading4"/>
      </w:pPr>
      <w:r>
        <w:t>Export to Excel? – Toggle Box</w:t>
      </w:r>
    </w:p>
    <w:p w14:paraId="766D7C03" w14:textId="77777777" w:rsidR="0012235B" w:rsidRPr="00CC767A" w:rsidRDefault="0012235B" w:rsidP="0012235B">
      <w:r>
        <w:t>To export the printed file to an excel document, make sure that the Export to Excel toggle box is checked.</w:t>
      </w:r>
    </w:p>
    <w:p w14:paraId="613B6FA1" w14:textId="77777777" w:rsidR="0012235B" w:rsidRDefault="0012235B" w:rsidP="0012235B">
      <w:pPr>
        <w:pStyle w:val="Heading4"/>
      </w:pPr>
      <w:r>
        <w:t>Auto Run Excel? – Toggle Box</w:t>
      </w:r>
    </w:p>
    <w:p w14:paraId="40366D19" w14:textId="77777777" w:rsidR="0012235B" w:rsidRPr="00CC767A" w:rsidRDefault="0012235B" w:rsidP="0012235B">
      <w:r>
        <w:t>To automatically open the new excel document, make sure that the Auto Run Excel toggle box is checked.</w:t>
      </w:r>
    </w:p>
    <w:p w14:paraId="03042A5B" w14:textId="77777777" w:rsidR="0012235B" w:rsidRDefault="0012235B" w:rsidP="0012235B">
      <w:pPr>
        <w:pStyle w:val="Heading4"/>
      </w:pPr>
      <w:r>
        <w:t>If Yes, File Name</w:t>
      </w:r>
    </w:p>
    <w:p w14:paraId="51D9A978" w14:textId="77777777" w:rsidR="0012235B" w:rsidRDefault="0012235B" w:rsidP="0012235B">
      <w:r>
        <w:t>If exporting the file to Excel, enter the desired file name.</w:t>
      </w:r>
    </w:p>
    <w:p w14:paraId="1A3DDCF6" w14:textId="373DFF14" w:rsidR="0083359B" w:rsidRDefault="0083359B" w:rsidP="0083359B">
      <w:pPr>
        <w:pStyle w:val="Heading1"/>
        <w:rPr>
          <w:b/>
          <w:bCs/>
        </w:rPr>
      </w:pPr>
      <w:bookmarkStart w:id="52" w:name="_Toc44844031"/>
      <w:r>
        <w:rPr>
          <w:b/>
          <w:bCs/>
        </w:rPr>
        <w:lastRenderedPageBreak/>
        <w:t>Yearly Sales Volume [HY]</w:t>
      </w:r>
      <w:bookmarkEnd w:id="52"/>
    </w:p>
    <w:p w14:paraId="7980F001" w14:textId="07C85982" w:rsidR="0083359B" w:rsidRDefault="0083359B" w:rsidP="0083359B">
      <w:pPr>
        <w:pStyle w:val="Heading3"/>
      </w:pPr>
      <w:bookmarkStart w:id="53" w:name="_Toc44844032"/>
      <w:r>
        <w:t>Selection Parameters</w:t>
      </w:r>
      <w:bookmarkEnd w:id="53"/>
    </w:p>
    <w:p w14:paraId="2C1E75EB" w14:textId="7F2A4DD3" w:rsidR="003310B3" w:rsidRPr="003310B3" w:rsidRDefault="003310B3" w:rsidP="003310B3">
      <w:r>
        <w:rPr>
          <w:noProof/>
        </w:rPr>
        <w:drawing>
          <wp:inline distT="0" distB="0" distL="0" distR="0" wp14:anchorId="14F88C18" wp14:editId="1E2332B0">
            <wp:extent cx="4352925" cy="2238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52925" cy="2238375"/>
                    </a:xfrm>
                    <a:prstGeom prst="rect">
                      <a:avLst/>
                    </a:prstGeom>
                  </pic:spPr>
                </pic:pic>
              </a:graphicData>
            </a:graphic>
          </wp:inline>
        </w:drawing>
      </w:r>
    </w:p>
    <w:p w14:paraId="209FDCAB" w14:textId="69CB3629" w:rsidR="005D6E22" w:rsidRDefault="005D6E22" w:rsidP="005D6E22">
      <w:pPr>
        <w:pStyle w:val="Heading4"/>
      </w:pPr>
      <w:r>
        <w:t>For Year</w:t>
      </w:r>
    </w:p>
    <w:p w14:paraId="3C63E97F" w14:textId="63099020" w:rsidR="005D6E22" w:rsidRPr="005D6E22" w:rsidRDefault="006849EB" w:rsidP="005D6E22">
      <w:r>
        <w:t>Enter a year to run the report for.</w:t>
      </w:r>
    </w:p>
    <w:p w14:paraId="2FE14B96" w14:textId="06A328CC" w:rsidR="005D6E22" w:rsidRDefault="005D6E22" w:rsidP="005D6E22">
      <w:pPr>
        <w:pStyle w:val="Heading4"/>
      </w:pPr>
      <w:r>
        <w:t>For Period</w:t>
      </w:r>
    </w:p>
    <w:p w14:paraId="340CDDA1" w14:textId="77777777" w:rsidR="006849EB" w:rsidRPr="00C15FB0" w:rsidRDefault="006849EB" w:rsidP="006849EB">
      <w:r w:rsidRPr="00723B7E">
        <w:rPr>
          <w:rFonts w:cstheme="minorHAnsi"/>
        </w:rPr>
        <w:t>This is the period number of the transaction date relative to the fiscal year.</w:t>
      </w:r>
    </w:p>
    <w:p w14:paraId="500735A8" w14:textId="14DA277A" w:rsidR="0012235B" w:rsidRDefault="0012235B" w:rsidP="0012235B">
      <w:pPr>
        <w:pStyle w:val="Heading4"/>
      </w:pPr>
      <w:r>
        <w:t xml:space="preserve">Beginning </w:t>
      </w:r>
      <w:r w:rsidR="005D6E22">
        <w:t>Date</w:t>
      </w:r>
      <w:r>
        <w:t xml:space="preserve"> / Ending </w:t>
      </w:r>
      <w:r w:rsidR="005D6E22">
        <w:t>Date</w:t>
      </w:r>
    </w:p>
    <w:p w14:paraId="24ECBB9D" w14:textId="1D531D58" w:rsidR="000335E0" w:rsidRPr="00E5397E" w:rsidRDefault="000335E0" w:rsidP="000335E0">
      <w:r>
        <w:t xml:space="preserve">Enter the beginning and ending Date to run the </w:t>
      </w:r>
      <w:r w:rsidR="00ED3DEA">
        <w:t>Yearly Sales Volume</w:t>
      </w:r>
      <w:r>
        <w:t xml:space="preserve"> report for.</w:t>
      </w:r>
    </w:p>
    <w:p w14:paraId="04B81744" w14:textId="77777777" w:rsidR="003F7F75" w:rsidRDefault="003F7F75" w:rsidP="003F7F75">
      <w:pPr>
        <w:pStyle w:val="Heading4"/>
      </w:pPr>
      <w:r>
        <w:t>Use Defined Customer List – Toggle Box</w:t>
      </w:r>
    </w:p>
    <w:p w14:paraId="25613032" w14:textId="77777777" w:rsidR="003F7F75" w:rsidRDefault="003F7F75" w:rsidP="003F7F75">
      <w:r>
        <w:t>To use a pre-defined customer list, make sure that this toggle box is checked.</w:t>
      </w:r>
    </w:p>
    <w:p w14:paraId="13F94485" w14:textId="725DE091" w:rsidR="005D6E22" w:rsidRDefault="005D6E22" w:rsidP="005D6E22">
      <w:pPr>
        <w:pStyle w:val="Heading4"/>
      </w:pPr>
      <w:r>
        <w:t>Beginning Customer # / Ending Customer #</w:t>
      </w:r>
    </w:p>
    <w:p w14:paraId="2BAE414D" w14:textId="5429F015" w:rsidR="000335E0" w:rsidRPr="00E5397E" w:rsidRDefault="000335E0" w:rsidP="000335E0">
      <w:r>
        <w:t xml:space="preserve">Enter the beginning and ending Customer Number to run the </w:t>
      </w:r>
      <w:r w:rsidR="00ED3DEA">
        <w:t xml:space="preserve">Yearly Sales Volume </w:t>
      </w:r>
      <w:r>
        <w:t>report for.</w:t>
      </w:r>
    </w:p>
    <w:p w14:paraId="5CC66C92" w14:textId="0F1CE4BE" w:rsidR="005D6E22" w:rsidRDefault="005D6E22" w:rsidP="005D6E22">
      <w:pPr>
        <w:pStyle w:val="Heading4"/>
      </w:pPr>
      <w:r>
        <w:t>Beginning Product Category / Ending Product Category</w:t>
      </w:r>
    </w:p>
    <w:p w14:paraId="20A02411" w14:textId="6C4720C4" w:rsidR="000335E0" w:rsidRPr="00E5397E" w:rsidRDefault="000335E0" w:rsidP="000335E0">
      <w:r>
        <w:t xml:space="preserve">Enter the beginning and ending Product Category to run the </w:t>
      </w:r>
      <w:r w:rsidR="00ED3DEA">
        <w:t xml:space="preserve">Yearly Sales Volume </w:t>
      </w:r>
      <w:r>
        <w:t>report for.</w:t>
      </w:r>
    </w:p>
    <w:p w14:paraId="07F78707" w14:textId="116A7154" w:rsidR="005D6E22" w:rsidRDefault="005D6E22" w:rsidP="005D6E22">
      <w:pPr>
        <w:pStyle w:val="Heading4"/>
      </w:pPr>
      <w:r>
        <w:t>Sort? (Choice)</w:t>
      </w:r>
    </w:p>
    <w:p w14:paraId="1C08BE3C" w14:textId="01B1D5D6" w:rsidR="003F7F75" w:rsidRDefault="003F7F75" w:rsidP="003F7F75">
      <w:r>
        <w:t xml:space="preserve">To choose the preferred </w:t>
      </w:r>
      <w:r w:rsidR="003531AB">
        <w:t>soring method</w:t>
      </w:r>
      <w:r>
        <w:t xml:space="preserve"> of </w:t>
      </w:r>
      <w:r w:rsidR="003531AB">
        <w:t>Sales Volume</w:t>
      </w:r>
      <w:r>
        <w:t xml:space="preserve"> vs. </w:t>
      </w:r>
      <w:r w:rsidR="003531AB">
        <w:t>Customer Number vs. Customer Name</w:t>
      </w:r>
      <w:r>
        <w:t>, please make sure the desired option choice bubble is toggled.</w:t>
      </w:r>
    </w:p>
    <w:p w14:paraId="3E03BE35" w14:textId="41D518DE" w:rsidR="005D6E22" w:rsidRDefault="005D6E22" w:rsidP="005D6E22">
      <w:pPr>
        <w:pStyle w:val="Heading4"/>
      </w:pPr>
      <w:r>
        <w:t>Which Cost? (Choice)</w:t>
      </w:r>
    </w:p>
    <w:p w14:paraId="24BFBAA6" w14:textId="40F03F66" w:rsidR="003F7F75" w:rsidRDefault="003F7F75" w:rsidP="003F7F75">
      <w:r>
        <w:t xml:space="preserve">To choose the preferred </w:t>
      </w:r>
      <w:r w:rsidR="003531AB">
        <w:t>cost option</w:t>
      </w:r>
      <w:r>
        <w:t xml:space="preserve"> of </w:t>
      </w:r>
      <w:r w:rsidR="003531AB">
        <w:t>Board Cost</w:t>
      </w:r>
      <w:r>
        <w:t xml:space="preserve"> vs. </w:t>
      </w:r>
      <w:r w:rsidR="003531AB">
        <w:t>Order Total vs. Invoice Total</w:t>
      </w:r>
      <w:r>
        <w:t>, please make sure the desired option choice bubble is toggled.</w:t>
      </w:r>
    </w:p>
    <w:p w14:paraId="22326E87" w14:textId="77777777" w:rsidR="003F7F75" w:rsidRDefault="003F7F75" w:rsidP="003F7F75">
      <w:pPr>
        <w:pStyle w:val="Heading4"/>
      </w:pPr>
      <w:r>
        <w:t>Include Finance Charges? – Toggle Box</w:t>
      </w:r>
    </w:p>
    <w:p w14:paraId="03C70232" w14:textId="77777777" w:rsidR="003F7F75" w:rsidRDefault="003F7F75" w:rsidP="003F7F75">
      <w:r>
        <w:t>To include and finance charges within the selected parameters on the report, make sure that the Include Finance Charges toggle box is checked.</w:t>
      </w:r>
    </w:p>
    <w:p w14:paraId="07A10588" w14:textId="2221827A" w:rsidR="0083359B" w:rsidRDefault="0083359B" w:rsidP="0083359B">
      <w:pPr>
        <w:pStyle w:val="Heading3"/>
      </w:pPr>
      <w:bookmarkStart w:id="54" w:name="_Toc44844033"/>
      <w:r>
        <w:lastRenderedPageBreak/>
        <w:t>Available and Selected Columns</w:t>
      </w:r>
      <w:bookmarkEnd w:id="54"/>
    </w:p>
    <w:p w14:paraId="7A9739B0" w14:textId="630077A5" w:rsidR="008B4A6E" w:rsidRPr="008B4A6E" w:rsidRDefault="003310B3" w:rsidP="008B4A6E">
      <w:r>
        <w:rPr>
          <w:noProof/>
        </w:rPr>
        <w:drawing>
          <wp:inline distT="0" distB="0" distL="0" distR="0" wp14:anchorId="23FAEA35" wp14:editId="6BF7B0FE">
            <wp:extent cx="4419600" cy="125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9600" cy="1257300"/>
                    </a:xfrm>
                    <a:prstGeom prst="rect">
                      <a:avLst/>
                    </a:prstGeom>
                  </pic:spPr>
                </pic:pic>
              </a:graphicData>
            </a:graphic>
          </wp:inline>
        </w:drawing>
      </w:r>
    </w:p>
    <w:p w14:paraId="6CBF5FE9" w14:textId="77777777" w:rsidR="008B4A6E" w:rsidRDefault="008B4A6E" w:rsidP="008B4A6E">
      <w:pPr>
        <w:pStyle w:val="Heading4"/>
      </w:pPr>
      <w:r>
        <w:t>Available Columns</w:t>
      </w:r>
    </w:p>
    <w:p w14:paraId="04CF62C3"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230C82B9" w14:textId="77777777" w:rsidR="008B4A6E" w:rsidRDefault="008B4A6E" w:rsidP="008B4A6E">
      <w:pPr>
        <w:pStyle w:val="Heading4"/>
      </w:pPr>
      <w:r>
        <w:t>Selected Columns (In Display Order)</w:t>
      </w:r>
    </w:p>
    <w:p w14:paraId="31FFA94E"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380EF4B8" w14:textId="77777777" w:rsidR="008B4A6E" w:rsidRDefault="008B4A6E" w:rsidP="008B4A6E">
      <w:pPr>
        <w:pStyle w:val="Heading4"/>
      </w:pPr>
      <w:r>
        <w:t>Default</w:t>
      </w:r>
    </w:p>
    <w:p w14:paraId="30CF1973"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14102C1E" w14:textId="77777777" w:rsidR="008B4A6E" w:rsidRDefault="008B4A6E" w:rsidP="008B4A6E">
      <w:pPr>
        <w:pStyle w:val="Heading4"/>
      </w:pPr>
      <w:r>
        <w:t>Add &gt;&gt;</w:t>
      </w:r>
    </w:p>
    <w:p w14:paraId="4B793E7C"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55EEEBF" w14:textId="77777777" w:rsidR="008B4A6E" w:rsidRDefault="008B4A6E" w:rsidP="008B4A6E">
      <w:pPr>
        <w:pStyle w:val="Heading4"/>
      </w:pPr>
      <w:r>
        <w:t>&lt;&lt; Remove</w:t>
      </w:r>
    </w:p>
    <w:p w14:paraId="25F9C4BE"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9FD7F11" w14:textId="77777777" w:rsidR="008B4A6E" w:rsidRDefault="008B4A6E" w:rsidP="008B4A6E">
      <w:pPr>
        <w:pStyle w:val="Heading4"/>
      </w:pPr>
      <w:r>
        <w:t>Move Up</w:t>
      </w:r>
    </w:p>
    <w:p w14:paraId="0D00AB69"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6DBC94E9" w14:textId="77777777" w:rsidR="008B4A6E" w:rsidRDefault="008B4A6E" w:rsidP="008B4A6E">
      <w:pPr>
        <w:pStyle w:val="Heading4"/>
      </w:pPr>
      <w:r>
        <w:t>Move Down</w:t>
      </w:r>
    </w:p>
    <w:p w14:paraId="76A9B091" w14:textId="1C11491A"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5E2E2078" w14:textId="5E1AD81A" w:rsidR="00D5630F" w:rsidRDefault="00D5630F" w:rsidP="008B4A6E"/>
    <w:p w14:paraId="46E14AEA" w14:textId="77777777" w:rsidR="00D5630F" w:rsidRDefault="00D5630F" w:rsidP="008B4A6E"/>
    <w:p w14:paraId="77268DD5" w14:textId="03DC6EDF" w:rsidR="0083359B" w:rsidRDefault="0083359B" w:rsidP="0083359B">
      <w:pPr>
        <w:pStyle w:val="Heading3"/>
      </w:pPr>
      <w:bookmarkStart w:id="55" w:name="_Toc44844034"/>
      <w:r>
        <w:lastRenderedPageBreak/>
        <w:t>Output Destination</w:t>
      </w:r>
      <w:bookmarkEnd w:id="55"/>
    </w:p>
    <w:p w14:paraId="3A9620C7" w14:textId="3C26775E" w:rsidR="0012235B" w:rsidRPr="0012235B" w:rsidRDefault="003310B3" w:rsidP="0012235B">
      <w:r>
        <w:rPr>
          <w:noProof/>
        </w:rPr>
        <w:drawing>
          <wp:inline distT="0" distB="0" distL="0" distR="0" wp14:anchorId="2ABE1CC1" wp14:editId="5A61D627">
            <wp:extent cx="4362450"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62450" cy="1371600"/>
                    </a:xfrm>
                    <a:prstGeom prst="rect">
                      <a:avLst/>
                    </a:prstGeom>
                  </pic:spPr>
                </pic:pic>
              </a:graphicData>
            </a:graphic>
          </wp:inline>
        </w:drawing>
      </w:r>
    </w:p>
    <w:p w14:paraId="4E2D6FBF" w14:textId="77777777" w:rsidR="0012235B" w:rsidRDefault="0012235B" w:rsidP="0012235B">
      <w:pPr>
        <w:pStyle w:val="Heading4"/>
      </w:pPr>
      <w:r>
        <w:t>Destination Choice</w:t>
      </w:r>
    </w:p>
    <w:p w14:paraId="4024C7BB" w14:textId="77777777" w:rsidR="0012235B" w:rsidRPr="00144B20" w:rsidRDefault="0012235B" w:rsidP="0012235B">
      <w:r>
        <w:t>To choose the destination where the document should be printed, please make sure that desired output destination choice bubble is toggled.</w:t>
      </w:r>
    </w:p>
    <w:p w14:paraId="5E0F2680" w14:textId="77777777" w:rsidR="0012235B" w:rsidRDefault="0012235B" w:rsidP="0012235B">
      <w:pPr>
        <w:pStyle w:val="Heading4"/>
      </w:pPr>
      <w:r>
        <w:t>Layout Choice</w:t>
      </w:r>
    </w:p>
    <w:p w14:paraId="0644E6FA" w14:textId="77777777" w:rsidR="0012235B" w:rsidRPr="00144B20" w:rsidRDefault="0012235B" w:rsidP="0012235B">
      <w:r>
        <w:t>To choose the preferred layout of Landscape vs. Portrait, please make sure the desired option choice bubbled is toggled.</w:t>
      </w:r>
    </w:p>
    <w:p w14:paraId="1C5DBC92" w14:textId="77777777" w:rsidR="0012235B" w:rsidRDefault="0012235B" w:rsidP="0012235B">
      <w:pPr>
        <w:pStyle w:val="Heading4"/>
      </w:pPr>
      <w:r>
        <w:t>Lines Per Page</w:t>
      </w:r>
    </w:p>
    <w:p w14:paraId="5317E5E9" w14:textId="77777777" w:rsidR="0012235B" w:rsidRPr="00144B20" w:rsidRDefault="0012235B" w:rsidP="0012235B">
      <w:r w:rsidRPr="00211A1F">
        <w:t>Lines per page on the report when printing.</w:t>
      </w:r>
    </w:p>
    <w:p w14:paraId="56DBF050" w14:textId="77777777" w:rsidR="0012235B" w:rsidRDefault="0012235B" w:rsidP="0012235B">
      <w:pPr>
        <w:pStyle w:val="Heading4"/>
      </w:pPr>
      <w:r>
        <w:t>Font</w:t>
      </w:r>
    </w:p>
    <w:p w14:paraId="4E9F10A4"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474E4CC7" w14:textId="77777777" w:rsidR="0012235B" w:rsidRDefault="0012235B" w:rsidP="0012235B">
      <w:pPr>
        <w:pStyle w:val="Heading4"/>
      </w:pPr>
      <w:r>
        <w:t>Show Parameters? – Toggle Box</w:t>
      </w:r>
    </w:p>
    <w:p w14:paraId="21E44909" w14:textId="77777777" w:rsidR="0012235B" w:rsidRDefault="0012235B" w:rsidP="0012235B">
      <w:r>
        <w:t>To show parameters, make sure that the toggle box is ‘ticked’ with a checkmark.</w:t>
      </w:r>
    </w:p>
    <w:p w14:paraId="4DD29079" w14:textId="77777777" w:rsidR="0012235B" w:rsidRDefault="0012235B" w:rsidP="0012235B">
      <w:pPr>
        <w:pStyle w:val="Heading4"/>
      </w:pPr>
      <w:r>
        <w:t>Export to Excel? – Toggle Box</w:t>
      </w:r>
    </w:p>
    <w:p w14:paraId="21FD4042" w14:textId="77777777" w:rsidR="0012235B" w:rsidRPr="00CC767A" w:rsidRDefault="0012235B" w:rsidP="0012235B">
      <w:r>
        <w:t>To export the printed file to an excel document, make sure that the Export to Excel toggle box is checked.</w:t>
      </w:r>
    </w:p>
    <w:p w14:paraId="0B96F6B3" w14:textId="77777777" w:rsidR="0012235B" w:rsidRDefault="0012235B" w:rsidP="0012235B">
      <w:pPr>
        <w:pStyle w:val="Heading4"/>
      </w:pPr>
      <w:r>
        <w:t>Auto Run Excel? – Toggle Box</w:t>
      </w:r>
    </w:p>
    <w:p w14:paraId="3982F8E2" w14:textId="77777777" w:rsidR="0012235B" w:rsidRPr="00CC767A" w:rsidRDefault="0012235B" w:rsidP="0012235B">
      <w:r>
        <w:t>To automatically open the new excel document, make sure that the Auto Run Excel toggle box is checked.</w:t>
      </w:r>
    </w:p>
    <w:p w14:paraId="7092D75B" w14:textId="77777777" w:rsidR="0012235B" w:rsidRDefault="0012235B" w:rsidP="0012235B">
      <w:pPr>
        <w:pStyle w:val="Heading4"/>
      </w:pPr>
      <w:r>
        <w:t>If Yes, File Name</w:t>
      </w:r>
    </w:p>
    <w:p w14:paraId="4C5CB56B" w14:textId="77777777" w:rsidR="0012235B" w:rsidRDefault="0012235B" w:rsidP="0012235B">
      <w:r>
        <w:t>If exporting the file to Excel, enter the desired file name.</w:t>
      </w:r>
    </w:p>
    <w:p w14:paraId="5A999D2E" w14:textId="327BC9DD" w:rsidR="0083359B" w:rsidRDefault="0083359B" w:rsidP="0083359B">
      <w:pPr>
        <w:pStyle w:val="Heading1"/>
        <w:rPr>
          <w:b/>
          <w:bCs/>
        </w:rPr>
      </w:pPr>
      <w:bookmarkStart w:id="56" w:name="_Toc44844035"/>
      <w:r>
        <w:rPr>
          <w:b/>
          <w:bCs/>
        </w:rPr>
        <w:lastRenderedPageBreak/>
        <w:t>Last Year vs. This Year [HL]</w:t>
      </w:r>
      <w:bookmarkEnd w:id="56"/>
    </w:p>
    <w:p w14:paraId="012164D4" w14:textId="33A15A4A" w:rsidR="0083359B" w:rsidRDefault="0083359B" w:rsidP="0083359B">
      <w:pPr>
        <w:pStyle w:val="Heading3"/>
      </w:pPr>
      <w:bookmarkStart w:id="57" w:name="_Toc44844036"/>
      <w:r>
        <w:t>Selection Parameters</w:t>
      </w:r>
      <w:bookmarkEnd w:id="57"/>
    </w:p>
    <w:p w14:paraId="5011A4BF" w14:textId="358B6F50" w:rsidR="003310B3" w:rsidRPr="003310B3" w:rsidRDefault="003310B3" w:rsidP="003310B3">
      <w:r>
        <w:rPr>
          <w:noProof/>
        </w:rPr>
        <w:drawing>
          <wp:inline distT="0" distB="0" distL="0" distR="0" wp14:anchorId="413A31D8" wp14:editId="709706E1">
            <wp:extent cx="4362450"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62450" cy="2409825"/>
                    </a:xfrm>
                    <a:prstGeom prst="rect">
                      <a:avLst/>
                    </a:prstGeom>
                  </pic:spPr>
                </pic:pic>
              </a:graphicData>
            </a:graphic>
          </wp:inline>
        </w:drawing>
      </w:r>
    </w:p>
    <w:p w14:paraId="524231D0" w14:textId="7A47E20F" w:rsidR="005D6E22" w:rsidRDefault="000214BD" w:rsidP="005D6E22">
      <w:pPr>
        <w:pStyle w:val="Heading4"/>
      </w:pPr>
      <w:r>
        <w:t>As Of Date</w:t>
      </w:r>
    </w:p>
    <w:p w14:paraId="32B84DD0" w14:textId="10F4B7DD" w:rsidR="000214BD" w:rsidRPr="000214BD" w:rsidRDefault="001A5088" w:rsidP="000214BD">
      <w:r w:rsidRPr="001A5088">
        <w:t>For Jobs Closed After - (As of) Enter the as of date.</w:t>
      </w:r>
    </w:p>
    <w:p w14:paraId="26ADCF03" w14:textId="77777777" w:rsidR="003F7F75" w:rsidRDefault="003F7F75" w:rsidP="003F7F75">
      <w:pPr>
        <w:pStyle w:val="Heading4"/>
      </w:pPr>
      <w:r>
        <w:t>Use Defined Customer List – Toggle Box</w:t>
      </w:r>
    </w:p>
    <w:p w14:paraId="74EB5F68" w14:textId="77777777" w:rsidR="003F7F75" w:rsidRDefault="003F7F75" w:rsidP="003F7F75">
      <w:r>
        <w:t>To use a pre-defined customer list, make sure that this toggle box is checked.</w:t>
      </w:r>
    </w:p>
    <w:p w14:paraId="222F9EC3" w14:textId="6B0B4609" w:rsidR="0012235B" w:rsidRDefault="0012235B" w:rsidP="0012235B">
      <w:pPr>
        <w:pStyle w:val="Heading4"/>
      </w:pPr>
      <w:r>
        <w:t xml:space="preserve">Beginning </w:t>
      </w:r>
      <w:r w:rsidR="000214BD">
        <w:t>Customer #</w:t>
      </w:r>
      <w:r>
        <w:t xml:space="preserve"> / Ending </w:t>
      </w:r>
      <w:r w:rsidR="000214BD">
        <w:t>Customer #</w:t>
      </w:r>
    </w:p>
    <w:p w14:paraId="5D0B55C1" w14:textId="700B7370" w:rsidR="000335E0" w:rsidRPr="00E5397E" w:rsidRDefault="000335E0" w:rsidP="000335E0">
      <w:r>
        <w:t xml:space="preserve">Enter the beginning and ending Customer Number to run the </w:t>
      </w:r>
      <w:r w:rsidR="00ED3DEA">
        <w:t>Last Year vs. This Year</w:t>
      </w:r>
      <w:r>
        <w:t xml:space="preserve"> report for.</w:t>
      </w:r>
    </w:p>
    <w:p w14:paraId="1196A171" w14:textId="46993B61" w:rsidR="005D6E22" w:rsidRDefault="005D6E22" w:rsidP="005D6E22">
      <w:pPr>
        <w:pStyle w:val="Heading4"/>
      </w:pPr>
      <w:r>
        <w:t xml:space="preserve">Beginning </w:t>
      </w:r>
      <w:r w:rsidR="000214BD">
        <w:t>Sales Rep #</w:t>
      </w:r>
      <w:r>
        <w:t xml:space="preserve"> / Ending </w:t>
      </w:r>
      <w:r w:rsidR="000214BD">
        <w:t>Sales Rep #</w:t>
      </w:r>
    </w:p>
    <w:p w14:paraId="45DA3B09" w14:textId="06561FB9" w:rsidR="000335E0" w:rsidRPr="00E5397E" w:rsidRDefault="000335E0" w:rsidP="000335E0">
      <w:r>
        <w:t xml:space="preserve">Enter the beginning and ending Sales Representative Number to run the </w:t>
      </w:r>
      <w:r w:rsidR="00ED3DEA">
        <w:t xml:space="preserve">Last Year vs. This Year </w:t>
      </w:r>
      <w:r>
        <w:t>report for.</w:t>
      </w:r>
    </w:p>
    <w:p w14:paraId="5ABC181B" w14:textId="70E38C15" w:rsidR="005D6E22" w:rsidRDefault="005D6E22" w:rsidP="005D6E22">
      <w:pPr>
        <w:pStyle w:val="Heading4"/>
      </w:pPr>
      <w:r>
        <w:t xml:space="preserve">Beginning </w:t>
      </w:r>
      <w:r w:rsidR="000214BD">
        <w:t>FG Item #</w:t>
      </w:r>
      <w:r>
        <w:t xml:space="preserve"> / Ending </w:t>
      </w:r>
      <w:r w:rsidR="000214BD">
        <w:t>FG Item #</w:t>
      </w:r>
    </w:p>
    <w:p w14:paraId="0BAF78D6" w14:textId="20CBE002" w:rsidR="000335E0" w:rsidRPr="00E5397E" w:rsidRDefault="000335E0" w:rsidP="000335E0">
      <w:r>
        <w:t xml:space="preserve">Enter the beginning and ending Finished Good Item Number to run the </w:t>
      </w:r>
      <w:r w:rsidR="00ED3DEA">
        <w:t xml:space="preserve">Last Year vs. This Year </w:t>
      </w:r>
      <w:r>
        <w:t>report for.</w:t>
      </w:r>
    </w:p>
    <w:p w14:paraId="17EA6ABF" w14:textId="0FD4644A" w:rsidR="0012235B" w:rsidRDefault="000214BD" w:rsidP="0012235B">
      <w:pPr>
        <w:pStyle w:val="Heading4"/>
      </w:pPr>
      <w:r>
        <w:t>Print? (Choice)</w:t>
      </w:r>
    </w:p>
    <w:p w14:paraId="2B28C659" w14:textId="54E8AE0E" w:rsidR="003531AB" w:rsidRDefault="003531AB" w:rsidP="003531AB">
      <w:r>
        <w:t>To choose the preferred printing summary of Yearly vs. Period, please make sure the desired option choice bubble is toggled.</w:t>
      </w:r>
    </w:p>
    <w:p w14:paraId="7A4E05B1" w14:textId="7FF446CC" w:rsidR="005D6E22" w:rsidRDefault="000214BD" w:rsidP="005D6E22">
      <w:pPr>
        <w:pStyle w:val="Heading4"/>
      </w:pPr>
      <w:r>
        <w:t>Sort? (Choice)</w:t>
      </w:r>
    </w:p>
    <w:p w14:paraId="4347170F" w14:textId="7B4F593D" w:rsidR="003F7F75" w:rsidRDefault="003F7F75" w:rsidP="003F7F75">
      <w:r>
        <w:t xml:space="preserve">To choose the preferred </w:t>
      </w:r>
      <w:r w:rsidR="003531AB">
        <w:t>sorting method</w:t>
      </w:r>
      <w:r>
        <w:t xml:space="preserve"> of </w:t>
      </w:r>
      <w:r w:rsidR="003531AB">
        <w:t>High Sales Numbers</w:t>
      </w:r>
      <w:r>
        <w:t xml:space="preserve"> vs. </w:t>
      </w:r>
      <w:r w:rsidR="003531AB">
        <w:t>High MSF Numbers vs. Customer Numbers</w:t>
      </w:r>
      <w:r>
        <w:t>, please make sure the desired option choice bubble is toggled.</w:t>
      </w:r>
    </w:p>
    <w:p w14:paraId="42CE9D91" w14:textId="07A8F1B4" w:rsidR="0012235B" w:rsidRDefault="000214BD" w:rsidP="0012235B">
      <w:pPr>
        <w:pStyle w:val="Heading4"/>
      </w:pPr>
      <w:r>
        <w:t>Round Amounts?</w:t>
      </w:r>
      <w:r w:rsidR="0012235B">
        <w:t xml:space="preserve"> – Toggle Box</w:t>
      </w:r>
    </w:p>
    <w:p w14:paraId="7064708F" w14:textId="62F7EC60" w:rsidR="003F7F75" w:rsidRDefault="003F7F75" w:rsidP="003F7F75">
      <w:r>
        <w:t xml:space="preserve">To </w:t>
      </w:r>
      <w:r w:rsidR="003531AB">
        <w:t>round all amounts to their nearest dollar</w:t>
      </w:r>
      <w:r>
        <w:t xml:space="preserve">, make sure that the </w:t>
      </w:r>
      <w:r w:rsidR="003531AB">
        <w:t>Round Amounts</w:t>
      </w:r>
      <w:r>
        <w:t xml:space="preserve"> toggle box is checked.</w:t>
      </w:r>
    </w:p>
    <w:p w14:paraId="30CBD333" w14:textId="27F314E6" w:rsidR="005D6E22" w:rsidRDefault="000214BD" w:rsidP="005D6E22">
      <w:pPr>
        <w:pStyle w:val="Heading4"/>
      </w:pPr>
      <w:r>
        <w:t>Exclude Zero Amount Lines?</w:t>
      </w:r>
      <w:r w:rsidR="005D6E22">
        <w:t xml:space="preserve"> – Toggle Box</w:t>
      </w:r>
    </w:p>
    <w:p w14:paraId="31D2AAE3" w14:textId="7BDB46D3" w:rsidR="003F7F75" w:rsidRDefault="003F7F75" w:rsidP="003F7F75">
      <w:r>
        <w:t xml:space="preserve">To </w:t>
      </w:r>
      <w:r w:rsidR="003531AB">
        <w:t>exclude any lines within the selected parameters that have a zero inventory or sales amount</w:t>
      </w:r>
      <w:r>
        <w:t>, make sure that th</w:t>
      </w:r>
      <w:r w:rsidR="003531AB">
        <w:t xml:space="preserve">is </w:t>
      </w:r>
      <w:r>
        <w:t>toggle box is checked.</w:t>
      </w:r>
    </w:p>
    <w:p w14:paraId="16721CE7" w14:textId="5F410414" w:rsidR="005D6E22" w:rsidRDefault="000214BD" w:rsidP="005D6E22">
      <w:pPr>
        <w:pStyle w:val="Heading4"/>
      </w:pPr>
      <w:r>
        <w:lastRenderedPageBreak/>
        <w:t>Include Finance Amount Charges?</w:t>
      </w:r>
      <w:r w:rsidR="005D6E22">
        <w:t xml:space="preserve"> – Toggle Box</w:t>
      </w:r>
    </w:p>
    <w:p w14:paraId="6CAAE459" w14:textId="09096D28" w:rsidR="003F7F75" w:rsidRDefault="003F7F75" w:rsidP="003F7F75">
      <w:r>
        <w:t>To include and finance charges within the selected parameters on the report, make sure that the Include Finance Amount Charges toggle box is checked.</w:t>
      </w:r>
    </w:p>
    <w:p w14:paraId="49AD3AF9" w14:textId="77777777" w:rsidR="00D5630F" w:rsidRDefault="00D5630F" w:rsidP="003F7F75"/>
    <w:p w14:paraId="3987966E" w14:textId="1BD283EC" w:rsidR="0083359B" w:rsidRDefault="0083359B" w:rsidP="0083359B">
      <w:pPr>
        <w:pStyle w:val="Heading3"/>
      </w:pPr>
      <w:bookmarkStart w:id="58" w:name="_Toc44844037"/>
      <w:r>
        <w:t>Available and Selected Columns</w:t>
      </w:r>
      <w:bookmarkEnd w:id="58"/>
    </w:p>
    <w:p w14:paraId="761BC355" w14:textId="109460E7" w:rsidR="008B4A6E" w:rsidRPr="008B4A6E" w:rsidRDefault="003310B3" w:rsidP="008B4A6E">
      <w:r>
        <w:rPr>
          <w:noProof/>
        </w:rPr>
        <w:drawing>
          <wp:inline distT="0" distB="0" distL="0" distR="0" wp14:anchorId="275641E1" wp14:editId="332A24EA">
            <wp:extent cx="4276725" cy="1362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6725" cy="1362075"/>
                    </a:xfrm>
                    <a:prstGeom prst="rect">
                      <a:avLst/>
                    </a:prstGeom>
                  </pic:spPr>
                </pic:pic>
              </a:graphicData>
            </a:graphic>
          </wp:inline>
        </w:drawing>
      </w:r>
    </w:p>
    <w:p w14:paraId="295D1628" w14:textId="77777777" w:rsidR="008B4A6E" w:rsidRDefault="008B4A6E" w:rsidP="008B4A6E">
      <w:pPr>
        <w:pStyle w:val="Heading4"/>
      </w:pPr>
      <w:r>
        <w:t>Available Columns</w:t>
      </w:r>
    </w:p>
    <w:p w14:paraId="7327C0A3"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571631B0" w14:textId="77777777" w:rsidR="008B4A6E" w:rsidRDefault="008B4A6E" w:rsidP="008B4A6E">
      <w:pPr>
        <w:pStyle w:val="Heading4"/>
      </w:pPr>
      <w:r>
        <w:t>Selected Columns (In Display Order)</w:t>
      </w:r>
    </w:p>
    <w:p w14:paraId="097D0C2D"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1D48C8A8" w14:textId="77777777" w:rsidR="008B4A6E" w:rsidRDefault="008B4A6E" w:rsidP="008B4A6E">
      <w:pPr>
        <w:pStyle w:val="Heading4"/>
      </w:pPr>
      <w:r>
        <w:t>Default</w:t>
      </w:r>
    </w:p>
    <w:p w14:paraId="0C469240"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0A656417" w14:textId="77777777" w:rsidR="008B4A6E" w:rsidRDefault="008B4A6E" w:rsidP="008B4A6E">
      <w:pPr>
        <w:pStyle w:val="Heading4"/>
      </w:pPr>
      <w:r>
        <w:t>Add &gt;&gt;</w:t>
      </w:r>
    </w:p>
    <w:p w14:paraId="6EBD7ABA"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761A307F" w14:textId="77777777" w:rsidR="008B4A6E" w:rsidRDefault="008B4A6E" w:rsidP="008B4A6E">
      <w:pPr>
        <w:pStyle w:val="Heading4"/>
      </w:pPr>
      <w:r>
        <w:t>&lt;&lt; Remove</w:t>
      </w:r>
    </w:p>
    <w:p w14:paraId="65C36CF3"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15378703" w14:textId="77777777" w:rsidR="008B4A6E" w:rsidRDefault="008B4A6E" w:rsidP="008B4A6E">
      <w:pPr>
        <w:pStyle w:val="Heading4"/>
      </w:pPr>
      <w:r>
        <w:t>Move Up</w:t>
      </w:r>
    </w:p>
    <w:p w14:paraId="0E4344AD"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5AE585F" w14:textId="77777777" w:rsidR="008B4A6E" w:rsidRDefault="008B4A6E" w:rsidP="008B4A6E">
      <w:pPr>
        <w:pStyle w:val="Heading4"/>
      </w:pPr>
      <w:r>
        <w:t>Move Down</w:t>
      </w:r>
    </w:p>
    <w:p w14:paraId="4C80FED7"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F286B31" w14:textId="3CEC82C2" w:rsidR="0083359B" w:rsidRDefault="0083359B" w:rsidP="0083359B">
      <w:pPr>
        <w:pStyle w:val="Heading3"/>
      </w:pPr>
      <w:bookmarkStart w:id="59" w:name="_Toc44844038"/>
      <w:r>
        <w:lastRenderedPageBreak/>
        <w:t>Output Destination</w:t>
      </w:r>
      <w:bookmarkEnd w:id="59"/>
    </w:p>
    <w:p w14:paraId="586112FC" w14:textId="2D8C2DF8" w:rsidR="0012235B" w:rsidRPr="0012235B" w:rsidRDefault="003310B3" w:rsidP="0012235B">
      <w:r>
        <w:rPr>
          <w:noProof/>
        </w:rPr>
        <w:drawing>
          <wp:inline distT="0" distB="0" distL="0" distR="0" wp14:anchorId="75CC3FDC" wp14:editId="37BAC0AD">
            <wp:extent cx="4352925" cy="1724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52925" cy="1724025"/>
                    </a:xfrm>
                    <a:prstGeom prst="rect">
                      <a:avLst/>
                    </a:prstGeom>
                  </pic:spPr>
                </pic:pic>
              </a:graphicData>
            </a:graphic>
          </wp:inline>
        </w:drawing>
      </w:r>
    </w:p>
    <w:p w14:paraId="1707AB4C" w14:textId="77777777" w:rsidR="0012235B" w:rsidRDefault="0012235B" w:rsidP="0012235B">
      <w:pPr>
        <w:pStyle w:val="Heading4"/>
      </w:pPr>
      <w:r>
        <w:t>Destination Choice</w:t>
      </w:r>
    </w:p>
    <w:p w14:paraId="1C434C45" w14:textId="77777777" w:rsidR="0012235B" w:rsidRPr="00144B20" w:rsidRDefault="0012235B" w:rsidP="0012235B">
      <w:r>
        <w:t>To choose the destination where the document should be printed, please make sure that desired output destination choice bubble is toggled.</w:t>
      </w:r>
    </w:p>
    <w:p w14:paraId="5CD1AC63" w14:textId="77777777" w:rsidR="0012235B" w:rsidRDefault="0012235B" w:rsidP="0012235B">
      <w:pPr>
        <w:pStyle w:val="Heading4"/>
      </w:pPr>
      <w:r>
        <w:t>Layout Choice</w:t>
      </w:r>
    </w:p>
    <w:p w14:paraId="72CF2A14" w14:textId="77777777" w:rsidR="0012235B" w:rsidRPr="00144B20" w:rsidRDefault="0012235B" w:rsidP="0012235B">
      <w:r>
        <w:t>To choose the preferred layout of Landscape vs. Portrait, please make sure the desired option choice bubbled is toggled.</w:t>
      </w:r>
    </w:p>
    <w:p w14:paraId="108E327C" w14:textId="77777777" w:rsidR="0012235B" w:rsidRDefault="0012235B" w:rsidP="0012235B">
      <w:pPr>
        <w:pStyle w:val="Heading4"/>
      </w:pPr>
      <w:r>
        <w:t>Lines Per Page</w:t>
      </w:r>
    </w:p>
    <w:p w14:paraId="3A338435" w14:textId="77777777" w:rsidR="0012235B" w:rsidRPr="00144B20" w:rsidRDefault="0012235B" w:rsidP="0012235B">
      <w:r w:rsidRPr="00211A1F">
        <w:t>Lines per page on the report when printing.</w:t>
      </w:r>
    </w:p>
    <w:p w14:paraId="6563B1D4" w14:textId="77777777" w:rsidR="0012235B" w:rsidRDefault="0012235B" w:rsidP="0012235B">
      <w:pPr>
        <w:pStyle w:val="Heading4"/>
      </w:pPr>
      <w:r>
        <w:t>Font</w:t>
      </w:r>
    </w:p>
    <w:p w14:paraId="3CAA0448"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61731812" w14:textId="77777777" w:rsidR="0012235B" w:rsidRDefault="0012235B" w:rsidP="0012235B">
      <w:pPr>
        <w:pStyle w:val="Heading4"/>
      </w:pPr>
      <w:r>
        <w:t>Show Parameters? – Toggle Box</w:t>
      </w:r>
    </w:p>
    <w:p w14:paraId="176F432F" w14:textId="77777777" w:rsidR="0012235B" w:rsidRDefault="0012235B" w:rsidP="0012235B">
      <w:r>
        <w:t>To show parameters, make sure that the toggle box is ‘ticked’ with a checkmark.</w:t>
      </w:r>
    </w:p>
    <w:p w14:paraId="227110FB" w14:textId="77777777" w:rsidR="0012235B" w:rsidRDefault="0012235B" w:rsidP="0012235B">
      <w:pPr>
        <w:pStyle w:val="Heading4"/>
      </w:pPr>
      <w:r>
        <w:t>Export to Excel? – Toggle Box</w:t>
      </w:r>
    </w:p>
    <w:p w14:paraId="66A53BC8" w14:textId="77777777" w:rsidR="0012235B" w:rsidRPr="00CC767A" w:rsidRDefault="0012235B" w:rsidP="0012235B">
      <w:r>
        <w:t>To export the printed file to an excel document, make sure that the Export to Excel toggle box is checked.</w:t>
      </w:r>
    </w:p>
    <w:p w14:paraId="6BF35640" w14:textId="77777777" w:rsidR="0012235B" w:rsidRDefault="0012235B" w:rsidP="0012235B">
      <w:pPr>
        <w:pStyle w:val="Heading4"/>
      </w:pPr>
      <w:r>
        <w:t>Auto Run Excel? – Toggle Box</w:t>
      </w:r>
    </w:p>
    <w:p w14:paraId="7140B2FC" w14:textId="77777777" w:rsidR="0012235B" w:rsidRPr="00CC767A" w:rsidRDefault="0012235B" w:rsidP="0012235B">
      <w:r>
        <w:t>To automatically open the new excel document, make sure that the Auto Run Excel toggle box is checked.</w:t>
      </w:r>
    </w:p>
    <w:p w14:paraId="5A1F5060" w14:textId="77777777" w:rsidR="0012235B" w:rsidRDefault="0012235B" w:rsidP="0012235B">
      <w:pPr>
        <w:pStyle w:val="Heading4"/>
      </w:pPr>
      <w:r>
        <w:t>If Yes, File Name</w:t>
      </w:r>
    </w:p>
    <w:p w14:paraId="7E5B6330" w14:textId="77777777" w:rsidR="0012235B" w:rsidRDefault="0012235B" w:rsidP="0012235B">
      <w:r>
        <w:t>If exporting the file to Excel, enter the desired file name.</w:t>
      </w:r>
    </w:p>
    <w:p w14:paraId="1FEBFDAA" w14:textId="7CFB1BC6" w:rsidR="003310B3" w:rsidRDefault="003310B3" w:rsidP="003310B3">
      <w:pPr>
        <w:pStyle w:val="Heading4"/>
      </w:pPr>
      <w:r>
        <w:t>Run in Batch Mode? – Toggle Box</w:t>
      </w:r>
    </w:p>
    <w:p w14:paraId="3B6F15A2" w14:textId="77C4D86B" w:rsidR="003310B3" w:rsidRPr="00CC767A" w:rsidRDefault="003310B3" w:rsidP="003310B3">
      <w:r>
        <w:t>To run the printer in Batch Mode, make sure that this toggle box is checked.</w:t>
      </w:r>
    </w:p>
    <w:p w14:paraId="595176AB" w14:textId="1B6B96A0" w:rsidR="0083359B" w:rsidRDefault="0083359B" w:rsidP="0083359B">
      <w:pPr>
        <w:pStyle w:val="Heading1"/>
        <w:rPr>
          <w:b/>
          <w:bCs/>
        </w:rPr>
      </w:pPr>
      <w:bookmarkStart w:id="60" w:name="_Toc44844039"/>
      <w:r>
        <w:rPr>
          <w:b/>
          <w:bCs/>
        </w:rPr>
        <w:lastRenderedPageBreak/>
        <w:t>Sales vs. Budget [HS]</w:t>
      </w:r>
      <w:bookmarkEnd w:id="60"/>
    </w:p>
    <w:p w14:paraId="4AE89A5B" w14:textId="55AF8ABD" w:rsidR="0083359B" w:rsidRDefault="0083359B" w:rsidP="0083359B">
      <w:pPr>
        <w:pStyle w:val="Heading3"/>
      </w:pPr>
      <w:bookmarkStart w:id="61" w:name="_Toc44844040"/>
      <w:r>
        <w:t>Selection Parameters</w:t>
      </w:r>
      <w:bookmarkEnd w:id="61"/>
    </w:p>
    <w:p w14:paraId="4A6A56E4" w14:textId="605E9CA9" w:rsidR="003310B3" w:rsidRPr="003310B3" w:rsidRDefault="003310B3" w:rsidP="003310B3">
      <w:r>
        <w:rPr>
          <w:noProof/>
        </w:rPr>
        <w:drawing>
          <wp:inline distT="0" distB="0" distL="0" distR="0" wp14:anchorId="28ACEF44" wp14:editId="0D63BE73">
            <wp:extent cx="4314825" cy="2495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14825" cy="2495550"/>
                    </a:xfrm>
                    <a:prstGeom prst="rect">
                      <a:avLst/>
                    </a:prstGeom>
                  </pic:spPr>
                </pic:pic>
              </a:graphicData>
            </a:graphic>
          </wp:inline>
        </w:drawing>
      </w:r>
    </w:p>
    <w:p w14:paraId="10DAAD0B" w14:textId="28273A30" w:rsidR="000214BD" w:rsidRDefault="000214BD" w:rsidP="000214BD">
      <w:pPr>
        <w:pStyle w:val="Heading4"/>
      </w:pPr>
      <w:r>
        <w:t>Print Options (Choice)</w:t>
      </w:r>
    </w:p>
    <w:p w14:paraId="6319D99B" w14:textId="3DC112C7" w:rsidR="003F7F75" w:rsidRDefault="003F7F75" w:rsidP="003F7F75">
      <w:r>
        <w:t xml:space="preserve">To choose the preferred </w:t>
      </w:r>
      <w:r w:rsidR="00C81A88">
        <w:t>printing option</w:t>
      </w:r>
      <w:r>
        <w:t xml:space="preserve"> of </w:t>
      </w:r>
      <w:r w:rsidR="00C81A88">
        <w:t>Detailed Information</w:t>
      </w:r>
      <w:r>
        <w:t xml:space="preserve"> vs. </w:t>
      </w:r>
      <w:r w:rsidR="00C81A88">
        <w:t>Summarized Information</w:t>
      </w:r>
      <w:r>
        <w:t>, please make sure the desired option choice bubble is toggled.</w:t>
      </w:r>
    </w:p>
    <w:p w14:paraId="5D8896F9" w14:textId="15F615C1" w:rsidR="0012235B" w:rsidRDefault="0012235B" w:rsidP="0012235B">
      <w:pPr>
        <w:pStyle w:val="Heading4"/>
      </w:pPr>
      <w:r>
        <w:t xml:space="preserve">Beginning </w:t>
      </w:r>
      <w:r w:rsidR="000214BD">
        <w:t>Sales Rep #</w:t>
      </w:r>
      <w:r>
        <w:t xml:space="preserve"> / Ending </w:t>
      </w:r>
      <w:r w:rsidR="000214BD">
        <w:t>Sales Rep #</w:t>
      </w:r>
    </w:p>
    <w:p w14:paraId="26EAC03E" w14:textId="493BA98F" w:rsidR="000335E0" w:rsidRPr="00E5397E" w:rsidRDefault="000335E0" w:rsidP="000335E0">
      <w:r>
        <w:t xml:space="preserve">Enter the beginning and ending Sales Representative Number to run the </w:t>
      </w:r>
      <w:r w:rsidR="00ED3DEA">
        <w:t>Sales vs. Budget</w:t>
      </w:r>
      <w:r>
        <w:t xml:space="preserve"> report for.</w:t>
      </w:r>
    </w:p>
    <w:p w14:paraId="57B75AAF" w14:textId="77777777" w:rsidR="003F7F75" w:rsidRDefault="003F7F75" w:rsidP="003F7F75">
      <w:pPr>
        <w:pStyle w:val="Heading4"/>
      </w:pPr>
      <w:r>
        <w:t>Use Defined Customer List – Toggle Box</w:t>
      </w:r>
    </w:p>
    <w:p w14:paraId="301EBFB8" w14:textId="77777777" w:rsidR="003F7F75" w:rsidRDefault="003F7F75" w:rsidP="003F7F75">
      <w:r>
        <w:t>To use a pre-defined customer list, make sure that this toggle box is checked.</w:t>
      </w:r>
    </w:p>
    <w:p w14:paraId="05CC099F" w14:textId="7F27AAFE" w:rsidR="000214BD" w:rsidRDefault="000214BD" w:rsidP="000214BD">
      <w:pPr>
        <w:pStyle w:val="Heading4"/>
      </w:pPr>
      <w:r>
        <w:t>Beginning Customer # / Ending Customer #</w:t>
      </w:r>
    </w:p>
    <w:p w14:paraId="206EF097" w14:textId="48475295" w:rsidR="000335E0" w:rsidRPr="00E5397E" w:rsidRDefault="000335E0" w:rsidP="000335E0">
      <w:r>
        <w:t xml:space="preserve">Enter the beginning and ending Customer Number to run the </w:t>
      </w:r>
      <w:r w:rsidR="00ED3DEA">
        <w:t xml:space="preserve">Sales vs. Budget </w:t>
      </w:r>
      <w:r>
        <w:t>report for.</w:t>
      </w:r>
    </w:p>
    <w:p w14:paraId="7F99C44B" w14:textId="7F3E3589" w:rsidR="000214BD" w:rsidRDefault="000214BD" w:rsidP="000214BD">
      <w:pPr>
        <w:pStyle w:val="Heading4"/>
      </w:pPr>
      <w:r>
        <w:t>Beginning Invoice Date / Ending Invoice Date</w:t>
      </w:r>
    </w:p>
    <w:p w14:paraId="7563E5AA" w14:textId="45FF19D1" w:rsidR="000335E0" w:rsidRPr="00E5397E" w:rsidRDefault="000335E0" w:rsidP="000335E0">
      <w:r>
        <w:t xml:space="preserve">Enter the beginning and ending Invoice Date to run the </w:t>
      </w:r>
      <w:r w:rsidR="00ED3DEA">
        <w:t xml:space="preserve">Sales vs. Budget </w:t>
      </w:r>
      <w:r>
        <w:t>report for.</w:t>
      </w:r>
    </w:p>
    <w:p w14:paraId="7ABA195B" w14:textId="69787AC1" w:rsidR="000214BD" w:rsidRDefault="000214BD" w:rsidP="000214BD">
      <w:pPr>
        <w:pStyle w:val="Heading4"/>
      </w:pPr>
      <w:r>
        <w:t>Type (Choice)</w:t>
      </w:r>
    </w:p>
    <w:p w14:paraId="6239A791" w14:textId="3C81A696" w:rsidR="003F7F75" w:rsidRDefault="003F7F75" w:rsidP="003F7F75">
      <w:r>
        <w:t xml:space="preserve">To choose the preferred </w:t>
      </w:r>
      <w:r w:rsidR="00C81A88">
        <w:t>inventory type</w:t>
      </w:r>
      <w:r>
        <w:t xml:space="preserve"> of </w:t>
      </w:r>
      <w:r w:rsidR="00C81A88">
        <w:t>Finished Good Category</w:t>
      </w:r>
      <w:r>
        <w:t xml:space="preserve"> vs. </w:t>
      </w:r>
      <w:r w:rsidR="00C81A88">
        <w:t>Product Line</w:t>
      </w:r>
      <w:r>
        <w:t>, please make sure the desired option choice bubble is toggled.</w:t>
      </w:r>
    </w:p>
    <w:p w14:paraId="4D976A89" w14:textId="0B93FD11" w:rsidR="000214BD" w:rsidRDefault="000214BD" w:rsidP="000214BD">
      <w:pPr>
        <w:pStyle w:val="Heading4"/>
      </w:pPr>
      <w:r>
        <w:t>Beginning FG Category / Ending FG Category</w:t>
      </w:r>
    </w:p>
    <w:p w14:paraId="1E12B1C6" w14:textId="31B33732" w:rsidR="000335E0" w:rsidRPr="00E5397E" w:rsidRDefault="000335E0" w:rsidP="000335E0">
      <w:r>
        <w:t xml:space="preserve">Enter the beginning and ending Finished Good Category to run the </w:t>
      </w:r>
      <w:r w:rsidR="00ED3DEA">
        <w:t xml:space="preserve">Sales vs. Budget </w:t>
      </w:r>
      <w:r>
        <w:t>report for.</w:t>
      </w:r>
    </w:p>
    <w:p w14:paraId="5C14B9FA" w14:textId="7C9693E4" w:rsidR="0012235B" w:rsidRDefault="000214BD" w:rsidP="0012235B">
      <w:pPr>
        <w:pStyle w:val="Heading4"/>
      </w:pPr>
      <w:r>
        <w:t>Sort By (Choice)</w:t>
      </w:r>
    </w:p>
    <w:p w14:paraId="264C878B" w14:textId="721471C1" w:rsidR="003F7F75" w:rsidRDefault="003F7F75" w:rsidP="003F7F75">
      <w:r>
        <w:t xml:space="preserve">To choose the preferred </w:t>
      </w:r>
      <w:r w:rsidR="003531AB">
        <w:t>sorting method</w:t>
      </w:r>
      <w:r>
        <w:t xml:space="preserve"> of </w:t>
      </w:r>
      <w:r w:rsidR="003531AB">
        <w:t>Product Category then Customer</w:t>
      </w:r>
      <w:r>
        <w:t xml:space="preserve"> vs. </w:t>
      </w:r>
      <w:r w:rsidR="003531AB">
        <w:t>Customer then Product Category</w:t>
      </w:r>
      <w:r>
        <w:t>, please make sure the desired option choice bubble is toggled.</w:t>
      </w:r>
    </w:p>
    <w:p w14:paraId="0B7F938E" w14:textId="54AD4C70" w:rsidR="0012235B" w:rsidRDefault="000214BD" w:rsidP="0012235B">
      <w:pPr>
        <w:pStyle w:val="Heading4"/>
      </w:pPr>
      <w:r>
        <w:t>Display Cents?</w:t>
      </w:r>
      <w:r w:rsidR="0012235B">
        <w:t xml:space="preserve"> – Toggle Box</w:t>
      </w:r>
    </w:p>
    <w:p w14:paraId="24A02306" w14:textId="4ACE9CBB" w:rsidR="003F7F75" w:rsidRDefault="003F7F75" w:rsidP="003F7F75">
      <w:r>
        <w:t xml:space="preserve">To </w:t>
      </w:r>
      <w:r w:rsidR="00C81A88">
        <w:t>display cents for all sales numbers within the report parameters</w:t>
      </w:r>
      <w:r>
        <w:t xml:space="preserve">, make sure that the </w:t>
      </w:r>
      <w:r w:rsidR="00C81A88">
        <w:t>Display Cents</w:t>
      </w:r>
      <w:r>
        <w:t xml:space="preserve"> toggle box is checked.</w:t>
      </w:r>
    </w:p>
    <w:p w14:paraId="356FCD9D" w14:textId="447730F0" w:rsidR="000214BD" w:rsidRDefault="000214BD" w:rsidP="000214BD">
      <w:pPr>
        <w:pStyle w:val="Heading4"/>
      </w:pPr>
      <w:r>
        <w:lastRenderedPageBreak/>
        <w:t>Display Zero Values? – Toggle Box</w:t>
      </w:r>
    </w:p>
    <w:p w14:paraId="75FCAC2B" w14:textId="5204373F" w:rsidR="003F7F75" w:rsidRDefault="003F7F75" w:rsidP="003F7F75">
      <w:r>
        <w:t xml:space="preserve">To </w:t>
      </w:r>
      <w:r w:rsidR="00C81A88">
        <w:t>include any selected parameters that have no value in the report</w:t>
      </w:r>
      <w:r>
        <w:t xml:space="preserve">, make sure that the </w:t>
      </w:r>
      <w:r w:rsidR="00C81A88">
        <w:t>Display Zero Values</w:t>
      </w:r>
      <w:r>
        <w:t xml:space="preserve"> toggle box is checked.</w:t>
      </w:r>
    </w:p>
    <w:p w14:paraId="06C85085" w14:textId="77777777" w:rsidR="00D5630F" w:rsidRDefault="00D5630F" w:rsidP="003F7F75"/>
    <w:p w14:paraId="5363B566" w14:textId="0961F964" w:rsidR="0083359B" w:rsidRDefault="0083359B" w:rsidP="0083359B">
      <w:pPr>
        <w:pStyle w:val="Heading3"/>
      </w:pPr>
      <w:bookmarkStart w:id="62" w:name="_Toc44844041"/>
      <w:r>
        <w:t>Available and Selected Columns</w:t>
      </w:r>
      <w:bookmarkEnd w:id="62"/>
    </w:p>
    <w:p w14:paraId="0EA916DF" w14:textId="05A6A033" w:rsidR="008B4A6E" w:rsidRPr="008B4A6E" w:rsidRDefault="003310B3" w:rsidP="008B4A6E">
      <w:r>
        <w:rPr>
          <w:noProof/>
        </w:rPr>
        <w:drawing>
          <wp:inline distT="0" distB="0" distL="0" distR="0" wp14:anchorId="645C7B73" wp14:editId="4AF8CA16">
            <wp:extent cx="4381500" cy="1390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1500" cy="1390650"/>
                    </a:xfrm>
                    <a:prstGeom prst="rect">
                      <a:avLst/>
                    </a:prstGeom>
                  </pic:spPr>
                </pic:pic>
              </a:graphicData>
            </a:graphic>
          </wp:inline>
        </w:drawing>
      </w:r>
    </w:p>
    <w:p w14:paraId="07DF1C91" w14:textId="77777777" w:rsidR="008B4A6E" w:rsidRDefault="008B4A6E" w:rsidP="008B4A6E">
      <w:pPr>
        <w:pStyle w:val="Heading4"/>
      </w:pPr>
      <w:r>
        <w:t>Available Columns</w:t>
      </w:r>
    </w:p>
    <w:p w14:paraId="155798F5"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5C939DE8" w14:textId="77777777" w:rsidR="008B4A6E" w:rsidRDefault="008B4A6E" w:rsidP="008B4A6E">
      <w:pPr>
        <w:pStyle w:val="Heading4"/>
      </w:pPr>
      <w:r>
        <w:t>Selected Columns (In Display Order)</w:t>
      </w:r>
    </w:p>
    <w:p w14:paraId="261DC23F"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5EB1B31E" w14:textId="77777777" w:rsidR="008B4A6E" w:rsidRDefault="008B4A6E" w:rsidP="008B4A6E">
      <w:pPr>
        <w:pStyle w:val="Heading4"/>
      </w:pPr>
      <w:r>
        <w:t>Default</w:t>
      </w:r>
    </w:p>
    <w:p w14:paraId="623163A2"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1BC8209C" w14:textId="77777777" w:rsidR="008B4A6E" w:rsidRDefault="008B4A6E" w:rsidP="008B4A6E">
      <w:pPr>
        <w:pStyle w:val="Heading4"/>
      </w:pPr>
      <w:r>
        <w:t>Add &gt;&gt;</w:t>
      </w:r>
    </w:p>
    <w:p w14:paraId="6797C395"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44370CD6" w14:textId="77777777" w:rsidR="008B4A6E" w:rsidRDefault="008B4A6E" w:rsidP="008B4A6E">
      <w:pPr>
        <w:pStyle w:val="Heading4"/>
      </w:pPr>
      <w:r>
        <w:t>&lt;&lt; Remove</w:t>
      </w:r>
    </w:p>
    <w:p w14:paraId="0EF44231"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B9BFA1D" w14:textId="77777777" w:rsidR="008B4A6E" w:rsidRDefault="008B4A6E" w:rsidP="008B4A6E">
      <w:pPr>
        <w:pStyle w:val="Heading4"/>
      </w:pPr>
      <w:r>
        <w:t>Move Up</w:t>
      </w:r>
    </w:p>
    <w:p w14:paraId="39D6F9BC"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7377AEA" w14:textId="77777777" w:rsidR="008B4A6E" w:rsidRDefault="008B4A6E" w:rsidP="008B4A6E">
      <w:pPr>
        <w:pStyle w:val="Heading4"/>
      </w:pPr>
      <w:r>
        <w:t>Move Down</w:t>
      </w:r>
    </w:p>
    <w:p w14:paraId="76731FC6"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415AE581" w14:textId="23F5937C" w:rsidR="0083359B" w:rsidRDefault="0083359B" w:rsidP="0083359B">
      <w:pPr>
        <w:pStyle w:val="Heading3"/>
      </w:pPr>
      <w:bookmarkStart w:id="63" w:name="_Toc44844042"/>
      <w:r>
        <w:lastRenderedPageBreak/>
        <w:t>Output Destination</w:t>
      </w:r>
      <w:bookmarkEnd w:id="63"/>
    </w:p>
    <w:p w14:paraId="1F27C3E8" w14:textId="0DBC70F7" w:rsidR="0012235B" w:rsidRPr="0012235B" w:rsidRDefault="003310B3" w:rsidP="0012235B">
      <w:r>
        <w:rPr>
          <w:noProof/>
        </w:rPr>
        <w:drawing>
          <wp:inline distT="0" distB="0" distL="0" distR="0" wp14:anchorId="1146797E" wp14:editId="57AF8E5E">
            <wp:extent cx="4305300" cy="17716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05300" cy="1771650"/>
                    </a:xfrm>
                    <a:prstGeom prst="rect">
                      <a:avLst/>
                    </a:prstGeom>
                  </pic:spPr>
                </pic:pic>
              </a:graphicData>
            </a:graphic>
          </wp:inline>
        </w:drawing>
      </w:r>
    </w:p>
    <w:p w14:paraId="5393562D" w14:textId="77777777" w:rsidR="0012235B" w:rsidRDefault="0012235B" w:rsidP="0012235B">
      <w:pPr>
        <w:pStyle w:val="Heading4"/>
      </w:pPr>
      <w:r>
        <w:t>Destination Choice</w:t>
      </w:r>
    </w:p>
    <w:p w14:paraId="565DCD58" w14:textId="77777777" w:rsidR="0012235B" w:rsidRPr="00144B20" w:rsidRDefault="0012235B" w:rsidP="0012235B">
      <w:r>
        <w:t>To choose the destination where the document should be printed, please make sure that desired output destination choice bubble is toggled.</w:t>
      </w:r>
    </w:p>
    <w:p w14:paraId="679B905E" w14:textId="77777777" w:rsidR="0012235B" w:rsidRDefault="0012235B" w:rsidP="0012235B">
      <w:pPr>
        <w:pStyle w:val="Heading4"/>
      </w:pPr>
      <w:r>
        <w:t>Layout Choice</w:t>
      </w:r>
    </w:p>
    <w:p w14:paraId="55FE5976" w14:textId="77777777" w:rsidR="0012235B" w:rsidRPr="00144B20" w:rsidRDefault="0012235B" w:rsidP="0012235B">
      <w:r>
        <w:t>To choose the preferred layout of Landscape vs. Portrait, please make sure the desired option choice bubbled is toggled.</w:t>
      </w:r>
    </w:p>
    <w:p w14:paraId="19BAF29D" w14:textId="77777777" w:rsidR="0012235B" w:rsidRDefault="0012235B" w:rsidP="0012235B">
      <w:pPr>
        <w:pStyle w:val="Heading4"/>
      </w:pPr>
      <w:r>
        <w:t>Lines Per Page</w:t>
      </w:r>
    </w:p>
    <w:p w14:paraId="33FA3658" w14:textId="77777777" w:rsidR="0012235B" w:rsidRPr="00144B20" w:rsidRDefault="0012235B" w:rsidP="0012235B">
      <w:r w:rsidRPr="00211A1F">
        <w:t>Lines per page on the report when printing.</w:t>
      </w:r>
    </w:p>
    <w:p w14:paraId="2103A87C" w14:textId="77777777" w:rsidR="0012235B" w:rsidRDefault="0012235B" w:rsidP="0012235B">
      <w:pPr>
        <w:pStyle w:val="Heading4"/>
      </w:pPr>
      <w:r>
        <w:t>Font</w:t>
      </w:r>
    </w:p>
    <w:p w14:paraId="246360B6"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1381DA6C" w14:textId="77777777" w:rsidR="0012235B" w:rsidRDefault="0012235B" w:rsidP="0012235B">
      <w:pPr>
        <w:pStyle w:val="Heading4"/>
      </w:pPr>
      <w:r>
        <w:t>Show Parameters? – Toggle Box</w:t>
      </w:r>
    </w:p>
    <w:p w14:paraId="77A50C77" w14:textId="77777777" w:rsidR="0012235B" w:rsidRDefault="0012235B" w:rsidP="0012235B">
      <w:r>
        <w:t>To show parameters, make sure that the toggle box is ‘ticked’ with a checkmark.</w:t>
      </w:r>
    </w:p>
    <w:p w14:paraId="11DC2A05" w14:textId="77777777" w:rsidR="0012235B" w:rsidRDefault="0012235B" w:rsidP="0012235B">
      <w:pPr>
        <w:pStyle w:val="Heading4"/>
      </w:pPr>
      <w:r>
        <w:t>Export to Excel? – Toggle Box</w:t>
      </w:r>
    </w:p>
    <w:p w14:paraId="4644ADCD" w14:textId="77777777" w:rsidR="0012235B" w:rsidRPr="00CC767A" w:rsidRDefault="0012235B" w:rsidP="0012235B">
      <w:r>
        <w:t>To export the printed file to an excel document, make sure that the Export to Excel toggle box is checked.</w:t>
      </w:r>
    </w:p>
    <w:p w14:paraId="53CC5CDA" w14:textId="77777777" w:rsidR="0012235B" w:rsidRDefault="0012235B" w:rsidP="0012235B">
      <w:pPr>
        <w:pStyle w:val="Heading4"/>
      </w:pPr>
      <w:r>
        <w:t>Auto Run Excel? – Toggle Box</w:t>
      </w:r>
    </w:p>
    <w:p w14:paraId="6212E6B1" w14:textId="77777777" w:rsidR="0012235B" w:rsidRPr="00CC767A" w:rsidRDefault="0012235B" w:rsidP="0012235B">
      <w:r>
        <w:t>To automatically open the new excel document, make sure that the Auto Run Excel toggle box is checked.</w:t>
      </w:r>
    </w:p>
    <w:p w14:paraId="0A2909CB" w14:textId="77777777" w:rsidR="0012235B" w:rsidRDefault="0012235B" w:rsidP="0012235B">
      <w:pPr>
        <w:pStyle w:val="Heading4"/>
      </w:pPr>
      <w:r>
        <w:t>If Yes, File Name</w:t>
      </w:r>
    </w:p>
    <w:p w14:paraId="63695D07" w14:textId="77777777" w:rsidR="0012235B" w:rsidRDefault="0012235B" w:rsidP="0012235B">
      <w:r>
        <w:t>If exporting the file to Excel, enter the desired file name.</w:t>
      </w:r>
    </w:p>
    <w:p w14:paraId="5DE9E4B4" w14:textId="4792B62C" w:rsidR="0083359B" w:rsidRDefault="0083359B" w:rsidP="0083359B">
      <w:pPr>
        <w:pStyle w:val="Heading1"/>
        <w:rPr>
          <w:b/>
          <w:bCs/>
        </w:rPr>
      </w:pPr>
      <w:bookmarkStart w:id="64" w:name="_Toc44844043"/>
      <w:r>
        <w:rPr>
          <w:b/>
          <w:bCs/>
        </w:rPr>
        <w:lastRenderedPageBreak/>
        <w:t>Management Highlights [HM]</w:t>
      </w:r>
      <w:bookmarkEnd w:id="64"/>
    </w:p>
    <w:p w14:paraId="70F7C101" w14:textId="1FF4C966" w:rsidR="0083359B" w:rsidRDefault="0083359B" w:rsidP="0083359B">
      <w:pPr>
        <w:pStyle w:val="Heading2"/>
      </w:pPr>
      <w:bookmarkStart w:id="65" w:name="_Toc44844044"/>
      <w:r>
        <w:t>Management Highlights Summary [HM1]</w:t>
      </w:r>
      <w:bookmarkEnd w:id="65"/>
    </w:p>
    <w:p w14:paraId="6BB4279D" w14:textId="58C22A00" w:rsidR="0083359B" w:rsidRDefault="0083359B" w:rsidP="0083359B">
      <w:pPr>
        <w:pStyle w:val="Heading3"/>
      </w:pPr>
      <w:bookmarkStart w:id="66" w:name="_Toc44844045"/>
      <w:r>
        <w:t>Selection Parameters</w:t>
      </w:r>
      <w:bookmarkEnd w:id="66"/>
    </w:p>
    <w:p w14:paraId="2BD2323E" w14:textId="6FEB1430" w:rsidR="003310B3" w:rsidRPr="003310B3" w:rsidRDefault="003310B3" w:rsidP="003310B3">
      <w:r>
        <w:rPr>
          <w:noProof/>
        </w:rPr>
        <w:drawing>
          <wp:inline distT="0" distB="0" distL="0" distR="0" wp14:anchorId="287266CE" wp14:editId="47DEBFEE">
            <wp:extent cx="4143375" cy="24193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43375" cy="2419350"/>
                    </a:xfrm>
                    <a:prstGeom prst="rect">
                      <a:avLst/>
                    </a:prstGeom>
                  </pic:spPr>
                </pic:pic>
              </a:graphicData>
            </a:graphic>
          </wp:inline>
        </w:drawing>
      </w:r>
    </w:p>
    <w:p w14:paraId="35209C7E" w14:textId="05037800" w:rsidR="000214BD" w:rsidRDefault="000214BD" w:rsidP="000214BD">
      <w:pPr>
        <w:pStyle w:val="Heading4"/>
      </w:pPr>
      <w:r>
        <w:t>As Of Date</w:t>
      </w:r>
    </w:p>
    <w:p w14:paraId="5D15A9B9" w14:textId="18B7BF9E" w:rsidR="000214BD" w:rsidRPr="000214BD" w:rsidRDefault="001A5088" w:rsidP="000214BD">
      <w:r w:rsidRPr="001A5088">
        <w:t>For Jobs Closed After - (As of) Enter the as of date.</w:t>
      </w:r>
    </w:p>
    <w:p w14:paraId="3F206D62" w14:textId="6D5A3B76" w:rsidR="000214BD" w:rsidRDefault="000214BD" w:rsidP="000214BD">
      <w:pPr>
        <w:pStyle w:val="Heading4"/>
      </w:pPr>
      <w:r>
        <w:t>Company</w:t>
      </w:r>
    </w:p>
    <w:p w14:paraId="2BF9D84A" w14:textId="5CDC8830" w:rsidR="000214BD" w:rsidRPr="000214BD" w:rsidRDefault="006849EB" w:rsidP="000214BD">
      <w:r>
        <w:t>Enter a company number to run the report for.</w:t>
      </w:r>
    </w:p>
    <w:p w14:paraId="384C53D3" w14:textId="7AE1D5B9" w:rsidR="0012235B" w:rsidRDefault="000214BD" w:rsidP="0012235B">
      <w:pPr>
        <w:pStyle w:val="Heading4"/>
      </w:pPr>
      <w:r>
        <w:t>Round Dollar Amounts?</w:t>
      </w:r>
      <w:r w:rsidR="0012235B">
        <w:t xml:space="preserve"> – Toggle Box</w:t>
      </w:r>
    </w:p>
    <w:p w14:paraId="3DF9CBCC" w14:textId="76A4F4A2" w:rsidR="003F7F75" w:rsidRDefault="003F7F75" w:rsidP="003F7F75">
      <w:r>
        <w:t xml:space="preserve">To </w:t>
      </w:r>
      <w:r w:rsidR="00C81A88">
        <w:t>round all dollar amount within the selected parameters</w:t>
      </w:r>
      <w:r>
        <w:t xml:space="preserve">, make sure that the </w:t>
      </w:r>
      <w:r w:rsidR="00C81A88">
        <w:t>Round Dollar Amounts</w:t>
      </w:r>
      <w:r>
        <w:t xml:space="preserve"> toggle box is checked.</w:t>
      </w:r>
    </w:p>
    <w:p w14:paraId="3149DD7E" w14:textId="42ABFAE7" w:rsidR="00C81A88" w:rsidRDefault="00C81A88" w:rsidP="003F7F75">
      <w:r>
        <w:t>Please Note: This will round the dollar amounts up or down depending on their amount. For example, $1.32 will round down to $1; while $1.99 will round up to $2.</w:t>
      </w:r>
    </w:p>
    <w:p w14:paraId="0EBD5111" w14:textId="6D14DB4F" w:rsidR="000214BD" w:rsidRDefault="000214BD" w:rsidP="000214BD">
      <w:pPr>
        <w:pStyle w:val="Heading4"/>
      </w:pPr>
      <w:r>
        <w:t>Set Components Use Header Price? – Toggle Box</w:t>
      </w:r>
    </w:p>
    <w:p w14:paraId="330C300B" w14:textId="79CB056E" w:rsidR="003F7F75" w:rsidRDefault="003F7F75" w:rsidP="003F7F75">
      <w:r>
        <w:t xml:space="preserve">To </w:t>
      </w:r>
      <w:r w:rsidR="00C81A88">
        <w:t>have individual set components use their head price on the report</w:t>
      </w:r>
      <w:r>
        <w:t>, make sure that th</w:t>
      </w:r>
      <w:r w:rsidR="00C81A88">
        <w:t xml:space="preserve">is </w:t>
      </w:r>
      <w:r>
        <w:t>toggle box is checked.</w:t>
      </w:r>
    </w:p>
    <w:p w14:paraId="7C9C36AE" w14:textId="77777777" w:rsidR="00D5630F" w:rsidRDefault="00D5630F" w:rsidP="003F7F75"/>
    <w:p w14:paraId="7DF3142F" w14:textId="7879B562" w:rsidR="000214BD" w:rsidRDefault="000214BD" w:rsidP="000214BD">
      <w:pPr>
        <w:pStyle w:val="Heading3"/>
      </w:pPr>
      <w:bookmarkStart w:id="67" w:name="_Toc44844046"/>
      <w:bookmarkStart w:id="68" w:name="_Hlk44842461"/>
      <w:r>
        <w:lastRenderedPageBreak/>
        <w:t>Select Machines</w:t>
      </w:r>
      <w:bookmarkEnd w:id="67"/>
    </w:p>
    <w:bookmarkEnd w:id="68"/>
    <w:p w14:paraId="0FE0C437" w14:textId="575101A7" w:rsidR="0012235B" w:rsidRDefault="003310B3" w:rsidP="0012235B">
      <w:r>
        <w:rPr>
          <w:noProof/>
        </w:rPr>
        <w:drawing>
          <wp:inline distT="0" distB="0" distL="0" distR="0" wp14:anchorId="2C1E5645" wp14:editId="22E06757">
            <wp:extent cx="2286000" cy="18097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86000" cy="1809750"/>
                    </a:xfrm>
                    <a:prstGeom prst="rect">
                      <a:avLst/>
                    </a:prstGeom>
                  </pic:spPr>
                </pic:pic>
              </a:graphicData>
            </a:graphic>
          </wp:inline>
        </w:drawing>
      </w:r>
    </w:p>
    <w:p w14:paraId="16518B62" w14:textId="5053DDB7" w:rsidR="00D5630F" w:rsidRDefault="0007215E" w:rsidP="0007215E">
      <w:bookmarkStart w:id="69" w:name="_Hlk44842465"/>
      <w:r>
        <w:t xml:space="preserve">The user may choose multiple Machines for Production from this list by using the </w:t>
      </w:r>
      <w:r>
        <w:rPr>
          <w:b/>
          <w:bCs/>
          <w:i/>
          <w:iCs/>
          <w:u w:val="single"/>
        </w:rPr>
        <w:t>“Control – Click”</w:t>
      </w:r>
      <w:r>
        <w:t xml:space="preserve"> method. A selected Machine will by highlighted within the list, and only highlighted Machines will be used by the system.</w:t>
      </w:r>
    </w:p>
    <w:p w14:paraId="11A1298B" w14:textId="17CE4486" w:rsidR="0083359B" w:rsidRDefault="0083359B" w:rsidP="0083359B">
      <w:pPr>
        <w:pStyle w:val="Heading3"/>
      </w:pPr>
      <w:bookmarkStart w:id="70" w:name="_Toc44844047"/>
      <w:bookmarkStart w:id="71" w:name="_Hlk44842473"/>
      <w:bookmarkEnd w:id="69"/>
      <w:r>
        <w:t>Select Companies</w:t>
      </w:r>
      <w:bookmarkEnd w:id="70"/>
    </w:p>
    <w:bookmarkEnd w:id="71"/>
    <w:p w14:paraId="0F10D599" w14:textId="4A3C42E3" w:rsidR="0012235B" w:rsidRDefault="003310B3" w:rsidP="0012235B">
      <w:r>
        <w:rPr>
          <w:noProof/>
        </w:rPr>
        <w:drawing>
          <wp:inline distT="0" distB="0" distL="0" distR="0" wp14:anchorId="3EEBCC53" wp14:editId="770A51D5">
            <wp:extent cx="2105025" cy="15621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05025" cy="1562100"/>
                    </a:xfrm>
                    <a:prstGeom prst="rect">
                      <a:avLst/>
                    </a:prstGeom>
                  </pic:spPr>
                </pic:pic>
              </a:graphicData>
            </a:graphic>
          </wp:inline>
        </w:drawing>
      </w:r>
    </w:p>
    <w:p w14:paraId="0ACD0267" w14:textId="77777777" w:rsidR="0007215E" w:rsidRDefault="0007215E" w:rsidP="0007215E">
      <w:bookmarkStart w:id="72" w:name="_Hlk44842478"/>
      <w:r>
        <w:t xml:space="preserve">The user may choose multiple Companies fir Sales Forecast from this list by using the </w:t>
      </w:r>
      <w:r>
        <w:rPr>
          <w:b/>
          <w:bCs/>
          <w:i/>
          <w:iCs/>
          <w:u w:val="single"/>
        </w:rPr>
        <w:t>“Control – Click”</w:t>
      </w:r>
      <w:r>
        <w:t xml:space="preserve"> method. A selected Company will by highlighted within the list, and only highlighted Companies will be used by the system.</w:t>
      </w:r>
    </w:p>
    <w:p w14:paraId="5C8B7A5C" w14:textId="30DCFC9F" w:rsidR="0083359B" w:rsidRDefault="0083359B" w:rsidP="0083359B">
      <w:pPr>
        <w:pStyle w:val="Heading3"/>
      </w:pPr>
      <w:bookmarkStart w:id="73" w:name="_Toc44844048"/>
      <w:r>
        <w:t>Select A/R Accounts</w:t>
      </w:r>
      <w:bookmarkEnd w:id="73"/>
    </w:p>
    <w:bookmarkEnd w:id="72"/>
    <w:p w14:paraId="2CF997AC" w14:textId="5C70F2E8" w:rsidR="0083359B" w:rsidRDefault="003310B3" w:rsidP="0083359B">
      <w:r>
        <w:rPr>
          <w:noProof/>
        </w:rPr>
        <w:drawing>
          <wp:inline distT="0" distB="0" distL="0" distR="0" wp14:anchorId="4B014BF1" wp14:editId="0BCB4AD9">
            <wp:extent cx="2371725" cy="15716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71725" cy="1571625"/>
                    </a:xfrm>
                    <a:prstGeom prst="rect">
                      <a:avLst/>
                    </a:prstGeom>
                  </pic:spPr>
                </pic:pic>
              </a:graphicData>
            </a:graphic>
          </wp:inline>
        </w:drawing>
      </w:r>
    </w:p>
    <w:p w14:paraId="17015F1A" w14:textId="77777777" w:rsidR="0007215E" w:rsidRDefault="0007215E" w:rsidP="0007215E">
      <w:r>
        <w:t xml:space="preserve">The user may choose multiple Accounts Receivable Account for Average DSO from this list by using the </w:t>
      </w:r>
      <w:r>
        <w:rPr>
          <w:b/>
          <w:bCs/>
          <w:i/>
          <w:iCs/>
          <w:u w:val="single"/>
        </w:rPr>
        <w:t>“Control – Click”</w:t>
      </w:r>
      <w:r>
        <w:t xml:space="preserve"> method. A selected Account will by highlighted within the list, and only highlighted Accounts will be used by the system.</w:t>
      </w:r>
    </w:p>
    <w:p w14:paraId="373228F4" w14:textId="6F124879" w:rsidR="0083359B" w:rsidRDefault="0083359B" w:rsidP="0083359B">
      <w:pPr>
        <w:pStyle w:val="Heading2"/>
      </w:pPr>
      <w:bookmarkStart w:id="74" w:name="_Toc44844049"/>
      <w:r>
        <w:lastRenderedPageBreak/>
        <w:t>Invoice Highlights [HM2]</w:t>
      </w:r>
      <w:bookmarkEnd w:id="74"/>
    </w:p>
    <w:p w14:paraId="2B733FBF" w14:textId="358C8C0E" w:rsidR="000A65E3" w:rsidRPr="000A65E3" w:rsidRDefault="000A65E3" w:rsidP="000A65E3">
      <w:r>
        <w:t>Select any date to review that day’s invoiced statistics. View in either summery or detail.</w:t>
      </w:r>
    </w:p>
    <w:p w14:paraId="12CF5E07" w14:textId="3EA0A17F" w:rsidR="0083359B" w:rsidRDefault="0083359B" w:rsidP="0083359B">
      <w:pPr>
        <w:pStyle w:val="Heading3"/>
      </w:pPr>
      <w:bookmarkStart w:id="75" w:name="_Toc44844050"/>
      <w:r>
        <w:t>Selection Parameters</w:t>
      </w:r>
      <w:bookmarkEnd w:id="75"/>
    </w:p>
    <w:p w14:paraId="336047E6" w14:textId="08EEF5EC" w:rsidR="003310B3" w:rsidRPr="003310B3" w:rsidRDefault="003310B3" w:rsidP="003310B3">
      <w:r>
        <w:rPr>
          <w:noProof/>
        </w:rPr>
        <w:drawing>
          <wp:inline distT="0" distB="0" distL="0" distR="0" wp14:anchorId="525D2252" wp14:editId="5C80084A">
            <wp:extent cx="3400425" cy="14287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00425" cy="1428750"/>
                    </a:xfrm>
                    <a:prstGeom prst="rect">
                      <a:avLst/>
                    </a:prstGeom>
                  </pic:spPr>
                </pic:pic>
              </a:graphicData>
            </a:graphic>
          </wp:inline>
        </w:drawing>
      </w:r>
    </w:p>
    <w:p w14:paraId="2152839C" w14:textId="516D176B" w:rsidR="0012235B" w:rsidRDefault="000214BD" w:rsidP="0012235B">
      <w:pPr>
        <w:pStyle w:val="Heading4"/>
      </w:pPr>
      <w:r>
        <w:t>As of Date</w:t>
      </w:r>
    </w:p>
    <w:p w14:paraId="24C82E65" w14:textId="6E9EDBD3" w:rsidR="000214BD" w:rsidRPr="000214BD" w:rsidRDefault="001A5088" w:rsidP="000214BD">
      <w:r w:rsidRPr="001A5088">
        <w:t>For Jobs Closed After - (As of) Enter the as of date.</w:t>
      </w:r>
    </w:p>
    <w:p w14:paraId="108FBD1F" w14:textId="6DA1762E" w:rsidR="000214BD" w:rsidRDefault="000214BD" w:rsidP="000214BD">
      <w:pPr>
        <w:pStyle w:val="Heading4"/>
      </w:pPr>
      <w:r>
        <w:t>Company</w:t>
      </w:r>
    </w:p>
    <w:p w14:paraId="7EA7A3BC" w14:textId="1EF4825D" w:rsidR="0083359B" w:rsidRDefault="000A65E3" w:rsidP="0083359B">
      <w:r>
        <w:t>Enter a company number to run the report for.</w:t>
      </w:r>
    </w:p>
    <w:p w14:paraId="2539F2B1" w14:textId="76A57FE6" w:rsidR="00240168" w:rsidRDefault="00240168" w:rsidP="0083359B"/>
    <w:p w14:paraId="462882EE" w14:textId="77777777" w:rsidR="00240168" w:rsidRDefault="00240168" w:rsidP="0083359B"/>
    <w:p w14:paraId="004154D1" w14:textId="300BF346" w:rsidR="0083359B" w:rsidRDefault="0083359B" w:rsidP="0083359B">
      <w:pPr>
        <w:pStyle w:val="Heading2"/>
      </w:pPr>
      <w:bookmarkStart w:id="76" w:name="_Toc44844051"/>
      <w:r>
        <w:t>Booking Highlights [HM3]</w:t>
      </w:r>
      <w:bookmarkEnd w:id="76"/>
    </w:p>
    <w:p w14:paraId="5580A10A" w14:textId="10836724" w:rsidR="000A65E3" w:rsidRPr="000A65E3" w:rsidRDefault="000A65E3" w:rsidP="000A65E3">
      <w:r>
        <w:t>Select any date to review the order bookings in summary or detail.</w:t>
      </w:r>
    </w:p>
    <w:p w14:paraId="776A2F01" w14:textId="491EC77D" w:rsidR="0083359B" w:rsidRDefault="0083359B" w:rsidP="0083359B">
      <w:pPr>
        <w:pStyle w:val="Heading3"/>
      </w:pPr>
      <w:bookmarkStart w:id="77" w:name="_Toc44844052"/>
      <w:r>
        <w:t>Selection Parameters</w:t>
      </w:r>
      <w:bookmarkEnd w:id="77"/>
    </w:p>
    <w:p w14:paraId="3CD7D203" w14:textId="6FEA8F71" w:rsidR="003310B3" w:rsidRPr="003310B3" w:rsidRDefault="003310B3" w:rsidP="003310B3">
      <w:r>
        <w:rPr>
          <w:noProof/>
        </w:rPr>
        <w:drawing>
          <wp:inline distT="0" distB="0" distL="0" distR="0" wp14:anchorId="148DE554" wp14:editId="20A4CE9D">
            <wp:extent cx="3381375" cy="14668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81375" cy="1466850"/>
                    </a:xfrm>
                    <a:prstGeom prst="rect">
                      <a:avLst/>
                    </a:prstGeom>
                  </pic:spPr>
                </pic:pic>
              </a:graphicData>
            </a:graphic>
          </wp:inline>
        </w:drawing>
      </w:r>
    </w:p>
    <w:p w14:paraId="663FBB7E" w14:textId="2ADD90AA" w:rsidR="000214BD" w:rsidRDefault="000214BD" w:rsidP="000214BD">
      <w:pPr>
        <w:pStyle w:val="Heading4"/>
      </w:pPr>
      <w:r>
        <w:t>As of Date</w:t>
      </w:r>
    </w:p>
    <w:p w14:paraId="11038FF8" w14:textId="5A8887CF" w:rsidR="000214BD" w:rsidRPr="000214BD" w:rsidRDefault="001A5088" w:rsidP="000214BD">
      <w:r w:rsidRPr="001A5088">
        <w:t>For Jobs Closed After - (As of) Enter the as of date.</w:t>
      </w:r>
    </w:p>
    <w:p w14:paraId="3608C97C" w14:textId="23470380" w:rsidR="000214BD" w:rsidRDefault="000214BD" w:rsidP="000214BD">
      <w:pPr>
        <w:pStyle w:val="Heading4"/>
      </w:pPr>
      <w:r>
        <w:t>Company</w:t>
      </w:r>
    </w:p>
    <w:p w14:paraId="3B832214" w14:textId="69409ACC" w:rsidR="000A65E3" w:rsidRDefault="000A65E3" w:rsidP="000A65E3">
      <w:r>
        <w:t>Enter a company number to run the report for.</w:t>
      </w:r>
    </w:p>
    <w:p w14:paraId="6E7F7DF1" w14:textId="53A58FCC" w:rsidR="00240168" w:rsidRDefault="00240168" w:rsidP="000A65E3"/>
    <w:p w14:paraId="118A6B8A" w14:textId="186C906A" w:rsidR="00240168" w:rsidRDefault="00240168" w:rsidP="000A65E3"/>
    <w:p w14:paraId="17ECEE14" w14:textId="24606F7F" w:rsidR="00240168" w:rsidRDefault="00240168" w:rsidP="000A65E3"/>
    <w:p w14:paraId="22A23128" w14:textId="77777777" w:rsidR="00240168" w:rsidRDefault="00240168" w:rsidP="000A65E3"/>
    <w:p w14:paraId="470E5D3F" w14:textId="3EC62DF0" w:rsidR="0083359B" w:rsidRDefault="0083359B" w:rsidP="0083359B">
      <w:pPr>
        <w:pStyle w:val="Heading2"/>
      </w:pPr>
      <w:bookmarkStart w:id="78" w:name="_Toc44844053"/>
      <w:r>
        <w:lastRenderedPageBreak/>
        <w:t>Sales Rep Highlights [HM4]</w:t>
      </w:r>
      <w:bookmarkEnd w:id="78"/>
    </w:p>
    <w:p w14:paraId="53DD1F9C" w14:textId="36929286" w:rsidR="000A65E3" w:rsidRPr="000A65E3" w:rsidRDefault="000A65E3" w:rsidP="000A65E3">
      <w:r>
        <w:t>Select any date to review the sales management highlights.</w:t>
      </w:r>
    </w:p>
    <w:p w14:paraId="7177A0C0" w14:textId="1574190B" w:rsidR="0083359B" w:rsidRDefault="0083359B" w:rsidP="0083359B">
      <w:pPr>
        <w:pStyle w:val="Heading3"/>
      </w:pPr>
      <w:bookmarkStart w:id="79" w:name="_Toc44844054"/>
      <w:r>
        <w:t>Selection Parameters</w:t>
      </w:r>
      <w:bookmarkEnd w:id="79"/>
    </w:p>
    <w:p w14:paraId="21F18241" w14:textId="0D4E6440" w:rsidR="003310B3" w:rsidRPr="003310B3" w:rsidRDefault="003310B3" w:rsidP="003310B3">
      <w:r>
        <w:rPr>
          <w:noProof/>
        </w:rPr>
        <w:drawing>
          <wp:inline distT="0" distB="0" distL="0" distR="0" wp14:anchorId="1368B236" wp14:editId="6ADD7B9D">
            <wp:extent cx="3408578" cy="1105468"/>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23358" cy="1110261"/>
                    </a:xfrm>
                    <a:prstGeom prst="rect">
                      <a:avLst/>
                    </a:prstGeom>
                  </pic:spPr>
                </pic:pic>
              </a:graphicData>
            </a:graphic>
          </wp:inline>
        </w:drawing>
      </w:r>
    </w:p>
    <w:p w14:paraId="765DFB72" w14:textId="05F97261" w:rsidR="000214BD" w:rsidRDefault="000214BD" w:rsidP="000214BD">
      <w:pPr>
        <w:pStyle w:val="Heading4"/>
      </w:pPr>
      <w:r>
        <w:t>As of Date</w:t>
      </w:r>
    </w:p>
    <w:p w14:paraId="4DA5B95F" w14:textId="68314352" w:rsidR="000214BD" w:rsidRPr="000214BD" w:rsidRDefault="001A5088" w:rsidP="000214BD">
      <w:r w:rsidRPr="001A5088">
        <w:t>For Jobs Closed After - (As of) Enter the as of date.</w:t>
      </w:r>
    </w:p>
    <w:p w14:paraId="0E843C3A" w14:textId="4930A21C" w:rsidR="000214BD" w:rsidRDefault="000214BD" w:rsidP="000214BD">
      <w:pPr>
        <w:pStyle w:val="Heading4"/>
      </w:pPr>
      <w:r>
        <w:t>Company</w:t>
      </w:r>
    </w:p>
    <w:p w14:paraId="30BF344E" w14:textId="77777777" w:rsidR="000A65E3" w:rsidRPr="0083359B" w:rsidRDefault="000A65E3" w:rsidP="000A65E3">
      <w:r>
        <w:t>Enter a company number to run the report for.</w:t>
      </w:r>
    </w:p>
    <w:p w14:paraId="020741A2" w14:textId="4F2FC9B1" w:rsidR="000214BD" w:rsidRDefault="000214BD" w:rsidP="000214BD">
      <w:pPr>
        <w:pStyle w:val="Heading4"/>
      </w:pPr>
      <w:r>
        <w:t>Only Show Sales Reps with YTD Activity – Toggle Box</w:t>
      </w:r>
    </w:p>
    <w:p w14:paraId="759BF527" w14:textId="49B61FE8" w:rsidR="003F7F75" w:rsidRDefault="003F7F75" w:rsidP="003F7F75">
      <w:r>
        <w:t xml:space="preserve">To </w:t>
      </w:r>
      <w:r w:rsidR="00C81A88">
        <w:t>only show sales representatives with current year-to-date activity within their records</w:t>
      </w:r>
      <w:r>
        <w:t>, make sure that th</w:t>
      </w:r>
      <w:r w:rsidR="00C81A88">
        <w:t xml:space="preserve">is </w:t>
      </w:r>
      <w:r>
        <w:t>toggle box is checked.</w:t>
      </w:r>
    </w:p>
    <w:p w14:paraId="4B404282" w14:textId="6BE5C81B" w:rsidR="0083359B" w:rsidRDefault="0083359B" w:rsidP="0083359B">
      <w:pPr>
        <w:pStyle w:val="Heading2"/>
      </w:pPr>
      <w:bookmarkStart w:id="80" w:name="_Toc44844055"/>
      <w:r>
        <w:t>Production Highlights [HM5]</w:t>
      </w:r>
      <w:bookmarkEnd w:id="80"/>
    </w:p>
    <w:p w14:paraId="693A9789" w14:textId="1405D4EC" w:rsidR="000A65E3" w:rsidRPr="000A65E3" w:rsidRDefault="000A65E3" w:rsidP="000A65E3">
      <w:r>
        <w:t>The Management Dashboard allows selecting a variety of machines to show the production statistics for that day.</w:t>
      </w:r>
    </w:p>
    <w:p w14:paraId="54B05827" w14:textId="3853BE9E" w:rsidR="0083359B" w:rsidRDefault="0083359B" w:rsidP="0083359B">
      <w:pPr>
        <w:pStyle w:val="Heading3"/>
      </w:pPr>
      <w:bookmarkStart w:id="81" w:name="_Toc44844056"/>
      <w:r>
        <w:t>Selection Parameters</w:t>
      </w:r>
      <w:bookmarkEnd w:id="81"/>
    </w:p>
    <w:p w14:paraId="7FC49181" w14:textId="6C0BA469" w:rsidR="003310B3" w:rsidRPr="003310B3" w:rsidRDefault="003310B3" w:rsidP="003310B3">
      <w:r>
        <w:rPr>
          <w:noProof/>
        </w:rPr>
        <w:drawing>
          <wp:inline distT="0" distB="0" distL="0" distR="0" wp14:anchorId="15AF4AE1" wp14:editId="48655877">
            <wp:extent cx="3371850" cy="504967"/>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84233" cy="506822"/>
                    </a:xfrm>
                    <a:prstGeom prst="rect">
                      <a:avLst/>
                    </a:prstGeom>
                  </pic:spPr>
                </pic:pic>
              </a:graphicData>
            </a:graphic>
          </wp:inline>
        </w:drawing>
      </w:r>
    </w:p>
    <w:p w14:paraId="08AED3D5" w14:textId="3172620D" w:rsidR="0012235B" w:rsidRDefault="00427D7E" w:rsidP="0012235B">
      <w:pPr>
        <w:pStyle w:val="Heading4"/>
      </w:pPr>
      <w:r>
        <w:t>As of Date</w:t>
      </w:r>
    </w:p>
    <w:p w14:paraId="0C2858DA" w14:textId="19F07238" w:rsidR="00427D7E" w:rsidRPr="00427D7E" w:rsidRDefault="001A5088" w:rsidP="00427D7E">
      <w:r w:rsidRPr="001A5088">
        <w:t>For Jobs Closed After - (As of) Enter the as of date.</w:t>
      </w:r>
    </w:p>
    <w:p w14:paraId="77597B17" w14:textId="2F70FA57" w:rsidR="000214BD" w:rsidRDefault="00427D7E" w:rsidP="000214BD">
      <w:pPr>
        <w:pStyle w:val="Heading4"/>
      </w:pPr>
      <w:r>
        <w:t>Company</w:t>
      </w:r>
    </w:p>
    <w:p w14:paraId="3246626A" w14:textId="77777777" w:rsidR="000A65E3" w:rsidRPr="0083359B" w:rsidRDefault="000A65E3" w:rsidP="000A65E3">
      <w:r>
        <w:t>Enter a company number to run the report for.</w:t>
      </w:r>
    </w:p>
    <w:p w14:paraId="663943DC" w14:textId="41BBB557" w:rsidR="00427D7E" w:rsidRDefault="00427D7E" w:rsidP="00427D7E">
      <w:pPr>
        <w:pStyle w:val="Heading3"/>
      </w:pPr>
      <w:bookmarkStart w:id="82" w:name="_Toc44844057"/>
      <w:r>
        <w:t>Select Machines</w:t>
      </w:r>
      <w:bookmarkEnd w:id="82"/>
    </w:p>
    <w:p w14:paraId="4F552501" w14:textId="2A0DF6E3" w:rsidR="0083359B" w:rsidRDefault="003310B3" w:rsidP="0083359B">
      <w:r>
        <w:rPr>
          <w:noProof/>
        </w:rPr>
        <w:drawing>
          <wp:inline distT="0" distB="0" distL="0" distR="0" wp14:anchorId="681B0050" wp14:editId="6D0133A9">
            <wp:extent cx="2381086" cy="1282890"/>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91164" cy="1288320"/>
                    </a:xfrm>
                    <a:prstGeom prst="rect">
                      <a:avLst/>
                    </a:prstGeom>
                  </pic:spPr>
                </pic:pic>
              </a:graphicData>
            </a:graphic>
          </wp:inline>
        </w:drawing>
      </w:r>
    </w:p>
    <w:p w14:paraId="34114869" w14:textId="77777777" w:rsidR="0007215E" w:rsidRDefault="0007215E" w:rsidP="0007215E">
      <w:r>
        <w:t xml:space="preserve">The user may choose multiple Machines for Production from this list by using the </w:t>
      </w:r>
      <w:r>
        <w:rPr>
          <w:b/>
          <w:bCs/>
          <w:i/>
          <w:iCs/>
          <w:u w:val="single"/>
        </w:rPr>
        <w:t>“Control – Click”</w:t>
      </w:r>
      <w:r>
        <w:t xml:space="preserve"> method. A selected Machine will by highlighted within the list, and only highlighted Machines will be used by the system.</w:t>
      </w:r>
    </w:p>
    <w:p w14:paraId="10797DB8" w14:textId="7A553E62" w:rsidR="0083359B" w:rsidRDefault="0083359B" w:rsidP="0083359B">
      <w:pPr>
        <w:pStyle w:val="Heading2"/>
      </w:pPr>
      <w:bookmarkStart w:id="83" w:name="_Toc44844058"/>
      <w:r>
        <w:lastRenderedPageBreak/>
        <w:t>Management Dashboard [HM6]</w:t>
      </w:r>
      <w:bookmarkEnd w:id="83"/>
    </w:p>
    <w:p w14:paraId="3C3FFEE9" w14:textId="77777777" w:rsidR="00EF613D" w:rsidRPr="00BE7B8A" w:rsidRDefault="00EF613D" w:rsidP="00EF613D">
      <w:pPr>
        <w:pStyle w:val="Heading3"/>
      </w:pPr>
      <w:bookmarkStart w:id="84" w:name="_Toc43040633"/>
      <w:bookmarkStart w:id="85" w:name="_Toc44844059"/>
      <w:r>
        <w:t>Screen-Specific Icons</w:t>
      </w:r>
      <w:bookmarkEnd w:id="84"/>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
        <w:gridCol w:w="1971"/>
        <w:gridCol w:w="6210"/>
      </w:tblGrid>
      <w:tr w:rsidR="00EF613D" w14:paraId="79B34D54" w14:textId="77777777" w:rsidTr="00D5630F">
        <w:trPr>
          <w:trHeight w:val="495"/>
        </w:trPr>
        <w:tc>
          <w:tcPr>
            <w:tcW w:w="1179" w:type="dxa"/>
          </w:tcPr>
          <w:p w14:paraId="7E230995" w14:textId="77777777" w:rsidR="00EF613D" w:rsidRDefault="00EF613D" w:rsidP="00D5630F">
            <w:r>
              <w:object w:dxaOrig="240" w:dyaOrig="330" w14:anchorId="47E9B403">
                <v:shape id="_x0000_i1043" type="#_x0000_t75" style="width:12.15pt;height:16.85pt" o:ole="">
                  <v:imagedata r:id="rId87" o:title=""/>
                </v:shape>
                <o:OLEObject Type="Embed" ProgID="PBrush" ShapeID="_x0000_i1043" DrawAspect="Content" ObjectID="_1657279904" r:id="rId88"/>
              </w:object>
            </w:r>
          </w:p>
        </w:tc>
        <w:tc>
          <w:tcPr>
            <w:tcW w:w="1971" w:type="dxa"/>
          </w:tcPr>
          <w:p w14:paraId="21338A46" w14:textId="77777777" w:rsidR="00EF613D" w:rsidRDefault="00EF613D" w:rsidP="00D5630F">
            <w:r>
              <w:t>Save</w:t>
            </w:r>
          </w:p>
        </w:tc>
        <w:tc>
          <w:tcPr>
            <w:tcW w:w="6210" w:type="dxa"/>
          </w:tcPr>
          <w:p w14:paraId="514C5DB2" w14:textId="77777777" w:rsidR="00EF613D" w:rsidRDefault="00EF613D" w:rsidP="00D5630F"/>
        </w:tc>
      </w:tr>
      <w:tr w:rsidR="00EF613D" w14:paraId="17660214" w14:textId="77777777" w:rsidTr="00D5630F">
        <w:trPr>
          <w:trHeight w:val="450"/>
        </w:trPr>
        <w:tc>
          <w:tcPr>
            <w:tcW w:w="1179" w:type="dxa"/>
          </w:tcPr>
          <w:p w14:paraId="6EAA7D48" w14:textId="77777777" w:rsidR="00EF613D" w:rsidRDefault="00EF613D" w:rsidP="00D5630F">
            <w:r>
              <w:object w:dxaOrig="255" w:dyaOrig="330" w14:anchorId="6BABB952">
                <v:shape id="_x0000_i1044" type="#_x0000_t75" style="width:12.15pt;height:16.85pt" o:ole="">
                  <v:imagedata r:id="rId89" o:title=""/>
                </v:shape>
                <o:OLEObject Type="Embed" ProgID="PBrush" ShapeID="_x0000_i1044" DrawAspect="Content" ObjectID="_1657279905" r:id="rId90"/>
              </w:object>
            </w:r>
          </w:p>
        </w:tc>
        <w:tc>
          <w:tcPr>
            <w:tcW w:w="1971" w:type="dxa"/>
          </w:tcPr>
          <w:p w14:paraId="1D953768" w14:textId="77777777" w:rsidR="00EF613D" w:rsidRDefault="00EF613D" w:rsidP="00D5630F">
            <w:r>
              <w:t>Web Browser</w:t>
            </w:r>
          </w:p>
        </w:tc>
        <w:tc>
          <w:tcPr>
            <w:tcW w:w="6210" w:type="dxa"/>
          </w:tcPr>
          <w:p w14:paraId="007B5B30" w14:textId="77777777" w:rsidR="00EF613D" w:rsidRDefault="00EF613D" w:rsidP="00D5630F">
            <w:r>
              <w:t>Export the Machine Order parameters to a web browser doc.</w:t>
            </w:r>
          </w:p>
        </w:tc>
      </w:tr>
      <w:tr w:rsidR="00EF613D" w14:paraId="25E9A5C3" w14:textId="77777777" w:rsidTr="00D5630F">
        <w:trPr>
          <w:trHeight w:val="450"/>
        </w:trPr>
        <w:tc>
          <w:tcPr>
            <w:tcW w:w="1179" w:type="dxa"/>
          </w:tcPr>
          <w:p w14:paraId="3F6A713D" w14:textId="77777777" w:rsidR="00EF613D" w:rsidRDefault="00EF613D" w:rsidP="00D5630F">
            <w:r>
              <w:object w:dxaOrig="270" w:dyaOrig="330" w14:anchorId="35F15DA6">
                <v:shape id="_x0000_i1045" type="#_x0000_t75" style="width:13.1pt;height:16.85pt" o:ole="">
                  <v:imagedata r:id="rId91" o:title=""/>
                </v:shape>
                <o:OLEObject Type="Embed" ProgID="PBrush" ShapeID="_x0000_i1045" DrawAspect="Content" ObjectID="_1657279906" r:id="rId92"/>
              </w:object>
            </w:r>
          </w:p>
        </w:tc>
        <w:tc>
          <w:tcPr>
            <w:tcW w:w="1971" w:type="dxa"/>
          </w:tcPr>
          <w:p w14:paraId="71870A6F" w14:textId="77777777" w:rsidR="00EF613D" w:rsidRDefault="00EF613D" w:rsidP="00D5630F">
            <w:r>
              <w:t>Excel CSV</w:t>
            </w:r>
          </w:p>
        </w:tc>
        <w:tc>
          <w:tcPr>
            <w:tcW w:w="6210" w:type="dxa"/>
          </w:tcPr>
          <w:p w14:paraId="64A8419A" w14:textId="77777777" w:rsidR="00EF613D" w:rsidRDefault="00EF613D" w:rsidP="00D5630F">
            <w:r>
              <w:t>Export the Machine Order parameters to an Excel CSV document.</w:t>
            </w:r>
          </w:p>
        </w:tc>
      </w:tr>
      <w:tr w:rsidR="00EF613D" w14:paraId="72A458A2" w14:textId="77777777" w:rsidTr="00D5630F">
        <w:trPr>
          <w:trHeight w:val="450"/>
        </w:trPr>
        <w:tc>
          <w:tcPr>
            <w:tcW w:w="1179" w:type="dxa"/>
          </w:tcPr>
          <w:p w14:paraId="0F88E423" w14:textId="77777777" w:rsidR="00EF613D" w:rsidRDefault="00EF613D" w:rsidP="00D5630F">
            <w:r>
              <w:object w:dxaOrig="270" w:dyaOrig="330" w14:anchorId="07A281A6">
                <v:shape id="_x0000_i1046" type="#_x0000_t75" style="width:13.1pt;height:16.85pt" o:ole="">
                  <v:imagedata r:id="rId93" o:title=""/>
                </v:shape>
                <o:OLEObject Type="Embed" ProgID="PBrush" ShapeID="_x0000_i1046" DrawAspect="Content" ObjectID="_1657279907" r:id="rId94"/>
              </w:object>
            </w:r>
          </w:p>
        </w:tc>
        <w:tc>
          <w:tcPr>
            <w:tcW w:w="1971" w:type="dxa"/>
          </w:tcPr>
          <w:p w14:paraId="11A4D255" w14:textId="77777777" w:rsidR="00EF613D" w:rsidRDefault="00EF613D" w:rsidP="00D5630F">
            <w:r>
              <w:t>Excel XLS</w:t>
            </w:r>
          </w:p>
        </w:tc>
        <w:tc>
          <w:tcPr>
            <w:tcW w:w="6210" w:type="dxa"/>
          </w:tcPr>
          <w:p w14:paraId="7B25C285" w14:textId="77777777" w:rsidR="00EF613D" w:rsidRDefault="00EF613D" w:rsidP="00D5630F">
            <w:r>
              <w:t>Export the Machine Order parameters to an Excel XLS document.</w:t>
            </w:r>
          </w:p>
        </w:tc>
      </w:tr>
      <w:tr w:rsidR="00EF613D" w14:paraId="1E1B864C" w14:textId="77777777" w:rsidTr="00D5630F">
        <w:trPr>
          <w:trHeight w:val="540"/>
        </w:trPr>
        <w:tc>
          <w:tcPr>
            <w:tcW w:w="1179" w:type="dxa"/>
          </w:tcPr>
          <w:p w14:paraId="25E9237B" w14:textId="77777777" w:rsidR="00EF613D" w:rsidRDefault="00EF613D" w:rsidP="00D5630F">
            <w:r>
              <w:object w:dxaOrig="270" w:dyaOrig="330" w14:anchorId="005476B4">
                <v:shape id="_x0000_i1047" type="#_x0000_t75" style="width:13.1pt;height:16.85pt" o:ole="">
                  <v:imagedata r:id="rId95" o:title=""/>
                </v:shape>
                <o:OLEObject Type="Embed" ProgID="PBrush" ShapeID="_x0000_i1047" DrawAspect="Content" ObjectID="_1657279908" r:id="rId96"/>
              </w:object>
            </w:r>
          </w:p>
        </w:tc>
        <w:tc>
          <w:tcPr>
            <w:tcW w:w="1971" w:type="dxa"/>
          </w:tcPr>
          <w:p w14:paraId="7C02FD6C" w14:textId="77777777" w:rsidR="00EF613D" w:rsidRDefault="00EF613D" w:rsidP="00D5630F">
            <w:r>
              <w:t>Word DocX</w:t>
            </w:r>
          </w:p>
        </w:tc>
        <w:tc>
          <w:tcPr>
            <w:tcW w:w="6210" w:type="dxa"/>
          </w:tcPr>
          <w:p w14:paraId="19C10CFA" w14:textId="77777777" w:rsidR="00EF613D" w:rsidRDefault="00EF613D" w:rsidP="00D5630F">
            <w:r>
              <w:t>Export the Machine Order parameters to a Word document.</w:t>
            </w:r>
          </w:p>
        </w:tc>
      </w:tr>
      <w:tr w:rsidR="00EF613D" w14:paraId="575586BE" w14:textId="77777777" w:rsidTr="00D5630F">
        <w:trPr>
          <w:trHeight w:val="450"/>
        </w:trPr>
        <w:tc>
          <w:tcPr>
            <w:tcW w:w="1179" w:type="dxa"/>
          </w:tcPr>
          <w:p w14:paraId="20FBE349" w14:textId="77777777" w:rsidR="00EF613D" w:rsidRDefault="00EF613D" w:rsidP="00D5630F">
            <w:r>
              <w:object w:dxaOrig="270" w:dyaOrig="330" w14:anchorId="435A901D">
                <v:shape id="_x0000_i1048" type="#_x0000_t75" style="width:13.1pt;height:16.85pt" o:ole="">
                  <v:imagedata r:id="rId97" o:title=""/>
                </v:shape>
                <o:OLEObject Type="Embed" ProgID="PBrush" ShapeID="_x0000_i1048" DrawAspect="Content" ObjectID="_1657279909" r:id="rId98"/>
              </w:object>
            </w:r>
          </w:p>
        </w:tc>
        <w:tc>
          <w:tcPr>
            <w:tcW w:w="1971" w:type="dxa"/>
          </w:tcPr>
          <w:p w14:paraId="7A4B1A8B" w14:textId="77777777" w:rsidR="00EF613D" w:rsidRDefault="00EF613D" w:rsidP="00D5630F">
            <w:r>
              <w:t>PDF</w:t>
            </w:r>
          </w:p>
        </w:tc>
        <w:tc>
          <w:tcPr>
            <w:tcW w:w="6210" w:type="dxa"/>
          </w:tcPr>
          <w:p w14:paraId="2E463B16" w14:textId="77777777" w:rsidR="00EF613D" w:rsidRDefault="00EF613D" w:rsidP="00D5630F">
            <w:r>
              <w:t>Export the Machine Order parameters to a PDF document.</w:t>
            </w:r>
          </w:p>
        </w:tc>
      </w:tr>
      <w:tr w:rsidR="00EF613D" w14:paraId="7B165A38" w14:textId="77777777" w:rsidTr="00D5630F">
        <w:trPr>
          <w:trHeight w:val="450"/>
        </w:trPr>
        <w:tc>
          <w:tcPr>
            <w:tcW w:w="1179" w:type="dxa"/>
          </w:tcPr>
          <w:p w14:paraId="071F195E" w14:textId="77777777" w:rsidR="00EF613D" w:rsidRDefault="00EF613D" w:rsidP="00D5630F">
            <w:r>
              <w:object w:dxaOrig="270" w:dyaOrig="330" w14:anchorId="04576F46">
                <v:shape id="_x0000_i1049" type="#_x0000_t75" style="width:13.1pt;height:16.85pt" o:ole="">
                  <v:imagedata r:id="rId99" o:title=""/>
                </v:shape>
                <o:OLEObject Type="Embed" ProgID="PBrush" ShapeID="_x0000_i1049" DrawAspect="Content" ObjectID="_1657279910" r:id="rId100"/>
              </w:object>
            </w:r>
          </w:p>
        </w:tc>
        <w:tc>
          <w:tcPr>
            <w:tcW w:w="1971" w:type="dxa"/>
          </w:tcPr>
          <w:p w14:paraId="4F1CE5AB" w14:textId="77777777" w:rsidR="00EF613D" w:rsidRDefault="00EF613D" w:rsidP="00D5630F">
            <w:r>
              <w:t>HTML</w:t>
            </w:r>
          </w:p>
        </w:tc>
        <w:tc>
          <w:tcPr>
            <w:tcW w:w="6210" w:type="dxa"/>
          </w:tcPr>
          <w:p w14:paraId="22A3A5A4" w14:textId="77777777" w:rsidR="00EF613D" w:rsidRDefault="00EF613D" w:rsidP="00D5630F">
            <w:r>
              <w:t>Export the Machine Order parameters to an HTML document.</w:t>
            </w:r>
          </w:p>
        </w:tc>
      </w:tr>
      <w:tr w:rsidR="00EF613D" w14:paraId="11D2282D" w14:textId="77777777" w:rsidTr="00D5630F">
        <w:trPr>
          <w:trHeight w:val="450"/>
        </w:trPr>
        <w:tc>
          <w:tcPr>
            <w:tcW w:w="1179" w:type="dxa"/>
          </w:tcPr>
          <w:p w14:paraId="239007CA" w14:textId="77777777" w:rsidR="00EF613D" w:rsidRDefault="00EF613D" w:rsidP="00D5630F">
            <w:r>
              <w:object w:dxaOrig="270" w:dyaOrig="330" w14:anchorId="29547DEA">
                <v:shape id="_x0000_i1050" type="#_x0000_t75" style="width:13.1pt;height:16.85pt" o:ole="">
                  <v:imagedata r:id="rId101" o:title=""/>
                </v:shape>
                <o:OLEObject Type="Embed" ProgID="PBrush" ShapeID="_x0000_i1050" DrawAspect="Content" ObjectID="_1657279911" r:id="rId102"/>
              </w:object>
            </w:r>
          </w:p>
        </w:tc>
        <w:tc>
          <w:tcPr>
            <w:tcW w:w="1971" w:type="dxa"/>
          </w:tcPr>
          <w:p w14:paraId="67878428" w14:textId="77777777" w:rsidR="00EF613D" w:rsidRDefault="00EF613D" w:rsidP="00D5630F">
            <w:r>
              <w:t>Print</w:t>
            </w:r>
          </w:p>
        </w:tc>
        <w:tc>
          <w:tcPr>
            <w:tcW w:w="6210" w:type="dxa"/>
          </w:tcPr>
          <w:p w14:paraId="54E5E013" w14:textId="77777777" w:rsidR="00EF613D" w:rsidRDefault="00EF613D" w:rsidP="00D5630F">
            <w:r>
              <w:t>Print the Machine Order parameters to the default printer.</w:t>
            </w:r>
          </w:p>
        </w:tc>
      </w:tr>
      <w:tr w:rsidR="00EF613D" w14:paraId="20D0A95A" w14:textId="77777777" w:rsidTr="00D5630F">
        <w:trPr>
          <w:trHeight w:val="450"/>
        </w:trPr>
        <w:tc>
          <w:tcPr>
            <w:tcW w:w="1179" w:type="dxa"/>
          </w:tcPr>
          <w:p w14:paraId="465BEFB5" w14:textId="77777777" w:rsidR="00EF613D" w:rsidRDefault="00EF613D" w:rsidP="00D5630F">
            <w:r>
              <w:object w:dxaOrig="270" w:dyaOrig="330" w14:anchorId="296F374D">
                <v:shape id="_x0000_i1051" type="#_x0000_t75" style="width:13.1pt;height:16.85pt" o:ole="">
                  <v:imagedata r:id="rId103" o:title=""/>
                </v:shape>
                <o:OLEObject Type="Embed" ProgID="PBrush" ShapeID="_x0000_i1051" DrawAspect="Content" ObjectID="_1657279912" r:id="rId104"/>
              </w:object>
            </w:r>
          </w:p>
        </w:tc>
        <w:tc>
          <w:tcPr>
            <w:tcW w:w="1971" w:type="dxa"/>
          </w:tcPr>
          <w:p w14:paraId="5007D6C8" w14:textId="77777777" w:rsidR="00EF613D" w:rsidRDefault="00EF613D" w:rsidP="00D5630F">
            <w:r>
              <w:t>Jasper Viewer</w:t>
            </w:r>
          </w:p>
        </w:tc>
        <w:tc>
          <w:tcPr>
            <w:tcW w:w="6210" w:type="dxa"/>
          </w:tcPr>
          <w:p w14:paraId="57C7A34D" w14:textId="77777777" w:rsidR="00EF613D" w:rsidRDefault="00EF613D" w:rsidP="00D5630F">
            <w:r>
              <w:t>View the Machine Order parameters in the Jasper Viewer.</w:t>
            </w:r>
          </w:p>
        </w:tc>
      </w:tr>
      <w:tr w:rsidR="00EF613D" w14:paraId="20D277F8" w14:textId="77777777" w:rsidTr="00240168">
        <w:trPr>
          <w:trHeight w:val="414"/>
        </w:trPr>
        <w:tc>
          <w:tcPr>
            <w:tcW w:w="1179" w:type="dxa"/>
          </w:tcPr>
          <w:p w14:paraId="7FFD9624" w14:textId="77777777" w:rsidR="00EF613D" w:rsidRDefault="00EF613D" w:rsidP="00D5630F">
            <w:r>
              <w:object w:dxaOrig="270" w:dyaOrig="330" w14:anchorId="2AA94EC7">
                <v:shape id="_x0000_i1052" type="#_x0000_t75" style="width:13.1pt;height:16.85pt" o:ole="">
                  <v:imagedata r:id="rId105" o:title=""/>
                </v:shape>
                <o:OLEObject Type="Embed" ProgID="PBrush" ShapeID="_x0000_i1052" DrawAspect="Content" ObjectID="_1657279913" r:id="rId106"/>
              </w:object>
            </w:r>
          </w:p>
        </w:tc>
        <w:tc>
          <w:tcPr>
            <w:tcW w:w="1971" w:type="dxa"/>
          </w:tcPr>
          <w:p w14:paraId="3E75E8FA" w14:textId="77777777" w:rsidR="00EF613D" w:rsidRDefault="00EF613D" w:rsidP="00D5630F">
            <w:r>
              <w:t>Tasks</w:t>
            </w:r>
          </w:p>
        </w:tc>
        <w:tc>
          <w:tcPr>
            <w:tcW w:w="6210" w:type="dxa"/>
          </w:tcPr>
          <w:p w14:paraId="4C778913" w14:textId="77777777" w:rsidR="00EF613D" w:rsidRDefault="00EF613D" w:rsidP="00D5630F">
            <w:r>
              <w:t>Run the machine Order jasper files.</w:t>
            </w:r>
          </w:p>
        </w:tc>
      </w:tr>
    </w:tbl>
    <w:p w14:paraId="1FD8B3F8" w14:textId="41B6D0B8" w:rsidR="0083359B" w:rsidRDefault="0083359B" w:rsidP="0083359B">
      <w:pPr>
        <w:pStyle w:val="Heading3"/>
      </w:pPr>
      <w:bookmarkStart w:id="86" w:name="_Toc44844060"/>
      <w:r>
        <w:t>Parameters</w:t>
      </w:r>
      <w:bookmarkEnd w:id="86"/>
    </w:p>
    <w:p w14:paraId="1D71F86A" w14:textId="00B1EA82" w:rsidR="003310B3" w:rsidRPr="003310B3" w:rsidRDefault="00276B1C" w:rsidP="003310B3">
      <w:r>
        <w:rPr>
          <w:noProof/>
        </w:rPr>
        <w:drawing>
          <wp:inline distT="0" distB="0" distL="0" distR="0" wp14:anchorId="447E1E45" wp14:editId="1848DCE0">
            <wp:extent cx="5943600" cy="1705970"/>
            <wp:effectExtent l="0" t="0" r="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55051" cy="1709257"/>
                    </a:xfrm>
                    <a:prstGeom prst="rect">
                      <a:avLst/>
                    </a:prstGeom>
                  </pic:spPr>
                </pic:pic>
              </a:graphicData>
            </a:graphic>
          </wp:inline>
        </w:drawing>
      </w:r>
    </w:p>
    <w:p w14:paraId="7482F858" w14:textId="267EFB86" w:rsidR="0012235B" w:rsidRDefault="00427D7E" w:rsidP="0012235B">
      <w:pPr>
        <w:pStyle w:val="Heading4"/>
      </w:pPr>
      <w:r>
        <w:t>Current Year</w:t>
      </w:r>
    </w:p>
    <w:p w14:paraId="2F0E64B3" w14:textId="7210F734" w:rsidR="0012235B" w:rsidRPr="0012235B" w:rsidRDefault="00EF613D" w:rsidP="0012235B">
      <w:r>
        <w:t>This field defaults to the current system year. However, this may be modified by the user.</w:t>
      </w:r>
    </w:p>
    <w:p w14:paraId="05956AC3" w14:textId="7035767C" w:rsidR="0083359B" w:rsidRDefault="0083359B" w:rsidP="0083359B">
      <w:pPr>
        <w:pStyle w:val="Heading3"/>
      </w:pPr>
      <w:bookmarkStart w:id="87" w:name="_Toc44844061"/>
      <w:r>
        <w:t>Columns</w:t>
      </w:r>
      <w:bookmarkEnd w:id="87"/>
    </w:p>
    <w:p w14:paraId="4E0F72E0" w14:textId="2E9BFCD7" w:rsidR="003310B3" w:rsidRPr="003310B3" w:rsidRDefault="00240168" w:rsidP="003310B3">
      <w:r>
        <w:rPr>
          <w:noProof/>
        </w:rPr>
        <w:drawing>
          <wp:inline distT="0" distB="0" distL="0" distR="0" wp14:anchorId="1230C610" wp14:editId="6D4942FE">
            <wp:extent cx="5943600" cy="18288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54F808EC" w14:textId="77777777" w:rsidR="00EF613D" w:rsidRPr="00AB2641" w:rsidRDefault="00EF613D" w:rsidP="00EF613D">
      <w:r>
        <w:t>The user should choose all of their desired columns for their parameters.</w:t>
      </w:r>
    </w:p>
    <w:p w14:paraId="7716ABD0" w14:textId="1FF9C486" w:rsidR="0083359B" w:rsidRDefault="0083359B" w:rsidP="0083359B">
      <w:pPr>
        <w:pStyle w:val="Heading3"/>
      </w:pPr>
      <w:bookmarkStart w:id="88" w:name="_Toc44844062"/>
      <w:r>
        <w:lastRenderedPageBreak/>
        <w:t>Tasks</w:t>
      </w:r>
      <w:bookmarkEnd w:id="88"/>
    </w:p>
    <w:p w14:paraId="4BF4FF01" w14:textId="68CD8E45" w:rsidR="00276B1C" w:rsidRPr="00276B1C" w:rsidRDefault="00276B1C" w:rsidP="00276B1C">
      <w:r>
        <w:rPr>
          <w:noProof/>
        </w:rPr>
        <w:drawing>
          <wp:inline distT="0" distB="0" distL="0" distR="0" wp14:anchorId="30D7E57A" wp14:editId="221F13DE">
            <wp:extent cx="5943600" cy="328803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288030"/>
                    </a:xfrm>
                    <a:prstGeom prst="rect">
                      <a:avLst/>
                    </a:prstGeom>
                  </pic:spPr>
                </pic:pic>
              </a:graphicData>
            </a:graphic>
          </wp:inline>
        </w:drawing>
      </w:r>
    </w:p>
    <w:p w14:paraId="0C425224" w14:textId="77777777" w:rsidR="00EF613D" w:rsidRDefault="00EF613D" w:rsidP="00EF613D">
      <w:pPr>
        <w:pStyle w:val="Heading4"/>
      </w:pPr>
      <w:r>
        <w:t>ADD</w:t>
      </w:r>
    </w:p>
    <w:p w14:paraId="6755F4D6" w14:textId="77777777" w:rsidR="00EF613D" w:rsidRPr="00AA0C49" w:rsidRDefault="00EF613D" w:rsidP="00EF613D">
      <w:r>
        <w:t xml:space="preserve">Click the </w:t>
      </w:r>
      <w:r>
        <w:rPr>
          <w:b/>
          <w:bCs/>
          <w:i/>
          <w:iCs/>
          <w:u w:val="single"/>
        </w:rPr>
        <w:t>“Blue + Icon”</w:t>
      </w:r>
      <w:r>
        <w:t xml:space="preserve"> button at the bottom of the page to add a new task.</w:t>
      </w:r>
    </w:p>
    <w:p w14:paraId="679E93B3" w14:textId="77777777" w:rsidR="00EF613D" w:rsidRDefault="00EF613D" w:rsidP="00EF613D">
      <w:pPr>
        <w:pStyle w:val="Heading4"/>
      </w:pPr>
      <w:r>
        <w:t>SAVE</w:t>
      </w:r>
    </w:p>
    <w:p w14:paraId="499531B0" w14:textId="77777777" w:rsidR="00EF613D" w:rsidRPr="005630CC" w:rsidRDefault="00EF613D" w:rsidP="00EF613D">
      <w:r>
        <w:t xml:space="preserve">Click the </w:t>
      </w:r>
      <w:r>
        <w:rPr>
          <w:b/>
          <w:bCs/>
          <w:i/>
          <w:iCs/>
          <w:u w:val="single"/>
        </w:rPr>
        <w:t>“Blue Check Mark Icon”</w:t>
      </w:r>
      <w:r>
        <w:t xml:space="preserve"> button at the bottom of the page to save parameter values to the task ID.</w:t>
      </w:r>
    </w:p>
    <w:p w14:paraId="7BA009D8" w14:textId="77777777" w:rsidR="00EF613D" w:rsidRDefault="00EF613D" w:rsidP="00EF613D">
      <w:pPr>
        <w:pStyle w:val="Heading4"/>
      </w:pPr>
      <w:r>
        <w:t>DELETE</w:t>
      </w:r>
    </w:p>
    <w:p w14:paraId="45A6ACAA" w14:textId="77777777" w:rsidR="00EF613D" w:rsidRPr="005630CC" w:rsidRDefault="00EF613D" w:rsidP="00EF613D">
      <w:r>
        <w:t xml:space="preserve">Click the </w:t>
      </w:r>
      <w:r>
        <w:rPr>
          <w:b/>
          <w:bCs/>
          <w:i/>
          <w:iCs/>
          <w:u w:val="single"/>
        </w:rPr>
        <w:t>“Blue X Icon”</w:t>
      </w:r>
      <w:r>
        <w:t xml:space="preserve"> button at the bottom of the page to delete the selected task.</w:t>
      </w:r>
    </w:p>
    <w:p w14:paraId="263ABFB7" w14:textId="77777777" w:rsidR="00EF613D" w:rsidRDefault="00EF613D" w:rsidP="00EF613D">
      <w:pPr>
        <w:pStyle w:val="Heading4"/>
      </w:pPr>
      <w:r>
        <w:t>APPLY</w:t>
      </w:r>
    </w:p>
    <w:p w14:paraId="36D98DAC" w14:textId="77777777" w:rsidR="00EF613D" w:rsidRDefault="00EF613D" w:rsidP="00EF613D">
      <w:r>
        <w:t xml:space="preserve">Click the </w:t>
      </w:r>
      <w:r>
        <w:rPr>
          <w:b/>
          <w:bCs/>
          <w:i/>
          <w:iCs/>
          <w:u w:val="single"/>
        </w:rPr>
        <w:t>“Blue Refresh Icon”</w:t>
      </w:r>
      <w:r>
        <w:t xml:space="preserve"> button at the bottom of the page to apply task values to the parameter values.</w:t>
      </w:r>
    </w:p>
    <w:p w14:paraId="505DAD87" w14:textId="2AD9FA99" w:rsidR="0083359B" w:rsidRDefault="0083359B" w:rsidP="0083359B">
      <w:pPr>
        <w:pStyle w:val="Heading1"/>
        <w:rPr>
          <w:b/>
          <w:bCs/>
        </w:rPr>
      </w:pPr>
      <w:bookmarkStart w:id="89" w:name="_Toc44844063"/>
      <w:r>
        <w:rPr>
          <w:b/>
          <w:bCs/>
        </w:rPr>
        <w:lastRenderedPageBreak/>
        <w:t>Reports Continued… [HR]</w:t>
      </w:r>
      <w:bookmarkEnd w:id="89"/>
    </w:p>
    <w:p w14:paraId="043A2901" w14:textId="6C2398EB" w:rsidR="0083359B" w:rsidRDefault="008B4A6E" w:rsidP="0083359B">
      <w:pPr>
        <w:pStyle w:val="Heading2"/>
      </w:pPr>
      <w:bookmarkStart w:id="90" w:name="_Toc44844064"/>
      <w:r>
        <w:t>High Sales Tracking</w:t>
      </w:r>
      <w:r w:rsidR="0083359B">
        <w:t xml:space="preserve"> [HR1]</w:t>
      </w:r>
      <w:bookmarkEnd w:id="90"/>
    </w:p>
    <w:p w14:paraId="4643C2F6" w14:textId="0F4F81AB" w:rsidR="0083359B" w:rsidRDefault="008B4A6E" w:rsidP="0083359B">
      <w:pPr>
        <w:pStyle w:val="Heading3"/>
      </w:pPr>
      <w:bookmarkStart w:id="91" w:name="_Toc44844065"/>
      <w:r>
        <w:t>Selection Parameters</w:t>
      </w:r>
      <w:bookmarkEnd w:id="91"/>
    </w:p>
    <w:p w14:paraId="782E36D0" w14:textId="61C70717" w:rsidR="00276B1C" w:rsidRPr="00276B1C" w:rsidRDefault="00276B1C" w:rsidP="00276B1C">
      <w:r>
        <w:rPr>
          <w:noProof/>
        </w:rPr>
        <w:drawing>
          <wp:inline distT="0" distB="0" distL="0" distR="0" wp14:anchorId="2B67DF70" wp14:editId="4AF39C9C">
            <wp:extent cx="4419600" cy="19050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19600" cy="1905000"/>
                    </a:xfrm>
                    <a:prstGeom prst="rect">
                      <a:avLst/>
                    </a:prstGeom>
                  </pic:spPr>
                </pic:pic>
              </a:graphicData>
            </a:graphic>
          </wp:inline>
        </w:drawing>
      </w:r>
    </w:p>
    <w:p w14:paraId="60037E96" w14:textId="06BC3577" w:rsidR="0012235B" w:rsidRDefault="00427D7E" w:rsidP="0012235B">
      <w:pPr>
        <w:pStyle w:val="Heading4"/>
      </w:pPr>
      <w:r>
        <w:t>Start</w:t>
      </w:r>
      <w:r w:rsidR="0012235B">
        <w:t xml:space="preserve"> </w:t>
      </w:r>
      <w:r>
        <w:t>Date</w:t>
      </w:r>
      <w:r w:rsidR="0012235B">
        <w:t xml:space="preserve"> / </w:t>
      </w:r>
      <w:r>
        <w:t>End</w:t>
      </w:r>
      <w:r w:rsidR="0012235B">
        <w:t xml:space="preserve"> </w:t>
      </w:r>
      <w:r>
        <w:t>Date</w:t>
      </w:r>
    </w:p>
    <w:p w14:paraId="54B75B49" w14:textId="1A9A3934" w:rsidR="006849EB" w:rsidRPr="00E5397E" w:rsidRDefault="006849EB" w:rsidP="006849EB">
      <w:bookmarkStart w:id="92" w:name="_Hlk43557061"/>
      <w:bookmarkStart w:id="93" w:name="_Hlk43825877"/>
      <w:r>
        <w:t>Enter the beginning and ending Date to run the report for.</w:t>
      </w:r>
      <w:bookmarkEnd w:id="92"/>
    </w:p>
    <w:bookmarkEnd w:id="93"/>
    <w:p w14:paraId="011C3CA7" w14:textId="240AF707" w:rsidR="0012235B" w:rsidRDefault="00427D7E" w:rsidP="0012235B">
      <w:pPr>
        <w:pStyle w:val="Heading4"/>
      </w:pPr>
      <w:r>
        <w:t>Sort by Period</w:t>
      </w:r>
    </w:p>
    <w:p w14:paraId="7BAE2BD8" w14:textId="77777777" w:rsidR="006849EB" w:rsidRPr="00C15FB0" w:rsidRDefault="006849EB" w:rsidP="006849EB">
      <w:r w:rsidRPr="00723B7E">
        <w:rPr>
          <w:rFonts w:cstheme="minorHAnsi"/>
        </w:rPr>
        <w:t>This is the period number of the transaction date relative to the fiscal year.</w:t>
      </w:r>
    </w:p>
    <w:p w14:paraId="1598BE12" w14:textId="5D8D8531" w:rsidR="00427D7E" w:rsidRDefault="00427D7E" w:rsidP="00427D7E">
      <w:pPr>
        <w:pStyle w:val="Heading4"/>
      </w:pPr>
      <w:r>
        <w:t>Sort By? (Choice)</w:t>
      </w:r>
    </w:p>
    <w:p w14:paraId="5DB799DA" w14:textId="6E3AFCCF" w:rsidR="003F7F75" w:rsidRDefault="003F7F75" w:rsidP="003F7F75">
      <w:r>
        <w:t xml:space="preserve">To choose the preferred </w:t>
      </w:r>
      <w:r w:rsidR="00C81A88">
        <w:t>sorting method</w:t>
      </w:r>
      <w:r>
        <w:t xml:space="preserve"> of </w:t>
      </w:r>
      <w:r w:rsidR="00C81A88">
        <w:t>Customer Number</w:t>
      </w:r>
      <w:r>
        <w:t xml:space="preserve"> vs. </w:t>
      </w:r>
      <w:r w:rsidR="00C81A88">
        <w:t>Sales Representative Number</w:t>
      </w:r>
      <w:r>
        <w:t>, please make sure the desired option choice bubble is toggled.</w:t>
      </w:r>
    </w:p>
    <w:p w14:paraId="384934DD" w14:textId="77777777" w:rsidR="003F7F75" w:rsidRDefault="003F7F75" w:rsidP="003F7F75">
      <w:pPr>
        <w:pStyle w:val="Heading4"/>
      </w:pPr>
      <w:r>
        <w:t>Use Defined Customer List – Toggle Box</w:t>
      </w:r>
    </w:p>
    <w:p w14:paraId="6B7DE497" w14:textId="77777777" w:rsidR="003F7F75" w:rsidRDefault="003F7F75" w:rsidP="003F7F75">
      <w:r>
        <w:t>To use a pre-defined customer list, make sure that this toggle box is checked.</w:t>
      </w:r>
    </w:p>
    <w:p w14:paraId="36DC8605" w14:textId="69E324FB" w:rsidR="00427D7E" w:rsidRDefault="00427D7E" w:rsidP="00427D7E">
      <w:pPr>
        <w:pStyle w:val="Heading4"/>
      </w:pPr>
      <w:r>
        <w:t>Beginning Customer # / Ending Customer #</w:t>
      </w:r>
    </w:p>
    <w:p w14:paraId="53F5407A" w14:textId="3EDB06A0" w:rsidR="000335E0" w:rsidRPr="00E5397E" w:rsidRDefault="000335E0" w:rsidP="000335E0">
      <w:r>
        <w:t xml:space="preserve">Enter the beginning and ending Customer Number to run the </w:t>
      </w:r>
      <w:r w:rsidR="00ED3DEA">
        <w:t>High Sales Tracking</w:t>
      </w:r>
      <w:r>
        <w:t xml:space="preserve"> report for.</w:t>
      </w:r>
    </w:p>
    <w:p w14:paraId="450E3406" w14:textId="0FC2649E" w:rsidR="00427D7E" w:rsidRDefault="00427D7E" w:rsidP="00427D7E">
      <w:pPr>
        <w:pStyle w:val="Heading4"/>
      </w:pPr>
      <w:r>
        <w:t>Beginning Sales Rep # / Ending Sales Rep #</w:t>
      </w:r>
    </w:p>
    <w:p w14:paraId="78556C5A" w14:textId="7E52F9DB" w:rsidR="000335E0" w:rsidRPr="00E5397E" w:rsidRDefault="000335E0" w:rsidP="000335E0">
      <w:r>
        <w:t xml:space="preserve">Enter the beginning and ending Sales Representative Number to run the </w:t>
      </w:r>
      <w:r w:rsidR="00ED3DEA">
        <w:t xml:space="preserve">High Sales Tracking </w:t>
      </w:r>
      <w:r>
        <w:t>report for.</w:t>
      </w:r>
    </w:p>
    <w:p w14:paraId="7B39786C" w14:textId="4F8C0D25" w:rsidR="00427D7E" w:rsidRDefault="00427D7E" w:rsidP="00427D7E">
      <w:pPr>
        <w:pStyle w:val="Heading4"/>
      </w:pPr>
      <w:r>
        <w:t>Print Customers w/ Zero Balance – Toggle Box</w:t>
      </w:r>
    </w:p>
    <w:p w14:paraId="62575FB6" w14:textId="3E4E44EF" w:rsidR="00C81A88" w:rsidRDefault="00C81A88" w:rsidP="00C81A88">
      <w:r>
        <w:t>To include any customers that have zero sales balances in their records within the selected parameters, make sure that this toggle box is checked.</w:t>
      </w:r>
    </w:p>
    <w:p w14:paraId="5BB74A35" w14:textId="5C735D90" w:rsidR="00240168" w:rsidRDefault="00240168" w:rsidP="00C81A88"/>
    <w:p w14:paraId="50D951C0" w14:textId="77777777" w:rsidR="00240168" w:rsidRDefault="00240168" w:rsidP="00C81A88"/>
    <w:p w14:paraId="3E6409B6" w14:textId="1D6D5E12" w:rsidR="008B4A6E" w:rsidRDefault="008B4A6E" w:rsidP="008B4A6E">
      <w:pPr>
        <w:pStyle w:val="Heading3"/>
      </w:pPr>
      <w:bookmarkStart w:id="94" w:name="_Toc44844066"/>
      <w:r>
        <w:lastRenderedPageBreak/>
        <w:t>Available and Selected Columns</w:t>
      </w:r>
      <w:bookmarkEnd w:id="94"/>
    </w:p>
    <w:p w14:paraId="07BEA0EC" w14:textId="55CF063C" w:rsidR="008B4A6E" w:rsidRPr="008B4A6E" w:rsidRDefault="00276B1C" w:rsidP="008B4A6E">
      <w:r>
        <w:rPr>
          <w:noProof/>
        </w:rPr>
        <w:drawing>
          <wp:inline distT="0" distB="0" distL="0" distR="0" wp14:anchorId="022F0E7B" wp14:editId="624B40A0">
            <wp:extent cx="4419600" cy="1257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19600" cy="1257300"/>
                    </a:xfrm>
                    <a:prstGeom prst="rect">
                      <a:avLst/>
                    </a:prstGeom>
                  </pic:spPr>
                </pic:pic>
              </a:graphicData>
            </a:graphic>
          </wp:inline>
        </w:drawing>
      </w:r>
    </w:p>
    <w:p w14:paraId="3730430B" w14:textId="77777777" w:rsidR="008B4A6E" w:rsidRDefault="008B4A6E" w:rsidP="008B4A6E">
      <w:pPr>
        <w:pStyle w:val="Heading4"/>
      </w:pPr>
      <w:r>
        <w:t>Available Columns</w:t>
      </w:r>
    </w:p>
    <w:p w14:paraId="5188D782"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09C08041" w14:textId="77777777" w:rsidR="008B4A6E" w:rsidRDefault="008B4A6E" w:rsidP="008B4A6E">
      <w:pPr>
        <w:pStyle w:val="Heading4"/>
      </w:pPr>
      <w:r>
        <w:t>Selected Columns (In Display Order)</w:t>
      </w:r>
    </w:p>
    <w:p w14:paraId="3904F1EA"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0DC16F9C" w14:textId="77777777" w:rsidR="008B4A6E" w:rsidRDefault="008B4A6E" w:rsidP="008B4A6E">
      <w:pPr>
        <w:pStyle w:val="Heading4"/>
      </w:pPr>
      <w:r>
        <w:t>Default</w:t>
      </w:r>
    </w:p>
    <w:p w14:paraId="50E35FBB"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3DDC5B48" w14:textId="77777777" w:rsidR="008B4A6E" w:rsidRDefault="008B4A6E" w:rsidP="008B4A6E">
      <w:pPr>
        <w:pStyle w:val="Heading4"/>
      </w:pPr>
      <w:r>
        <w:t>Add &gt;&gt;</w:t>
      </w:r>
    </w:p>
    <w:p w14:paraId="49A6A489"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1902EB45" w14:textId="77777777" w:rsidR="008B4A6E" w:rsidRDefault="008B4A6E" w:rsidP="008B4A6E">
      <w:pPr>
        <w:pStyle w:val="Heading4"/>
      </w:pPr>
      <w:r>
        <w:t>&lt;&lt; Remove</w:t>
      </w:r>
    </w:p>
    <w:p w14:paraId="20088531"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01EA7B73" w14:textId="77777777" w:rsidR="008B4A6E" w:rsidRDefault="008B4A6E" w:rsidP="008B4A6E">
      <w:pPr>
        <w:pStyle w:val="Heading4"/>
      </w:pPr>
      <w:r>
        <w:t>Move Up</w:t>
      </w:r>
    </w:p>
    <w:p w14:paraId="1B8EABAB"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B5C7E23" w14:textId="77777777" w:rsidR="008B4A6E" w:rsidRDefault="008B4A6E" w:rsidP="008B4A6E">
      <w:pPr>
        <w:pStyle w:val="Heading4"/>
      </w:pPr>
      <w:r>
        <w:t>Move Down</w:t>
      </w:r>
    </w:p>
    <w:p w14:paraId="365FEC57"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A52AAE6" w14:textId="306951D1" w:rsidR="008B4A6E" w:rsidRDefault="008B4A6E" w:rsidP="008B4A6E">
      <w:pPr>
        <w:pStyle w:val="Heading3"/>
      </w:pPr>
      <w:bookmarkStart w:id="95" w:name="_Toc44844067"/>
      <w:r>
        <w:lastRenderedPageBreak/>
        <w:t>Output Destination</w:t>
      </w:r>
      <w:bookmarkEnd w:id="95"/>
    </w:p>
    <w:p w14:paraId="5374879B" w14:textId="62E75D23" w:rsidR="0012235B" w:rsidRPr="0012235B" w:rsidRDefault="00276B1C" w:rsidP="0012235B">
      <w:r>
        <w:rPr>
          <w:noProof/>
        </w:rPr>
        <w:drawing>
          <wp:inline distT="0" distB="0" distL="0" distR="0" wp14:anchorId="60ECFA34" wp14:editId="7E478BB5">
            <wp:extent cx="4429125" cy="17335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29125" cy="1733550"/>
                    </a:xfrm>
                    <a:prstGeom prst="rect">
                      <a:avLst/>
                    </a:prstGeom>
                  </pic:spPr>
                </pic:pic>
              </a:graphicData>
            </a:graphic>
          </wp:inline>
        </w:drawing>
      </w:r>
    </w:p>
    <w:p w14:paraId="69F345C7" w14:textId="77777777" w:rsidR="0012235B" w:rsidRDefault="0012235B" w:rsidP="0012235B">
      <w:pPr>
        <w:pStyle w:val="Heading4"/>
      </w:pPr>
      <w:r>
        <w:t>Destination Choice</w:t>
      </w:r>
    </w:p>
    <w:p w14:paraId="34C8D9AE" w14:textId="77777777" w:rsidR="0012235B" w:rsidRPr="00144B20" w:rsidRDefault="0012235B" w:rsidP="0012235B">
      <w:r>
        <w:t>To choose the destination where the document should be printed, please make sure that desired output destination choice bubble is toggled.</w:t>
      </w:r>
    </w:p>
    <w:p w14:paraId="1853C1C1" w14:textId="77777777" w:rsidR="0012235B" w:rsidRDefault="0012235B" w:rsidP="0012235B">
      <w:pPr>
        <w:pStyle w:val="Heading4"/>
      </w:pPr>
      <w:r>
        <w:t>Layout Choice</w:t>
      </w:r>
    </w:p>
    <w:p w14:paraId="603CBEE9" w14:textId="77777777" w:rsidR="0012235B" w:rsidRPr="00144B20" w:rsidRDefault="0012235B" w:rsidP="0012235B">
      <w:r>
        <w:t>To choose the preferred layout of Landscape vs. Portrait, please make sure the desired option choice bubbled is toggled.</w:t>
      </w:r>
    </w:p>
    <w:p w14:paraId="1574DA85" w14:textId="77777777" w:rsidR="0012235B" w:rsidRDefault="0012235B" w:rsidP="0012235B">
      <w:pPr>
        <w:pStyle w:val="Heading4"/>
      </w:pPr>
      <w:r>
        <w:t>Lines Per Page</w:t>
      </w:r>
    </w:p>
    <w:p w14:paraId="3EEFED0B" w14:textId="77777777" w:rsidR="0012235B" w:rsidRPr="00144B20" w:rsidRDefault="0012235B" w:rsidP="0012235B">
      <w:r w:rsidRPr="00211A1F">
        <w:t>Lines per page on the report when printing.</w:t>
      </w:r>
    </w:p>
    <w:p w14:paraId="156598D7" w14:textId="77777777" w:rsidR="0012235B" w:rsidRDefault="0012235B" w:rsidP="0012235B">
      <w:pPr>
        <w:pStyle w:val="Heading4"/>
      </w:pPr>
      <w:r>
        <w:t>Font</w:t>
      </w:r>
    </w:p>
    <w:p w14:paraId="75A51B69"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5A198AE5" w14:textId="77777777" w:rsidR="0012235B" w:rsidRDefault="0012235B" w:rsidP="0012235B">
      <w:pPr>
        <w:pStyle w:val="Heading4"/>
      </w:pPr>
      <w:r>
        <w:t>Show Parameters? – Toggle Box</w:t>
      </w:r>
    </w:p>
    <w:p w14:paraId="20F267DB" w14:textId="77777777" w:rsidR="0012235B" w:rsidRDefault="0012235B" w:rsidP="0012235B">
      <w:r>
        <w:t>To show parameters, make sure that the toggle box is ‘ticked’ with a checkmark.</w:t>
      </w:r>
    </w:p>
    <w:p w14:paraId="0E870F48" w14:textId="77777777" w:rsidR="0012235B" w:rsidRDefault="0012235B" w:rsidP="0012235B">
      <w:pPr>
        <w:pStyle w:val="Heading4"/>
      </w:pPr>
      <w:r>
        <w:t>Export to Excel? – Toggle Box</w:t>
      </w:r>
    </w:p>
    <w:p w14:paraId="6E620503" w14:textId="77777777" w:rsidR="0012235B" w:rsidRPr="00CC767A" w:rsidRDefault="0012235B" w:rsidP="0012235B">
      <w:r>
        <w:t>To export the printed file to an excel document, make sure that the Export to Excel toggle box is checked.</w:t>
      </w:r>
    </w:p>
    <w:p w14:paraId="41672559" w14:textId="77777777" w:rsidR="0012235B" w:rsidRDefault="0012235B" w:rsidP="0012235B">
      <w:pPr>
        <w:pStyle w:val="Heading4"/>
      </w:pPr>
      <w:r>
        <w:t>Auto Run Excel? – Toggle Box</w:t>
      </w:r>
    </w:p>
    <w:p w14:paraId="2D10987B" w14:textId="77777777" w:rsidR="0012235B" w:rsidRPr="00CC767A" w:rsidRDefault="0012235B" w:rsidP="0012235B">
      <w:r>
        <w:t>To automatically open the new excel document, make sure that the Auto Run Excel toggle box is checked.</w:t>
      </w:r>
    </w:p>
    <w:p w14:paraId="70B675A8" w14:textId="77777777" w:rsidR="0012235B" w:rsidRDefault="0012235B" w:rsidP="0012235B">
      <w:pPr>
        <w:pStyle w:val="Heading4"/>
      </w:pPr>
      <w:r>
        <w:t>If Yes, File Name</w:t>
      </w:r>
    </w:p>
    <w:p w14:paraId="22CC991B" w14:textId="77777777" w:rsidR="0012235B" w:rsidRDefault="0012235B" w:rsidP="0012235B">
      <w:r>
        <w:t>If exporting the file to Excel, enter the desired file name.</w:t>
      </w:r>
    </w:p>
    <w:p w14:paraId="1987EFC1" w14:textId="168CA6E8" w:rsidR="0083359B" w:rsidRDefault="008B4A6E" w:rsidP="0083359B">
      <w:pPr>
        <w:pStyle w:val="Heading2"/>
      </w:pPr>
      <w:bookmarkStart w:id="96" w:name="_Toc44844068"/>
      <w:r>
        <w:lastRenderedPageBreak/>
        <w:t>High Sales by Date Ranges</w:t>
      </w:r>
      <w:r w:rsidR="0083359B">
        <w:t xml:space="preserve"> [HR2]</w:t>
      </w:r>
      <w:bookmarkEnd w:id="96"/>
    </w:p>
    <w:p w14:paraId="2240641E" w14:textId="5DF31DC4" w:rsidR="008B4A6E" w:rsidRDefault="008B4A6E" w:rsidP="008B4A6E">
      <w:pPr>
        <w:pStyle w:val="Heading3"/>
      </w:pPr>
      <w:bookmarkStart w:id="97" w:name="_Toc44844069"/>
      <w:r>
        <w:t>Selection Parameters</w:t>
      </w:r>
      <w:bookmarkEnd w:id="97"/>
    </w:p>
    <w:p w14:paraId="52C9DD77" w14:textId="678C4E15" w:rsidR="00276B1C" w:rsidRPr="00276B1C" w:rsidRDefault="00276B1C" w:rsidP="00276B1C">
      <w:r>
        <w:rPr>
          <w:noProof/>
        </w:rPr>
        <w:drawing>
          <wp:inline distT="0" distB="0" distL="0" distR="0" wp14:anchorId="0C9C77DD" wp14:editId="69AF12E7">
            <wp:extent cx="4314825" cy="23622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14825" cy="2362200"/>
                    </a:xfrm>
                    <a:prstGeom prst="rect">
                      <a:avLst/>
                    </a:prstGeom>
                  </pic:spPr>
                </pic:pic>
              </a:graphicData>
            </a:graphic>
          </wp:inline>
        </w:drawing>
      </w:r>
    </w:p>
    <w:p w14:paraId="03E1C326" w14:textId="7C79438B" w:rsidR="0012235B" w:rsidRDefault="00427D7E" w:rsidP="0012235B">
      <w:pPr>
        <w:pStyle w:val="Heading4"/>
      </w:pPr>
      <w:r>
        <w:t xml:space="preserve">Date Ranges: </w:t>
      </w:r>
      <w:r w:rsidR="0012235B">
        <w:t xml:space="preserve">Beginning </w:t>
      </w:r>
      <w:r>
        <w:t>Date</w:t>
      </w:r>
      <w:r w:rsidR="0012235B">
        <w:t xml:space="preserve"> / Ending </w:t>
      </w:r>
      <w:r>
        <w:t>Date: Columns 1-4</w:t>
      </w:r>
    </w:p>
    <w:p w14:paraId="28C6C313" w14:textId="77777777" w:rsidR="006849EB" w:rsidRPr="004E0A2A" w:rsidRDefault="006849EB" w:rsidP="006849EB">
      <w:r>
        <w:t>The user may enter up to four separate date ranges to run the report for. Each of these date ranges will print to their own column on the report.</w:t>
      </w:r>
    </w:p>
    <w:p w14:paraId="07082F19" w14:textId="372F4AE3" w:rsidR="0012235B" w:rsidRDefault="00427D7E" w:rsidP="0012235B">
      <w:pPr>
        <w:pStyle w:val="Heading4"/>
      </w:pPr>
      <w:r>
        <w:t>Sort by Column</w:t>
      </w:r>
    </w:p>
    <w:p w14:paraId="2C58AE8C" w14:textId="76730E29" w:rsidR="00427D7E" w:rsidRPr="00427D7E" w:rsidRDefault="006849EB" w:rsidP="00427D7E">
      <w:r>
        <w:t>Choose a number between 1 and 4 to sort the report for. Alternatively, enter 99 to sort by the total.</w:t>
      </w:r>
    </w:p>
    <w:p w14:paraId="54EACDDA" w14:textId="643BB443" w:rsidR="00427D7E" w:rsidRDefault="00427D7E" w:rsidP="00427D7E">
      <w:pPr>
        <w:pStyle w:val="Heading4"/>
      </w:pPr>
      <w:r>
        <w:t>Customers to Print</w:t>
      </w:r>
    </w:p>
    <w:p w14:paraId="31E191B2" w14:textId="77777777" w:rsidR="0007215E" w:rsidRPr="004E0A2A" w:rsidRDefault="0007215E" w:rsidP="0007215E">
      <w:r>
        <w:t>Enter a selection of customers to print the report for. Each customer should be separated by a comma. Alternatively, leave this field as the default 99999 to use all customers.</w:t>
      </w:r>
    </w:p>
    <w:p w14:paraId="4EE80BD2" w14:textId="0E7AAB37" w:rsidR="00427D7E" w:rsidRDefault="00427D7E" w:rsidP="00427D7E">
      <w:pPr>
        <w:pStyle w:val="Heading4"/>
      </w:pPr>
      <w:r>
        <w:t>Sort By? (Choice)</w:t>
      </w:r>
    </w:p>
    <w:p w14:paraId="0FF7B9B9" w14:textId="5FAAE897" w:rsidR="003F7F75" w:rsidRDefault="003F7F75" w:rsidP="003F7F75">
      <w:r>
        <w:t xml:space="preserve">To choose the preferred </w:t>
      </w:r>
      <w:r w:rsidR="00C81A88">
        <w:t>sorting method</w:t>
      </w:r>
      <w:r>
        <w:t xml:space="preserve"> of </w:t>
      </w:r>
      <w:r w:rsidR="00C81A88">
        <w:t>Customer Number</w:t>
      </w:r>
      <w:r>
        <w:t xml:space="preserve"> vs. </w:t>
      </w:r>
      <w:r w:rsidR="00C81A88">
        <w:t>Sales Representative Number</w:t>
      </w:r>
      <w:r>
        <w:t>, please make sure the desired option choice bubble is toggled.</w:t>
      </w:r>
    </w:p>
    <w:p w14:paraId="56EABA5C" w14:textId="77777777" w:rsidR="003F7F75" w:rsidRDefault="003F7F75" w:rsidP="003F7F75">
      <w:pPr>
        <w:pStyle w:val="Heading4"/>
      </w:pPr>
      <w:r>
        <w:t>Use Defined Customer List – Toggle Box</w:t>
      </w:r>
    </w:p>
    <w:p w14:paraId="05FC39FC" w14:textId="77777777" w:rsidR="003F7F75" w:rsidRDefault="003F7F75" w:rsidP="003F7F75">
      <w:r>
        <w:t>To use a pre-defined customer list, make sure that this toggle box is checked.</w:t>
      </w:r>
    </w:p>
    <w:p w14:paraId="08DAC2D3" w14:textId="6B84D36D" w:rsidR="00427D7E" w:rsidRDefault="00427D7E" w:rsidP="00427D7E">
      <w:pPr>
        <w:pStyle w:val="Heading4"/>
      </w:pPr>
      <w:r>
        <w:t>Beginning Customer # / Ending Customer #</w:t>
      </w:r>
    </w:p>
    <w:p w14:paraId="6598258E" w14:textId="0A5728F5" w:rsidR="000335E0" w:rsidRPr="00E5397E" w:rsidRDefault="000335E0" w:rsidP="000335E0">
      <w:r>
        <w:t xml:space="preserve">Enter the beginning and ending Customer Number to run the </w:t>
      </w:r>
      <w:r w:rsidR="00ED3DEA">
        <w:t>High Sales by Date Range</w:t>
      </w:r>
      <w:r>
        <w:t xml:space="preserve"> report for.</w:t>
      </w:r>
    </w:p>
    <w:p w14:paraId="4B70DF16" w14:textId="515AE2EB" w:rsidR="00427D7E" w:rsidRDefault="00427D7E" w:rsidP="00427D7E">
      <w:pPr>
        <w:pStyle w:val="Heading4"/>
      </w:pPr>
      <w:r>
        <w:t>Beginning Sales Rep # / Ending Sales Rep #</w:t>
      </w:r>
    </w:p>
    <w:p w14:paraId="62C30921" w14:textId="512CF735" w:rsidR="000335E0" w:rsidRPr="00E5397E" w:rsidRDefault="000335E0" w:rsidP="000335E0">
      <w:r>
        <w:t xml:space="preserve">Enter the beginning and ending Sales Representative Number to run the </w:t>
      </w:r>
      <w:r w:rsidR="00ED3DEA">
        <w:t xml:space="preserve">High Sales by Date Range </w:t>
      </w:r>
      <w:r>
        <w:t>report for.</w:t>
      </w:r>
    </w:p>
    <w:p w14:paraId="454ED61F" w14:textId="69164B32" w:rsidR="00427D7E" w:rsidRDefault="00427D7E" w:rsidP="00427D7E">
      <w:pPr>
        <w:pStyle w:val="Heading4"/>
      </w:pPr>
      <w:r>
        <w:t>Print Customers with Zero Sales? – Toggle Box</w:t>
      </w:r>
    </w:p>
    <w:p w14:paraId="025FFFD8" w14:textId="31DFD779" w:rsidR="003F7F75" w:rsidRDefault="003F7F75" w:rsidP="003F7F75">
      <w:r>
        <w:t xml:space="preserve">To </w:t>
      </w:r>
      <w:r w:rsidR="00C81A88">
        <w:t>include any customers that have zero sales in their records within the selected parameters</w:t>
      </w:r>
      <w:r>
        <w:t>, make sure that th</w:t>
      </w:r>
      <w:r w:rsidR="00C81A88">
        <w:t xml:space="preserve">is </w:t>
      </w:r>
      <w:r>
        <w:t>toggle box is checked.</w:t>
      </w:r>
    </w:p>
    <w:p w14:paraId="099BB1DE" w14:textId="66D3DE9B" w:rsidR="008B4A6E" w:rsidRDefault="008B4A6E" w:rsidP="008B4A6E">
      <w:pPr>
        <w:pStyle w:val="Heading3"/>
      </w:pPr>
      <w:bookmarkStart w:id="98" w:name="_Toc44844070"/>
      <w:r>
        <w:lastRenderedPageBreak/>
        <w:t>Available and Selected Columns</w:t>
      </w:r>
      <w:bookmarkEnd w:id="98"/>
    </w:p>
    <w:p w14:paraId="690FC7B5" w14:textId="39489708" w:rsidR="008B4A6E" w:rsidRPr="008B4A6E" w:rsidRDefault="00276B1C" w:rsidP="008B4A6E">
      <w:r>
        <w:rPr>
          <w:noProof/>
        </w:rPr>
        <w:drawing>
          <wp:inline distT="0" distB="0" distL="0" distR="0" wp14:anchorId="30D6CF3F" wp14:editId="3BD96659">
            <wp:extent cx="4457700" cy="12382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57700" cy="1238250"/>
                    </a:xfrm>
                    <a:prstGeom prst="rect">
                      <a:avLst/>
                    </a:prstGeom>
                  </pic:spPr>
                </pic:pic>
              </a:graphicData>
            </a:graphic>
          </wp:inline>
        </w:drawing>
      </w:r>
    </w:p>
    <w:p w14:paraId="41CF29AF" w14:textId="77777777" w:rsidR="008B4A6E" w:rsidRDefault="008B4A6E" w:rsidP="008B4A6E">
      <w:pPr>
        <w:pStyle w:val="Heading4"/>
      </w:pPr>
      <w:r>
        <w:t>Available Columns</w:t>
      </w:r>
    </w:p>
    <w:p w14:paraId="437EEE86"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77915D3F" w14:textId="77777777" w:rsidR="008B4A6E" w:rsidRDefault="008B4A6E" w:rsidP="008B4A6E">
      <w:pPr>
        <w:pStyle w:val="Heading4"/>
      </w:pPr>
      <w:r>
        <w:t>Selected Columns (In Display Order)</w:t>
      </w:r>
    </w:p>
    <w:p w14:paraId="1EB34089"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5DBF8AFB" w14:textId="77777777" w:rsidR="008B4A6E" w:rsidRDefault="008B4A6E" w:rsidP="008B4A6E">
      <w:pPr>
        <w:pStyle w:val="Heading4"/>
      </w:pPr>
      <w:r>
        <w:t>Default</w:t>
      </w:r>
    </w:p>
    <w:p w14:paraId="18439667"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73EDB160" w14:textId="77777777" w:rsidR="008B4A6E" w:rsidRDefault="008B4A6E" w:rsidP="008B4A6E">
      <w:pPr>
        <w:pStyle w:val="Heading4"/>
      </w:pPr>
      <w:r>
        <w:t>Add &gt;&gt;</w:t>
      </w:r>
    </w:p>
    <w:p w14:paraId="00BAA66A"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138EF1C6" w14:textId="77777777" w:rsidR="008B4A6E" w:rsidRDefault="008B4A6E" w:rsidP="008B4A6E">
      <w:pPr>
        <w:pStyle w:val="Heading4"/>
      </w:pPr>
      <w:r>
        <w:t>&lt;&lt; Remove</w:t>
      </w:r>
    </w:p>
    <w:p w14:paraId="6DDDF46C"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6F6C11D" w14:textId="77777777" w:rsidR="008B4A6E" w:rsidRDefault="008B4A6E" w:rsidP="008B4A6E">
      <w:pPr>
        <w:pStyle w:val="Heading4"/>
      </w:pPr>
      <w:r>
        <w:t>Move Up</w:t>
      </w:r>
    </w:p>
    <w:p w14:paraId="735B7117"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160E6D6E" w14:textId="77777777" w:rsidR="008B4A6E" w:rsidRDefault="008B4A6E" w:rsidP="008B4A6E">
      <w:pPr>
        <w:pStyle w:val="Heading4"/>
      </w:pPr>
      <w:r>
        <w:t>Move Down</w:t>
      </w:r>
    </w:p>
    <w:p w14:paraId="4288C1FE"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5A4045A1" w14:textId="3F698BFF" w:rsidR="008B4A6E" w:rsidRDefault="008B4A6E" w:rsidP="008B4A6E">
      <w:pPr>
        <w:pStyle w:val="Heading3"/>
      </w:pPr>
      <w:bookmarkStart w:id="99" w:name="_Toc44844071"/>
      <w:r>
        <w:lastRenderedPageBreak/>
        <w:t>Output Destination</w:t>
      </w:r>
      <w:bookmarkEnd w:id="99"/>
    </w:p>
    <w:p w14:paraId="4F2C86DC" w14:textId="6772FE76" w:rsidR="0012235B" w:rsidRPr="0012235B" w:rsidRDefault="00276B1C" w:rsidP="0012235B">
      <w:r>
        <w:rPr>
          <w:noProof/>
        </w:rPr>
        <w:drawing>
          <wp:inline distT="0" distB="0" distL="0" distR="0" wp14:anchorId="4198EF3A" wp14:editId="231E4F4D">
            <wp:extent cx="4324350" cy="17716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24350" cy="1771650"/>
                    </a:xfrm>
                    <a:prstGeom prst="rect">
                      <a:avLst/>
                    </a:prstGeom>
                  </pic:spPr>
                </pic:pic>
              </a:graphicData>
            </a:graphic>
          </wp:inline>
        </w:drawing>
      </w:r>
    </w:p>
    <w:p w14:paraId="351598FF" w14:textId="77777777" w:rsidR="0012235B" w:rsidRDefault="0012235B" w:rsidP="0012235B">
      <w:pPr>
        <w:pStyle w:val="Heading4"/>
      </w:pPr>
      <w:r>
        <w:t>Destination Choice</w:t>
      </w:r>
    </w:p>
    <w:p w14:paraId="189B3B37" w14:textId="77777777" w:rsidR="0012235B" w:rsidRPr="00144B20" w:rsidRDefault="0012235B" w:rsidP="0012235B">
      <w:r>
        <w:t>To choose the destination where the document should be printed, please make sure that desired output destination choice bubble is toggled.</w:t>
      </w:r>
    </w:p>
    <w:p w14:paraId="163B78E3" w14:textId="77777777" w:rsidR="0012235B" w:rsidRDefault="0012235B" w:rsidP="0012235B">
      <w:pPr>
        <w:pStyle w:val="Heading4"/>
      </w:pPr>
      <w:r>
        <w:t>Layout Choice</w:t>
      </w:r>
    </w:p>
    <w:p w14:paraId="02995005" w14:textId="77777777" w:rsidR="0012235B" w:rsidRPr="00144B20" w:rsidRDefault="0012235B" w:rsidP="0012235B">
      <w:r>
        <w:t>To choose the preferred layout of Landscape vs. Portrait, please make sure the desired option choice bubbled is toggled.</w:t>
      </w:r>
    </w:p>
    <w:p w14:paraId="4E9F8218" w14:textId="77777777" w:rsidR="0012235B" w:rsidRDefault="0012235B" w:rsidP="0012235B">
      <w:pPr>
        <w:pStyle w:val="Heading4"/>
      </w:pPr>
      <w:r>
        <w:t>Lines Per Page</w:t>
      </w:r>
    </w:p>
    <w:p w14:paraId="584EA7FD" w14:textId="77777777" w:rsidR="0012235B" w:rsidRPr="00144B20" w:rsidRDefault="0012235B" w:rsidP="0012235B">
      <w:r w:rsidRPr="00211A1F">
        <w:t>Lines per page on the report when printing.</w:t>
      </w:r>
    </w:p>
    <w:p w14:paraId="5C8F7A83" w14:textId="77777777" w:rsidR="0012235B" w:rsidRDefault="0012235B" w:rsidP="0012235B">
      <w:pPr>
        <w:pStyle w:val="Heading4"/>
      </w:pPr>
      <w:r>
        <w:t>Font</w:t>
      </w:r>
    </w:p>
    <w:p w14:paraId="075BD91F"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69A53275" w14:textId="77777777" w:rsidR="0012235B" w:rsidRDefault="0012235B" w:rsidP="0012235B">
      <w:pPr>
        <w:pStyle w:val="Heading4"/>
      </w:pPr>
      <w:r>
        <w:t>Show Parameters? – Toggle Box</w:t>
      </w:r>
    </w:p>
    <w:p w14:paraId="018D9530" w14:textId="77777777" w:rsidR="0012235B" w:rsidRDefault="0012235B" w:rsidP="0012235B">
      <w:r>
        <w:t>To show parameters, make sure that the toggle box is ‘ticked’ with a checkmark.</w:t>
      </w:r>
    </w:p>
    <w:p w14:paraId="2FA10E62" w14:textId="77777777" w:rsidR="0012235B" w:rsidRDefault="0012235B" w:rsidP="0012235B">
      <w:pPr>
        <w:pStyle w:val="Heading4"/>
      </w:pPr>
      <w:r>
        <w:t>Export to Excel? – Toggle Box</w:t>
      </w:r>
    </w:p>
    <w:p w14:paraId="50B18511" w14:textId="77777777" w:rsidR="0012235B" w:rsidRPr="00CC767A" w:rsidRDefault="0012235B" w:rsidP="0012235B">
      <w:r>
        <w:t>To export the printed file to an excel document, make sure that the Export to Excel toggle box is checked.</w:t>
      </w:r>
    </w:p>
    <w:p w14:paraId="454ABCBF" w14:textId="77777777" w:rsidR="0012235B" w:rsidRDefault="0012235B" w:rsidP="0012235B">
      <w:pPr>
        <w:pStyle w:val="Heading4"/>
      </w:pPr>
      <w:r>
        <w:t>Auto Run Excel? – Toggle Box</w:t>
      </w:r>
    </w:p>
    <w:p w14:paraId="5F37CC31" w14:textId="77777777" w:rsidR="0012235B" w:rsidRPr="00CC767A" w:rsidRDefault="0012235B" w:rsidP="0012235B">
      <w:r>
        <w:t>To automatically open the new excel document, make sure that the Auto Run Excel toggle box is checked.</w:t>
      </w:r>
    </w:p>
    <w:p w14:paraId="7AA167B6" w14:textId="77777777" w:rsidR="0012235B" w:rsidRDefault="0012235B" w:rsidP="0012235B">
      <w:pPr>
        <w:pStyle w:val="Heading4"/>
      </w:pPr>
      <w:r>
        <w:t>If Yes, File Name</w:t>
      </w:r>
    </w:p>
    <w:p w14:paraId="1D14B13F" w14:textId="77777777" w:rsidR="0012235B" w:rsidRDefault="0012235B" w:rsidP="0012235B">
      <w:r>
        <w:t>If exporting the file to Excel, enter the desired file name.</w:t>
      </w:r>
    </w:p>
    <w:p w14:paraId="46B16D61" w14:textId="5D3F9AD2" w:rsidR="0083359B" w:rsidRDefault="008B4A6E" w:rsidP="0083359B">
      <w:pPr>
        <w:pStyle w:val="Heading2"/>
      </w:pPr>
      <w:bookmarkStart w:id="100" w:name="_Toc44844072"/>
      <w:r>
        <w:lastRenderedPageBreak/>
        <w:t>Profit by Invoice</w:t>
      </w:r>
      <w:r w:rsidR="0083359B">
        <w:t xml:space="preserve"> [HR3]</w:t>
      </w:r>
      <w:bookmarkEnd w:id="100"/>
    </w:p>
    <w:p w14:paraId="439792D0" w14:textId="0F0D019D" w:rsidR="008B4A6E" w:rsidRDefault="008B4A6E" w:rsidP="008B4A6E">
      <w:pPr>
        <w:pStyle w:val="Heading3"/>
      </w:pPr>
      <w:bookmarkStart w:id="101" w:name="_Toc44844073"/>
      <w:r>
        <w:t>Selection Parameters</w:t>
      </w:r>
      <w:bookmarkEnd w:id="101"/>
    </w:p>
    <w:p w14:paraId="0103AC0C" w14:textId="19865B9C" w:rsidR="00276B1C" w:rsidRPr="00276B1C" w:rsidRDefault="00276B1C" w:rsidP="00276B1C">
      <w:r>
        <w:rPr>
          <w:noProof/>
        </w:rPr>
        <w:drawing>
          <wp:inline distT="0" distB="0" distL="0" distR="0" wp14:anchorId="527532BB" wp14:editId="75281F93">
            <wp:extent cx="4486275" cy="26670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86275" cy="2667000"/>
                    </a:xfrm>
                    <a:prstGeom prst="rect">
                      <a:avLst/>
                    </a:prstGeom>
                  </pic:spPr>
                </pic:pic>
              </a:graphicData>
            </a:graphic>
          </wp:inline>
        </w:drawing>
      </w:r>
    </w:p>
    <w:p w14:paraId="3CC8464B" w14:textId="77777777" w:rsidR="003F7F75" w:rsidRDefault="003F7F75" w:rsidP="003F7F75">
      <w:pPr>
        <w:pStyle w:val="Heading4"/>
      </w:pPr>
      <w:r>
        <w:t>Use Defined Customer List – Toggle Box</w:t>
      </w:r>
    </w:p>
    <w:p w14:paraId="6A3D90D9" w14:textId="77777777" w:rsidR="003F7F75" w:rsidRDefault="003F7F75" w:rsidP="003F7F75">
      <w:r>
        <w:t>To use a pre-defined customer list, make sure that this toggle box is checked.</w:t>
      </w:r>
    </w:p>
    <w:p w14:paraId="2E5E1D50" w14:textId="67966992" w:rsidR="0012235B" w:rsidRDefault="0012235B" w:rsidP="0012235B">
      <w:pPr>
        <w:pStyle w:val="Heading4"/>
      </w:pPr>
      <w:r>
        <w:t xml:space="preserve">Beginning </w:t>
      </w:r>
      <w:r w:rsidR="00427D7E">
        <w:t>Customer #</w:t>
      </w:r>
      <w:r>
        <w:t xml:space="preserve"> / Ending </w:t>
      </w:r>
      <w:r w:rsidR="00427D7E">
        <w:t>Customer #</w:t>
      </w:r>
    </w:p>
    <w:p w14:paraId="67AB82A3" w14:textId="68F4A57E" w:rsidR="000335E0" w:rsidRPr="00E5397E" w:rsidRDefault="000335E0" w:rsidP="000335E0">
      <w:r>
        <w:t xml:space="preserve">Enter the beginning and ending Customer Number to run the </w:t>
      </w:r>
      <w:r w:rsidR="00ED3DEA">
        <w:t>Profit by Invoice</w:t>
      </w:r>
      <w:r>
        <w:t xml:space="preserve"> report for.</w:t>
      </w:r>
    </w:p>
    <w:p w14:paraId="78C4DCD0" w14:textId="3F4ED286" w:rsidR="00427D7E" w:rsidRDefault="00427D7E" w:rsidP="00427D7E">
      <w:pPr>
        <w:pStyle w:val="Heading4"/>
      </w:pPr>
      <w:r>
        <w:t>Beginning Product Category / Ending Product Category</w:t>
      </w:r>
    </w:p>
    <w:p w14:paraId="79DEC231" w14:textId="19C7F0F6" w:rsidR="000335E0" w:rsidRPr="00E5397E" w:rsidRDefault="000335E0" w:rsidP="000335E0">
      <w:r>
        <w:t xml:space="preserve">Enter the beginning and ending Product Category to run the </w:t>
      </w:r>
      <w:r w:rsidR="00ED3DEA">
        <w:t xml:space="preserve">Profit by Invoice </w:t>
      </w:r>
      <w:r>
        <w:t>report for.</w:t>
      </w:r>
    </w:p>
    <w:p w14:paraId="3357FF7D" w14:textId="327CAE5F" w:rsidR="00427D7E" w:rsidRDefault="00427D7E" w:rsidP="00427D7E">
      <w:pPr>
        <w:pStyle w:val="Heading4"/>
      </w:pPr>
      <w:r>
        <w:t>Beginning Item # / Ending Item #</w:t>
      </w:r>
    </w:p>
    <w:p w14:paraId="111AEA89" w14:textId="3CBD9D07" w:rsidR="000335E0" w:rsidRPr="00E5397E" w:rsidRDefault="000335E0" w:rsidP="000335E0">
      <w:r>
        <w:t xml:space="preserve">Enter the beginning and ending Item Number to run the </w:t>
      </w:r>
      <w:r w:rsidR="00ED3DEA">
        <w:t xml:space="preserve">Profit by Invoice </w:t>
      </w:r>
      <w:r>
        <w:t>report for.</w:t>
      </w:r>
    </w:p>
    <w:p w14:paraId="51F135DA" w14:textId="71551192" w:rsidR="00427D7E" w:rsidRDefault="00427D7E" w:rsidP="00427D7E">
      <w:pPr>
        <w:pStyle w:val="Heading4"/>
      </w:pPr>
      <w:r>
        <w:t>Beginning Sales Rep # / Ending Sales Rep #</w:t>
      </w:r>
    </w:p>
    <w:p w14:paraId="70B754FC" w14:textId="6AFC6E96" w:rsidR="000335E0" w:rsidRPr="00E5397E" w:rsidRDefault="000335E0" w:rsidP="000335E0">
      <w:r>
        <w:t xml:space="preserve">Enter the beginning and ending Sales Representative Number to run the </w:t>
      </w:r>
      <w:r w:rsidR="00ED3DEA">
        <w:t xml:space="preserve">Profit by Invoice </w:t>
      </w:r>
      <w:r>
        <w:t>report for.</w:t>
      </w:r>
    </w:p>
    <w:p w14:paraId="2DABC510" w14:textId="5946BA74" w:rsidR="00427D7E" w:rsidRDefault="00427D7E" w:rsidP="00427D7E">
      <w:pPr>
        <w:pStyle w:val="Heading4"/>
      </w:pPr>
      <w:r>
        <w:t xml:space="preserve">Beginning Invoice Date / Ending Invoice </w:t>
      </w:r>
      <w:r w:rsidR="000335E0">
        <w:t>D</w:t>
      </w:r>
      <w:r>
        <w:t>ate</w:t>
      </w:r>
    </w:p>
    <w:p w14:paraId="3D87544B" w14:textId="44E25058" w:rsidR="000335E0" w:rsidRPr="00E5397E" w:rsidRDefault="000335E0" w:rsidP="000335E0">
      <w:r>
        <w:t xml:space="preserve">Enter the beginning and ending Invoice Date to run the </w:t>
      </w:r>
      <w:r w:rsidR="00ED3DEA">
        <w:t xml:space="preserve">Profit by Invoice </w:t>
      </w:r>
      <w:r>
        <w:t>report for.</w:t>
      </w:r>
    </w:p>
    <w:p w14:paraId="31B3BAA0" w14:textId="65D83510" w:rsidR="00427D7E" w:rsidRDefault="00427D7E" w:rsidP="00427D7E">
      <w:pPr>
        <w:pStyle w:val="Heading4"/>
      </w:pPr>
      <w:r>
        <w:t>Beginning Ship-To Date / Ending Ship-To State</w:t>
      </w:r>
    </w:p>
    <w:p w14:paraId="5638BF85" w14:textId="55A7531B" w:rsidR="000335E0" w:rsidRPr="00E5397E" w:rsidRDefault="000335E0" w:rsidP="000335E0">
      <w:r>
        <w:t xml:space="preserve">Enter the beginning and ending Ship-To State to run the </w:t>
      </w:r>
      <w:r w:rsidR="00ED3DEA">
        <w:t xml:space="preserve">Profit by Invoice </w:t>
      </w:r>
      <w:r>
        <w:t>report for.</w:t>
      </w:r>
    </w:p>
    <w:p w14:paraId="6B9754A9" w14:textId="343D59D8" w:rsidR="0012235B" w:rsidRDefault="00427D7E" w:rsidP="0012235B">
      <w:pPr>
        <w:pStyle w:val="Heading4"/>
      </w:pPr>
      <w:r>
        <w:t>Which Cost? (Choice)</w:t>
      </w:r>
    </w:p>
    <w:p w14:paraId="08D95C97" w14:textId="10C88581" w:rsidR="003F7F75" w:rsidRDefault="003F7F75" w:rsidP="003F7F75">
      <w:r>
        <w:t xml:space="preserve">To choose the preferred </w:t>
      </w:r>
      <w:r w:rsidR="00C81A88">
        <w:t>cost option</w:t>
      </w:r>
      <w:r>
        <w:t xml:space="preserve"> of </w:t>
      </w:r>
      <w:r w:rsidR="00C81A88">
        <w:t>Board Cost</w:t>
      </w:r>
      <w:r>
        <w:t xml:space="preserve"> vs. </w:t>
      </w:r>
      <w:r w:rsidR="00C81A88">
        <w:t>Order Total vs. Invoice Total (Or None)</w:t>
      </w:r>
      <w:r>
        <w:t>, please make sure the desired option choice bubble is toggled.</w:t>
      </w:r>
    </w:p>
    <w:p w14:paraId="67CA0F23" w14:textId="381298CA" w:rsidR="00427D7E" w:rsidRDefault="00427D7E" w:rsidP="00427D7E">
      <w:pPr>
        <w:pStyle w:val="Heading4"/>
      </w:pPr>
      <w:r>
        <w:t>Sort By (Choice)</w:t>
      </w:r>
    </w:p>
    <w:p w14:paraId="7904188F" w14:textId="31581490" w:rsidR="003F7F75" w:rsidRDefault="003F7F75" w:rsidP="003F7F75">
      <w:r>
        <w:t xml:space="preserve">To choose the preferred </w:t>
      </w:r>
      <w:r w:rsidR="00C81A88">
        <w:t>sorting method</w:t>
      </w:r>
      <w:r>
        <w:t xml:space="preserve"> of </w:t>
      </w:r>
      <w:r w:rsidR="00C81A88">
        <w:t>Date</w:t>
      </w:r>
      <w:r>
        <w:t xml:space="preserve"> vs. </w:t>
      </w:r>
      <w:r w:rsidR="00C81A88">
        <w:t>Sales Representative vs. Category</w:t>
      </w:r>
      <w:r>
        <w:t>, please make sure the desired option choice bubble is toggled.</w:t>
      </w:r>
    </w:p>
    <w:p w14:paraId="5BCF0362" w14:textId="3998D353" w:rsidR="0012235B" w:rsidRDefault="00427D7E" w:rsidP="0012235B">
      <w:pPr>
        <w:pStyle w:val="Heading4"/>
      </w:pPr>
      <w:r>
        <w:lastRenderedPageBreak/>
        <w:t>Show Prep Charges?</w:t>
      </w:r>
      <w:r w:rsidR="0012235B">
        <w:t xml:space="preserve"> – Toggle Box</w:t>
      </w:r>
    </w:p>
    <w:p w14:paraId="01863837" w14:textId="6FDB8A58" w:rsidR="003F7F75" w:rsidRDefault="003F7F75" w:rsidP="003F7F75">
      <w:r>
        <w:t xml:space="preserve">To </w:t>
      </w:r>
      <w:r w:rsidR="00C81A88">
        <w:t>show any preparation charges within the selected parameters on the report</w:t>
      </w:r>
      <w:r>
        <w:t xml:space="preserve">, make sure that the </w:t>
      </w:r>
      <w:r w:rsidR="00C81A88">
        <w:t>Show Prep Charges</w:t>
      </w:r>
      <w:r>
        <w:t xml:space="preserve"> toggle box is checked.</w:t>
      </w:r>
    </w:p>
    <w:p w14:paraId="00BD818F" w14:textId="6FC49983" w:rsidR="00427D7E" w:rsidRDefault="00427D7E" w:rsidP="00427D7E">
      <w:pPr>
        <w:pStyle w:val="Heading4"/>
      </w:pPr>
      <w:r>
        <w:t>Show Freight Charges? – Toggle Box</w:t>
      </w:r>
    </w:p>
    <w:p w14:paraId="15273920" w14:textId="6798B8A5" w:rsidR="003F7F75" w:rsidRDefault="003F7F75" w:rsidP="003F7F75">
      <w:r>
        <w:t xml:space="preserve">To </w:t>
      </w:r>
      <w:r w:rsidR="00C81A88">
        <w:t>show any freight charges within the selected parameters on the report</w:t>
      </w:r>
      <w:r>
        <w:t xml:space="preserve">, make sure that the </w:t>
      </w:r>
      <w:r w:rsidR="00C81A88">
        <w:t>Show Freight Charges</w:t>
      </w:r>
      <w:r>
        <w:t xml:space="preserve"> toggle box is checked.</w:t>
      </w:r>
    </w:p>
    <w:p w14:paraId="537717C9" w14:textId="77777777" w:rsidR="003F7F75" w:rsidRDefault="003F7F75" w:rsidP="003F7F75">
      <w:pPr>
        <w:pStyle w:val="Heading4"/>
      </w:pPr>
      <w:r>
        <w:t>Include Finance Charges? – Toggle Box</w:t>
      </w:r>
    </w:p>
    <w:p w14:paraId="1AD86060" w14:textId="77777777" w:rsidR="003F7F75" w:rsidRDefault="003F7F75" w:rsidP="003F7F75">
      <w:r>
        <w:t>To include and finance charges within the selected parameters on the report, make sure that the Include Finance Charges toggle box is checked.</w:t>
      </w:r>
    </w:p>
    <w:p w14:paraId="40D86B25" w14:textId="6D04EFD8" w:rsidR="00427D7E" w:rsidRDefault="00427D7E" w:rsidP="00427D7E">
      <w:pPr>
        <w:pStyle w:val="Heading4"/>
      </w:pPr>
      <w:r>
        <w:t>Summarize by FG Item/Customer? – Toggle Box</w:t>
      </w:r>
    </w:p>
    <w:p w14:paraId="1CC73B5F" w14:textId="7979FF57" w:rsidR="003F7F75" w:rsidRDefault="003F7F75" w:rsidP="003F7F75">
      <w:r>
        <w:t xml:space="preserve">To </w:t>
      </w:r>
      <w:r w:rsidR="00C81A88">
        <w:t>summarize the report by Finished Good item, and the by customer number</w:t>
      </w:r>
      <w:r>
        <w:t>, make sure that th</w:t>
      </w:r>
      <w:r w:rsidR="00C81A88">
        <w:t xml:space="preserve">is </w:t>
      </w:r>
      <w:r>
        <w:t>toggle box is checked.</w:t>
      </w:r>
    </w:p>
    <w:p w14:paraId="5845AE88" w14:textId="77777777" w:rsidR="00240168" w:rsidRDefault="00240168" w:rsidP="003F7F75"/>
    <w:p w14:paraId="66ACD63B" w14:textId="012E24E9" w:rsidR="008B4A6E" w:rsidRDefault="008B4A6E" w:rsidP="008B4A6E">
      <w:pPr>
        <w:pStyle w:val="Heading3"/>
      </w:pPr>
      <w:bookmarkStart w:id="102" w:name="_Toc44844074"/>
      <w:r>
        <w:t>Available and Selected Columns</w:t>
      </w:r>
      <w:bookmarkEnd w:id="102"/>
    </w:p>
    <w:p w14:paraId="624AB378" w14:textId="27E97EC8" w:rsidR="008B4A6E" w:rsidRPr="008B4A6E" w:rsidRDefault="00276B1C" w:rsidP="008B4A6E">
      <w:r>
        <w:rPr>
          <w:noProof/>
        </w:rPr>
        <w:drawing>
          <wp:inline distT="0" distB="0" distL="0" distR="0" wp14:anchorId="43B193B3" wp14:editId="0E7C1A17">
            <wp:extent cx="4581525" cy="10858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81525" cy="1085850"/>
                    </a:xfrm>
                    <a:prstGeom prst="rect">
                      <a:avLst/>
                    </a:prstGeom>
                  </pic:spPr>
                </pic:pic>
              </a:graphicData>
            </a:graphic>
          </wp:inline>
        </w:drawing>
      </w:r>
    </w:p>
    <w:p w14:paraId="581DB459" w14:textId="77777777" w:rsidR="008B4A6E" w:rsidRDefault="008B4A6E" w:rsidP="008B4A6E">
      <w:pPr>
        <w:pStyle w:val="Heading4"/>
      </w:pPr>
      <w:r>
        <w:t>Available Columns</w:t>
      </w:r>
    </w:p>
    <w:p w14:paraId="069CA868"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42F54ABD" w14:textId="77777777" w:rsidR="008B4A6E" w:rsidRDefault="008B4A6E" w:rsidP="008B4A6E">
      <w:pPr>
        <w:pStyle w:val="Heading4"/>
      </w:pPr>
      <w:r>
        <w:t>Selected Columns (In Display Order)</w:t>
      </w:r>
    </w:p>
    <w:p w14:paraId="57410DE6"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75BF1734" w14:textId="77777777" w:rsidR="008B4A6E" w:rsidRDefault="008B4A6E" w:rsidP="008B4A6E">
      <w:pPr>
        <w:pStyle w:val="Heading4"/>
      </w:pPr>
      <w:r>
        <w:t>Default</w:t>
      </w:r>
    </w:p>
    <w:p w14:paraId="3EEA2040"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36E4028E" w14:textId="77777777" w:rsidR="008B4A6E" w:rsidRDefault="008B4A6E" w:rsidP="008B4A6E">
      <w:pPr>
        <w:pStyle w:val="Heading4"/>
      </w:pPr>
      <w:r>
        <w:t>Add &gt;&gt;</w:t>
      </w:r>
    </w:p>
    <w:p w14:paraId="6442CA1D"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7150B424" w14:textId="77777777" w:rsidR="008B4A6E" w:rsidRDefault="008B4A6E" w:rsidP="008B4A6E">
      <w:pPr>
        <w:pStyle w:val="Heading4"/>
      </w:pPr>
      <w:r>
        <w:t>&lt;&lt; Remove</w:t>
      </w:r>
    </w:p>
    <w:p w14:paraId="401BC1B7"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03E34E0B" w14:textId="77777777" w:rsidR="008B4A6E" w:rsidRDefault="008B4A6E" w:rsidP="008B4A6E">
      <w:pPr>
        <w:pStyle w:val="Heading4"/>
      </w:pPr>
      <w:r>
        <w:t>Move Up</w:t>
      </w:r>
    </w:p>
    <w:p w14:paraId="4235B731"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21C1994F" w14:textId="77777777" w:rsidR="008B4A6E" w:rsidRDefault="008B4A6E" w:rsidP="008B4A6E">
      <w:pPr>
        <w:pStyle w:val="Heading4"/>
      </w:pPr>
      <w:r>
        <w:lastRenderedPageBreak/>
        <w:t>Move Down</w:t>
      </w:r>
    </w:p>
    <w:p w14:paraId="1B23429E" w14:textId="19BAEEA2"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336184B5" w14:textId="77777777" w:rsidR="00240168" w:rsidRDefault="00240168" w:rsidP="008B4A6E"/>
    <w:p w14:paraId="0DF04B16" w14:textId="76AFD80D" w:rsidR="008B4A6E" w:rsidRDefault="008B4A6E" w:rsidP="008B4A6E">
      <w:pPr>
        <w:pStyle w:val="Heading3"/>
      </w:pPr>
      <w:bookmarkStart w:id="103" w:name="_Toc44844075"/>
      <w:r>
        <w:t>Output Destination</w:t>
      </w:r>
      <w:bookmarkEnd w:id="103"/>
    </w:p>
    <w:p w14:paraId="53006CDF" w14:textId="47D9067A" w:rsidR="0012235B" w:rsidRPr="0012235B" w:rsidRDefault="00276B1C" w:rsidP="0012235B">
      <w:r>
        <w:rPr>
          <w:noProof/>
        </w:rPr>
        <w:drawing>
          <wp:inline distT="0" distB="0" distL="0" distR="0" wp14:anchorId="6BDA49A3" wp14:editId="3047F1D2">
            <wp:extent cx="4457700" cy="16668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57700" cy="1666875"/>
                    </a:xfrm>
                    <a:prstGeom prst="rect">
                      <a:avLst/>
                    </a:prstGeom>
                  </pic:spPr>
                </pic:pic>
              </a:graphicData>
            </a:graphic>
          </wp:inline>
        </w:drawing>
      </w:r>
    </w:p>
    <w:p w14:paraId="2D82DFD0" w14:textId="77777777" w:rsidR="0012235B" w:rsidRDefault="0012235B" w:rsidP="0012235B">
      <w:pPr>
        <w:pStyle w:val="Heading4"/>
      </w:pPr>
      <w:r>
        <w:t>Destination Choice</w:t>
      </w:r>
    </w:p>
    <w:p w14:paraId="10D1057C" w14:textId="77777777" w:rsidR="0012235B" w:rsidRPr="00144B20" w:rsidRDefault="0012235B" w:rsidP="0012235B">
      <w:r>
        <w:t>To choose the destination where the document should be printed, please make sure that desired output destination choice bubble is toggled.</w:t>
      </w:r>
    </w:p>
    <w:p w14:paraId="3DCC0E22" w14:textId="77777777" w:rsidR="0012235B" w:rsidRDefault="0012235B" w:rsidP="0012235B">
      <w:pPr>
        <w:pStyle w:val="Heading4"/>
      </w:pPr>
      <w:r>
        <w:t>Layout Choice</w:t>
      </w:r>
    </w:p>
    <w:p w14:paraId="58470F02" w14:textId="77777777" w:rsidR="0012235B" w:rsidRPr="00144B20" w:rsidRDefault="0012235B" w:rsidP="0012235B">
      <w:r>
        <w:t>To choose the preferred layout of Landscape vs. Portrait, please make sure the desired option choice bubbled is toggled.</w:t>
      </w:r>
    </w:p>
    <w:p w14:paraId="3917A5B4" w14:textId="77777777" w:rsidR="0012235B" w:rsidRDefault="0012235B" w:rsidP="0012235B">
      <w:pPr>
        <w:pStyle w:val="Heading4"/>
      </w:pPr>
      <w:r>
        <w:t>Lines Per Page</w:t>
      </w:r>
    </w:p>
    <w:p w14:paraId="5B3CCC65" w14:textId="77777777" w:rsidR="0012235B" w:rsidRPr="00144B20" w:rsidRDefault="0012235B" w:rsidP="0012235B">
      <w:r w:rsidRPr="00211A1F">
        <w:t>Lines per page on the report when printing.</w:t>
      </w:r>
    </w:p>
    <w:p w14:paraId="467A2F02" w14:textId="77777777" w:rsidR="0012235B" w:rsidRDefault="0012235B" w:rsidP="0012235B">
      <w:pPr>
        <w:pStyle w:val="Heading4"/>
      </w:pPr>
      <w:r>
        <w:t>Font</w:t>
      </w:r>
    </w:p>
    <w:p w14:paraId="586A4447"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7FCA4EDA" w14:textId="77777777" w:rsidR="0012235B" w:rsidRDefault="0012235B" w:rsidP="0012235B">
      <w:pPr>
        <w:pStyle w:val="Heading4"/>
      </w:pPr>
      <w:r>
        <w:t>Show Parameters? – Toggle Box</w:t>
      </w:r>
    </w:p>
    <w:p w14:paraId="0F3FF317" w14:textId="77777777" w:rsidR="0012235B" w:rsidRDefault="0012235B" w:rsidP="0012235B">
      <w:r>
        <w:t>To show parameters, make sure that the toggle box is ‘ticked’ with a checkmark.</w:t>
      </w:r>
    </w:p>
    <w:p w14:paraId="235D706E" w14:textId="77777777" w:rsidR="0012235B" w:rsidRDefault="0012235B" w:rsidP="0012235B">
      <w:pPr>
        <w:pStyle w:val="Heading4"/>
      </w:pPr>
      <w:r>
        <w:t>Export to Excel? – Toggle Box</w:t>
      </w:r>
    </w:p>
    <w:p w14:paraId="52AEF2D8" w14:textId="77777777" w:rsidR="0012235B" w:rsidRPr="00CC767A" w:rsidRDefault="0012235B" w:rsidP="0012235B">
      <w:r>
        <w:t>To export the printed file to an excel document, make sure that the Export to Excel toggle box is checked.</w:t>
      </w:r>
    </w:p>
    <w:p w14:paraId="1CA71BDE" w14:textId="77777777" w:rsidR="0012235B" w:rsidRDefault="0012235B" w:rsidP="0012235B">
      <w:pPr>
        <w:pStyle w:val="Heading4"/>
      </w:pPr>
      <w:r>
        <w:t>Auto Run Excel? – Toggle Box</w:t>
      </w:r>
    </w:p>
    <w:p w14:paraId="51E4CD7E" w14:textId="77777777" w:rsidR="0012235B" w:rsidRPr="00CC767A" w:rsidRDefault="0012235B" w:rsidP="0012235B">
      <w:r>
        <w:t>To automatically open the new excel document, make sure that the Auto Run Excel toggle box is checked.</w:t>
      </w:r>
    </w:p>
    <w:p w14:paraId="51AC3D4E" w14:textId="77777777" w:rsidR="0012235B" w:rsidRDefault="0012235B" w:rsidP="0012235B">
      <w:pPr>
        <w:pStyle w:val="Heading4"/>
      </w:pPr>
      <w:r>
        <w:t>If Yes, File Name</w:t>
      </w:r>
    </w:p>
    <w:p w14:paraId="57B8ADB4" w14:textId="77777777" w:rsidR="0012235B" w:rsidRDefault="0012235B" w:rsidP="0012235B">
      <w:r>
        <w:t>If exporting the file to Excel, enter the desired file name.</w:t>
      </w:r>
    </w:p>
    <w:p w14:paraId="349DD1B9" w14:textId="5F54755D" w:rsidR="0083359B" w:rsidRDefault="008B4A6E" w:rsidP="0083359B">
      <w:pPr>
        <w:pStyle w:val="Heading2"/>
      </w:pPr>
      <w:bookmarkStart w:id="104" w:name="_Toc44844076"/>
      <w:r>
        <w:lastRenderedPageBreak/>
        <w:t>Profit by Product Category/Sales Rep</w:t>
      </w:r>
      <w:r w:rsidR="0083359B">
        <w:t xml:space="preserve"> [HR4]</w:t>
      </w:r>
      <w:bookmarkEnd w:id="104"/>
    </w:p>
    <w:p w14:paraId="1D0EDC10" w14:textId="230D77F6" w:rsidR="008B4A6E" w:rsidRDefault="008B4A6E" w:rsidP="008B4A6E">
      <w:pPr>
        <w:pStyle w:val="Heading3"/>
      </w:pPr>
      <w:bookmarkStart w:id="105" w:name="_Toc44844077"/>
      <w:r>
        <w:t>Selection Parameters</w:t>
      </w:r>
      <w:bookmarkEnd w:id="105"/>
    </w:p>
    <w:p w14:paraId="56BFDA4E" w14:textId="3EB6A949" w:rsidR="00276B1C" w:rsidRPr="00276B1C" w:rsidRDefault="00276B1C" w:rsidP="00276B1C">
      <w:r>
        <w:rPr>
          <w:noProof/>
        </w:rPr>
        <w:drawing>
          <wp:inline distT="0" distB="0" distL="0" distR="0" wp14:anchorId="00892B64" wp14:editId="295254F3">
            <wp:extent cx="4448175" cy="23241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48175" cy="2324100"/>
                    </a:xfrm>
                    <a:prstGeom prst="rect">
                      <a:avLst/>
                    </a:prstGeom>
                  </pic:spPr>
                </pic:pic>
              </a:graphicData>
            </a:graphic>
          </wp:inline>
        </w:drawing>
      </w:r>
    </w:p>
    <w:p w14:paraId="7CE90657" w14:textId="18C0BFCE" w:rsidR="00427D7E" w:rsidRDefault="00427D7E" w:rsidP="00427D7E">
      <w:pPr>
        <w:pStyle w:val="Heading4"/>
      </w:pPr>
      <w:r>
        <w:t>As of Invoice Date</w:t>
      </w:r>
    </w:p>
    <w:p w14:paraId="12253274" w14:textId="4A539754" w:rsidR="00427D7E" w:rsidRPr="00427D7E" w:rsidRDefault="001A5088" w:rsidP="00427D7E">
      <w:r w:rsidRPr="001A5088">
        <w:t>For Jobs Closed After - (As of) Enter the as of date.</w:t>
      </w:r>
    </w:p>
    <w:p w14:paraId="12A53DF4" w14:textId="407E80D3" w:rsidR="00427D7E" w:rsidRDefault="00427D7E" w:rsidP="00427D7E">
      <w:pPr>
        <w:pStyle w:val="Heading4"/>
      </w:pPr>
      <w:r>
        <w:t>From Invoice Date</w:t>
      </w:r>
    </w:p>
    <w:p w14:paraId="4A8515BE" w14:textId="77777777" w:rsidR="001A5088" w:rsidRDefault="001A5088" w:rsidP="001A5088">
      <w:r>
        <w:t xml:space="preserve">The date the invoice was created which defaults to date in system clock. Format is mm/dd/yy and may be modified. </w:t>
      </w:r>
    </w:p>
    <w:p w14:paraId="72A13BC9" w14:textId="6E9FF6DB" w:rsidR="00427D7E" w:rsidRPr="00427D7E" w:rsidRDefault="001A5088" w:rsidP="001A5088">
      <w:r>
        <w:t xml:space="preserve">For releases that are </w:t>
      </w:r>
      <w:r w:rsidRPr="001A5088">
        <w:rPr>
          <w:b/>
          <w:bCs/>
          <w:i/>
          <w:iCs/>
          <w:u w:val="single"/>
        </w:rPr>
        <w:t>"I"</w:t>
      </w:r>
      <w:r>
        <w:t xml:space="preserve"> (Invoice Only), this will default to the date the release was entered. For releases that are </w:t>
      </w:r>
      <w:r w:rsidRPr="001A5088">
        <w:rPr>
          <w:b/>
          <w:bCs/>
          <w:i/>
          <w:iCs/>
          <w:u w:val="single"/>
        </w:rPr>
        <w:t>"S"</w:t>
      </w:r>
      <w:r>
        <w:t xml:space="preserve"> (Ship Only) or </w:t>
      </w:r>
      <w:r>
        <w:rPr>
          <w:b/>
          <w:bCs/>
          <w:i/>
          <w:iCs/>
          <w:u w:val="single"/>
        </w:rPr>
        <w:t>“B”</w:t>
      </w:r>
      <w:r>
        <w:t xml:space="preserve"> (Both Ship and Invoice), the invoice date will default to the date the Bill of Lading was entered. In any advent, the date may be modified, whereby the aging report will be calculated from the invoice date.</w:t>
      </w:r>
    </w:p>
    <w:p w14:paraId="74C2FC4E" w14:textId="7DAE6BE9" w:rsidR="00427D7E" w:rsidRDefault="00427D7E" w:rsidP="00427D7E">
      <w:pPr>
        <w:pStyle w:val="Heading4"/>
      </w:pPr>
      <w:r>
        <w:t>Beginning Sales Rep # / Ending Sales Rep #</w:t>
      </w:r>
    </w:p>
    <w:p w14:paraId="240F4EDD" w14:textId="45D86A6B" w:rsidR="000335E0" w:rsidRPr="00E5397E" w:rsidRDefault="000335E0" w:rsidP="000335E0">
      <w:r>
        <w:t xml:space="preserve">Enter the beginning and ending Sales Representative Number to run the </w:t>
      </w:r>
      <w:r w:rsidR="00ED3DEA">
        <w:t>Profit by Product Category or Sales Representative</w:t>
      </w:r>
      <w:r>
        <w:t xml:space="preserve"> report for.</w:t>
      </w:r>
    </w:p>
    <w:p w14:paraId="7029BEBD" w14:textId="77777777" w:rsidR="003F7F75" w:rsidRDefault="003F7F75" w:rsidP="003F7F75">
      <w:pPr>
        <w:pStyle w:val="Heading4"/>
      </w:pPr>
      <w:r>
        <w:t>Use Defined Customer List – Toggle Box</w:t>
      </w:r>
    </w:p>
    <w:p w14:paraId="0C874755" w14:textId="77777777" w:rsidR="003F7F75" w:rsidRDefault="003F7F75" w:rsidP="003F7F75">
      <w:r>
        <w:t>To use a pre-defined customer list, make sure that this toggle box is checked.</w:t>
      </w:r>
    </w:p>
    <w:p w14:paraId="512DC4CB" w14:textId="19EE0353" w:rsidR="00427D7E" w:rsidRDefault="00427D7E" w:rsidP="00427D7E">
      <w:pPr>
        <w:pStyle w:val="Heading4"/>
      </w:pPr>
      <w:r>
        <w:t>Beginning Customer # / Ending Customer #</w:t>
      </w:r>
    </w:p>
    <w:p w14:paraId="57C4F853" w14:textId="587757F2" w:rsidR="000335E0" w:rsidRPr="00E5397E" w:rsidRDefault="000335E0" w:rsidP="000335E0">
      <w:r>
        <w:t xml:space="preserve">Enter the beginning and ending Customer Number to run the </w:t>
      </w:r>
      <w:r w:rsidR="00ED3DEA">
        <w:t xml:space="preserve">Profit by Product Category or Sales Representative </w:t>
      </w:r>
      <w:r>
        <w:t>report for.</w:t>
      </w:r>
    </w:p>
    <w:p w14:paraId="63E38054" w14:textId="3F607C63" w:rsidR="00427D7E" w:rsidRDefault="00427D7E" w:rsidP="00427D7E">
      <w:pPr>
        <w:pStyle w:val="Heading4"/>
      </w:pPr>
      <w:r>
        <w:t>Beginning Product Category / Ending Product Category</w:t>
      </w:r>
    </w:p>
    <w:p w14:paraId="48DB60FC" w14:textId="5A8870C0" w:rsidR="000335E0" w:rsidRPr="00E5397E" w:rsidRDefault="000335E0" w:rsidP="000335E0">
      <w:r>
        <w:t xml:space="preserve">Enter the beginning and ending Product Category to run the </w:t>
      </w:r>
      <w:r w:rsidR="00ED3DEA">
        <w:t xml:space="preserve">Profit by Product Category or Sales Representative </w:t>
      </w:r>
      <w:r>
        <w:t>report for.</w:t>
      </w:r>
    </w:p>
    <w:p w14:paraId="1DDDFBCF" w14:textId="0269B043" w:rsidR="00427D7E" w:rsidRDefault="00427D7E" w:rsidP="00427D7E">
      <w:pPr>
        <w:pStyle w:val="Heading4"/>
      </w:pPr>
      <w:r>
        <w:t>Remove Cents? – Toggle Box</w:t>
      </w:r>
    </w:p>
    <w:p w14:paraId="223D7A14" w14:textId="1A446DDA" w:rsidR="003F7F75" w:rsidRDefault="003F7F75" w:rsidP="003F7F75">
      <w:r>
        <w:t xml:space="preserve">To </w:t>
      </w:r>
      <w:r w:rsidR="00685BBA">
        <w:t>remove the cents from any sales numbers</w:t>
      </w:r>
      <w:r>
        <w:t xml:space="preserve">, make sure that the </w:t>
      </w:r>
      <w:r w:rsidR="00685BBA">
        <w:t>Remove Cents</w:t>
      </w:r>
      <w:r>
        <w:t xml:space="preserve"> toggle box is checked.</w:t>
      </w:r>
    </w:p>
    <w:p w14:paraId="4E370874" w14:textId="3006F64B" w:rsidR="00685BBA" w:rsidRPr="00685BBA" w:rsidRDefault="00685BBA" w:rsidP="003F7F75">
      <w:pPr>
        <w:rPr>
          <w:rFonts w:ascii="Arial" w:eastAsia="Arial" w:hAnsi="Arial" w:cs="Arial"/>
          <w:lang w:eastAsia="zh-CN"/>
        </w:rPr>
      </w:pPr>
      <w:r>
        <w:t>Please Note: This will not ‘round’ the cents numbers to the nearest dollar amount, it will simply remove them from the report. For example, $1.99 will show on the report as $1</w:t>
      </w:r>
      <w:r w:rsidR="00C81A88">
        <w:t>, not rounded to $2.</w:t>
      </w:r>
    </w:p>
    <w:p w14:paraId="7E9A71E9" w14:textId="77777777" w:rsidR="003F7F75" w:rsidRDefault="003F7F75" w:rsidP="003F7F75">
      <w:pPr>
        <w:pStyle w:val="Heading4"/>
      </w:pPr>
      <w:r>
        <w:lastRenderedPageBreak/>
        <w:t>Include Finance Charges? – Toggle Box</w:t>
      </w:r>
    </w:p>
    <w:p w14:paraId="0610F441" w14:textId="7D274464" w:rsidR="003F7F75" w:rsidRDefault="003F7F75" w:rsidP="003F7F75">
      <w:r>
        <w:t>To include and finance charges within the selected parameters on the report, make sure that the Include Finance Charges toggle box is checked.</w:t>
      </w:r>
    </w:p>
    <w:p w14:paraId="6677A3A4" w14:textId="77777777" w:rsidR="00240168" w:rsidRDefault="00240168" w:rsidP="003F7F75"/>
    <w:p w14:paraId="1C0FE629" w14:textId="344F2F63" w:rsidR="008B4A6E" w:rsidRDefault="008B4A6E" w:rsidP="008B4A6E">
      <w:pPr>
        <w:pStyle w:val="Heading3"/>
      </w:pPr>
      <w:bookmarkStart w:id="106" w:name="_Toc44844078"/>
      <w:r>
        <w:t>Available and Selected Columns</w:t>
      </w:r>
      <w:bookmarkEnd w:id="106"/>
    </w:p>
    <w:p w14:paraId="5CD9CB0B" w14:textId="0C3155CE" w:rsidR="008B4A6E" w:rsidRPr="008B4A6E" w:rsidRDefault="00276B1C" w:rsidP="008B4A6E">
      <w:r>
        <w:rPr>
          <w:noProof/>
        </w:rPr>
        <w:drawing>
          <wp:inline distT="0" distB="0" distL="0" distR="0" wp14:anchorId="5BB56719" wp14:editId="59410AD0">
            <wp:extent cx="4410075" cy="12477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410075" cy="1247775"/>
                    </a:xfrm>
                    <a:prstGeom prst="rect">
                      <a:avLst/>
                    </a:prstGeom>
                  </pic:spPr>
                </pic:pic>
              </a:graphicData>
            </a:graphic>
          </wp:inline>
        </w:drawing>
      </w:r>
    </w:p>
    <w:p w14:paraId="2A4F5C49" w14:textId="77777777" w:rsidR="008B4A6E" w:rsidRDefault="008B4A6E" w:rsidP="008B4A6E">
      <w:pPr>
        <w:pStyle w:val="Heading4"/>
      </w:pPr>
      <w:r>
        <w:t>Available Columns</w:t>
      </w:r>
    </w:p>
    <w:p w14:paraId="41941697"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69336FED" w14:textId="77777777" w:rsidR="008B4A6E" w:rsidRDefault="008B4A6E" w:rsidP="008B4A6E">
      <w:pPr>
        <w:pStyle w:val="Heading4"/>
      </w:pPr>
      <w:r>
        <w:t>Selected Columns (In Display Order)</w:t>
      </w:r>
    </w:p>
    <w:p w14:paraId="7559C577"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0FF9556D" w14:textId="77777777" w:rsidR="008B4A6E" w:rsidRDefault="008B4A6E" w:rsidP="008B4A6E">
      <w:pPr>
        <w:pStyle w:val="Heading4"/>
      </w:pPr>
      <w:r>
        <w:t>Default</w:t>
      </w:r>
    </w:p>
    <w:p w14:paraId="6B4EFF5A"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50A707D8" w14:textId="77777777" w:rsidR="008B4A6E" w:rsidRDefault="008B4A6E" w:rsidP="008B4A6E">
      <w:pPr>
        <w:pStyle w:val="Heading4"/>
      </w:pPr>
      <w:r>
        <w:t>Add &gt;&gt;</w:t>
      </w:r>
    </w:p>
    <w:p w14:paraId="32E4D5E4"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FEE5F4D" w14:textId="77777777" w:rsidR="008B4A6E" w:rsidRDefault="008B4A6E" w:rsidP="008B4A6E">
      <w:pPr>
        <w:pStyle w:val="Heading4"/>
      </w:pPr>
      <w:r>
        <w:t>&lt;&lt; Remove</w:t>
      </w:r>
    </w:p>
    <w:p w14:paraId="46CACDC9"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6D45766D" w14:textId="77777777" w:rsidR="008B4A6E" w:rsidRDefault="008B4A6E" w:rsidP="008B4A6E">
      <w:pPr>
        <w:pStyle w:val="Heading4"/>
      </w:pPr>
      <w:r>
        <w:t>Move Up</w:t>
      </w:r>
    </w:p>
    <w:p w14:paraId="1CDD2EB5"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6C559A03" w14:textId="77777777" w:rsidR="008B4A6E" w:rsidRDefault="008B4A6E" w:rsidP="008B4A6E">
      <w:pPr>
        <w:pStyle w:val="Heading4"/>
      </w:pPr>
      <w:r>
        <w:t>Move Down</w:t>
      </w:r>
    </w:p>
    <w:p w14:paraId="2B025123"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1B952477" w14:textId="5403F556" w:rsidR="008B4A6E" w:rsidRDefault="008B4A6E" w:rsidP="008B4A6E">
      <w:pPr>
        <w:pStyle w:val="Heading3"/>
      </w:pPr>
      <w:bookmarkStart w:id="107" w:name="_Toc44844079"/>
      <w:r>
        <w:lastRenderedPageBreak/>
        <w:t>Output Destination</w:t>
      </w:r>
      <w:bookmarkEnd w:id="107"/>
    </w:p>
    <w:p w14:paraId="36E7D3A9" w14:textId="6852DAB9" w:rsidR="0012235B" w:rsidRPr="0012235B" w:rsidRDefault="00276B1C" w:rsidP="0012235B">
      <w:r>
        <w:rPr>
          <w:noProof/>
        </w:rPr>
        <w:drawing>
          <wp:inline distT="0" distB="0" distL="0" distR="0" wp14:anchorId="4D9DC712" wp14:editId="38EACB8A">
            <wp:extent cx="4381500" cy="18478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381500" cy="1847850"/>
                    </a:xfrm>
                    <a:prstGeom prst="rect">
                      <a:avLst/>
                    </a:prstGeom>
                  </pic:spPr>
                </pic:pic>
              </a:graphicData>
            </a:graphic>
          </wp:inline>
        </w:drawing>
      </w:r>
    </w:p>
    <w:p w14:paraId="5275DC81" w14:textId="77777777" w:rsidR="0012235B" w:rsidRDefault="0012235B" w:rsidP="0012235B">
      <w:pPr>
        <w:pStyle w:val="Heading4"/>
      </w:pPr>
      <w:r>
        <w:t>Destination Choice</w:t>
      </w:r>
    </w:p>
    <w:p w14:paraId="0E992DF6" w14:textId="77777777" w:rsidR="0012235B" w:rsidRPr="00144B20" w:rsidRDefault="0012235B" w:rsidP="0012235B">
      <w:r>
        <w:t>To choose the destination where the document should be printed, please make sure that desired output destination choice bubble is toggled.</w:t>
      </w:r>
    </w:p>
    <w:p w14:paraId="2584FBD4" w14:textId="77777777" w:rsidR="0012235B" w:rsidRDefault="0012235B" w:rsidP="0012235B">
      <w:pPr>
        <w:pStyle w:val="Heading4"/>
      </w:pPr>
      <w:r>
        <w:t>Layout Choice</w:t>
      </w:r>
    </w:p>
    <w:p w14:paraId="79BDB619" w14:textId="77777777" w:rsidR="0012235B" w:rsidRPr="00144B20" w:rsidRDefault="0012235B" w:rsidP="0012235B">
      <w:r>
        <w:t>To choose the preferred layout of Landscape vs. Portrait, please make sure the desired option choice bubbled is toggled.</w:t>
      </w:r>
    </w:p>
    <w:p w14:paraId="7DFFE539" w14:textId="77777777" w:rsidR="0012235B" w:rsidRDefault="0012235B" w:rsidP="0012235B">
      <w:pPr>
        <w:pStyle w:val="Heading4"/>
      </w:pPr>
      <w:r>
        <w:t>Lines Per Page</w:t>
      </w:r>
    </w:p>
    <w:p w14:paraId="5D09BD8E" w14:textId="77777777" w:rsidR="0012235B" w:rsidRPr="00144B20" w:rsidRDefault="0012235B" w:rsidP="0012235B">
      <w:r w:rsidRPr="00211A1F">
        <w:t>Lines per page on the report when printing.</w:t>
      </w:r>
    </w:p>
    <w:p w14:paraId="59B9E88B" w14:textId="77777777" w:rsidR="0012235B" w:rsidRDefault="0012235B" w:rsidP="0012235B">
      <w:pPr>
        <w:pStyle w:val="Heading4"/>
      </w:pPr>
      <w:r>
        <w:t>Font</w:t>
      </w:r>
    </w:p>
    <w:p w14:paraId="4C1B1548"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460C3D81" w14:textId="77777777" w:rsidR="0012235B" w:rsidRDefault="0012235B" w:rsidP="0012235B">
      <w:pPr>
        <w:pStyle w:val="Heading4"/>
      </w:pPr>
      <w:r>
        <w:t>Show Parameters? – Toggle Box</w:t>
      </w:r>
    </w:p>
    <w:p w14:paraId="5EA0493D" w14:textId="77777777" w:rsidR="0012235B" w:rsidRDefault="0012235B" w:rsidP="0012235B">
      <w:r>
        <w:t>To show parameters, make sure that the toggle box is ‘ticked’ with a checkmark.</w:t>
      </w:r>
    </w:p>
    <w:p w14:paraId="46269F06" w14:textId="77777777" w:rsidR="0012235B" w:rsidRDefault="0012235B" w:rsidP="0012235B">
      <w:pPr>
        <w:pStyle w:val="Heading4"/>
      </w:pPr>
      <w:r>
        <w:t>Export to Excel? – Toggle Box</w:t>
      </w:r>
    </w:p>
    <w:p w14:paraId="52AF784E" w14:textId="77777777" w:rsidR="0012235B" w:rsidRPr="00CC767A" w:rsidRDefault="0012235B" w:rsidP="0012235B">
      <w:r>
        <w:t>To export the printed file to an excel document, make sure that the Export to Excel toggle box is checked.</w:t>
      </w:r>
    </w:p>
    <w:p w14:paraId="30A71AFC" w14:textId="77777777" w:rsidR="0012235B" w:rsidRDefault="0012235B" w:rsidP="0012235B">
      <w:pPr>
        <w:pStyle w:val="Heading4"/>
      </w:pPr>
      <w:r>
        <w:t>Auto Run Excel? – Toggle Box</w:t>
      </w:r>
    </w:p>
    <w:p w14:paraId="15C2F670" w14:textId="77777777" w:rsidR="0012235B" w:rsidRPr="00CC767A" w:rsidRDefault="0012235B" w:rsidP="0012235B">
      <w:r>
        <w:t>To automatically open the new excel document, make sure that the Auto Run Excel toggle box is checked.</w:t>
      </w:r>
    </w:p>
    <w:p w14:paraId="7374E5B3" w14:textId="77777777" w:rsidR="0012235B" w:rsidRDefault="0012235B" w:rsidP="0012235B">
      <w:pPr>
        <w:pStyle w:val="Heading4"/>
      </w:pPr>
      <w:r>
        <w:t>If Yes, File Name</w:t>
      </w:r>
    </w:p>
    <w:p w14:paraId="669CFB03" w14:textId="77777777" w:rsidR="0012235B" w:rsidRDefault="0012235B" w:rsidP="0012235B">
      <w:r>
        <w:t>If exporting the file to Excel, enter the desired file name.</w:t>
      </w:r>
    </w:p>
    <w:p w14:paraId="6640735A" w14:textId="1BF002F8" w:rsidR="0083359B" w:rsidRDefault="008B4A6E" w:rsidP="0083359B">
      <w:pPr>
        <w:pStyle w:val="Heading2"/>
      </w:pPr>
      <w:bookmarkStart w:id="108" w:name="_Toc44844080"/>
      <w:r>
        <w:lastRenderedPageBreak/>
        <w:t>Sales by Item / Customer / Shipping Carrier</w:t>
      </w:r>
      <w:r w:rsidR="0083359B">
        <w:t xml:space="preserve"> [</w:t>
      </w:r>
      <w:r>
        <w:t>HR5</w:t>
      </w:r>
      <w:r w:rsidR="0083359B">
        <w:t>]</w:t>
      </w:r>
      <w:bookmarkEnd w:id="108"/>
    </w:p>
    <w:p w14:paraId="1C53667B" w14:textId="72E0B874" w:rsidR="008B4A6E" w:rsidRDefault="008B4A6E" w:rsidP="008B4A6E">
      <w:pPr>
        <w:pStyle w:val="Heading3"/>
      </w:pPr>
      <w:bookmarkStart w:id="109" w:name="_Toc44844081"/>
      <w:r>
        <w:t>Selection Parameters</w:t>
      </w:r>
      <w:bookmarkEnd w:id="109"/>
    </w:p>
    <w:p w14:paraId="32113FBD" w14:textId="09E30423" w:rsidR="00276B1C" w:rsidRPr="00276B1C" w:rsidRDefault="00276B1C" w:rsidP="00276B1C">
      <w:r>
        <w:rPr>
          <w:noProof/>
        </w:rPr>
        <w:drawing>
          <wp:inline distT="0" distB="0" distL="0" distR="0" wp14:anchorId="652279AC" wp14:editId="76A295D8">
            <wp:extent cx="5010150" cy="24098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10150" cy="2409825"/>
                    </a:xfrm>
                    <a:prstGeom prst="rect">
                      <a:avLst/>
                    </a:prstGeom>
                  </pic:spPr>
                </pic:pic>
              </a:graphicData>
            </a:graphic>
          </wp:inline>
        </w:drawing>
      </w:r>
    </w:p>
    <w:p w14:paraId="18109272" w14:textId="77777777" w:rsidR="003F7F75" w:rsidRDefault="003F7F75" w:rsidP="003F7F75">
      <w:pPr>
        <w:pStyle w:val="Heading4"/>
      </w:pPr>
      <w:r>
        <w:t>Use Defined Customer List – Toggle Box</w:t>
      </w:r>
    </w:p>
    <w:p w14:paraId="4ECED763" w14:textId="77777777" w:rsidR="003F7F75" w:rsidRDefault="003F7F75" w:rsidP="003F7F75">
      <w:r>
        <w:t>To use a pre-defined customer list, make sure that this toggle box is checked.</w:t>
      </w:r>
    </w:p>
    <w:p w14:paraId="6B401F0E" w14:textId="4E04438D" w:rsidR="00427D7E" w:rsidRDefault="00427D7E" w:rsidP="00427D7E">
      <w:pPr>
        <w:pStyle w:val="Heading4"/>
      </w:pPr>
      <w:r>
        <w:t xml:space="preserve">Beginning </w:t>
      </w:r>
      <w:r w:rsidR="008C6C2C">
        <w:t>Customer #</w:t>
      </w:r>
      <w:r>
        <w:t xml:space="preserve"> / Ending </w:t>
      </w:r>
      <w:r w:rsidR="008C6C2C">
        <w:t>Customer #</w:t>
      </w:r>
    </w:p>
    <w:p w14:paraId="3D46C456" w14:textId="1736FEE8" w:rsidR="000335E0" w:rsidRPr="00E5397E" w:rsidRDefault="000335E0" w:rsidP="000335E0">
      <w:r>
        <w:t xml:space="preserve">Enter the beginning and ending Customer Number to run the </w:t>
      </w:r>
      <w:r w:rsidR="00ED3DEA">
        <w:t>Sales</w:t>
      </w:r>
      <w:r>
        <w:t xml:space="preserve"> report for.</w:t>
      </w:r>
    </w:p>
    <w:p w14:paraId="15F445BD" w14:textId="59FC5A51" w:rsidR="00427D7E" w:rsidRDefault="00427D7E" w:rsidP="00427D7E">
      <w:pPr>
        <w:pStyle w:val="Heading4"/>
      </w:pPr>
      <w:r>
        <w:t xml:space="preserve">Beginning </w:t>
      </w:r>
      <w:r w:rsidR="008C6C2C">
        <w:t>Ship-To #</w:t>
      </w:r>
      <w:r>
        <w:t xml:space="preserve"> / Ending </w:t>
      </w:r>
      <w:r w:rsidR="008C6C2C">
        <w:t>Ship-To #</w:t>
      </w:r>
    </w:p>
    <w:p w14:paraId="4987E0BA" w14:textId="4B4D2B5B" w:rsidR="000335E0" w:rsidRPr="00E5397E" w:rsidRDefault="000335E0" w:rsidP="000335E0">
      <w:r>
        <w:t xml:space="preserve">Enter the beginning and ending Ship-To Number to run the </w:t>
      </w:r>
      <w:r w:rsidR="00ED3DEA">
        <w:t xml:space="preserve">Sales </w:t>
      </w:r>
      <w:r>
        <w:t>report for.</w:t>
      </w:r>
    </w:p>
    <w:p w14:paraId="57241BA1" w14:textId="54561AC0" w:rsidR="00427D7E" w:rsidRDefault="00427D7E" w:rsidP="00427D7E">
      <w:pPr>
        <w:pStyle w:val="Heading4"/>
      </w:pPr>
      <w:r>
        <w:t xml:space="preserve">Beginning </w:t>
      </w:r>
      <w:r w:rsidR="008C6C2C">
        <w:t>Sales Rep #</w:t>
      </w:r>
      <w:r>
        <w:t xml:space="preserve"> / Ending </w:t>
      </w:r>
      <w:r w:rsidR="008C6C2C">
        <w:t>Sales Rep #</w:t>
      </w:r>
    </w:p>
    <w:p w14:paraId="4781689D" w14:textId="11FEBC09" w:rsidR="000335E0" w:rsidRPr="00E5397E" w:rsidRDefault="000335E0" w:rsidP="000335E0">
      <w:r>
        <w:t xml:space="preserve">Enter the beginning and ending Sales Representative Number to run the </w:t>
      </w:r>
      <w:r w:rsidR="00ED3DEA">
        <w:t xml:space="preserve">Sales </w:t>
      </w:r>
      <w:r>
        <w:t>report for.</w:t>
      </w:r>
    </w:p>
    <w:p w14:paraId="30DD5FCC" w14:textId="5E13A196" w:rsidR="00427D7E" w:rsidRDefault="008C6C2C" w:rsidP="00427D7E">
      <w:pPr>
        <w:pStyle w:val="Heading4"/>
      </w:pPr>
      <w:r>
        <w:t>Choose Sales Reps</w:t>
      </w:r>
      <w:r w:rsidR="00427D7E">
        <w:t xml:space="preserve"> – Toggle Box</w:t>
      </w:r>
    </w:p>
    <w:p w14:paraId="2B8102D5" w14:textId="414380E9" w:rsidR="003F7F75" w:rsidRDefault="003F7F75" w:rsidP="003F7F75">
      <w:r>
        <w:t xml:space="preserve">To </w:t>
      </w:r>
      <w:r w:rsidR="00685BBA">
        <w:t>choose individual sales representatives for the report</w:t>
      </w:r>
      <w:r>
        <w:t xml:space="preserve">, make sure that the </w:t>
      </w:r>
      <w:r w:rsidR="00685BBA">
        <w:t>Choose Sales Reps</w:t>
      </w:r>
      <w:r>
        <w:t xml:space="preserve"> toggle box is checked.</w:t>
      </w:r>
    </w:p>
    <w:p w14:paraId="15ACC16A" w14:textId="105609CA" w:rsidR="00427D7E" w:rsidRDefault="00427D7E" w:rsidP="00427D7E">
      <w:pPr>
        <w:pStyle w:val="Heading4"/>
      </w:pPr>
      <w:r>
        <w:t xml:space="preserve">Beginning </w:t>
      </w:r>
      <w:r w:rsidR="008C6C2C">
        <w:t>Item #</w:t>
      </w:r>
      <w:r>
        <w:t xml:space="preserve"> / Ending </w:t>
      </w:r>
      <w:r w:rsidR="008C6C2C">
        <w:t>Item #</w:t>
      </w:r>
    </w:p>
    <w:p w14:paraId="4F89ABE7" w14:textId="7E20C34B" w:rsidR="000335E0" w:rsidRPr="00E5397E" w:rsidRDefault="000335E0" w:rsidP="000335E0">
      <w:r>
        <w:t xml:space="preserve">Enter the beginning and ending Item Number to run the </w:t>
      </w:r>
      <w:r w:rsidR="00ED3DEA">
        <w:t xml:space="preserve">Sales </w:t>
      </w:r>
      <w:r>
        <w:t>report for.</w:t>
      </w:r>
    </w:p>
    <w:p w14:paraId="1F84C2CC" w14:textId="50A7EBFD" w:rsidR="00427D7E" w:rsidRDefault="00427D7E" w:rsidP="00427D7E">
      <w:pPr>
        <w:pStyle w:val="Heading4"/>
      </w:pPr>
      <w:r>
        <w:t xml:space="preserve">Beginning </w:t>
      </w:r>
      <w:r w:rsidR="008C6C2C">
        <w:t>Invoice Date</w:t>
      </w:r>
      <w:r>
        <w:t xml:space="preserve"> / Ending </w:t>
      </w:r>
      <w:r w:rsidR="008C6C2C">
        <w:t>Invoice Date</w:t>
      </w:r>
    </w:p>
    <w:p w14:paraId="704C6D99" w14:textId="3E826A5B" w:rsidR="000335E0" w:rsidRPr="00E5397E" w:rsidRDefault="000335E0" w:rsidP="000335E0">
      <w:r>
        <w:t xml:space="preserve">Enter the beginning and ending Invoice Date to run the </w:t>
      </w:r>
      <w:r w:rsidR="00ED3DEA">
        <w:t xml:space="preserve">Sales </w:t>
      </w:r>
      <w:r>
        <w:t>report for.</w:t>
      </w:r>
    </w:p>
    <w:p w14:paraId="4331C3EE" w14:textId="4663AAA4" w:rsidR="00427D7E" w:rsidRDefault="00427D7E" w:rsidP="00427D7E">
      <w:pPr>
        <w:pStyle w:val="Heading4"/>
      </w:pPr>
      <w:r>
        <w:t xml:space="preserve">Beginning </w:t>
      </w:r>
      <w:r w:rsidR="008C6C2C">
        <w:t>Ship From WH</w:t>
      </w:r>
      <w:r>
        <w:t xml:space="preserve"> / Ending </w:t>
      </w:r>
      <w:r w:rsidR="008C6C2C">
        <w:t>Ship From WH</w:t>
      </w:r>
    </w:p>
    <w:p w14:paraId="60DF099A" w14:textId="53AFBCCE" w:rsidR="000335E0" w:rsidRPr="00E5397E" w:rsidRDefault="000335E0" w:rsidP="000335E0">
      <w:r>
        <w:t xml:space="preserve">Enter the beginning and ending Ship From Warehouse to run the </w:t>
      </w:r>
      <w:r w:rsidR="00ED3DEA">
        <w:t xml:space="preserve">Sales </w:t>
      </w:r>
      <w:r>
        <w:t>report for.</w:t>
      </w:r>
    </w:p>
    <w:p w14:paraId="673667A9" w14:textId="2B232659" w:rsidR="00427D7E" w:rsidRDefault="00427D7E" w:rsidP="00427D7E">
      <w:pPr>
        <w:pStyle w:val="Heading4"/>
      </w:pPr>
      <w:r>
        <w:t xml:space="preserve">Beginning </w:t>
      </w:r>
      <w:r w:rsidR="008C6C2C">
        <w:t>Customer Part #</w:t>
      </w:r>
      <w:r>
        <w:t xml:space="preserve"> / Ending </w:t>
      </w:r>
      <w:r w:rsidR="008C6C2C">
        <w:t>Customer Part #</w:t>
      </w:r>
    </w:p>
    <w:p w14:paraId="159DD6FA" w14:textId="2FA900CE" w:rsidR="000335E0" w:rsidRPr="00E5397E" w:rsidRDefault="000335E0" w:rsidP="000335E0">
      <w:r>
        <w:t xml:space="preserve">Enter the beginning and ending Customer Part Number to run the </w:t>
      </w:r>
      <w:r w:rsidR="00ED3DEA">
        <w:t xml:space="preserve">Sales </w:t>
      </w:r>
      <w:r>
        <w:t>report for.</w:t>
      </w:r>
    </w:p>
    <w:p w14:paraId="33BF554B" w14:textId="095AF6B9" w:rsidR="00427D7E" w:rsidRDefault="008C6C2C" w:rsidP="00427D7E">
      <w:pPr>
        <w:pStyle w:val="Heading4"/>
      </w:pPr>
      <w:r>
        <w:t>Detailed?</w:t>
      </w:r>
      <w:r w:rsidR="00427D7E">
        <w:t xml:space="preserve"> – Toggle Box</w:t>
      </w:r>
    </w:p>
    <w:p w14:paraId="0F5671FF" w14:textId="21727273" w:rsidR="003F7F75" w:rsidRDefault="003F7F75" w:rsidP="003F7F75">
      <w:r>
        <w:t xml:space="preserve">To </w:t>
      </w:r>
      <w:r w:rsidR="00685BBA">
        <w:t>include detailed item information on the report</w:t>
      </w:r>
      <w:r>
        <w:t xml:space="preserve">, make sure that the </w:t>
      </w:r>
      <w:r w:rsidR="00685BBA">
        <w:t>Detailed</w:t>
      </w:r>
      <w:r>
        <w:t xml:space="preserve"> toggle box is checked.</w:t>
      </w:r>
    </w:p>
    <w:p w14:paraId="3E877F39" w14:textId="77777777" w:rsidR="003F7F75" w:rsidRDefault="003F7F75" w:rsidP="003F7F75">
      <w:pPr>
        <w:pStyle w:val="Heading4"/>
      </w:pPr>
      <w:r>
        <w:lastRenderedPageBreak/>
        <w:t>Include Finance Charges? – Toggle Box</w:t>
      </w:r>
    </w:p>
    <w:p w14:paraId="6F287842" w14:textId="77777777" w:rsidR="003F7F75" w:rsidRDefault="003F7F75" w:rsidP="003F7F75">
      <w:r>
        <w:t>To include and finance charges within the selected parameters on the report, make sure that the Include Finance Charges toggle box is checked.</w:t>
      </w:r>
    </w:p>
    <w:p w14:paraId="1AFA26DB" w14:textId="4EC90895" w:rsidR="00427D7E" w:rsidRDefault="008C6C2C" w:rsidP="00427D7E">
      <w:pPr>
        <w:pStyle w:val="Heading4"/>
      </w:pPr>
      <w:r>
        <w:t>Sort? (Choice)</w:t>
      </w:r>
    </w:p>
    <w:p w14:paraId="269D5F33" w14:textId="6F867545" w:rsidR="003F7F75" w:rsidRDefault="003F7F75" w:rsidP="003F7F75">
      <w:r>
        <w:t xml:space="preserve">To choose the preferred </w:t>
      </w:r>
      <w:r w:rsidR="00685BBA">
        <w:t>sorting method</w:t>
      </w:r>
      <w:r>
        <w:t xml:space="preserve"> of </w:t>
      </w:r>
      <w:r w:rsidR="00685BBA">
        <w:t>Customer Part Number</w:t>
      </w:r>
      <w:r>
        <w:t xml:space="preserve"> vs. </w:t>
      </w:r>
      <w:r w:rsidR="00685BBA">
        <w:t>Finished Goods Item Number</w:t>
      </w:r>
      <w:r>
        <w:t>, please make sure the desired option choice bubble is toggled.</w:t>
      </w:r>
    </w:p>
    <w:p w14:paraId="144DC28B" w14:textId="77777777" w:rsidR="00240168" w:rsidRDefault="00240168" w:rsidP="003F7F75"/>
    <w:p w14:paraId="0122C4F2" w14:textId="22AE21E1" w:rsidR="008B4A6E" w:rsidRDefault="008B4A6E" w:rsidP="008B4A6E">
      <w:pPr>
        <w:pStyle w:val="Heading3"/>
      </w:pPr>
      <w:bookmarkStart w:id="110" w:name="_Toc44844082"/>
      <w:r>
        <w:t>Available and Selected Columns</w:t>
      </w:r>
      <w:bookmarkEnd w:id="110"/>
    </w:p>
    <w:p w14:paraId="0D5683CB" w14:textId="4E0DCA74" w:rsidR="008B4A6E" w:rsidRPr="008B4A6E" w:rsidRDefault="00276B1C" w:rsidP="008B4A6E">
      <w:r>
        <w:rPr>
          <w:noProof/>
        </w:rPr>
        <w:drawing>
          <wp:inline distT="0" distB="0" distL="0" distR="0" wp14:anchorId="021CA7B9" wp14:editId="205B270C">
            <wp:extent cx="3448050" cy="15049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48050" cy="1504950"/>
                    </a:xfrm>
                    <a:prstGeom prst="rect">
                      <a:avLst/>
                    </a:prstGeom>
                  </pic:spPr>
                </pic:pic>
              </a:graphicData>
            </a:graphic>
          </wp:inline>
        </w:drawing>
      </w:r>
    </w:p>
    <w:p w14:paraId="4B0AA80F" w14:textId="77777777" w:rsidR="008B4A6E" w:rsidRDefault="008B4A6E" w:rsidP="008B4A6E">
      <w:pPr>
        <w:pStyle w:val="Heading4"/>
      </w:pPr>
      <w:r>
        <w:t>Available Columns</w:t>
      </w:r>
    </w:p>
    <w:p w14:paraId="72DE32D2"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5150874B" w14:textId="77777777" w:rsidR="008B4A6E" w:rsidRDefault="008B4A6E" w:rsidP="008B4A6E">
      <w:pPr>
        <w:pStyle w:val="Heading4"/>
      </w:pPr>
      <w:r>
        <w:t>Selected Columns (In Display Order)</w:t>
      </w:r>
    </w:p>
    <w:p w14:paraId="19631C65"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0A45017F" w14:textId="77777777" w:rsidR="008B4A6E" w:rsidRDefault="008B4A6E" w:rsidP="008B4A6E">
      <w:pPr>
        <w:pStyle w:val="Heading4"/>
      </w:pPr>
      <w:r>
        <w:t>Default</w:t>
      </w:r>
    </w:p>
    <w:p w14:paraId="14571E76"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D38469E" w14:textId="77777777" w:rsidR="008B4A6E" w:rsidRDefault="008B4A6E" w:rsidP="008B4A6E">
      <w:pPr>
        <w:pStyle w:val="Heading4"/>
      </w:pPr>
      <w:r>
        <w:t>Add &gt;&gt;</w:t>
      </w:r>
    </w:p>
    <w:p w14:paraId="22FA0C9E"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6DC2CE8E" w14:textId="77777777" w:rsidR="008B4A6E" w:rsidRDefault="008B4A6E" w:rsidP="008B4A6E">
      <w:pPr>
        <w:pStyle w:val="Heading4"/>
      </w:pPr>
      <w:r>
        <w:t>&lt;&lt; Remove</w:t>
      </w:r>
    </w:p>
    <w:p w14:paraId="657B1086"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D35D718" w14:textId="77777777" w:rsidR="008B4A6E" w:rsidRDefault="008B4A6E" w:rsidP="008B4A6E">
      <w:pPr>
        <w:pStyle w:val="Heading4"/>
      </w:pPr>
      <w:r>
        <w:t>Move Up</w:t>
      </w:r>
    </w:p>
    <w:p w14:paraId="55899B92"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1B220071" w14:textId="77777777" w:rsidR="008B4A6E" w:rsidRDefault="008B4A6E" w:rsidP="008B4A6E">
      <w:pPr>
        <w:pStyle w:val="Heading4"/>
      </w:pPr>
      <w:r>
        <w:t>Move Down</w:t>
      </w:r>
    </w:p>
    <w:p w14:paraId="02779EB6"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0BE5A920" w14:textId="322FD874" w:rsidR="008B4A6E" w:rsidRDefault="008B4A6E" w:rsidP="008B4A6E">
      <w:pPr>
        <w:pStyle w:val="Heading3"/>
      </w:pPr>
      <w:bookmarkStart w:id="111" w:name="_Toc44844083"/>
      <w:r>
        <w:lastRenderedPageBreak/>
        <w:t>Output Destination</w:t>
      </w:r>
      <w:bookmarkEnd w:id="111"/>
    </w:p>
    <w:p w14:paraId="708FB447" w14:textId="576EF654" w:rsidR="0012235B" w:rsidRPr="0012235B" w:rsidRDefault="00276B1C" w:rsidP="0012235B">
      <w:r>
        <w:rPr>
          <w:noProof/>
        </w:rPr>
        <w:drawing>
          <wp:inline distT="0" distB="0" distL="0" distR="0" wp14:anchorId="56ECC9B6" wp14:editId="550329C0">
            <wp:extent cx="4905375" cy="17907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05375" cy="1790700"/>
                    </a:xfrm>
                    <a:prstGeom prst="rect">
                      <a:avLst/>
                    </a:prstGeom>
                  </pic:spPr>
                </pic:pic>
              </a:graphicData>
            </a:graphic>
          </wp:inline>
        </w:drawing>
      </w:r>
    </w:p>
    <w:p w14:paraId="525D947B" w14:textId="77777777" w:rsidR="0012235B" w:rsidRDefault="0012235B" w:rsidP="0012235B">
      <w:pPr>
        <w:pStyle w:val="Heading4"/>
      </w:pPr>
      <w:r>
        <w:t>Destination Choice</w:t>
      </w:r>
    </w:p>
    <w:p w14:paraId="6B161AFB" w14:textId="77777777" w:rsidR="0012235B" w:rsidRPr="00144B20" w:rsidRDefault="0012235B" w:rsidP="0012235B">
      <w:r>
        <w:t>To choose the destination where the document should be printed, please make sure that desired output destination choice bubble is toggled.</w:t>
      </w:r>
    </w:p>
    <w:p w14:paraId="4A160964" w14:textId="77777777" w:rsidR="0012235B" w:rsidRDefault="0012235B" w:rsidP="0012235B">
      <w:pPr>
        <w:pStyle w:val="Heading4"/>
      </w:pPr>
      <w:r>
        <w:t>Layout Choice</w:t>
      </w:r>
    </w:p>
    <w:p w14:paraId="4A73250F" w14:textId="77777777" w:rsidR="0012235B" w:rsidRPr="00144B20" w:rsidRDefault="0012235B" w:rsidP="0012235B">
      <w:r>
        <w:t>To choose the preferred layout of Landscape vs. Portrait, please make sure the desired option choice bubbled is toggled.</w:t>
      </w:r>
    </w:p>
    <w:p w14:paraId="3E618139" w14:textId="77777777" w:rsidR="0012235B" w:rsidRDefault="0012235B" w:rsidP="0012235B">
      <w:pPr>
        <w:pStyle w:val="Heading4"/>
      </w:pPr>
      <w:r>
        <w:t>Lines Per Page</w:t>
      </w:r>
    </w:p>
    <w:p w14:paraId="3DA73A34" w14:textId="77777777" w:rsidR="0012235B" w:rsidRPr="00144B20" w:rsidRDefault="0012235B" w:rsidP="0012235B">
      <w:r w:rsidRPr="00211A1F">
        <w:t>Lines per page on the report when printing.</w:t>
      </w:r>
    </w:p>
    <w:p w14:paraId="5370B634" w14:textId="77777777" w:rsidR="0012235B" w:rsidRDefault="0012235B" w:rsidP="0012235B">
      <w:pPr>
        <w:pStyle w:val="Heading4"/>
      </w:pPr>
      <w:r>
        <w:t>Font</w:t>
      </w:r>
    </w:p>
    <w:p w14:paraId="260AD683"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08D42F78" w14:textId="77777777" w:rsidR="0012235B" w:rsidRDefault="0012235B" w:rsidP="0012235B">
      <w:pPr>
        <w:pStyle w:val="Heading4"/>
      </w:pPr>
      <w:r>
        <w:t>Show Parameters? – Toggle Box</w:t>
      </w:r>
    </w:p>
    <w:p w14:paraId="4F2DB3D5" w14:textId="77777777" w:rsidR="0012235B" w:rsidRDefault="0012235B" w:rsidP="0012235B">
      <w:r>
        <w:t>To show parameters, make sure that the toggle box is ‘ticked’ with a checkmark.</w:t>
      </w:r>
    </w:p>
    <w:p w14:paraId="2758D6C9" w14:textId="77777777" w:rsidR="0012235B" w:rsidRDefault="0012235B" w:rsidP="0012235B">
      <w:pPr>
        <w:pStyle w:val="Heading4"/>
      </w:pPr>
      <w:r>
        <w:t>Export to Excel? – Toggle Box</w:t>
      </w:r>
    </w:p>
    <w:p w14:paraId="16349FC9" w14:textId="77777777" w:rsidR="0012235B" w:rsidRPr="00CC767A" w:rsidRDefault="0012235B" w:rsidP="0012235B">
      <w:r>
        <w:t>To export the printed file to an excel document, make sure that the Export to Excel toggle box is checked.</w:t>
      </w:r>
    </w:p>
    <w:p w14:paraId="7BE28F6C" w14:textId="77777777" w:rsidR="0012235B" w:rsidRDefault="0012235B" w:rsidP="0012235B">
      <w:pPr>
        <w:pStyle w:val="Heading4"/>
      </w:pPr>
      <w:r>
        <w:t>Auto Run Excel? – Toggle Box</w:t>
      </w:r>
    </w:p>
    <w:p w14:paraId="3DA52549" w14:textId="77777777" w:rsidR="0012235B" w:rsidRPr="00CC767A" w:rsidRDefault="0012235B" w:rsidP="0012235B">
      <w:r>
        <w:t>To automatically open the new excel document, make sure that the Auto Run Excel toggle box is checked.</w:t>
      </w:r>
    </w:p>
    <w:p w14:paraId="03942F86" w14:textId="77777777" w:rsidR="0012235B" w:rsidRDefault="0012235B" w:rsidP="0012235B">
      <w:pPr>
        <w:pStyle w:val="Heading4"/>
      </w:pPr>
      <w:r>
        <w:t>If Yes, File Name</w:t>
      </w:r>
    </w:p>
    <w:p w14:paraId="66EFDE86" w14:textId="77777777" w:rsidR="0012235B" w:rsidRDefault="0012235B" w:rsidP="0012235B">
      <w:r>
        <w:t>If exporting the file to Excel, enter the desired file name.</w:t>
      </w:r>
    </w:p>
    <w:p w14:paraId="7757BD78" w14:textId="13203C9B" w:rsidR="0083359B" w:rsidRDefault="008B4A6E" w:rsidP="0083359B">
      <w:pPr>
        <w:pStyle w:val="Heading2"/>
      </w:pPr>
      <w:bookmarkStart w:id="112" w:name="_Toc44844084"/>
      <w:r>
        <w:lastRenderedPageBreak/>
        <w:t>Shipments by Item / Customer</w:t>
      </w:r>
      <w:r w:rsidR="0083359B">
        <w:t xml:space="preserve"> [</w:t>
      </w:r>
      <w:r>
        <w:t>HR6</w:t>
      </w:r>
      <w:r w:rsidR="0083359B">
        <w:t>]</w:t>
      </w:r>
      <w:bookmarkEnd w:id="112"/>
    </w:p>
    <w:p w14:paraId="05BCD6CA" w14:textId="391F6970" w:rsidR="008B4A6E" w:rsidRDefault="008B4A6E" w:rsidP="008B4A6E">
      <w:pPr>
        <w:pStyle w:val="Heading3"/>
      </w:pPr>
      <w:bookmarkStart w:id="113" w:name="_Toc44844085"/>
      <w:r>
        <w:t>Selection Parameters</w:t>
      </w:r>
      <w:bookmarkEnd w:id="113"/>
    </w:p>
    <w:p w14:paraId="051CC535" w14:textId="1F73BE7D" w:rsidR="00276B1C" w:rsidRPr="00276B1C" w:rsidRDefault="00276B1C" w:rsidP="00276B1C">
      <w:r>
        <w:rPr>
          <w:noProof/>
        </w:rPr>
        <w:drawing>
          <wp:inline distT="0" distB="0" distL="0" distR="0" wp14:anchorId="365F7722" wp14:editId="076A3643">
            <wp:extent cx="4371975" cy="12287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371975" cy="1228725"/>
                    </a:xfrm>
                    <a:prstGeom prst="rect">
                      <a:avLst/>
                    </a:prstGeom>
                  </pic:spPr>
                </pic:pic>
              </a:graphicData>
            </a:graphic>
          </wp:inline>
        </w:drawing>
      </w:r>
    </w:p>
    <w:p w14:paraId="66D61BD5" w14:textId="77777777" w:rsidR="003F7F75" w:rsidRDefault="003F7F75" w:rsidP="003F7F75">
      <w:pPr>
        <w:pStyle w:val="Heading4"/>
      </w:pPr>
      <w:r>
        <w:t>Use Defined Customer List – Toggle Box</w:t>
      </w:r>
    </w:p>
    <w:p w14:paraId="3EF6AB25" w14:textId="77777777" w:rsidR="003F7F75" w:rsidRDefault="003F7F75" w:rsidP="003F7F75">
      <w:r>
        <w:t>To use a pre-defined customer list, make sure that this toggle box is checked.</w:t>
      </w:r>
    </w:p>
    <w:p w14:paraId="5B4401E3" w14:textId="5F43AAF5" w:rsidR="0012235B" w:rsidRDefault="0012235B" w:rsidP="0012235B">
      <w:pPr>
        <w:pStyle w:val="Heading4"/>
      </w:pPr>
      <w:r>
        <w:t xml:space="preserve">Beginning </w:t>
      </w:r>
      <w:r w:rsidR="008C6C2C">
        <w:t>Customer #</w:t>
      </w:r>
      <w:r>
        <w:t xml:space="preserve"> / Ending </w:t>
      </w:r>
      <w:r w:rsidR="008C6C2C">
        <w:t>Customer #</w:t>
      </w:r>
    </w:p>
    <w:p w14:paraId="2F7E9B24" w14:textId="3652AAE5" w:rsidR="000335E0" w:rsidRPr="00E5397E" w:rsidRDefault="000335E0" w:rsidP="000335E0">
      <w:r>
        <w:t xml:space="preserve">Enter the beginning and ending Customer Number to run the </w:t>
      </w:r>
      <w:r w:rsidR="00ED3DEA">
        <w:t>Shipments</w:t>
      </w:r>
      <w:r>
        <w:t xml:space="preserve"> report for.</w:t>
      </w:r>
    </w:p>
    <w:p w14:paraId="46C06C15" w14:textId="7610C5E9" w:rsidR="008C6C2C" w:rsidRDefault="008C6C2C" w:rsidP="008C6C2C">
      <w:pPr>
        <w:pStyle w:val="Heading4"/>
      </w:pPr>
      <w:r>
        <w:t>Beginning Ship-To # / Ending Ship-To #</w:t>
      </w:r>
    </w:p>
    <w:p w14:paraId="56C26DBB" w14:textId="0D98E757" w:rsidR="000335E0" w:rsidRPr="00E5397E" w:rsidRDefault="000335E0" w:rsidP="000335E0">
      <w:r>
        <w:t xml:space="preserve">Enter the beginning and ending Ship-To Number to run the </w:t>
      </w:r>
      <w:r w:rsidR="00ED3DEA">
        <w:t xml:space="preserve">Shipments </w:t>
      </w:r>
      <w:r>
        <w:t>report for.</w:t>
      </w:r>
    </w:p>
    <w:p w14:paraId="5EFF40C9" w14:textId="7EC338A4" w:rsidR="008C6C2C" w:rsidRDefault="008C6C2C" w:rsidP="008C6C2C">
      <w:pPr>
        <w:pStyle w:val="Heading4"/>
      </w:pPr>
      <w:r>
        <w:t>Beginning Item # / Ending Item #</w:t>
      </w:r>
    </w:p>
    <w:p w14:paraId="16723718" w14:textId="3131FB38" w:rsidR="000335E0" w:rsidRPr="00E5397E" w:rsidRDefault="000335E0" w:rsidP="000335E0">
      <w:r>
        <w:t xml:space="preserve">Enter the beginning and ending Item Number to run the </w:t>
      </w:r>
      <w:r w:rsidR="00ED3DEA">
        <w:t xml:space="preserve">Shipments </w:t>
      </w:r>
      <w:r>
        <w:t>report for.</w:t>
      </w:r>
    </w:p>
    <w:p w14:paraId="01655316" w14:textId="1453E5AB" w:rsidR="008C6C2C" w:rsidRDefault="008C6C2C" w:rsidP="008C6C2C">
      <w:pPr>
        <w:pStyle w:val="Heading4"/>
      </w:pPr>
      <w:r>
        <w:t>Beginning Invoice Date / Ending Invoice Date</w:t>
      </w:r>
    </w:p>
    <w:p w14:paraId="2A1DF93A" w14:textId="2CE31286" w:rsidR="00240168" w:rsidRPr="00E5397E" w:rsidRDefault="000335E0" w:rsidP="000335E0">
      <w:r>
        <w:t xml:space="preserve">Enter the beginning and ending Invoice Date to run the </w:t>
      </w:r>
      <w:r w:rsidR="00ED3DEA">
        <w:t xml:space="preserve">Shipments </w:t>
      </w:r>
      <w:r>
        <w:t>report for.</w:t>
      </w:r>
    </w:p>
    <w:p w14:paraId="6F397EE6" w14:textId="5D956D8D" w:rsidR="008B4A6E" w:rsidRDefault="008B4A6E" w:rsidP="008B4A6E">
      <w:pPr>
        <w:pStyle w:val="Heading3"/>
      </w:pPr>
      <w:bookmarkStart w:id="114" w:name="_Toc44844086"/>
      <w:r>
        <w:t>Available and Selected Columns</w:t>
      </w:r>
      <w:bookmarkEnd w:id="114"/>
    </w:p>
    <w:p w14:paraId="4898A2E6" w14:textId="137268AE" w:rsidR="008B4A6E" w:rsidRPr="008B4A6E" w:rsidRDefault="00276B1C" w:rsidP="008B4A6E">
      <w:r>
        <w:rPr>
          <w:noProof/>
        </w:rPr>
        <w:drawing>
          <wp:inline distT="0" distB="0" distL="0" distR="0" wp14:anchorId="27269DD3" wp14:editId="0F816D7D">
            <wp:extent cx="4381500" cy="12858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81500" cy="1285875"/>
                    </a:xfrm>
                    <a:prstGeom prst="rect">
                      <a:avLst/>
                    </a:prstGeom>
                  </pic:spPr>
                </pic:pic>
              </a:graphicData>
            </a:graphic>
          </wp:inline>
        </w:drawing>
      </w:r>
    </w:p>
    <w:p w14:paraId="7A8DFCE5" w14:textId="77777777" w:rsidR="008B4A6E" w:rsidRDefault="008B4A6E" w:rsidP="008B4A6E">
      <w:pPr>
        <w:pStyle w:val="Heading4"/>
      </w:pPr>
      <w:r>
        <w:t>Available Columns</w:t>
      </w:r>
    </w:p>
    <w:p w14:paraId="342BE064"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124C3845" w14:textId="77777777" w:rsidR="008B4A6E" w:rsidRDefault="008B4A6E" w:rsidP="008B4A6E">
      <w:pPr>
        <w:pStyle w:val="Heading4"/>
      </w:pPr>
      <w:r>
        <w:t>Selected Columns (In Display Order)</w:t>
      </w:r>
    </w:p>
    <w:p w14:paraId="11175DAD"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48716893" w14:textId="77777777" w:rsidR="008B4A6E" w:rsidRDefault="008B4A6E" w:rsidP="008B4A6E">
      <w:pPr>
        <w:pStyle w:val="Heading4"/>
      </w:pPr>
      <w:r>
        <w:t>Default</w:t>
      </w:r>
    </w:p>
    <w:p w14:paraId="41C5A81E"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56CF6322" w14:textId="77777777" w:rsidR="008B4A6E" w:rsidRDefault="008B4A6E" w:rsidP="008B4A6E">
      <w:pPr>
        <w:pStyle w:val="Heading4"/>
      </w:pPr>
      <w:r>
        <w:t>Add &gt;&gt;</w:t>
      </w:r>
    </w:p>
    <w:p w14:paraId="6D1B0031"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3FE346C5" w14:textId="77777777" w:rsidR="008B4A6E" w:rsidRDefault="008B4A6E" w:rsidP="008B4A6E">
      <w:pPr>
        <w:pStyle w:val="Heading4"/>
      </w:pPr>
      <w:r>
        <w:lastRenderedPageBreak/>
        <w:t>&lt;&lt; Remove</w:t>
      </w:r>
    </w:p>
    <w:p w14:paraId="0D1ECDDC"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1CC1FAD" w14:textId="77777777" w:rsidR="008B4A6E" w:rsidRDefault="008B4A6E" w:rsidP="008B4A6E">
      <w:pPr>
        <w:pStyle w:val="Heading4"/>
      </w:pPr>
      <w:r>
        <w:t>Move Up</w:t>
      </w:r>
    </w:p>
    <w:p w14:paraId="3EE816E0"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68C25FEC" w14:textId="77777777" w:rsidR="008B4A6E" w:rsidRDefault="008B4A6E" w:rsidP="008B4A6E">
      <w:pPr>
        <w:pStyle w:val="Heading4"/>
      </w:pPr>
      <w:r>
        <w:t>Move Down</w:t>
      </w:r>
    </w:p>
    <w:p w14:paraId="03E6C4B1"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4CAF8A81" w14:textId="59D14CAA" w:rsidR="008B4A6E" w:rsidRDefault="008B4A6E" w:rsidP="008B4A6E">
      <w:pPr>
        <w:pStyle w:val="Heading3"/>
      </w:pPr>
      <w:bookmarkStart w:id="115" w:name="_Toc44844087"/>
      <w:r>
        <w:t>Output Destination</w:t>
      </w:r>
      <w:bookmarkEnd w:id="115"/>
    </w:p>
    <w:p w14:paraId="4D76FF55" w14:textId="41EFCD01" w:rsidR="0012235B" w:rsidRPr="0012235B" w:rsidRDefault="00276B1C" w:rsidP="0012235B">
      <w:r>
        <w:rPr>
          <w:noProof/>
        </w:rPr>
        <w:drawing>
          <wp:inline distT="0" distB="0" distL="0" distR="0" wp14:anchorId="27987CBA" wp14:editId="1FF5AB7D">
            <wp:extent cx="4314825" cy="18383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14825" cy="1838325"/>
                    </a:xfrm>
                    <a:prstGeom prst="rect">
                      <a:avLst/>
                    </a:prstGeom>
                  </pic:spPr>
                </pic:pic>
              </a:graphicData>
            </a:graphic>
          </wp:inline>
        </w:drawing>
      </w:r>
    </w:p>
    <w:p w14:paraId="692E3718" w14:textId="77777777" w:rsidR="0012235B" w:rsidRDefault="0012235B" w:rsidP="0012235B">
      <w:pPr>
        <w:pStyle w:val="Heading4"/>
      </w:pPr>
      <w:r>
        <w:t>Destination Choice</w:t>
      </w:r>
    </w:p>
    <w:p w14:paraId="2D047E0B" w14:textId="77777777" w:rsidR="0012235B" w:rsidRPr="00144B20" w:rsidRDefault="0012235B" w:rsidP="0012235B">
      <w:r>
        <w:t>To choose the destination where the document should be printed, please make sure that desired output destination choice bubble is toggled.</w:t>
      </w:r>
    </w:p>
    <w:p w14:paraId="20643C2C" w14:textId="77777777" w:rsidR="0012235B" w:rsidRDefault="0012235B" w:rsidP="0012235B">
      <w:pPr>
        <w:pStyle w:val="Heading4"/>
      </w:pPr>
      <w:r>
        <w:t>Layout Choice</w:t>
      </w:r>
    </w:p>
    <w:p w14:paraId="40652519" w14:textId="77777777" w:rsidR="0012235B" w:rsidRPr="00144B20" w:rsidRDefault="0012235B" w:rsidP="0012235B">
      <w:r>
        <w:t>To choose the preferred layout of Landscape vs. Portrait, please make sure the desired option choice bubbled is toggled.</w:t>
      </w:r>
    </w:p>
    <w:p w14:paraId="1C875E85" w14:textId="77777777" w:rsidR="0012235B" w:rsidRDefault="0012235B" w:rsidP="0012235B">
      <w:pPr>
        <w:pStyle w:val="Heading4"/>
      </w:pPr>
      <w:r>
        <w:t>Show Parameters? – Toggle Box</w:t>
      </w:r>
    </w:p>
    <w:p w14:paraId="1041CB51" w14:textId="77777777" w:rsidR="0012235B" w:rsidRDefault="0012235B" w:rsidP="0012235B">
      <w:r>
        <w:t>To show parameters, make sure that the toggle box is ‘ticked’ with a checkmark.</w:t>
      </w:r>
    </w:p>
    <w:p w14:paraId="4721A257" w14:textId="77777777" w:rsidR="0012235B" w:rsidRDefault="0012235B" w:rsidP="0012235B">
      <w:pPr>
        <w:pStyle w:val="Heading4"/>
      </w:pPr>
      <w:r>
        <w:t>Export to Excel? – Toggle Box</w:t>
      </w:r>
    </w:p>
    <w:p w14:paraId="705DBB1E" w14:textId="77777777" w:rsidR="0012235B" w:rsidRPr="00CC767A" w:rsidRDefault="0012235B" w:rsidP="0012235B">
      <w:r>
        <w:t>To export the printed file to an excel document, make sure that the Export to Excel toggle box is checked.</w:t>
      </w:r>
    </w:p>
    <w:p w14:paraId="56E07418" w14:textId="77777777" w:rsidR="0012235B" w:rsidRDefault="0012235B" w:rsidP="0012235B">
      <w:pPr>
        <w:pStyle w:val="Heading4"/>
      </w:pPr>
      <w:r>
        <w:t>Auto Run Excel? – Toggle Box</w:t>
      </w:r>
    </w:p>
    <w:p w14:paraId="7BD2A2D8" w14:textId="77777777" w:rsidR="0012235B" w:rsidRPr="00CC767A" w:rsidRDefault="0012235B" w:rsidP="0012235B">
      <w:r>
        <w:t>To automatically open the new excel document, make sure that the Auto Run Excel toggle box is checked.</w:t>
      </w:r>
    </w:p>
    <w:p w14:paraId="5ABE2869" w14:textId="77777777" w:rsidR="0012235B" w:rsidRDefault="0012235B" w:rsidP="0012235B">
      <w:pPr>
        <w:pStyle w:val="Heading4"/>
      </w:pPr>
      <w:r>
        <w:t>If Yes, File Name</w:t>
      </w:r>
    </w:p>
    <w:p w14:paraId="4C212C5F" w14:textId="77777777" w:rsidR="0012235B" w:rsidRDefault="0012235B" w:rsidP="0012235B">
      <w:r>
        <w:t>If exporting the file to Excel, enter the desired file name.</w:t>
      </w:r>
    </w:p>
    <w:p w14:paraId="49039BA6" w14:textId="3D89BF40" w:rsidR="0083359B" w:rsidRDefault="008B4A6E" w:rsidP="0083359B">
      <w:pPr>
        <w:pStyle w:val="Heading2"/>
      </w:pPr>
      <w:bookmarkStart w:id="116" w:name="_Toc44844088"/>
      <w:r>
        <w:lastRenderedPageBreak/>
        <w:t>Sales by Shipping Carrier</w:t>
      </w:r>
      <w:r w:rsidR="0083359B">
        <w:t xml:space="preserve"> [</w:t>
      </w:r>
      <w:r>
        <w:t>HR7</w:t>
      </w:r>
      <w:r w:rsidR="0083359B">
        <w:t>]</w:t>
      </w:r>
      <w:bookmarkEnd w:id="116"/>
    </w:p>
    <w:p w14:paraId="0386E25E" w14:textId="249AB87F" w:rsidR="008B4A6E" w:rsidRDefault="008B4A6E" w:rsidP="008B4A6E">
      <w:pPr>
        <w:pStyle w:val="Heading3"/>
      </w:pPr>
      <w:bookmarkStart w:id="117" w:name="_Toc44844089"/>
      <w:r>
        <w:t>Selection Parameters</w:t>
      </w:r>
      <w:bookmarkEnd w:id="117"/>
    </w:p>
    <w:p w14:paraId="5EA4A2BF" w14:textId="2660A83B" w:rsidR="00276B1C" w:rsidRPr="00276B1C" w:rsidRDefault="00276B1C" w:rsidP="00276B1C">
      <w:r>
        <w:rPr>
          <w:noProof/>
        </w:rPr>
        <w:drawing>
          <wp:inline distT="0" distB="0" distL="0" distR="0" wp14:anchorId="6522B885" wp14:editId="000DC566">
            <wp:extent cx="4371975" cy="12382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71975" cy="1238250"/>
                    </a:xfrm>
                    <a:prstGeom prst="rect">
                      <a:avLst/>
                    </a:prstGeom>
                  </pic:spPr>
                </pic:pic>
              </a:graphicData>
            </a:graphic>
          </wp:inline>
        </w:drawing>
      </w:r>
    </w:p>
    <w:p w14:paraId="6B3D3D23" w14:textId="17DE66C1" w:rsidR="008C6C2C" w:rsidRDefault="008C6C2C" w:rsidP="008C6C2C">
      <w:pPr>
        <w:pStyle w:val="Heading4"/>
      </w:pPr>
      <w:r>
        <w:t>To-Date (Choice)</w:t>
      </w:r>
    </w:p>
    <w:p w14:paraId="083D108D" w14:textId="3DFAE5B7" w:rsidR="003F7F75" w:rsidRDefault="003F7F75" w:rsidP="003F7F75">
      <w:r>
        <w:t xml:space="preserve">To choose the preferred </w:t>
      </w:r>
      <w:r w:rsidR="00685BBA">
        <w:t>sales period numbers</w:t>
      </w:r>
      <w:r>
        <w:t xml:space="preserve"> of </w:t>
      </w:r>
      <w:r w:rsidR="00685BBA">
        <w:t>Period-to-Date</w:t>
      </w:r>
      <w:r>
        <w:t xml:space="preserve"> vs. </w:t>
      </w:r>
      <w:r w:rsidR="00685BBA">
        <w:t>Year-to-Date</w:t>
      </w:r>
      <w:r>
        <w:t>, please make sure the desired option choice bubble is toggled.</w:t>
      </w:r>
    </w:p>
    <w:p w14:paraId="74617EA2" w14:textId="15598FA2" w:rsidR="0012235B" w:rsidRDefault="008C6C2C" w:rsidP="0012235B">
      <w:pPr>
        <w:pStyle w:val="Heading4"/>
      </w:pPr>
      <w:r>
        <w:t>For Period?</w:t>
      </w:r>
    </w:p>
    <w:p w14:paraId="2F20AFE2" w14:textId="77777777" w:rsidR="006849EB" w:rsidRPr="00C15FB0" w:rsidRDefault="006849EB" w:rsidP="006849EB">
      <w:r w:rsidRPr="00723B7E">
        <w:rPr>
          <w:rFonts w:cstheme="minorHAnsi"/>
        </w:rPr>
        <w:t>This is the period number of the transaction date relative to the fiscal year.</w:t>
      </w:r>
    </w:p>
    <w:p w14:paraId="0FF4CD36" w14:textId="59F0BCE9" w:rsidR="008C6C2C" w:rsidRDefault="008C6C2C" w:rsidP="008C6C2C">
      <w:pPr>
        <w:pStyle w:val="Heading4"/>
      </w:pPr>
      <w:r>
        <w:t>Beginning Date / Ending Date</w:t>
      </w:r>
    </w:p>
    <w:p w14:paraId="127CB45F" w14:textId="7874441A" w:rsidR="000335E0" w:rsidRPr="00E5397E" w:rsidRDefault="000335E0" w:rsidP="000335E0">
      <w:r>
        <w:t xml:space="preserve">Enter the beginning and ending Date to run the </w:t>
      </w:r>
      <w:r w:rsidR="00ED3DEA">
        <w:t>Sales by Shipping Carrier</w:t>
      </w:r>
      <w:r>
        <w:t xml:space="preserve"> report for.</w:t>
      </w:r>
    </w:p>
    <w:p w14:paraId="3D714478" w14:textId="6415FBDB" w:rsidR="008C6C2C" w:rsidRDefault="008C6C2C" w:rsidP="008C6C2C">
      <w:pPr>
        <w:pStyle w:val="Heading4"/>
      </w:pPr>
      <w:r>
        <w:t>Beginning Carrier / Ending Carrier</w:t>
      </w:r>
    </w:p>
    <w:p w14:paraId="071DAA63" w14:textId="1E4A5B60" w:rsidR="000335E0" w:rsidRDefault="000335E0" w:rsidP="000335E0">
      <w:r>
        <w:t xml:space="preserve">Enter the beginning and ending Carrier to run the </w:t>
      </w:r>
      <w:r w:rsidR="00ED3DEA">
        <w:t xml:space="preserve">Sales by Shipping Carrier </w:t>
      </w:r>
      <w:r>
        <w:t>report for.</w:t>
      </w:r>
    </w:p>
    <w:p w14:paraId="25A02A4C" w14:textId="77777777" w:rsidR="00240168" w:rsidRPr="00E5397E" w:rsidRDefault="00240168" w:rsidP="000335E0"/>
    <w:p w14:paraId="626C45D8" w14:textId="4EBE3058" w:rsidR="008B4A6E" w:rsidRDefault="008B4A6E" w:rsidP="008B4A6E">
      <w:pPr>
        <w:pStyle w:val="Heading3"/>
      </w:pPr>
      <w:bookmarkStart w:id="118" w:name="_Toc44844090"/>
      <w:r>
        <w:t>Available and Selected Columns</w:t>
      </w:r>
      <w:bookmarkEnd w:id="118"/>
    </w:p>
    <w:p w14:paraId="715178D5" w14:textId="520DDCBF" w:rsidR="008B4A6E" w:rsidRPr="008B4A6E" w:rsidRDefault="00276B1C" w:rsidP="008B4A6E">
      <w:r>
        <w:rPr>
          <w:noProof/>
        </w:rPr>
        <w:drawing>
          <wp:inline distT="0" distB="0" distL="0" distR="0" wp14:anchorId="78DA6F0A" wp14:editId="6EE2C2CC">
            <wp:extent cx="4457700" cy="1409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457700" cy="1409700"/>
                    </a:xfrm>
                    <a:prstGeom prst="rect">
                      <a:avLst/>
                    </a:prstGeom>
                  </pic:spPr>
                </pic:pic>
              </a:graphicData>
            </a:graphic>
          </wp:inline>
        </w:drawing>
      </w:r>
    </w:p>
    <w:p w14:paraId="13D903D9" w14:textId="77777777" w:rsidR="008B4A6E" w:rsidRDefault="008B4A6E" w:rsidP="008B4A6E">
      <w:pPr>
        <w:pStyle w:val="Heading4"/>
      </w:pPr>
      <w:r>
        <w:t>Available Columns</w:t>
      </w:r>
    </w:p>
    <w:p w14:paraId="0775589A"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3BD4CB56" w14:textId="77777777" w:rsidR="008B4A6E" w:rsidRDefault="008B4A6E" w:rsidP="008B4A6E">
      <w:pPr>
        <w:pStyle w:val="Heading4"/>
      </w:pPr>
      <w:r>
        <w:t>Selected Columns (In Display Order)</w:t>
      </w:r>
    </w:p>
    <w:p w14:paraId="6D896F57"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4C815949" w14:textId="77777777" w:rsidR="008B4A6E" w:rsidRDefault="008B4A6E" w:rsidP="008B4A6E">
      <w:pPr>
        <w:pStyle w:val="Heading4"/>
      </w:pPr>
      <w:r>
        <w:t>Default</w:t>
      </w:r>
    </w:p>
    <w:p w14:paraId="194B28F4"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736ECD8A" w14:textId="77777777" w:rsidR="008B4A6E" w:rsidRDefault="008B4A6E" w:rsidP="008B4A6E">
      <w:pPr>
        <w:pStyle w:val="Heading4"/>
      </w:pPr>
      <w:r>
        <w:t>Add &gt;&gt;</w:t>
      </w:r>
    </w:p>
    <w:p w14:paraId="7CD00A1C"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5420D26D" w14:textId="77777777" w:rsidR="008B4A6E" w:rsidRDefault="008B4A6E" w:rsidP="008B4A6E">
      <w:pPr>
        <w:pStyle w:val="Heading4"/>
      </w:pPr>
      <w:r>
        <w:lastRenderedPageBreak/>
        <w:t>&lt;&lt; Remove</w:t>
      </w:r>
    </w:p>
    <w:p w14:paraId="0A357BFD"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0E24AF6" w14:textId="77777777" w:rsidR="008B4A6E" w:rsidRDefault="008B4A6E" w:rsidP="008B4A6E">
      <w:pPr>
        <w:pStyle w:val="Heading4"/>
      </w:pPr>
      <w:r>
        <w:t>Move Up</w:t>
      </w:r>
    </w:p>
    <w:p w14:paraId="4462A618"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178AC1AF" w14:textId="77777777" w:rsidR="008B4A6E" w:rsidRDefault="008B4A6E" w:rsidP="008B4A6E">
      <w:pPr>
        <w:pStyle w:val="Heading4"/>
      </w:pPr>
      <w:r>
        <w:t>Move Down</w:t>
      </w:r>
    </w:p>
    <w:p w14:paraId="41351DAE"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625BC6C6" w14:textId="5805720A" w:rsidR="008B4A6E" w:rsidRDefault="008B4A6E" w:rsidP="008B4A6E">
      <w:pPr>
        <w:pStyle w:val="Heading3"/>
      </w:pPr>
      <w:bookmarkStart w:id="119" w:name="_Toc44844091"/>
      <w:r>
        <w:t>Output Destination</w:t>
      </w:r>
      <w:bookmarkEnd w:id="119"/>
    </w:p>
    <w:p w14:paraId="63F4D6CD" w14:textId="46293192" w:rsidR="0012235B" w:rsidRPr="0012235B" w:rsidRDefault="00276B1C" w:rsidP="0012235B">
      <w:r>
        <w:rPr>
          <w:noProof/>
        </w:rPr>
        <w:drawing>
          <wp:inline distT="0" distB="0" distL="0" distR="0" wp14:anchorId="355F79DE" wp14:editId="414D1F18">
            <wp:extent cx="4352925" cy="1610436"/>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58442" cy="1612477"/>
                    </a:xfrm>
                    <a:prstGeom prst="rect">
                      <a:avLst/>
                    </a:prstGeom>
                  </pic:spPr>
                </pic:pic>
              </a:graphicData>
            </a:graphic>
          </wp:inline>
        </w:drawing>
      </w:r>
    </w:p>
    <w:p w14:paraId="61800C6A" w14:textId="77777777" w:rsidR="0012235B" w:rsidRDefault="0012235B" w:rsidP="0012235B">
      <w:pPr>
        <w:pStyle w:val="Heading4"/>
      </w:pPr>
      <w:r>
        <w:t>Destination Choice</w:t>
      </w:r>
    </w:p>
    <w:p w14:paraId="08692C5B" w14:textId="77777777" w:rsidR="0012235B" w:rsidRPr="00144B20" w:rsidRDefault="0012235B" w:rsidP="0012235B">
      <w:r>
        <w:t>To choose the destination where the document should be printed, please make sure that desired output destination choice bubble is toggled.</w:t>
      </w:r>
    </w:p>
    <w:p w14:paraId="45D75D79" w14:textId="77777777" w:rsidR="0012235B" w:rsidRDefault="0012235B" w:rsidP="0012235B">
      <w:pPr>
        <w:pStyle w:val="Heading4"/>
      </w:pPr>
      <w:r>
        <w:t>Layout Choice</w:t>
      </w:r>
    </w:p>
    <w:p w14:paraId="7229D08F" w14:textId="77777777" w:rsidR="0012235B" w:rsidRPr="00144B20" w:rsidRDefault="0012235B" w:rsidP="0012235B">
      <w:r>
        <w:t>To choose the preferred layout of Landscape vs. Portrait, please make sure the desired option choice bubbled is toggled.</w:t>
      </w:r>
    </w:p>
    <w:p w14:paraId="4932E37A" w14:textId="77777777" w:rsidR="0012235B" w:rsidRDefault="0012235B" w:rsidP="0012235B">
      <w:pPr>
        <w:pStyle w:val="Heading4"/>
      </w:pPr>
      <w:r>
        <w:t>Lines Per Page</w:t>
      </w:r>
    </w:p>
    <w:p w14:paraId="404D9DF4" w14:textId="77777777" w:rsidR="0012235B" w:rsidRPr="00144B20" w:rsidRDefault="0012235B" w:rsidP="0012235B">
      <w:r w:rsidRPr="00211A1F">
        <w:t>Lines per page on the report when printing.</w:t>
      </w:r>
    </w:p>
    <w:p w14:paraId="7CB18349" w14:textId="77777777" w:rsidR="0012235B" w:rsidRDefault="0012235B" w:rsidP="0012235B">
      <w:pPr>
        <w:pStyle w:val="Heading4"/>
      </w:pPr>
      <w:r>
        <w:t>Font</w:t>
      </w:r>
    </w:p>
    <w:p w14:paraId="41068C11"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33384E74" w14:textId="77777777" w:rsidR="0012235B" w:rsidRDefault="0012235B" w:rsidP="0012235B">
      <w:pPr>
        <w:pStyle w:val="Heading4"/>
      </w:pPr>
      <w:r>
        <w:t>Show Parameters? – Toggle Box</w:t>
      </w:r>
    </w:p>
    <w:p w14:paraId="12268FA9" w14:textId="77777777" w:rsidR="0012235B" w:rsidRDefault="0012235B" w:rsidP="0012235B">
      <w:r>
        <w:t>To show parameters, make sure that the toggle box is ‘ticked’ with a checkmark.</w:t>
      </w:r>
    </w:p>
    <w:p w14:paraId="6C61FFDD" w14:textId="77777777" w:rsidR="0012235B" w:rsidRDefault="0012235B" w:rsidP="0012235B">
      <w:pPr>
        <w:pStyle w:val="Heading4"/>
      </w:pPr>
      <w:r>
        <w:t>Export to Excel? – Toggle Box</w:t>
      </w:r>
    </w:p>
    <w:p w14:paraId="06A1A757" w14:textId="77777777" w:rsidR="0012235B" w:rsidRPr="00CC767A" w:rsidRDefault="0012235B" w:rsidP="0012235B">
      <w:r>
        <w:t>To export the printed file to an excel document, make sure that the Export to Excel toggle box is checked.</w:t>
      </w:r>
    </w:p>
    <w:p w14:paraId="029D775F" w14:textId="77777777" w:rsidR="0012235B" w:rsidRDefault="0012235B" w:rsidP="0012235B">
      <w:pPr>
        <w:pStyle w:val="Heading4"/>
      </w:pPr>
      <w:r>
        <w:t>Auto Run Excel? – Toggle Box</w:t>
      </w:r>
    </w:p>
    <w:p w14:paraId="6DF924EA" w14:textId="77777777" w:rsidR="0012235B" w:rsidRPr="00CC767A" w:rsidRDefault="0012235B" w:rsidP="0012235B">
      <w:r>
        <w:t>To automatically open the new excel document, make sure that the Auto Run Excel toggle box is checked.</w:t>
      </w:r>
    </w:p>
    <w:p w14:paraId="4A116E85" w14:textId="344B37F8" w:rsidR="0083359B" w:rsidRDefault="008B4A6E" w:rsidP="0083359B">
      <w:pPr>
        <w:pStyle w:val="Heading2"/>
      </w:pPr>
      <w:bookmarkStart w:id="120" w:name="_Toc44844092"/>
      <w:r>
        <w:lastRenderedPageBreak/>
        <w:t>Sales by Product w/ Cost</w:t>
      </w:r>
      <w:r w:rsidR="0083359B">
        <w:t xml:space="preserve"> [</w:t>
      </w:r>
      <w:r>
        <w:t>HR8</w:t>
      </w:r>
      <w:r w:rsidR="0083359B">
        <w:t>]</w:t>
      </w:r>
      <w:bookmarkEnd w:id="120"/>
    </w:p>
    <w:p w14:paraId="01883C5C" w14:textId="50207276" w:rsidR="008B4A6E" w:rsidRDefault="008B4A6E" w:rsidP="008B4A6E">
      <w:pPr>
        <w:pStyle w:val="Heading3"/>
      </w:pPr>
      <w:bookmarkStart w:id="121" w:name="_Toc44844093"/>
      <w:r>
        <w:t>Selection Parameters</w:t>
      </w:r>
      <w:bookmarkEnd w:id="121"/>
    </w:p>
    <w:p w14:paraId="07D3FCAD" w14:textId="234F835F" w:rsidR="00276B1C" w:rsidRPr="00276B1C" w:rsidRDefault="00276B1C" w:rsidP="00276B1C">
      <w:r>
        <w:rPr>
          <w:noProof/>
        </w:rPr>
        <w:drawing>
          <wp:inline distT="0" distB="0" distL="0" distR="0" wp14:anchorId="3C6F8A49" wp14:editId="09D5EB94">
            <wp:extent cx="4362450" cy="1064525"/>
            <wp:effectExtent l="0" t="0" r="0"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73968" cy="1067336"/>
                    </a:xfrm>
                    <a:prstGeom prst="rect">
                      <a:avLst/>
                    </a:prstGeom>
                  </pic:spPr>
                </pic:pic>
              </a:graphicData>
            </a:graphic>
          </wp:inline>
        </w:drawing>
      </w:r>
    </w:p>
    <w:p w14:paraId="5B40D7B4" w14:textId="2FEFFBBC" w:rsidR="008C6C2C" w:rsidRDefault="008C6C2C" w:rsidP="008C6C2C">
      <w:pPr>
        <w:pStyle w:val="Heading4"/>
      </w:pPr>
      <w:r>
        <w:t>Invoice Date</w:t>
      </w:r>
    </w:p>
    <w:p w14:paraId="09CE31CA" w14:textId="77777777" w:rsidR="001A5088" w:rsidRDefault="001A5088" w:rsidP="001A5088">
      <w:r>
        <w:t xml:space="preserve">The date the invoice was created which defaults to date in system clock. Format is mm/dd/yy and may be modified. </w:t>
      </w:r>
    </w:p>
    <w:p w14:paraId="72B33512" w14:textId="4658BA2B" w:rsidR="008C6C2C" w:rsidRPr="008C6C2C" w:rsidRDefault="001A5088" w:rsidP="001A5088">
      <w:r>
        <w:t xml:space="preserve">For releases that are </w:t>
      </w:r>
      <w:r w:rsidRPr="001A5088">
        <w:rPr>
          <w:b/>
          <w:bCs/>
          <w:i/>
          <w:iCs/>
          <w:u w:val="single"/>
        </w:rPr>
        <w:t>"I"</w:t>
      </w:r>
      <w:r>
        <w:t xml:space="preserve"> (Invoice Only), this will default to the date the release was entered. For releases that are </w:t>
      </w:r>
      <w:r w:rsidRPr="001A5088">
        <w:rPr>
          <w:b/>
          <w:bCs/>
          <w:i/>
          <w:iCs/>
          <w:u w:val="single"/>
        </w:rPr>
        <w:t>"S"</w:t>
      </w:r>
      <w:r>
        <w:t xml:space="preserve"> (Ship Only) or </w:t>
      </w:r>
      <w:r>
        <w:rPr>
          <w:b/>
          <w:bCs/>
          <w:i/>
          <w:iCs/>
          <w:u w:val="single"/>
        </w:rPr>
        <w:t>“B”</w:t>
      </w:r>
      <w:r>
        <w:t xml:space="preserve"> (Both Ship and Invoice), the invoice date will default to the date the Bill of Lading was entered. In any advent, the date may be modified, whereby the aging report will be calculated from the invoice date.</w:t>
      </w:r>
    </w:p>
    <w:p w14:paraId="14A159F1" w14:textId="241F01DB" w:rsidR="0012235B" w:rsidRDefault="008C6C2C" w:rsidP="0012235B">
      <w:pPr>
        <w:pStyle w:val="Heading4"/>
      </w:pPr>
      <w:r>
        <w:t>Which Cost? (Choice)</w:t>
      </w:r>
    </w:p>
    <w:p w14:paraId="74091B5A" w14:textId="7116A056" w:rsidR="003F7F75" w:rsidRDefault="003F7F75" w:rsidP="003F7F75">
      <w:r>
        <w:t xml:space="preserve">To choose the preferred </w:t>
      </w:r>
      <w:r w:rsidR="00685BBA">
        <w:t>cost selection</w:t>
      </w:r>
      <w:r>
        <w:t xml:space="preserve"> of </w:t>
      </w:r>
      <w:r w:rsidR="00685BBA">
        <w:t>Board Cost</w:t>
      </w:r>
      <w:r>
        <w:t xml:space="preserve"> vs. </w:t>
      </w:r>
      <w:r w:rsidR="00685BBA">
        <w:t>Order Total vs. Invoice Total</w:t>
      </w:r>
      <w:r>
        <w:t>, please make sure the desired option choice bubble is toggled.</w:t>
      </w:r>
    </w:p>
    <w:p w14:paraId="36356A31" w14:textId="7ECE0441" w:rsidR="0012235B" w:rsidRDefault="008C6C2C" w:rsidP="0012235B">
      <w:pPr>
        <w:pStyle w:val="Heading4"/>
      </w:pPr>
      <w:r>
        <w:t>Breakout Miscellaneous Sales?</w:t>
      </w:r>
      <w:r w:rsidR="0012235B">
        <w:t xml:space="preserve"> – Toggle Box</w:t>
      </w:r>
    </w:p>
    <w:p w14:paraId="37E6C624" w14:textId="23299BF2" w:rsidR="003F7F75" w:rsidRDefault="003F7F75" w:rsidP="003F7F75">
      <w:r>
        <w:t xml:space="preserve">To </w:t>
      </w:r>
      <w:r w:rsidR="00685BBA">
        <w:t>break out miscellaneous sales numbers from other sales figures within the selected parameters</w:t>
      </w:r>
      <w:r>
        <w:t>, make sure that th</w:t>
      </w:r>
      <w:r w:rsidR="00685BBA">
        <w:t xml:space="preserve">is </w:t>
      </w:r>
      <w:r>
        <w:t>toggle box is checked.</w:t>
      </w:r>
    </w:p>
    <w:p w14:paraId="14FA8470" w14:textId="77777777" w:rsidR="003F7F75" w:rsidRDefault="003F7F75" w:rsidP="003F7F75">
      <w:pPr>
        <w:pStyle w:val="Heading4"/>
      </w:pPr>
      <w:r>
        <w:t>Include Finance Charges? – Toggle Box</w:t>
      </w:r>
    </w:p>
    <w:p w14:paraId="69B7781A" w14:textId="77777777" w:rsidR="003F7F75" w:rsidRDefault="003F7F75" w:rsidP="003F7F75">
      <w:r>
        <w:t>To include and finance charges within the selected parameters on the report, make sure that the Include Finance Charges toggle box is checked.</w:t>
      </w:r>
    </w:p>
    <w:p w14:paraId="6D937B92" w14:textId="72895B4D" w:rsidR="008B4A6E" w:rsidRDefault="008B4A6E" w:rsidP="008B4A6E">
      <w:pPr>
        <w:pStyle w:val="Heading3"/>
      </w:pPr>
      <w:bookmarkStart w:id="122" w:name="_Toc44844094"/>
      <w:r>
        <w:t>Available and Selected Columns</w:t>
      </w:r>
      <w:bookmarkEnd w:id="122"/>
    </w:p>
    <w:p w14:paraId="1A808014" w14:textId="2A2D46F4" w:rsidR="008B4A6E" w:rsidRPr="008B4A6E" w:rsidRDefault="00276B1C" w:rsidP="008B4A6E">
      <w:r>
        <w:rPr>
          <w:noProof/>
        </w:rPr>
        <w:drawing>
          <wp:inline distT="0" distB="0" distL="0" distR="0" wp14:anchorId="2607CBAB" wp14:editId="45B39170">
            <wp:extent cx="4438650" cy="1160059"/>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456833" cy="1164811"/>
                    </a:xfrm>
                    <a:prstGeom prst="rect">
                      <a:avLst/>
                    </a:prstGeom>
                  </pic:spPr>
                </pic:pic>
              </a:graphicData>
            </a:graphic>
          </wp:inline>
        </w:drawing>
      </w:r>
    </w:p>
    <w:p w14:paraId="50E1AAFA" w14:textId="77777777" w:rsidR="008B4A6E" w:rsidRDefault="008B4A6E" w:rsidP="008B4A6E">
      <w:pPr>
        <w:pStyle w:val="Heading4"/>
      </w:pPr>
      <w:r>
        <w:t>Available Columns</w:t>
      </w:r>
    </w:p>
    <w:p w14:paraId="7C6928FC"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69564886" w14:textId="77777777" w:rsidR="008B4A6E" w:rsidRDefault="008B4A6E" w:rsidP="008B4A6E">
      <w:pPr>
        <w:pStyle w:val="Heading4"/>
      </w:pPr>
      <w:r>
        <w:t>Selected Columns (In Display Order)</w:t>
      </w:r>
    </w:p>
    <w:p w14:paraId="2E293BFC"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7EEEFD52" w14:textId="77777777" w:rsidR="008B4A6E" w:rsidRDefault="008B4A6E" w:rsidP="008B4A6E">
      <w:pPr>
        <w:pStyle w:val="Heading4"/>
      </w:pPr>
      <w:r>
        <w:t>Default</w:t>
      </w:r>
    </w:p>
    <w:p w14:paraId="31793DA2"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133E39A9" w14:textId="77777777" w:rsidR="008B4A6E" w:rsidRDefault="008B4A6E" w:rsidP="008B4A6E">
      <w:pPr>
        <w:pStyle w:val="Heading4"/>
      </w:pPr>
      <w:r>
        <w:lastRenderedPageBreak/>
        <w:t>Add &gt;&gt;</w:t>
      </w:r>
    </w:p>
    <w:p w14:paraId="5536B8A6"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F56913F" w14:textId="77777777" w:rsidR="008B4A6E" w:rsidRDefault="008B4A6E" w:rsidP="008B4A6E">
      <w:pPr>
        <w:pStyle w:val="Heading4"/>
      </w:pPr>
      <w:r>
        <w:t>&lt;&lt; Remove</w:t>
      </w:r>
    </w:p>
    <w:p w14:paraId="270EE8AB"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0200A63E" w14:textId="77777777" w:rsidR="008B4A6E" w:rsidRDefault="008B4A6E" w:rsidP="008B4A6E">
      <w:pPr>
        <w:pStyle w:val="Heading4"/>
      </w:pPr>
      <w:r>
        <w:t>Move Up</w:t>
      </w:r>
    </w:p>
    <w:p w14:paraId="6DF63BE3"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1A64697B" w14:textId="77777777" w:rsidR="008B4A6E" w:rsidRDefault="008B4A6E" w:rsidP="008B4A6E">
      <w:pPr>
        <w:pStyle w:val="Heading4"/>
      </w:pPr>
      <w:r>
        <w:t>Move Down</w:t>
      </w:r>
    </w:p>
    <w:p w14:paraId="192F6163"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5313143C" w14:textId="613E4099" w:rsidR="008B4A6E" w:rsidRDefault="008B4A6E" w:rsidP="008B4A6E">
      <w:pPr>
        <w:pStyle w:val="Heading3"/>
      </w:pPr>
      <w:bookmarkStart w:id="123" w:name="_Toc44844095"/>
      <w:r>
        <w:t>Output Destination</w:t>
      </w:r>
      <w:bookmarkEnd w:id="123"/>
    </w:p>
    <w:p w14:paraId="2C411669" w14:textId="15AC7CE1" w:rsidR="0012235B" w:rsidRPr="0012235B" w:rsidRDefault="00276B1C" w:rsidP="0012235B">
      <w:r>
        <w:rPr>
          <w:noProof/>
        </w:rPr>
        <w:drawing>
          <wp:inline distT="0" distB="0" distL="0" distR="0" wp14:anchorId="153F83FE" wp14:editId="5690444D">
            <wp:extent cx="4332794" cy="147395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345221" cy="1478186"/>
                    </a:xfrm>
                    <a:prstGeom prst="rect">
                      <a:avLst/>
                    </a:prstGeom>
                  </pic:spPr>
                </pic:pic>
              </a:graphicData>
            </a:graphic>
          </wp:inline>
        </w:drawing>
      </w:r>
    </w:p>
    <w:p w14:paraId="59EB94A6" w14:textId="77777777" w:rsidR="0012235B" w:rsidRDefault="0012235B" w:rsidP="0012235B">
      <w:pPr>
        <w:pStyle w:val="Heading4"/>
      </w:pPr>
      <w:r>
        <w:t>Destination Choice</w:t>
      </w:r>
    </w:p>
    <w:p w14:paraId="3DB27D52" w14:textId="77777777" w:rsidR="0012235B" w:rsidRPr="00144B20" w:rsidRDefault="0012235B" w:rsidP="0012235B">
      <w:r>
        <w:t>To choose the destination where the document should be printed, please make sure that desired output destination choice bubble is toggled.</w:t>
      </w:r>
    </w:p>
    <w:p w14:paraId="037E848A" w14:textId="77777777" w:rsidR="0012235B" w:rsidRDefault="0012235B" w:rsidP="0012235B">
      <w:pPr>
        <w:pStyle w:val="Heading4"/>
      </w:pPr>
      <w:r>
        <w:t>Layout Choice</w:t>
      </w:r>
    </w:p>
    <w:p w14:paraId="27AF5C21" w14:textId="77777777" w:rsidR="0012235B" w:rsidRPr="00144B20" w:rsidRDefault="0012235B" w:rsidP="0012235B">
      <w:r>
        <w:t>To choose the preferred layout of Landscape vs. Portrait, please make sure the desired option choice bubbled is toggled.</w:t>
      </w:r>
    </w:p>
    <w:p w14:paraId="44558349" w14:textId="77777777" w:rsidR="0012235B" w:rsidRDefault="0012235B" w:rsidP="0012235B">
      <w:pPr>
        <w:pStyle w:val="Heading4"/>
      </w:pPr>
      <w:r>
        <w:t>Show Parameters? – Toggle Box</w:t>
      </w:r>
    </w:p>
    <w:p w14:paraId="1F9A71FF" w14:textId="77777777" w:rsidR="0012235B" w:rsidRDefault="0012235B" w:rsidP="0012235B">
      <w:r>
        <w:t>To show parameters, make sure that the toggle box is ‘ticked’ with a checkmark.</w:t>
      </w:r>
    </w:p>
    <w:p w14:paraId="0313FB63" w14:textId="77777777" w:rsidR="0012235B" w:rsidRDefault="0012235B" w:rsidP="0012235B">
      <w:pPr>
        <w:pStyle w:val="Heading4"/>
      </w:pPr>
      <w:r>
        <w:t>Export to Excel? – Toggle Box</w:t>
      </w:r>
    </w:p>
    <w:p w14:paraId="309FBDD6" w14:textId="77777777" w:rsidR="0012235B" w:rsidRPr="00CC767A" w:rsidRDefault="0012235B" w:rsidP="0012235B">
      <w:r>
        <w:t>To export the printed file to an excel document, make sure that the Export to Excel toggle box is checked.</w:t>
      </w:r>
    </w:p>
    <w:p w14:paraId="7B428F69" w14:textId="77777777" w:rsidR="0012235B" w:rsidRDefault="0012235B" w:rsidP="0012235B">
      <w:pPr>
        <w:pStyle w:val="Heading4"/>
      </w:pPr>
      <w:r>
        <w:t>Auto Run Excel? – Toggle Box</w:t>
      </w:r>
    </w:p>
    <w:p w14:paraId="4384A9BA" w14:textId="77777777" w:rsidR="0012235B" w:rsidRPr="00CC767A" w:rsidRDefault="0012235B" w:rsidP="0012235B">
      <w:r>
        <w:t>To automatically open the new excel document, make sure that the Auto Run Excel toggle box is checked.</w:t>
      </w:r>
    </w:p>
    <w:p w14:paraId="537024B4" w14:textId="77777777" w:rsidR="0012235B" w:rsidRDefault="0012235B" w:rsidP="0012235B">
      <w:pPr>
        <w:pStyle w:val="Heading4"/>
      </w:pPr>
      <w:r>
        <w:t>If Yes, File Name</w:t>
      </w:r>
    </w:p>
    <w:p w14:paraId="103CE8F5" w14:textId="77777777" w:rsidR="0012235B" w:rsidRDefault="0012235B" w:rsidP="0012235B">
      <w:r>
        <w:t>If exporting the file to Excel, enter the desired file name.</w:t>
      </w:r>
    </w:p>
    <w:p w14:paraId="49D79D71" w14:textId="1B5AB540" w:rsidR="0083359B" w:rsidRDefault="008B4A6E" w:rsidP="0083359B">
      <w:pPr>
        <w:pStyle w:val="Heading2"/>
      </w:pPr>
      <w:bookmarkStart w:id="124" w:name="_Toc44844096"/>
      <w:r>
        <w:lastRenderedPageBreak/>
        <w:t>Sales by Customer Zip Code</w:t>
      </w:r>
      <w:r w:rsidR="0083359B">
        <w:t xml:space="preserve"> [</w:t>
      </w:r>
      <w:r>
        <w:t>HR9</w:t>
      </w:r>
      <w:r w:rsidR="0083359B">
        <w:t>]</w:t>
      </w:r>
      <w:bookmarkEnd w:id="124"/>
    </w:p>
    <w:p w14:paraId="6B303439" w14:textId="1699C415" w:rsidR="008B4A6E" w:rsidRDefault="008B4A6E" w:rsidP="008B4A6E">
      <w:pPr>
        <w:pStyle w:val="Heading3"/>
      </w:pPr>
      <w:bookmarkStart w:id="125" w:name="_Toc44844097"/>
      <w:r>
        <w:t>Selection Parameters</w:t>
      </w:r>
      <w:bookmarkEnd w:id="125"/>
    </w:p>
    <w:p w14:paraId="24041187" w14:textId="7071C079" w:rsidR="00276B1C" w:rsidRPr="00276B1C" w:rsidRDefault="00276B1C" w:rsidP="00276B1C">
      <w:r>
        <w:rPr>
          <w:noProof/>
        </w:rPr>
        <w:drawing>
          <wp:inline distT="0" distB="0" distL="0" distR="0" wp14:anchorId="56F1E2E8" wp14:editId="189ACF5A">
            <wp:extent cx="4371975" cy="125730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71975" cy="1257300"/>
                    </a:xfrm>
                    <a:prstGeom prst="rect">
                      <a:avLst/>
                    </a:prstGeom>
                  </pic:spPr>
                </pic:pic>
              </a:graphicData>
            </a:graphic>
          </wp:inline>
        </w:drawing>
      </w:r>
    </w:p>
    <w:p w14:paraId="5CAE2BB7" w14:textId="77777777" w:rsidR="003F7F75" w:rsidRDefault="003F7F75" w:rsidP="003F7F75">
      <w:pPr>
        <w:pStyle w:val="Heading4"/>
      </w:pPr>
      <w:r>
        <w:t>Use Defined Customer List – Toggle Box</w:t>
      </w:r>
    </w:p>
    <w:p w14:paraId="20D0017F" w14:textId="77777777" w:rsidR="003F7F75" w:rsidRDefault="003F7F75" w:rsidP="003F7F75">
      <w:r>
        <w:t>To use a pre-defined customer list, make sure that this toggle box is checked.</w:t>
      </w:r>
    </w:p>
    <w:p w14:paraId="2797C5FE" w14:textId="07928142" w:rsidR="0012235B" w:rsidRDefault="0012235B" w:rsidP="0012235B">
      <w:pPr>
        <w:pStyle w:val="Heading4"/>
      </w:pPr>
      <w:r>
        <w:t xml:space="preserve">Beginning </w:t>
      </w:r>
      <w:r w:rsidR="008C6C2C">
        <w:t>Customer #</w:t>
      </w:r>
      <w:r>
        <w:t xml:space="preserve"> / Ending </w:t>
      </w:r>
      <w:r w:rsidR="008C6C2C">
        <w:t>Customer #</w:t>
      </w:r>
    </w:p>
    <w:p w14:paraId="743DAC9E" w14:textId="3150B2F0" w:rsidR="0071108B" w:rsidRPr="00E5397E" w:rsidRDefault="0071108B" w:rsidP="0071108B">
      <w:r>
        <w:t xml:space="preserve">Enter the beginning and ending Customer Number to run the </w:t>
      </w:r>
      <w:r w:rsidR="00ED3DEA">
        <w:t>Sales by Customer Zip Code</w:t>
      </w:r>
      <w:r>
        <w:t xml:space="preserve"> report for.</w:t>
      </w:r>
    </w:p>
    <w:p w14:paraId="7F7FB1CC" w14:textId="7EF2717D" w:rsidR="008C6C2C" w:rsidRDefault="008C6C2C" w:rsidP="008C6C2C">
      <w:pPr>
        <w:pStyle w:val="Heading4"/>
      </w:pPr>
      <w:r>
        <w:t>Beginning Zip Code / Ending Zip Code</w:t>
      </w:r>
    </w:p>
    <w:p w14:paraId="1B354815" w14:textId="114A5789" w:rsidR="0071108B" w:rsidRPr="00E5397E" w:rsidRDefault="0071108B" w:rsidP="0071108B">
      <w:r>
        <w:t xml:space="preserve">Enter the beginning and ending Zip Code to run the </w:t>
      </w:r>
      <w:r w:rsidR="00ED3DEA">
        <w:t xml:space="preserve">Sales by Customer Zip Code </w:t>
      </w:r>
      <w:r>
        <w:t>report for.</w:t>
      </w:r>
    </w:p>
    <w:p w14:paraId="60D4E29B" w14:textId="60AFD4ED" w:rsidR="008C6C2C" w:rsidRDefault="008C6C2C" w:rsidP="008C6C2C">
      <w:pPr>
        <w:pStyle w:val="Heading4"/>
      </w:pPr>
      <w:r>
        <w:t>Beginning Invoice Date / Ending Invoice Date</w:t>
      </w:r>
    </w:p>
    <w:p w14:paraId="03BAAA52" w14:textId="3FABD680" w:rsidR="0071108B" w:rsidRPr="00E5397E" w:rsidRDefault="0071108B" w:rsidP="0071108B">
      <w:r>
        <w:t xml:space="preserve">Enter the beginning and ending Invoice Date to run the </w:t>
      </w:r>
      <w:r w:rsidR="00ED3DEA">
        <w:t xml:space="preserve">Sales by Customer Zip Code </w:t>
      </w:r>
      <w:r>
        <w:t>report for.</w:t>
      </w:r>
    </w:p>
    <w:p w14:paraId="62064C1E" w14:textId="6F6AC73D" w:rsidR="008C6C2C" w:rsidRDefault="008C6C2C" w:rsidP="008C6C2C">
      <w:pPr>
        <w:pStyle w:val="Heading4"/>
      </w:pPr>
      <w:r>
        <w:t>Beginning Ship-To State / Ending Ship-To State</w:t>
      </w:r>
    </w:p>
    <w:p w14:paraId="1C03D163" w14:textId="60CE1858" w:rsidR="0071108B" w:rsidRPr="00E5397E" w:rsidRDefault="0071108B" w:rsidP="0071108B">
      <w:r>
        <w:t xml:space="preserve">Enter the beginning and ending Ship-To Date to run the </w:t>
      </w:r>
      <w:r w:rsidR="00ED3DEA">
        <w:t xml:space="preserve">Sales by Customer Zip Code </w:t>
      </w:r>
      <w:r>
        <w:t>report for.</w:t>
      </w:r>
    </w:p>
    <w:p w14:paraId="042F1023" w14:textId="77777777" w:rsidR="003F7F75" w:rsidRDefault="003F7F75" w:rsidP="003F7F75">
      <w:pPr>
        <w:pStyle w:val="Heading4"/>
      </w:pPr>
      <w:r>
        <w:t>Include Finance Charges? – Toggle Box</w:t>
      </w:r>
    </w:p>
    <w:p w14:paraId="1C8AD42D" w14:textId="77777777" w:rsidR="003F7F75" w:rsidRDefault="003F7F75" w:rsidP="003F7F75">
      <w:r>
        <w:t>To include and finance charges within the selected parameters on the report, make sure that the Include Finance Charges toggle box is checked.</w:t>
      </w:r>
    </w:p>
    <w:p w14:paraId="2B6EC3DA" w14:textId="58D24E5E" w:rsidR="008B4A6E" w:rsidRDefault="008B4A6E" w:rsidP="008B4A6E">
      <w:pPr>
        <w:pStyle w:val="Heading3"/>
      </w:pPr>
      <w:bookmarkStart w:id="126" w:name="_Toc44844098"/>
      <w:r>
        <w:t>Available and Selected Columns</w:t>
      </w:r>
      <w:bookmarkEnd w:id="126"/>
    </w:p>
    <w:p w14:paraId="17155952" w14:textId="47C054A8" w:rsidR="008B4A6E" w:rsidRPr="008B4A6E" w:rsidRDefault="00276B1C" w:rsidP="008B4A6E">
      <w:r>
        <w:rPr>
          <w:noProof/>
        </w:rPr>
        <w:drawing>
          <wp:inline distT="0" distB="0" distL="0" distR="0" wp14:anchorId="387C9C8E" wp14:editId="1F8EC02A">
            <wp:extent cx="4410075" cy="11811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410075" cy="1181100"/>
                    </a:xfrm>
                    <a:prstGeom prst="rect">
                      <a:avLst/>
                    </a:prstGeom>
                  </pic:spPr>
                </pic:pic>
              </a:graphicData>
            </a:graphic>
          </wp:inline>
        </w:drawing>
      </w:r>
    </w:p>
    <w:p w14:paraId="29106B38" w14:textId="77777777" w:rsidR="008B4A6E" w:rsidRDefault="008B4A6E" w:rsidP="008B4A6E">
      <w:pPr>
        <w:pStyle w:val="Heading4"/>
      </w:pPr>
      <w:r>
        <w:t>Available Columns</w:t>
      </w:r>
    </w:p>
    <w:p w14:paraId="75EE014E"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46B515DB" w14:textId="77777777" w:rsidR="008B4A6E" w:rsidRDefault="008B4A6E" w:rsidP="008B4A6E">
      <w:pPr>
        <w:pStyle w:val="Heading4"/>
      </w:pPr>
      <w:r>
        <w:t>Selected Columns (In Display Order)</w:t>
      </w:r>
    </w:p>
    <w:p w14:paraId="2C144A9A"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217EB9D5" w14:textId="77777777" w:rsidR="008B4A6E" w:rsidRDefault="008B4A6E" w:rsidP="008B4A6E">
      <w:pPr>
        <w:pStyle w:val="Heading4"/>
      </w:pPr>
      <w:r>
        <w:t>Default</w:t>
      </w:r>
    </w:p>
    <w:p w14:paraId="15ABE996"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7F2CE4B9" w14:textId="77777777" w:rsidR="008B4A6E" w:rsidRDefault="008B4A6E" w:rsidP="008B4A6E">
      <w:pPr>
        <w:pStyle w:val="Heading4"/>
      </w:pPr>
      <w:r>
        <w:lastRenderedPageBreak/>
        <w:t>Add &gt;&gt;</w:t>
      </w:r>
    </w:p>
    <w:p w14:paraId="784F871D"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1DFF51C2" w14:textId="77777777" w:rsidR="008B4A6E" w:rsidRDefault="008B4A6E" w:rsidP="008B4A6E">
      <w:pPr>
        <w:pStyle w:val="Heading4"/>
      </w:pPr>
      <w:r>
        <w:t>&lt;&lt; Remove</w:t>
      </w:r>
    </w:p>
    <w:p w14:paraId="66F03A71"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28FEFF62" w14:textId="77777777" w:rsidR="008B4A6E" w:rsidRDefault="008B4A6E" w:rsidP="008B4A6E">
      <w:pPr>
        <w:pStyle w:val="Heading4"/>
      </w:pPr>
      <w:r>
        <w:t>Move Up</w:t>
      </w:r>
    </w:p>
    <w:p w14:paraId="59980F84"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39982EA5" w14:textId="77777777" w:rsidR="008B4A6E" w:rsidRDefault="008B4A6E" w:rsidP="008B4A6E">
      <w:pPr>
        <w:pStyle w:val="Heading4"/>
      </w:pPr>
      <w:r>
        <w:t>Move Down</w:t>
      </w:r>
    </w:p>
    <w:p w14:paraId="1E4234CE"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1444707F" w14:textId="387BA967" w:rsidR="008B4A6E" w:rsidRDefault="008B4A6E" w:rsidP="008B4A6E">
      <w:pPr>
        <w:pStyle w:val="Heading3"/>
      </w:pPr>
      <w:bookmarkStart w:id="127" w:name="_Toc44844099"/>
      <w:r>
        <w:t>Output Destination</w:t>
      </w:r>
      <w:bookmarkEnd w:id="127"/>
    </w:p>
    <w:p w14:paraId="7B1EA21E" w14:textId="246B7975" w:rsidR="0012235B" w:rsidRPr="0012235B" w:rsidRDefault="00276B1C" w:rsidP="0012235B">
      <w:r>
        <w:rPr>
          <w:noProof/>
        </w:rPr>
        <w:drawing>
          <wp:inline distT="0" distB="0" distL="0" distR="0" wp14:anchorId="4A1F51F3" wp14:editId="59925792">
            <wp:extent cx="4343400" cy="148760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47483" cy="1489004"/>
                    </a:xfrm>
                    <a:prstGeom prst="rect">
                      <a:avLst/>
                    </a:prstGeom>
                  </pic:spPr>
                </pic:pic>
              </a:graphicData>
            </a:graphic>
          </wp:inline>
        </w:drawing>
      </w:r>
    </w:p>
    <w:p w14:paraId="42E16943" w14:textId="77777777" w:rsidR="0012235B" w:rsidRDefault="0012235B" w:rsidP="0012235B">
      <w:pPr>
        <w:pStyle w:val="Heading4"/>
      </w:pPr>
      <w:r>
        <w:t>Destination Choice</w:t>
      </w:r>
    </w:p>
    <w:p w14:paraId="5C9013AB" w14:textId="77777777" w:rsidR="0012235B" w:rsidRPr="00144B20" w:rsidRDefault="0012235B" w:rsidP="0012235B">
      <w:r>
        <w:t>To choose the destination where the document should be printed, please make sure that desired output destination choice bubble is toggled.</w:t>
      </w:r>
    </w:p>
    <w:p w14:paraId="1E4F6948" w14:textId="77777777" w:rsidR="0012235B" w:rsidRDefault="0012235B" w:rsidP="0012235B">
      <w:pPr>
        <w:pStyle w:val="Heading4"/>
      </w:pPr>
      <w:r>
        <w:t>Layout Choice</w:t>
      </w:r>
    </w:p>
    <w:p w14:paraId="6786A0AF" w14:textId="77777777" w:rsidR="0012235B" w:rsidRPr="00144B20" w:rsidRDefault="0012235B" w:rsidP="0012235B">
      <w:r>
        <w:t>To choose the preferred layout of Landscape vs. Portrait, please make sure the desired option choice bubbled is toggled.</w:t>
      </w:r>
    </w:p>
    <w:p w14:paraId="6628B169" w14:textId="77777777" w:rsidR="0012235B" w:rsidRDefault="0012235B" w:rsidP="0012235B">
      <w:pPr>
        <w:pStyle w:val="Heading4"/>
      </w:pPr>
      <w:r>
        <w:t>Show Parameters? – Toggle Box</w:t>
      </w:r>
    </w:p>
    <w:p w14:paraId="422B060D" w14:textId="77777777" w:rsidR="0012235B" w:rsidRDefault="0012235B" w:rsidP="0012235B">
      <w:r>
        <w:t>To show parameters, make sure that the toggle box is ‘ticked’ with a checkmark.</w:t>
      </w:r>
    </w:p>
    <w:p w14:paraId="0793F2B3" w14:textId="77777777" w:rsidR="0012235B" w:rsidRDefault="0012235B" w:rsidP="0012235B">
      <w:pPr>
        <w:pStyle w:val="Heading4"/>
      </w:pPr>
      <w:r>
        <w:t>Export to Excel? – Toggle Box</w:t>
      </w:r>
    </w:p>
    <w:p w14:paraId="51D26590" w14:textId="77777777" w:rsidR="0012235B" w:rsidRPr="00CC767A" w:rsidRDefault="0012235B" w:rsidP="0012235B">
      <w:r>
        <w:t>To export the printed file to an excel document, make sure that the Export to Excel toggle box is checked.</w:t>
      </w:r>
    </w:p>
    <w:p w14:paraId="0F8F296C" w14:textId="77777777" w:rsidR="0012235B" w:rsidRDefault="0012235B" w:rsidP="0012235B">
      <w:pPr>
        <w:pStyle w:val="Heading4"/>
      </w:pPr>
      <w:r>
        <w:t>Auto Run Excel? – Toggle Box</w:t>
      </w:r>
    </w:p>
    <w:p w14:paraId="0234BB20" w14:textId="77777777" w:rsidR="0012235B" w:rsidRPr="00CC767A" w:rsidRDefault="0012235B" w:rsidP="0012235B">
      <w:r>
        <w:t>To automatically open the new excel document, make sure that the Auto Run Excel toggle box is checked.</w:t>
      </w:r>
    </w:p>
    <w:p w14:paraId="3BFB7884" w14:textId="77777777" w:rsidR="0012235B" w:rsidRDefault="0012235B" w:rsidP="0012235B">
      <w:pPr>
        <w:pStyle w:val="Heading4"/>
      </w:pPr>
      <w:r>
        <w:t>If Yes, File Name</w:t>
      </w:r>
    </w:p>
    <w:p w14:paraId="394B3B25" w14:textId="77777777" w:rsidR="0012235B" w:rsidRDefault="0012235B" w:rsidP="0012235B">
      <w:r>
        <w:t>If exporting the file to Excel, enter the desired file name.</w:t>
      </w:r>
    </w:p>
    <w:p w14:paraId="4CDC7306" w14:textId="7234678B" w:rsidR="0083359B" w:rsidRDefault="008B4A6E" w:rsidP="0083359B">
      <w:pPr>
        <w:pStyle w:val="Heading2"/>
      </w:pPr>
      <w:bookmarkStart w:id="128" w:name="_Toc44844100"/>
      <w:r>
        <w:lastRenderedPageBreak/>
        <w:t>Sales with Multiple Sorts</w:t>
      </w:r>
      <w:r w:rsidR="0083359B">
        <w:t xml:space="preserve"> [</w:t>
      </w:r>
      <w:r>
        <w:t>HR)</w:t>
      </w:r>
      <w:r w:rsidR="0083359B">
        <w:t>]</w:t>
      </w:r>
      <w:bookmarkEnd w:id="128"/>
    </w:p>
    <w:p w14:paraId="2AA5A58C" w14:textId="39D272F9" w:rsidR="008B4A6E" w:rsidRDefault="008B4A6E" w:rsidP="008B4A6E">
      <w:pPr>
        <w:pStyle w:val="Heading3"/>
      </w:pPr>
      <w:bookmarkStart w:id="129" w:name="_Toc44844101"/>
      <w:r>
        <w:t>Selection Parameters</w:t>
      </w:r>
      <w:bookmarkEnd w:id="129"/>
    </w:p>
    <w:p w14:paraId="5991A049" w14:textId="5B70DF56" w:rsidR="00276B1C" w:rsidRPr="00276B1C" w:rsidRDefault="00276B1C" w:rsidP="00276B1C">
      <w:r>
        <w:rPr>
          <w:noProof/>
        </w:rPr>
        <w:drawing>
          <wp:inline distT="0" distB="0" distL="0" distR="0" wp14:anchorId="1434C7E0" wp14:editId="47E4A9DA">
            <wp:extent cx="4438650" cy="22669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38650" cy="2266950"/>
                    </a:xfrm>
                    <a:prstGeom prst="rect">
                      <a:avLst/>
                    </a:prstGeom>
                  </pic:spPr>
                </pic:pic>
              </a:graphicData>
            </a:graphic>
          </wp:inline>
        </w:drawing>
      </w:r>
    </w:p>
    <w:p w14:paraId="349EB3DF" w14:textId="77777777" w:rsidR="003F7F75" w:rsidRDefault="003F7F75" w:rsidP="003F7F75">
      <w:pPr>
        <w:pStyle w:val="Heading4"/>
      </w:pPr>
      <w:r>
        <w:t>Use Defined Customer List – Toggle Box</w:t>
      </w:r>
    </w:p>
    <w:p w14:paraId="47673021" w14:textId="77777777" w:rsidR="003F7F75" w:rsidRDefault="003F7F75" w:rsidP="003F7F75">
      <w:r>
        <w:t>To use a pre-defined customer list, make sure that this toggle box is checked.</w:t>
      </w:r>
    </w:p>
    <w:p w14:paraId="1D15BA9E" w14:textId="3F2D683A" w:rsidR="0012235B" w:rsidRDefault="0012235B" w:rsidP="0012235B">
      <w:pPr>
        <w:pStyle w:val="Heading4"/>
      </w:pPr>
      <w:r>
        <w:t xml:space="preserve">Beginning </w:t>
      </w:r>
      <w:r w:rsidR="008C6C2C">
        <w:t>Customer #</w:t>
      </w:r>
      <w:r>
        <w:t xml:space="preserve"> / Ending </w:t>
      </w:r>
      <w:r w:rsidR="008C6C2C">
        <w:t>Customer #</w:t>
      </w:r>
    </w:p>
    <w:p w14:paraId="4C111E32" w14:textId="37EEDC8B" w:rsidR="0071108B" w:rsidRPr="00E5397E" w:rsidRDefault="0071108B" w:rsidP="0071108B">
      <w:r>
        <w:t xml:space="preserve">Enter the beginning and ending Customer Number to run the </w:t>
      </w:r>
      <w:r w:rsidR="00ED3DEA">
        <w:t>Sales with Multiple Sorts</w:t>
      </w:r>
      <w:r>
        <w:t xml:space="preserve"> report for.</w:t>
      </w:r>
    </w:p>
    <w:p w14:paraId="1B10F00A" w14:textId="479C89AD" w:rsidR="008C6C2C" w:rsidRDefault="008C6C2C" w:rsidP="008C6C2C">
      <w:pPr>
        <w:pStyle w:val="Heading4"/>
      </w:pPr>
      <w:r>
        <w:t>Beginning Ship-To # / Ending Ship-To #</w:t>
      </w:r>
    </w:p>
    <w:p w14:paraId="4B92565A" w14:textId="4B623EA7" w:rsidR="0071108B" w:rsidRPr="00E5397E" w:rsidRDefault="0071108B" w:rsidP="0071108B">
      <w:r>
        <w:t xml:space="preserve">Enter the beginning and ending Ship-To Number to run the </w:t>
      </w:r>
      <w:r w:rsidR="00ED3DEA">
        <w:t xml:space="preserve">Sales with Multiple Sorts </w:t>
      </w:r>
      <w:r>
        <w:t>report for.</w:t>
      </w:r>
    </w:p>
    <w:p w14:paraId="73D57A42" w14:textId="5483F30F" w:rsidR="008C6C2C" w:rsidRDefault="008C6C2C" w:rsidP="008C6C2C">
      <w:pPr>
        <w:pStyle w:val="Heading4"/>
      </w:pPr>
      <w:r>
        <w:t>Beginning Ship-To Zip / Ending Ship-To Zip</w:t>
      </w:r>
    </w:p>
    <w:p w14:paraId="47EBEBE5" w14:textId="65C64D62" w:rsidR="0071108B" w:rsidRPr="00E5397E" w:rsidRDefault="0071108B" w:rsidP="0071108B">
      <w:r>
        <w:t xml:space="preserve">Enter the beginning and ending Ship-To Zip Code to run the </w:t>
      </w:r>
      <w:r w:rsidR="00ED3DEA">
        <w:t xml:space="preserve">Sales with Multiple Sorts </w:t>
      </w:r>
      <w:r>
        <w:t>report for.</w:t>
      </w:r>
    </w:p>
    <w:p w14:paraId="5FC032E1" w14:textId="6366503A" w:rsidR="008C6C2C" w:rsidRDefault="008C6C2C" w:rsidP="008C6C2C">
      <w:pPr>
        <w:pStyle w:val="Heading4"/>
      </w:pPr>
      <w:r>
        <w:t>Beginning Sales Rep # / Ending Sales Rep #</w:t>
      </w:r>
    </w:p>
    <w:p w14:paraId="664BE364" w14:textId="6128BBC1" w:rsidR="0071108B" w:rsidRPr="00E5397E" w:rsidRDefault="0071108B" w:rsidP="0071108B">
      <w:r>
        <w:t xml:space="preserve">Enter the beginning and ending Sales Representative Number to run the </w:t>
      </w:r>
      <w:r w:rsidR="00ED3DEA">
        <w:t xml:space="preserve">Sales with Multiple Sorts </w:t>
      </w:r>
      <w:r>
        <w:t>report for.</w:t>
      </w:r>
    </w:p>
    <w:p w14:paraId="6B6CDA25" w14:textId="233AE9B6" w:rsidR="008C6C2C" w:rsidRDefault="008C6C2C" w:rsidP="008C6C2C">
      <w:pPr>
        <w:pStyle w:val="Heading4"/>
      </w:pPr>
      <w:r>
        <w:t>Beginning Invoice Date / Ending Invoice Date</w:t>
      </w:r>
    </w:p>
    <w:p w14:paraId="61B9C216" w14:textId="5C443B1D" w:rsidR="0071108B" w:rsidRPr="00E5397E" w:rsidRDefault="0071108B" w:rsidP="0071108B">
      <w:r>
        <w:t xml:space="preserve">Enter the beginning and ending Invoice Date to run the </w:t>
      </w:r>
      <w:r w:rsidR="00ED3DEA">
        <w:t xml:space="preserve">Sales with Multiple Sorts </w:t>
      </w:r>
      <w:r>
        <w:t>report for.</w:t>
      </w:r>
    </w:p>
    <w:p w14:paraId="0C54DB9F" w14:textId="28028E1D" w:rsidR="008C6C2C" w:rsidRDefault="008C6C2C" w:rsidP="008C6C2C">
      <w:pPr>
        <w:pStyle w:val="Heading4"/>
      </w:pPr>
      <w:r>
        <w:t>Show Customer Totals? – Toggle Box</w:t>
      </w:r>
    </w:p>
    <w:p w14:paraId="2B4C2BE9" w14:textId="36DAD3E5" w:rsidR="003F7F75" w:rsidRDefault="003F7F75" w:rsidP="003F7F75">
      <w:r>
        <w:t xml:space="preserve">To </w:t>
      </w:r>
      <w:r w:rsidR="00685BBA">
        <w:t>show individual customer totals within the selected parameters</w:t>
      </w:r>
      <w:r>
        <w:t xml:space="preserve">, make sure that the </w:t>
      </w:r>
      <w:r w:rsidR="00685BBA">
        <w:t>Show Customer Totals</w:t>
      </w:r>
      <w:r>
        <w:t xml:space="preserve"> toggle box is checked.</w:t>
      </w:r>
    </w:p>
    <w:p w14:paraId="2E7A17F6" w14:textId="2C52FA0B" w:rsidR="008C6C2C" w:rsidRDefault="008C6C2C" w:rsidP="008C6C2C">
      <w:pPr>
        <w:pStyle w:val="Heading4"/>
      </w:pPr>
      <w:r>
        <w:t>Show Ship-To Totals? – Toggle Box</w:t>
      </w:r>
    </w:p>
    <w:p w14:paraId="243D4DC2" w14:textId="37972313" w:rsidR="003F7F75" w:rsidRDefault="003F7F75" w:rsidP="003F7F75">
      <w:r>
        <w:t xml:space="preserve">To </w:t>
      </w:r>
      <w:r w:rsidR="00685BBA">
        <w:t>show any ship-to totals within the selected parameters</w:t>
      </w:r>
      <w:r>
        <w:t xml:space="preserve">, make sure that the </w:t>
      </w:r>
      <w:r w:rsidR="00685BBA">
        <w:t>Show Ship-To Totals</w:t>
      </w:r>
      <w:r>
        <w:t xml:space="preserve"> toggle box is checked.</w:t>
      </w:r>
    </w:p>
    <w:p w14:paraId="673FFEDB" w14:textId="77777777" w:rsidR="00240168" w:rsidRDefault="00240168" w:rsidP="00240168">
      <w:pPr>
        <w:pStyle w:val="Heading4"/>
      </w:pPr>
      <w:r>
        <w:t>Include Finance Charges? – Toggle Box</w:t>
      </w:r>
    </w:p>
    <w:p w14:paraId="1D210016" w14:textId="160D0E62" w:rsidR="00240168" w:rsidRDefault="00240168" w:rsidP="00240168">
      <w:r>
        <w:t>To include and finance charges within the selected parameters on the report, make sure that the Include Finance Charges toggle box is checked.</w:t>
      </w:r>
    </w:p>
    <w:p w14:paraId="0DED7688" w14:textId="77777777" w:rsidR="00240168" w:rsidRDefault="00240168" w:rsidP="00240168"/>
    <w:p w14:paraId="65A4FE43" w14:textId="1DF02254" w:rsidR="0012235B" w:rsidRDefault="008C6C2C" w:rsidP="0012235B">
      <w:pPr>
        <w:pStyle w:val="Heading4"/>
      </w:pPr>
      <w:r>
        <w:lastRenderedPageBreak/>
        <w:t>Sort By? (Choice)</w:t>
      </w:r>
    </w:p>
    <w:p w14:paraId="26451029" w14:textId="77777777" w:rsidR="0007215E" w:rsidRDefault="0007215E" w:rsidP="0007215E">
      <w:r>
        <w:t>To choose the preferred sorting method, the user may enter their desired choice in this field.</w:t>
      </w:r>
    </w:p>
    <w:p w14:paraId="28DEE6A7" w14:textId="0A434F91" w:rsidR="0007215E" w:rsidRDefault="0007215E" w:rsidP="0007215E">
      <w:r>
        <w:t>Valid Sorting Options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3959"/>
        <w:gridCol w:w="721"/>
        <w:gridCol w:w="3955"/>
      </w:tblGrid>
      <w:tr w:rsidR="0007215E" w14:paraId="3918E4B1" w14:textId="77777777" w:rsidTr="0007215E">
        <w:trPr>
          <w:trHeight w:val="395"/>
        </w:trPr>
        <w:tc>
          <w:tcPr>
            <w:tcW w:w="715" w:type="dxa"/>
          </w:tcPr>
          <w:p w14:paraId="78F1DE7C" w14:textId="39FA0449" w:rsidR="0007215E" w:rsidRDefault="0007215E" w:rsidP="0007215E">
            <w:r>
              <w:t>C</w:t>
            </w:r>
          </w:p>
        </w:tc>
        <w:tc>
          <w:tcPr>
            <w:tcW w:w="3959" w:type="dxa"/>
          </w:tcPr>
          <w:p w14:paraId="71F137F3" w14:textId="03AA820E" w:rsidR="0007215E" w:rsidRDefault="0007215E" w:rsidP="0007215E">
            <w:r>
              <w:t>Customer</w:t>
            </w:r>
          </w:p>
        </w:tc>
        <w:tc>
          <w:tcPr>
            <w:tcW w:w="721" w:type="dxa"/>
          </w:tcPr>
          <w:p w14:paraId="4DFC5DB0" w14:textId="46248810" w:rsidR="0007215E" w:rsidRDefault="0007215E" w:rsidP="0007215E">
            <w:r>
              <w:t>R</w:t>
            </w:r>
          </w:p>
        </w:tc>
        <w:tc>
          <w:tcPr>
            <w:tcW w:w="3955" w:type="dxa"/>
          </w:tcPr>
          <w:p w14:paraId="65A2FEE1" w14:textId="3E664E86" w:rsidR="0007215E" w:rsidRDefault="0007215E" w:rsidP="0007215E">
            <w:r>
              <w:t>Sales Representative</w:t>
            </w:r>
          </w:p>
        </w:tc>
      </w:tr>
      <w:tr w:rsidR="0007215E" w14:paraId="102BF5A7" w14:textId="77777777" w:rsidTr="0007215E">
        <w:trPr>
          <w:trHeight w:val="350"/>
        </w:trPr>
        <w:tc>
          <w:tcPr>
            <w:tcW w:w="715" w:type="dxa"/>
          </w:tcPr>
          <w:p w14:paraId="0B0A23CF" w14:textId="47834015" w:rsidR="0007215E" w:rsidRDefault="0007215E" w:rsidP="0007215E">
            <w:r>
              <w:t>D</w:t>
            </w:r>
          </w:p>
        </w:tc>
        <w:tc>
          <w:tcPr>
            <w:tcW w:w="3959" w:type="dxa"/>
          </w:tcPr>
          <w:p w14:paraId="1F0C76F2" w14:textId="0F673C65" w:rsidR="0007215E" w:rsidRDefault="0007215E" w:rsidP="0007215E">
            <w:r>
              <w:t>Invoice Date</w:t>
            </w:r>
          </w:p>
        </w:tc>
        <w:tc>
          <w:tcPr>
            <w:tcW w:w="721" w:type="dxa"/>
          </w:tcPr>
          <w:p w14:paraId="3C3BE4FA" w14:textId="0284954C" w:rsidR="0007215E" w:rsidRDefault="0007215E" w:rsidP="0007215E">
            <w:r>
              <w:t>S</w:t>
            </w:r>
          </w:p>
        </w:tc>
        <w:tc>
          <w:tcPr>
            <w:tcW w:w="3955" w:type="dxa"/>
          </w:tcPr>
          <w:p w14:paraId="60CC1419" w14:textId="7EC1356A" w:rsidR="0007215E" w:rsidRDefault="0007215E" w:rsidP="0007215E">
            <w:r>
              <w:t>Ship-To</w:t>
            </w:r>
          </w:p>
        </w:tc>
      </w:tr>
      <w:tr w:rsidR="0007215E" w14:paraId="1DBDBF74" w14:textId="77777777" w:rsidTr="0007215E">
        <w:trPr>
          <w:trHeight w:val="350"/>
        </w:trPr>
        <w:tc>
          <w:tcPr>
            <w:tcW w:w="715" w:type="dxa"/>
          </w:tcPr>
          <w:p w14:paraId="50A5AF33" w14:textId="113E3E1F" w:rsidR="0007215E" w:rsidRDefault="0007215E" w:rsidP="0007215E">
            <w:r>
              <w:t>I</w:t>
            </w:r>
          </w:p>
        </w:tc>
        <w:tc>
          <w:tcPr>
            <w:tcW w:w="3959" w:type="dxa"/>
          </w:tcPr>
          <w:p w14:paraId="7F3F0A65" w14:textId="6D6424C7" w:rsidR="0007215E" w:rsidRDefault="0007215E" w:rsidP="0007215E">
            <w:r>
              <w:t>Invoice Number</w:t>
            </w:r>
          </w:p>
        </w:tc>
        <w:tc>
          <w:tcPr>
            <w:tcW w:w="721" w:type="dxa"/>
          </w:tcPr>
          <w:p w14:paraId="307EC0D9" w14:textId="33604307" w:rsidR="0007215E" w:rsidRDefault="0007215E" w:rsidP="0007215E">
            <w:r>
              <w:t>Z</w:t>
            </w:r>
          </w:p>
        </w:tc>
        <w:tc>
          <w:tcPr>
            <w:tcW w:w="3955" w:type="dxa"/>
          </w:tcPr>
          <w:p w14:paraId="09B91DED" w14:textId="33DD2EAD" w:rsidR="0007215E" w:rsidRDefault="0007215E" w:rsidP="0007215E">
            <w:r>
              <w:t>Ship-To Zip Code</w:t>
            </w:r>
          </w:p>
        </w:tc>
      </w:tr>
      <w:tr w:rsidR="0007215E" w14:paraId="385F4580" w14:textId="77777777" w:rsidTr="0007215E">
        <w:trPr>
          <w:trHeight w:val="350"/>
        </w:trPr>
        <w:tc>
          <w:tcPr>
            <w:tcW w:w="715" w:type="dxa"/>
          </w:tcPr>
          <w:p w14:paraId="13667B04" w14:textId="1BE1F299" w:rsidR="0007215E" w:rsidRDefault="0007215E" w:rsidP="0007215E">
            <w:r>
              <w:t>O</w:t>
            </w:r>
          </w:p>
        </w:tc>
        <w:tc>
          <w:tcPr>
            <w:tcW w:w="3959" w:type="dxa"/>
          </w:tcPr>
          <w:p w14:paraId="5D8A12EE" w14:textId="7AF64BD3" w:rsidR="0007215E" w:rsidRDefault="0007215E" w:rsidP="0007215E">
            <w:r>
              <w:t>Order Number</w:t>
            </w:r>
          </w:p>
        </w:tc>
        <w:tc>
          <w:tcPr>
            <w:tcW w:w="721" w:type="dxa"/>
          </w:tcPr>
          <w:p w14:paraId="1505236F" w14:textId="77777777" w:rsidR="0007215E" w:rsidRDefault="0007215E" w:rsidP="0007215E"/>
        </w:tc>
        <w:tc>
          <w:tcPr>
            <w:tcW w:w="3955" w:type="dxa"/>
          </w:tcPr>
          <w:p w14:paraId="012D0D2E" w14:textId="77777777" w:rsidR="0007215E" w:rsidRDefault="0007215E" w:rsidP="0007215E"/>
        </w:tc>
      </w:tr>
    </w:tbl>
    <w:p w14:paraId="5ACF77F8" w14:textId="23A0A7B7" w:rsidR="008B4A6E" w:rsidRDefault="008B4A6E" w:rsidP="008B4A6E">
      <w:pPr>
        <w:pStyle w:val="Heading3"/>
      </w:pPr>
      <w:bookmarkStart w:id="130" w:name="_Toc44844102"/>
      <w:r>
        <w:t>Available and Selected Columns</w:t>
      </w:r>
      <w:bookmarkEnd w:id="130"/>
    </w:p>
    <w:p w14:paraId="654ED6B8" w14:textId="2FF7DE75" w:rsidR="008B4A6E" w:rsidRPr="008B4A6E" w:rsidRDefault="00276B1C" w:rsidP="008B4A6E">
      <w:r>
        <w:rPr>
          <w:noProof/>
        </w:rPr>
        <w:drawing>
          <wp:inline distT="0" distB="0" distL="0" distR="0" wp14:anchorId="531E04D2" wp14:editId="41ABCFB8">
            <wp:extent cx="4457700" cy="126682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457700" cy="1266825"/>
                    </a:xfrm>
                    <a:prstGeom prst="rect">
                      <a:avLst/>
                    </a:prstGeom>
                  </pic:spPr>
                </pic:pic>
              </a:graphicData>
            </a:graphic>
          </wp:inline>
        </w:drawing>
      </w:r>
    </w:p>
    <w:p w14:paraId="1C903660" w14:textId="77777777" w:rsidR="008B4A6E" w:rsidRDefault="008B4A6E" w:rsidP="008B4A6E">
      <w:pPr>
        <w:pStyle w:val="Heading4"/>
      </w:pPr>
      <w:r>
        <w:t>Available Columns</w:t>
      </w:r>
    </w:p>
    <w:p w14:paraId="6382B912"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2902CA39" w14:textId="77777777" w:rsidR="008B4A6E" w:rsidRDefault="008B4A6E" w:rsidP="008B4A6E">
      <w:pPr>
        <w:pStyle w:val="Heading4"/>
      </w:pPr>
      <w:r>
        <w:t>Selected Columns (In Display Order)</w:t>
      </w:r>
    </w:p>
    <w:p w14:paraId="6B14A8A6"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1296CE23" w14:textId="77777777" w:rsidR="008B4A6E" w:rsidRDefault="008B4A6E" w:rsidP="008B4A6E">
      <w:pPr>
        <w:pStyle w:val="Heading4"/>
      </w:pPr>
      <w:r>
        <w:t>Default</w:t>
      </w:r>
    </w:p>
    <w:p w14:paraId="3E6EC27F"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3A285B4D" w14:textId="77777777" w:rsidR="008B4A6E" w:rsidRDefault="008B4A6E" w:rsidP="008B4A6E">
      <w:pPr>
        <w:pStyle w:val="Heading4"/>
      </w:pPr>
      <w:r>
        <w:t>Add &gt;&gt;</w:t>
      </w:r>
    </w:p>
    <w:p w14:paraId="394378A8"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6C789D25" w14:textId="77777777" w:rsidR="008B4A6E" w:rsidRDefault="008B4A6E" w:rsidP="008B4A6E">
      <w:pPr>
        <w:pStyle w:val="Heading4"/>
      </w:pPr>
      <w:r>
        <w:t>&lt;&lt; Remove</w:t>
      </w:r>
    </w:p>
    <w:p w14:paraId="6A3185A8"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08E1698F" w14:textId="77777777" w:rsidR="008B4A6E" w:rsidRDefault="008B4A6E" w:rsidP="008B4A6E">
      <w:pPr>
        <w:pStyle w:val="Heading4"/>
      </w:pPr>
      <w:r>
        <w:t>Move Up</w:t>
      </w:r>
    </w:p>
    <w:p w14:paraId="4A9B392A"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3FECCC29" w14:textId="77777777" w:rsidR="008B4A6E" w:rsidRDefault="008B4A6E" w:rsidP="008B4A6E">
      <w:pPr>
        <w:pStyle w:val="Heading4"/>
      </w:pPr>
      <w:r>
        <w:t>Move Down</w:t>
      </w:r>
    </w:p>
    <w:p w14:paraId="7A611ACE"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2C2AEA5D" w14:textId="15027F51" w:rsidR="008B4A6E" w:rsidRDefault="008B4A6E" w:rsidP="008B4A6E">
      <w:pPr>
        <w:pStyle w:val="Heading3"/>
      </w:pPr>
      <w:bookmarkStart w:id="131" w:name="_Toc44844103"/>
      <w:r>
        <w:lastRenderedPageBreak/>
        <w:t>Output Destination</w:t>
      </w:r>
      <w:bookmarkEnd w:id="131"/>
    </w:p>
    <w:p w14:paraId="1BDAFF4D" w14:textId="77575B72" w:rsidR="0012235B" w:rsidRPr="0012235B" w:rsidRDefault="00276B1C" w:rsidP="0012235B">
      <w:r>
        <w:rPr>
          <w:noProof/>
        </w:rPr>
        <w:drawing>
          <wp:inline distT="0" distB="0" distL="0" distR="0" wp14:anchorId="6D5C1960" wp14:editId="01467216">
            <wp:extent cx="438150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381500" cy="1676400"/>
                    </a:xfrm>
                    <a:prstGeom prst="rect">
                      <a:avLst/>
                    </a:prstGeom>
                  </pic:spPr>
                </pic:pic>
              </a:graphicData>
            </a:graphic>
          </wp:inline>
        </w:drawing>
      </w:r>
    </w:p>
    <w:p w14:paraId="15110D57" w14:textId="77777777" w:rsidR="0012235B" w:rsidRDefault="0012235B" w:rsidP="0012235B">
      <w:pPr>
        <w:pStyle w:val="Heading4"/>
      </w:pPr>
      <w:r>
        <w:t>Destination Choice</w:t>
      </w:r>
    </w:p>
    <w:p w14:paraId="4A398391" w14:textId="77777777" w:rsidR="0012235B" w:rsidRPr="00144B20" w:rsidRDefault="0012235B" w:rsidP="0012235B">
      <w:r>
        <w:t>To choose the destination where the document should be printed, please make sure that desired output destination choice bubble is toggled.</w:t>
      </w:r>
    </w:p>
    <w:p w14:paraId="1B793E06" w14:textId="77777777" w:rsidR="0012235B" w:rsidRDefault="0012235B" w:rsidP="0012235B">
      <w:pPr>
        <w:pStyle w:val="Heading4"/>
      </w:pPr>
      <w:r>
        <w:t>Layout Choice</w:t>
      </w:r>
    </w:p>
    <w:p w14:paraId="154D38AF" w14:textId="77777777" w:rsidR="0012235B" w:rsidRPr="00144B20" w:rsidRDefault="0012235B" w:rsidP="0012235B">
      <w:r>
        <w:t>To choose the preferred layout of Landscape vs. Portrait, please make sure the desired option choice bubbled is toggled.</w:t>
      </w:r>
    </w:p>
    <w:p w14:paraId="4E845682" w14:textId="77777777" w:rsidR="0012235B" w:rsidRDefault="0012235B" w:rsidP="0012235B">
      <w:pPr>
        <w:pStyle w:val="Heading4"/>
      </w:pPr>
      <w:r>
        <w:t>Lines Per Page</w:t>
      </w:r>
    </w:p>
    <w:p w14:paraId="45F79743" w14:textId="77777777" w:rsidR="0012235B" w:rsidRPr="00144B20" w:rsidRDefault="0012235B" w:rsidP="0012235B">
      <w:r w:rsidRPr="00211A1F">
        <w:t>Lines per page on the report when printing.</w:t>
      </w:r>
    </w:p>
    <w:p w14:paraId="4672BD9B" w14:textId="77777777" w:rsidR="0012235B" w:rsidRDefault="0012235B" w:rsidP="0012235B">
      <w:pPr>
        <w:pStyle w:val="Heading4"/>
      </w:pPr>
      <w:r>
        <w:t>Font</w:t>
      </w:r>
    </w:p>
    <w:p w14:paraId="3AE0BC19"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5A9CEE49" w14:textId="77777777" w:rsidR="0012235B" w:rsidRDefault="0012235B" w:rsidP="0012235B">
      <w:pPr>
        <w:pStyle w:val="Heading4"/>
      </w:pPr>
      <w:r>
        <w:t>Show Parameters? – Toggle Box</w:t>
      </w:r>
    </w:p>
    <w:p w14:paraId="516E533D" w14:textId="77777777" w:rsidR="0012235B" w:rsidRDefault="0012235B" w:rsidP="0012235B">
      <w:r>
        <w:t>To show parameters, make sure that the toggle box is ‘ticked’ with a checkmark.</w:t>
      </w:r>
    </w:p>
    <w:p w14:paraId="107C3A82" w14:textId="77777777" w:rsidR="0012235B" w:rsidRDefault="0012235B" w:rsidP="0012235B">
      <w:pPr>
        <w:pStyle w:val="Heading4"/>
      </w:pPr>
      <w:r>
        <w:t>Export to Excel? – Toggle Box</w:t>
      </w:r>
    </w:p>
    <w:p w14:paraId="08DD3D8F" w14:textId="77777777" w:rsidR="0012235B" w:rsidRPr="00CC767A" w:rsidRDefault="0012235B" w:rsidP="0012235B">
      <w:r>
        <w:t>To export the printed file to an excel document, make sure that the Export to Excel toggle box is checked.</w:t>
      </w:r>
    </w:p>
    <w:p w14:paraId="2A8F507F" w14:textId="77777777" w:rsidR="0012235B" w:rsidRDefault="0012235B" w:rsidP="0012235B">
      <w:pPr>
        <w:pStyle w:val="Heading4"/>
      </w:pPr>
      <w:r>
        <w:t>Auto Run Excel? – Toggle Box</w:t>
      </w:r>
    </w:p>
    <w:p w14:paraId="570FDECB" w14:textId="77777777" w:rsidR="0012235B" w:rsidRPr="00CC767A" w:rsidRDefault="0012235B" w:rsidP="0012235B">
      <w:r>
        <w:t>To automatically open the new excel document, make sure that the Auto Run Excel toggle box is checked.</w:t>
      </w:r>
    </w:p>
    <w:p w14:paraId="16E2F69A" w14:textId="77777777" w:rsidR="0012235B" w:rsidRDefault="0012235B" w:rsidP="0012235B">
      <w:pPr>
        <w:pStyle w:val="Heading4"/>
      </w:pPr>
      <w:r>
        <w:t>If Yes, File Name</w:t>
      </w:r>
    </w:p>
    <w:p w14:paraId="1C1B3828" w14:textId="77777777" w:rsidR="0012235B" w:rsidRDefault="0012235B" w:rsidP="0012235B">
      <w:r>
        <w:t>If exporting the file to Excel, enter the desired file name.</w:t>
      </w:r>
    </w:p>
    <w:p w14:paraId="4DEDDBD2" w14:textId="52AA425F" w:rsidR="0083359B" w:rsidRDefault="008B4A6E" w:rsidP="0083359B">
      <w:pPr>
        <w:pStyle w:val="Heading2"/>
      </w:pPr>
      <w:bookmarkStart w:id="132" w:name="_Toc44844104"/>
      <w:r>
        <w:lastRenderedPageBreak/>
        <w:t>Sales by Customer / Item / PO</w:t>
      </w:r>
      <w:r w:rsidR="0083359B">
        <w:t xml:space="preserve"> [</w:t>
      </w:r>
      <w:r>
        <w:t>HR!</w:t>
      </w:r>
      <w:r w:rsidR="0083359B">
        <w:t>]</w:t>
      </w:r>
      <w:bookmarkEnd w:id="132"/>
    </w:p>
    <w:p w14:paraId="64B23AAE" w14:textId="39469928" w:rsidR="008B4A6E" w:rsidRDefault="008B4A6E" w:rsidP="008B4A6E">
      <w:pPr>
        <w:pStyle w:val="Heading3"/>
      </w:pPr>
      <w:bookmarkStart w:id="133" w:name="_Toc44844105"/>
      <w:r>
        <w:t>Selection Parameters</w:t>
      </w:r>
      <w:bookmarkEnd w:id="133"/>
    </w:p>
    <w:p w14:paraId="646E73E3" w14:textId="125EDBF4" w:rsidR="00276B1C" w:rsidRPr="00276B1C" w:rsidRDefault="00276B1C" w:rsidP="00276B1C">
      <w:r>
        <w:rPr>
          <w:noProof/>
        </w:rPr>
        <w:drawing>
          <wp:inline distT="0" distB="0" distL="0" distR="0" wp14:anchorId="5C28D0A0" wp14:editId="24D863DF">
            <wp:extent cx="4410075" cy="198120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410075" cy="1981200"/>
                    </a:xfrm>
                    <a:prstGeom prst="rect">
                      <a:avLst/>
                    </a:prstGeom>
                  </pic:spPr>
                </pic:pic>
              </a:graphicData>
            </a:graphic>
          </wp:inline>
        </w:drawing>
      </w:r>
    </w:p>
    <w:p w14:paraId="5CC9B43A" w14:textId="77777777" w:rsidR="003F7F75" w:rsidRDefault="003F7F75" w:rsidP="003F7F75">
      <w:pPr>
        <w:pStyle w:val="Heading4"/>
      </w:pPr>
      <w:r>
        <w:t>Use Defined Customer List – Toggle Box</w:t>
      </w:r>
    </w:p>
    <w:p w14:paraId="4113EE03" w14:textId="77777777" w:rsidR="003F7F75" w:rsidRDefault="003F7F75" w:rsidP="003F7F75">
      <w:r>
        <w:t>To use a pre-defined customer list, make sure that this toggle box is checked.</w:t>
      </w:r>
    </w:p>
    <w:p w14:paraId="62C66432" w14:textId="0542A111" w:rsidR="0012235B" w:rsidRDefault="0012235B" w:rsidP="0012235B">
      <w:pPr>
        <w:pStyle w:val="Heading4"/>
      </w:pPr>
      <w:r>
        <w:t xml:space="preserve">Beginning </w:t>
      </w:r>
      <w:r w:rsidR="008C6C2C">
        <w:t>Customer #</w:t>
      </w:r>
      <w:r>
        <w:t xml:space="preserve"> / Ending </w:t>
      </w:r>
      <w:r w:rsidR="008C6C2C">
        <w:t>Customer #</w:t>
      </w:r>
    </w:p>
    <w:p w14:paraId="13BFD685" w14:textId="255DD516" w:rsidR="0071108B" w:rsidRPr="00E5397E" w:rsidRDefault="0071108B" w:rsidP="0071108B">
      <w:r>
        <w:t xml:space="preserve">Enter the beginning and ending Customer Number to run the </w:t>
      </w:r>
      <w:r w:rsidR="00ED3DEA">
        <w:t>Sales</w:t>
      </w:r>
      <w:r>
        <w:t xml:space="preserve"> report for.</w:t>
      </w:r>
    </w:p>
    <w:p w14:paraId="14FE824B" w14:textId="759A6414" w:rsidR="008C6C2C" w:rsidRDefault="008C6C2C" w:rsidP="008C6C2C">
      <w:pPr>
        <w:pStyle w:val="Heading4"/>
      </w:pPr>
      <w:r>
        <w:t>Beginning Ship-To # / Ending Ship-To #</w:t>
      </w:r>
    </w:p>
    <w:p w14:paraId="125F375F" w14:textId="5DFFDC5B" w:rsidR="0071108B" w:rsidRPr="00E5397E" w:rsidRDefault="0071108B" w:rsidP="0071108B">
      <w:r>
        <w:t xml:space="preserve">Enter the beginning and ending Ship-To Number to run the </w:t>
      </w:r>
      <w:r w:rsidR="00ED3DEA">
        <w:t xml:space="preserve">Sales </w:t>
      </w:r>
      <w:r>
        <w:t>report for.</w:t>
      </w:r>
    </w:p>
    <w:p w14:paraId="02D9306C" w14:textId="32BD3EB0" w:rsidR="008C6C2C" w:rsidRDefault="008C6C2C" w:rsidP="008C6C2C">
      <w:pPr>
        <w:pStyle w:val="Heading4"/>
      </w:pPr>
      <w:r>
        <w:t>Beginning Sales Rep # / Ending Sales Rep #</w:t>
      </w:r>
    </w:p>
    <w:p w14:paraId="54909072" w14:textId="3E7C9811" w:rsidR="0071108B" w:rsidRPr="00E5397E" w:rsidRDefault="0071108B" w:rsidP="0071108B">
      <w:r>
        <w:t xml:space="preserve">Enter the beginning and ending Sales Representative Number to run the </w:t>
      </w:r>
      <w:r w:rsidR="00ED3DEA">
        <w:t xml:space="preserve">Sales </w:t>
      </w:r>
      <w:r>
        <w:t>report for.</w:t>
      </w:r>
    </w:p>
    <w:p w14:paraId="6123430C" w14:textId="7D68CDA3" w:rsidR="008C6C2C" w:rsidRDefault="008C6C2C" w:rsidP="008C6C2C">
      <w:pPr>
        <w:pStyle w:val="Heading4"/>
      </w:pPr>
      <w:r>
        <w:t>Beginning Item # / Ending Item #</w:t>
      </w:r>
    </w:p>
    <w:p w14:paraId="54EF8CDA" w14:textId="2A0071B7" w:rsidR="0071108B" w:rsidRPr="00E5397E" w:rsidRDefault="0071108B" w:rsidP="0071108B">
      <w:r>
        <w:t xml:space="preserve">Enter the beginning and ending Item Number to run the </w:t>
      </w:r>
      <w:r w:rsidR="00ED3DEA">
        <w:t xml:space="preserve">Sales </w:t>
      </w:r>
      <w:r>
        <w:t>report for.</w:t>
      </w:r>
    </w:p>
    <w:p w14:paraId="20D01CD3" w14:textId="40A9C941" w:rsidR="008C6C2C" w:rsidRDefault="008C6C2C" w:rsidP="008C6C2C">
      <w:pPr>
        <w:pStyle w:val="Heading4"/>
      </w:pPr>
      <w:r>
        <w:t>Beginning Invoice Date / Ending Invoice Date</w:t>
      </w:r>
    </w:p>
    <w:p w14:paraId="395010C7" w14:textId="103A7E96" w:rsidR="0071108B" w:rsidRPr="00E5397E" w:rsidRDefault="0071108B" w:rsidP="0071108B">
      <w:r>
        <w:t xml:space="preserve">Enter the beginning and ending Invoice Date to run the </w:t>
      </w:r>
      <w:r w:rsidR="00ED3DEA">
        <w:t xml:space="preserve">Sales </w:t>
      </w:r>
      <w:r>
        <w:t>report for.</w:t>
      </w:r>
    </w:p>
    <w:p w14:paraId="6AEE7FA0" w14:textId="20C8CD2C" w:rsidR="008C6C2C" w:rsidRDefault="008C6C2C" w:rsidP="008C6C2C">
      <w:pPr>
        <w:pStyle w:val="Heading4"/>
      </w:pPr>
      <w:r>
        <w:t>Beginning PO # / Ending PO #</w:t>
      </w:r>
    </w:p>
    <w:p w14:paraId="4E8A9F9D" w14:textId="1D41524A" w:rsidR="0071108B" w:rsidRPr="00E5397E" w:rsidRDefault="0071108B" w:rsidP="0071108B">
      <w:r>
        <w:t xml:space="preserve">Enter the beginning and ending Purchase Order Number to run the </w:t>
      </w:r>
      <w:r w:rsidR="00ED3DEA">
        <w:t xml:space="preserve">Sales </w:t>
      </w:r>
      <w:r>
        <w:t>report for.</w:t>
      </w:r>
    </w:p>
    <w:p w14:paraId="6FFECD45" w14:textId="3CF0B1D6" w:rsidR="0012235B" w:rsidRDefault="008C6C2C" w:rsidP="0012235B">
      <w:pPr>
        <w:pStyle w:val="Heading4"/>
      </w:pPr>
      <w:r>
        <w:t>Cost? (Choice)</w:t>
      </w:r>
    </w:p>
    <w:p w14:paraId="1D06D9E9" w14:textId="0A5C854D" w:rsidR="003F7F75" w:rsidRDefault="003F7F75" w:rsidP="003F7F75">
      <w:r>
        <w:t xml:space="preserve">To choose the preferred </w:t>
      </w:r>
      <w:r w:rsidR="00685BBA">
        <w:t>cost selection for the report</w:t>
      </w:r>
      <w:r>
        <w:t xml:space="preserve"> of </w:t>
      </w:r>
      <w:r w:rsidR="00685BBA">
        <w:t>Finished Good (Specific)</w:t>
      </w:r>
      <w:r>
        <w:t xml:space="preserve"> vs. </w:t>
      </w:r>
      <w:r w:rsidR="00685BBA">
        <w:t>Other (Any cost other than Finished Good Specific)</w:t>
      </w:r>
      <w:r>
        <w:t>, please make sure the desired option choice bubble is toggled.</w:t>
      </w:r>
    </w:p>
    <w:p w14:paraId="3C36E47C" w14:textId="77777777" w:rsidR="003F7F75" w:rsidRDefault="003F7F75" w:rsidP="003F7F75">
      <w:pPr>
        <w:pStyle w:val="Heading4"/>
      </w:pPr>
      <w:r>
        <w:t>Include Finance Charges? – Toggle Box</w:t>
      </w:r>
    </w:p>
    <w:p w14:paraId="20E82A89" w14:textId="77777777" w:rsidR="003F7F75" w:rsidRDefault="003F7F75" w:rsidP="003F7F75">
      <w:r>
        <w:t>To include and finance charges within the selected parameters on the report, make sure that the Include Finance Charges toggle box is checked.</w:t>
      </w:r>
    </w:p>
    <w:p w14:paraId="3B5337BF" w14:textId="3B651884" w:rsidR="008C6C2C" w:rsidRDefault="008C6C2C" w:rsidP="008C6C2C">
      <w:pPr>
        <w:pStyle w:val="Heading4"/>
      </w:pPr>
      <w:r>
        <w:t>Skip Line? – Toggle Box</w:t>
      </w:r>
    </w:p>
    <w:p w14:paraId="5EDCC339" w14:textId="79ED0C5D" w:rsidR="003F7F75" w:rsidRDefault="003F7F75" w:rsidP="003F7F75">
      <w:r>
        <w:t xml:space="preserve">To </w:t>
      </w:r>
      <w:r w:rsidR="001A5088">
        <w:t>have the printed report skip lines for ease of reading</w:t>
      </w:r>
      <w:r>
        <w:t xml:space="preserve">, make sure that the </w:t>
      </w:r>
      <w:r w:rsidR="001A5088">
        <w:t>Skip Line</w:t>
      </w:r>
      <w:r>
        <w:t xml:space="preserve"> toggle box is checked.</w:t>
      </w:r>
    </w:p>
    <w:p w14:paraId="2DFF3AE8" w14:textId="3B465F40" w:rsidR="008B4A6E" w:rsidRDefault="008B4A6E" w:rsidP="008B4A6E">
      <w:pPr>
        <w:pStyle w:val="Heading3"/>
      </w:pPr>
      <w:bookmarkStart w:id="134" w:name="_Toc44844106"/>
      <w:r>
        <w:lastRenderedPageBreak/>
        <w:t>Available and Selected Columns</w:t>
      </w:r>
      <w:bookmarkEnd w:id="134"/>
    </w:p>
    <w:p w14:paraId="15C0E1BC" w14:textId="43E68428" w:rsidR="008B4A6E" w:rsidRPr="008B4A6E" w:rsidRDefault="00276B1C" w:rsidP="008B4A6E">
      <w:r>
        <w:rPr>
          <w:noProof/>
        </w:rPr>
        <w:drawing>
          <wp:inline distT="0" distB="0" distL="0" distR="0" wp14:anchorId="7D68CB65" wp14:editId="384FCBDE">
            <wp:extent cx="4419600" cy="12858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419600" cy="1285875"/>
                    </a:xfrm>
                    <a:prstGeom prst="rect">
                      <a:avLst/>
                    </a:prstGeom>
                  </pic:spPr>
                </pic:pic>
              </a:graphicData>
            </a:graphic>
          </wp:inline>
        </w:drawing>
      </w:r>
    </w:p>
    <w:p w14:paraId="7338D16B" w14:textId="77777777" w:rsidR="008B4A6E" w:rsidRDefault="008B4A6E" w:rsidP="008B4A6E">
      <w:pPr>
        <w:pStyle w:val="Heading4"/>
      </w:pPr>
      <w:r>
        <w:t>Available Columns</w:t>
      </w:r>
    </w:p>
    <w:p w14:paraId="65C6E750"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1AA4C234" w14:textId="77777777" w:rsidR="008B4A6E" w:rsidRDefault="008B4A6E" w:rsidP="008B4A6E">
      <w:pPr>
        <w:pStyle w:val="Heading4"/>
      </w:pPr>
      <w:r>
        <w:t>Selected Columns (In Display Order)</w:t>
      </w:r>
    </w:p>
    <w:p w14:paraId="3DBB0C13"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4BCAFDCF" w14:textId="77777777" w:rsidR="008B4A6E" w:rsidRDefault="008B4A6E" w:rsidP="008B4A6E">
      <w:pPr>
        <w:pStyle w:val="Heading4"/>
      </w:pPr>
      <w:r>
        <w:t>Default</w:t>
      </w:r>
    </w:p>
    <w:p w14:paraId="4577BDEC"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1DBDEAC4" w14:textId="77777777" w:rsidR="008B4A6E" w:rsidRDefault="008B4A6E" w:rsidP="008B4A6E">
      <w:pPr>
        <w:pStyle w:val="Heading4"/>
      </w:pPr>
      <w:r>
        <w:t>Add &gt;&gt;</w:t>
      </w:r>
    </w:p>
    <w:p w14:paraId="19E4277D"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60CBA86C" w14:textId="77777777" w:rsidR="008B4A6E" w:rsidRDefault="008B4A6E" w:rsidP="008B4A6E">
      <w:pPr>
        <w:pStyle w:val="Heading4"/>
      </w:pPr>
      <w:r>
        <w:t>&lt;&lt; Remove</w:t>
      </w:r>
    </w:p>
    <w:p w14:paraId="0009120D"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70635E4" w14:textId="77777777" w:rsidR="008B4A6E" w:rsidRDefault="008B4A6E" w:rsidP="008B4A6E">
      <w:pPr>
        <w:pStyle w:val="Heading4"/>
      </w:pPr>
      <w:r>
        <w:t>Move Up</w:t>
      </w:r>
    </w:p>
    <w:p w14:paraId="444E5C5F"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D3A8966" w14:textId="77777777" w:rsidR="008B4A6E" w:rsidRDefault="008B4A6E" w:rsidP="008B4A6E">
      <w:pPr>
        <w:pStyle w:val="Heading4"/>
      </w:pPr>
      <w:r>
        <w:t>Move Down</w:t>
      </w:r>
    </w:p>
    <w:p w14:paraId="19B5BC37"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5E3C249B" w14:textId="07DD46C8" w:rsidR="008B4A6E" w:rsidRDefault="008B4A6E" w:rsidP="008B4A6E">
      <w:pPr>
        <w:pStyle w:val="Heading3"/>
      </w:pPr>
      <w:bookmarkStart w:id="135" w:name="_Toc44844107"/>
      <w:r>
        <w:lastRenderedPageBreak/>
        <w:t>Output Destination</w:t>
      </w:r>
      <w:bookmarkEnd w:id="135"/>
    </w:p>
    <w:p w14:paraId="4EF12AC4" w14:textId="22C6AB85" w:rsidR="0012235B" w:rsidRPr="0012235B" w:rsidRDefault="00276B1C" w:rsidP="0012235B">
      <w:r>
        <w:rPr>
          <w:noProof/>
        </w:rPr>
        <w:drawing>
          <wp:inline distT="0" distB="0" distL="0" distR="0" wp14:anchorId="3AAEE56F" wp14:editId="62A49E2D">
            <wp:extent cx="4343400" cy="17526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343400" cy="1752600"/>
                    </a:xfrm>
                    <a:prstGeom prst="rect">
                      <a:avLst/>
                    </a:prstGeom>
                  </pic:spPr>
                </pic:pic>
              </a:graphicData>
            </a:graphic>
          </wp:inline>
        </w:drawing>
      </w:r>
    </w:p>
    <w:p w14:paraId="73687CF0" w14:textId="77777777" w:rsidR="0012235B" w:rsidRDefault="0012235B" w:rsidP="0012235B">
      <w:pPr>
        <w:pStyle w:val="Heading4"/>
      </w:pPr>
      <w:r>
        <w:t>Destination Choice</w:t>
      </w:r>
    </w:p>
    <w:p w14:paraId="0A8E0544" w14:textId="77777777" w:rsidR="0012235B" w:rsidRPr="00144B20" w:rsidRDefault="0012235B" w:rsidP="0012235B">
      <w:r>
        <w:t>To choose the destination where the document should be printed, please make sure that desired output destination choice bubble is toggled.</w:t>
      </w:r>
    </w:p>
    <w:p w14:paraId="056CC1C5" w14:textId="77777777" w:rsidR="0012235B" w:rsidRDefault="0012235B" w:rsidP="0012235B">
      <w:pPr>
        <w:pStyle w:val="Heading4"/>
      </w:pPr>
      <w:r>
        <w:t>Layout Choice</w:t>
      </w:r>
    </w:p>
    <w:p w14:paraId="385261A8" w14:textId="77777777" w:rsidR="0012235B" w:rsidRPr="00144B20" w:rsidRDefault="0012235B" w:rsidP="0012235B">
      <w:r>
        <w:t>To choose the preferred layout of Landscape vs. Portrait, please make sure the desired option choice bubbled is toggled.</w:t>
      </w:r>
    </w:p>
    <w:p w14:paraId="4B79419F" w14:textId="77777777" w:rsidR="0012235B" w:rsidRDefault="0012235B" w:rsidP="0012235B">
      <w:pPr>
        <w:pStyle w:val="Heading4"/>
      </w:pPr>
      <w:r>
        <w:t>Lines Per Page</w:t>
      </w:r>
    </w:p>
    <w:p w14:paraId="05D75791" w14:textId="77777777" w:rsidR="0012235B" w:rsidRPr="00144B20" w:rsidRDefault="0012235B" w:rsidP="0012235B">
      <w:r w:rsidRPr="00211A1F">
        <w:t>Lines per page on the report when printing.</w:t>
      </w:r>
    </w:p>
    <w:p w14:paraId="3147113F" w14:textId="77777777" w:rsidR="0012235B" w:rsidRDefault="0012235B" w:rsidP="0012235B">
      <w:pPr>
        <w:pStyle w:val="Heading4"/>
      </w:pPr>
      <w:r>
        <w:t>Font</w:t>
      </w:r>
    </w:p>
    <w:p w14:paraId="0E6D60E0"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152A33B1" w14:textId="77777777" w:rsidR="0012235B" w:rsidRDefault="0012235B" w:rsidP="0012235B">
      <w:pPr>
        <w:pStyle w:val="Heading4"/>
      </w:pPr>
      <w:r>
        <w:t>Show Parameters? – Toggle Box</w:t>
      </w:r>
    </w:p>
    <w:p w14:paraId="0F0DB744" w14:textId="77777777" w:rsidR="0012235B" w:rsidRDefault="0012235B" w:rsidP="0012235B">
      <w:r>
        <w:t>To show parameters, make sure that the toggle box is ‘ticked’ with a checkmark.</w:t>
      </w:r>
    </w:p>
    <w:p w14:paraId="1C3C5464" w14:textId="77777777" w:rsidR="0012235B" w:rsidRDefault="0012235B" w:rsidP="0012235B">
      <w:pPr>
        <w:pStyle w:val="Heading4"/>
      </w:pPr>
      <w:r>
        <w:t>Export to Excel? – Toggle Box</w:t>
      </w:r>
    </w:p>
    <w:p w14:paraId="517E4C01" w14:textId="77777777" w:rsidR="0012235B" w:rsidRPr="00CC767A" w:rsidRDefault="0012235B" w:rsidP="0012235B">
      <w:r>
        <w:t>To export the printed file to an excel document, make sure that the Export to Excel toggle box is checked.</w:t>
      </w:r>
    </w:p>
    <w:p w14:paraId="7536ADBC" w14:textId="77777777" w:rsidR="0012235B" w:rsidRDefault="0012235B" w:rsidP="0012235B">
      <w:pPr>
        <w:pStyle w:val="Heading4"/>
      </w:pPr>
      <w:r>
        <w:t>Auto Run Excel? – Toggle Box</w:t>
      </w:r>
    </w:p>
    <w:p w14:paraId="4DB3EA4D" w14:textId="77777777" w:rsidR="0012235B" w:rsidRPr="00CC767A" w:rsidRDefault="0012235B" w:rsidP="0012235B">
      <w:r>
        <w:t>To automatically open the new excel document, make sure that the Auto Run Excel toggle box is checked.</w:t>
      </w:r>
    </w:p>
    <w:p w14:paraId="0A30601F" w14:textId="77777777" w:rsidR="0012235B" w:rsidRDefault="0012235B" w:rsidP="0012235B">
      <w:pPr>
        <w:pStyle w:val="Heading4"/>
      </w:pPr>
      <w:r>
        <w:t>If Yes, File Name</w:t>
      </w:r>
    </w:p>
    <w:p w14:paraId="7CE4380F" w14:textId="77777777" w:rsidR="0012235B" w:rsidRDefault="0012235B" w:rsidP="0012235B">
      <w:r>
        <w:t>If exporting the file to Excel, enter the desired file name.</w:t>
      </w:r>
    </w:p>
    <w:p w14:paraId="4B226613" w14:textId="43D7EDCE" w:rsidR="0083359B" w:rsidRDefault="008B4A6E" w:rsidP="0083359B">
      <w:pPr>
        <w:pStyle w:val="Heading2"/>
      </w:pPr>
      <w:bookmarkStart w:id="136" w:name="_Toc44844108"/>
      <w:r>
        <w:lastRenderedPageBreak/>
        <w:t>Profit w/ Freight</w:t>
      </w:r>
      <w:r w:rsidR="0083359B">
        <w:t xml:space="preserve"> [</w:t>
      </w:r>
      <w:r>
        <w:t>HR@</w:t>
      </w:r>
      <w:r w:rsidR="0083359B">
        <w:t>]</w:t>
      </w:r>
      <w:bookmarkEnd w:id="136"/>
    </w:p>
    <w:p w14:paraId="5FED2D83" w14:textId="08ACC4DF" w:rsidR="008B4A6E" w:rsidRDefault="008B4A6E" w:rsidP="008B4A6E">
      <w:pPr>
        <w:pStyle w:val="Heading3"/>
      </w:pPr>
      <w:bookmarkStart w:id="137" w:name="_Toc44844109"/>
      <w:r>
        <w:t>Selection Parameters</w:t>
      </w:r>
      <w:bookmarkEnd w:id="137"/>
    </w:p>
    <w:p w14:paraId="67095230" w14:textId="4FE8C8C1" w:rsidR="00276B1C" w:rsidRPr="00276B1C" w:rsidRDefault="00276B1C" w:rsidP="00276B1C">
      <w:r>
        <w:rPr>
          <w:noProof/>
        </w:rPr>
        <w:drawing>
          <wp:inline distT="0" distB="0" distL="0" distR="0" wp14:anchorId="306A61F7" wp14:editId="7C3D1000">
            <wp:extent cx="4457700" cy="21621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457700" cy="2162175"/>
                    </a:xfrm>
                    <a:prstGeom prst="rect">
                      <a:avLst/>
                    </a:prstGeom>
                  </pic:spPr>
                </pic:pic>
              </a:graphicData>
            </a:graphic>
          </wp:inline>
        </w:drawing>
      </w:r>
    </w:p>
    <w:p w14:paraId="5EE69695" w14:textId="77777777" w:rsidR="003F7F75" w:rsidRDefault="003F7F75" w:rsidP="003F7F75">
      <w:pPr>
        <w:pStyle w:val="Heading4"/>
      </w:pPr>
      <w:r>
        <w:t>Use Defined Customer List – Toggle Box</w:t>
      </w:r>
    </w:p>
    <w:p w14:paraId="4F2BC24C" w14:textId="77777777" w:rsidR="003F7F75" w:rsidRDefault="003F7F75" w:rsidP="003F7F75">
      <w:r>
        <w:t>To use a pre-defined customer list, make sure that this toggle box is checked.</w:t>
      </w:r>
    </w:p>
    <w:p w14:paraId="3E125D69" w14:textId="5E124CA4" w:rsidR="0012235B" w:rsidRDefault="0012235B" w:rsidP="0012235B">
      <w:pPr>
        <w:pStyle w:val="Heading4"/>
      </w:pPr>
      <w:r>
        <w:t xml:space="preserve">Beginning </w:t>
      </w:r>
      <w:r w:rsidR="008C6C2C">
        <w:t>Customer #</w:t>
      </w:r>
      <w:r>
        <w:t xml:space="preserve"> / Ending </w:t>
      </w:r>
      <w:r w:rsidR="008C6C2C">
        <w:t>Customer #</w:t>
      </w:r>
    </w:p>
    <w:p w14:paraId="6CF03BCE" w14:textId="765AEC8E" w:rsidR="0071108B" w:rsidRPr="00E5397E" w:rsidRDefault="0071108B" w:rsidP="0071108B">
      <w:r>
        <w:t xml:space="preserve">Enter the beginning and ending Customer Number to run the </w:t>
      </w:r>
      <w:r w:rsidR="00ED3DEA">
        <w:t>Profit with Freight</w:t>
      </w:r>
      <w:r>
        <w:t xml:space="preserve"> report for.</w:t>
      </w:r>
    </w:p>
    <w:p w14:paraId="543B038D" w14:textId="6A66BFFC" w:rsidR="008C6C2C" w:rsidRDefault="008C6C2C" w:rsidP="008C6C2C">
      <w:pPr>
        <w:pStyle w:val="Heading4"/>
      </w:pPr>
      <w:r>
        <w:t xml:space="preserve">Beginning </w:t>
      </w:r>
      <w:r w:rsidR="0071108B">
        <w:t xml:space="preserve">Product </w:t>
      </w:r>
      <w:r>
        <w:t xml:space="preserve">Category / Ending </w:t>
      </w:r>
      <w:r w:rsidR="0071108B">
        <w:t xml:space="preserve">Product </w:t>
      </w:r>
      <w:r>
        <w:t>Category</w:t>
      </w:r>
    </w:p>
    <w:p w14:paraId="5C0D6AB1" w14:textId="1C77306E" w:rsidR="0071108B" w:rsidRPr="00E5397E" w:rsidRDefault="0071108B" w:rsidP="0071108B">
      <w:r>
        <w:t xml:space="preserve">Enter the beginning and ending Product Category to run the </w:t>
      </w:r>
      <w:r w:rsidR="00ED3DEA">
        <w:t xml:space="preserve">Profit with Freight </w:t>
      </w:r>
      <w:r>
        <w:t>report for.</w:t>
      </w:r>
    </w:p>
    <w:p w14:paraId="77041595" w14:textId="45199589" w:rsidR="008C6C2C" w:rsidRDefault="008C6C2C" w:rsidP="008C6C2C">
      <w:pPr>
        <w:pStyle w:val="Heading4"/>
      </w:pPr>
      <w:r>
        <w:t>Beginning Item # / Ending Item #</w:t>
      </w:r>
    </w:p>
    <w:p w14:paraId="26298095" w14:textId="0BDC00C1" w:rsidR="0071108B" w:rsidRPr="00E5397E" w:rsidRDefault="0071108B" w:rsidP="0071108B">
      <w:r>
        <w:t xml:space="preserve">Enter the beginning and ending Item Number to run the </w:t>
      </w:r>
      <w:r w:rsidR="00ED3DEA">
        <w:t xml:space="preserve">Profit with Freight </w:t>
      </w:r>
      <w:r>
        <w:t>report for.</w:t>
      </w:r>
    </w:p>
    <w:p w14:paraId="72BCDB67" w14:textId="7453D219" w:rsidR="008C6C2C" w:rsidRDefault="008C6C2C" w:rsidP="008C6C2C">
      <w:pPr>
        <w:pStyle w:val="Heading4"/>
      </w:pPr>
      <w:r>
        <w:t>Beginning Sales Rep # / Ending Sales Rep #</w:t>
      </w:r>
    </w:p>
    <w:p w14:paraId="55496EB8" w14:textId="7C708AF6" w:rsidR="0071108B" w:rsidRPr="00E5397E" w:rsidRDefault="0071108B" w:rsidP="0071108B">
      <w:r>
        <w:t xml:space="preserve">Enter the beginning and ending Sales Representative Number to run the </w:t>
      </w:r>
      <w:r w:rsidR="00ED3DEA">
        <w:t xml:space="preserve">Profit with Freight </w:t>
      </w:r>
      <w:r>
        <w:t>report for.</w:t>
      </w:r>
    </w:p>
    <w:p w14:paraId="5239FC5F" w14:textId="27C859B0" w:rsidR="008C6C2C" w:rsidRDefault="008C6C2C" w:rsidP="008C6C2C">
      <w:pPr>
        <w:pStyle w:val="Heading4"/>
      </w:pPr>
      <w:r>
        <w:t>Beginning Invoice Date / Ending Invoice Date</w:t>
      </w:r>
    </w:p>
    <w:p w14:paraId="30B338F0" w14:textId="56A3AED9" w:rsidR="0071108B" w:rsidRPr="00E5397E" w:rsidRDefault="0071108B" w:rsidP="0071108B">
      <w:r>
        <w:t xml:space="preserve">Enter the beginning and ending Invoice Date to run the </w:t>
      </w:r>
      <w:r w:rsidR="00ED3DEA">
        <w:t xml:space="preserve">Profit with Freight </w:t>
      </w:r>
      <w:r>
        <w:t>report for.</w:t>
      </w:r>
    </w:p>
    <w:p w14:paraId="61966C52" w14:textId="6CE270CA" w:rsidR="0012235B" w:rsidRDefault="008C6C2C" w:rsidP="0012235B">
      <w:pPr>
        <w:pStyle w:val="Heading4"/>
      </w:pPr>
      <w:r>
        <w:t>Which Cost? (Choice)</w:t>
      </w:r>
    </w:p>
    <w:p w14:paraId="52EF48D3" w14:textId="3F369B5C" w:rsidR="003F7F75" w:rsidRDefault="003F7F75" w:rsidP="003F7F75">
      <w:r>
        <w:t xml:space="preserve">To choose the preferred </w:t>
      </w:r>
      <w:r w:rsidR="00685BBA">
        <w:t>cost selection for the report</w:t>
      </w:r>
      <w:r>
        <w:t xml:space="preserve"> of </w:t>
      </w:r>
      <w:r w:rsidR="00685BBA">
        <w:t>Board</w:t>
      </w:r>
      <w:r>
        <w:t xml:space="preserve"> vs. </w:t>
      </w:r>
      <w:r w:rsidR="00685BBA">
        <w:t>Order (Or None)</w:t>
      </w:r>
      <w:r>
        <w:t>, please make sure the desired option choice bubble is toggled.</w:t>
      </w:r>
    </w:p>
    <w:p w14:paraId="5DBC51DD" w14:textId="1325C4F4" w:rsidR="008C6C2C" w:rsidRDefault="008C6C2C" w:rsidP="008C6C2C">
      <w:pPr>
        <w:pStyle w:val="Heading4"/>
      </w:pPr>
      <w:r>
        <w:t>Sort By? (Choice)</w:t>
      </w:r>
    </w:p>
    <w:p w14:paraId="5EDEA03B" w14:textId="6392BB3F" w:rsidR="003F7F75" w:rsidRDefault="003F7F75" w:rsidP="003F7F75">
      <w:r>
        <w:t xml:space="preserve">To choose the preferred </w:t>
      </w:r>
      <w:r w:rsidR="00685BBA">
        <w:t>sorting method</w:t>
      </w:r>
      <w:r>
        <w:t xml:space="preserve"> of </w:t>
      </w:r>
      <w:r w:rsidR="00685BBA">
        <w:t>Sales Representative</w:t>
      </w:r>
      <w:r>
        <w:t xml:space="preserve"> vs. </w:t>
      </w:r>
      <w:r w:rsidR="00685BBA">
        <w:t>Finished Good Item</w:t>
      </w:r>
      <w:r>
        <w:t>, please make sure the desired option choice bubble is toggled.</w:t>
      </w:r>
    </w:p>
    <w:p w14:paraId="17748B30" w14:textId="3CAB9381" w:rsidR="0012235B" w:rsidRDefault="008C6C2C" w:rsidP="0012235B">
      <w:pPr>
        <w:pStyle w:val="Heading4"/>
      </w:pPr>
      <w:r>
        <w:t>Show Prep Charges?</w:t>
      </w:r>
      <w:r w:rsidR="0012235B">
        <w:t xml:space="preserve"> – Toggle Box</w:t>
      </w:r>
    </w:p>
    <w:p w14:paraId="48A5CB30" w14:textId="61BD3E74" w:rsidR="003F7F75" w:rsidRDefault="003F7F75" w:rsidP="003F7F75">
      <w:r>
        <w:t xml:space="preserve">To </w:t>
      </w:r>
      <w:r w:rsidR="00685BBA">
        <w:t>include any preparation charges attached within the selected parameters</w:t>
      </w:r>
      <w:r>
        <w:t xml:space="preserve">, make sure that the </w:t>
      </w:r>
      <w:r w:rsidR="00685BBA">
        <w:t>Show Prep Charges</w:t>
      </w:r>
      <w:r>
        <w:t xml:space="preserve"> toggle box is checked.</w:t>
      </w:r>
    </w:p>
    <w:p w14:paraId="04FB4839" w14:textId="77777777" w:rsidR="003F7F75" w:rsidRDefault="003F7F75" w:rsidP="003F7F75">
      <w:pPr>
        <w:pStyle w:val="Heading4"/>
      </w:pPr>
      <w:r>
        <w:t>Include Finance Charges? – Toggle Box</w:t>
      </w:r>
    </w:p>
    <w:p w14:paraId="370E5746" w14:textId="77777777" w:rsidR="003F7F75" w:rsidRDefault="003F7F75" w:rsidP="003F7F75">
      <w:r>
        <w:t>To include and finance charges within the selected parameters on the report, make sure that the Include Finance Charges toggle box is checked.</w:t>
      </w:r>
    </w:p>
    <w:p w14:paraId="4804A178" w14:textId="4B7D33CE" w:rsidR="008B4A6E" w:rsidRDefault="008B4A6E" w:rsidP="008B4A6E">
      <w:pPr>
        <w:pStyle w:val="Heading3"/>
      </w:pPr>
      <w:bookmarkStart w:id="138" w:name="_Toc44844110"/>
      <w:r>
        <w:lastRenderedPageBreak/>
        <w:t>Available and Selected Columns</w:t>
      </w:r>
      <w:bookmarkEnd w:id="138"/>
    </w:p>
    <w:p w14:paraId="1D395389" w14:textId="4016E98F" w:rsidR="008B4A6E" w:rsidRPr="008B4A6E" w:rsidRDefault="00276B1C" w:rsidP="008B4A6E">
      <w:r>
        <w:rPr>
          <w:noProof/>
        </w:rPr>
        <w:drawing>
          <wp:inline distT="0" distB="0" distL="0" distR="0" wp14:anchorId="4A0AE359" wp14:editId="1EC0A35A">
            <wp:extent cx="4486275" cy="14097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486275" cy="1409700"/>
                    </a:xfrm>
                    <a:prstGeom prst="rect">
                      <a:avLst/>
                    </a:prstGeom>
                  </pic:spPr>
                </pic:pic>
              </a:graphicData>
            </a:graphic>
          </wp:inline>
        </w:drawing>
      </w:r>
    </w:p>
    <w:p w14:paraId="4EDA0502" w14:textId="77777777" w:rsidR="008B4A6E" w:rsidRDefault="008B4A6E" w:rsidP="008B4A6E">
      <w:pPr>
        <w:pStyle w:val="Heading4"/>
      </w:pPr>
      <w:r>
        <w:t>Available Columns</w:t>
      </w:r>
    </w:p>
    <w:p w14:paraId="1CFF0B46"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7F604555" w14:textId="77777777" w:rsidR="008B4A6E" w:rsidRDefault="008B4A6E" w:rsidP="008B4A6E">
      <w:pPr>
        <w:pStyle w:val="Heading4"/>
      </w:pPr>
      <w:r>
        <w:t>Selected Columns (In Display Order)</w:t>
      </w:r>
    </w:p>
    <w:p w14:paraId="2B50C3F8"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547ABEC2" w14:textId="77777777" w:rsidR="008B4A6E" w:rsidRDefault="008B4A6E" w:rsidP="008B4A6E">
      <w:pPr>
        <w:pStyle w:val="Heading4"/>
      </w:pPr>
      <w:r>
        <w:t>Default</w:t>
      </w:r>
    </w:p>
    <w:p w14:paraId="03F50520"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9D25EA2" w14:textId="77777777" w:rsidR="008B4A6E" w:rsidRDefault="008B4A6E" w:rsidP="008B4A6E">
      <w:pPr>
        <w:pStyle w:val="Heading4"/>
      </w:pPr>
      <w:r>
        <w:t>Add &gt;&gt;</w:t>
      </w:r>
    </w:p>
    <w:p w14:paraId="46856E07"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7DAE215" w14:textId="77777777" w:rsidR="008B4A6E" w:rsidRDefault="008B4A6E" w:rsidP="008B4A6E">
      <w:pPr>
        <w:pStyle w:val="Heading4"/>
      </w:pPr>
      <w:r>
        <w:t>&lt;&lt; Remove</w:t>
      </w:r>
    </w:p>
    <w:p w14:paraId="731FE371"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29655F83" w14:textId="77777777" w:rsidR="008B4A6E" w:rsidRDefault="008B4A6E" w:rsidP="008B4A6E">
      <w:pPr>
        <w:pStyle w:val="Heading4"/>
      </w:pPr>
      <w:r>
        <w:t>Move Up</w:t>
      </w:r>
    </w:p>
    <w:p w14:paraId="310DE900"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7DB0789E" w14:textId="77777777" w:rsidR="008B4A6E" w:rsidRDefault="008B4A6E" w:rsidP="008B4A6E">
      <w:pPr>
        <w:pStyle w:val="Heading4"/>
      </w:pPr>
      <w:r>
        <w:t>Move Down</w:t>
      </w:r>
    </w:p>
    <w:p w14:paraId="76103A82"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1BE77B19" w14:textId="0E92254F" w:rsidR="008B4A6E" w:rsidRDefault="008B4A6E" w:rsidP="008B4A6E">
      <w:pPr>
        <w:pStyle w:val="Heading3"/>
      </w:pPr>
      <w:bookmarkStart w:id="139" w:name="_Toc44844111"/>
      <w:r>
        <w:lastRenderedPageBreak/>
        <w:t>Output Destination</w:t>
      </w:r>
      <w:bookmarkEnd w:id="139"/>
    </w:p>
    <w:p w14:paraId="17ADF6AF" w14:textId="3F3BF009" w:rsidR="0012235B" w:rsidRPr="0012235B" w:rsidRDefault="00276B1C" w:rsidP="0012235B">
      <w:r>
        <w:rPr>
          <w:noProof/>
        </w:rPr>
        <w:drawing>
          <wp:inline distT="0" distB="0" distL="0" distR="0" wp14:anchorId="797459BD" wp14:editId="7FA3AB02">
            <wp:extent cx="4391025" cy="179070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91025" cy="1790700"/>
                    </a:xfrm>
                    <a:prstGeom prst="rect">
                      <a:avLst/>
                    </a:prstGeom>
                  </pic:spPr>
                </pic:pic>
              </a:graphicData>
            </a:graphic>
          </wp:inline>
        </w:drawing>
      </w:r>
    </w:p>
    <w:p w14:paraId="3B80DB47" w14:textId="77777777" w:rsidR="0012235B" w:rsidRDefault="0012235B" w:rsidP="0012235B">
      <w:pPr>
        <w:pStyle w:val="Heading4"/>
      </w:pPr>
      <w:r>
        <w:t>Destination Choice</w:t>
      </w:r>
    </w:p>
    <w:p w14:paraId="5969165F" w14:textId="77777777" w:rsidR="0012235B" w:rsidRPr="00144B20" w:rsidRDefault="0012235B" w:rsidP="0012235B">
      <w:r>
        <w:t>To choose the destination where the document should be printed, please make sure that desired output destination choice bubble is toggled.</w:t>
      </w:r>
    </w:p>
    <w:p w14:paraId="2F8C23B6" w14:textId="77777777" w:rsidR="0012235B" w:rsidRDefault="0012235B" w:rsidP="0012235B">
      <w:pPr>
        <w:pStyle w:val="Heading4"/>
      </w:pPr>
      <w:r>
        <w:t>Layout Choice</w:t>
      </w:r>
    </w:p>
    <w:p w14:paraId="2E42D7DB" w14:textId="77777777" w:rsidR="0012235B" w:rsidRPr="00144B20" w:rsidRDefault="0012235B" w:rsidP="0012235B">
      <w:r>
        <w:t>To choose the preferred layout of Landscape vs. Portrait, please make sure the desired option choice bubbled is toggled.</w:t>
      </w:r>
    </w:p>
    <w:p w14:paraId="555FC51F" w14:textId="77777777" w:rsidR="0012235B" w:rsidRDefault="0012235B" w:rsidP="0012235B">
      <w:pPr>
        <w:pStyle w:val="Heading4"/>
      </w:pPr>
      <w:r>
        <w:t>Lines Per Page</w:t>
      </w:r>
    </w:p>
    <w:p w14:paraId="561A2AED" w14:textId="77777777" w:rsidR="0012235B" w:rsidRPr="00144B20" w:rsidRDefault="0012235B" w:rsidP="0012235B">
      <w:r w:rsidRPr="00211A1F">
        <w:t>Lines per page on the report when printing.</w:t>
      </w:r>
    </w:p>
    <w:p w14:paraId="44ED98D2" w14:textId="77777777" w:rsidR="0012235B" w:rsidRDefault="0012235B" w:rsidP="0012235B">
      <w:pPr>
        <w:pStyle w:val="Heading4"/>
      </w:pPr>
      <w:r>
        <w:t>Font</w:t>
      </w:r>
    </w:p>
    <w:p w14:paraId="6A0C7825"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7B6A04B2" w14:textId="77777777" w:rsidR="0012235B" w:rsidRDefault="0012235B" w:rsidP="0012235B">
      <w:pPr>
        <w:pStyle w:val="Heading4"/>
      </w:pPr>
      <w:r>
        <w:t>Show Parameters? – Toggle Box</w:t>
      </w:r>
    </w:p>
    <w:p w14:paraId="2D431807" w14:textId="77777777" w:rsidR="0012235B" w:rsidRDefault="0012235B" w:rsidP="0012235B">
      <w:r>
        <w:t>To show parameters, make sure that the toggle box is ‘ticked’ with a checkmark.</w:t>
      </w:r>
    </w:p>
    <w:p w14:paraId="01FD85A9" w14:textId="77777777" w:rsidR="0012235B" w:rsidRDefault="0012235B" w:rsidP="0012235B">
      <w:pPr>
        <w:pStyle w:val="Heading4"/>
      </w:pPr>
      <w:r>
        <w:t>Export to Excel? – Toggle Box</w:t>
      </w:r>
    </w:p>
    <w:p w14:paraId="75FD51F3" w14:textId="77777777" w:rsidR="0012235B" w:rsidRPr="00CC767A" w:rsidRDefault="0012235B" w:rsidP="0012235B">
      <w:r>
        <w:t>To export the printed file to an excel document, make sure that the Export to Excel toggle box is checked.</w:t>
      </w:r>
    </w:p>
    <w:p w14:paraId="123DC1E8" w14:textId="77777777" w:rsidR="0012235B" w:rsidRDefault="0012235B" w:rsidP="0012235B">
      <w:pPr>
        <w:pStyle w:val="Heading4"/>
      </w:pPr>
      <w:r>
        <w:t>Auto Run Excel? – Toggle Box</w:t>
      </w:r>
    </w:p>
    <w:p w14:paraId="6644979A" w14:textId="77777777" w:rsidR="0012235B" w:rsidRPr="00CC767A" w:rsidRDefault="0012235B" w:rsidP="0012235B">
      <w:r>
        <w:t>To automatically open the new excel document, make sure that the Auto Run Excel toggle box is checked.</w:t>
      </w:r>
    </w:p>
    <w:p w14:paraId="7078E33B" w14:textId="77777777" w:rsidR="0012235B" w:rsidRDefault="0012235B" w:rsidP="0012235B">
      <w:pPr>
        <w:pStyle w:val="Heading4"/>
      </w:pPr>
      <w:r>
        <w:t>If Yes, File Name</w:t>
      </w:r>
    </w:p>
    <w:p w14:paraId="68B24B0A" w14:textId="77777777" w:rsidR="0012235B" w:rsidRDefault="0012235B" w:rsidP="0012235B">
      <w:r>
        <w:t>If exporting the file to Excel, enter the desired file name.</w:t>
      </w:r>
    </w:p>
    <w:p w14:paraId="6828900B" w14:textId="6E8483FE" w:rsidR="0083359B" w:rsidRDefault="008B4A6E" w:rsidP="0083359B">
      <w:pPr>
        <w:pStyle w:val="Heading2"/>
      </w:pPr>
      <w:bookmarkStart w:id="140" w:name="_Toc44844112"/>
      <w:r>
        <w:lastRenderedPageBreak/>
        <w:t>Sales by Invoice / Category / Ship-To</w:t>
      </w:r>
      <w:r w:rsidR="0083359B">
        <w:t xml:space="preserve"> [</w:t>
      </w:r>
      <w:r>
        <w:t>HR#</w:t>
      </w:r>
      <w:r w:rsidR="0083359B">
        <w:t>]</w:t>
      </w:r>
      <w:bookmarkEnd w:id="140"/>
    </w:p>
    <w:p w14:paraId="7581F203" w14:textId="5F799D31" w:rsidR="008B4A6E" w:rsidRDefault="008B4A6E" w:rsidP="008B4A6E">
      <w:pPr>
        <w:pStyle w:val="Heading3"/>
      </w:pPr>
      <w:bookmarkStart w:id="141" w:name="_Toc44844113"/>
      <w:r>
        <w:t>Selection Parameters</w:t>
      </w:r>
      <w:bookmarkEnd w:id="141"/>
    </w:p>
    <w:p w14:paraId="579054B7" w14:textId="0E866736" w:rsidR="00276B1C" w:rsidRPr="00276B1C" w:rsidRDefault="00276B1C" w:rsidP="00276B1C">
      <w:r>
        <w:rPr>
          <w:noProof/>
        </w:rPr>
        <w:drawing>
          <wp:inline distT="0" distB="0" distL="0" distR="0" wp14:anchorId="55324C32" wp14:editId="05A2023E">
            <wp:extent cx="4524375" cy="202882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24375" cy="2028825"/>
                    </a:xfrm>
                    <a:prstGeom prst="rect">
                      <a:avLst/>
                    </a:prstGeom>
                  </pic:spPr>
                </pic:pic>
              </a:graphicData>
            </a:graphic>
          </wp:inline>
        </w:drawing>
      </w:r>
    </w:p>
    <w:p w14:paraId="02A21FFC" w14:textId="77777777" w:rsidR="003F7F75" w:rsidRDefault="003F7F75" w:rsidP="003F7F75">
      <w:pPr>
        <w:pStyle w:val="Heading4"/>
      </w:pPr>
      <w:r>
        <w:t>Use Defined Customer List – Toggle Box</w:t>
      </w:r>
    </w:p>
    <w:p w14:paraId="20B1C530" w14:textId="77777777" w:rsidR="003F7F75" w:rsidRDefault="003F7F75" w:rsidP="003F7F75">
      <w:r>
        <w:t>To use a pre-defined customer list, make sure that this toggle box is checked.</w:t>
      </w:r>
    </w:p>
    <w:p w14:paraId="27DEDF8E" w14:textId="046D9725" w:rsidR="0012235B" w:rsidRDefault="0012235B" w:rsidP="0012235B">
      <w:pPr>
        <w:pStyle w:val="Heading4"/>
      </w:pPr>
      <w:r>
        <w:t xml:space="preserve">Beginning </w:t>
      </w:r>
      <w:r w:rsidR="008C6C2C">
        <w:t>Customer #</w:t>
      </w:r>
      <w:r>
        <w:t xml:space="preserve"> / Ending </w:t>
      </w:r>
      <w:r w:rsidR="008C6C2C">
        <w:t>Customer #</w:t>
      </w:r>
    </w:p>
    <w:p w14:paraId="2B5F1C86" w14:textId="00791095" w:rsidR="0071108B" w:rsidRPr="00E5397E" w:rsidRDefault="0071108B" w:rsidP="0071108B">
      <w:r>
        <w:t xml:space="preserve">Enter the beginning and ending Customer Number to run the </w:t>
      </w:r>
      <w:r w:rsidR="00ED3DEA">
        <w:t>Sales</w:t>
      </w:r>
      <w:r>
        <w:t xml:space="preserve"> report for.</w:t>
      </w:r>
    </w:p>
    <w:p w14:paraId="710A43D7" w14:textId="7B037E34" w:rsidR="008C6C2C" w:rsidRDefault="008C6C2C" w:rsidP="008C6C2C">
      <w:pPr>
        <w:pStyle w:val="Heading4"/>
      </w:pPr>
      <w:r>
        <w:t xml:space="preserve">Beginning </w:t>
      </w:r>
      <w:r w:rsidR="004E0A2A">
        <w:t>Customer Type</w:t>
      </w:r>
      <w:r>
        <w:t xml:space="preserve"> / Ending </w:t>
      </w:r>
      <w:r w:rsidR="004E0A2A">
        <w:t>Customer Type</w:t>
      </w:r>
    </w:p>
    <w:p w14:paraId="16839D34" w14:textId="6E3E7648" w:rsidR="0071108B" w:rsidRPr="00E5397E" w:rsidRDefault="0071108B" w:rsidP="0071108B">
      <w:r>
        <w:t xml:space="preserve">Enter the beginning and ending Customer Type to run the </w:t>
      </w:r>
      <w:r w:rsidR="00ED3DEA">
        <w:t xml:space="preserve">Sales </w:t>
      </w:r>
      <w:r>
        <w:t>report for.</w:t>
      </w:r>
    </w:p>
    <w:p w14:paraId="31D9789B" w14:textId="3AEBDDB4" w:rsidR="008C6C2C" w:rsidRDefault="008C6C2C" w:rsidP="008C6C2C">
      <w:pPr>
        <w:pStyle w:val="Heading4"/>
      </w:pPr>
      <w:r>
        <w:t xml:space="preserve">Beginning </w:t>
      </w:r>
      <w:r w:rsidR="004E0A2A">
        <w:t>Ship-To #</w:t>
      </w:r>
      <w:r>
        <w:t xml:space="preserve"> / Ending </w:t>
      </w:r>
      <w:r w:rsidR="004E0A2A">
        <w:t>Ship-To #</w:t>
      </w:r>
    </w:p>
    <w:p w14:paraId="21EBDAC9" w14:textId="2E12238E" w:rsidR="0071108B" w:rsidRPr="00E5397E" w:rsidRDefault="0071108B" w:rsidP="0071108B">
      <w:r>
        <w:t xml:space="preserve">Enter the beginning and ending Ship-To Number to run the </w:t>
      </w:r>
      <w:r w:rsidR="00ED3DEA">
        <w:t xml:space="preserve">Sales </w:t>
      </w:r>
      <w:r>
        <w:t>report for.</w:t>
      </w:r>
    </w:p>
    <w:p w14:paraId="7EF4A28E" w14:textId="758FD411" w:rsidR="008C6C2C" w:rsidRDefault="008C6C2C" w:rsidP="008C6C2C">
      <w:pPr>
        <w:pStyle w:val="Heading4"/>
      </w:pPr>
      <w:r>
        <w:t xml:space="preserve">Beginning </w:t>
      </w:r>
      <w:r w:rsidR="004E0A2A">
        <w:t>Sales Rep #</w:t>
      </w:r>
      <w:r>
        <w:t xml:space="preserve"> / Ending </w:t>
      </w:r>
      <w:r w:rsidR="004E0A2A">
        <w:t>Sales Rep #</w:t>
      </w:r>
    </w:p>
    <w:p w14:paraId="728DD7A1" w14:textId="3438A260" w:rsidR="0071108B" w:rsidRPr="00E5397E" w:rsidRDefault="0071108B" w:rsidP="0071108B">
      <w:r>
        <w:t xml:space="preserve">Enter the beginning and ending Sales Representative Number to run the </w:t>
      </w:r>
      <w:r w:rsidR="00ED3DEA">
        <w:t xml:space="preserve">Sales </w:t>
      </w:r>
      <w:r>
        <w:t>report for.</w:t>
      </w:r>
    </w:p>
    <w:p w14:paraId="0A0D1009" w14:textId="6A96B27C" w:rsidR="008C6C2C" w:rsidRDefault="008C6C2C" w:rsidP="008C6C2C">
      <w:pPr>
        <w:pStyle w:val="Heading4"/>
      </w:pPr>
      <w:r>
        <w:t xml:space="preserve">Beginning </w:t>
      </w:r>
      <w:r w:rsidR="004E0A2A">
        <w:t>Item #</w:t>
      </w:r>
      <w:r>
        <w:t xml:space="preserve"> / Ending </w:t>
      </w:r>
      <w:r w:rsidR="004E0A2A">
        <w:t>Item #</w:t>
      </w:r>
    </w:p>
    <w:p w14:paraId="7171C18F" w14:textId="2A8818DD" w:rsidR="0071108B" w:rsidRPr="00E5397E" w:rsidRDefault="0071108B" w:rsidP="0071108B">
      <w:r>
        <w:t xml:space="preserve">Enter the beginning and ending Item Number to run the </w:t>
      </w:r>
      <w:r w:rsidR="00ED3DEA">
        <w:t xml:space="preserve">Sales </w:t>
      </w:r>
      <w:r>
        <w:t>report for.</w:t>
      </w:r>
    </w:p>
    <w:p w14:paraId="322CD2DB" w14:textId="0E6FFB70" w:rsidR="008C6C2C" w:rsidRDefault="008C6C2C" w:rsidP="008C6C2C">
      <w:pPr>
        <w:pStyle w:val="Heading4"/>
      </w:pPr>
      <w:r>
        <w:t xml:space="preserve">Beginning </w:t>
      </w:r>
      <w:r w:rsidR="004E0A2A">
        <w:t>Invoice Date</w:t>
      </w:r>
      <w:r>
        <w:t xml:space="preserve"> / Ending </w:t>
      </w:r>
      <w:r w:rsidR="004E0A2A">
        <w:t>Invoice Date</w:t>
      </w:r>
    </w:p>
    <w:p w14:paraId="0F6DC643" w14:textId="1336182A" w:rsidR="0071108B" w:rsidRPr="00E5397E" w:rsidRDefault="0071108B" w:rsidP="0071108B">
      <w:r>
        <w:t xml:space="preserve">Enter the beginning and ending Invoice Date to run the </w:t>
      </w:r>
      <w:r w:rsidR="00ED3DEA">
        <w:t xml:space="preserve">Sales </w:t>
      </w:r>
      <w:r>
        <w:t>report for.</w:t>
      </w:r>
    </w:p>
    <w:p w14:paraId="2C3310A5" w14:textId="1BDCC412" w:rsidR="0012235B" w:rsidRDefault="004E0A2A" w:rsidP="0012235B">
      <w:pPr>
        <w:pStyle w:val="Heading4"/>
      </w:pPr>
      <w:r>
        <w:t>Sort? (Choice)</w:t>
      </w:r>
    </w:p>
    <w:p w14:paraId="5C89104C" w14:textId="442ED006" w:rsidR="003F7F75" w:rsidRDefault="003F7F75" w:rsidP="003F7F75">
      <w:r>
        <w:t>To choose the preferred sorting method, please make sure the desired option choice bubble is toggled.</w:t>
      </w:r>
    </w:p>
    <w:p w14:paraId="6D0C79F1" w14:textId="6287BE39" w:rsidR="0012235B" w:rsidRDefault="004E0A2A" w:rsidP="0012235B">
      <w:pPr>
        <w:pStyle w:val="Heading4"/>
      </w:pPr>
      <w:r>
        <w:t>Show Discounted Prices?</w:t>
      </w:r>
      <w:r w:rsidR="0012235B">
        <w:t xml:space="preserve"> – Toggle Box</w:t>
      </w:r>
    </w:p>
    <w:p w14:paraId="79059877" w14:textId="092F443C" w:rsidR="003F7F75" w:rsidRDefault="003F7F75" w:rsidP="003F7F75">
      <w:r>
        <w:t>To show any discounted prices that may exist within the selected parameters, make sure that the Show Discounted Prices toggle box is checked.</w:t>
      </w:r>
    </w:p>
    <w:p w14:paraId="6B394845" w14:textId="019B70AD" w:rsidR="008C6C2C" w:rsidRDefault="004E0A2A" w:rsidP="008C6C2C">
      <w:pPr>
        <w:pStyle w:val="Heading4"/>
      </w:pPr>
      <w:r>
        <w:t>Include Finance Charges?</w:t>
      </w:r>
      <w:r w:rsidR="008C6C2C">
        <w:t xml:space="preserve"> – Toggle Box</w:t>
      </w:r>
    </w:p>
    <w:p w14:paraId="617CF543" w14:textId="36D947D7" w:rsidR="003F7F75" w:rsidRDefault="003F7F75" w:rsidP="003F7F75">
      <w:r>
        <w:t>To include and finance charges within the selected parameters on the report, make sure that the Include Finance Charges toggle box is checked.</w:t>
      </w:r>
    </w:p>
    <w:p w14:paraId="2FC64C19" w14:textId="3503F612" w:rsidR="008B4A6E" w:rsidRDefault="008B4A6E" w:rsidP="008B4A6E">
      <w:pPr>
        <w:pStyle w:val="Heading3"/>
      </w:pPr>
      <w:bookmarkStart w:id="142" w:name="_Toc44844114"/>
      <w:r>
        <w:lastRenderedPageBreak/>
        <w:t>Available and Selected Columns</w:t>
      </w:r>
      <w:bookmarkEnd w:id="142"/>
    </w:p>
    <w:p w14:paraId="7403D791" w14:textId="1661616B" w:rsidR="008B4A6E" w:rsidRPr="008B4A6E" w:rsidRDefault="00276B1C" w:rsidP="008B4A6E">
      <w:r>
        <w:rPr>
          <w:noProof/>
        </w:rPr>
        <w:drawing>
          <wp:inline distT="0" distB="0" distL="0" distR="0" wp14:anchorId="30E2F4C7" wp14:editId="0DD544E5">
            <wp:extent cx="4495800" cy="12477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495800" cy="1247775"/>
                    </a:xfrm>
                    <a:prstGeom prst="rect">
                      <a:avLst/>
                    </a:prstGeom>
                  </pic:spPr>
                </pic:pic>
              </a:graphicData>
            </a:graphic>
          </wp:inline>
        </w:drawing>
      </w:r>
    </w:p>
    <w:p w14:paraId="5271DD5F" w14:textId="77777777" w:rsidR="008B4A6E" w:rsidRDefault="008B4A6E" w:rsidP="008B4A6E">
      <w:pPr>
        <w:pStyle w:val="Heading4"/>
      </w:pPr>
      <w:r>
        <w:t>Available Columns</w:t>
      </w:r>
    </w:p>
    <w:p w14:paraId="75465D8D"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277FD479" w14:textId="77777777" w:rsidR="008B4A6E" w:rsidRDefault="008B4A6E" w:rsidP="008B4A6E">
      <w:pPr>
        <w:pStyle w:val="Heading4"/>
      </w:pPr>
      <w:r>
        <w:t>Selected Columns (In Display Order)</w:t>
      </w:r>
    </w:p>
    <w:p w14:paraId="6E06EF4F"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1B17A33C" w14:textId="77777777" w:rsidR="008B4A6E" w:rsidRDefault="008B4A6E" w:rsidP="008B4A6E">
      <w:pPr>
        <w:pStyle w:val="Heading4"/>
      </w:pPr>
      <w:r>
        <w:t>Default</w:t>
      </w:r>
    </w:p>
    <w:p w14:paraId="74DE003F"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03BC6DB9" w14:textId="77777777" w:rsidR="008B4A6E" w:rsidRDefault="008B4A6E" w:rsidP="008B4A6E">
      <w:pPr>
        <w:pStyle w:val="Heading4"/>
      </w:pPr>
      <w:r>
        <w:t>Add &gt;&gt;</w:t>
      </w:r>
    </w:p>
    <w:p w14:paraId="6EC9F6FF"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55157598" w14:textId="77777777" w:rsidR="008B4A6E" w:rsidRDefault="008B4A6E" w:rsidP="008B4A6E">
      <w:pPr>
        <w:pStyle w:val="Heading4"/>
      </w:pPr>
      <w:r>
        <w:t>&lt;&lt; Remove</w:t>
      </w:r>
    </w:p>
    <w:p w14:paraId="334D23DB"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1656805" w14:textId="77777777" w:rsidR="008B4A6E" w:rsidRDefault="008B4A6E" w:rsidP="008B4A6E">
      <w:pPr>
        <w:pStyle w:val="Heading4"/>
      </w:pPr>
      <w:r>
        <w:t>Move Up</w:t>
      </w:r>
    </w:p>
    <w:p w14:paraId="1A544B08"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2ECF22C3" w14:textId="77777777" w:rsidR="008B4A6E" w:rsidRDefault="008B4A6E" w:rsidP="008B4A6E">
      <w:pPr>
        <w:pStyle w:val="Heading4"/>
      </w:pPr>
      <w:r>
        <w:t>Move Down</w:t>
      </w:r>
    </w:p>
    <w:p w14:paraId="5B7556CC" w14:textId="69E90A55"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2C3E514C" w14:textId="77777777" w:rsidR="00240168" w:rsidRDefault="00240168" w:rsidP="008B4A6E"/>
    <w:p w14:paraId="7F7BE29B" w14:textId="0EF7A967" w:rsidR="008B4A6E" w:rsidRDefault="008B4A6E" w:rsidP="008B4A6E">
      <w:pPr>
        <w:pStyle w:val="Heading3"/>
      </w:pPr>
      <w:bookmarkStart w:id="143" w:name="_Toc44844115"/>
      <w:r>
        <w:lastRenderedPageBreak/>
        <w:t>Output Destination</w:t>
      </w:r>
      <w:bookmarkEnd w:id="143"/>
    </w:p>
    <w:p w14:paraId="4E2A9395" w14:textId="24F7F4A9" w:rsidR="0012235B" w:rsidRPr="0012235B" w:rsidRDefault="00276B1C" w:rsidP="0012235B">
      <w:r>
        <w:rPr>
          <w:noProof/>
        </w:rPr>
        <w:drawing>
          <wp:inline distT="0" distB="0" distL="0" distR="0" wp14:anchorId="5771B908" wp14:editId="40D4463E">
            <wp:extent cx="44767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476750" cy="1533525"/>
                    </a:xfrm>
                    <a:prstGeom prst="rect">
                      <a:avLst/>
                    </a:prstGeom>
                  </pic:spPr>
                </pic:pic>
              </a:graphicData>
            </a:graphic>
          </wp:inline>
        </w:drawing>
      </w:r>
    </w:p>
    <w:p w14:paraId="19C83E08" w14:textId="77777777" w:rsidR="0012235B" w:rsidRDefault="0012235B" w:rsidP="0012235B">
      <w:pPr>
        <w:pStyle w:val="Heading4"/>
      </w:pPr>
      <w:r>
        <w:t>Destination Choice</w:t>
      </w:r>
    </w:p>
    <w:p w14:paraId="320066FD" w14:textId="77777777" w:rsidR="0012235B" w:rsidRPr="00144B20" w:rsidRDefault="0012235B" w:rsidP="0012235B">
      <w:r>
        <w:t>To choose the destination where the document should be printed, please make sure that desired output destination choice bubble is toggled.</w:t>
      </w:r>
    </w:p>
    <w:p w14:paraId="547BC695" w14:textId="77777777" w:rsidR="0012235B" w:rsidRDefault="0012235B" w:rsidP="0012235B">
      <w:pPr>
        <w:pStyle w:val="Heading4"/>
      </w:pPr>
      <w:r>
        <w:t>Layout Choice</w:t>
      </w:r>
    </w:p>
    <w:p w14:paraId="2B7E37B1" w14:textId="77777777" w:rsidR="0012235B" w:rsidRPr="00144B20" w:rsidRDefault="0012235B" w:rsidP="0012235B">
      <w:r>
        <w:t>To choose the preferred layout of Landscape vs. Portrait, please make sure the desired option choice bubbled is toggled.</w:t>
      </w:r>
    </w:p>
    <w:p w14:paraId="242B5AEB" w14:textId="77777777" w:rsidR="0012235B" w:rsidRDefault="0012235B" w:rsidP="0012235B">
      <w:pPr>
        <w:pStyle w:val="Heading4"/>
      </w:pPr>
      <w:r>
        <w:t>Lines Per Page</w:t>
      </w:r>
    </w:p>
    <w:p w14:paraId="2E4BA624" w14:textId="77777777" w:rsidR="0012235B" w:rsidRPr="00144B20" w:rsidRDefault="0012235B" w:rsidP="0012235B">
      <w:r w:rsidRPr="00211A1F">
        <w:t>Lines per page on the report when printing.</w:t>
      </w:r>
    </w:p>
    <w:p w14:paraId="27317278" w14:textId="77777777" w:rsidR="0012235B" w:rsidRDefault="0012235B" w:rsidP="0012235B">
      <w:pPr>
        <w:pStyle w:val="Heading4"/>
      </w:pPr>
      <w:r>
        <w:t>Font</w:t>
      </w:r>
    </w:p>
    <w:p w14:paraId="2F0132B2"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5C02ACFB" w14:textId="77777777" w:rsidR="0012235B" w:rsidRDefault="0012235B" w:rsidP="0012235B">
      <w:pPr>
        <w:pStyle w:val="Heading4"/>
      </w:pPr>
      <w:r>
        <w:t>Show Parameters? – Toggle Box</w:t>
      </w:r>
    </w:p>
    <w:p w14:paraId="6DB2FC9C" w14:textId="77777777" w:rsidR="0012235B" w:rsidRDefault="0012235B" w:rsidP="0012235B">
      <w:r>
        <w:t>To show parameters, make sure that the toggle box is ‘ticked’ with a checkmark.</w:t>
      </w:r>
    </w:p>
    <w:p w14:paraId="0691EE4D" w14:textId="77777777" w:rsidR="0012235B" w:rsidRDefault="0012235B" w:rsidP="0012235B">
      <w:pPr>
        <w:pStyle w:val="Heading4"/>
      </w:pPr>
      <w:r>
        <w:t>Export to Excel? – Toggle Box</w:t>
      </w:r>
    </w:p>
    <w:p w14:paraId="276FBCBE" w14:textId="77777777" w:rsidR="0012235B" w:rsidRPr="00CC767A" w:rsidRDefault="0012235B" w:rsidP="0012235B">
      <w:r>
        <w:t>To export the printed file to an excel document, make sure that the Export to Excel toggle box is checked.</w:t>
      </w:r>
    </w:p>
    <w:p w14:paraId="04A8846B" w14:textId="77777777" w:rsidR="0012235B" w:rsidRDefault="0012235B" w:rsidP="0012235B">
      <w:pPr>
        <w:pStyle w:val="Heading4"/>
      </w:pPr>
      <w:r>
        <w:t>Auto Run Excel? – Toggle Box</w:t>
      </w:r>
    </w:p>
    <w:p w14:paraId="4FECA39C" w14:textId="77777777" w:rsidR="0012235B" w:rsidRPr="00CC767A" w:rsidRDefault="0012235B" w:rsidP="0012235B">
      <w:r>
        <w:t>To automatically open the new excel document, make sure that the Auto Run Excel toggle box is checked.</w:t>
      </w:r>
    </w:p>
    <w:p w14:paraId="444D6DFD" w14:textId="77777777" w:rsidR="0012235B" w:rsidRDefault="0012235B" w:rsidP="0012235B">
      <w:pPr>
        <w:pStyle w:val="Heading4"/>
      </w:pPr>
      <w:r>
        <w:t>If Yes, File Name</w:t>
      </w:r>
    </w:p>
    <w:p w14:paraId="69816656" w14:textId="77777777" w:rsidR="0012235B" w:rsidRDefault="0012235B" w:rsidP="0012235B">
      <w:r>
        <w:t>If exporting the file to Excel, enter the desired file name.</w:t>
      </w:r>
    </w:p>
    <w:p w14:paraId="79EA3173" w14:textId="55ADB1D5" w:rsidR="0083359B" w:rsidRDefault="008B4A6E" w:rsidP="0083359B">
      <w:pPr>
        <w:pStyle w:val="Heading2"/>
      </w:pPr>
      <w:bookmarkStart w:id="144" w:name="_Toc44844116"/>
      <w:r>
        <w:lastRenderedPageBreak/>
        <w:t>High Sales (This Year vs. Last Year)</w:t>
      </w:r>
      <w:r w:rsidR="0083359B">
        <w:t xml:space="preserve"> [</w:t>
      </w:r>
      <w:r>
        <w:t>HR$</w:t>
      </w:r>
      <w:r w:rsidR="0083359B">
        <w:t>]</w:t>
      </w:r>
      <w:bookmarkEnd w:id="144"/>
    </w:p>
    <w:p w14:paraId="05264A34" w14:textId="57FF887F" w:rsidR="008B4A6E" w:rsidRDefault="008B4A6E" w:rsidP="008B4A6E">
      <w:pPr>
        <w:pStyle w:val="Heading3"/>
      </w:pPr>
      <w:bookmarkStart w:id="145" w:name="_Toc44844117"/>
      <w:r>
        <w:t>Selection Parameters</w:t>
      </w:r>
      <w:bookmarkEnd w:id="145"/>
    </w:p>
    <w:p w14:paraId="01244EC6" w14:textId="0CD0144B" w:rsidR="00276B1C" w:rsidRPr="00276B1C" w:rsidRDefault="00276B1C" w:rsidP="00276B1C">
      <w:r>
        <w:rPr>
          <w:noProof/>
        </w:rPr>
        <w:drawing>
          <wp:inline distT="0" distB="0" distL="0" distR="0" wp14:anchorId="25A72A02" wp14:editId="19036160">
            <wp:extent cx="4391025" cy="19812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391025" cy="1981200"/>
                    </a:xfrm>
                    <a:prstGeom prst="rect">
                      <a:avLst/>
                    </a:prstGeom>
                  </pic:spPr>
                </pic:pic>
              </a:graphicData>
            </a:graphic>
          </wp:inline>
        </w:drawing>
      </w:r>
    </w:p>
    <w:p w14:paraId="45B3D352" w14:textId="5A9925CA" w:rsidR="004E0A2A" w:rsidRDefault="004E0A2A" w:rsidP="004E0A2A">
      <w:pPr>
        <w:pStyle w:val="Heading4"/>
      </w:pPr>
      <w:r>
        <w:t>As of Date</w:t>
      </w:r>
    </w:p>
    <w:p w14:paraId="0D0EB238" w14:textId="7D839614" w:rsidR="004E0A2A" w:rsidRPr="004E0A2A" w:rsidRDefault="001A5088" w:rsidP="004E0A2A">
      <w:r w:rsidRPr="001A5088">
        <w:t>For Jobs Closed After - (As of) Enter the as of date.</w:t>
      </w:r>
    </w:p>
    <w:p w14:paraId="1EBECED4" w14:textId="3AD5445B" w:rsidR="004E0A2A" w:rsidRDefault="004E0A2A" w:rsidP="004E0A2A">
      <w:pPr>
        <w:pStyle w:val="Heading4"/>
      </w:pPr>
      <w:r>
        <w:t>Sort By Period</w:t>
      </w:r>
    </w:p>
    <w:p w14:paraId="1DC98E5F" w14:textId="77777777" w:rsidR="006849EB" w:rsidRPr="00C15FB0" w:rsidRDefault="006849EB" w:rsidP="006849EB">
      <w:r w:rsidRPr="00723B7E">
        <w:rPr>
          <w:rFonts w:cstheme="minorHAnsi"/>
        </w:rPr>
        <w:t>This is the period number of the transaction date relative to the fiscal year.</w:t>
      </w:r>
    </w:p>
    <w:p w14:paraId="19114CEC" w14:textId="5911542D" w:rsidR="004E0A2A" w:rsidRDefault="004E0A2A" w:rsidP="004E0A2A">
      <w:pPr>
        <w:pStyle w:val="Heading4"/>
      </w:pPr>
      <w:r>
        <w:t>Customers to Print</w:t>
      </w:r>
    </w:p>
    <w:p w14:paraId="7201B954" w14:textId="6A4FC87A" w:rsidR="004E0A2A" w:rsidRPr="004E0A2A" w:rsidRDefault="006849EB" w:rsidP="004E0A2A">
      <w:r>
        <w:t xml:space="preserve">Enter a selection of customers to print the report for. Each customer should be separated by a comma. Alternatively, </w:t>
      </w:r>
      <w:r w:rsidR="0007215E">
        <w:t>leave this field as the default 99999 to use all customers.</w:t>
      </w:r>
    </w:p>
    <w:p w14:paraId="14BD682B" w14:textId="77777777" w:rsidR="003F7F75" w:rsidRDefault="003F7F75" w:rsidP="003F7F75">
      <w:pPr>
        <w:pStyle w:val="Heading4"/>
      </w:pPr>
      <w:r>
        <w:t>Use Defined Customer List – Toggle Box</w:t>
      </w:r>
    </w:p>
    <w:p w14:paraId="4152054D" w14:textId="77777777" w:rsidR="003F7F75" w:rsidRDefault="003F7F75" w:rsidP="003F7F75">
      <w:r>
        <w:t>To use a pre-defined customer list, make sure that this toggle box is checked.</w:t>
      </w:r>
    </w:p>
    <w:p w14:paraId="0A65082A" w14:textId="174DB58B" w:rsidR="0012235B" w:rsidRDefault="0012235B" w:rsidP="0012235B">
      <w:pPr>
        <w:pStyle w:val="Heading4"/>
      </w:pPr>
      <w:r>
        <w:t xml:space="preserve">Beginning </w:t>
      </w:r>
      <w:r w:rsidR="004E0A2A">
        <w:t>Customer #</w:t>
      </w:r>
      <w:r>
        <w:t xml:space="preserve"> / Ending </w:t>
      </w:r>
      <w:r w:rsidR="004E0A2A">
        <w:t>Customer #</w:t>
      </w:r>
    </w:p>
    <w:p w14:paraId="301A668D" w14:textId="0CA16603" w:rsidR="0071108B" w:rsidRPr="00E5397E" w:rsidRDefault="0071108B" w:rsidP="0071108B">
      <w:r>
        <w:t>Enter the beginning and ending Customer Number to run the High Sales report for.</w:t>
      </w:r>
    </w:p>
    <w:p w14:paraId="61986AD0" w14:textId="4FDDC337" w:rsidR="004E0A2A" w:rsidRDefault="004E0A2A" w:rsidP="004E0A2A">
      <w:pPr>
        <w:pStyle w:val="Heading4"/>
      </w:pPr>
      <w:r>
        <w:t>Beginning Sales Rep # / Ending Sales Rep #</w:t>
      </w:r>
    </w:p>
    <w:p w14:paraId="08E74767" w14:textId="10DC4282" w:rsidR="0071108B" w:rsidRPr="00E5397E" w:rsidRDefault="0071108B" w:rsidP="0071108B">
      <w:r>
        <w:t>Enter the beginning and ending Sales Representative Number to run the High Sales report for.</w:t>
      </w:r>
    </w:p>
    <w:p w14:paraId="2F46AA9F" w14:textId="54E10279" w:rsidR="004E0A2A" w:rsidRDefault="004E0A2A" w:rsidP="004E0A2A">
      <w:pPr>
        <w:pStyle w:val="Heading4"/>
      </w:pPr>
      <w:r>
        <w:t>Beginning Product Category / Ending Product Category</w:t>
      </w:r>
    </w:p>
    <w:p w14:paraId="5D8A3956" w14:textId="5ABD4DD0" w:rsidR="0071108B" w:rsidRPr="00E5397E" w:rsidRDefault="0071108B" w:rsidP="0071108B">
      <w:r>
        <w:t>Enter the beginning and ending Product Category to run the High Sales report for.</w:t>
      </w:r>
    </w:p>
    <w:p w14:paraId="45CCAEDC" w14:textId="77777777" w:rsidR="003F7F75" w:rsidRDefault="003F7F75" w:rsidP="003F7F75">
      <w:pPr>
        <w:pStyle w:val="Heading4"/>
      </w:pPr>
      <w:r>
        <w:t>Print Customers w/ Zero Balance? – Toggle Box</w:t>
      </w:r>
    </w:p>
    <w:p w14:paraId="585D0E47" w14:textId="6DC19218" w:rsidR="003F7F75" w:rsidRDefault="003F7F75" w:rsidP="003F7F75">
      <w:r>
        <w:t>To include customers that have a zero balance, make sure that this toggle box is checked.</w:t>
      </w:r>
    </w:p>
    <w:p w14:paraId="360E997B" w14:textId="7AF9BA8C" w:rsidR="00240168" w:rsidRDefault="00240168" w:rsidP="003F7F75"/>
    <w:p w14:paraId="59769527" w14:textId="77777777" w:rsidR="00240168" w:rsidRDefault="00240168" w:rsidP="003F7F75"/>
    <w:p w14:paraId="02BEDEA4" w14:textId="76F7D35B" w:rsidR="008B4A6E" w:rsidRDefault="008B4A6E" w:rsidP="008B4A6E">
      <w:pPr>
        <w:pStyle w:val="Heading3"/>
      </w:pPr>
      <w:bookmarkStart w:id="146" w:name="_Toc44844118"/>
      <w:r>
        <w:lastRenderedPageBreak/>
        <w:t>Available and Selected Columns</w:t>
      </w:r>
      <w:bookmarkEnd w:id="146"/>
    </w:p>
    <w:p w14:paraId="1C744EE9" w14:textId="652170B8" w:rsidR="008B4A6E" w:rsidRPr="008B4A6E" w:rsidRDefault="00276B1C" w:rsidP="008B4A6E">
      <w:r>
        <w:rPr>
          <w:noProof/>
        </w:rPr>
        <w:drawing>
          <wp:inline distT="0" distB="0" distL="0" distR="0" wp14:anchorId="4EEE24D9" wp14:editId="21088927">
            <wp:extent cx="4438650" cy="12287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438650" cy="1228725"/>
                    </a:xfrm>
                    <a:prstGeom prst="rect">
                      <a:avLst/>
                    </a:prstGeom>
                  </pic:spPr>
                </pic:pic>
              </a:graphicData>
            </a:graphic>
          </wp:inline>
        </w:drawing>
      </w:r>
    </w:p>
    <w:p w14:paraId="54BECFCA" w14:textId="77777777" w:rsidR="008B4A6E" w:rsidRDefault="008B4A6E" w:rsidP="008B4A6E">
      <w:pPr>
        <w:pStyle w:val="Heading4"/>
      </w:pPr>
      <w:r>
        <w:t>Available Columns</w:t>
      </w:r>
    </w:p>
    <w:p w14:paraId="37366302"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3C810969" w14:textId="77777777" w:rsidR="008B4A6E" w:rsidRDefault="008B4A6E" w:rsidP="008B4A6E">
      <w:pPr>
        <w:pStyle w:val="Heading4"/>
      </w:pPr>
      <w:r>
        <w:t>Selected Columns (In Display Order)</w:t>
      </w:r>
    </w:p>
    <w:p w14:paraId="3D52D823"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2E3A8C22" w14:textId="77777777" w:rsidR="008B4A6E" w:rsidRDefault="008B4A6E" w:rsidP="008B4A6E">
      <w:pPr>
        <w:pStyle w:val="Heading4"/>
      </w:pPr>
      <w:r>
        <w:t>Default</w:t>
      </w:r>
    </w:p>
    <w:p w14:paraId="171ED0E4"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14407AD2" w14:textId="77777777" w:rsidR="008B4A6E" w:rsidRDefault="008B4A6E" w:rsidP="008B4A6E">
      <w:pPr>
        <w:pStyle w:val="Heading4"/>
      </w:pPr>
      <w:r>
        <w:t>Add &gt;&gt;</w:t>
      </w:r>
    </w:p>
    <w:p w14:paraId="08B4826A"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FFBD1DC" w14:textId="77777777" w:rsidR="008B4A6E" w:rsidRDefault="008B4A6E" w:rsidP="008B4A6E">
      <w:pPr>
        <w:pStyle w:val="Heading4"/>
      </w:pPr>
      <w:r>
        <w:t>&lt;&lt; Remove</w:t>
      </w:r>
    </w:p>
    <w:p w14:paraId="4AAEA4FC"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28FC3D00" w14:textId="77777777" w:rsidR="008B4A6E" w:rsidRDefault="008B4A6E" w:rsidP="008B4A6E">
      <w:pPr>
        <w:pStyle w:val="Heading4"/>
      </w:pPr>
      <w:r>
        <w:t>Move Up</w:t>
      </w:r>
    </w:p>
    <w:p w14:paraId="6FBD0097"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0CC87A8" w14:textId="77777777" w:rsidR="008B4A6E" w:rsidRDefault="008B4A6E" w:rsidP="008B4A6E">
      <w:pPr>
        <w:pStyle w:val="Heading4"/>
      </w:pPr>
      <w:r>
        <w:t>Move Down</w:t>
      </w:r>
    </w:p>
    <w:p w14:paraId="017D19F7"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35F9CBD6" w14:textId="1070DDFA" w:rsidR="008B4A6E" w:rsidRDefault="008B4A6E" w:rsidP="008B4A6E">
      <w:pPr>
        <w:pStyle w:val="Heading3"/>
      </w:pPr>
      <w:bookmarkStart w:id="147" w:name="_Toc44844119"/>
      <w:r>
        <w:lastRenderedPageBreak/>
        <w:t>Output Destination</w:t>
      </w:r>
      <w:bookmarkEnd w:id="147"/>
    </w:p>
    <w:p w14:paraId="55007E3C" w14:textId="683FE539" w:rsidR="0012235B" w:rsidRPr="0012235B" w:rsidRDefault="00276B1C" w:rsidP="0012235B">
      <w:r>
        <w:rPr>
          <w:noProof/>
        </w:rPr>
        <w:drawing>
          <wp:inline distT="0" distB="0" distL="0" distR="0" wp14:anchorId="7649B563" wp14:editId="04C09692">
            <wp:extent cx="4438650" cy="19145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438650" cy="1914525"/>
                    </a:xfrm>
                    <a:prstGeom prst="rect">
                      <a:avLst/>
                    </a:prstGeom>
                  </pic:spPr>
                </pic:pic>
              </a:graphicData>
            </a:graphic>
          </wp:inline>
        </w:drawing>
      </w:r>
    </w:p>
    <w:p w14:paraId="526C99B0" w14:textId="77777777" w:rsidR="0012235B" w:rsidRDefault="0012235B" w:rsidP="0012235B">
      <w:pPr>
        <w:pStyle w:val="Heading4"/>
      </w:pPr>
      <w:r>
        <w:t>Destination Choice</w:t>
      </w:r>
    </w:p>
    <w:p w14:paraId="2B50D79F" w14:textId="77777777" w:rsidR="0012235B" w:rsidRPr="00144B20" w:rsidRDefault="0012235B" w:rsidP="0012235B">
      <w:r>
        <w:t>To choose the destination where the document should be printed, please make sure that desired output destination choice bubble is toggled.</w:t>
      </w:r>
    </w:p>
    <w:p w14:paraId="576CAAB4" w14:textId="77777777" w:rsidR="0012235B" w:rsidRDefault="0012235B" w:rsidP="0012235B">
      <w:pPr>
        <w:pStyle w:val="Heading4"/>
      </w:pPr>
      <w:r>
        <w:t>Layout Choice</w:t>
      </w:r>
    </w:p>
    <w:p w14:paraId="7EDDA137" w14:textId="77777777" w:rsidR="0012235B" w:rsidRPr="00144B20" w:rsidRDefault="0012235B" w:rsidP="0012235B">
      <w:r>
        <w:t>To choose the preferred layout of Landscape vs. Portrait, please make sure the desired option choice bubbled is toggled.</w:t>
      </w:r>
    </w:p>
    <w:p w14:paraId="177EB56B" w14:textId="77777777" w:rsidR="0012235B" w:rsidRDefault="0012235B" w:rsidP="0012235B">
      <w:pPr>
        <w:pStyle w:val="Heading4"/>
      </w:pPr>
      <w:r>
        <w:t>Lines Per Page</w:t>
      </w:r>
    </w:p>
    <w:p w14:paraId="730275DA" w14:textId="77777777" w:rsidR="0012235B" w:rsidRPr="00144B20" w:rsidRDefault="0012235B" w:rsidP="0012235B">
      <w:r w:rsidRPr="00211A1F">
        <w:t>Lines per page on the report when printing.</w:t>
      </w:r>
    </w:p>
    <w:p w14:paraId="40701DF0" w14:textId="77777777" w:rsidR="0012235B" w:rsidRDefault="0012235B" w:rsidP="0012235B">
      <w:pPr>
        <w:pStyle w:val="Heading4"/>
      </w:pPr>
      <w:r>
        <w:t>Font</w:t>
      </w:r>
    </w:p>
    <w:p w14:paraId="28394FD7"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39B8A1CE" w14:textId="77777777" w:rsidR="0012235B" w:rsidRDefault="0012235B" w:rsidP="0012235B">
      <w:pPr>
        <w:pStyle w:val="Heading4"/>
      </w:pPr>
      <w:r>
        <w:t>Show Parameters? – Toggle Box</w:t>
      </w:r>
    </w:p>
    <w:p w14:paraId="7B24263D" w14:textId="77777777" w:rsidR="0012235B" w:rsidRDefault="0012235B" w:rsidP="0012235B">
      <w:r>
        <w:t>To show parameters, make sure that the toggle box is ‘ticked’ with a checkmark.</w:t>
      </w:r>
    </w:p>
    <w:p w14:paraId="34DBDA29" w14:textId="77777777" w:rsidR="0012235B" w:rsidRDefault="0012235B" w:rsidP="0012235B">
      <w:pPr>
        <w:pStyle w:val="Heading4"/>
      </w:pPr>
      <w:r>
        <w:t>Export to Excel? – Toggle Box</w:t>
      </w:r>
    </w:p>
    <w:p w14:paraId="714D353A" w14:textId="77777777" w:rsidR="0012235B" w:rsidRPr="00CC767A" w:rsidRDefault="0012235B" w:rsidP="0012235B">
      <w:r>
        <w:t>To export the printed file to an excel document, make sure that the Export to Excel toggle box is checked.</w:t>
      </w:r>
    </w:p>
    <w:p w14:paraId="39FFE636" w14:textId="77777777" w:rsidR="0012235B" w:rsidRDefault="0012235B" w:rsidP="0012235B">
      <w:pPr>
        <w:pStyle w:val="Heading4"/>
      </w:pPr>
      <w:r>
        <w:t>Auto Run Excel? – Toggle Box</w:t>
      </w:r>
    </w:p>
    <w:p w14:paraId="292F6E13" w14:textId="77777777" w:rsidR="0012235B" w:rsidRPr="00CC767A" w:rsidRDefault="0012235B" w:rsidP="0012235B">
      <w:r>
        <w:t>To automatically open the new excel document, make sure that the Auto Run Excel toggle box is checked.</w:t>
      </w:r>
    </w:p>
    <w:p w14:paraId="1B9E9B2F" w14:textId="77777777" w:rsidR="0012235B" w:rsidRDefault="0012235B" w:rsidP="0012235B">
      <w:pPr>
        <w:pStyle w:val="Heading4"/>
      </w:pPr>
      <w:r>
        <w:t>If Yes, File Name</w:t>
      </w:r>
    </w:p>
    <w:p w14:paraId="2EB40A1B" w14:textId="77777777" w:rsidR="0012235B" w:rsidRDefault="0012235B" w:rsidP="0012235B">
      <w:r>
        <w:t>If exporting the file to Excel, enter the desired file name.</w:t>
      </w:r>
    </w:p>
    <w:p w14:paraId="664E68C5" w14:textId="1D85E87A" w:rsidR="0083359B" w:rsidRDefault="008B4A6E" w:rsidP="0083359B">
      <w:pPr>
        <w:pStyle w:val="Heading2"/>
      </w:pPr>
      <w:bookmarkStart w:id="148" w:name="_Toc44844120"/>
      <w:r>
        <w:lastRenderedPageBreak/>
        <w:t>Sales by Period</w:t>
      </w:r>
      <w:r w:rsidR="0083359B">
        <w:t xml:space="preserve"> [</w:t>
      </w:r>
      <w:r>
        <w:t>HR%</w:t>
      </w:r>
      <w:r w:rsidR="0083359B">
        <w:t>]</w:t>
      </w:r>
      <w:bookmarkEnd w:id="148"/>
    </w:p>
    <w:p w14:paraId="124287DC" w14:textId="545EAFDC" w:rsidR="008B4A6E" w:rsidRDefault="008B4A6E" w:rsidP="008B4A6E">
      <w:pPr>
        <w:pStyle w:val="Heading3"/>
      </w:pPr>
      <w:bookmarkStart w:id="149" w:name="_Toc44844121"/>
      <w:r>
        <w:t>Selection Parameters</w:t>
      </w:r>
      <w:bookmarkEnd w:id="149"/>
    </w:p>
    <w:p w14:paraId="4F8D5ADF" w14:textId="204C3066" w:rsidR="00276B1C" w:rsidRPr="00276B1C" w:rsidRDefault="00276B1C" w:rsidP="00276B1C">
      <w:r>
        <w:rPr>
          <w:noProof/>
        </w:rPr>
        <w:drawing>
          <wp:inline distT="0" distB="0" distL="0" distR="0" wp14:anchorId="25E97539" wp14:editId="0842E014">
            <wp:extent cx="4371975" cy="149542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371975" cy="1495425"/>
                    </a:xfrm>
                    <a:prstGeom prst="rect">
                      <a:avLst/>
                    </a:prstGeom>
                  </pic:spPr>
                </pic:pic>
              </a:graphicData>
            </a:graphic>
          </wp:inline>
        </w:drawing>
      </w:r>
    </w:p>
    <w:p w14:paraId="754A1EE0" w14:textId="77777777" w:rsidR="003F7F75" w:rsidRDefault="003F7F75" w:rsidP="003F7F75">
      <w:pPr>
        <w:pStyle w:val="Heading4"/>
      </w:pPr>
      <w:r>
        <w:t>Use Defined Customer List – Toggle Box</w:t>
      </w:r>
    </w:p>
    <w:p w14:paraId="378F6FB6" w14:textId="77777777" w:rsidR="003F7F75" w:rsidRDefault="003F7F75" w:rsidP="003F7F75">
      <w:r>
        <w:t>To use a pre-defined customer list, make sure that this toggle box is checked.</w:t>
      </w:r>
    </w:p>
    <w:p w14:paraId="541498CB" w14:textId="2C50AD75" w:rsidR="0012235B" w:rsidRDefault="0012235B" w:rsidP="0012235B">
      <w:pPr>
        <w:pStyle w:val="Heading4"/>
      </w:pPr>
      <w:r>
        <w:t xml:space="preserve">Beginning </w:t>
      </w:r>
      <w:r w:rsidR="004E0A2A">
        <w:t>Customer #</w:t>
      </w:r>
      <w:r>
        <w:t xml:space="preserve"> / Ending </w:t>
      </w:r>
      <w:r w:rsidR="004E0A2A">
        <w:t>Customer #</w:t>
      </w:r>
    </w:p>
    <w:p w14:paraId="7353CCBE" w14:textId="740CF4DB" w:rsidR="0071108B" w:rsidRPr="00E5397E" w:rsidRDefault="0071108B" w:rsidP="0071108B">
      <w:r>
        <w:t>Enter the beginning and ending Customer Number to run the Sales by Period report for.</w:t>
      </w:r>
    </w:p>
    <w:p w14:paraId="353697A9" w14:textId="40B36CFD" w:rsidR="0012235B" w:rsidRDefault="004E0A2A" w:rsidP="0012235B">
      <w:pPr>
        <w:pStyle w:val="Heading4"/>
      </w:pPr>
      <w:r>
        <w:t>As of Date</w:t>
      </w:r>
    </w:p>
    <w:p w14:paraId="44DD8FCC" w14:textId="50313D85" w:rsidR="004E0A2A" w:rsidRPr="004E0A2A" w:rsidRDefault="001A5088" w:rsidP="004E0A2A">
      <w:r w:rsidRPr="001A5088">
        <w:t>For Jobs Closed After - (As of) Enter the as of date.</w:t>
      </w:r>
    </w:p>
    <w:p w14:paraId="12AEF3A9" w14:textId="47F22241" w:rsidR="0012235B" w:rsidRDefault="004E0A2A" w:rsidP="0012235B">
      <w:pPr>
        <w:pStyle w:val="Heading4"/>
      </w:pPr>
      <w:r>
        <w:t>Print Last Year Sales?</w:t>
      </w:r>
      <w:r w:rsidR="0012235B">
        <w:t xml:space="preserve"> – Toggle Box</w:t>
      </w:r>
    </w:p>
    <w:p w14:paraId="6AA73713" w14:textId="3A484F4A" w:rsidR="00ED3DEA" w:rsidRDefault="00ED3DEA" w:rsidP="00ED3DEA">
      <w:r>
        <w:t>To print last year’s sales numbers on the report, make sure that the Print Last Year Sales toggle box is checked.</w:t>
      </w:r>
    </w:p>
    <w:p w14:paraId="5A9780A1" w14:textId="377F7880" w:rsidR="004E0A2A" w:rsidRDefault="004E0A2A" w:rsidP="004E0A2A">
      <w:pPr>
        <w:pStyle w:val="Heading4"/>
      </w:pPr>
      <w:r>
        <w:t>Print Customers w/ Zero Balance? – Toggle Box</w:t>
      </w:r>
    </w:p>
    <w:p w14:paraId="42C5FE28" w14:textId="778AC125" w:rsidR="00ED3DEA" w:rsidRDefault="00ED3DEA" w:rsidP="00ED3DEA">
      <w:r>
        <w:t>To include customers that have a zero balance, make sure that th</w:t>
      </w:r>
      <w:r w:rsidR="003F7F75">
        <w:t xml:space="preserve">is </w:t>
      </w:r>
      <w:r>
        <w:t>toggle box is checked.</w:t>
      </w:r>
    </w:p>
    <w:p w14:paraId="012E7D54" w14:textId="67AC6009" w:rsidR="004E0A2A" w:rsidRDefault="004E0A2A" w:rsidP="004E0A2A">
      <w:pPr>
        <w:pStyle w:val="Heading4"/>
      </w:pPr>
      <w:r>
        <w:t>Sort by Total Revenue? – Toggle Box</w:t>
      </w:r>
    </w:p>
    <w:p w14:paraId="57176893" w14:textId="7CFC77CB" w:rsidR="00ED3DEA" w:rsidRDefault="00ED3DEA" w:rsidP="00ED3DEA">
      <w:r>
        <w:t xml:space="preserve">To </w:t>
      </w:r>
      <w:r w:rsidR="003F7F75">
        <w:t>sort the report by total revenue numbers</w:t>
      </w:r>
      <w:r>
        <w:t>, make sure that th</w:t>
      </w:r>
      <w:r w:rsidR="003F7F75">
        <w:t xml:space="preserve">is </w:t>
      </w:r>
      <w:r>
        <w:t>toggle box is checked.</w:t>
      </w:r>
    </w:p>
    <w:p w14:paraId="6EDF7A04" w14:textId="4F10C79F" w:rsidR="008B4A6E" w:rsidRDefault="008B4A6E" w:rsidP="008B4A6E">
      <w:pPr>
        <w:pStyle w:val="Heading3"/>
      </w:pPr>
      <w:bookmarkStart w:id="150" w:name="_Toc44844122"/>
      <w:r>
        <w:t>Available and Selected Columns</w:t>
      </w:r>
      <w:bookmarkEnd w:id="150"/>
    </w:p>
    <w:p w14:paraId="51C6F6BA" w14:textId="7816AB0C" w:rsidR="008B4A6E" w:rsidRPr="008B4A6E" w:rsidRDefault="00276B1C" w:rsidP="008B4A6E">
      <w:r>
        <w:rPr>
          <w:noProof/>
        </w:rPr>
        <w:drawing>
          <wp:inline distT="0" distB="0" distL="0" distR="0" wp14:anchorId="18ACE139" wp14:editId="1126EDE2">
            <wp:extent cx="4448175" cy="1091821"/>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458746" cy="1094416"/>
                    </a:xfrm>
                    <a:prstGeom prst="rect">
                      <a:avLst/>
                    </a:prstGeom>
                  </pic:spPr>
                </pic:pic>
              </a:graphicData>
            </a:graphic>
          </wp:inline>
        </w:drawing>
      </w:r>
    </w:p>
    <w:p w14:paraId="58F420D9" w14:textId="77777777" w:rsidR="008B4A6E" w:rsidRDefault="008B4A6E" w:rsidP="008B4A6E">
      <w:pPr>
        <w:pStyle w:val="Heading4"/>
      </w:pPr>
      <w:r>
        <w:t>Available Columns</w:t>
      </w:r>
    </w:p>
    <w:p w14:paraId="289D1886"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2DC2918A" w14:textId="77777777" w:rsidR="008B4A6E" w:rsidRDefault="008B4A6E" w:rsidP="008B4A6E">
      <w:pPr>
        <w:pStyle w:val="Heading4"/>
      </w:pPr>
      <w:r>
        <w:t>Selected Columns (In Display Order)</w:t>
      </w:r>
    </w:p>
    <w:p w14:paraId="1C563234"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31D0AAEA" w14:textId="77777777" w:rsidR="008B4A6E" w:rsidRDefault="008B4A6E" w:rsidP="008B4A6E">
      <w:pPr>
        <w:pStyle w:val="Heading4"/>
      </w:pPr>
      <w:r>
        <w:t>Default</w:t>
      </w:r>
    </w:p>
    <w:p w14:paraId="2D39AB6D"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187234F7" w14:textId="77777777" w:rsidR="008B4A6E" w:rsidRDefault="008B4A6E" w:rsidP="008B4A6E">
      <w:pPr>
        <w:pStyle w:val="Heading4"/>
      </w:pPr>
      <w:r>
        <w:lastRenderedPageBreak/>
        <w:t>Add &gt;&gt;</w:t>
      </w:r>
    </w:p>
    <w:p w14:paraId="70669C54"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B882FFD" w14:textId="77777777" w:rsidR="008B4A6E" w:rsidRDefault="008B4A6E" w:rsidP="008B4A6E">
      <w:pPr>
        <w:pStyle w:val="Heading4"/>
      </w:pPr>
      <w:r>
        <w:t>&lt;&lt; Remove</w:t>
      </w:r>
    </w:p>
    <w:p w14:paraId="22A5BEED"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B9A3E8C" w14:textId="77777777" w:rsidR="008B4A6E" w:rsidRDefault="008B4A6E" w:rsidP="008B4A6E">
      <w:pPr>
        <w:pStyle w:val="Heading4"/>
      </w:pPr>
      <w:r>
        <w:t>Move Up</w:t>
      </w:r>
    </w:p>
    <w:p w14:paraId="775E6064"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7AA4CCDE" w14:textId="77777777" w:rsidR="008B4A6E" w:rsidRDefault="008B4A6E" w:rsidP="008B4A6E">
      <w:pPr>
        <w:pStyle w:val="Heading4"/>
      </w:pPr>
      <w:r>
        <w:t>Move Down</w:t>
      </w:r>
    </w:p>
    <w:p w14:paraId="1F545A42"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04B159A5" w14:textId="1B71685D" w:rsidR="008B4A6E" w:rsidRDefault="008B4A6E" w:rsidP="008B4A6E">
      <w:pPr>
        <w:pStyle w:val="Heading3"/>
      </w:pPr>
      <w:bookmarkStart w:id="151" w:name="_Toc44844123"/>
      <w:r>
        <w:t>Output Destination</w:t>
      </w:r>
      <w:bookmarkEnd w:id="151"/>
    </w:p>
    <w:p w14:paraId="68BD8B54" w14:textId="26D69BD7" w:rsidR="0012235B" w:rsidRPr="0012235B" w:rsidRDefault="00276B1C" w:rsidP="0012235B">
      <w:r>
        <w:rPr>
          <w:noProof/>
        </w:rPr>
        <w:drawing>
          <wp:inline distT="0" distB="0" distL="0" distR="0" wp14:anchorId="122545C0" wp14:editId="2DA5D821">
            <wp:extent cx="4381500" cy="1405720"/>
            <wp:effectExtent l="0" t="0" r="0" b="444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393881" cy="1409692"/>
                    </a:xfrm>
                    <a:prstGeom prst="rect">
                      <a:avLst/>
                    </a:prstGeom>
                  </pic:spPr>
                </pic:pic>
              </a:graphicData>
            </a:graphic>
          </wp:inline>
        </w:drawing>
      </w:r>
    </w:p>
    <w:p w14:paraId="49C02C05" w14:textId="77777777" w:rsidR="0012235B" w:rsidRDefault="0012235B" w:rsidP="0012235B">
      <w:pPr>
        <w:pStyle w:val="Heading4"/>
      </w:pPr>
      <w:r>
        <w:t>Destination Choice</w:t>
      </w:r>
    </w:p>
    <w:p w14:paraId="6C659235" w14:textId="77777777" w:rsidR="0012235B" w:rsidRPr="00144B20" w:rsidRDefault="0012235B" w:rsidP="0012235B">
      <w:r>
        <w:t>To choose the destination where the document should be printed, please make sure that desired output destination choice bubble is toggled.</w:t>
      </w:r>
    </w:p>
    <w:p w14:paraId="0FA6E5A8" w14:textId="77777777" w:rsidR="0012235B" w:rsidRDefault="0012235B" w:rsidP="0012235B">
      <w:pPr>
        <w:pStyle w:val="Heading4"/>
      </w:pPr>
      <w:r>
        <w:t>Layout Choice</w:t>
      </w:r>
    </w:p>
    <w:p w14:paraId="10C50ED0" w14:textId="77777777" w:rsidR="0012235B" w:rsidRPr="00144B20" w:rsidRDefault="0012235B" w:rsidP="0012235B">
      <w:r>
        <w:t>To choose the preferred layout of Landscape vs. Portrait, please make sure the desired option choice bubbled is toggled.</w:t>
      </w:r>
    </w:p>
    <w:p w14:paraId="44E9A39D" w14:textId="77777777" w:rsidR="0012235B" w:rsidRDefault="0012235B" w:rsidP="0012235B">
      <w:pPr>
        <w:pStyle w:val="Heading4"/>
      </w:pPr>
      <w:r>
        <w:t>Show Parameters? – Toggle Box</w:t>
      </w:r>
    </w:p>
    <w:p w14:paraId="5236A895" w14:textId="77777777" w:rsidR="0012235B" w:rsidRDefault="0012235B" w:rsidP="0012235B">
      <w:r>
        <w:t>To show parameters, make sure that the toggle box is ‘ticked’ with a checkmark.</w:t>
      </w:r>
    </w:p>
    <w:p w14:paraId="15EE4136" w14:textId="77777777" w:rsidR="0012235B" w:rsidRDefault="0012235B" w:rsidP="0012235B">
      <w:pPr>
        <w:pStyle w:val="Heading4"/>
      </w:pPr>
      <w:r>
        <w:t>Export to Excel? – Toggle Box</w:t>
      </w:r>
    </w:p>
    <w:p w14:paraId="7048695D" w14:textId="77777777" w:rsidR="0012235B" w:rsidRPr="00CC767A" w:rsidRDefault="0012235B" w:rsidP="0012235B">
      <w:r>
        <w:t>To export the printed file to an excel document, make sure that the Export to Excel toggle box is checked.</w:t>
      </w:r>
    </w:p>
    <w:p w14:paraId="24FF1032" w14:textId="77777777" w:rsidR="0012235B" w:rsidRDefault="0012235B" w:rsidP="0012235B">
      <w:pPr>
        <w:pStyle w:val="Heading4"/>
      </w:pPr>
      <w:r>
        <w:t>Auto Run Excel? – Toggle Box</w:t>
      </w:r>
    </w:p>
    <w:p w14:paraId="681D07EF" w14:textId="77777777" w:rsidR="0012235B" w:rsidRPr="00CC767A" w:rsidRDefault="0012235B" w:rsidP="0012235B">
      <w:r>
        <w:t>To automatically open the new excel document, make sure that the Auto Run Excel toggle box is checked.</w:t>
      </w:r>
    </w:p>
    <w:p w14:paraId="3CC63763" w14:textId="77777777" w:rsidR="0012235B" w:rsidRDefault="0012235B" w:rsidP="0012235B">
      <w:pPr>
        <w:pStyle w:val="Heading4"/>
      </w:pPr>
      <w:r>
        <w:t>If Yes, File Name</w:t>
      </w:r>
    </w:p>
    <w:p w14:paraId="1B47A975" w14:textId="77777777" w:rsidR="0012235B" w:rsidRDefault="0012235B" w:rsidP="0012235B">
      <w:r>
        <w:t>If exporting the file to Excel, enter the desired file name.</w:t>
      </w:r>
    </w:p>
    <w:p w14:paraId="09A5B7C5" w14:textId="2D5A8167" w:rsidR="0083359B" w:rsidRDefault="008B4A6E" w:rsidP="0083359B">
      <w:pPr>
        <w:pStyle w:val="Heading2"/>
      </w:pPr>
      <w:bookmarkStart w:id="152" w:name="_Toc44844124"/>
      <w:r>
        <w:lastRenderedPageBreak/>
        <w:t>Sales Comparison by Sales Rep</w:t>
      </w:r>
      <w:r w:rsidR="0083359B">
        <w:t xml:space="preserve"> [</w:t>
      </w:r>
      <w:r>
        <w:t>HR^</w:t>
      </w:r>
      <w:r w:rsidR="0083359B">
        <w:t>]</w:t>
      </w:r>
      <w:bookmarkEnd w:id="152"/>
    </w:p>
    <w:p w14:paraId="094D8644" w14:textId="5C433863" w:rsidR="008B4A6E" w:rsidRDefault="008B4A6E" w:rsidP="008B4A6E">
      <w:pPr>
        <w:pStyle w:val="Heading3"/>
      </w:pPr>
      <w:bookmarkStart w:id="153" w:name="_Toc44844125"/>
      <w:r>
        <w:t>Selection Parameters</w:t>
      </w:r>
      <w:bookmarkEnd w:id="153"/>
    </w:p>
    <w:p w14:paraId="19D710F3" w14:textId="650C5084" w:rsidR="0071108B" w:rsidRPr="0071108B" w:rsidRDefault="0071108B" w:rsidP="0071108B">
      <w:r>
        <w:rPr>
          <w:noProof/>
        </w:rPr>
        <w:drawing>
          <wp:inline distT="0" distB="0" distL="0" distR="0" wp14:anchorId="2479BDC8" wp14:editId="6D7275B9">
            <wp:extent cx="4371975" cy="2419350"/>
            <wp:effectExtent l="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371975" cy="2419350"/>
                    </a:xfrm>
                    <a:prstGeom prst="rect">
                      <a:avLst/>
                    </a:prstGeom>
                  </pic:spPr>
                </pic:pic>
              </a:graphicData>
            </a:graphic>
          </wp:inline>
        </w:drawing>
      </w:r>
    </w:p>
    <w:p w14:paraId="05BB3965" w14:textId="27867BCE" w:rsidR="0012235B" w:rsidRDefault="004E0A2A" w:rsidP="0012235B">
      <w:pPr>
        <w:pStyle w:val="Heading4"/>
      </w:pPr>
      <w:r>
        <w:t xml:space="preserve">Date Ranges: </w:t>
      </w:r>
      <w:r w:rsidR="0012235B">
        <w:t xml:space="preserve">Beginning </w:t>
      </w:r>
      <w:r>
        <w:t>Date</w:t>
      </w:r>
      <w:r w:rsidR="0012235B">
        <w:t xml:space="preserve"> / Ending </w:t>
      </w:r>
      <w:r>
        <w:t>Date: Columns 1-4</w:t>
      </w:r>
    </w:p>
    <w:p w14:paraId="269FA4EA" w14:textId="49CB13BE" w:rsidR="004E0A2A" w:rsidRPr="004E0A2A" w:rsidRDefault="006849EB" w:rsidP="004E0A2A">
      <w:r>
        <w:t>The user may enter up to four separate date ranges to run the report for. Each of these date ranges will print to their own column on the report.</w:t>
      </w:r>
    </w:p>
    <w:p w14:paraId="58BFF444" w14:textId="7D9BB9BB" w:rsidR="004E0A2A" w:rsidRDefault="004E0A2A" w:rsidP="004E0A2A">
      <w:pPr>
        <w:pStyle w:val="Heading4"/>
      </w:pPr>
      <w:r>
        <w:t>Print Budget Year? – Toggle Box</w:t>
      </w:r>
    </w:p>
    <w:p w14:paraId="0415E2C5" w14:textId="70063D31" w:rsidR="00ED3DEA" w:rsidRDefault="00ED3DEA" w:rsidP="00ED3DEA">
      <w:r>
        <w:t>To print the budget year on the report, make sure that the Print Budget Year toggle box is checked.</w:t>
      </w:r>
    </w:p>
    <w:p w14:paraId="7A957E20" w14:textId="2E1F3565" w:rsidR="0012235B" w:rsidRDefault="004E0A2A" w:rsidP="0012235B">
      <w:pPr>
        <w:pStyle w:val="Heading4"/>
      </w:pPr>
      <w:r>
        <w:t>Budget Year</w:t>
      </w:r>
    </w:p>
    <w:p w14:paraId="114F630A" w14:textId="1B748286" w:rsidR="004E0A2A" w:rsidRPr="004E0A2A" w:rsidRDefault="006849EB" w:rsidP="004E0A2A">
      <w:r>
        <w:t>Enter the budget year to run the report for.</w:t>
      </w:r>
    </w:p>
    <w:p w14:paraId="64CBB94E" w14:textId="36FA25C2" w:rsidR="004E0A2A" w:rsidRDefault="004E0A2A" w:rsidP="004E0A2A">
      <w:pPr>
        <w:pStyle w:val="Heading4"/>
      </w:pPr>
      <w:r>
        <w:t>Sort By? (Choice)</w:t>
      </w:r>
    </w:p>
    <w:p w14:paraId="571229D8" w14:textId="53FAEDFE" w:rsidR="003F7F75" w:rsidRDefault="003F7F75" w:rsidP="003F7F75">
      <w:bookmarkStart w:id="154" w:name="_Hlk42887763"/>
      <w:bookmarkStart w:id="155" w:name="_Hlk43829608"/>
      <w:r>
        <w:t xml:space="preserve">To choose the preferred sorting method of Customer vs. Sales Representative, please make sure </w:t>
      </w:r>
      <w:bookmarkStart w:id="156" w:name="_Hlk43134919"/>
      <w:r>
        <w:t>the desired option choice bubble is toggled</w:t>
      </w:r>
      <w:bookmarkEnd w:id="156"/>
      <w:r>
        <w:t>.</w:t>
      </w:r>
      <w:bookmarkEnd w:id="154"/>
    </w:p>
    <w:bookmarkEnd w:id="155"/>
    <w:p w14:paraId="5CC65D74" w14:textId="4F8FE806" w:rsidR="0012235B" w:rsidRDefault="004E0A2A" w:rsidP="0012235B">
      <w:pPr>
        <w:pStyle w:val="Heading4"/>
      </w:pPr>
      <w:r>
        <w:t>Use Defined Customer List</w:t>
      </w:r>
      <w:r w:rsidR="0012235B">
        <w:t xml:space="preserve"> – Toggle Box</w:t>
      </w:r>
    </w:p>
    <w:p w14:paraId="520BB021" w14:textId="70D22816" w:rsidR="00ED3DEA" w:rsidRDefault="00ED3DEA" w:rsidP="00ED3DEA">
      <w:r>
        <w:t>To use a pre-defined customer list, make sure that this toggle box is checked.</w:t>
      </w:r>
    </w:p>
    <w:p w14:paraId="3E1F7041" w14:textId="239B255E" w:rsidR="004E0A2A" w:rsidRDefault="004E0A2A" w:rsidP="004E0A2A">
      <w:pPr>
        <w:pStyle w:val="Heading4"/>
      </w:pPr>
      <w:r>
        <w:t>Beginning Customer # / Ending Customer #</w:t>
      </w:r>
    </w:p>
    <w:p w14:paraId="691FD3F1" w14:textId="2C7E353B" w:rsidR="0071108B" w:rsidRPr="00E5397E" w:rsidRDefault="0071108B" w:rsidP="0071108B">
      <w:bookmarkStart w:id="157" w:name="_Hlk44517873"/>
      <w:r>
        <w:t>Enter the beginning and ending Customer Number to run the Sales Comparison by Sales Representative report for.</w:t>
      </w:r>
    </w:p>
    <w:bookmarkEnd w:id="157"/>
    <w:p w14:paraId="572237B7" w14:textId="463F8469" w:rsidR="004E0A2A" w:rsidRDefault="004E0A2A" w:rsidP="004E0A2A">
      <w:pPr>
        <w:pStyle w:val="Heading4"/>
      </w:pPr>
      <w:r>
        <w:t>Beginning Sales Rep # / Ending Sales Rep #</w:t>
      </w:r>
    </w:p>
    <w:p w14:paraId="42993664" w14:textId="17A6C156" w:rsidR="0071108B" w:rsidRPr="00E5397E" w:rsidRDefault="0071108B" w:rsidP="0071108B">
      <w:r>
        <w:t>Enter the beginning and ending Sales Rep # to run the Sales Comparison by Sales Representative report for.</w:t>
      </w:r>
    </w:p>
    <w:p w14:paraId="2C486DEA" w14:textId="5F163347" w:rsidR="004E0A2A" w:rsidRDefault="004E0A2A" w:rsidP="004E0A2A">
      <w:pPr>
        <w:pStyle w:val="Heading4"/>
      </w:pPr>
      <w:r>
        <w:t>Page Break by Sales Rep? – Toggle Box</w:t>
      </w:r>
    </w:p>
    <w:p w14:paraId="001E8E7E" w14:textId="3ADF2539" w:rsidR="00ED3DEA" w:rsidRDefault="00ED3DEA" w:rsidP="00ED3DEA">
      <w:bookmarkStart w:id="158" w:name="_Hlk42883346"/>
      <w:bookmarkStart w:id="159" w:name="_Hlk43034748"/>
      <w:r>
        <w:t>To break up the report pages by individual sales representatives, make sure that this toggle box is checked.</w:t>
      </w:r>
      <w:bookmarkEnd w:id="158"/>
    </w:p>
    <w:p w14:paraId="5A56B3E9" w14:textId="2693AE52" w:rsidR="008B4A6E" w:rsidRDefault="008B4A6E" w:rsidP="008B4A6E">
      <w:pPr>
        <w:pStyle w:val="Heading3"/>
      </w:pPr>
      <w:bookmarkStart w:id="160" w:name="_Toc44844126"/>
      <w:bookmarkEnd w:id="159"/>
      <w:r>
        <w:lastRenderedPageBreak/>
        <w:t>Available and Selected Columns</w:t>
      </w:r>
      <w:bookmarkEnd w:id="160"/>
    </w:p>
    <w:p w14:paraId="0A9346D3" w14:textId="56277F1F" w:rsidR="008B4A6E" w:rsidRPr="008B4A6E" w:rsidRDefault="0071108B" w:rsidP="008B4A6E">
      <w:r>
        <w:rPr>
          <w:noProof/>
        </w:rPr>
        <w:drawing>
          <wp:inline distT="0" distB="0" distL="0" distR="0" wp14:anchorId="4444AAA5" wp14:editId="19534260">
            <wp:extent cx="4429125" cy="127635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429125" cy="1276350"/>
                    </a:xfrm>
                    <a:prstGeom prst="rect">
                      <a:avLst/>
                    </a:prstGeom>
                  </pic:spPr>
                </pic:pic>
              </a:graphicData>
            </a:graphic>
          </wp:inline>
        </w:drawing>
      </w:r>
    </w:p>
    <w:p w14:paraId="363647E9" w14:textId="77777777" w:rsidR="008B4A6E" w:rsidRDefault="008B4A6E" w:rsidP="008B4A6E">
      <w:pPr>
        <w:pStyle w:val="Heading4"/>
      </w:pPr>
      <w:r>
        <w:t>Available Columns</w:t>
      </w:r>
    </w:p>
    <w:p w14:paraId="5B717568" w14:textId="77777777" w:rsidR="008B4A6E" w:rsidRPr="00F61F89" w:rsidRDefault="008B4A6E" w:rsidP="008B4A6E">
      <w:r>
        <w:t>The user may choose which columns they wish to have on the report printout. As the user selects their choices, they will appear on the ‘</w:t>
      </w:r>
      <w:r>
        <w:rPr>
          <w:i/>
          <w:iCs/>
        </w:rPr>
        <w:t>Selected Columns’</w:t>
      </w:r>
      <w:r>
        <w:t xml:space="preserve"> list.</w:t>
      </w:r>
    </w:p>
    <w:p w14:paraId="2AB206BA" w14:textId="77777777" w:rsidR="008B4A6E" w:rsidRDefault="008B4A6E" w:rsidP="008B4A6E">
      <w:pPr>
        <w:pStyle w:val="Heading4"/>
      </w:pPr>
      <w:r>
        <w:t>Selected Columns (In Display Order)</w:t>
      </w:r>
    </w:p>
    <w:p w14:paraId="0AB8CF49" w14:textId="77777777" w:rsidR="008B4A6E" w:rsidRPr="00F61F89" w:rsidRDefault="008B4A6E" w:rsidP="008B4A6E">
      <w:r>
        <w:t>The columns that the user has chosen from the ‘</w:t>
      </w:r>
      <w:r>
        <w:rPr>
          <w:i/>
          <w:iCs/>
        </w:rPr>
        <w:t xml:space="preserve">Available Columns’ </w:t>
      </w:r>
      <w:r>
        <w:t>list. The order that these columns are displayed in here is the order in which they will print on the report.</w:t>
      </w:r>
    </w:p>
    <w:p w14:paraId="6EF4E275" w14:textId="77777777" w:rsidR="008B4A6E" w:rsidRDefault="008B4A6E" w:rsidP="008B4A6E">
      <w:pPr>
        <w:pStyle w:val="Heading4"/>
      </w:pPr>
      <w:r>
        <w:t>Default</w:t>
      </w:r>
    </w:p>
    <w:p w14:paraId="43A09286" w14:textId="77777777" w:rsidR="008B4A6E" w:rsidRPr="00361386" w:rsidRDefault="008B4A6E" w:rsidP="008B4A6E">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0221E770" w14:textId="77777777" w:rsidR="008B4A6E" w:rsidRDefault="008B4A6E" w:rsidP="008B4A6E">
      <w:pPr>
        <w:pStyle w:val="Heading4"/>
      </w:pPr>
      <w:r>
        <w:t>Add &gt;&gt;</w:t>
      </w:r>
    </w:p>
    <w:p w14:paraId="69B87579" w14:textId="77777777" w:rsidR="008B4A6E" w:rsidRPr="00361386" w:rsidRDefault="008B4A6E" w:rsidP="008B4A6E">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647F8F3B" w14:textId="77777777" w:rsidR="008B4A6E" w:rsidRDefault="008B4A6E" w:rsidP="008B4A6E">
      <w:pPr>
        <w:pStyle w:val="Heading4"/>
      </w:pPr>
      <w:r>
        <w:t>&lt;&lt; Remove</w:t>
      </w:r>
    </w:p>
    <w:p w14:paraId="0CA6A6F9" w14:textId="77777777" w:rsidR="008B4A6E" w:rsidRPr="00361386" w:rsidRDefault="008B4A6E" w:rsidP="008B4A6E">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0605E71" w14:textId="77777777" w:rsidR="008B4A6E" w:rsidRDefault="008B4A6E" w:rsidP="008B4A6E">
      <w:pPr>
        <w:pStyle w:val="Heading4"/>
      </w:pPr>
      <w:r>
        <w:t>Move Up</w:t>
      </w:r>
    </w:p>
    <w:p w14:paraId="3C1419E6" w14:textId="77777777" w:rsidR="008B4A6E" w:rsidRPr="00361386"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6A326857" w14:textId="77777777" w:rsidR="008B4A6E" w:rsidRDefault="008B4A6E" w:rsidP="008B4A6E">
      <w:pPr>
        <w:pStyle w:val="Heading4"/>
      </w:pPr>
      <w:r>
        <w:t>Move Down</w:t>
      </w:r>
    </w:p>
    <w:p w14:paraId="2AD9BF01" w14:textId="77777777" w:rsidR="008B4A6E" w:rsidRDefault="008B4A6E" w:rsidP="008B4A6E">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110197C1" w14:textId="3AC935E0" w:rsidR="008B4A6E" w:rsidRDefault="008B4A6E" w:rsidP="008B4A6E">
      <w:pPr>
        <w:pStyle w:val="Heading3"/>
      </w:pPr>
      <w:bookmarkStart w:id="161" w:name="_Toc44844127"/>
      <w:r>
        <w:lastRenderedPageBreak/>
        <w:t>Output Destination</w:t>
      </w:r>
      <w:bookmarkEnd w:id="161"/>
    </w:p>
    <w:p w14:paraId="54249B94" w14:textId="50426867" w:rsidR="0012235B" w:rsidRPr="0012235B" w:rsidRDefault="0071108B" w:rsidP="0012235B">
      <w:r>
        <w:rPr>
          <w:noProof/>
        </w:rPr>
        <w:drawing>
          <wp:inline distT="0" distB="0" distL="0" distR="0" wp14:anchorId="1EAC1CA6" wp14:editId="4BD3CEFE">
            <wp:extent cx="4267200" cy="18097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267200" cy="1809750"/>
                    </a:xfrm>
                    <a:prstGeom prst="rect">
                      <a:avLst/>
                    </a:prstGeom>
                  </pic:spPr>
                </pic:pic>
              </a:graphicData>
            </a:graphic>
          </wp:inline>
        </w:drawing>
      </w:r>
    </w:p>
    <w:p w14:paraId="4A9703A9" w14:textId="77777777" w:rsidR="0012235B" w:rsidRDefault="0012235B" w:rsidP="0012235B">
      <w:pPr>
        <w:pStyle w:val="Heading4"/>
      </w:pPr>
      <w:bookmarkStart w:id="162" w:name="_Hlk42795723"/>
      <w:bookmarkStart w:id="163" w:name="_Hlk42795013"/>
      <w:bookmarkStart w:id="164" w:name="_Hlk42795755"/>
      <w:bookmarkStart w:id="165" w:name="_Hlk43132235"/>
      <w:bookmarkStart w:id="166" w:name="_Hlk42792835"/>
      <w:bookmarkStart w:id="167" w:name="_Hlk44143882"/>
      <w:r>
        <w:t>Destination Choice</w:t>
      </w:r>
    </w:p>
    <w:p w14:paraId="1E7444AF" w14:textId="77777777" w:rsidR="0012235B" w:rsidRPr="00144B20" w:rsidRDefault="0012235B" w:rsidP="0012235B">
      <w:bookmarkStart w:id="168" w:name="_Hlk42794533"/>
      <w:r>
        <w:t>To choose the destination where the document should be printed, please make sure that desired output destination choice bubble is toggled.</w:t>
      </w:r>
      <w:bookmarkEnd w:id="168"/>
    </w:p>
    <w:p w14:paraId="6D7BC2B1" w14:textId="77777777" w:rsidR="0012235B" w:rsidRDefault="0012235B" w:rsidP="0012235B">
      <w:pPr>
        <w:pStyle w:val="Heading4"/>
      </w:pPr>
      <w:bookmarkStart w:id="169" w:name="_Hlk42795444"/>
      <w:bookmarkEnd w:id="162"/>
      <w:r>
        <w:t>Layout Choice</w:t>
      </w:r>
    </w:p>
    <w:p w14:paraId="3FE8E754" w14:textId="77777777" w:rsidR="0012235B" w:rsidRPr="00144B20" w:rsidRDefault="0012235B" w:rsidP="0012235B">
      <w:r>
        <w:t>To choose the preferred layout of Landscape vs. Portrait, please make sure the desired option choice bubbled is toggled.</w:t>
      </w:r>
    </w:p>
    <w:p w14:paraId="64FF5210" w14:textId="77777777" w:rsidR="0012235B" w:rsidRDefault="0012235B" w:rsidP="0012235B">
      <w:pPr>
        <w:pStyle w:val="Heading4"/>
      </w:pPr>
      <w:r>
        <w:t>Lines Per Page</w:t>
      </w:r>
    </w:p>
    <w:p w14:paraId="31FC13C5" w14:textId="77777777" w:rsidR="0012235B" w:rsidRPr="00144B20" w:rsidRDefault="0012235B" w:rsidP="0012235B">
      <w:r w:rsidRPr="00211A1F">
        <w:t>Lines per page on the report when printing.</w:t>
      </w:r>
    </w:p>
    <w:p w14:paraId="2E8F2BE2" w14:textId="77777777" w:rsidR="0012235B" w:rsidRDefault="0012235B" w:rsidP="0012235B">
      <w:pPr>
        <w:pStyle w:val="Heading4"/>
      </w:pPr>
      <w:r>
        <w:t>Font</w:t>
      </w:r>
    </w:p>
    <w:p w14:paraId="4593433C" w14:textId="77777777" w:rsidR="0012235B" w:rsidRPr="00144B20" w:rsidRDefault="0012235B" w:rsidP="0012235B">
      <w:r w:rsidRPr="00211A1F">
        <w:t xml:space="preserve">Enter the font number to use with this report </w:t>
      </w:r>
      <w:r>
        <w:t>(</w:t>
      </w:r>
      <w:r w:rsidRPr="00211A1F">
        <w:t>Font 11 is defa</w:t>
      </w:r>
      <w:r>
        <w:t>u</w:t>
      </w:r>
      <w:r w:rsidRPr="00211A1F">
        <w:t>lt</w:t>
      </w:r>
      <w:r>
        <w:t>)</w:t>
      </w:r>
      <w:r w:rsidRPr="00211A1F">
        <w:t>.</w:t>
      </w:r>
    </w:p>
    <w:p w14:paraId="3D872F3C" w14:textId="77777777" w:rsidR="0012235B" w:rsidRDefault="0012235B" w:rsidP="0012235B">
      <w:pPr>
        <w:pStyle w:val="Heading4"/>
      </w:pPr>
      <w:bookmarkStart w:id="170" w:name="_Hlk44143915"/>
      <w:bookmarkStart w:id="171" w:name="_Hlk42795018"/>
      <w:bookmarkEnd w:id="163"/>
      <w:bookmarkEnd w:id="169"/>
      <w:r>
        <w:t>Show Parameters? – Toggle Box</w:t>
      </w:r>
    </w:p>
    <w:p w14:paraId="062BF3DB" w14:textId="77777777" w:rsidR="0012235B" w:rsidRDefault="0012235B" w:rsidP="0012235B">
      <w:r>
        <w:t>To show parameters, make sure that the toggle box is ‘ticked’ with a checkmark.</w:t>
      </w:r>
    </w:p>
    <w:p w14:paraId="5F36D0FA" w14:textId="77777777" w:rsidR="0012235B" w:rsidRDefault="0012235B" w:rsidP="0012235B">
      <w:pPr>
        <w:pStyle w:val="Heading4"/>
      </w:pPr>
      <w:bookmarkStart w:id="172" w:name="_Hlk42885307"/>
      <w:bookmarkStart w:id="173" w:name="_Hlk42885728"/>
      <w:bookmarkStart w:id="174" w:name="_Hlk42885248"/>
      <w:bookmarkEnd w:id="164"/>
      <w:bookmarkEnd w:id="170"/>
      <w:r>
        <w:t>Export to Excel? – Toggle Box</w:t>
      </w:r>
    </w:p>
    <w:p w14:paraId="54FBFE68" w14:textId="77777777" w:rsidR="0012235B" w:rsidRPr="00CC767A" w:rsidRDefault="0012235B" w:rsidP="0012235B">
      <w:r>
        <w:t>To export the printed file to an excel document, make sure that the Export to Excel toggle box is checked.</w:t>
      </w:r>
    </w:p>
    <w:p w14:paraId="625BB1B9" w14:textId="77777777" w:rsidR="0012235B" w:rsidRDefault="0012235B" w:rsidP="0012235B">
      <w:pPr>
        <w:pStyle w:val="Heading4"/>
      </w:pPr>
      <w:r>
        <w:t>Auto Run Excel? – Toggle Box</w:t>
      </w:r>
    </w:p>
    <w:p w14:paraId="72BDED28" w14:textId="77777777" w:rsidR="0012235B" w:rsidRPr="00CC767A" w:rsidRDefault="0012235B" w:rsidP="0012235B">
      <w:r>
        <w:t>To automatically open the new excel document, make sure that the Auto Run Excel toggle box is checked.</w:t>
      </w:r>
    </w:p>
    <w:bookmarkEnd w:id="172"/>
    <w:p w14:paraId="7B400765" w14:textId="77777777" w:rsidR="0012235B" w:rsidRDefault="0012235B" w:rsidP="0012235B">
      <w:pPr>
        <w:pStyle w:val="Heading4"/>
      </w:pPr>
      <w:r>
        <w:t>If Yes, File Name</w:t>
      </w:r>
    </w:p>
    <w:p w14:paraId="12AE3F37" w14:textId="4B4FA6D6" w:rsidR="0083359B" w:rsidRPr="0083359B" w:rsidRDefault="0012235B" w:rsidP="0083359B">
      <w:r>
        <w:t>If exporting the file to Excel, enter the desired file name.</w:t>
      </w:r>
      <w:bookmarkEnd w:id="165"/>
      <w:bookmarkEnd w:id="166"/>
      <w:bookmarkEnd w:id="167"/>
      <w:bookmarkEnd w:id="171"/>
      <w:bookmarkEnd w:id="173"/>
      <w:bookmarkEnd w:id="174"/>
    </w:p>
    <w:sectPr w:rsidR="0083359B" w:rsidRPr="0083359B" w:rsidSect="00011C26">
      <w:headerReference w:type="default" r:id="rId158"/>
      <w:footerReference w:type="default" r:id="rId159"/>
      <w:headerReference w:type="first" r:id="rId160"/>
      <w:footerReference w:type="first" r:id="rId16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643CC8" w14:textId="77777777" w:rsidR="00237CFE" w:rsidRDefault="00237CFE" w:rsidP="0029375E">
      <w:pPr>
        <w:spacing w:after="0" w:line="240" w:lineRule="auto"/>
      </w:pPr>
      <w:r>
        <w:separator/>
      </w:r>
    </w:p>
  </w:endnote>
  <w:endnote w:type="continuationSeparator" w:id="0">
    <w:p w14:paraId="3C6644FB" w14:textId="77777777" w:rsidR="00237CFE" w:rsidRDefault="00237CFE"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EndPr/>
    <w:sdtContent>
      <w:sdt>
        <w:sdtPr>
          <w:id w:val="1728636285"/>
          <w:docPartObj>
            <w:docPartGallery w:val="Page Numbers (Top of Page)"/>
            <w:docPartUnique/>
          </w:docPartObj>
        </w:sdtPr>
        <w:sdtEndPr/>
        <w:sdtContent>
          <w:p w14:paraId="650E345B" w14:textId="61FB7C15" w:rsidR="00D5630F" w:rsidRDefault="00D5630F">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4B992"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D5630F" w:rsidRPr="00982A89" w:rsidRDefault="00D5630F"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D5630F" w:rsidRDefault="00D563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D5630F" w:rsidRDefault="00D563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9A783" w14:textId="77777777" w:rsidR="00237CFE" w:rsidRDefault="00237CFE" w:rsidP="0029375E">
      <w:pPr>
        <w:spacing w:after="0" w:line="240" w:lineRule="auto"/>
      </w:pPr>
      <w:r>
        <w:separator/>
      </w:r>
    </w:p>
  </w:footnote>
  <w:footnote w:type="continuationSeparator" w:id="0">
    <w:p w14:paraId="035C90C6" w14:textId="77777777" w:rsidR="00237CFE" w:rsidRDefault="00237CFE"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D5630F" w:rsidRDefault="00D5630F"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6C38E"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D5630F" w:rsidRDefault="00D5630F" w:rsidP="008A5B48">
    <w:pPr>
      <w:pStyle w:val="Header"/>
      <w:jc w:val="center"/>
    </w:pPr>
    <w:r>
      <w:rPr>
        <w:noProof/>
      </w:rPr>
      <w:drawing>
        <wp:inline distT="0" distB="0" distL="0" distR="0" wp14:anchorId="1504BA53" wp14:editId="716CB733">
          <wp:extent cx="3716033" cy="2826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D5630F" w:rsidRDefault="00D563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59B8"/>
    <w:rsid w:val="00011C26"/>
    <w:rsid w:val="000214BD"/>
    <w:rsid w:val="000335E0"/>
    <w:rsid w:val="000562E9"/>
    <w:rsid w:val="00071857"/>
    <w:rsid w:val="0007215E"/>
    <w:rsid w:val="00077850"/>
    <w:rsid w:val="000875F7"/>
    <w:rsid w:val="000A65E3"/>
    <w:rsid w:val="000A7F0F"/>
    <w:rsid w:val="0012235B"/>
    <w:rsid w:val="0016557A"/>
    <w:rsid w:val="001A5088"/>
    <w:rsid w:val="001C4B37"/>
    <w:rsid w:val="001C50E1"/>
    <w:rsid w:val="001E2FDE"/>
    <w:rsid w:val="00223B97"/>
    <w:rsid w:val="00237CFE"/>
    <w:rsid w:val="00240168"/>
    <w:rsid w:val="00276B1C"/>
    <w:rsid w:val="0029375E"/>
    <w:rsid w:val="002E5DC7"/>
    <w:rsid w:val="002F4F7D"/>
    <w:rsid w:val="003310B3"/>
    <w:rsid w:val="003531AB"/>
    <w:rsid w:val="003753EA"/>
    <w:rsid w:val="003F7F75"/>
    <w:rsid w:val="00427D7E"/>
    <w:rsid w:val="00491309"/>
    <w:rsid w:val="004B7376"/>
    <w:rsid w:val="004E0A2A"/>
    <w:rsid w:val="00510227"/>
    <w:rsid w:val="005D1E82"/>
    <w:rsid w:val="005D2C5E"/>
    <w:rsid w:val="005D6E22"/>
    <w:rsid w:val="00602145"/>
    <w:rsid w:val="006849EB"/>
    <w:rsid w:val="00685BBA"/>
    <w:rsid w:val="006A726B"/>
    <w:rsid w:val="0071108B"/>
    <w:rsid w:val="00746B11"/>
    <w:rsid w:val="007B0BAE"/>
    <w:rsid w:val="007D0A97"/>
    <w:rsid w:val="007E1E29"/>
    <w:rsid w:val="008040BE"/>
    <w:rsid w:val="00812317"/>
    <w:rsid w:val="0083359B"/>
    <w:rsid w:val="0087443B"/>
    <w:rsid w:val="008A5B48"/>
    <w:rsid w:val="008B4A6E"/>
    <w:rsid w:val="008C6C2C"/>
    <w:rsid w:val="008D0EE3"/>
    <w:rsid w:val="008D7C5A"/>
    <w:rsid w:val="00936ACC"/>
    <w:rsid w:val="00951E99"/>
    <w:rsid w:val="00982A89"/>
    <w:rsid w:val="009A089D"/>
    <w:rsid w:val="009A6E4C"/>
    <w:rsid w:val="00A1523B"/>
    <w:rsid w:val="00A2256C"/>
    <w:rsid w:val="00A273B2"/>
    <w:rsid w:val="00AB43B5"/>
    <w:rsid w:val="00AC5AB4"/>
    <w:rsid w:val="00AD391E"/>
    <w:rsid w:val="00B0522E"/>
    <w:rsid w:val="00B13DA7"/>
    <w:rsid w:val="00B15177"/>
    <w:rsid w:val="00C05688"/>
    <w:rsid w:val="00C51D99"/>
    <w:rsid w:val="00C81A88"/>
    <w:rsid w:val="00CC1C30"/>
    <w:rsid w:val="00D06F93"/>
    <w:rsid w:val="00D46004"/>
    <w:rsid w:val="00D5630F"/>
    <w:rsid w:val="00DE559A"/>
    <w:rsid w:val="00E20A20"/>
    <w:rsid w:val="00E26A88"/>
    <w:rsid w:val="00E34299"/>
    <w:rsid w:val="00E954E6"/>
    <w:rsid w:val="00ED3DEA"/>
    <w:rsid w:val="00EE1EC3"/>
    <w:rsid w:val="00EF613D"/>
    <w:rsid w:val="00F050D6"/>
    <w:rsid w:val="00F11D6B"/>
    <w:rsid w:val="00F53303"/>
    <w:rsid w:val="00F55866"/>
    <w:rsid w:val="00F860D1"/>
    <w:rsid w:val="00FA374D"/>
    <w:rsid w:val="00FC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223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35B"/>
    <w:rPr>
      <w:rFonts w:ascii="Segoe UI" w:hAnsi="Segoe UI" w:cs="Segoe UI"/>
      <w:sz w:val="18"/>
      <w:szCs w:val="18"/>
    </w:rPr>
  </w:style>
  <w:style w:type="paragraph" w:styleId="TOC4">
    <w:name w:val="toc 4"/>
    <w:basedOn w:val="Normal"/>
    <w:next w:val="Normal"/>
    <w:autoRedefine/>
    <w:uiPriority w:val="39"/>
    <w:unhideWhenUsed/>
    <w:rsid w:val="007E1E29"/>
    <w:pPr>
      <w:spacing w:after="100"/>
      <w:ind w:left="660"/>
    </w:pPr>
    <w:rPr>
      <w:rFonts w:eastAsiaTheme="minorEastAsia"/>
    </w:rPr>
  </w:style>
  <w:style w:type="paragraph" w:styleId="TOC5">
    <w:name w:val="toc 5"/>
    <w:basedOn w:val="Normal"/>
    <w:next w:val="Normal"/>
    <w:autoRedefine/>
    <w:uiPriority w:val="39"/>
    <w:unhideWhenUsed/>
    <w:rsid w:val="007E1E29"/>
    <w:pPr>
      <w:spacing w:after="100"/>
      <w:ind w:left="880"/>
    </w:pPr>
    <w:rPr>
      <w:rFonts w:eastAsiaTheme="minorEastAsia"/>
    </w:rPr>
  </w:style>
  <w:style w:type="paragraph" w:styleId="TOC6">
    <w:name w:val="toc 6"/>
    <w:basedOn w:val="Normal"/>
    <w:next w:val="Normal"/>
    <w:autoRedefine/>
    <w:uiPriority w:val="39"/>
    <w:unhideWhenUsed/>
    <w:rsid w:val="007E1E29"/>
    <w:pPr>
      <w:spacing w:after="100"/>
      <w:ind w:left="1100"/>
    </w:pPr>
    <w:rPr>
      <w:rFonts w:eastAsiaTheme="minorEastAsia"/>
    </w:rPr>
  </w:style>
  <w:style w:type="paragraph" w:styleId="TOC7">
    <w:name w:val="toc 7"/>
    <w:basedOn w:val="Normal"/>
    <w:next w:val="Normal"/>
    <w:autoRedefine/>
    <w:uiPriority w:val="39"/>
    <w:unhideWhenUsed/>
    <w:rsid w:val="007E1E29"/>
    <w:pPr>
      <w:spacing w:after="100"/>
      <w:ind w:left="1320"/>
    </w:pPr>
    <w:rPr>
      <w:rFonts w:eastAsiaTheme="minorEastAsia"/>
    </w:rPr>
  </w:style>
  <w:style w:type="paragraph" w:styleId="TOC8">
    <w:name w:val="toc 8"/>
    <w:basedOn w:val="Normal"/>
    <w:next w:val="Normal"/>
    <w:autoRedefine/>
    <w:uiPriority w:val="39"/>
    <w:unhideWhenUsed/>
    <w:rsid w:val="007E1E29"/>
    <w:pPr>
      <w:spacing w:after="100"/>
      <w:ind w:left="1540"/>
    </w:pPr>
    <w:rPr>
      <w:rFonts w:eastAsiaTheme="minorEastAsia"/>
    </w:rPr>
  </w:style>
  <w:style w:type="paragraph" w:styleId="TOC9">
    <w:name w:val="toc 9"/>
    <w:basedOn w:val="Normal"/>
    <w:next w:val="Normal"/>
    <w:autoRedefine/>
    <w:uiPriority w:val="39"/>
    <w:unhideWhenUsed/>
    <w:rsid w:val="007E1E29"/>
    <w:pPr>
      <w:spacing w:after="100"/>
      <w:ind w:left="1760"/>
    </w:pPr>
    <w:rPr>
      <w:rFonts w:eastAsiaTheme="minorEastAsia"/>
    </w:rPr>
  </w:style>
  <w:style w:type="character" w:styleId="UnresolvedMention">
    <w:name w:val="Unresolved Mention"/>
    <w:basedOn w:val="DefaultParagraphFont"/>
    <w:uiPriority w:val="99"/>
    <w:semiHidden/>
    <w:unhideWhenUsed/>
    <w:rsid w:val="007E1E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8.png"/><Relationship Id="rId21" Type="http://schemas.openxmlformats.org/officeDocument/2006/relationships/oleObject" Target="embeddings/oleObject5.bin"/><Relationship Id="rId42" Type="http://schemas.openxmlformats.org/officeDocument/2006/relationships/image" Target="media/image16.png"/><Relationship Id="rId63" Type="http://schemas.openxmlformats.org/officeDocument/2006/relationships/image" Target="media/image34.png"/><Relationship Id="rId84" Type="http://schemas.openxmlformats.org/officeDocument/2006/relationships/image" Target="media/image55.png"/><Relationship Id="rId138" Type="http://schemas.openxmlformats.org/officeDocument/2006/relationships/image" Target="media/image99.png"/><Relationship Id="rId159" Type="http://schemas.openxmlformats.org/officeDocument/2006/relationships/footer" Target="footer1.xml"/><Relationship Id="rId107" Type="http://schemas.openxmlformats.org/officeDocument/2006/relationships/image" Target="media/image68.png"/><Relationship Id="rId11" Type="http://schemas.openxmlformats.org/officeDocument/2006/relationships/endnotes" Target="endnotes.xml"/><Relationship Id="rId32" Type="http://schemas.openxmlformats.org/officeDocument/2006/relationships/image" Target="media/image11.png"/><Relationship Id="rId53" Type="http://schemas.openxmlformats.org/officeDocument/2006/relationships/image" Target="media/image24.png"/><Relationship Id="rId74" Type="http://schemas.openxmlformats.org/officeDocument/2006/relationships/image" Target="media/image45.png"/><Relationship Id="rId128" Type="http://schemas.openxmlformats.org/officeDocument/2006/relationships/image" Target="media/image89.png"/><Relationship Id="rId149" Type="http://schemas.openxmlformats.org/officeDocument/2006/relationships/image" Target="media/image110.png"/><Relationship Id="rId5" Type="http://schemas.openxmlformats.org/officeDocument/2006/relationships/customXml" Target="../customXml/item5.xml"/><Relationship Id="rId95" Type="http://schemas.openxmlformats.org/officeDocument/2006/relationships/image" Target="media/image62.png"/><Relationship Id="rId160" Type="http://schemas.openxmlformats.org/officeDocument/2006/relationships/header" Target="header2.xml"/><Relationship Id="rId22" Type="http://schemas.openxmlformats.org/officeDocument/2006/relationships/image" Target="media/image6.png"/><Relationship Id="rId43" Type="http://schemas.openxmlformats.org/officeDocument/2006/relationships/oleObject" Target="embeddings/oleObject16.bin"/><Relationship Id="rId64" Type="http://schemas.openxmlformats.org/officeDocument/2006/relationships/image" Target="media/image35.png"/><Relationship Id="rId118" Type="http://schemas.openxmlformats.org/officeDocument/2006/relationships/image" Target="media/image79.png"/><Relationship Id="rId139" Type="http://schemas.openxmlformats.org/officeDocument/2006/relationships/image" Target="media/image100.png"/><Relationship Id="rId85" Type="http://schemas.openxmlformats.org/officeDocument/2006/relationships/image" Target="media/image56.png"/><Relationship Id="rId150" Type="http://schemas.openxmlformats.org/officeDocument/2006/relationships/image" Target="media/image111.png"/><Relationship Id="rId12" Type="http://schemas.openxmlformats.org/officeDocument/2006/relationships/image" Target="media/image1.png"/><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4.png"/><Relationship Id="rId59" Type="http://schemas.openxmlformats.org/officeDocument/2006/relationships/image" Target="media/image30.png"/><Relationship Id="rId103" Type="http://schemas.openxmlformats.org/officeDocument/2006/relationships/image" Target="media/image66.png"/><Relationship Id="rId108" Type="http://schemas.openxmlformats.org/officeDocument/2006/relationships/image" Target="media/image69.png"/><Relationship Id="rId124" Type="http://schemas.openxmlformats.org/officeDocument/2006/relationships/image" Target="media/image85.png"/><Relationship Id="rId129" Type="http://schemas.openxmlformats.org/officeDocument/2006/relationships/image" Target="media/image90.png"/><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0.png"/><Relationship Id="rId96" Type="http://schemas.openxmlformats.org/officeDocument/2006/relationships/oleObject" Target="embeddings/oleObject23.bin"/><Relationship Id="rId140" Type="http://schemas.openxmlformats.org/officeDocument/2006/relationships/image" Target="media/image101.png"/><Relationship Id="rId145" Type="http://schemas.openxmlformats.org/officeDocument/2006/relationships/image" Target="media/image106.png"/><Relationship Id="rId16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oleObject" Target="embeddings/oleObject6.bin"/><Relationship Id="rId28" Type="http://schemas.openxmlformats.org/officeDocument/2006/relationships/image" Target="media/image9.png"/><Relationship Id="rId49" Type="http://schemas.openxmlformats.org/officeDocument/2006/relationships/image" Target="media/image20.png"/><Relationship Id="rId114" Type="http://schemas.openxmlformats.org/officeDocument/2006/relationships/image" Target="media/image75.png"/><Relationship Id="rId119" Type="http://schemas.openxmlformats.org/officeDocument/2006/relationships/image" Target="media/image80.png"/><Relationship Id="rId44" Type="http://schemas.openxmlformats.org/officeDocument/2006/relationships/image" Target="media/image17.png"/><Relationship Id="rId60" Type="http://schemas.openxmlformats.org/officeDocument/2006/relationships/image" Target="media/image31.png"/><Relationship Id="rId65" Type="http://schemas.openxmlformats.org/officeDocument/2006/relationships/image" Target="media/image36.png"/><Relationship Id="rId81" Type="http://schemas.openxmlformats.org/officeDocument/2006/relationships/image" Target="media/image52.png"/><Relationship Id="rId86" Type="http://schemas.openxmlformats.org/officeDocument/2006/relationships/image" Target="media/image57.png"/><Relationship Id="rId130" Type="http://schemas.openxmlformats.org/officeDocument/2006/relationships/image" Target="media/image91.png"/><Relationship Id="rId135" Type="http://schemas.openxmlformats.org/officeDocument/2006/relationships/image" Target="media/image96.png"/><Relationship Id="rId151" Type="http://schemas.openxmlformats.org/officeDocument/2006/relationships/image" Target="media/image112.png"/><Relationship Id="rId156" Type="http://schemas.openxmlformats.org/officeDocument/2006/relationships/image" Target="media/image117.png"/><Relationship Id="rId13" Type="http://schemas.openxmlformats.org/officeDocument/2006/relationships/oleObject" Target="embeddings/oleObject1.bin"/><Relationship Id="rId18" Type="http://schemas.openxmlformats.org/officeDocument/2006/relationships/image" Target="media/image4.png"/><Relationship Id="rId39" Type="http://schemas.openxmlformats.org/officeDocument/2006/relationships/oleObject" Target="embeddings/oleObject14.bin"/><Relationship Id="rId109" Type="http://schemas.openxmlformats.org/officeDocument/2006/relationships/image" Target="media/image70.png"/><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3.png"/><Relationship Id="rId104" Type="http://schemas.openxmlformats.org/officeDocument/2006/relationships/oleObject" Target="embeddings/oleObject27.bin"/><Relationship Id="rId120" Type="http://schemas.openxmlformats.org/officeDocument/2006/relationships/image" Target="media/image81.png"/><Relationship Id="rId125" Type="http://schemas.openxmlformats.org/officeDocument/2006/relationships/image" Target="media/image86.png"/><Relationship Id="rId141" Type="http://schemas.openxmlformats.org/officeDocument/2006/relationships/image" Target="media/image102.png"/><Relationship Id="rId146" Type="http://schemas.openxmlformats.org/officeDocument/2006/relationships/image" Target="media/image107.png"/><Relationship Id="rId7" Type="http://schemas.openxmlformats.org/officeDocument/2006/relationships/styles" Target="styles.xml"/><Relationship Id="rId71" Type="http://schemas.openxmlformats.org/officeDocument/2006/relationships/image" Target="media/image42.png"/><Relationship Id="rId92" Type="http://schemas.openxmlformats.org/officeDocument/2006/relationships/oleObject" Target="embeddings/oleObject21.bin"/><Relationship Id="rId16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oleObject" Target="embeddings/oleObject9.bin"/><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oleObject" Target="embeddings/oleObject17.bin"/><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71.png"/><Relationship Id="rId115" Type="http://schemas.openxmlformats.org/officeDocument/2006/relationships/image" Target="media/image76.png"/><Relationship Id="rId131" Type="http://schemas.openxmlformats.org/officeDocument/2006/relationships/image" Target="media/image92.png"/><Relationship Id="rId136" Type="http://schemas.openxmlformats.org/officeDocument/2006/relationships/image" Target="media/image97.png"/><Relationship Id="rId157" Type="http://schemas.openxmlformats.org/officeDocument/2006/relationships/image" Target="media/image118.png"/><Relationship Id="rId61" Type="http://schemas.openxmlformats.org/officeDocument/2006/relationships/image" Target="media/image32.png"/><Relationship Id="rId82" Type="http://schemas.openxmlformats.org/officeDocument/2006/relationships/image" Target="media/image53.png"/><Relationship Id="rId152" Type="http://schemas.openxmlformats.org/officeDocument/2006/relationships/image" Target="media/image113.png"/><Relationship Id="rId19" Type="http://schemas.openxmlformats.org/officeDocument/2006/relationships/oleObject" Target="embeddings/oleObject4.bin"/><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oleObject" Target="embeddings/oleObject12.bin"/><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oleObject" Target="embeddings/oleObject25.bin"/><Relationship Id="rId105" Type="http://schemas.openxmlformats.org/officeDocument/2006/relationships/image" Target="media/image67.png"/><Relationship Id="rId126" Type="http://schemas.openxmlformats.org/officeDocument/2006/relationships/image" Target="media/image87.png"/><Relationship Id="rId147" Type="http://schemas.openxmlformats.org/officeDocument/2006/relationships/image" Target="media/image108.png"/><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1.png"/><Relationship Id="rId98" Type="http://schemas.openxmlformats.org/officeDocument/2006/relationships/oleObject" Target="embeddings/oleObject24.bin"/><Relationship Id="rId121" Type="http://schemas.openxmlformats.org/officeDocument/2006/relationships/image" Target="media/image82.png"/><Relationship Id="rId142" Type="http://schemas.openxmlformats.org/officeDocument/2006/relationships/image" Target="media/image103.png"/><Relationship Id="rId163"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oleObject" Target="embeddings/oleObject7.bin"/><Relationship Id="rId46" Type="http://schemas.openxmlformats.org/officeDocument/2006/relationships/image" Target="media/image18.png"/><Relationship Id="rId67" Type="http://schemas.openxmlformats.org/officeDocument/2006/relationships/image" Target="media/image38.png"/><Relationship Id="rId116" Type="http://schemas.openxmlformats.org/officeDocument/2006/relationships/image" Target="media/image77.png"/><Relationship Id="rId137" Type="http://schemas.openxmlformats.org/officeDocument/2006/relationships/image" Target="media/image98.png"/><Relationship Id="rId158"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oleObject" Target="embeddings/oleObject15.bin"/><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oleObject" Target="embeddings/oleObject19.bin"/><Relationship Id="rId111" Type="http://schemas.openxmlformats.org/officeDocument/2006/relationships/image" Target="media/image72.png"/><Relationship Id="rId132" Type="http://schemas.openxmlformats.org/officeDocument/2006/relationships/image" Target="media/image93.png"/><Relationship Id="rId153" Type="http://schemas.openxmlformats.org/officeDocument/2006/relationships/image" Target="media/image114.png"/><Relationship Id="rId15" Type="http://schemas.openxmlformats.org/officeDocument/2006/relationships/oleObject" Target="embeddings/oleObject2.bin"/><Relationship Id="rId36" Type="http://schemas.openxmlformats.org/officeDocument/2006/relationships/image" Target="media/image13.png"/><Relationship Id="rId57" Type="http://schemas.openxmlformats.org/officeDocument/2006/relationships/image" Target="media/image28.png"/><Relationship Id="rId106" Type="http://schemas.openxmlformats.org/officeDocument/2006/relationships/oleObject" Target="embeddings/oleObject28.bin"/><Relationship Id="rId127" Type="http://schemas.openxmlformats.org/officeDocument/2006/relationships/image" Target="media/image88.png"/><Relationship Id="rId10" Type="http://schemas.openxmlformats.org/officeDocument/2006/relationships/footnotes" Target="footnotes.xml"/><Relationship Id="rId31" Type="http://schemas.openxmlformats.org/officeDocument/2006/relationships/oleObject" Target="embeddings/oleObject10.bin"/><Relationship Id="rId52" Type="http://schemas.openxmlformats.org/officeDocument/2006/relationships/image" Target="media/image23.png"/><Relationship Id="rId73" Type="http://schemas.openxmlformats.org/officeDocument/2006/relationships/image" Target="media/image44.png"/><Relationship Id="rId78" Type="http://schemas.openxmlformats.org/officeDocument/2006/relationships/image" Target="media/image49.png"/><Relationship Id="rId94" Type="http://schemas.openxmlformats.org/officeDocument/2006/relationships/oleObject" Target="embeddings/oleObject22.bin"/><Relationship Id="rId99" Type="http://schemas.openxmlformats.org/officeDocument/2006/relationships/image" Target="media/image64.png"/><Relationship Id="rId101" Type="http://schemas.openxmlformats.org/officeDocument/2006/relationships/image" Target="media/image65.png"/><Relationship Id="rId122" Type="http://schemas.openxmlformats.org/officeDocument/2006/relationships/image" Target="media/image83.png"/><Relationship Id="rId143" Type="http://schemas.openxmlformats.org/officeDocument/2006/relationships/image" Target="media/image104.png"/><Relationship Id="rId148" Type="http://schemas.openxmlformats.org/officeDocument/2006/relationships/image" Target="media/image109.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8.png"/><Relationship Id="rId47" Type="http://schemas.openxmlformats.org/officeDocument/2006/relationships/oleObject" Target="embeddings/oleObject18.bin"/><Relationship Id="rId68" Type="http://schemas.openxmlformats.org/officeDocument/2006/relationships/image" Target="media/image39.png"/><Relationship Id="rId89" Type="http://schemas.openxmlformats.org/officeDocument/2006/relationships/image" Target="media/image59.png"/><Relationship Id="rId112" Type="http://schemas.openxmlformats.org/officeDocument/2006/relationships/image" Target="media/image73.png"/><Relationship Id="rId133" Type="http://schemas.openxmlformats.org/officeDocument/2006/relationships/image" Target="media/image94.png"/><Relationship Id="rId154" Type="http://schemas.openxmlformats.org/officeDocument/2006/relationships/image" Target="media/image115.png"/><Relationship Id="rId16" Type="http://schemas.openxmlformats.org/officeDocument/2006/relationships/image" Target="media/image3.png"/><Relationship Id="rId37" Type="http://schemas.openxmlformats.org/officeDocument/2006/relationships/oleObject" Target="embeddings/oleObject13.bin"/><Relationship Id="rId58" Type="http://schemas.openxmlformats.org/officeDocument/2006/relationships/image" Target="media/image29.png"/><Relationship Id="rId79" Type="http://schemas.openxmlformats.org/officeDocument/2006/relationships/image" Target="media/image50.png"/><Relationship Id="rId102" Type="http://schemas.openxmlformats.org/officeDocument/2006/relationships/oleObject" Target="embeddings/oleObject26.bin"/><Relationship Id="rId123" Type="http://schemas.openxmlformats.org/officeDocument/2006/relationships/image" Target="media/image84.png"/><Relationship Id="rId144" Type="http://schemas.openxmlformats.org/officeDocument/2006/relationships/image" Target="media/image105.png"/><Relationship Id="rId90" Type="http://schemas.openxmlformats.org/officeDocument/2006/relationships/oleObject" Target="embeddings/oleObject20.bin"/><Relationship Id="rId27" Type="http://schemas.openxmlformats.org/officeDocument/2006/relationships/oleObject" Target="embeddings/oleObject8.bin"/><Relationship Id="rId48" Type="http://schemas.openxmlformats.org/officeDocument/2006/relationships/image" Target="media/image19.png"/><Relationship Id="rId69" Type="http://schemas.openxmlformats.org/officeDocument/2006/relationships/image" Target="media/image40.png"/><Relationship Id="rId113" Type="http://schemas.openxmlformats.org/officeDocument/2006/relationships/image" Target="media/image74.png"/><Relationship Id="rId134" Type="http://schemas.openxmlformats.org/officeDocument/2006/relationships/image" Target="media/image95.png"/><Relationship Id="rId80" Type="http://schemas.openxmlformats.org/officeDocument/2006/relationships/image" Target="media/image51.png"/><Relationship Id="rId155" Type="http://schemas.openxmlformats.org/officeDocument/2006/relationships/image" Target="media/image116.png"/></Relationships>
</file>

<file path=word/_rels/header2.xml.rels><?xml version="1.0" encoding="UTF-8" standalone="yes"?>
<Relationships xmlns="http://schemas.openxmlformats.org/package/2006/relationships"><Relationship Id="rId1" Type="http://schemas.openxmlformats.org/officeDocument/2006/relationships/image" Target="media/image1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5.xml><?xml version="1.0" encoding="utf-8"?>
<ds:datastoreItem xmlns:ds="http://schemas.openxmlformats.org/officeDocument/2006/customXml" ds:itemID="{ED088E8C-1544-4A2F-B667-F757596FE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Template>
  <TotalTime>244</TotalTime>
  <Pages>86</Pages>
  <Words>16097</Words>
  <Characters>91756</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107638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Laurel  Tyndall</cp:lastModifiedBy>
  <cp:revision>8</cp:revision>
  <dcterms:created xsi:type="dcterms:W3CDTF">2020-07-04T20:08:00Z</dcterms:created>
  <dcterms:modified xsi:type="dcterms:W3CDTF">2020-07-26T18:43:00Z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