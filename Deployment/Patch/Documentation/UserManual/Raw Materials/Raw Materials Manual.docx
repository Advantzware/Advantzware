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66BCA7EE"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2E4736">
        <w:rPr>
          <w:color w:val="0672A9" w:themeColor="accent1"/>
          <w:sz w:val="72"/>
          <w:szCs w:val="72"/>
        </w:rPr>
        <w:t>Raw Materials</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7844E7" w:rsidRDefault="007844E7">
                                  <w:pPr>
                                    <w:pStyle w:val="NoSpacing"/>
                                    <w:rPr>
                                      <w:color w:val="FFFFFF" w:themeColor="background1"/>
                                      <w:sz w:val="32"/>
                                      <w:szCs w:val="32"/>
                                    </w:rPr>
                                  </w:pPr>
                                </w:p>
                                <w:p w14:paraId="5A2CB510" w14:textId="47434588" w:rsidR="007844E7" w:rsidRDefault="007844E7">
                                  <w:pPr>
                                    <w:pStyle w:val="NoSpacing"/>
                                    <w:rPr>
                                      <w:caps/>
                                      <w:color w:val="FFFFFF" w:themeColor="background1"/>
                                    </w:rPr>
                                  </w:pPr>
                                  <w:r>
                                    <w:rPr>
                                      <w:caps/>
                                      <w:color w:val="FFFFFF" w:themeColor="background1"/>
                                    </w:rPr>
                                    <w:t xml:space="preserve">| jUNE-20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7844E7" w:rsidRDefault="007844E7">
                            <w:pPr>
                              <w:pStyle w:val="NoSpacing"/>
                              <w:rPr>
                                <w:color w:val="FFFFFF" w:themeColor="background1"/>
                                <w:sz w:val="32"/>
                                <w:szCs w:val="32"/>
                              </w:rPr>
                            </w:pPr>
                          </w:p>
                          <w:p w14:paraId="5A2CB510" w14:textId="47434588" w:rsidR="007844E7" w:rsidRDefault="007844E7">
                            <w:pPr>
                              <w:pStyle w:val="NoSpacing"/>
                              <w:rPr>
                                <w:caps/>
                                <w:color w:val="FFFFFF" w:themeColor="background1"/>
                              </w:rPr>
                            </w:pPr>
                            <w:r>
                              <w:rPr>
                                <w:caps/>
                                <w:color w:val="FFFFFF" w:themeColor="background1"/>
                              </w:rPr>
                              <w:t xml:space="preserve">| jUNE-20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6873354D" w14:textId="77777777" w:rsidR="00CB39D4" w:rsidRDefault="00CB39D4" w:rsidP="00CB39D4">
          <w:pPr>
            <w:rPr>
              <w:b/>
              <w:bCs/>
              <w:color w:val="0672A9" w:themeColor="accent1"/>
              <w:sz w:val="26"/>
              <w:szCs w:val="26"/>
            </w:rPr>
          </w:pPr>
          <w:bookmarkStart w:id="0" w:name="_Hlk44770451"/>
          <w:r>
            <w:rPr>
              <w:b/>
              <w:bCs/>
              <w:color w:val="0672A9" w:themeColor="accent1"/>
              <w:sz w:val="26"/>
              <w:szCs w:val="26"/>
            </w:rPr>
            <w:t>Documentation Goals</w:t>
          </w:r>
        </w:p>
        <w:p w14:paraId="26D0AAE2" w14:textId="7803251A" w:rsidR="00CB39D4" w:rsidRDefault="00CB39D4" w:rsidP="00CB39D4">
          <w:r>
            <w:t xml:space="preserve">This documentation is intended to provide instruction for all </w:t>
          </w:r>
          <w:r>
            <w:rPr>
              <w:b/>
              <w:bCs/>
              <w:i/>
              <w:iCs/>
            </w:rPr>
            <w:t>Materials/Raw Goods</w:t>
          </w:r>
          <w:r>
            <w:t xml:space="preserve"> functions</w:t>
          </w:r>
          <w:r>
            <w:rPr>
              <w:i/>
              <w:iCs/>
            </w:rPr>
            <w:t>.</w:t>
          </w:r>
          <w:r>
            <w:t xml:space="preserve">  It details the use of </w:t>
          </w:r>
          <w:r>
            <w:rPr>
              <w:b/>
              <w:bCs/>
              <w:i/>
              <w:iCs/>
            </w:rPr>
            <w:t>Material Transactions, Issuing Materials to Jobs, Entering Physical Inventory Counts, Affecting Mass Price Changes, Processing Raw Good Reports</w:t>
          </w:r>
          <w:r>
            <w:t xml:space="preserve">, and maintaining the </w:t>
          </w:r>
          <w:r>
            <w:rPr>
              <w:b/>
              <w:bCs/>
              <w:i/>
              <w:iCs/>
            </w:rPr>
            <w:t>Raw Goods Master Files</w:t>
          </w:r>
          <w:r>
            <w:t>.</w:t>
          </w:r>
        </w:p>
        <w:p w14:paraId="2E3866C3" w14:textId="77777777" w:rsidR="00CB39D4" w:rsidRDefault="00CB39D4" w:rsidP="00CB39D4">
          <w:pPr>
            <w:rPr>
              <w:b/>
              <w:bCs/>
              <w:color w:val="0672A9" w:themeColor="accent1"/>
              <w:sz w:val="26"/>
              <w:szCs w:val="26"/>
            </w:rPr>
          </w:pPr>
          <w:r>
            <w:rPr>
              <w:b/>
              <w:bCs/>
              <w:color w:val="0672A9" w:themeColor="accent1"/>
              <w:sz w:val="26"/>
              <w:szCs w:val="26"/>
            </w:rPr>
            <w:t>Documentation Disclaimers</w:t>
          </w:r>
        </w:p>
        <w:p w14:paraId="44CB0554" w14:textId="3B9134DE" w:rsidR="00CB39D4" w:rsidRDefault="00CB39D4" w:rsidP="00CB39D4">
          <w:pPr>
            <w:pStyle w:val="ListParagraph"/>
            <w:numPr>
              <w:ilvl w:val="0"/>
              <w:numId w:val="3"/>
            </w:numPr>
            <w:spacing w:line="256" w:lineRule="auto"/>
          </w:pPr>
          <w:r>
            <w:t>Teach a user how to utilize the Raw Materials system.</w:t>
          </w:r>
        </w:p>
        <w:p w14:paraId="3B985416" w14:textId="122D45A4" w:rsidR="00CB39D4" w:rsidRDefault="00CB39D4" w:rsidP="00CB39D4">
          <w:pPr>
            <w:pStyle w:val="ListParagraph"/>
            <w:numPr>
              <w:ilvl w:val="0"/>
              <w:numId w:val="3"/>
            </w:numPr>
            <w:spacing w:line="256" w:lineRule="auto"/>
          </w:pPr>
          <w:r>
            <w:t>Provide instructions for overseeing raw material transactions and determining inventory levels.</w:t>
          </w:r>
        </w:p>
        <w:bookmarkEnd w:id="0"/>
        <w:p w14:paraId="5899AE9A" w14:textId="77777777" w:rsidR="0016557A" w:rsidRDefault="0016557A"/>
        <w:p w14:paraId="1ACC309A" w14:textId="77777777" w:rsidR="0016557A" w:rsidRDefault="0016557A">
          <w:r>
            <w:br w:type="page"/>
          </w:r>
        </w:p>
        <w:p w14:paraId="26713194" w14:textId="77777777" w:rsidR="009A089D" w:rsidRDefault="003A0FE9"/>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1B07320E" w14:textId="5D9C9F6A" w:rsidR="009D2EA9"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7448235" w:history="1">
            <w:r w:rsidR="009D2EA9" w:rsidRPr="00FE28A8">
              <w:rPr>
                <w:rStyle w:val="Hyperlink"/>
                <w:b/>
                <w:bCs/>
                <w:noProof/>
              </w:rPr>
              <w:t>Overview of Advantzware Specific Keys and Icons</w:t>
            </w:r>
            <w:r w:rsidR="009D2EA9">
              <w:rPr>
                <w:noProof/>
                <w:webHidden/>
              </w:rPr>
              <w:tab/>
            </w:r>
            <w:r w:rsidR="009D2EA9">
              <w:rPr>
                <w:noProof/>
                <w:webHidden/>
              </w:rPr>
              <w:fldChar w:fldCharType="begin"/>
            </w:r>
            <w:r w:rsidR="009D2EA9">
              <w:rPr>
                <w:noProof/>
                <w:webHidden/>
              </w:rPr>
              <w:instrText xml:space="preserve"> PAGEREF _Toc47448235 \h </w:instrText>
            </w:r>
            <w:r w:rsidR="009D2EA9">
              <w:rPr>
                <w:noProof/>
                <w:webHidden/>
              </w:rPr>
            </w:r>
            <w:r w:rsidR="009D2EA9">
              <w:rPr>
                <w:noProof/>
                <w:webHidden/>
              </w:rPr>
              <w:fldChar w:fldCharType="separate"/>
            </w:r>
            <w:r w:rsidR="009D2EA9">
              <w:rPr>
                <w:noProof/>
                <w:webHidden/>
              </w:rPr>
              <w:t>6</w:t>
            </w:r>
            <w:r w:rsidR="009D2EA9">
              <w:rPr>
                <w:noProof/>
                <w:webHidden/>
              </w:rPr>
              <w:fldChar w:fldCharType="end"/>
            </w:r>
          </w:hyperlink>
        </w:p>
        <w:p w14:paraId="7E17F728" w14:textId="7A724F24" w:rsidR="009D2EA9" w:rsidRDefault="003A0FE9">
          <w:pPr>
            <w:pStyle w:val="TOC2"/>
            <w:tabs>
              <w:tab w:val="right" w:leader="dot" w:pos="9350"/>
            </w:tabs>
            <w:rPr>
              <w:rFonts w:cstheme="minorBidi"/>
              <w:noProof/>
            </w:rPr>
          </w:pPr>
          <w:hyperlink w:anchor="_Toc47448236" w:history="1">
            <w:r w:rsidR="009D2EA9" w:rsidRPr="00FE28A8">
              <w:rPr>
                <w:rStyle w:val="Hyperlink"/>
                <w:noProof/>
              </w:rPr>
              <w:t>Function Keys</w:t>
            </w:r>
            <w:r w:rsidR="009D2EA9">
              <w:rPr>
                <w:noProof/>
                <w:webHidden/>
              </w:rPr>
              <w:tab/>
            </w:r>
            <w:r w:rsidR="009D2EA9">
              <w:rPr>
                <w:noProof/>
                <w:webHidden/>
              </w:rPr>
              <w:fldChar w:fldCharType="begin"/>
            </w:r>
            <w:r w:rsidR="009D2EA9">
              <w:rPr>
                <w:noProof/>
                <w:webHidden/>
              </w:rPr>
              <w:instrText xml:space="preserve"> PAGEREF _Toc47448236 \h </w:instrText>
            </w:r>
            <w:r w:rsidR="009D2EA9">
              <w:rPr>
                <w:noProof/>
                <w:webHidden/>
              </w:rPr>
            </w:r>
            <w:r w:rsidR="009D2EA9">
              <w:rPr>
                <w:noProof/>
                <w:webHidden/>
              </w:rPr>
              <w:fldChar w:fldCharType="separate"/>
            </w:r>
            <w:r w:rsidR="009D2EA9">
              <w:rPr>
                <w:noProof/>
                <w:webHidden/>
              </w:rPr>
              <w:t>6</w:t>
            </w:r>
            <w:r w:rsidR="009D2EA9">
              <w:rPr>
                <w:noProof/>
                <w:webHidden/>
              </w:rPr>
              <w:fldChar w:fldCharType="end"/>
            </w:r>
          </w:hyperlink>
        </w:p>
        <w:p w14:paraId="7871C2F2" w14:textId="218A39ED" w:rsidR="009D2EA9" w:rsidRDefault="003A0FE9">
          <w:pPr>
            <w:pStyle w:val="TOC2"/>
            <w:tabs>
              <w:tab w:val="right" w:leader="dot" w:pos="9350"/>
            </w:tabs>
            <w:rPr>
              <w:rFonts w:cstheme="minorBidi"/>
              <w:noProof/>
            </w:rPr>
          </w:pPr>
          <w:hyperlink w:anchor="_Toc47448237" w:history="1">
            <w:r w:rsidR="009D2EA9" w:rsidRPr="00FE28A8">
              <w:rPr>
                <w:rStyle w:val="Hyperlink"/>
                <w:noProof/>
              </w:rPr>
              <w:t>Advanced Software Standard Function Keys</w:t>
            </w:r>
            <w:r w:rsidR="009D2EA9">
              <w:rPr>
                <w:noProof/>
                <w:webHidden/>
              </w:rPr>
              <w:tab/>
            </w:r>
            <w:r w:rsidR="009D2EA9">
              <w:rPr>
                <w:noProof/>
                <w:webHidden/>
              </w:rPr>
              <w:fldChar w:fldCharType="begin"/>
            </w:r>
            <w:r w:rsidR="009D2EA9">
              <w:rPr>
                <w:noProof/>
                <w:webHidden/>
              </w:rPr>
              <w:instrText xml:space="preserve"> PAGEREF _Toc47448237 \h </w:instrText>
            </w:r>
            <w:r w:rsidR="009D2EA9">
              <w:rPr>
                <w:noProof/>
                <w:webHidden/>
              </w:rPr>
            </w:r>
            <w:r w:rsidR="009D2EA9">
              <w:rPr>
                <w:noProof/>
                <w:webHidden/>
              </w:rPr>
              <w:fldChar w:fldCharType="separate"/>
            </w:r>
            <w:r w:rsidR="009D2EA9">
              <w:rPr>
                <w:noProof/>
                <w:webHidden/>
              </w:rPr>
              <w:t>7</w:t>
            </w:r>
            <w:r w:rsidR="009D2EA9">
              <w:rPr>
                <w:noProof/>
                <w:webHidden/>
              </w:rPr>
              <w:fldChar w:fldCharType="end"/>
            </w:r>
          </w:hyperlink>
        </w:p>
        <w:p w14:paraId="3F50C336" w14:textId="10BF4349" w:rsidR="009D2EA9" w:rsidRDefault="003A0FE9">
          <w:pPr>
            <w:pStyle w:val="TOC2"/>
            <w:tabs>
              <w:tab w:val="right" w:leader="dot" w:pos="9350"/>
            </w:tabs>
            <w:rPr>
              <w:rFonts w:cstheme="minorBidi"/>
              <w:noProof/>
            </w:rPr>
          </w:pPr>
          <w:hyperlink w:anchor="_Toc47448238" w:history="1">
            <w:r w:rsidR="009D2EA9" w:rsidRPr="00FE28A8">
              <w:rPr>
                <w:rStyle w:val="Hyperlink"/>
                <w:noProof/>
              </w:rPr>
              <w:t>Program Icons</w:t>
            </w:r>
            <w:r w:rsidR="009D2EA9">
              <w:rPr>
                <w:noProof/>
                <w:webHidden/>
              </w:rPr>
              <w:tab/>
            </w:r>
            <w:r w:rsidR="009D2EA9">
              <w:rPr>
                <w:noProof/>
                <w:webHidden/>
              </w:rPr>
              <w:fldChar w:fldCharType="begin"/>
            </w:r>
            <w:r w:rsidR="009D2EA9">
              <w:rPr>
                <w:noProof/>
                <w:webHidden/>
              </w:rPr>
              <w:instrText xml:space="preserve"> PAGEREF _Toc47448238 \h </w:instrText>
            </w:r>
            <w:r w:rsidR="009D2EA9">
              <w:rPr>
                <w:noProof/>
                <w:webHidden/>
              </w:rPr>
            </w:r>
            <w:r w:rsidR="009D2EA9">
              <w:rPr>
                <w:noProof/>
                <w:webHidden/>
              </w:rPr>
              <w:fldChar w:fldCharType="separate"/>
            </w:r>
            <w:r w:rsidR="009D2EA9">
              <w:rPr>
                <w:noProof/>
                <w:webHidden/>
              </w:rPr>
              <w:t>8</w:t>
            </w:r>
            <w:r w:rsidR="009D2EA9">
              <w:rPr>
                <w:noProof/>
                <w:webHidden/>
              </w:rPr>
              <w:fldChar w:fldCharType="end"/>
            </w:r>
          </w:hyperlink>
        </w:p>
        <w:p w14:paraId="185DCDDB" w14:textId="503E5089" w:rsidR="009D2EA9" w:rsidRDefault="003A0FE9">
          <w:pPr>
            <w:pStyle w:val="TOC1"/>
            <w:tabs>
              <w:tab w:val="right" w:leader="dot" w:pos="9350"/>
            </w:tabs>
            <w:rPr>
              <w:rFonts w:cstheme="minorBidi"/>
              <w:noProof/>
            </w:rPr>
          </w:pPr>
          <w:hyperlink w:anchor="_Toc47448239" w:history="1">
            <w:r w:rsidR="009D2EA9" w:rsidRPr="00FE28A8">
              <w:rPr>
                <w:rStyle w:val="Hyperlink"/>
                <w:b/>
                <w:bCs/>
                <w:noProof/>
              </w:rPr>
              <w:t>Raw Materials Overview</w:t>
            </w:r>
            <w:r w:rsidR="009D2EA9">
              <w:rPr>
                <w:noProof/>
                <w:webHidden/>
              </w:rPr>
              <w:tab/>
            </w:r>
            <w:r w:rsidR="009D2EA9">
              <w:rPr>
                <w:noProof/>
                <w:webHidden/>
              </w:rPr>
              <w:fldChar w:fldCharType="begin"/>
            </w:r>
            <w:r w:rsidR="009D2EA9">
              <w:rPr>
                <w:noProof/>
                <w:webHidden/>
              </w:rPr>
              <w:instrText xml:space="preserve"> PAGEREF _Toc47448239 \h </w:instrText>
            </w:r>
            <w:r w:rsidR="009D2EA9">
              <w:rPr>
                <w:noProof/>
                <w:webHidden/>
              </w:rPr>
            </w:r>
            <w:r w:rsidR="009D2EA9">
              <w:rPr>
                <w:noProof/>
                <w:webHidden/>
              </w:rPr>
              <w:fldChar w:fldCharType="separate"/>
            </w:r>
            <w:r w:rsidR="009D2EA9">
              <w:rPr>
                <w:noProof/>
                <w:webHidden/>
              </w:rPr>
              <w:t>9</w:t>
            </w:r>
            <w:r w:rsidR="009D2EA9">
              <w:rPr>
                <w:noProof/>
                <w:webHidden/>
              </w:rPr>
              <w:fldChar w:fldCharType="end"/>
            </w:r>
          </w:hyperlink>
        </w:p>
        <w:p w14:paraId="61AEF8DD" w14:textId="1E538C14" w:rsidR="009D2EA9" w:rsidRDefault="003A0FE9">
          <w:pPr>
            <w:pStyle w:val="TOC1"/>
            <w:tabs>
              <w:tab w:val="right" w:leader="dot" w:pos="9350"/>
            </w:tabs>
            <w:rPr>
              <w:rFonts w:cstheme="minorBidi"/>
              <w:noProof/>
            </w:rPr>
          </w:pPr>
          <w:hyperlink w:anchor="_Toc47448240" w:history="1">
            <w:r w:rsidR="009D2EA9" w:rsidRPr="00FE28A8">
              <w:rPr>
                <w:rStyle w:val="Hyperlink"/>
                <w:b/>
                <w:bCs/>
                <w:noProof/>
              </w:rPr>
              <w:t>Update Materials Transactions [MU]</w:t>
            </w:r>
            <w:r w:rsidR="009D2EA9">
              <w:rPr>
                <w:noProof/>
                <w:webHidden/>
              </w:rPr>
              <w:tab/>
            </w:r>
            <w:r w:rsidR="009D2EA9">
              <w:rPr>
                <w:noProof/>
                <w:webHidden/>
              </w:rPr>
              <w:fldChar w:fldCharType="begin"/>
            </w:r>
            <w:r w:rsidR="009D2EA9">
              <w:rPr>
                <w:noProof/>
                <w:webHidden/>
              </w:rPr>
              <w:instrText xml:space="preserve"> PAGEREF _Toc47448240 \h </w:instrText>
            </w:r>
            <w:r w:rsidR="009D2EA9">
              <w:rPr>
                <w:noProof/>
                <w:webHidden/>
              </w:rPr>
            </w:r>
            <w:r w:rsidR="009D2EA9">
              <w:rPr>
                <w:noProof/>
                <w:webHidden/>
              </w:rPr>
              <w:fldChar w:fldCharType="separate"/>
            </w:r>
            <w:r w:rsidR="009D2EA9">
              <w:rPr>
                <w:noProof/>
                <w:webHidden/>
              </w:rPr>
              <w:t>10</w:t>
            </w:r>
            <w:r w:rsidR="009D2EA9">
              <w:rPr>
                <w:noProof/>
                <w:webHidden/>
              </w:rPr>
              <w:fldChar w:fldCharType="end"/>
            </w:r>
          </w:hyperlink>
        </w:p>
        <w:p w14:paraId="108E19DE" w14:textId="36240D5D" w:rsidR="009D2EA9" w:rsidRDefault="003A0FE9">
          <w:pPr>
            <w:pStyle w:val="TOC2"/>
            <w:tabs>
              <w:tab w:val="right" w:leader="dot" w:pos="9350"/>
            </w:tabs>
            <w:rPr>
              <w:rFonts w:cstheme="minorBidi"/>
              <w:noProof/>
            </w:rPr>
          </w:pPr>
          <w:hyperlink w:anchor="_Toc47448241"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_Toc47448241 \h </w:instrText>
            </w:r>
            <w:r w:rsidR="009D2EA9">
              <w:rPr>
                <w:noProof/>
                <w:webHidden/>
              </w:rPr>
            </w:r>
            <w:r w:rsidR="009D2EA9">
              <w:rPr>
                <w:noProof/>
                <w:webHidden/>
              </w:rPr>
              <w:fldChar w:fldCharType="separate"/>
            </w:r>
            <w:r w:rsidR="009D2EA9">
              <w:rPr>
                <w:noProof/>
                <w:webHidden/>
              </w:rPr>
              <w:t>10</w:t>
            </w:r>
            <w:r w:rsidR="009D2EA9">
              <w:rPr>
                <w:noProof/>
                <w:webHidden/>
              </w:rPr>
              <w:fldChar w:fldCharType="end"/>
            </w:r>
          </w:hyperlink>
        </w:p>
        <w:p w14:paraId="36831C7C" w14:textId="3CCD21AB" w:rsidR="009D2EA9" w:rsidRDefault="003A0FE9">
          <w:pPr>
            <w:pStyle w:val="TOC2"/>
            <w:tabs>
              <w:tab w:val="right" w:leader="dot" w:pos="9350"/>
            </w:tabs>
            <w:rPr>
              <w:rFonts w:cstheme="minorBidi"/>
              <w:noProof/>
            </w:rPr>
          </w:pPr>
          <w:hyperlink w:anchor="_Toc47448242" w:history="1">
            <w:r w:rsidR="009D2EA9" w:rsidRPr="00FE28A8">
              <w:rPr>
                <w:rStyle w:val="Hyperlink"/>
                <w:noProof/>
              </w:rPr>
              <w:t>RM Enter/Modify Receipts [MU1]</w:t>
            </w:r>
            <w:r w:rsidR="009D2EA9">
              <w:rPr>
                <w:noProof/>
                <w:webHidden/>
              </w:rPr>
              <w:tab/>
            </w:r>
            <w:r w:rsidR="009D2EA9">
              <w:rPr>
                <w:noProof/>
                <w:webHidden/>
              </w:rPr>
              <w:fldChar w:fldCharType="begin"/>
            </w:r>
            <w:r w:rsidR="009D2EA9">
              <w:rPr>
                <w:noProof/>
                <w:webHidden/>
              </w:rPr>
              <w:instrText xml:space="preserve"> PAGEREF _Toc47448242 \h </w:instrText>
            </w:r>
            <w:r w:rsidR="009D2EA9">
              <w:rPr>
                <w:noProof/>
                <w:webHidden/>
              </w:rPr>
            </w:r>
            <w:r w:rsidR="009D2EA9">
              <w:rPr>
                <w:noProof/>
                <w:webHidden/>
              </w:rPr>
              <w:fldChar w:fldCharType="separate"/>
            </w:r>
            <w:r w:rsidR="009D2EA9">
              <w:rPr>
                <w:noProof/>
                <w:webHidden/>
              </w:rPr>
              <w:t>11</w:t>
            </w:r>
            <w:r w:rsidR="009D2EA9">
              <w:rPr>
                <w:noProof/>
                <w:webHidden/>
              </w:rPr>
              <w:fldChar w:fldCharType="end"/>
            </w:r>
          </w:hyperlink>
        </w:p>
        <w:p w14:paraId="5EE89BC9" w14:textId="77EA36F0" w:rsidR="009D2EA9" w:rsidRDefault="003A0FE9">
          <w:pPr>
            <w:pStyle w:val="TOC3"/>
            <w:tabs>
              <w:tab w:val="right" w:leader="dot" w:pos="9350"/>
            </w:tabs>
            <w:rPr>
              <w:rFonts w:cstheme="minorBidi"/>
              <w:noProof/>
            </w:rPr>
          </w:pPr>
          <w:hyperlink w:anchor="_Toc47448243"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_Toc47448243 \h </w:instrText>
            </w:r>
            <w:r w:rsidR="009D2EA9">
              <w:rPr>
                <w:noProof/>
                <w:webHidden/>
              </w:rPr>
            </w:r>
            <w:r w:rsidR="009D2EA9">
              <w:rPr>
                <w:noProof/>
                <w:webHidden/>
              </w:rPr>
              <w:fldChar w:fldCharType="separate"/>
            </w:r>
            <w:r w:rsidR="009D2EA9">
              <w:rPr>
                <w:noProof/>
                <w:webHidden/>
              </w:rPr>
              <w:t>11</w:t>
            </w:r>
            <w:r w:rsidR="009D2EA9">
              <w:rPr>
                <w:noProof/>
                <w:webHidden/>
              </w:rPr>
              <w:fldChar w:fldCharType="end"/>
            </w:r>
          </w:hyperlink>
        </w:p>
        <w:p w14:paraId="1CAD4696" w14:textId="1A213CC9" w:rsidR="009D2EA9" w:rsidRDefault="003A0FE9">
          <w:pPr>
            <w:pStyle w:val="TOC3"/>
            <w:tabs>
              <w:tab w:val="right" w:leader="dot" w:pos="9350"/>
            </w:tabs>
            <w:rPr>
              <w:rFonts w:cstheme="minorBidi"/>
              <w:noProof/>
            </w:rPr>
          </w:pPr>
          <w:hyperlink w:anchor="_Toc47448244" w:history="1">
            <w:r w:rsidR="009D2EA9" w:rsidRPr="00FE28A8">
              <w:rPr>
                <w:rStyle w:val="Hyperlink"/>
                <w:noProof/>
              </w:rPr>
              <w:t>Receipts</w:t>
            </w:r>
            <w:r w:rsidR="009D2EA9">
              <w:rPr>
                <w:noProof/>
                <w:webHidden/>
              </w:rPr>
              <w:tab/>
            </w:r>
            <w:r w:rsidR="009D2EA9">
              <w:rPr>
                <w:noProof/>
                <w:webHidden/>
              </w:rPr>
              <w:fldChar w:fldCharType="begin"/>
            </w:r>
            <w:r w:rsidR="009D2EA9">
              <w:rPr>
                <w:noProof/>
                <w:webHidden/>
              </w:rPr>
              <w:instrText xml:space="preserve"> PAGEREF _Toc47448244 \h </w:instrText>
            </w:r>
            <w:r w:rsidR="009D2EA9">
              <w:rPr>
                <w:noProof/>
                <w:webHidden/>
              </w:rPr>
            </w:r>
            <w:r w:rsidR="009D2EA9">
              <w:rPr>
                <w:noProof/>
                <w:webHidden/>
              </w:rPr>
              <w:fldChar w:fldCharType="separate"/>
            </w:r>
            <w:r w:rsidR="009D2EA9">
              <w:rPr>
                <w:noProof/>
                <w:webHidden/>
              </w:rPr>
              <w:t>11</w:t>
            </w:r>
            <w:r w:rsidR="009D2EA9">
              <w:rPr>
                <w:noProof/>
                <w:webHidden/>
              </w:rPr>
              <w:fldChar w:fldCharType="end"/>
            </w:r>
          </w:hyperlink>
        </w:p>
        <w:p w14:paraId="17F62F74" w14:textId="29745AD3" w:rsidR="009D2EA9" w:rsidRDefault="003A0FE9">
          <w:pPr>
            <w:pStyle w:val="TOC2"/>
            <w:tabs>
              <w:tab w:val="right" w:leader="dot" w:pos="9350"/>
            </w:tabs>
            <w:rPr>
              <w:rFonts w:cstheme="minorBidi"/>
              <w:noProof/>
            </w:rPr>
          </w:pPr>
          <w:hyperlink w:anchor="_Toc47448247" w:history="1">
            <w:r w:rsidR="009D2EA9" w:rsidRPr="00FE28A8">
              <w:rPr>
                <w:rStyle w:val="Hyperlink"/>
                <w:noProof/>
              </w:rPr>
              <w:t>Issue Materials to Jobs [MU2]</w:t>
            </w:r>
            <w:r w:rsidR="009D2EA9">
              <w:rPr>
                <w:noProof/>
                <w:webHidden/>
              </w:rPr>
              <w:tab/>
            </w:r>
            <w:r w:rsidR="009D2EA9">
              <w:rPr>
                <w:noProof/>
                <w:webHidden/>
              </w:rPr>
              <w:fldChar w:fldCharType="begin"/>
            </w:r>
            <w:r w:rsidR="009D2EA9">
              <w:rPr>
                <w:noProof/>
                <w:webHidden/>
              </w:rPr>
              <w:instrText xml:space="preserve"> PAGEREF _Toc47448247 \h </w:instrText>
            </w:r>
            <w:r w:rsidR="009D2EA9">
              <w:rPr>
                <w:noProof/>
                <w:webHidden/>
              </w:rPr>
            </w:r>
            <w:r w:rsidR="009D2EA9">
              <w:rPr>
                <w:noProof/>
                <w:webHidden/>
              </w:rPr>
              <w:fldChar w:fldCharType="separate"/>
            </w:r>
            <w:r w:rsidR="009D2EA9">
              <w:rPr>
                <w:noProof/>
                <w:webHidden/>
              </w:rPr>
              <w:t>15</w:t>
            </w:r>
            <w:r w:rsidR="009D2EA9">
              <w:rPr>
                <w:noProof/>
                <w:webHidden/>
              </w:rPr>
              <w:fldChar w:fldCharType="end"/>
            </w:r>
          </w:hyperlink>
        </w:p>
        <w:p w14:paraId="5A873008" w14:textId="28AB2613" w:rsidR="009D2EA9" w:rsidRDefault="003A0FE9">
          <w:pPr>
            <w:pStyle w:val="TOC3"/>
            <w:tabs>
              <w:tab w:val="right" w:leader="dot" w:pos="9350"/>
            </w:tabs>
            <w:rPr>
              <w:rFonts w:cstheme="minorBidi"/>
              <w:noProof/>
            </w:rPr>
          </w:pPr>
          <w:hyperlink w:anchor="_Toc47448248"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_Toc47448248 \h </w:instrText>
            </w:r>
            <w:r w:rsidR="009D2EA9">
              <w:rPr>
                <w:noProof/>
                <w:webHidden/>
              </w:rPr>
            </w:r>
            <w:r w:rsidR="009D2EA9">
              <w:rPr>
                <w:noProof/>
                <w:webHidden/>
              </w:rPr>
              <w:fldChar w:fldCharType="separate"/>
            </w:r>
            <w:r w:rsidR="009D2EA9">
              <w:rPr>
                <w:noProof/>
                <w:webHidden/>
              </w:rPr>
              <w:t>15</w:t>
            </w:r>
            <w:r w:rsidR="009D2EA9">
              <w:rPr>
                <w:noProof/>
                <w:webHidden/>
              </w:rPr>
              <w:fldChar w:fldCharType="end"/>
            </w:r>
          </w:hyperlink>
        </w:p>
        <w:p w14:paraId="0F4A9A45" w14:textId="642B738F" w:rsidR="009D2EA9" w:rsidRDefault="003A0FE9">
          <w:pPr>
            <w:pStyle w:val="TOC3"/>
            <w:tabs>
              <w:tab w:val="right" w:leader="dot" w:pos="9350"/>
            </w:tabs>
            <w:rPr>
              <w:rFonts w:cstheme="minorBidi"/>
              <w:noProof/>
            </w:rPr>
          </w:pPr>
          <w:hyperlink w:anchor="_Toc47448249" w:history="1">
            <w:r w:rsidR="009D2EA9" w:rsidRPr="00FE28A8">
              <w:rPr>
                <w:rStyle w:val="Hyperlink"/>
                <w:noProof/>
              </w:rPr>
              <w:t>Issues</w:t>
            </w:r>
            <w:r w:rsidR="009D2EA9">
              <w:rPr>
                <w:noProof/>
                <w:webHidden/>
              </w:rPr>
              <w:tab/>
            </w:r>
            <w:r w:rsidR="009D2EA9">
              <w:rPr>
                <w:noProof/>
                <w:webHidden/>
              </w:rPr>
              <w:fldChar w:fldCharType="begin"/>
            </w:r>
            <w:r w:rsidR="009D2EA9">
              <w:rPr>
                <w:noProof/>
                <w:webHidden/>
              </w:rPr>
              <w:instrText xml:space="preserve"> PAGEREF _Toc47448249 \h </w:instrText>
            </w:r>
            <w:r w:rsidR="009D2EA9">
              <w:rPr>
                <w:noProof/>
                <w:webHidden/>
              </w:rPr>
            </w:r>
            <w:r w:rsidR="009D2EA9">
              <w:rPr>
                <w:noProof/>
                <w:webHidden/>
              </w:rPr>
              <w:fldChar w:fldCharType="separate"/>
            </w:r>
            <w:r w:rsidR="009D2EA9">
              <w:rPr>
                <w:noProof/>
                <w:webHidden/>
              </w:rPr>
              <w:t>15</w:t>
            </w:r>
            <w:r w:rsidR="009D2EA9">
              <w:rPr>
                <w:noProof/>
                <w:webHidden/>
              </w:rPr>
              <w:fldChar w:fldCharType="end"/>
            </w:r>
          </w:hyperlink>
        </w:p>
        <w:p w14:paraId="2CF75339" w14:textId="198B2F3D" w:rsidR="009D2EA9" w:rsidRDefault="003A0FE9">
          <w:pPr>
            <w:pStyle w:val="TOC3"/>
            <w:tabs>
              <w:tab w:val="right" w:leader="dot" w:pos="9350"/>
            </w:tabs>
            <w:rPr>
              <w:rFonts w:cstheme="minorBidi"/>
              <w:noProof/>
            </w:rPr>
          </w:pPr>
          <w:hyperlink w:anchor="_Toc47448252" w:history="1">
            <w:r w:rsidR="009D2EA9" w:rsidRPr="00FE28A8">
              <w:rPr>
                <w:rStyle w:val="Hyperlink"/>
                <w:noProof/>
              </w:rPr>
              <w:t>Browse TIP Tags</w:t>
            </w:r>
            <w:r w:rsidR="009D2EA9">
              <w:rPr>
                <w:noProof/>
                <w:webHidden/>
              </w:rPr>
              <w:tab/>
            </w:r>
            <w:r w:rsidR="009D2EA9">
              <w:rPr>
                <w:noProof/>
                <w:webHidden/>
              </w:rPr>
              <w:fldChar w:fldCharType="begin"/>
            </w:r>
            <w:r w:rsidR="009D2EA9">
              <w:rPr>
                <w:noProof/>
                <w:webHidden/>
              </w:rPr>
              <w:instrText xml:space="preserve"> PAGEREF _Toc47448252 \h </w:instrText>
            </w:r>
            <w:r w:rsidR="009D2EA9">
              <w:rPr>
                <w:noProof/>
                <w:webHidden/>
              </w:rPr>
            </w:r>
            <w:r w:rsidR="009D2EA9">
              <w:rPr>
                <w:noProof/>
                <w:webHidden/>
              </w:rPr>
              <w:fldChar w:fldCharType="separate"/>
            </w:r>
            <w:r w:rsidR="009D2EA9">
              <w:rPr>
                <w:noProof/>
                <w:webHidden/>
              </w:rPr>
              <w:t>18</w:t>
            </w:r>
            <w:r w:rsidR="009D2EA9">
              <w:rPr>
                <w:noProof/>
                <w:webHidden/>
              </w:rPr>
              <w:fldChar w:fldCharType="end"/>
            </w:r>
          </w:hyperlink>
        </w:p>
        <w:p w14:paraId="27407704" w14:textId="14A81679" w:rsidR="009D2EA9" w:rsidRDefault="003A0FE9">
          <w:pPr>
            <w:pStyle w:val="TOC2"/>
            <w:tabs>
              <w:tab w:val="right" w:leader="dot" w:pos="9350"/>
            </w:tabs>
            <w:rPr>
              <w:rFonts w:cstheme="minorBidi"/>
              <w:noProof/>
            </w:rPr>
          </w:pPr>
          <w:hyperlink w:anchor="_Toc47448253" w:history="1">
            <w:r w:rsidR="009D2EA9" w:rsidRPr="00FE28A8">
              <w:rPr>
                <w:rStyle w:val="Hyperlink"/>
                <w:noProof/>
              </w:rPr>
              <w:t>RM Enter/Modify Transfers [MU3]</w:t>
            </w:r>
            <w:r w:rsidR="009D2EA9">
              <w:rPr>
                <w:noProof/>
                <w:webHidden/>
              </w:rPr>
              <w:tab/>
            </w:r>
            <w:r w:rsidR="009D2EA9">
              <w:rPr>
                <w:noProof/>
                <w:webHidden/>
              </w:rPr>
              <w:fldChar w:fldCharType="begin"/>
            </w:r>
            <w:r w:rsidR="009D2EA9">
              <w:rPr>
                <w:noProof/>
                <w:webHidden/>
              </w:rPr>
              <w:instrText xml:space="preserve"> PAGEREF _Toc47448253 \h </w:instrText>
            </w:r>
            <w:r w:rsidR="009D2EA9">
              <w:rPr>
                <w:noProof/>
                <w:webHidden/>
              </w:rPr>
            </w:r>
            <w:r w:rsidR="009D2EA9">
              <w:rPr>
                <w:noProof/>
                <w:webHidden/>
              </w:rPr>
              <w:fldChar w:fldCharType="separate"/>
            </w:r>
            <w:r w:rsidR="009D2EA9">
              <w:rPr>
                <w:noProof/>
                <w:webHidden/>
              </w:rPr>
              <w:t>19</w:t>
            </w:r>
            <w:r w:rsidR="009D2EA9">
              <w:rPr>
                <w:noProof/>
                <w:webHidden/>
              </w:rPr>
              <w:fldChar w:fldCharType="end"/>
            </w:r>
          </w:hyperlink>
        </w:p>
        <w:p w14:paraId="6F22AEF7" w14:textId="41BBEB4B" w:rsidR="009D2EA9" w:rsidRDefault="003A0FE9">
          <w:pPr>
            <w:pStyle w:val="TOC3"/>
            <w:tabs>
              <w:tab w:val="right" w:leader="dot" w:pos="9350"/>
            </w:tabs>
            <w:rPr>
              <w:rFonts w:cstheme="minorBidi"/>
              <w:noProof/>
            </w:rPr>
          </w:pPr>
          <w:hyperlink w:anchor="_Toc47448254" w:history="1">
            <w:r w:rsidR="009D2EA9" w:rsidRPr="00FE28A8">
              <w:rPr>
                <w:rStyle w:val="Hyperlink"/>
                <w:noProof/>
              </w:rPr>
              <w:t>Transfers</w:t>
            </w:r>
            <w:r w:rsidR="009D2EA9">
              <w:rPr>
                <w:noProof/>
                <w:webHidden/>
              </w:rPr>
              <w:tab/>
            </w:r>
            <w:r w:rsidR="009D2EA9">
              <w:rPr>
                <w:noProof/>
                <w:webHidden/>
              </w:rPr>
              <w:fldChar w:fldCharType="begin"/>
            </w:r>
            <w:r w:rsidR="009D2EA9">
              <w:rPr>
                <w:noProof/>
                <w:webHidden/>
              </w:rPr>
              <w:instrText xml:space="preserve"> PAGEREF _Toc47448254 \h </w:instrText>
            </w:r>
            <w:r w:rsidR="009D2EA9">
              <w:rPr>
                <w:noProof/>
                <w:webHidden/>
              </w:rPr>
            </w:r>
            <w:r w:rsidR="009D2EA9">
              <w:rPr>
                <w:noProof/>
                <w:webHidden/>
              </w:rPr>
              <w:fldChar w:fldCharType="separate"/>
            </w:r>
            <w:r w:rsidR="009D2EA9">
              <w:rPr>
                <w:noProof/>
                <w:webHidden/>
              </w:rPr>
              <w:t>19</w:t>
            </w:r>
            <w:r w:rsidR="009D2EA9">
              <w:rPr>
                <w:noProof/>
                <w:webHidden/>
              </w:rPr>
              <w:fldChar w:fldCharType="end"/>
            </w:r>
          </w:hyperlink>
        </w:p>
        <w:p w14:paraId="6387ECC2" w14:textId="31879B39" w:rsidR="009D2EA9" w:rsidRDefault="003A0FE9">
          <w:pPr>
            <w:pStyle w:val="TOC2"/>
            <w:tabs>
              <w:tab w:val="right" w:leader="dot" w:pos="9350"/>
            </w:tabs>
            <w:rPr>
              <w:rFonts w:cstheme="minorBidi"/>
              <w:noProof/>
            </w:rPr>
          </w:pPr>
          <w:hyperlink w:anchor="_Toc47448257" w:history="1">
            <w:r w:rsidR="009D2EA9" w:rsidRPr="00FE28A8">
              <w:rPr>
                <w:rStyle w:val="Hyperlink"/>
                <w:noProof/>
              </w:rPr>
              <w:t>RM Enter/Modify Adjustment [MU4]</w:t>
            </w:r>
            <w:r w:rsidR="009D2EA9">
              <w:rPr>
                <w:noProof/>
                <w:webHidden/>
              </w:rPr>
              <w:tab/>
            </w:r>
            <w:r w:rsidR="009D2EA9">
              <w:rPr>
                <w:noProof/>
                <w:webHidden/>
              </w:rPr>
              <w:fldChar w:fldCharType="begin"/>
            </w:r>
            <w:r w:rsidR="009D2EA9">
              <w:rPr>
                <w:noProof/>
                <w:webHidden/>
              </w:rPr>
              <w:instrText xml:space="preserve"> PAGEREF _Toc47448257 \h </w:instrText>
            </w:r>
            <w:r w:rsidR="009D2EA9">
              <w:rPr>
                <w:noProof/>
                <w:webHidden/>
              </w:rPr>
            </w:r>
            <w:r w:rsidR="009D2EA9">
              <w:rPr>
                <w:noProof/>
                <w:webHidden/>
              </w:rPr>
              <w:fldChar w:fldCharType="separate"/>
            </w:r>
            <w:r w:rsidR="009D2EA9">
              <w:rPr>
                <w:noProof/>
                <w:webHidden/>
              </w:rPr>
              <w:t>22</w:t>
            </w:r>
            <w:r w:rsidR="009D2EA9">
              <w:rPr>
                <w:noProof/>
                <w:webHidden/>
              </w:rPr>
              <w:fldChar w:fldCharType="end"/>
            </w:r>
          </w:hyperlink>
        </w:p>
        <w:p w14:paraId="7092C323" w14:textId="400C488E" w:rsidR="009D2EA9" w:rsidRDefault="003A0FE9">
          <w:pPr>
            <w:pStyle w:val="TOC3"/>
            <w:tabs>
              <w:tab w:val="right" w:leader="dot" w:pos="9350"/>
            </w:tabs>
            <w:rPr>
              <w:rFonts w:cstheme="minorBidi"/>
              <w:noProof/>
            </w:rPr>
          </w:pPr>
          <w:hyperlink w:anchor="_Toc47448258" w:history="1">
            <w:r w:rsidR="009D2EA9" w:rsidRPr="00FE28A8">
              <w:rPr>
                <w:rStyle w:val="Hyperlink"/>
                <w:noProof/>
              </w:rPr>
              <w:t>Adjustment</w:t>
            </w:r>
            <w:r w:rsidR="009D2EA9">
              <w:rPr>
                <w:noProof/>
                <w:webHidden/>
              </w:rPr>
              <w:tab/>
            </w:r>
            <w:r w:rsidR="009D2EA9">
              <w:rPr>
                <w:noProof/>
                <w:webHidden/>
              </w:rPr>
              <w:fldChar w:fldCharType="begin"/>
            </w:r>
            <w:r w:rsidR="009D2EA9">
              <w:rPr>
                <w:noProof/>
                <w:webHidden/>
              </w:rPr>
              <w:instrText xml:space="preserve"> PAGEREF _Toc47448258 \h </w:instrText>
            </w:r>
            <w:r w:rsidR="009D2EA9">
              <w:rPr>
                <w:noProof/>
                <w:webHidden/>
              </w:rPr>
            </w:r>
            <w:r w:rsidR="009D2EA9">
              <w:rPr>
                <w:noProof/>
                <w:webHidden/>
              </w:rPr>
              <w:fldChar w:fldCharType="separate"/>
            </w:r>
            <w:r w:rsidR="009D2EA9">
              <w:rPr>
                <w:noProof/>
                <w:webHidden/>
              </w:rPr>
              <w:t>22</w:t>
            </w:r>
            <w:r w:rsidR="009D2EA9">
              <w:rPr>
                <w:noProof/>
                <w:webHidden/>
              </w:rPr>
              <w:fldChar w:fldCharType="end"/>
            </w:r>
          </w:hyperlink>
        </w:p>
        <w:p w14:paraId="4004F5C6" w14:textId="1A63AA34" w:rsidR="009D2EA9" w:rsidRDefault="003A0FE9">
          <w:pPr>
            <w:pStyle w:val="TOC2"/>
            <w:tabs>
              <w:tab w:val="right" w:leader="dot" w:pos="9350"/>
            </w:tabs>
            <w:rPr>
              <w:rFonts w:cstheme="minorBidi"/>
              <w:noProof/>
            </w:rPr>
          </w:pPr>
          <w:hyperlink w:anchor="_Toc47448261" w:history="1">
            <w:r w:rsidR="009D2EA9" w:rsidRPr="00FE28A8">
              <w:rPr>
                <w:rStyle w:val="Hyperlink"/>
                <w:noProof/>
              </w:rPr>
              <w:t>Print Raw Material Edit List [MU5]</w:t>
            </w:r>
            <w:r w:rsidR="009D2EA9">
              <w:rPr>
                <w:noProof/>
                <w:webHidden/>
              </w:rPr>
              <w:tab/>
            </w:r>
            <w:r w:rsidR="009D2EA9">
              <w:rPr>
                <w:noProof/>
                <w:webHidden/>
              </w:rPr>
              <w:fldChar w:fldCharType="begin"/>
            </w:r>
            <w:r w:rsidR="009D2EA9">
              <w:rPr>
                <w:noProof/>
                <w:webHidden/>
              </w:rPr>
              <w:instrText xml:space="preserve"> PAGEREF _Toc47448261 \h </w:instrText>
            </w:r>
            <w:r w:rsidR="009D2EA9">
              <w:rPr>
                <w:noProof/>
                <w:webHidden/>
              </w:rPr>
            </w:r>
            <w:r w:rsidR="009D2EA9">
              <w:rPr>
                <w:noProof/>
                <w:webHidden/>
              </w:rPr>
              <w:fldChar w:fldCharType="separate"/>
            </w:r>
            <w:r w:rsidR="009D2EA9">
              <w:rPr>
                <w:noProof/>
                <w:webHidden/>
              </w:rPr>
              <w:t>25</w:t>
            </w:r>
            <w:r w:rsidR="009D2EA9">
              <w:rPr>
                <w:noProof/>
                <w:webHidden/>
              </w:rPr>
              <w:fldChar w:fldCharType="end"/>
            </w:r>
          </w:hyperlink>
        </w:p>
        <w:p w14:paraId="7000FF73" w14:textId="208FD5FA" w:rsidR="009D2EA9" w:rsidRDefault="003A0FE9">
          <w:pPr>
            <w:pStyle w:val="TOC2"/>
            <w:tabs>
              <w:tab w:val="right" w:leader="dot" w:pos="9350"/>
            </w:tabs>
            <w:rPr>
              <w:rFonts w:cstheme="minorBidi"/>
              <w:noProof/>
            </w:rPr>
          </w:pPr>
          <w:hyperlink w:anchor="_Toc47448264" w:history="1">
            <w:r w:rsidR="009D2EA9" w:rsidRPr="00FE28A8">
              <w:rPr>
                <w:rStyle w:val="Hyperlink"/>
                <w:noProof/>
              </w:rPr>
              <w:t>Post to Raw Material Files [MU6]</w:t>
            </w:r>
            <w:r w:rsidR="009D2EA9">
              <w:rPr>
                <w:noProof/>
                <w:webHidden/>
              </w:rPr>
              <w:tab/>
            </w:r>
            <w:r w:rsidR="009D2EA9">
              <w:rPr>
                <w:noProof/>
                <w:webHidden/>
              </w:rPr>
              <w:fldChar w:fldCharType="begin"/>
            </w:r>
            <w:r w:rsidR="009D2EA9">
              <w:rPr>
                <w:noProof/>
                <w:webHidden/>
              </w:rPr>
              <w:instrText xml:space="preserve"> PAGEREF _Toc47448264 \h </w:instrText>
            </w:r>
            <w:r w:rsidR="009D2EA9">
              <w:rPr>
                <w:noProof/>
                <w:webHidden/>
              </w:rPr>
            </w:r>
            <w:r w:rsidR="009D2EA9">
              <w:rPr>
                <w:noProof/>
                <w:webHidden/>
              </w:rPr>
              <w:fldChar w:fldCharType="separate"/>
            </w:r>
            <w:r w:rsidR="009D2EA9">
              <w:rPr>
                <w:noProof/>
                <w:webHidden/>
              </w:rPr>
              <w:t>27</w:t>
            </w:r>
            <w:r w:rsidR="009D2EA9">
              <w:rPr>
                <w:noProof/>
                <w:webHidden/>
              </w:rPr>
              <w:fldChar w:fldCharType="end"/>
            </w:r>
          </w:hyperlink>
        </w:p>
        <w:p w14:paraId="4E8ED842" w14:textId="1BAE296C" w:rsidR="009D2EA9" w:rsidRDefault="003A0FE9">
          <w:pPr>
            <w:pStyle w:val="TOC2"/>
            <w:tabs>
              <w:tab w:val="right" w:leader="dot" w:pos="9350"/>
            </w:tabs>
            <w:rPr>
              <w:rFonts w:cstheme="minorBidi"/>
              <w:noProof/>
            </w:rPr>
          </w:pPr>
          <w:hyperlink w:anchor="_Toc47448267" w:history="1">
            <w:r w:rsidR="009D2EA9" w:rsidRPr="00FE28A8">
              <w:rPr>
                <w:rStyle w:val="Hyperlink"/>
                <w:noProof/>
              </w:rPr>
              <w:t>Delete Zero Quantity RM Bins [MU7]</w:t>
            </w:r>
            <w:r w:rsidR="009D2EA9">
              <w:rPr>
                <w:noProof/>
                <w:webHidden/>
              </w:rPr>
              <w:tab/>
            </w:r>
            <w:r w:rsidR="009D2EA9">
              <w:rPr>
                <w:noProof/>
                <w:webHidden/>
              </w:rPr>
              <w:fldChar w:fldCharType="begin"/>
            </w:r>
            <w:r w:rsidR="009D2EA9">
              <w:rPr>
                <w:noProof/>
                <w:webHidden/>
              </w:rPr>
              <w:instrText xml:space="preserve"> PAGEREF _Toc47448267 \h </w:instrText>
            </w:r>
            <w:r w:rsidR="009D2EA9">
              <w:rPr>
                <w:noProof/>
                <w:webHidden/>
              </w:rPr>
            </w:r>
            <w:r w:rsidR="009D2EA9">
              <w:rPr>
                <w:noProof/>
                <w:webHidden/>
              </w:rPr>
              <w:fldChar w:fldCharType="separate"/>
            </w:r>
            <w:r w:rsidR="009D2EA9">
              <w:rPr>
                <w:noProof/>
                <w:webHidden/>
              </w:rPr>
              <w:t>29</w:t>
            </w:r>
            <w:r w:rsidR="009D2EA9">
              <w:rPr>
                <w:noProof/>
                <w:webHidden/>
              </w:rPr>
              <w:fldChar w:fldCharType="end"/>
            </w:r>
          </w:hyperlink>
        </w:p>
        <w:p w14:paraId="590B4939" w14:textId="2501A51E" w:rsidR="009D2EA9" w:rsidRDefault="003A0FE9">
          <w:pPr>
            <w:pStyle w:val="TOC2"/>
            <w:tabs>
              <w:tab w:val="right" w:leader="dot" w:pos="9350"/>
            </w:tabs>
            <w:rPr>
              <w:rFonts w:cstheme="minorBidi"/>
              <w:noProof/>
            </w:rPr>
          </w:pPr>
          <w:hyperlink w:anchor="_Toc47448268" w:history="1">
            <w:r w:rsidR="009D2EA9" w:rsidRPr="00FE28A8">
              <w:rPr>
                <w:rStyle w:val="Hyperlink"/>
                <w:noProof/>
              </w:rPr>
              <w:t>RM Load Tag Creation [MU8]</w:t>
            </w:r>
            <w:r w:rsidR="009D2EA9">
              <w:rPr>
                <w:noProof/>
                <w:webHidden/>
              </w:rPr>
              <w:tab/>
            </w:r>
            <w:r w:rsidR="009D2EA9">
              <w:rPr>
                <w:noProof/>
                <w:webHidden/>
              </w:rPr>
              <w:fldChar w:fldCharType="begin"/>
            </w:r>
            <w:r w:rsidR="009D2EA9">
              <w:rPr>
                <w:noProof/>
                <w:webHidden/>
              </w:rPr>
              <w:instrText xml:space="preserve"> PAGEREF _Toc47448268 \h </w:instrText>
            </w:r>
            <w:r w:rsidR="009D2EA9">
              <w:rPr>
                <w:noProof/>
                <w:webHidden/>
              </w:rPr>
            </w:r>
            <w:r w:rsidR="009D2EA9">
              <w:rPr>
                <w:noProof/>
                <w:webHidden/>
              </w:rPr>
              <w:fldChar w:fldCharType="separate"/>
            </w:r>
            <w:r w:rsidR="009D2EA9">
              <w:rPr>
                <w:noProof/>
                <w:webHidden/>
              </w:rPr>
              <w:t>29</w:t>
            </w:r>
            <w:r w:rsidR="009D2EA9">
              <w:rPr>
                <w:noProof/>
                <w:webHidden/>
              </w:rPr>
              <w:fldChar w:fldCharType="end"/>
            </w:r>
          </w:hyperlink>
        </w:p>
        <w:p w14:paraId="53893CA7" w14:textId="632EAE81" w:rsidR="009D2EA9" w:rsidRDefault="003A0FE9">
          <w:pPr>
            <w:pStyle w:val="TOC1"/>
            <w:tabs>
              <w:tab w:val="right" w:leader="dot" w:pos="9350"/>
            </w:tabs>
            <w:rPr>
              <w:rFonts w:cstheme="minorBidi"/>
              <w:noProof/>
            </w:rPr>
          </w:pPr>
          <w:hyperlink w:anchor="_Toc47448270" w:history="1">
            <w:r w:rsidR="009D2EA9" w:rsidRPr="00FE28A8">
              <w:rPr>
                <w:rStyle w:val="Hyperlink"/>
                <w:b/>
                <w:bCs/>
                <w:noProof/>
              </w:rPr>
              <w:t>Raw Material Inventory Control and Warehouse Transactions</w:t>
            </w:r>
            <w:r w:rsidR="009D2EA9">
              <w:rPr>
                <w:noProof/>
                <w:webHidden/>
              </w:rPr>
              <w:tab/>
            </w:r>
            <w:r w:rsidR="009D2EA9">
              <w:rPr>
                <w:noProof/>
                <w:webHidden/>
              </w:rPr>
              <w:fldChar w:fldCharType="begin"/>
            </w:r>
            <w:r w:rsidR="009D2EA9">
              <w:rPr>
                <w:noProof/>
                <w:webHidden/>
              </w:rPr>
              <w:instrText xml:space="preserve"> PAGEREF _Toc47448270 \h </w:instrText>
            </w:r>
            <w:r w:rsidR="009D2EA9">
              <w:rPr>
                <w:noProof/>
                <w:webHidden/>
              </w:rPr>
            </w:r>
            <w:r w:rsidR="009D2EA9">
              <w:rPr>
                <w:noProof/>
                <w:webHidden/>
              </w:rPr>
              <w:fldChar w:fldCharType="separate"/>
            </w:r>
            <w:r w:rsidR="009D2EA9">
              <w:rPr>
                <w:noProof/>
                <w:webHidden/>
              </w:rPr>
              <w:t>31</w:t>
            </w:r>
            <w:r w:rsidR="009D2EA9">
              <w:rPr>
                <w:noProof/>
                <w:webHidden/>
              </w:rPr>
              <w:fldChar w:fldCharType="end"/>
            </w:r>
          </w:hyperlink>
        </w:p>
        <w:p w14:paraId="52E8B533" w14:textId="666CCC2E" w:rsidR="009D2EA9" w:rsidRDefault="003A0FE9">
          <w:pPr>
            <w:pStyle w:val="TOC1"/>
            <w:tabs>
              <w:tab w:val="right" w:leader="dot" w:pos="9350"/>
            </w:tabs>
            <w:rPr>
              <w:rFonts w:cstheme="minorBidi"/>
              <w:noProof/>
            </w:rPr>
          </w:pPr>
          <w:hyperlink w:anchor="_Toc47448271" w:history="1">
            <w:r w:rsidR="009D2EA9" w:rsidRPr="00FE28A8">
              <w:rPr>
                <w:rStyle w:val="Hyperlink"/>
                <w:b/>
                <w:bCs/>
                <w:noProof/>
              </w:rPr>
              <w:t>Count Raw Goods Inventory [MC]</w:t>
            </w:r>
            <w:r w:rsidR="009D2EA9">
              <w:rPr>
                <w:noProof/>
                <w:webHidden/>
              </w:rPr>
              <w:tab/>
            </w:r>
            <w:r w:rsidR="009D2EA9">
              <w:rPr>
                <w:noProof/>
                <w:webHidden/>
              </w:rPr>
              <w:fldChar w:fldCharType="begin"/>
            </w:r>
            <w:r w:rsidR="009D2EA9">
              <w:rPr>
                <w:noProof/>
                <w:webHidden/>
              </w:rPr>
              <w:instrText xml:space="preserve"> PAGEREF _Toc47448271 \h </w:instrText>
            </w:r>
            <w:r w:rsidR="009D2EA9">
              <w:rPr>
                <w:noProof/>
                <w:webHidden/>
              </w:rPr>
            </w:r>
            <w:r w:rsidR="009D2EA9">
              <w:rPr>
                <w:noProof/>
                <w:webHidden/>
              </w:rPr>
              <w:fldChar w:fldCharType="separate"/>
            </w:r>
            <w:r w:rsidR="009D2EA9">
              <w:rPr>
                <w:noProof/>
                <w:webHidden/>
              </w:rPr>
              <w:t>32</w:t>
            </w:r>
            <w:r w:rsidR="009D2EA9">
              <w:rPr>
                <w:noProof/>
                <w:webHidden/>
              </w:rPr>
              <w:fldChar w:fldCharType="end"/>
            </w:r>
          </w:hyperlink>
        </w:p>
        <w:p w14:paraId="447C39E6" w14:textId="534A90B8" w:rsidR="009D2EA9" w:rsidRDefault="003A0FE9">
          <w:pPr>
            <w:pStyle w:val="TOC2"/>
            <w:tabs>
              <w:tab w:val="right" w:leader="dot" w:pos="9350"/>
            </w:tabs>
            <w:rPr>
              <w:rFonts w:cstheme="minorBidi"/>
              <w:noProof/>
            </w:rPr>
          </w:pPr>
          <w:hyperlink w:anchor="_Toc47448272"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_Toc47448272 \h </w:instrText>
            </w:r>
            <w:r w:rsidR="009D2EA9">
              <w:rPr>
                <w:noProof/>
                <w:webHidden/>
              </w:rPr>
            </w:r>
            <w:r w:rsidR="009D2EA9">
              <w:rPr>
                <w:noProof/>
                <w:webHidden/>
              </w:rPr>
              <w:fldChar w:fldCharType="separate"/>
            </w:r>
            <w:r w:rsidR="009D2EA9">
              <w:rPr>
                <w:noProof/>
                <w:webHidden/>
              </w:rPr>
              <w:t>32</w:t>
            </w:r>
            <w:r w:rsidR="009D2EA9">
              <w:rPr>
                <w:noProof/>
                <w:webHidden/>
              </w:rPr>
              <w:fldChar w:fldCharType="end"/>
            </w:r>
          </w:hyperlink>
        </w:p>
        <w:p w14:paraId="6CC5F442" w14:textId="5C1247BA" w:rsidR="009D2EA9" w:rsidRDefault="003A0FE9">
          <w:pPr>
            <w:pStyle w:val="TOC2"/>
            <w:tabs>
              <w:tab w:val="right" w:leader="dot" w:pos="9350"/>
            </w:tabs>
            <w:rPr>
              <w:rFonts w:cstheme="minorBidi"/>
              <w:noProof/>
            </w:rPr>
          </w:pPr>
          <w:hyperlink w:anchor="_Toc47448273" w:history="1">
            <w:r w:rsidR="009D2EA9" w:rsidRPr="00FE28A8">
              <w:rPr>
                <w:rStyle w:val="Hyperlink"/>
                <w:noProof/>
              </w:rPr>
              <w:t>Cycle Count Code Report [MC1]</w:t>
            </w:r>
            <w:r w:rsidR="009D2EA9">
              <w:rPr>
                <w:noProof/>
                <w:webHidden/>
              </w:rPr>
              <w:tab/>
            </w:r>
            <w:r w:rsidR="009D2EA9">
              <w:rPr>
                <w:noProof/>
                <w:webHidden/>
              </w:rPr>
              <w:fldChar w:fldCharType="begin"/>
            </w:r>
            <w:r w:rsidR="009D2EA9">
              <w:rPr>
                <w:noProof/>
                <w:webHidden/>
              </w:rPr>
              <w:instrText xml:space="preserve"> PAGEREF _Toc47448273 \h </w:instrText>
            </w:r>
            <w:r w:rsidR="009D2EA9">
              <w:rPr>
                <w:noProof/>
                <w:webHidden/>
              </w:rPr>
            </w:r>
            <w:r w:rsidR="009D2EA9">
              <w:rPr>
                <w:noProof/>
                <w:webHidden/>
              </w:rPr>
              <w:fldChar w:fldCharType="separate"/>
            </w:r>
            <w:r w:rsidR="009D2EA9">
              <w:rPr>
                <w:noProof/>
                <w:webHidden/>
              </w:rPr>
              <w:t>32</w:t>
            </w:r>
            <w:r w:rsidR="009D2EA9">
              <w:rPr>
                <w:noProof/>
                <w:webHidden/>
              </w:rPr>
              <w:fldChar w:fldCharType="end"/>
            </w:r>
          </w:hyperlink>
        </w:p>
        <w:p w14:paraId="0E257282" w14:textId="46B7FB17" w:rsidR="009D2EA9" w:rsidRDefault="003A0FE9">
          <w:pPr>
            <w:pStyle w:val="TOC2"/>
            <w:tabs>
              <w:tab w:val="right" w:leader="dot" w:pos="9350"/>
            </w:tabs>
            <w:rPr>
              <w:rFonts w:cstheme="minorBidi"/>
              <w:noProof/>
            </w:rPr>
          </w:pPr>
          <w:hyperlink w:anchor="_Toc47448276" w:history="1">
            <w:r w:rsidR="009D2EA9" w:rsidRPr="00FE28A8">
              <w:rPr>
                <w:rStyle w:val="Hyperlink"/>
                <w:noProof/>
              </w:rPr>
              <w:t>Physical Count Processing [MC2]</w:t>
            </w:r>
            <w:r w:rsidR="009D2EA9">
              <w:rPr>
                <w:noProof/>
                <w:webHidden/>
              </w:rPr>
              <w:tab/>
            </w:r>
            <w:r w:rsidR="009D2EA9">
              <w:rPr>
                <w:noProof/>
                <w:webHidden/>
              </w:rPr>
              <w:fldChar w:fldCharType="begin"/>
            </w:r>
            <w:r w:rsidR="009D2EA9">
              <w:rPr>
                <w:noProof/>
                <w:webHidden/>
              </w:rPr>
              <w:instrText xml:space="preserve"> PAGEREF _Toc47448276 \h </w:instrText>
            </w:r>
            <w:r w:rsidR="009D2EA9">
              <w:rPr>
                <w:noProof/>
                <w:webHidden/>
              </w:rPr>
            </w:r>
            <w:r w:rsidR="009D2EA9">
              <w:rPr>
                <w:noProof/>
                <w:webHidden/>
              </w:rPr>
              <w:fldChar w:fldCharType="separate"/>
            </w:r>
            <w:r w:rsidR="009D2EA9">
              <w:rPr>
                <w:noProof/>
                <w:webHidden/>
              </w:rPr>
              <w:t>34</w:t>
            </w:r>
            <w:r w:rsidR="009D2EA9">
              <w:rPr>
                <w:noProof/>
                <w:webHidden/>
              </w:rPr>
              <w:fldChar w:fldCharType="end"/>
            </w:r>
          </w:hyperlink>
        </w:p>
        <w:p w14:paraId="4DA69E65" w14:textId="7D5B2431" w:rsidR="009D2EA9" w:rsidRDefault="003A0FE9">
          <w:pPr>
            <w:pStyle w:val="TOC3"/>
            <w:tabs>
              <w:tab w:val="right" w:leader="dot" w:pos="9350"/>
            </w:tabs>
            <w:rPr>
              <w:rFonts w:cstheme="minorBidi"/>
              <w:noProof/>
            </w:rPr>
          </w:pPr>
          <w:hyperlink w:anchor="_Toc47448277"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_Toc47448277 \h </w:instrText>
            </w:r>
            <w:r w:rsidR="009D2EA9">
              <w:rPr>
                <w:noProof/>
                <w:webHidden/>
              </w:rPr>
            </w:r>
            <w:r w:rsidR="009D2EA9">
              <w:rPr>
                <w:noProof/>
                <w:webHidden/>
              </w:rPr>
              <w:fldChar w:fldCharType="separate"/>
            </w:r>
            <w:r w:rsidR="009D2EA9">
              <w:rPr>
                <w:noProof/>
                <w:webHidden/>
              </w:rPr>
              <w:t>34</w:t>
            </w:r>
            <w:r w:rsidR="009D2EA9">
              <w:rPr>
                <w:noProof/>
                <w:webHidden/>
              </w:rPr>
              <w:fldChar w:fldCharType="end"/>
            </w:r>
          </w:hyperlink>
        </w:p>
        <w:p w14:paraId="0C17793D" w14:textId="07D53D6D" w:rsidR="009D2EA9" w:rsidRDefault="003A0FE9">
          <w:pPr>
            <w:pStyle w:val="TOC3"/>
            <w:tabs>
              <w:tab w:val="right" w:leader="dot" w:pos="9350"/>
            </w:tabs>
            <w:rPr>
              <w:rFonts w:cstheme="minorBidi"/>
              <w:noProof/>
            </w:rPr>
          </w:pPr>
          <w:hyperlink w:anchor="_Toc47448278" w:history="1">
            <w:r w:rsidR="009D2EA9" w:rsidRPr="00FE28A8">
              <w:rPr>
                <w:rStyle w:val="Hyperlink"/>
                <w:noProof/>
              </w:rPr>
              <w:t>Counts</w:t>
            </w:r>
            <w:r w:rsidR="009D2EA9">
              <w:rPr>
                <w:noProof/>
                <w:webHidden/>
              </w:rPr>
              <w:tab/>
            </w:r>
            <w:r w:rsidR="009D2EA9">
              <w:rPr>
                <w:noProof/>
                <w:webHidden/>
              </w:rPr>
              <w:fldChar w:fldCharType="begin"/>
            </w:r>
            <w:r w:rsidR="009D2EA9">
              <w:rPr>
                <w:noProof/>
                <w:webHidden/>
              </w:rPr>
              <w:instrText xml:space="preserve"> PAGEREF _Toc47448278 \h </w:instrText>
            </w:r>
            <w:r w:rsidR="009D2EA9">
              <w:rPr>
                <w:noProof/>
                <w:webHidden/>
              </w:rPr>
            </w:r>
            <w:r w:rsidR="009D2EA9">
              <w:rPr>
                <w:noProof/>
                <w:webHidden/>
              </w:rPr>
              <w:fldChar w:fldCharType="separate"/>
            </w:r>
            <w:r w:rsidR="009D2EA9">
              <w:rPr>
                <w:noProof/>
                <w:webHidden/>
              </w:rPr>
              <w:t>35</w:t>
            </w:r>
            <w:r w:rsidR="009D2EA9">
              <w:rPr>
                <w:noProof/>
                <w:webHidden/>
              </w:rPr>
              <w:fldChar w:fldCharType="end"/>
            </w:r>
          </w:hyperlink>
        </w:p>
        <w:p w14:paraId="550755B2" w14:textId="5ADAFAE9" w:rsidR="009D2EA9" w:rsidRDefault="003A0FE9">
          <w:pPr>
            <w:pStyle w:val="TOC2"/>
            <w:tabs>
              <w:tab w:val="right" w:leader="dot" w:pos="9350"/>
            </w:tabs>
            <w:rPr>
              <w:rFonts w:cstheme="minorBidi"/>
              <w:noProof/>
            </w:rPr>
          </w:pPr>
          <w:hyperlink w:anchor="_Toc47448281" w:history="1">
            <w:r w:rsidR="009D2EA9" w:rsidRPr="00FE28A8">
              <w:rPr>
                <w:rStyle w:val="Hyperlink"/>
                <w:noProof/>
              </w:rPr>
              <w:t>Post Physical Counts [MC3]</w:t>
            </w:r>
            <w:r w:rsidR="009D2EA9">
              <w:rPr>
                <w:noProof/>
                <w:webHidden/>
              </w:rPr>
              <w:tab/>
            </w:r>
            <w:r w:rsidR="009D2EA9">
              <w:rPr>
                <w:noProof/>
                <w:webHidden/>
              </w:rPr>
              <w:fldChar w:fldCharType="begin"/>
            </w:r>
            <w:r w:rsidR="009D2EA9">
              <w:rPr>
                <w:noProof/>
                <w:webHidden/>
              </w:rPr>
              <w:instrText xml:space="preserve"> PAGEREF _Toc47448281 \h </w:instrText>
            </w:r>
            <w:r w:rsidR="009D2EA9">
              <w:rPr>
                <w:noProof/>
                <w:webHidden/>
              </w:rPr>
            </w:r>
            <w:r w:rsidR="009D2EA9">
              <w:rPr>
                <w:noProof/>
                <w:webHidden/>
              </w:rPr>
              <w:fldChar w:fldCharType="separate"/>
            </w:r>
            <w:r w:rsidR="009D2EA9">
              <w:rPr>
                <w:noProof/>
                <w:webHidden/>
              </w:rPr>
              <w:t>38</w:t>
            </w:r>
            <w:r w:rsidR="009D2EA9">
              <w:rPr>
                <w:noProof/>
                <w:webHidden/>
              </w:rPr>
              <w:fldChar w:fldCharType="end"/>
            </w:r>
          </w:hyperlink>
        </w:p>
        <w:p w14:paraId="18619654" w14:textId="1A84B40A" w:rsidR="009D2EA9" w:rsidRDefault="003A0FE9">
          <w:pPr>
            <w:pStyle w:val="TOC2"/>
            <w:tabs>
              <w:tab w:val="right" w:leader="dot" w:pos="9350"/>
            </w:tabs>
            <w:rPr>
              <w:rFonts w:cstheme="minorBidi"/>
              <w:noProof/>
            </w:rPr>
          </w:pPr>
          <w:hyperlink w:anchor="_Toc47448284" w:history="1">
            <w:r w:rsidR="009D2EA9" w:rsidRPr="00FE28A8">
              <w:rPr>
                <w:rStyle w:val="Hyperlink"/>
                <w:noProof/>
              </w:rPr>
              <w:t>Initialize Physical Counts [MC4]</w:t>
            </w:r>
            <w:r w:rsidR="009D2EA9">
              <w:rPr>
                <w:noProof/>
                <w:webHidden/>
              </w:rPr>
              <w:tab/>
            </w:r>
            <w:r w:rsidR="009D2EA9">
              <w:rPr>
                <w:noProof/>
                <w:webHidden/>
              </w:rPr>
              <w:fldChar w:fldCharType="begin"/>
            </w:r>
            <w:r w:rsidR="009D2EA9">
              <w:rPr>
                <w:noProof/>
                <w:webHidden/>
              </w:rPr>
              <w:instrText xml:space="preserve"> PAGEREF _Toc47448284 \h </w:instrText>
            </w:r>
            <w:r w:rsidR="009D2EA9">
              <w:rPr>
                <w:noProof/>
                <w:webHidden/>
              </w:rPr>
            </w:r>
            <w:r w:rsidR="009D2EA9">
              <w:rPr>
                <w:noProof/>
                <w:webHidden/>
              </w:rPr>
              <w:fldChar w:fldCharType="separate"/>
            </w:r>
            <w:r w:rsidR="009D2EA9">
              <w:rPr>
                <w:noProof/>
                <w:webHidden/>
              </w:rPr>
              <w:t>39</w:t>
            </w:r>
            <w:r w:rsidR="009D2EA9">
              <w:rPr>
                <w:noProof/>
                <w:webHidden/>
              </w:rPr>
              <w:fldChar w:fldCharType="end"/>
            </w:r>
          </w:hyperlink>
        </w:p>
        <w:p w14:paraId="531E78B2" w14:textId="22A1762E" w:rsidR="009D2EA9" w:rsidRDefault="003A0FE9">
          <w:pPr>
            <w:pStyle w:val="TOC2"/>
            <w:tabs>
              <w:tab w:val="right" w:leader="dot" w:pos="9350"/>
            </w:tabs>
            <w:rPr>
              <w:rFonts w:cstheme="minorBidi"/>
              <w:noProof/>
            </w:rPr>
          </w:pPr>
          <w:hyperlink w:anchor="_Toc47448286" w:history="1">
            <w:r w:rsidR="009D2EA9" w:rsidRPr="00FE28A8">
              <w:rPr>
                <w:rStyle w:val="Hyperlink"/>
                <w:noProof/>
              </w:rPr>
              <w:t>Analyze and Post Physical Counts [MC5]</w:t>
            </w:r>
            <w:r w:rsidR="009D2EA9">
              <w:rPr>
                <w:noProof/>
                <w:webHidden/>
              </w:rPr>
              <w:tab/>
            </w:r>
            <w:r w:rsidR="009D2EA9">
              <w:rPr>
                <w:noProof/>
                <w:webHidden/>
              </w:rPr>
              <w:fldChar w:fldCharType="begin"/>
            </w:r>
            <w:r w:rsidR="009D2EA9">
              <w:rPr>
                <w:noProof/>
                <w:webHidden/>
              </w:rPr>
              <w:instrText xml:space="preserve"> PAGEREF _Toc47448286 \h </w:instrText>
            </w:r>
            <w:r w:rsidR="009D2EA9">
              <w:rPr>
                <w:noProof/>
                <w:webHidden/>
              </w:rPr>
            </w:r>
            <w:r w:rsidR="009D2EA9">
              <w:rPr>
                <w:noProof/>
                <w:webHidden/>
              </w:rPr>
              <w:fldChar w:fldCharType="separate"/>
            </w:r>
            <w:r w:rsidR="009D2EA9">
              <w:rPr>
                <w:noProof/>
                <w:webHidden/>
              </w:rPr>
              <w:t>40</w:t>
            </w:r>
            <w:r w:rsidR="009D2EA9">
              <w:rPr>
                <w:noProof/>
                <w:webHidden/>
              </w:rPr>
              <w:fldChar w:fldCharType="end"/>
            </w:r>
          </w:hyperlink>
        </w:p>
        <w:p w14:paraId="7E2901CB" w14:textId="4D34EC9A" w:rsidR="009D2EA9" w:rsidRDefault="003A0FE9">
          <w:pPr>
            <w:pStyle w:val="TOC1"/>
            <w:tabs>
              <w:tab w:val="right" w:leader="dot" w:pos="9350"/>
            </w:tabs>
            <w:rPr>
              <w:rFonts w:cstheme="minorBidi"/>
              <w:noProof/>
            </w:rPr>
          </w:pPr>
          <w:hyperlink w:anchor="_Toc47448293" w:history="1">
            <w:r w:rsidR="009D2EA9" w:rsidRPr="00FE28A8">
              <w:rPr>
                <w:rStyle w:val="Hyperlink"/>
                <w:b/>
                <w:bCs/>
                <w:noProof/>
              </w:rPr>
              <w:t>Global RM Price Change [MG]</w:t>
            </w:r>
            <w:r w:rsidR="009D2EA9">
              <w:rPr>
                <w:noProof/>
                <w:webHidden/>
              </w:rPr>
              <w:tab/>
            </w:r>
            <w:r w:rsidR="009D2EA9">
              <w:rPr>
                <w:noProof/>
                <w:webHidden/>
              </w:rPr>
              <w:fldChar w:fldCharType="begin"/>
            </w:r>
            <w:r w:rsidR="009D2EA9">
              <w:rPr>
                <w:noProof/>
                <w:webHidden/>
              </w:rPr>
              <w:instrText xml:space="preserve"> PAGEREF _Toc47448293 \h </w:instrText>
            </w:r>
            <w:r w:rsidR="009D2EA9">
              <w:rPr>
                <w:noProof/>
                <w:webHidden/>
              </w:rPr>
            </w:r>
            <w:r w:rsidR="009D2EA9">
              <w:rPr>
                <w:noProof/>
                <w:webHidden/>
              </w:rPr>
              <w:fldChar w:fldCharType="separate"/>
            </w:r>
            <w:r w:rsidR="009D2EA9">
              <w:rPr>
                <w:noProof/>
                <w:webHidden/>
              </w:rPr>
              <w:t>43</w:t>
            </w:r>
            <w:r w:rsidR="009D2EA9">
              <w:rPr>
                <w:noProof/>
                <w:webHidden/>
              </w:rPr>
              <w:fldChar w:fldCharType="end"/>
            </w:r>
          </w:hyperlink>
        </w:p>
        <w:p w14:paraId="00ADAE19" w14:textId="13573CDD" w:rsidR="009D2EA9" w:rsidRDefault="003A0FE9">
          <w:pPr>
            <w:pStyle w:val="TOC3"/>
            <w:tabs>
              <w:tab w:val="right" w:leader="dot" w:pos="9350"/>
            </w:tabs>
            <w:rPr>
              <w:rFonts w:cstheme="minorBidi"/>
              <w:noProof/>
            </w:rPr>
          </w:pPr>
          <w:hyperlink w:anchor="_Toc47448295" w:history="1">
            <w:r w:rsidR="009D2EA9" w:rsidRPr="00FE28A8">
              <w:rPr>
                <w:rStyle w:val="Hyperlink"/>
                <w:noProof/>
              </w:rPr>
              <w:t>Select/Deselect Material Types</w:t>
            </w:r>
            <w:r w:rsidR="009D2EA9">
              <w:rPr>
                <w:noProof/>
                <w:webHidden/>
              </w:rPr>
              <w:tab/>
            </w:r>
            <w:r w:rsidR="009D2EA9">
              <w:rPr>
                <w:noProof/>
                <w:webHidden/>
              </w:rPr>
              <w:fldChar w:fldCharType="begin"/>
            </w:r>
            <w:r w:rsidR="009D2EA9">
              <w:rPr>
                <w:noProof/>
                <w:webHidden/>
              </w:rPr>
              <w:instrText xml:space="preserve"> PAGEREF _Toc47448295 \h </w:instrText>
            </w:r>
            <w:r w:rsidR="009D2EA9">
              <w:rPr>
                <w:noProof/>
                <w:webHidden/>
              </w:rPr>
            </w:r>
            <w:r w:rsidR="009D2EA9">
              <w:rPr>
                <w:noProof/>
                <w:webHidden/>
              </w:rPr>
              <w:fldChar w:fldCharType="separate"/>
            </w:r>
            <w:r w:rsidR="009D2EA9">
              <w:rPr>
                <w:noProof/>
                <w:webHidden/>
              </w:rPr>
              <w:t>43</w:t>
            </w:r>
            <w:r w:rsidR="009D2EA9">
              <w:rPr>
                <w:noProof/>
                <w:webHidden/>
              </w:rPr>
              <w:fldChar w:fldCharType="end"/>
            </w:r>
          </w:hyperlink>
        </w:p>
        <w:p w14:paraId="21FCA231" w14:textId="24B5D276" w:rsidR="009D2EA9" w:rsidRDefault="003A0FE9">
          <w:pPr>
            <w:pStyle w:val="TOC1"/>
            <w:tabs>
              <w:tab w:val="right" w:leader="dot" w:pos="9350"/>
            </w:tabs>
            <w:rPr>
              <w:rFonts w:cstheme="minorBidi"/>
              <w:noProof/>
            </w:rPr>
          </w:pPr>
          <w:hyperlink w:anchor="_Toc47448296" w:history="1">
            <w:r w:rsidR="009D2EA9" w:rsidRPr="00FE28A8">
              <w:rPr>
                <w:rStyle w:val="Hyperlink"/>
                <w:b/>
                <w:bCs/>
                <w:noProof/>
              </w:rPr>
              <w:t>Query Raw Goods [MQ]</w:t>
            </w:r>
            <w:r w:rsidR="009D2EA9">
              <w:rPr>
                <w:noProof/>
                <w:webHidden/>
              </w:rPr>
              <w:tab/>
            </w:r>
            <w:r w:rsidR="009D2EA9">
              <w:rPr>
                <w:noProof/>
                <w:webHidden/>
              </w:rPr>
              <w:fldChar w:fldCharType="begin"/>
            </w:r>
            <w:r w:rsidR="009D2EA9">
              <w:rPr>
                <w:noProof/>
                <w:webHidden/>
              </w:rPr>
              <w:instrText xml:space="preserve"> PAGEREF _Toc47448296 \h </w:instrText>
            </w:r>
            <w:r w:rsidR="009D2EA9">
              <w:rPr>
                <w:noProof/>
                <w:webHidden/>
              </w:rPr>
            </w:r>
            <w:r w:rsidR="009D2EA9">
              <w:rPr>
                <w:noProof/>
                <w:webHidden/>
              </w:rPr>
              <w:fldChar w:fldCharType="separate"/>
            </w:r>
            <w:r w:rsidR="009D2EA9">
              <w:rPr>
                <w:noProof/>
                <w:webHidden/>
              </w:rPr>
              <w:t>44</w:t>
            </w:r>
            <w:r w:rsidR="009D2EA9">
              <w:rPr>
                <w:noProof/>
                <w:webHidden/>
              </w:rPr>
              <w:fldChar w:fldCharType="end"/>
            </w:r>
          </w:hyperlink>
        </w:p>
        <w:p w14:paraId="73E6F29D" w14:textId="38EAEA8F" w:rsidR="009D2EA9" w:rsidRDefault="003A0FE9">
          <w:pPr>
            <w:pStyle w:val="TOC2"/>
            <w:tabs>
              <w:tab w:val="right" w:leader="dot" w:pos="9350"/>
            </w:tabs>
            <w:rPr>
              <w:rFonts w:cstheme="minorBidi"/>
              <w:noProof/>
            </w:rPr>
          </w:pPr>
          <w:hyperlink w:anchor="_Toc47448297"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_Toc47448297 \h </w:instrText>
            </w:r>
            <w:r w:rsidR="009D2EA9">
              <w:rPr>
                <w:noProof/>
                <w:webHidden/>
              </w:rPr>
            </w:r>
            <w:r w:rsidR="009D2EA9">
              <w:rPr>
                <w:noProof/>
                <w:webHidden/>
              </w:rPr>
              <w:fldChar w:fldCharType="separate"/>
            </w:r>
            <w:r w:rsidR="009D2EA9">
              <w:rPr>
                <w:noProof/>
                <w:webHidden/>
              </w:rPr>
              <w:t>44</w:t>
            </w:r>
            <w:r w:rsidR="009D2EA9">
              <w:rPr>
                <w:noProof/>
                <w:webHidden/>
              </w:rPr>
              <w:fldChar w:fldCharType="end"/>
            </w:r>
          </w:hyperlink>
        </w:p>
        <w:p w14:paraId="7DF65AF1" w14:textId="3FD2F948" w:rsidR="009D2EA9" w:rsidRDefault="003A0FE9">
          <w:pPr>
            <w:pStyle w:val="TOC3"/>
            <w:tabs>
              <w:tab w:val="right" w:leader="dot" w:pos="9350"/>
            </w:tabs>
            <w:rPr>
              <w:rFonts w:cstheme="minorBidi"/>
              <w:noProof/>
            </w:rPr>
          </w:pPr>
          <w:hyperlink w:anchor="_Toc47448298" w:history="1">
            <w:r w:rsidR="009D2EA9" w:rsidRPr="00FE28A8">
              <w:rPr>
                <w:rStyle w:val="Hyperlink"/>
                <w:noProof/>
              </w:rPr>
              <w:t>Raw Materials Transaction by Item</w:t>
            </w:r>
            <w:r w:rsidR="009D2EA9">
              <w:rPr>
                <w:noProof/>
                <w:webHidden/>
              </w:rPr>
              <w:tab/>
            </w:r>
            <w:r w:rsidR="009D2EA9">
              <w:rPr>
                <w:noProof/>
                <w:webHidden/>
              </w:rPr>
              <w:fldChar w:fldCharType="begin"/>
            </w:r>
            <w:r w:rsidR="009D2EA9">
              <w:rPr>
                <w:noProof/>
                <w:webHidden/>
              </w:rPr>
              <w:instrText xml:space="preserve"> PAGEREF _Toc47448298 \h </w:instrText>
            </w:r>
            <w:r w:rsidR="009D2EA9">
              <w:rPr>
                <w:noProof/>
                <w:webHidden/>
              </w:rPr>
            </w:r>
            <w:r w:rsidR="009D2EA9">
              <w:rPr>
                <w:noProof/>
                <w:webHidden/>
              </w:rPr>
              <w:fldChar w:fldCharType="separate"/>
            </w:r>
            <w:r w:rsidR="009D2EA9">
              <w:rPr>
                <w:noProof/>
                <w:webHidden/>
              </w:rPr>
              <w:t>44</w:t>
            </w:r>
            <w:r w:rsidR="009D2EA9">
              <w:rPr>
                <w:noProof/>
                <w:webHidden/>
              </w:rPr>
              <w:fldChar w:fldCharType="end"/>
            </w:r>
          </w:hyperlink>
        </w:p>
        <w:p w14:paraId="6F0BD957" w14:textId="1BFCAEB9" w:rsidR="009D2EA9" w:rsidRDefault="003A0FE9">
          <w:pPr>
            <w:pStyle w:val="TOC3"/>
            <w:tabs>
              <w:tab w:val="right" w:leader="dot" w:pos="9350"/>
            </w:tabs>
            <w:rPr>
              <w:rFonts w:cstheme="minorBidi"/>
              <w:noProof/>
            </w:rPr>
          </w:pPr>
          <w:hyperlink w:anchor="_Toc47448299" w:history="1">
            <w:r w:rsidR="009D2EA9" w:rsidRPr="00FE28A8">
              <w:rPr>
                <w:rStyle w:val="Hyperlink"/>
                <w:noProof/>
              </w:rPr>
              <w:t>Raw Materials Transaction by Job Number</w:t>
            </w:r>
            <w:r w:rsidR="009D2EA9">
              <w:rPr>
                <w:noProof/>
                <w:webHidden/>
              </w:rPr>
              <w:tab/>
            </w:r>
            <w:r w:rsidR="009D2EA9">
              <w:rPr>
                <w:noProof/>
                <w:webHidden/>
              </w:rPr>
              <w:fldChar w:fldCharType="begin"/>
            </w:r>
            <w:r w:rsidR="009D2EA9">
              <w:rPr>
                <w:noProof/>
                <w:webHidden/>
              </w:rPr>
              <w:instrText xml:space="preserve"> PAGEREF _Toc47448299 \h </w:instrText>
            </w:r>
            <w:r w:rsidR="009D2EA9">
              <w:rPr>
                <w:noProof/>
                <w:webHidden/>
              </w:rPr>
            </w:r>
            <w:r w:rsidR="009D2EA9">
              <w:rPr>
                <w:noProof/>
                <w:webHidden/>
              </w:rPr>
              <w:fldChar w:fldCharType="separate"/>
            </w:r>
            <w:r w:rsidR="009D2EA9">
              <w:rPr>
                <w:noProof/>
                <w:webHidden/>
              </w:rPr>
              <w:t>44</w:t>
            </w:r>
            <w:r w:rsidR="009D2EA9">
              <w:rPr>
                <w:noProof/>
                <w:webHidden/>
              </w:rPr>
              <w:fldChar w:fldCharType="end"/>
            </w:r>
          </w:hyperlink>
        </w:p>
        <w:p w14:paraId="349DE04F" w14:textId="52E68C28" w:rsidR="009D2EA9" w:rsidRDefault="003A0FE9">
          <w:pPr>
            <w:pStyle w:val="TOC2"/>
            <w:tabs>
              <w:tab w:val="right" w:leader="dot" w:pos="9350"/>
            </w:tabs>
            <w:rPr>
              <w:rFonts w:cstheme="minorBidi"/>
              <w:noProof/>
            </w:rPr>
          </w:pPr>
          <w:hyperlink w:anchor="_Toc47448300" w:history="1">
            <w:r w:rsidR="009D2EA9" w:rsidRPr="00FE28A8">
              <w:rPr>
                <w:rStyle w:val="Hyperlink"/>
                <w:noProof/>
              </w:rPr>
              <w:t>RM History [MQ1]</w:t>
            </w:r>
            <w:r w:rsidR="009D2EA9">
              <w:rPr>
                <w:noProof/>
                <w:webHidden/>
              </w:rPr>
              <w:tab/>
            </w:r>
            <w:r w:rsidR="009D2EA9">
              <w:rPr>
                <w:noProof/>
                <w:webHidden/>
              </w:rPr>
              <w:fldChar w:fldCharType="begin"/>
            </w:r>
            <w:r w:rsidR="009D2EA9">
              <w:rPr>
                <w:noProof/>
                <w:webHidden/>
              </w:rPr>
              <w:instrText xml:space="preserve"> PAGEREF _Toc47448300 \h </w:instrText>
            </w:r>
            <w:r w:rsidR="009D2EA9">
              <w:rPr>
                <w:noProof/>
                <w:webHidden/>
              </w:rPr>
            </w:r>
            <w:r w:rsidR="009D2EA9">
              <w:rPr>
                <w:noProof/>
                <w:webHidden/>
              </w:rPr>
              <w:fldChar w:fldCharType="separate"/>
            </w:r>
            <w:r w:rsidR="009D2EA9">
              <w:rPr>
                <w:noProof/>
                <w:webHidden/>
              </w:rPr>
              <w:t>44</w:t>
            </w:r>
            <w:r w:rsidR="009D2EA9">
              <w:rPr>
                <w:noProof/>
                <w:webHidden/>
              </w:rPr>
              <w:fldChar w:fldCharType="end"/>
            </w:r>
          </w:hyperlink>
        </w:p>
        <w:p w14:paraId="27B2FA5C" w14:textId="7E3DE85A" w:rsidR="009D2EA9" w:rsidRDefault="003A0FE9">
          <w:pPr>
            <w:pStyle w:val="TOC2"/>
            <w:tabs>
              <w:tab w:val="right" w:leader="dot" w:pos="9350"/>
            </w:tabs>
            <w:rPr>
              <w:rFonts w:cstheme="minorBidi"/>
              <w:noProof/>
            </w:rPr>
          </w:pPr>
          <w:hyperlink w:anchor="_Toc47448301" w:history="1">
            <w:r w:rsidR="009D2EA9" w:rsidRPr="00FE28A8">
              <w:rPr>
                <w:rStyle w:val="Hyperlink"/>
                <w:noProof/>
              </w:rPr>
              <w:t>RM Allocated by Job [MQ2]</w:t>
            </w:r>
            <w:r w:rsidR="009D2EA9">
              <w:rPr>
                <w:noProof/>
                <w:webHidden/>
              </w:rPr>
              <w:tab/>
            </w:r>
            <w:r w:rsidR="009D2EA9">
              <w:rPr>
                <w:noProof/>
                <w:webHidden/>
              </w:rPr>
              <w:fldChar w:fldCharType="begin"/>
            </w:r>
            <w:r w:rsidR="009D2EA9">
              <w:rPr>
                <w:noProof/>
                <w:webHidden/>
              </w:rPr>
              <w:instrText xml:space="preserve"> PAGEREF _Toc47448301 \h </w:instrText>
            </w:r>
            <w:r w:rsidR="009D2EA9">
              <w:rPr>
                <w:noProof/>
                <w:webHidden/>
              </w:rPr>
            </w:r>
            <w:r w:rsidR="009D2EA9">
              <w:rPr>
                <w:noProof/>
                <w:webHidden/>
              </w:rPr>
              <w:fldChar w:fldCharType="separate"/>
            </w:r>
            <w:r w:rsidR="009D2EA9">
              <w:rPr>
                <w:noProof/>
                <w:webHidden/>
              </w:rPr>
              <w:t>46</w:t>
            </w:r>
            <w:r w:rsidR="009D2EA9">
              <w:rPr>
                <w:noProof/>
                <w:webHidden/>
              </w:rPr>
              <w:fldChar w:fldCharType="end"/>
            </w:r>
          </w:hyperlink>
        </w:p>
        <w:p w14:paraId="183B7616" w14:textId="4C1C88AF" w:rsidR="009D2EA9" w:rsidRDefault="003A0FE9">
          <w:pPr>
            <w:pStyle w:val="TOC3"/>
            <w:tabs>
              <w:tab w:val="right" w:leader="dot" w:pos="9350"/>
            </w:tabs>
            <w:rPr>
              <w:rFonts w:cstheme="minorBidi"/>
              <w:noProof/>
            </w:rPr>
          </w:pPr>
          <w:hyperlink w:anchor="_Toc47448302" w:history="1">
            <w:r w:rsidR="009D2EA9" w:rsidRPr="00FE28A8">
              <w:rPr>
                <w:rStyle w:val="Hyperlink"/>
                <w:noProof/>
              </w:rPr>
              <w:t>RM History</w:t>
            </w:r>
            <w:r w:rsidR="009D2EA9">
              <w:rPr>
                <w:noProof/>
                <w:webHidden/>
              </w:rPr>
              <w:tab/>
            </w:r>
            <w:r w:rsidR="009D2EA9">
              <w:rPr>
                <w:noProof/>
                <w:webHidden/>
              </w:rPr>
              <w:fldChar w:fldCharType="begin"/>
            </w:r>
            <w:r w:rsidR="009D2EA9">
              <w:rPr>
                <w:noProof/>
                <w:webHidden/>
              </w:rPr>
              <w:instrText xml:space="preserve"> PAGEREF _Toc47448302 \h </w:instrText>
            </w:r>
            <w:r w:rsidR="009D2EA9">
              <w:rPr>
                <w:noProof/>
                <w:webHidden/>
              </w:rPr>
            </w:r>
            <w:r w:rsidR="009D2EA9">
              <w:rPr>
                <w:noProof/>
                <w:webHidden/>
              </w:rPr>
              <w:fldChar w:fldCharType="separate"/>
            </w:r>
            <w:r w:rsidR="009D2EA9">
              <w:rPr>
                <w:noProof/>
                <w:webHidden/>
              </w:rPr>
              <w:t>46</w:t>
            </w:r>
            <w:r w:rsidR="009D2EA9">
              <w:rPr>
                <w:noProof/>
                <w:webHidden/>
              </w:rPr>
              <w:fldChar w:fldCharType="end"/>
            </w:r>
          </w:hyperlink>
        </w:p>
        <w:p w14:paraId="3C2DFB97" w14:textId="0DC49C25" w:rsidR="009D2EA9" w:rsidRDefault="003A0FE9">
          <w:pPr>
            <w:pStyle w:val="TOC1"/>
            <w:tabs>
              <w:tab w:val="right" w:leader="dot" w:pos="9350"/>
            </w:tabs>
            <w:rPr>
              <w:rFonts w:cstheme="minorBidi"/>
              <w:noProof/>
            </w:rPr>
          </w:pPr>
          <w:hyperlink w:anchor="_Toc47448303" w:history="1">
            <w:r w:rsidR="009D2EA9" w:rsidRPr="00FE28A8">
              <w:rPr>
                <w:rStyle w:val="Hyperlink"/>
                <w:b/>
                <w:bCs/>
                <w:noProof/>
              </w:rPr>
              <w:t>Reports for Raw Goods [MR]</w:t>
            </w:r>
            <w:r w:rsidR="009D2EA9">
              <w:rPr>
                <w:noProof/>
                <w:webHidden/>
              </w:rPr>
              <w:tab/>
            </w:r>
            <w:r w:rsidR="009D2EA9">
              <w:rPr>
                <w:noProof/>
                <w:webHidden/>
              </w:rPr>
              <w:fldChar w:fldCharType="begin"/>
            </w:r>
            <w:r w:rsidR="009D2EA9">
              <w:rPr>
                <w:noProof/>
                <w:webHidden/>
              </w:rPr>
              <w:instrText xml:space="preserve"> PAGEREF _Toc47448303 \h </w:instrText>
            </w:r>
            <w:r w:rsidR="009D2EA9">
              <w:rPr>
                <w:noProof/>
                <w:webHidden/>
              </w:rPr>
            </w:r>
            <w:r w:rsidR="009D2EA9">
              <w:rPr>
                <w:noProof/>
                <w:webHidden/>
              </w:rPr>
              <w:fldChar w:fldCharType="separate"/>
            </w:r>
            <w:r w:rsidR="009D2EA9">
              <w:rPr>
                <w:noProof/>
                <w:webHidden/>
              </w:rPr>
              <w:t>47</w:t>
            </w:r>
            <w:r w:rsidR="009D2EA9">
              <w:rPr>
                <w:noProof/>
                <w:webHidden/>
              </w:rPr>
              <w:fldChar w:fldCharType="end"/>
            </w:r>
          </w:hyperlink>
        </w:p>
        <w:p w14:paraId="4B19A247" w14:textId="7EF6DD67" w:rsidR="009D2EA9" w:rsidRDefault="003A0FE9">
          <w:pPr>
            <w:pStyle w:val="TOC2"/>
            <w:tabs>
              <w:tab w:val="right" w:leader="dot" w:pos="9350"/>
            </w:tabs>
            <w:rPr>
              <w:rFonts w:cstheme="minorBidi"/>
              <w:noProof/>
            </w:rPr>
          </w:pPr>
          <w:hyperlink w:anchor="_Toc47448304"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_Toc47448304 \h </w:instrText>
            </w:r>
            <w:r w:rsidR="009D2EA9">
              <w:rPr>
                <w:noProof/>
                <w:webHidden/>
              </w:rPr>
            </w:r>
            <w:r w:rsidR="009D2EA9">
              <w:rPr>
                <w:noProof/>
                <w:webHidden/>
              </w:rPr>
              <w:fldChar w:fldCharType="separate"/>
            </w:r>
            <w:r w:rsidR="009D2EA9">
              <w:rPr>
                <w:noProof/>
                <w:webHidden/>
              </w:rPr>
              <w:t>47</w:t>
            </w:r>
            <w:r w:rsidR="009D2EA9">
              <w:rPr>
                <w:noProof/>
                <w:webHidden/>
              </w:rPr>
              <w:fldChar w:fldCharType="end"/>
            </w:r>
          </w:hyperlink>
        </w:p>
        <w:p w14:paraId="31735024" w14:textId="0253ED7A" w:rsidR="009D2EA9" w:rsidRDefault="003A0FE9">
          <w:pPr>
            <w:pStyle w:val="TOC2"/>
            <w:tabs>
              <w:tab w:val="right" w:leader="dot" w:pos="9350"/>
            </w:tabs>
            <w:rPr>
              <w:rFonts w:cstheme="minorBidi"/>
              <w:noProof/>
            </w:rPr>
          </w:pPr>
          <w:hyperlink w:anchor="_Toc47448305" w:history="1">
            <w:r w:rsidR="009D2EA9" w:rsidRPr="00FE28A8">
              <w:rPr>
                <w:rStyle w:val="Hyperlink"/>
                <w:noProof/>
              </w:rPr>
              <w:t>Raw Materials Cost List [MR1]</w:t>
            </w:r>
            <w:r w:rsidR="009D2EA9">
              <w:rPr>
                <w:noProof/>
                <w:webHidden/>
              </w:rPr>
              <w:tab/>
            </w:r>
            <w:r w:rsidR="009D2EA9">
              <w:rPr>
                <w:noProof/>
                <w:webHidden/>
              </w:rPr>
              <w:fldChar w:fldCharType="begin"/>
            </w:r>
            <w:r w:rsidR="009D2EA9">
              <w:rPr>
                <w:noProof/>
                <w:webHidden/>
              </w:rPr>
              <w:instrText xml:space="preserve"> PAGEREF _Toc47448305 \h </w:instrText>
            </w:r>
            <w:r w:rsidR="009D2EA9">
              <w:rPr>
                <w:noProof/>
                <w:webHidden/>
              </w:rPr>
            </w:r>
            <w:r w:rsidR="009D2EA9">
              <w:rPr>
                <w:noProof/>
                <w:webHidden/>
              </w:rPr>
              <w:fldChar w:fldCharType="separate"/>
            </w:r>
            <w:r w:rsidR="009D2EA9">
              <w:rPr>
                <w:noProof/>
                <w:webHidden/>
              </w:rPr>
              <w:t>47</w:t>
            </w:r>
            <w:r w:rsidR="009D2EA9">
              <w:rPr>
                <w:noProof/>
                <w:webHidden/>
              </w:rPr>
              <w:fldChar w:fldCharType="end"/>
            </w:r>
          </w:hyperlink>
        </w:p>
        <w:p w14:paraId="2FD64075" w14:textId="2AAF51BE" w:rsidR="009D2EA9" w:rsidRDefault="003A0FE9">
          <w:pPr>
            <w:pStyle w:val="TOC3"/>
            <w:tabs>
              <w:tab w:val="right" w:leader="dot" w:pos="9350"/>
            </w:tabs>
            <w:rPr>
              <w:rFonts w:cstheme="minorBidi"/>
              <w:noProof/>
            </w:rPr>
          </w:pPr>
          <w:hyperlink w:anchor="_Toc47448306"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_Toc47448306 \h </w:instrText>
            </w:r>
            <w:r w:rsidR="009D2EA9">
              <w:rPr>
                <w:noProof/>
                <w:webHidden/>
              </w:rPr>
            </w:r>
            <w:r w:rsidR="009D2EA9">
              <w:rPr>
                <w:noProof/>
                <w:webHidden/>
              </w:rPr>
              <w:fldChar w:fldCharType="separate"/>
            </w:r>
            <w:r w:rsidR="009D2EA9">
              <w:rPr>
                <w:noProof/>
                <w:webHidden/>
              </w:rPr>
              <w:t>47</w:t>
            </w:r>
            <w:r w:rsidR="009D2EA9">
              <w:rPr>
                <w:noProof/>
                <w:webHidden/>
              </w:rPr>
              <w:fldChar w:fldCharType="end"/>
            </w:r>
          </w:hyperlink>
        </w:p>
        <w:p w14:paraId="43A8EB6A" w14:textId="7C015C44" w:rsidR="009D2EA9" w:rsidRDefault="003A0FE9">
          <w:pPr>
            <w:pStyle w:val="TOC2"/>
            <w:tabs>
              <w:tab w:val="right" w:leader="dot" w:pos="9350"/>
            </w:tabs>
            <w:rPr>
              <w:rFonts w:cstheme="minorBidi"/>
              <w:noProof/>
            </w:rPr>
          </w:pPr>
          <w:hyperlink w:anchor="_Toc47448310" w:history="1">
            <w:r w:rsidR="009D2EA9" w:rsidRPr="00FE28A8">
              <w:rPr>
                <w:rStyle w:val="Hyperlink"/>
                <w:noProof/>
              </w:rPr>
              <w:t>Reordering Advice [MR2]</w:t>
            </w:r>
            <w:r w:rsidR="009D2EA9">
              <w:rPr>
                <w:noProof/>
                <w:webHidden/>
              </w:rPr>
              <w:tab/>
            </w:r>
            <w:r w:rsidR="009D2EA9">
              <w:rPr>
                <w:noProof/>
                <w:webHidden/>
              </w:rPr>
              <w:fldChar w:fldCharType="begin"/>
            </w:r>
            <w:r w:rsidR="009D2EA9">
              <w:rPr>
                <w:noProof/>
                <w:webHidden/>
              </w:rPr>
              <w:instrText xml:space="preserve"> PAGEREF _Toc47448310 \h </w:instrText>
            </w:r>
            <w:r w:rsidR="009D2EA9">
              <w:rPr>
                <w:noProof/>
                <w:webHidden/>
              </w:rPr>
            </w:r>
            <w:r w:rsidR="009D2EA9">
              <w:rPr>
                <w:noProof/>
                <w:webHidden/>
              </w:rPr>
              <w:fldChar w:fldCharType="separate"/>
            </w:r>
            <w:r w:rsidR="009D2EA9">
              <w:rPr>
                <w:noProof/>
                <w:webHidden/>
              </w:rPr>
              <w:t>50</w:t>
            </w:r>
            <w:r w:rsidR="009D2EA9">
              <w:rPr>
                <w:noProof/>
                <w:webHidden/>
              </w:rPr>
              <w:fldChar w:fldCharType="end"/>
            </w:r>
          </w:hyperlink>
        </w:p>
        <w:p w14:paraId="425C077E" w14:textId="64211464" w:rsidR="009D2EA9" w:rsidRDefault="003A0FE9">
          <w:pPr>
            <w:pStyle w:val="TOC3"/>
            <w:tabs>
              <w:tab w:val="right" w:leader="dot" w:pos="9350"/>
            </w:tabs>
            <w:rPr>
              <w:rFonts w:cstheme="minorBidi"/>
              <w:noProof/>
            </w:rPr>
          </w:pPr>
          <w:hyperlink w:anchor="_Toc47448311"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_Toc47448311 \h </w:instrText>
            </w:r>
            <w:r w:rsidR="009D2EA9">
              <w:rPr>
                <w:noProof/>
                <w:webHidden/>
              </w:rPr>
            </w:r>
            <w:r w:rsidR="009D2EA9">
              <w:rPr>
                <w:noProof/>
                <w:webHidden/>
              </w:rPr>
              <w:fldChar w:fldCharType="separate"/>
            </w:r>
            <w:r w:rsidR="009D2EA9">
              <w:rPr>
                <w:noProof/>
                <w:webHidden/>
              </w:rPr>
              <w:t>50</w:t>
            </w:r>
            <w:r w:rsidR="009D2EA9">
              <w:rPr>
                <w:noProof/>
                <w:webHidden/>
              </w:rPr>
              <w:fldChar w:fldCharType="end"/>
            </w:r>
          </w:hyperlink>
        </w:p>
        <w:p w14:paraId="6FA880A5" w14:textId="0E20793C" w:rsidR="009D2EA9" w:rsidRDefault="003A0FE9">
          <w:pPr>
            <w:pStyle w:val="TOC2"/>
            <w:tabs>
              <w:tab w:val="right" w:leader="dot" w:pos="9350"/>
            </w:tabs>
            <w:rPr>
              <w:rFonts w:cstheme="minorBidi"/>
              <w:noProof/>
            </w:rPr>
          </w:pPr>
          <w:hyperlink w:anchor="_Toc47448315" w:history="1">
            <w:r w:rsidR="009D2EA9" w:rsidRPr="00FE28A8">
              <w:rPr>
                <w:rStyle w:val="Hyperlink"/>
                <w:noProof/>
              </w:rPr>
              <w:t>Inventory by Bin/Tag [MR3]</w:t>
            </w:r>
            <w:r w:rsidR="009D2EA9">
              <w:rPr>
                <w:noProof/>
                <w:webHidden/>
              </w:rPr>
              <w:tab/>
            </w:r>
            <w:r w:rsidR="009D2EA9">
              <w:rPr>
                <w:noProof/>
                <w:webHidden/>
              </w:rPr>
              <w:fldChar w:fldCharType="begin"/>
            </w:r>
            <w:r w:rsidR="009D2EA9">
              <w:rPr>
                <w:noProof/>
                <w:webHidden/>
              </w:rPr>
              <w:instrText xml:space="preserve"> PAGEREF _Toc47448315 \h </w:instrText>
            </w:r>
            <w:r w:rsidR="009D2EA9">
              <w:rPr>
                <w:noProof/>
                <w:webHidden/>
              </w:rPr>
            </w:r>
            <w:r w:rsidR="009D2EA9">
              <w:rPr>
                <w:noProof/>
                <w:webHidden/>
              </w:rPr>
              <w:fldChar w:fldCharType="separate"/>
            </w:r>
            <w:r w:rsidR="009D2EA9">
              <w:rPr>
                <w:noProof/>
                <w:webHidden/>
              </w:rPr>
              <w:t>52</w:t>
            </w:r>
            <w:r w:rsidR="009D2EA9">
              <w:rPr>
                <w:noProof/>
                <w:webHidden/>
              </w:rPr>
              <w:fldChar w:fldCharType="end"/>
            </w:r>
          </w:hyperlink>
        </w:p>
        <w:p w14:paraId="54FFDA1F" w14:textId="00385272" w:rsidR="009D2EA9" w:rsidRDefault="003A0FE9">
          <w:pPr>
            <w:pStyle w:val="TOC2"/>
            <w:tabs>
              <w:tab w:val="right" w:leader="dot" w:pos="9350"/>
            </w:tabs>
            <w:rPr>
              <w:rFonts w:cstheme="minorBidi"/>
              <w:noProof/>
            </w:rPr>
          </w:pPr>
          <w:hyperlink w:anchor="_Toc47448319" w:history="1">
            <w:r w:rsidR="009D2EA9" w:rsidRPr="00FE28A8">
              <w:rPr>
                <w:rStyle w:val="Hyperlink"/>
                <w:noProof/>
              </w:rPr>
              <w:t>Inventory by Item Name [MR4]</w:t>
            </w:r>
            <w:r w:rsidR="009D2EA9">
              <w:rPr>
                <w:noProof/>
                <w:webHidden/>
              </w:rPr>
              <w:tab/>
            </w:r>
            <w:r w:rsidR="009D2EA9">
              <w:rPr>
                <w:noProof/>
                <w:webHidden/>
              </w:rPr>
              <w:fldChar w:fldCharType="begin"/>
            </w:r>
            <w:r w:rsidR="009D2EA9">
              <w:rPr>
                <w:noProof/>
                <w:webHidden/>
              </w:rPr>
              <w:instrText xml:space="preserve"> PAGEREF _Toc47448319 \h </w:instrText>
            </w:r>
            <w:r w:rsidR="009D2EA9">
              <w:rPr>
                <w:noProof/>
                <w:webHidden/>
              </w:rPr>
            </w:r>
            <w:r w:rsidR="009D2EA9">
              <w:rPr>
                <w:noProof/>
                <w:webHidden/>
              </w:rPr>
              <w:fldChar w:fldCharType="separate"/>
            </w:r>
            <w:r w:rsidR="009D2EA9">
              <w:rPr>
                <w:noProof/>
                <w:webHidden/>
              </w:rPr>
              <w:t>55</w:t>
            </w:r>
            <w:r w:rsidR="009D2EA9">
              <w:rPr>
                <w:noProof/>
                <w:webHidden/>
              </w:rPr>
              <w:fldChar w:fldCharType="end"/>
            </w:r>
          </w:hyperlink>
        </w:p>
        <w:p w14:paraId="403E8AE1" w14:textId="4DCC7983" w:rsidR="009D2EA9" w:rsidRDefault="003A0FE9">
          <w:pPr>
            <w:pStyle w:val="TOC2"/>
            <w:tabs>
              <w:tab w:val="right" w:leader="dot" w:pos="9350"/>
            </w:tabs>
            <w:rPr>
              <w:rFonts w:cstheme="minorBidi"/>
              <w:noProof/>
            </w:rPr>
          </w:pPr>
          <w:hyperlink w:anchor="_Toc47448323" w:history="1">
            <w:r w:rsidR="009D2EA9" w:rsidRPr="00FE28A8">
              <w:rPr>
                <w:rStyle w:val="Hyperlink"/>
                <w:noProof/>
              </w:rPr>
              <w:t>Transaction History [MR5]</w:t>
            </w:r>
            <w:r w:rsidR="009D2EA9">
              <w:rPr>
                <w:noProof/>
                <w:webHidden/>
              </w:rPr>
              <w:tab/>
            </w:r>
            <w:r w:rsidR="009D2EA9">
              <w:rPr>
                <w:noProof/>
                <w:webHidden/>
              </w:rPr>
              <w:fldChar w:fldCharType="begin"/>
            </w:r>
            <w:r w:rsidR="009D2EA9">
              <w:rPr>
                <w:noProof/>
                <w:webHidden/>
              </w:rPr>
              <w:instrText xml:space="preserve"> PAGEREF _Toc47448323 \h </w:instrText>
            </w:r>
            <w:r w:rsidR="009D2EA9">
              <w:rPr>
                <w:noProof/>
                <w:webHidden/>
              </w:rPr>
            </w:r>
            <w:r w:rsidR="009D2EA9">
              <w:rPr>
                <w:noProof/>
                <w:webHidden/>
              </w:rPr>
              <w:fldChar w:fldCharType="separate"/>
            </w:r>
            <w:r w:rsidR="009D2EA9">
              <w:rPr>
                <w:noProof/>
                <w:webHidden/>
              </w:rPr>
              <w:t>58</w:t>
            </w:r>
            <w:r w:rsidR="009D2EA9">
              <w:rPr>
                <w:noProof/>
                <w:webHidden/>
              </w:rPr>
              <w:fldChar w:fldCharType="end"/>
            </w:r>
          </w:hyperlink>
        </w:p>
        <w:p w14:paraId="7074DFFF" w14:textId="1AEEB768" w:rsidR="009D2EA9" w:rsidRDefault="003A0FE9">
          <w:pPr>
            <w:pStyle w:val="TOC2"/>
            <w:tabs>
              <w:tab w:val="right" w:leader="dot" w:pos="9350"/>
            </w:tabs>
            <w:rPr>
              <w:rFonts w:cstheme="minorBidi"/>
              <w:noProof/>
            </w:rPr>
          </w:pPr>
          <w:hyperlink w:anchor="_Toc47448328" w:history="1">
            <w:r w:rsidR="009D2EA9" w:rsidRPr="00FE28A8">
              <w:rPr>
                <w:rStyle w:val="Hyperlink"/>
                <w:noProof/>
              </w:rPr>
              <w:t>Vendor Price List [MR6]</w:t>
            </w:r>
            <w:r w:rsidR="009D2EA9">
              <w:rPr>
                <w:noProof/>
                <w:webHidden/>
              </w:rPr>
              <w:tab/>
            </w:r>
            <w:r w:rsidR="009D2EA9">
              <w:rPr>
                <w:noProof/>
                <w:webHidden/>
              </w:rPr>
              <w:fldChar w:fldCharType="begin"/>
            </w:r>
            <w:r w:rsidR="009D2EA9">
              <w:rPr>
                <w:noProof/>
                <w:webHidden/>
              </w:rPr>
              <w:instrText xml:space="preserve"> PAGEREF _Toc47448328 \h </w:instrText>
            </w:r>
            <w:r w:rsidR="009D2EA9">
              <w:rPr>
                <w:noProof/>
                <w:webHidden/>
              </w:rPr>
            </w:r>
            <w:r w:rsidR="009D2EA9">
              <w:rPr>
                <w:noProof/>
                <w:webHidden/>
              </w:rPr>
              <w:fldChar w:fldCharType="separate"/>
            </w:r>
            <w:r w:rsidR="009D2EA9">
              <w:rPr>
                <w:noProof/>
                <w:webHidden/>
              </w:rPr>
              <w:t>61</w:t>
            </w:r>
            <w:r w:rsidR="009D2EA9">
              <w:rPr>
                <w:noProof/>
                <w:webHidden/>
              </w:rPr>
              <w:fldChar w:fldCharType="end"/>
            </w:r>
          </w:hyperlink>
        </w:p>
        <w:p w14:paraId="7B3BCA01" w14:textId="154E2C09" w:rsidR="009D2EA9" w:rsidRDefault="003A0FE9">
          <w:pPr>
            <w:pStyle w:val="TOC2"/>
            <w:tabs>
              <w:tab w:val="right" w:leader="dot" w:pos="9350"/>
            </w:tabs>
            <w:rPr>
              <w:rFonts w:cstheme="minorBidi"/>
              <w:noProof/>
            </w:rPr>
          </w:pPr>
          <w:hyperlink w:anchor="_Toc47448332" w:history="1">
            <w:r w:rsidR="009D2EA9" w:rsidRPr="00FE28A8">
              <w:rPr>
                <w:rStyle w:val="Hyperlink"/>
                <w:noProof/>
              </w:rPr>
              <w:t>Material Receipts History [MR7]</w:t>
            </w:r>
            <w:r w:rsidR="009D2EA9">
              <w:rPr>
                <w:noProof/>
                <w:webHidden/>
              </w:rPr>
              <w:tab/>
            </w:r>
            <w:r w:rsidR="009D2EA9">
              <w:rPr>
                <w:noProof/>
                <w:webHidden/>
              </w:rPr>
              <w:fldChar w:fldCharType="begin"/>
            </w:r>
            <w:r w:rsidR="009D2EA9">
              <w:rPr>
                <w:noProof/>
                <w:webHidden/>
              </w:rPr>
              <w:instrText xml:space="preserve"> PAGEREF _Toc47448332 \h </w:instrText>
            </w:r>
            <w:r w:rsidR="009D2EA9">
              <w:rPr>
                <w:noProof/>
                <w:webHidden/>
              </w:rPr>
            </w:r>
            <w:r w:rsidR="009D2EA9">
              <w:rPr>
                <w:noProof/>
                <w:webHidden/>
              </w:rPr>
              <w:fldChar w:fldCharType="separate"/>
            </w:r>
            <w:r w:rsidR="009D2EA9">
              <w:rPr>
                <w:noProof/>
                <w:webHidden/>
              </w:rPr>
              <w:t>63</w:t>
            </w:r>
            <w:r w:rsidR="009D2EA9">
              <w:rPr>
                <w:noProof/>
                <w:webHidden/>
              </w:rPr>
              <w:fldChar w:fldCharType="end"/>
            </w:r>
          </w:hyperlink>
        </w:p>
        <w:p w14:paraId="1BBC9180" w14:textId="4C245F53" w:rsidR="009D2EA9" w:rsidRDefault="003A0FE9">
          <w:pPr>
            <w:pStyle w:val="TOC2"/>
            <w:tabs>
              <w:tab w:val="right" w:leader="dot" w:pos="9350"/>
            </w:tabs>
            <w:rPr>
              <w:rFonts w:cstheme="minorBidi"/>
              <w:noProof/>
            </w:rPr>
          </w:pPr>
          <w:hyperlink w:anchor="_Toc47448337" w:history="1">
            <w:r w:rsidR="009D2EA9" w:rsidRPr="00FE28A8">
              <w:rPr>
                <w:rStyle w:val="Hyperlink"/>
                <w:noProof/>
              </w:rPr>
              <w:t>Inks by Machine [MR8]</w:t>
            </w:r>
            <w:r w:rsidR="009D2EA9">
              <w:rPr>
                <w:noProof/>
                <w:webHidden/>
              </w:rPr>
              <w:tab/>
            </w:r>
            <w:r w:rsidR="009D2EA9">
              <w:rPr>
                <w:noProof/>
                <w:webHidden/>
              </w:rPr>
              <w:fldChar w:fldCharType="begin"/>
            </w:r>
            <w:r w:rsidR="009D2EA9">
              <w:rPr>
                <w:noProof/>
                <w:webHidden/>
              </w:rPr>
              <w:instrText xml:space="preserve"> PAGEREF _Toc47448337 \h </w:instrText>
            </w:r>
            <w:r w:rsidR="009D2EA9">
              <w:rPr>
                <w:noProof/>
                <w:webHidden/>
              </w:rPr>
            </w:r>
            <w:r w:rsidR="009D2EA9">
              <w:rPr>
                <w:noProof/>
                <w:webHidden/>
              </w:rPr>
              <w:fldChar w:fldCharType="separate"/>
            </w:r>
            <w:r w:rsidR="009D2EA9">
              <w:rPr>
                <w:noProof/>
                <w:webHidden/>
              </w:rPr>
              <w:t>66</w:t>
            </w:r>
            <w:r w:rsidR="009D2EA9">
              <w:rPr>
                <w:noProof/>
                <w:webHidden/>
              </w:rPr>
              <w:fldChar w:fldCharType="end"/>
            </w:r>
          </w:hyperlink>
        </w:p>
        <w:p w14:paraId="18B4C98C" w14:textId="35B0D78E" w:rsidR="009D2EA9" w:rsidRDefault="003A0FE9">
          <w:pPr>
            <w:pStyle w:val="TOC2"/>
            <w:tabs>
              <w:tab w:val="right" w:leader="dot" w:pos="9350"/>
            </w:tabs>
            <w:rPr>
              <w:rFonts w:cstheme="minorBidi"/>
              <w:noProof/>
            </w:rPr>
          </w:pPr>
          <w:hyperlink w:anchor="_Toc47448341" w:history="1">
            <w:r w:rsidR="009D2EA9" w:rsidRPr="00FE28A8">
              <w:rPr>
                <w:rStyle w:val="Hyperlink"/>
                <w:noProof/>
              </w:rPr>
              <w:t>Roll Stock Lot/Tag Report [MR9]</w:t>
            </w:r>
            <w:r w:rsidR="009D2EA9">
              <w:rPr>
                <w:noProof/>
                <w:webHidden/>
              </w:rPr>
              <w:tab/>
            </w:r>
            <w:r w:rsidR="009D2EA9">
              <w:rPr>
                <w:noProof/>
                <w:webHidden/>
              </w:rPr>
              <w:fldChar w:fldCharType="begin"/>
            </w:r>
            <w:r w:rsidR="009D2EA9">
              <w:rPr>
                <w:noProof/>
                <w:webHidden/>
              </w:rPr>
              <w:instrText xml:space="preserve"> PAGEREF _Toc47448341 \h </w:instrText>
            </w:r>
            <w:r w:rsidR="009D2EA9">
              <w:rPr>
                <w:noProof/>
                <w:webHidden/>
              </w:rPr>
            </w:r>
            <w:r w:rsidR="009D2EA9">
              <w:rPr>
                <w:noProof/>
                <w:webHidden/>
              </w:rPr>
              <w:fldChar w:fldCharType="separate"/>
            </w:r>
            <w:r w:rsidR="009D2EA9">
              <w:rPr>
                <w:noProof/>
                <w:webHidden/>
              </w:rPr>
              <w:t>68</w:t>
            </w:r>
            <w:r w:rsidR="009D2EA9">
              <w:rPr>
                <w:noProof/>
                <w:webHidden/>
              </w:rPr>
              <w:fldChar w:fldCharType="end"/>
            </w:r>
          </w:hyperlink>
        </w:p>
        <w:p w14:paraId="75FA8CAF" w14:textId="22B8A46A" w:rsidR="009D2EA9" w:rsidRDefault="009D2EA9">
          <w:pPr>
            <w:pStyle w:val="TOC2"/>
            <w:tabs>
              <w:tab w:val="right" w:leader="dot" w:pos="9350"/>
            </w:tabs>
            <w:rPr>
              <w:rFonts w:cstheme="minorBidi"/>
              <w:noProof/>
            </w:rPr>
          </w:pPr>
          <w:hyperlink w:anchor="_Toc47448345" w:history="1">
            <w:r w:rsidRPr="00FE28A8">
              <w:rPr>
                <w:rStyle w:val="Hyperlink"/>
                <w:noProof/>
              </w:rPr>
              <w:t>Roll Stock Consumed Report [MR)]</w:t>
            </w:r>
            <w:r>
              <w:rPr>
                <w:noProof/>
                <w:webHidden/>
              </w:rPr>
              <w:tab/>
            </w:r>
            <w:r>
              <w:rPr>
                <w:noProof/>
                <w:webHidden/>
              </w:rPr>
              <w:fldChar w:fldCharType="begin"/>
            </w:r>
            <w:r>
              <w:rPr>
                <w:noProof/>
                <w:webHidden/>
              </w:rPr>
              <w:instrText xml:space="preserve"> PAGEREF _Toc47448345 \h </w:instrText>
            </w:r>
            <w:r>
              <w:rPr>
                <w:noProof/>
                <w:webHidden/>
              </w:rPr>
            </w:r>
            <w:r>
              <w:rPr>
                <w:noProof/>
                <w:webHidden/>
              </w:rPr>
              <w:fldChar w:fldCharType="separate"/>
            </w:r>
            <w:r>
              <w:rPr>
                <w:noProof/>
                <w:webHidden/>
              </w:rPr>
              <w:t>70</w:t>
            </w:r>
            <w:r>
              <w:rPr>
                <w:noProof/>
                <w:webHidden/>
              </w:rPr>
              <w:fldChar w:fldCharType="end"/>
            </w:r>
          </w:hyperlink>
        </w:p>
        <w:p w14:paraId="388BE45C" w14:textId="276584AE" w:rsidR="009D2EA9" w:rsidRDefault="003A0FE9">
          <w:pPr>
            <w:pStyle w:val="TOC2"/>
            <w:tabs>
              <w:tab w:val="right" w:leader="dot" w:pos="9350"/>
            </w:tabs>
            <w:rPr>
              <w:rFonts w:cstheme="minorBidi"/>
              <w:noProof/>
            </w:rPr>
          </w:pPr>
          <w:hyperlink w:anchor="_Toc47448349" w:history="1">
            <w:r w:rsidR="009D2EA9" w:rsidRPr="00FE28A8">
              <w:rPr>
                <w:rStyle w:val="Hyperlink"/>
                <w:noProof/>
              </w:rPr>
              <w:t>Transaction by TON/MSF [MR!]</w:t>
            </w:r>
            <w:r w:rsidR="009D2EA9">
              <w:rPr>
                <w:noProof/>
                <w:webHidden/>
              </w:rPr>
              <w:tab/>
            </w:r>
            <w:r w:rsidR="009D2EA9">
              <w:rPr>
                <w:noProof/>
                <w:webHidden/>
              </w:rPr>
              <w:fldChar w:fldCharType="begin"/>
            </w:r>
            <w:r w:rsidR="009D2EA9">
              <w:rPr>
                <w:noProof/>
                <w:webHidden/>
              </w:rPr>
              <w:instrText xml:space="preserve"> PAGEREF _Toc47448349 \h </w:instrText>
            </w:r>
            <w:r w:rsidR="009D2EA9">
              <w:rPr>
                <w:noProof/>
                <w:webHidden/>
              </w:rPr>
            </w:r>
            <w:r w:rsidR="009D2EA9">
              <w:rPr>
                <w:noProof/>
                <w:webHidden/>
              </w:rPr>
              <w:fldChar w:fldCharType="separate"/>
            </w:r>
            <w:r w:rsidR="009D2EA9">
              <w:rPr>
                <w:noProof/>
                <w:webHidden/>
              </w:rPr>
              <w:t>73</w:t>
            </w:r>
            <w:r w:rsidR="009D2EA9">
              <w:rPr>
                <w:noProof/>
                <w:webHidden/>
              </w:rPr>
              <w:fldChar w:fldCharType="end"/>
            </w:r>
          </w:hyperlink>
        </w:p>
        <w:p w14:paraId="0C7A3B5C" w14:textId="19C0A178" w:rsidR="009D2EA9" w:rsidRDefault="003A0FE9">
          <w:pPr>
            <w:pStyle w:val="TOC2"/>
            <w:tabs>
              <w:tab w:val="right" w:leader="dot" w:pos="9350"/>
            </w:tabs>
            <w:rPr>
              <w:rFonts w:cstheme="minorBidi"/>
              <w:noProof/>
            </w:rPr>
          </w:pPr>
          <w:hyperlink w:anchor="_Toc47448353" w:history="1">
            <w:r w:rsidR="009D2EA9" w:rsidRPr="00FE28A8">
              <w:rPr>
                <w:rStyle w:val="Hyperlink"/>
                <w:noProof/>
              </w:rPr>
              <w:t>Ink/Glue Consumption [MR@]</w:t>
            </w:r>
            <w:r w:rsidR="009D2EA9">
              <w:rPr>
                <w:noProof/>
                <w:webHidden/>
              </w:rPr>
              <w:tab/>
            </w:r>
            <w:r w:rsidR="009D2EA9">
              <w:rPr>
                <w:noProof/>
                <w:webHidden/>
              </w:rPr>
              <w:fldChar w:fldCharType="begin"/>
            </w:r>
            <w:r w:rsidR="009D2EA9">
              <w:rPr>
                <w:noProof/>
                <w:webHidden/>
              </w:rPr>
              <w:instrText xml:space="preserve"> PAGEREF _Toc47448353 \h </w:instrText>
            </w:r>
            <w:r w:rsidR="009D2EA9">
              <w:rPr>
                <w:noProof/>
                <w:webHidden/>
              </w:rPr>
            </w:r>
            <w:r w:rsidR="009D2EA9">
              <w:rPr>
                <w:noProof/>
                <w:webHidden/>
              </w:rPr>
              <w:fldChar w:fldCharType="separate"/>
            </w:r>
            <w:r w:rsidR="009D2EA9">
              <w:rPr>
                <w:noProof/>
                <w:webHidden/>
              </w:rPr>
              <w:t>76</w:t>
            </w:r>
            <w:r w:rsidR="009D2EA9">
              <w:rPr>
                <w:noProof/>
                <w:webHidden/>
              </w:rPr>
              <w:fldChar w:fldCharType="end"/>
            </w:r>
          </w:hyperlink>
        </w:p>
        <w:p w14:paraId="68B64FDD" w14:textId="14EDD650" w:rsidR="009D2EA9" w:rsidRDefault="003A0FE9">
          <w:pPr>
            <w:pStyle w:val="TOC2"/>
            <w:tabs>
              <w:tab w:val="right" w:leader="dot" w:pos="9350"/>
            </w:tabs>
            <w:rPr>
              <w:rFonts w:cstheme="minorBidi"/>
              <w:noProof/>
            </w:rPr>
          </w:pPr>
          <w:hyperlink w:anchor="_Toc47448358" w:history="1">
            <w:r w:rsidR="009D2EA9" w:rsidRPr="00FE28A8">
              <w:rPr>
                <w:rStyle w:val="Hyperlink"/>
                <w:noProof/>
              </w:rPr>
              <w:t>Roll Stock Cost [MR#]</w:t>
            </w:r>
            <w:r w:rsidR="009D2EA9">
              <w:rPr>
                <w:noProof/>
                <w:webHidden/>
              </w:rPr>
              <w:tab/>
            </w:r>
            <w:r w:rsidR="009D2EA9">
              <w:rPr>
                <w:noProof/>
                <w:webHidden/>
              </w:rPr>
              <w:fldChar w:fldCharType="begin"/>
            </w:r>
            <w:r w:rsidR="009D2EA9">
              <w:rPr>
                <w:noProof/>
                <w:webHidden/>
              </w:rPr>
              <w:instrText xml:space="preserve"> PAGEREF _Toc47448358 \h </w:instrText>
            </w:r>
            <w:r w:rsidR="009D2EA9">
              <w:rPr>
                <w:noProof/>
                <w:webHidden/>
              </w:rPr>
            </w:r>
            <w:r w:rsidR="009D2EA9">
              <w:rPr>
                <w:noProof/>
                <w:webHidden/>
              </w:rPr>
              <w:fldChar w:fldCharType="separate"/>
            </w:r>
            <w:r w:rsidR="009D2EA9">
              <w:rPr>
                <w:noProof/>
                <w:webHidden/>
              </w:rPr>
              <w:t>79</w:t>
            </w:r>
            <w:r w:rsidR="009D2EA9">
              <w:rPr>
                <w:noProof/>
                <w:webHidden/>
              </w:rPr>
              <w:fldChar w:fldCharType="end"/>
            </w:r>
          </w:hyperlink>
        </w:p>
        <w:p w14:paraId="57CB5769" w14:textId="4E02A9A6" w:rsidR="009D2EA9" w:rsidRDefault="003A0FE9">
          <w:pPr>
            <w:pStyle w:val="TOC2"/>
            <w:tabs>
              <w:tab w:val="right" w:leader="dot" w:pos="9350"/>
            </w:tabs>
            <w:rPr>
              <w:rFonts w:cstheme="minorBidi"/>
              <w:noProof/>
            </w:rPr>
          </w:pPr>
          <w:hyperlink w:anchor="_Toc47448362" w:history="1">
            <w:r w:rsidR="009D2EA9" w:rsidRPr="00FE28A8">
              <w:rPr>
                <w:rStyle w:val="Hyperlink"/>
                <w:noProof/>
              </w:rPr>
              <w:t>Job Material/Machine Report [MR$]</w:t>
            </w:r>
            <w:r w:rsidR="009D2EA9">
              <w:rPr>
                <w:noProof/>
                <w:webHidden/>
              </w:rPr>
              <w:tab/>
            </w:r>
            <w:r w:rsidR="009D2EA9">
              <w:rPr>
                <w:noProof/>
                <w:webHidden/>
              </w:rPr>
              <w:fldChar w:fldCharType="begin"/>
            </w:r>
            <w:r w:rsidR="009D2EA9">
              <w:rPr>
                <w:noProof/>
                <w:webHidden/>
              </w:rPr>
              <w:instrText xml:space="preserve"> PAGEREF _Toc47448362 \h </w:instrText>
            </w:r>
            <w:r w:rsidR="009D2EA9">
              <w:rPr>
                <w:noProof/>
                <w:webHidden/>
              </w:rPr>
            </w:r>
            <w:r w:rsidR="009D2EA9">
              <w:rPr>
                <w:noProof/>
                <w:webHidden/>
              </w:rPr>
              <w:fldChar w:fldCharType="separate"/>
            </w:r>
            <w:r w:rsidR="009D2EA9">
              <w:rPr>
                <w:noProof/>
                <w:webHidden/>
              </w:rPr>
              <w:t>81</w:t>
            </w:r>
            <w:r w:rsidR="009D2EA9">
              <w:rPr>
                <w:noProof/>
                <w:webHidden/>
              </w:rPr>
              <w:fldChar w:fldCharType="end"/>
            </w:r>
          </w:hyperlink>
        </w:p>
        <w:p w14:paraId="26B3E683" w14:textId="5E9DBE5B" w:rsidR="009D2EA9" w:rsidRDefault="003A0FE9">
          <w:pPr>
            <w:pStyle w:val="TOC2"/>
            <w:tabs>
              <w:tab w:val="right" w:leader="dot" w:pos="9350"/>
            </w:tabs>
            <w:rPr>
              <w:rFonts w:cstheme="minorBidi"/>
              <w:noProof/>
            </w:rPr>
          </w:pPr>
          <w:hyperlink w:anchor="_Toc47448367" w:history="1">
            <w:r w:rsidR="009D2EA9" w:rsidRPr="00FE28A8">
              <w:rPr>
                <w:rStyle w:val="Hyperlink"/>
                <w:noProof/>
              </w:rPr>
              <w:t>Customer Material Usage [MR%]</w:t>
            </w:r>
            <w:r w:rsidR="009D2EA9">
              <w:rPr>
                <w:noProof/>
                <w:webHidden/>
              </w:rPr>
              <w:tab/>
            </w:r>
            <w:r w:rsidR="009D2EA9">
              <w:rPr>
                <w:noProof/>
                <w:webHidden/>
              </w:rPr>
              <w:fldChar w:fldCharType="begin"/>
            </w:r>
            <w:r w:rsidR="009D2EA9">
              <w:rPr>
                <w:noProof/>
                <w:webHidden/>
              </w:rPr>
              <w:instrText xml:space="preserve"> PAGEREF _Toc47448367 \h </w:instrText>
            </w:r>
            <w:r w:rsidR="009D2EA9">
              <w:rPr>
                <w:noProof/>
                <w:webHidden/>
              </w:rPr>
            </w:r>
            <w:r w:rsidR="009D2EA9">
              <w:rPr>
                <w:noProof/>
                <w:webHidden/>
              </w:rPr>
              <w:fldChar w:fldCharType="separate"/>
            </w:r>
            <w:r w:rsidR="009D2EA9">
              <w:rPr>
                <w:noProof/>
                <w:webHidden/>
              </w:rPr>
              <w:t>85</w:t>
            </w:r>
            <w:r w:rsidR="009D2EA9">
              <w:rPr>
                <w:noProof/>
                <w:webHidden/>
              </w:rPr>
              <w:fldChar w:fldCharType="end"/>
            </w:r>
          </w:hyperlink>
        </w:p>
        <w:p w14:paraId="4D3E7237" w14:textId="67C03066" w:rsidR="009D2EA9" w:rsidRDefault="003A0FE9">
          <w:pPr>
            <w:pStyle w:val="TOC1"/>
            <w:tabs>
              <w:tab w:val="right" w:leader="dot" w:pos="9350"/>
            </w:tabs>
            <w:rPr>
              <w:rFonts w:cstheme="minorBidi"/>
              <w:noProof/>
            </w:rPr>
          </w:pPr>
          <w:hyperlink w:anchor="_Toc47448371" w:history="1">
            <w:r w:rsidR="009D2EA9" w:rsidRPr="00FE28A8">
              <w:rPr>
                <w:rStyle w:val="Hyperlink"/>
                <w:b/>
                <w:bCs/>
                <w:noProof/>
              </w:rPr>
              <w:t>File Maintenance for Raw Goods [MF]</w:t>
            </w:r>
            <w:r w:rsidR="009D2EA9">
              <w:rPr>
                <w:noProof/>
                <w:webHidden/>
              </w:rPr>
              <w:tab/>
            </w:r>
            <w:r w:rsidR="009D2EA9">
              <w:rPr>
                <w:noProof/>
                <w:webHidden/>
              </w:rPr>
              <w:fldChar w:fldCharType="begin"/>
            </w:r>
            <w:r w:rsidR="009D2EA9">
              <w:rPr>
                <w:noProof/>
                <w:webHidden/>
              </w:rPr>
              <w:instrText xml:space="preserve"> PAGEREF _Toc47448371 \h </w:instrText>
            </w:r>
            <w:r w:rsidR="009D2EA9">
              <w:rPr>
                <w:noProof/>
                <w:webHidden/>
              </w:rPr>
            </w:r>
            <w:r w:rsidR="009D2EA9">
              <w:rPr>
                <w:noProof/>
                <w:webHidden/>
              </w:rPr>
              <w:fldChar w:fldCharType="separate"/>
            </w:r>
            <w:r w:rsidR="009D2EA9">
              <w:rPr>
                <w:noProof/>
                <w:webHidden/>
              </w:rPr>
              <w:t>88</w:t>
            </w:r>
            <w:r w:rsidR="009D2EA9">
              <w:rPr>
                <w:noProof/>
                <w:webHidden/>
              </w:rPr>
              <w:fldChar w:fldCharType="end"/>
            </w:r>
          </w:hyperlink>
        </w:p>
        <w:p w14:paraId="6FB077DA" w14:textId="4F3899C7" w:rsidR="009D2EA9" w:rsidRDefault="003A0FE9">
          <w:pPr>
            <w:pStyle w:val="TOC2"/>
            <w:tabs>
              <w:tab w:val="right" w:leader="dot" w:pos="9350"/>
            </w:tabs>
            <w:rPr>
              <w:rFonts w:cstheme="minorBidi"/>
              <w:noProof/>
            </w:rPr>
          </w:pPr>
          <w:hyperlink w:anchor="_Toc47448372"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_Toc47448372 \h </w:instrText>
            </w:r>
            <w:r w:rsidR="009D2EA9">
              <w:rPr>
                <w:noProof/>
                <w:webHidden/>
              </w:rPr>
            </w:r>
            <w:r w:rsidR="009D2EA9">
              <w:rPr>
                <w:noProof/>
                <w:webHidden/>
              </w:rPr>
              <w:fldChar w:fldCharType="separate"/>
            </w:r>
            <w:r w:rsidR="009D2EA9">
              <w:rPr>
                <w:noProof/>
                <w:webHidden/>
              </w:rPr>
              <w:t>88</w:t>
            </w:r>
            <w:r w:rsidR="009D2EA9">
              <w:rPr>
                <w:noProof/>
                <w:webHidden/>
              </w:rPr>
              <w:fldChar w:fldCharType="end"/>
            </w:r>
          </w:hyperlink>
        </w:p>
        <w:p w14:paraId="5FF2D829" w14:textId="75B2C22A" w:rsidR="009D2EA9" w:rsidRDefault="003A0FE9">
          <w:pPr>
            <w:pStyle w:val="TOC2"/>
            <w:tabs>
              <w:tab w:val="right" w:leader="dot" w:pos="9350"/>
            </w:tabs>
            <w:rPr>
              <w:rFonts w:cstheme="minorBidi"/>
              <w:noProof/>
            </w:rPr>
          </w:pPr>
          <w:hyperlink w:anchor="_Toc47448373" w:history="1">
            <w:r w:rsidR="009D2EA9" w:rsidRPr="00FE28A8">
              <w:rPr>
                <w:rStyle w:val="Hyperlink"/>
                <w:noProof/>
              </w:rPr>
              <w:t>Folding Carton Materials [MF1]</w:t>
            </w:r>
            <w:r w:rsidR="009D2EA9">
              <w:rPr>
                <w:noProof/>
                <w:webHidden/>
              </w:rPr>
              <w:tab/>
            </w:r>
            <w:r w:rsidR="009D2EA9">
              <w:rPr>
                <w:noProof/>
                <w:webHidden/>
              </w:rPr>
              <w:fldChar w:fldCharType="begin"/>
            </w:r>
            <w:r w:rsidR="009D2EA9">
              <w:rPr>
                <w:noProof/>
                <w:webHidden/>
              </w:rPr>
              <w:instrText xml:space="preserve"> PAGEREF _Toc47448373 \h </w:instrText>
            </w:r>
            <w:r w:rsidR="009D2EA9">
              <w:rPr>
                <w:noProof/>
                <w:webHidden/>
              </w:rPr>
            </w:r>
            <w:r w:rsidR="009D2EA9">
              <w:rPr>
                <w:noProof/>
                <w:webHidden/>
              </w:rPr>
              <w:fldChar w:fldCharType="separate"/>
            </w:r>
            <w:r w:rsidR="009D2EA9">
              <w:rPr>
                <w:noProof/>
                <w:webHidden/>
              </w:rPr>
              <w:t>89</w:t>
            </w:r>
            <w:r w:rsidR="009D2EA9">
              <w:rPr>
                <w:noProof/>
                <w:webHidden/>
              </w:rPr>
              <w:fldChar w:fldCharType="end"/>
            </w:r>
          </w:hyperlink>
        </w:p>
        <w:p w14:paraId="025B8161" w14:textId="6B3C5B33" w:rsidR="009D2EA9" w:rsidRDefault="003A0FE9">
          <w:pPr>
            <w:pStyle w:val="TOC3"/>
            <w:tabs>
              <w:tab w:val="right" w:leader="dot" w:pos="9350"/>
            </w:tabs>
            <w:rPr>
              <w:rFonts w:cstheme="minorBidi"/>
              <w:noProof/>
            </w:rPr>
          </w:pPr>
          <w:hyperlink w:anchor="_Toc47448374"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_Toc47448374 \h </w:instrText>
            </w:r>
            <w:r w:rsidR="009D2EA9">
              <w:rPr>
                <w:noProof/>
                <w:webHidden/>
              </w:rPr>
            </w:r>
            <w:r w:rsidR="009D2EA9">
              <w:rPr>
                <w:noProof/>
                <w:webHidden/>
              </w:rPr>
              <w:fldChar w:fldCharType="separate"/>
            </w:r>
            <w:r w:rsidR="009D2EA9">
              <w:rPr>
                <w:noProof/>
                <w:webHidden/>
              </w:rPr>
              <w:t>89</w:t>
            </w:r>
            <w:r w:rsidR="009D2EA9">
              <w:rPr>
                <w:noProof/>
                <w:webHidden/>
              </w:rPr>
              <w:fldChar w:fldCharType="end"/>
            </w:r>
          </w:hyperlink>
        </w:p>
        <w:p w14:paraId="0B7F099C" w14:textId="279E89C0" w:rsidR="009D2EA9" w:rsidRDefault="003A0FE9">
          <w:pPr>
            <w:pStyle w:val="TOC3"/>
            <w:tabs>
              <w:tab w:val="right" w:leader="dot" w:pos="9350"/>
            </w:tabs>
            <w:rPr>
              <w:rFonts w:cstheme="minorBidi"/>
              <w:noProof/>
            </w:rPr>
          </w:pPr>
          <w:hyperlink w:anchor="_Toc47448375" w:history="1">
            <w:r w:rsidR="009D2EA9" w:rsidRPr="00FE28A8">
              <w:rPr>
                <w:rStyle w:val="Hyperlink"/>
                <w:noProof/>
              </w:rPr>
              <w:t>Browse Items</w:t>
            </w:r>
            <w:r w:rsidR="009D2EA9">
              <w:rPr>
                <w:noProof/>
                <w:webHidden/>
              </w:rPr>
              <w:tab/>
            </w:r>
            <w:r w:rsidR="009D2EA9">
              <w:rPr>
                <w:noProof/>
                <w:webHidden/>
              </w:rPr>
              <w:fldChar w:fldCharType="begin"/>
            </w:r>
            <w:r w:rsidR="009D2EA9">
              <w:rPr>
                <w:noProof/>
                <w:webHidden/>
              </w:rPr>
              <w:instrText xml:space="preserve"> PAGEREF _Toc47448375 \h </w:instrText>
            </w:r>
            <w:r w:rsidR="009D2EA9">
              <w:rPr>
                <w:noProof/>
                <w:webHidden/>
              </w:rPr>
            </w:r>
            <w:r w:rsidR="009D2EA9">
              <w:rPr>
                <w:noProof/>
                <w:webHidden/>
              </w:rPr>
              <w:fldChar w:fldCharType="separate"/>
            </w:r>
            <w:r w:rsidR="009D2EA9">
              <w:rPr>
                <w:noProof/>
                <w:webHidden/>
              </w:rPr>
              <w:t>90</w:t>
            </w:r>
            <w:r w:rsidR="009D2EA9">
              <w:rPr>
                <w:noProof/>
                <w:webHidden/>
              </w:rPr>
              <w:fldChar w:fldCharType="end"/>
            </w:r>
          </w:hyperlink>
        </w:p>
        <w:p w14:paraId="23A04EF6" w14:textId="018108CE" w:rsidR="009D2EA9" w:rsidRDefault="003A0FE9">
          <w:pPr>
            <w:pStyle w:val="TOC3"/>
            <w:tabs>
              <w:tab w:val="right" w:leader="dot" w:pos="9350"/>
            </w:tabs>
            <w:rPr>
              <w:rFonts w:cstheme="minorBidi"/>
              <w:noProof/>
            </w:rPr>
          </w:pPr>
          <w:hyperlink w:anchor="_Toc47448376" w:history="1">
            <w:r w:rsidR="009D2EA9" w:rsidRPr="00FE28A8">
              <w:rPr>
                <w:rStyle w:val="Hyperlink"/>
                <w:noProof/>
              </w:rPr>
              <w:t>View Item</w:t>
            </w:r>
            <w:r w:rsidR="009D2EA9">
              <w:rPr>
                <w:noProof/>
                <w:webHidden/>
              </w:rPr>
              <w:tab/>
            </w:r>
            <w:r w:rsidR="009D2EA9">
              <w:rPr>
                <w:noProof/>
                <w:webHidden/>
              </w:rPr>
              <w:fldChar w:fldCharType="begin"/>
            </w:r>
            <w:r w:rsidR="009D2EA9">
              <w:rPr>
                <w:noProof/>
                <w:webHidden/>
              </w:rPr>
              <w:instrText xml:space="preserve"> PAGEREF _Toc47448376 \h </w:instrText>
            </w:r>
            <w:r w:rsidR="009D2EA9">
              <w:rPr>
                <w:noProof/>
                <w:webHidden/>
              </w:rPr>
            </w:r>
            <w:r w:rsidR="009D2EA9">
              <w:rPr>
                <w:noProof/>
                <w:webHidden/>
              </w:rPr>
              <w:fldChar w:fldCharType="separate"/>
            </w:r>
            <w:r w:rsidR="009D2EA9">
              <w:rPr>
                <w:noProof/>
                <w:webHidden/>
              </w:rPr>
              <w:t>91</w:t>
            </w:r>
            <w:r w:rsidR="009D2EA9">
              <w:rPr>
                <w:noProof/>
                <w:webHidden/>
              </w:rPr>
              <w:fldChar w:fldCharType="end"/>
            </w:r>
          </w:hyperlink>
        </w:p>
        <w:p w14:paraId="5802010F" w14:textId="57AE24D1" w:rsidR="009D2EA9" w:rsidRDefault="003A0FE9">
          <w:pPr>
            <w:pStyle w:val="TOC3"/>
            <w:tabs>
              <w:tab w:val="right" w:leader="dot" w:pos="9350"/>
            </w:tabs>
            <w:rPr>
              <w:rFonts w:cstheme="minorBidi"/>
              <w:noProof/>
            </w:rPr>
          </w:pPr>
          <w:hyperlink w:anchor="_Toc47448377" w:history="1">
            <w:r w:rsidR="009D2EA9" w:rsidRPr="00FE28A8">
              <w:rPr>
                <w:rStyle w:val="Hyperlink"/>
                <w:noProof/>
              </w:rPr>
              <w:t>Add/Update Item</w:t>
            </w:r>
            <w:r w:rsidR="009D2EA9">
              <w:rPr>
                <w:noProof/>
                <w:webHidden/>
              </w:rPr>
              <w:tab/>
            </w:r>
            <w:r w:rsidR="009D2EA9">
              <w:rPr>
                <w:noProof/>
                <w:webHidden/>
              </w:rPr>
              <w:fldChar w:fldCharType="begin"/>
            </w:r>
            <w:r w:rsidR="009D2EA9">
              <w:rPr>
                <w:noProof/>
                <w:webHidden/>
              </w:rPr>
              <w:instrText xml:space="preserve"> PAGEREF _Toc47448377 \h </w:instrText>
            </w:r>
            <w:r w:rsidR="009D2EA9">
              <w:rPr>
                <w:noProof/>
                <w:webHidden/>
              </w:rPr>
            </w:r>
            <w:r w:rsidR="009D2EA9">
              <w:rPr>
                <w:noProof/>
                <w:webHidden/>
              </w:rPr>
              <w:fldChar w:fldCharType="separate"/>
            </w:r>
            <w:r w:rsidR="009D2EA9">
              <w:rPr>
                <w:noProof/>
                <w:webHidden/>
              </w:rPr>
              <w:t>92</w:t>
            </w:r>
            <w:r w:rsidR="009D2EA9">
              <w:rPr>
                <w:noProof/>
                <w:webHidden/>
              </w:rPr>
              <w:fldChar w:fldCharType="end"/>
            </w:r>
          </w:hyperlink>
        </w:p>
        <w:p w14:paraId="006498FD" w14:textId="4E6182CE" w:rsidR="009D2EA9" w:rsidRDefault="003A0FE9">
          <w:pPr>
            <w:pStyle w:val="TOC3"/>
            <w:tabs>
              <w:tab w:val="right" w:leader="dot" w:pos="9350"/>
            </w:tabs>
            <w:rPr>
              <w:rFonts w:cstheme="minorBidi"/>
              <w:noProof/>
            </w:rPr>
          </w:pPr>
          <w:hyperlink w:anchor="_Toc47448379" w:history="1">
            <w:r w:rsidR="009D2EA9" w:rsidRPr="00FE28A8">
              <w:rPr>
                <w:rStyle w:val="Hyperlink"/>
                <w:noProof/>
              </w:rPr>
              <w:t>BOM</w:t>
            </w:r>
            <w:r w:rsidR="009D2EA9">
              <w:rPr>
                <w:noProof/>
                <w:webHidden/>
              </w:rPr>
              <w:tab/>
            </w:r>
            <w:r w:rsidR="009D2EA9">
              <w:rPr>
                <w:noProof/>
                <w:webHidden/>
              </w:rPr>
              <w:fldChar w:fldCharType="begin"/>
            </w:r>
            <w:r w:rsidR="009D2EA9">
              <w:rPr>
                <w:noProof/>
                <w:webHidden/>
              </w:rPr>
              <w:instrText xml:space="preserve"> PAGEREF _Toc47448379 \h </w:instrText>
            </w:r>
            <w:r w:rsidR="009D2EA9">
              <w:rPr>
                <w:noProof/>
                <w:webHidden/>
              </w:rPr>
            </w:r>
            <w:r w:rsidR="009D2EA9">
              <w:rPr>
                <w:noProof/>
                <w:webHidden/>
              </w:rPr>
              <w:fldChar w:fldCharType="separate"/>
            </w:r>
            <w:r w:rsidR="009D2EA9">
              <w:rPr>
                <w:noProof/>
                <w:webHidden/>
              </w:rPr>
              <w:t>95</w:t>
            </w:r>
            <w:r w:rsidR="009D2EA9">
              <w:rPr>
                <w:noProof/>
                <w:webHidden/>
              </w:rPr>
              <w:fldChar w:fldCharType="end"/>
            </w:r>
          </w:hyperlink>
        </w:p>
        <w:p w14:paraId="2E4DD7EF" w14:textId="7BC7F531" w:rsidR="009D2EA9" w:rsidRDefault="003A0FE9">
          <w:pPr>
            <w:pStyle w:val="TOC3"/>
            <w:tabs>
              <w:tab w:val="right" w:leader="dot" w:pos="9350"/>
            </w:tabs>
            <w:rPr>
              <w:rFonts w:cstheme="minorBidi"/>
              <w:noProof/>
            </w:rPr>
          </w:pPr>
          <w:hyperlink w:anchor="_Toc47448380" w:history="1">
            <w:r w:rsidR="009D2EA9" w:rsidRPr="00FE28A8">
              <w:rPr>
                <w:rStyle w:val="Hyperlink"/>
                <w:noProof/>
              </w:rPr>
              <w:t>Update BOM</w:t>
            </w:r>
            <w:r w:rsidR="009D2EA9">
              <w:rPr>
                <w:noProof/>
                <w:webHidden/>
              </w:rPr>
              <w:tab/>
            </w:r>
            <w:r w:rsidR="009D2EA9">
              <w:rPr>
                <w:noProof/>
                <w:webHidden/>
              </w:rPr>
              <w:fldChar w:fldCharType="begin"/>
            </w:r>
            <w:r w:rsidR="009D2EA9">
              <w:rPr>
                <w:noProof/>
                <w:webHidden/>
              </w:rPr>
              <w:instrText xml:space="preserve"> PAGEREF _Toc47448380 \h </w:instrText>
            </w:r>
            <w:r w:rsidR="009D2EA9">
              <w:rPr>
                <w:noProof/>
                <w:webHidden/>
              </w:rPr>
            </w:r>
            <w:r w:rsidR="009D2EA9">
              <w:rPr>
                <w:noProof/>
                <w:webHidden/>
              </w:rPr>
              <w:fldChar w:fldCharType="separate"/>
            </w:r>
            <w:r w:rsidR="009D2EA9">
              <w:rPr>
                <w:noProof/>
                <w:webHidden/>
              </w:rPr>
              <w:t>96</w:t>
            </w:r>
            <w:r w:rsidR="009D2EA9">
              <w:rPr>
                <w:noProof/>
                <w:webHidden/>
              </w:rPr>
              <w:fldChar w:fldCharType="end"/>
            </w:r>
          </w:hyperlink>
        </w:p>
        <w:p w14:paraId="70B24D45" w14:textId="0E986D30" w:rsidR="009D2EA9" w:rsidRDefault="003A0FE9">
          <w:pPr>
            <w:pStyle w:val="TOC3"/>
            <w:tabs>
              <w:tab w:val="right" w:leader="dot" w:pos="9350"/>
            </w:tabs>
            <w:rPr>
              <w:rFonts w:cstheme="minorBidi"/>
              <w:noProof/>
            </w:rPr>
          </w:pPr>
          <w:hyperlink w:anchor="_Toc47448382" w:history="1">
            <w:r w:rsidR="009D2EA9" w:rsidRPr="00FE28A8">
              <w:rPr>
                <w:rStyle w:val="Hyperlink"/>
                <w:noProof/>
              </w:rPr>
              <w:t>Inventory</w:t>
            </w:r>
            <w:r w:rsidR="009D2EA9">
              <w:rPr>
                <w:noProof/>
                <w:webHidden/>
              </w:rPr>
              <w:tab/>
            </w:r>
            <w:r w:rsidR="009D2EA9">
              <w:rPr>
                <w:noProof/>
                <w:webHidden/>
              </w:rPr>
              <w:fldChar w:fldCharType="begin"/>
            </w:r>
            <w:r w:rsidR="009D2EA9">
              <w:rPr>
                <w:noProof/>
                <w:webHidden/>
              </w:rPr>
              <w:instrText xml:space="preserve"> PAGEREF _Toc47448382 \h </w:instrText>
            </w:r>
            <w:r w:rsidR="009D2EA9">
              <w:rPr>
                <w:noProof/>
                <w:webHidden/>
              </w:rPr>
            </w:r>
            <w:r w:rsidR="009D2EA9">
              <w:rPr>
                <w:noProof/>
                <w:webHidden/>
              </w:rPr>
              <w:fldChar w:fldCharType="separate"/>
            </w:r>
            <w:r w:rsidR="009D2EA9">
              <w:rPr>
                <w:noProof/>
                <w:webHidden/>
              </w:rPr>
              <w:t>97</w:t>
            </w:r>
            <w:r w:rsidR="009D2EA9">
              <w:rPr>
                <w:noProof/>
                <w:webHidden/>
              </w:rPr>
              <w:fldChar w:fldCharType="end"/>
            </w:r>
          </w:hyperlink>
        </w:p>
        <w:p w14:paraId="034B4CAD" w14:textId="3551783A" w:rsidR="009D2EA9" w:rsidRDefault="003A0FE9">
          <w:pPr>
            <w:pStyle w:val="TOC3"/>
            <w:tabs>
              <w:tab w:val="right" w:leader="dot" w:pos="9350"/>
            </w:tabs>
            <w:rPr>
              <w:rFonts w:cstheme="minorBidi"/>
              <w:noProof/>
            </w:rPr>
          </w:pPr>
          <w:hyperlink w:anchor="_Toc47448383" w:history="1">
            <w:r w:rsidR="009D2EA9" w:rsidRPr="00FE28A8">
              <w:rPr>
                <w:rStyle w:val="Hyperlink"/>
                <w:noProof/>
              </w:rPr>
              <w:t>Update Inventory</w:t>
            </w:r>
            <w:r w:rsidR="009D2EA9">
              <w:rPr>
                <w:noProof/>
                <w:webHidden/>
              </w:rPr>
              <w:tab/>
            </w:r>
            <w:r w:rsidR="009D2EA9">
              <w:rPr>
                <w:noProof/>
                <w:webHidden/>
              </w:rPr>
              <w:fldChar w:fldCharType="begin"/>
            </w:r>
            <w:r w:rsidR="009D2EA9">
              <w:rPr>
                <w:noProof/>
                <w:webHidden/>
              </w:rPr>
              <w:instrText xml:space="preserve"> PAGEREF _Toc47448383 \h </w:instrText>
            </w:r>
            <w:r w:rsidR="009D2EA9">
              <w:rPr>
                <w:noProof/>
                <w:webHidden/>
              </w:rPr>
            </w:r>
            <w:r w:rsidR="009D2EA9">
              <w:rPr>
                <w:noProof/>
                <w:webHidden/>
              </w:rPr>
              <w:fldChar w:fldCharType="separate"/>
            </w:r>
            <w:r w:rsidR="009D2EA9">
              <w:rPr>
                <w:noProof/>
                <w:webHidden/>
              </w:rPr>
              <w:t>98</w:t>
            </w:r>
            <w:r w:rsidR="009D2EA9">
              <w:rPr>
                <w:noProof/>
                <w:webHidden/>
              </w:rPr>
              <w:fldChar w:fldCharType="end"/>
            </w:r>
          </w:hyperlink>
        </w:p>
        <w:p w14:paraId="1583892C" w14:textId="2BA71D81" w:rsidR="009D2EA9" w:rsidRDefault="003A0FE9">
          <w:pPr>
            <w:pStyle w:val="TOC3"/>
            <w:tabs>
              <w:tab w:val="right" w:leader="dot" w:pos="9350"/>
            </w:tabs>
            <w:rPr>
              <w:rFonts w:cstheme="minorBidi"/>
              <w:noProof/>
            </w:rPr>
          </w:pPr>
          <w:hyperlink w:anchor="_Toc47448385" w:history="1">
            <w:r w:rsidR="009D2EA9" w:rsidRPr="00FE28A8">
              <w:rPr>
                <w:rStyle w:val="Hyperlink"/>
                <w:noProof/>
              </w:rPr>
              <w:t>Inventory: On Hand Inquiry</w:t>
            </w:r>
            <w:r w:rsidR="009D2EA9">
              <w:rPr>
                <w:noProof/>
                <w:webHidden/>
              </w:rPr>
              <w:tab/>
            </w:r>
            <w:r w:rsidR="009D2EA9">
              <w:rPr>
                <w:noProof/>
                <w:webHidden/>
              </w:rPr>
              <w:fldChar w:fldCharType="begin"/>
            </w:r>
            <w:r w:rsidR="009D2EA9">
              <w:rPr>
                <w:noProof/>
                <w:webHidden/>
              </w:rPr>
              <w:instrText xml:space="preserve"> PAGEREF _Toc47448385 \h </w:instrText>
            </w:r>
            <w:r w:rsidR="009D2EA9">
              <w:rPr>
                <w:noProof/>
                <w:webHidden/>
              </w:rPr>
            </w:r>
            <w:r w:rsidR="009D2EA9">
              <w:rPr>
                <w:noProof/>
                <w:webHidden/>
              </w:rPr>
              <w:fldChar w:fldCharType="separate"/>
            </w:r>
            <w:r w:rsidR="009D2EA9">
              <w:rPr>
                <w:noProof/>
                <w:webHidden/>
              </w:rPr>
              <w:t>101</w:t>
            </w:r>
            <w:r w:rsidR="009D2EA9">
              <w:rPr>
                <w:noProof/>
                <w:webHidden/>
              </w:rPr>
              <w:fldChar w:fldCharType="end"/>
            </w:r>
          </w:hyperlink>
        </w:p>
        <w:p w14:paraId="72322C2E" w14:textId="03A204B7" w:rsidR="009D2EA9" w:rsidRDefault="003A0FE9">
          <w:pPr>
            <w:pStyle w:val="TOC3"/>
            <w:tabs>
              <w:tab w:val="right" w:leader="dot" w:pos="9350"/>
            </w:tabs>
            <w:rPr>
              <w:rFonts w:cstheme="minorBidi"/>
              <w:noProof/>
            </w:rPr>
          </w:pPr>
          <w:hyperlink w:anchor="_Toc47448386" w:history="1">
            <w:r w:rsidR="009D2EA9" w:rsidRPr="00FE28A8">
              <w:rPr>
                <w:rStyle w:val="Hyperlink"/>
                <w:noProof/>
              </w:rPr>
              <w:t>Inventory: On Order Inquiry</w:t>
            </w:r>
            <w:r w:rsidR="009D2EA9">
              <w:rPr>
                <w:noProof/>
                <w:webHidden/>
              </w:rPr>
              <w:tab/>
            </w:r>
            <w:r w:rsidR="009D2EA9">
              <w:rPr>
                <w:noProof/>
                <w:webHidden/>
              </w:rPr>
              <w:fldChar w:fldCharType="begin"/>
            </w:r>
            <w:r w:rsidR="009D2EA9">
              <w:rPr>
                <w:noProof/>
                <w:webHidden/>
              </w:rPr>
              <w:instrText xml:space="preserve"> PAGEREF _Toc47448386 \h </w:instrText>
            </w:r>
            <w:r w:rsidR="009D2EA9">
              <w:rPr>
                <w:noProof/>
                <w:webHidden/>
              </w:rPr>
            </w:r>
            <w:r w:rsidR="009D2EA9">
              <w:rPr>
                <w:noProof/>
                <w:webHidden/>
              </w:rPr>
              <w:fldChar w:fldCharType="separate"/>
            </w:r>
            <w:r w:rsidR="009D2EA9">
              <w:rPr>
                <w:noProof/>
                <w:webHidden/>
              </w:rPr>
              <w:t>102</w:t>
            </w:r>
            <w:r w:rsidR="009D2EA9">
              <w:rPr>
                <w:noProof/>
                <w:webHidden/>
              </w:rPr>
              <w:fldChar w:fldCharType="end"/>
            </w:r>
          </w:hyperlink>
        </w:p>
        <w:p w14:paraId="09D5E0B1" w14:textId="631A320F" w:rsidR="009D2EA9" w:rsidRDefault="003A0FE9">
          <w:pPr>
            <w:pStyle w:val="TOC3"/>
            <w:tabs>
              <w:tab w:val="right" w:leader="dot" w:pos="9350"/>
            </w:tabs>
            <w:rPr>
              <w:rFonts w:cstheme="minorBidi"/>
              <w:noProof/>
            </w:rPr>
          </w:pPr>
          <w:hyperlink w:anchor="_Toc47448387" w:history="1">
            <w:r w:rsidR="009D2EA9" w:rsidRPr="00FE28A8">
              <w:rPr>
                <w:rStyle w:val="Hyperlink"/>
                <w:noProof/>
              </w:rPr>
              <w:t>Inventory: Committed Inquiry</w:t>
            </w:r>
            <w:r w:rsidR="009D2EA9">
              <w:rPr>
                <w:noProof/>
                <w:webHidden/>
              </w:rPr>
              <w:tab/>
            </w:r>
            <w:r w:rsidR="009D2EA9">
              <w:rPr>
                <w:noProof/>
                <w:webHidden/>
              </w:rPr>
              <w:fldChar w:fldCharType="begin"/>
            </w:r>
            <w:r w:rsidR="009D2EA9">
              <w:rPr>
                <w:noProof/>
                <w:webHidden/>
              </w:rPr>
              <w:instrText xml:space="preserve"> PAGEREF _Toc47448387 \h </w:instrText>
            </w:r>
            <w:r w:rsidR="009D2EA9">
              <w:rPr>
                <w:noProof/>
                <w:webHidden/>
              </w:rPr>
            </w:r>
            <w:r w:rsidR="009D2EA9">
              <w:rPr>
                <w:noProof/>
                <w:webHidden/>
              </w:rPr>
              <w:fldChar w:fldCharType="separate"/>
            </w:r>
            <w:r w:rsidR="009D2EA9">
              <w:rPr>
                <w:noProof/>
                <w:webHidden/>
              </w:rPr>
              <w:t>103</w:t>
            </w:r>
            <w:r w:rsidR="009D2EA9">
              <w:rPr>
                <w:noProof/>
                <w:webHidden/>
              </w:rPr>
              <w:fldChar w:fldCharType="end"/>
            </w:r>
          </w:hyperlink>
        </w:p>
        <w:p w14:paraId="6D19A311" w14:textId="240425B1" w:rsidR="009D2EA9" w:rsidRDefault="003A0FE9">
          <w:pPr>
            <w:pStyle w:val="TOC3"/>
            <w:tabs>
              <w:tab w:val="right" w:leader="dot" w:pos="9350"/>
            </w:tabs>
            <w:rPr>
              <w:rFonts w:cstheme="minorBidi"/>
              <w:noProof/>
            </w:rPr>
          </w:pPr>
          <w:hyperlink w:anchor="_Toc47448388" w:history="1">
            <w:r w:rsidR="009D2EA9" w:rsidRPr="00FE28A8">
              <w:rPr>
                <w:rStyle w:val="Hyperlink"/>
                <w:noProof/>
              </w:rPr>
              <w:t>Inventory: Backordered Inquiry</w:t>
            </w:r>
            <w:r w:rsidR="009D2EA9">
              <w:rPr>
                <w:noProof/>
                <w:webHidden/>
              </w:rPr>
              <w:tab/>
            </w:r>
            <w:r w:rsidR="009D2EA9">
              <w:rPr>
                <w:noProof/>
                <w:webHidden/>
              </w:rPr>
              <w:fldChar w:fldCharType="begin"/>
            </w:r>
            <w:r w:rsidR="009D2EA9">
              <w:rPr>
                <w:noProof/>
                <w:webHidden/>
              </w:rPr>
              <w:instrText xml:space="preserve"> PAGEREF _Toc47448388 \h </w:instrText>
            </w:r>
            <w:r w:rsidR="009D2EA9">
              <w:rPr>
                <w:noProof/>
                <w:webHidden/>
              </w:rPr>
            </w:r>
            <w:r w:rsidR="009D2EA9">
              <w:rPr>
                <w:noProof/>
                <w:webHidden/>
              </w:rPr>
              <w:fldChar w:fldCharType="separate"/>
            </w:r>
            <w:r w:rsidR="009D2EA9">
              <w:rPr>
                <w:noProof/>
                <w:webHidden/>
              </w:rPr>
              <w:t>104</w:t>
            </w:r>
            <w:r w:rsidR="009D2EA9">
              <w:rPr>
                <w:noProof/>
                <w:webHidden/>
              </w:rPr>
              <w:fldChar w:fldCharType="end"/>
            </w:r>
          </w:hyperlink>
        </w:p>
        <w:p w14:paraId="0B91A8EF" w14:textId="3F5DC457" w:rsidR="009D2EA9" w:rsidRDefault="003A0FE9">
          <w:pPr>
            <w:pStyle w:val="TOC3"/>
            <w:tabs>
              <w:tab w:val="right" w:leader="dot" w:pos="9350"/>
            </w:tabs>
            <w:rPr>
              <w:rFonts w:cstheme="minorBidi"/>
              <w:noProof/>
            </w:rPr>
          </w:pPr>
          <w:hyperlink w:anchor="_Toc47448389" w:history="1">
            <w:r w:rsidR="009D2EA9" w:rsidRPr="00FE28A8">
              <w:rPr>
                <w:rStyle w:val="Hyperlink"/>
                <w:noProof/>
              </w:rPr>
              <w:t>Inventory: Available Inquiry</w:t>
            </w:r>
            <w:r w:rsidR="009D2EA9">
              <w:rPr>
                <w:noProof/>
                <w:webHidden/>
              </w:rPr>
              <w:tab/>
            </w:r>
            <w:r w:rsidR="009D2EA9">
              <w:rPr>
                <w:noProof/>
                <w:webHidden/>
              </w:rPr>
              <w:fldChar w:fldCharType="begin"/>
            </w:r>
            <w:r w:rsidR="009D2EA9">
              <w:rPr>
                <w:noProof/>
                <w:webHidden/>
              </w:rPr>
              <w:instrText xml:space="preserve"> PAGEREF _Toc47448389 \h </w:instrText>
            </w:r>
            <w:r w:rsidR="009D2EA9">
              <w:rPr>
                <w:noProof/>
                <w:webHidden/>
              </w:rPr>
            </w:r>
            <w:r w:rsidR="009D2EA9">
              <w:rPr>
                <w:noProof/>
                <w:webHidden/>
              </w:rPr>
              <w:fldChar w:fldCharType="separate"/>
            </w:r>
            <w:r w:rsidR="009D2EA9">
              <w:rPr>
                <w:noProof/>
                <w:webHidden/>
              </w:rPr>
              <w:t>104</w:t>
            </w:r>
            <w:r w:rsidR="009D2EA9">
              <w:rPr>
                <w:noProof/>
                <w:webHidden/>
              </w:rPr>
              <w:fldChar w:fldCharType="end"/>
            </w:r>
          </w:hyperlink>
        </w:p>
        <w:p w14:paraId="6E0A7FB6" w14:textId="01E07E36" w:rsidR="009D2EA9" w:rsidRDefault="003A0FE9">
          <w:pPr>
            <w:pStyle w:val="TOC3"/>
            <w:tabs>
              <w:tab w:val="right" w:leader="dot" w:pos="9350"/>
            </w:tabs>
            <w:rPr>
              <w:rFonts w:cstheme="minorBidi"/>
              <w:noProof/>
            </w:rPr>
          </w:pPr>
          <w:hyperlink w:anchor="_Toc47448390" w:history="1">
            <w:r w:rsidR="009D2EA9" w:rsidRPr="00FE28A8">
              <w:rPr>
                <w:rStyle w:val="Hyperlink"/>
                <w:noProof/>
              </w:rPr>
              <w:t>Vend Cost: Browse</w:t>
            </w:r>
            <w:r w:rsidR="009D2EA9">
              <w:rPr>
                <w:noProof/>
                <w:webHidden/>
              </w:rPr>
              <w:tab/>
            </w:r>
            <w:r w:rsidR="009D2EA9">
              <w:rPr>
                <w:noProof/>
                <w:webHidden/>
              </w:rPr>
              <w:fldChar w:fldCharType="begin"/>
            </w:r>
            <w:r w:rsidR="009D2EA9">
              <w:rPr>
                <w:noProof/>
                <w:webHidden/>
              </w:rPr>
              <w:instrText xml:space="preserve"> PAGEREF _Toc47448390 \h </w:instrText>
            </w:r>
            <w:r w:rsidR="009D2EA9">
              <w:rPr>
                <w:noProof/>
                <w:webHidden/>
              </w:rPr>
            </w:r>
            <w:r w:rsidR="009D2EA9">
              <w:rPr>
                <w:noProof/>
                <w:webHidden/>
              </w:rPr>
              <w:fldChar w:fldCharType="separate"/>
            </w:r>
            <w:r w:rsidR="009D2EA9">
              <w:rPr>
                <w:noProof/>
                <w:webHidden/>
              </w:rPr>
              <w:t>105</w:t>
            </w:r>
            <w:r w:rsidR="009D2EA9">
              <w:rPr>
                <w:noProof/>
                <w:webHidden/>
              </w:rPr>
              <w:fldChar w:fldCharType="end"/>
            </w:r>
          </w:hyperlink>
        </w:p>
        <w:p w14:paraId="55EF10D9" w14:textId="3EB026EA" w:rsidR="009D2EA9" w:rsidRDefault="003A0FE9">
          <w:pPr>
            <w:pStyle w:val="TOC3"/>
            <w:tabs>
              <w:tab w:val="right" w:leader="dot" w:pos="9350"/>
            </w:tabs>
            <w:rPr>
              <w:rFonts w:cstheme="minorBidi"/>
              <w:noProof/>
            </w:rPr>
          </w:pPr>
          <w:hyperlink w:anchor="_Toc47448392" w:history="1">
            <w:r w:rsidR="009D2EA9" w:rsidRPr="00FE28A8">
              <w:rPr>
                <w:rStyle w:val="Hyperlink"/>
                <w:noProof/>
              </w:rPr>
              <w:t>Vend Cost: Vendor Cost</w:t>
            </w:r>
            <w:r w:rsidR="009D2EA9">
              <w:rPr>
                <w:noProof/>
                <w:webHidden/>
              </w:rPr>
              <w:tab/>
            </w:r>
            <w:r w:rsidR="009D2EA9">
              <w:rPr>
                <w:noProof/>
                <w:webHidden/>
              </w:rPr>
              <w:fldChar w:fldCharType="begin"/>
            </w:r>
            <w:r w:rsidR="009D2EA9">
              <w:rPr>
                <w:noProof/>
                <w:webHidden/>
              </w:rPr>
              <w:instrText xml:space="preserve"> PAGEREF _Toc47448392 \h </w:instrText>
            </w:r>
            <w:r w:rsidR="009D2EA9">
              <w:rPr>
                <w:noProof/>
                <w:webHidden/>
              </w:rPr>
            </w:r>
            <w:r w:rsidR="009D2EA9">
              <w:rPr>
                <w:noProof/>
                <w:webHidden/>
              </w:rPr>
              <w:fldChar w:fldCharType="separate"/>
            </w:r>
            <w:r w:rsidR="009D2EA9">
              <w:rPr>
                <w:noProof/>
                <w:webHidden/>
              </w:rPr>
              <w:t>107</w:t>
            </w:r>
            <w:r w:rsidR="009D2EA9">
              <w:rPr>
                <w:noProof/>
                <w:webHidden/>
              </w:rPr>
              <w:fldChar w:fldCharType="end"/>
            </w:r>
          </w:hyperlink>
        </w:p>
        <w:p w14:paraId="4F663EC8" w14:textId="33ADB109" w:rsidR="009D2EA9" w:rsidRDefault="003A0FE9">
          <w:pPr>
            <w:pStyle w:val="TOC3"/>
            <w:tabs>
              <w:tab w:val="right" w:leader="dot" w:pos="9350"/>
            </w:tabs>
            <w:rPr>
              <w:rFonts w:cstheme="minorBidi"/>
              <w:noProof/>
            </w:rPr>
          </w:pPr>
          <w:hyperlink w:anchor="_Toc47448393" w:history="1">
            <w:r w:rsidR="009D2EA9" w:rsidRPr="00FE28A8">
              <w:rPr>
                <w:rStyle w:val="Hyperlink"/>
                <w:noProof/>
              </w:rPr>
              <w:t>Add/Update Vendor Cost</w:t>
            </w:r>
            <w:r w:rsidR="009D2EA9">
              <w:rPr>
                <w:noProof/>
                <w:webHidden/>
              </w:rPr>
              <w:tab/>
            </w:r>
            <w:r w:rsidR="009D2EA9">
              <w:rPr>
                <w:noProof/>
                <w:webHidden/>
              </w:rPr>
              <w:fldChar w:fldCharType="begin"/>
            </w:r>
            <w:r w:rsidR="009D2EA9">
              <w:rPr>
                <w:noProof/>
                <w:webHidden/>
              </w:rPr>
              <w:instrText xml:space="preserve"> PAGEREF _Toc47448393 \h </w:instrText>
            </w:r>
            <w:r w:rsidR="009D2EA9">
              <w:rPr>
                <w:noProof/>
                <w:webHidden/>
              </w:rPr>
            </w:r>
            <w:r w:rsidR="009D2EA9">
              <w:rPr>
                <w:noProof/>
                <w:webHidden/>
              </w:rPr>
              <w:fldChar w:fldCharType="separate"/>
            </w:r>
            <w:r w:rsidR="009D2EA9">
              <w:rPr>
                <w:noProof/>
                <w:webHidden/>
              </w:rPr>
              <w:t>108</w:t>
            </w:r>
            <w:r w:rsidR="009D2EA9">
              <w:rPr>
                <w:noProof/>
                <w:webHidden/>
              </w:rPr>
              <w:fldChar w:fldCharType="end"/>
            </w:r>
          </w:hyperlink>
        </w:p>
        <w:p w14:paraId="68FB1C69" w14:textId="66F2B9B3" w:rsidR="009D2EA9" w:rsidRDefault="003A0FE9">
          <w:pPr>
            <w:pStyle w:val="TOC3"/>
            <w:tabs>
              <w:tab w:val="right" w:leader="dot" w:pos="9350"/>
            </w:tabs>
            <w:rPr>
              <w:rFonts w:cstheme="minorBidi"/>
              <w:noProof/>
            </w:rPr>
          </w:pPr>
          <w:hyperlink w:anchor="_Toc47448395" w:history="1">
            <w:r w:rsidR="009D2EA9" w:rsidRPr="00FE28A8">
              <w:rPr>
                <w:rStyle w:val="Hyperlink"/>
                <w:noProof/>
              </w:rPr>
              <w:t>Vend Cost: Vendor Cost: Cost Levels</w:t>
            </w:r>
            <w:r w:rsidR="009D2EA9">
              <w:rPr>
                <w:noProof/>
                <w:webHidden/>
              </w:rPr>
              <w:tab/>
            </w:r>
            <w:r w:rsidR="009D2EA9">
              <w:rPr>
                <w:noProof/>
                <w:webHidden/>
              </w:rPr>
              <w:fldChar w:fldCharType="begin"/>
            </w:r>
            <w:r w:rsidR="009D2EA9">
              <w:rPr>
                <w:noProof/>
                <w:webHidden/>
              </w:rPr>
              <w:instrText xml:space="preserve"> PAGEREF _Toc47448395 \h </w:instrText>
            </w:r>
            <w:r w:rsidR="009D2EA9">
              <w:rPr>
                <w:noProof/>
                <w:webHidden/>
              </w:rPr>
            </w:r>
            <w:r w:rsidR="009D2EA9">
              <w:rPr>
                <w:noProof/>
                <w:webHidden/>
              </w:rPr>
              <w:fldChar w:fldCharType="separate"/>
            </w:r>
            <w:r w:rsidR="009D2EA9">
              <w:rPr>
                <w:noProof/>
                <w:webHidden/>
              </w:rPr>
              <w:t>110</w:t>
            </w:r>
            <w:r w:rsidR="009D2EA9">
              <w:rPr>
                <w:noProof/>
                <w:webHidden/>
              </w:rPr>
              <w:fldChar w:fldCharType="end"/>
            </w:r>
          </w:hyperlink>
        </w:p>
        <w:p w14:paraId="047DE08F" w14:textId="6B19A9E1" w:rsidR="009D2EA9" w:rsidRDefault="003A0FE9">
          <w:pPr>
            <w:pStyle w:val="TOC3"/>
            <w:tabs>
              <w:tab w:val="right" w:leader="dot" w:pos="9350"/>
            </w:tabs>
            <w:rPr>
              <w:rFonts w:cstheme="minorBidi"/>
              <w:noProof/>
            </w:rPr>
          </w:pPr>
          <w:hyperlink w:anchor="_Toc47448396" w:history="1">
            <w:r w:rsidR="009D2EA9" w:rsidRPr="00FE28A8">
              <w:rPr>
                <w:rStyle w:val="Hyperlink"/>
                <w:noProof/>
              </w:rPr>
              <w:t>Update/Add Cost Levels</w:t>
            </w:r>
            <w:r w:rsidR="009D2EA9">
              <w:rPr>
                <w:noProof/>
                <w:webHidden/>
              </w:rPr>
              <w:tab/>
            </w:r>
            <w:r w:rsidR="009D2EA9">
              <w:rPr>
                <w:noProof/>
                <w:webHidden/>
              </w:rPr>
              <w:fldChar w:fldCharType="begin"/>
            </w:r>
            <w:r w:rsidR="009D2EA9">
              <w:rPr>
                <w:noProof/>
                <w:webHidden/>
              </w:rPr>
              <w:instrText xml:space="preserve"> PAGEREF _Toc47448396 \h </w:instrText>
            </w:r>
            <w:r w:rsidR="009D2EA9">
              <w:rPr>
                <w:noProof/>
                <w:webHidden/>
              </w:rPr>
            </w:r>
            <w:r w:rsidR="009D2EA9">
              <w:rPr>
                <w:noProof/>
                <w:webHidden/>
              </w:rPr>
              <w:fldChar w:fldCharType="separate"/>
            </w:r>
            <w:r w:rsidR="009D2EA9">
              <w:rPr>
                <w:noProof/>
                <w:webHidden/>
              </w:rPr>
              <w:t>111</w:t>
            </w:r>
            <w:r w:rsidR="009D2EA9">
              <w:rPr>
                <w:noProof/>
                <w:webHidden/>
              </w:rPr>
              <w:fldChar w:fldCharType="end"/>
            </w:r>
          </w:hyperlink>
        </w:p>
        <w:p w14:paraId="6C1C7D74" w14:textId="0555F3E4" w:rsidR="009D2EA9" w:rsidRDefault="003A0FE9">
          <w:pPr>
            <w:pStyle w:val="TOC3"/>
            <w:tabs>
              <w:tab w:val="right" w:leader="dot" w:pos="9350"/>
            </w:tabs>
            <w:rPr>
              <w:rFonts w:cstheme="minorBidi"/>
              <w:noProof/>
            </w:rPr>
          </w:pPr>
          <w:hyperlink w:anchor="_Toc47448397" w:history="1">
            <w:r w:rsidR="009D2EA9" w:rsidRPr="00FE28A8">
              <w:rPr>
                <w:rStyle w:val="Hyperlink"/>
                <w:noProof/>
              </w:rPr>
              <w:t>Update/Add Multiple Vendor Cost Levels</w:t>
            </w:r>
            <w:r w:rsidR="009D2EA9">
              <w:rPr>
                <w:noProof/>
                <w:webHidden/>
              </w:rPr>
              <w:tab/>
            </w:r>
            <w:r w:rsidR="009D2EA9">
              <w:rPr>
                <w:noProof/>
                <w:webHidden/>
              </w:rPr>
              <w:fldChar w:fldCharType="begin"/>
            </w:r>
            <w:r w:rsidR="009D2EA9">
              <w:rPr>
                <w:noProof/>
                <w:webHidden/>
              </w:rPr>
              <w:instrText xml:space="preserve"> PAGEREF _Toc47448397 \h </w:instrText>
            </w:r>
            <w:r w:rsidR="009D2EA9">
              <w:rPr>
                <w:noProof/>
                <w:webHidden/>
              </w:rPr>
            </w:r>
            <w:r w:rsidR="009D2EA9">
              <w:rPr>
                <w:noProof/>
                <w:webHidden/>
              </w:rPr>
              <w:fldChar w:fldCharType="separate"/>
            </w:r>
            <w:r w:rsidR="009D2EA9">
              <w:rPr>
                <w:noProof/>
                <w:webHidden/>
              </w:rPr>
              <w:t>112</w:t>
            </w:r>
            <w:r w:rsidR="009D2EA9">
              <w:rPr>
                <w:noProof/>
                <w:webHidden/>
              </w:rPr>
              <w:fldChar w:fldCharType="end"/>
            </w:r>
          </w:hyperlink>
        </w:p>
        <w:p w14:paraId="2082B854" w14:textId="63A7FF7A" w:rsidR="009D2EA9" w:rsidRDefault="003A0FE9">
          <w:pPr>
            <w:pStyle w:val="TOC3"/>
            <w:tabs>
              <w:tab w:val="right" w:leader="dot" w:pos="9350"/>
            </w:tabs>
            <w:rPr>
              <w:rFonts w:cstheme="minorBidi"/>
              <w:noProof/>
            </w:rPr>
          </w:pPr>
          <w:hyperlink w:anchor="_Toc47448399" w:history="1">
            <w:r w:rsidR="009D2EA9" w:rsidRPr="00FE28A8">
              <w:rPr>
                <w:rStyle w:val="Hyperlink"/>
                <w:noProof/>
              </w:rPr>
              <w:t>Vend Cost: Restrictions</w:t>
            </w:r>
            <w:r w:rsidR="009D2EA9">
              <w:rPr>
                <w:noProof/>
                <w:webHidden/>
              </w:rPr>
              <w:tab/>
            </w:r>
            <w:r w:rsidR="009D2EA9">
              <w:rPr>
                <w:noProof/>
                <w:webHidden/>
              </w:rPr>
              <w:fldChar w:fldCharType="begin"/>
            </w:r>
            <w:r w:rsidR="009D2EA9">
              <w:rPr>
                <w:noProof/>
                <w:webHidden/>
              </w:rPr>
              <w:instrText xml:space="preserve"> PAGEREF _Toc47448399 \h </w:instrText>
            </w:r>
            <w:r w:rsidR="009D2EA9">
              <w:rPr>
                <w:noProof/>
                <w:webHidden/>
              </w:rPr>
            </w:r>
            <w:r w:rsidR="009D2EA9">
              <w:rPr>
                <w:noProof/>
                <w:webHidden/>
              </w:rPr>
              <w:fldChar w:fldCharType="separate"/>
            </w:r>
            <w:r w:rsidR="009D2EA9">
              <w:rPr>
                <w:noProof/>
                <w:webHidden/>
              </w:rPr>
              <w:t>114</w:t>
            </w:r>
            <w:r w:rsidR="009D2EA9">
              <w:rPr>
                <w:noProof/>
                <w:webHidden/>
              </w:rPr>
              <w:fldChar w:fldCharType="end"/>
            </w:r>
          </w:hyperlink>
        </w:p>
        <w:p w14:paraId="51E62FDA" w14:textId="200234BE" w:rsidR="009D2EA9" w:rsidRDefault="003A0FE9">
          <w:pPr>
            <w:pStyle w:val="TOC3"/>
            <w:tabs>
              <w:tab w:val="right" w:leader="dot" w:pos="9350"/>
            </w:tabs>
            <w:rPr>
              <w:rFonts w:cstheme="minorBidi"/>
              <w:noProof/>
            </w:rPr>
          </w:pPr>
          <w:hyperlink w:anchor="_Toc47448400" w:history="1">
            <w:r w:rsidR="009D2EA9" w:rsidRPr="00FE28A8">
              <w:rPr>
                <w:rStyle w:val="Hyperlink"/>
                <w:noProof/>
              </w:rPr>
              <w:t>Update Restrictions</w:t>
            </w:r>
            <w:r w:rsidR="009D2EA9">
              <w:rPr>
                <w:noProof/>
                <w:webHidden/>
              </w:rPr>
              <w:tab/>
            </w:r>
            <w:r w:rsidR="009D2EA9">
              <w:rPr>
                <w:noProof/>
                <w:webHidden/>
              </w:rPr>
              <w:fldChar w:fldCharType="begin"/>
            </w:r>
            <w:r w:rsidR="009D2EA9">
              <w:rPr>
                <w:noProof/>
                <w:webHidden/>
              </w:rPr>
              <w:instrText xml:space="preserve"> PAGEREF _Toc47448400 \h </w:instrText>
            </w:r>
            <w:r w:rsidR="009D2EA9">
              <w:rPr>
                <w:noProof/>
                <w:webHidden/>
              </w:rPr>
            </w:r>
            <w:r w:rsidR="009D2EA9">
              <w:rPr>
                <w:noProof/>
                <w:webHidden/>
              </w:rPr>
              <w:fldChar w:fldCharType="separate"/>
            </w:r>
            <w:r w:rsidR="009D2EA9">
              <w:rPr>
                <w:noProof/>
                <w:webHidden/>
              </w:rPr>
              <w:t>115</w:t>
            </w:r>
            <w:r w:rsidR="009D2EA9">
              <w:rPr>
                <w:noProof/>
                <w:webHidden/>
              </w:rPr>
              <w:fldChar w:fldCharType="end"/>
            </w:r>
          </w:hyperlink>
        </w:p>
        <w:p w14:paraId="0E024914" w14:textId="282B3D17" w:rsidR="009D2EA9" w:rsidRDefault="003A0FE9">
          <w:pPr>
            <w:pStyle w:val="TOC3"/>
            <w:tabs>
              <w:tab w:val="right" w:leader="dot" w:pos="9350"/>
            </w:tabs>
            <w:rPr>
              <w:rFonts w:cstheme="minorBidi"/>
              <w:noProof/>
            </w:rPr>
          </w:pPr>
          <w:hyperlink w:anchor="_Toc47448402" w:history="1">
            <w:r w:rsidR="009D2EA9" w:rsidRPr="00FE28A8">
              <w:rPr>
                <w:rStyle w:val="Hyperlink"/>
                <w:noProof/>
              </w:rPr>
              <w:t>POs</w:t>
            </w:r>
            <w:r w:rsidR="009D2EA9">
              <w:rPr>
                <w:noProof/>
                <w:webHidden/>
              </w:rPr>
              <w:tab/>
            </w:r>
            <w:r w:rsidR="009D2EA9">
              <w:rPr>
                <w:noProof/>
                <w:webHidden/>
              </w:rPr>
              <w:fldChar w:fldCharType="begin"/>
            </w:r>
            <w:r w:rsidR="009D2EA9">
              <w:rPr>
                <w:noProof/>
                <w:webHidden/>
              </w:rPr>
              <w:instrText xml:space="preserve"> PAGEREF _Toc47448402 \h </w:instrText>
            </w:r>
            <w:r w:rsidR="009D2EA9">
              <w:rPr>
                <w:noProof/>
                <w:webHidden/>
              </w:rPr>
            </w:r>
            <w:r w:rsidR="009D2EA9">
              <w:rPr>
                <w:noProof/>
                <w:webHidden/>
              </w:rPr>
              <w:fldChar w:fldCharType="separate"/>
            </w:r>
            <w:r w:rsidR="009D2EA9">
              <w:rPr>
                <w:noProof/>
                <w:webHidden/>
              </w:rPr>
              <w:t>117</w:t>
            </w:r>
            <w:r w:rsidR="009D2EA9">
              <w:rPr>
                <w:noProof/>
                <w:webHidden/>
              </w:rPr>
              <w:fldChar w:fldCharType="end"/>
            </w:r>
          </w:hyperlink>
        </w:p>
        <w:p w14:paraId="08BA4B14" w14:textId="51B74E31" w:rsidR="009D2EA9" w:rsidRDefault="003A0FE9">
          <w:pPr>
            <w:pStyle w:val="TOC3"/>
            <w:tabs>
              <w:tab w:val="right" w:leader="dot" w:pos="9350"/>
            </w:tabs>
            <w:rPr>
              <w:rFonts w:cstheme="minorBidi"/>
              <w:noProof/>
            </w:rPr>
          </w:pPr>
          <w:hyperlink w:anchor="_Toc47448403" w:history="1">
            <w:r w:rsidR="009D2EA9" w:rsidRPr="00FE28A8">
              <w:rPr>
                <w:rStyle w:val="Hyperlink"/>
                <w:noProof/>
              </w:rPr>
              <w:t>Jobs</w:t>
            </w:r>
            <w:r w:rsidR="009D2EA9">
              <w:rPr>
                <w:noProof/>
                <w:webHidden/>
              </w:rPr>
              <w:tab/>
            </w:r>
            <w:r w:rsidR="009D2EA9">
              <w:rPr>
                <w:noProof/>
                <w:webHidden/>
              </w:rPr>
              <w:fldChar w:fldCharType="begin"/>
            </w:r>
            <w:r w:rsidR="009D2EA9">
              <w:rPr>
                <w:noProof/>
                <w:webHidden/>
              </w:rPr>
              <w:instrText xml:space="preserve"> PAGEREF _Toc47448403 \h </w:instrText>
            </w:r>
            <w:r w:rsidR="009D2EA9">
              <w:rPr>
                <w:noProof/>
                <w:webHidden/>
              </w:rPr>
            </w:r>
            <w:r w:rsidR="009D2EA9">
              <w:rPr>
                <w:noProof/>
                <w:webHidden/>
              </w:rPr>
              <w:fldChar w:fldCharType="separate"/>
            </w:r>
            <w:r w:rsidR="009D2EA9">
              <w:rPr>
                <w:noProof/>
                <w:webHidden/>
              </w:rPr>
              <w:t>118</w:t>
            </w:r>
            <w:r w:rsidR="009D2EA9">
              <w:rPr>
                <w:noProof/>
                <w:webHidden/>
              </w:rPr>
              <w:fldChar w:fldCharType="end"/>
            </w:r>
          </w:hyperlink>
        </w:p>
        <w:p w14:paraId="1AEA4ED9" w14:textId="2268778D" w:rsidR="009D2EA9" w:rsidRDefault="003A0FE9">
          <w:pPr>
            <w:pStyle w:val="TOC3"/>
            <w:tabs>
              <w:tab w:val="right" w:leader="dot" w:pos="9350"/>
            </w:tabs>
            <w:rPr>
              <w:rFonts w:cstheme="minorBidi"/>
              <w:noProof/>
            </w:rPr>
          </w:pPr>
          <w:hyperlink w:anchor="_Toc47448405" w:history="1">
            <w:r w:rsidR="009D2EA9" w:rsidRPr="00FE28A8">
              <w:rPr>
                <w:rStyle w:val="Hyperlink"/>
                <w:noProof/>
              </w:rPr>
              <w:t>Bins</w:t>
            </w:r>
            <w:r w:rsidR="009D2EA9">
              <w:rPr>
                <w:noProof/>
                <w:webHidden/>
              </w:rPr>
              <w:tab/>
            </w:r>
            <w:r w:rsidR="009D2EA9">
              <w:rPr>
                <w:noProof/>
                <w:webHidden/>
              </w:rPr>
              <w:fldChar w:fldCharType="begin"/>
            </w:r>
            <w:r w:rsidR="009D2EA9">
              <w:rPr>
                <w:noProof/>
                <w:webHidden/>
              </w:rPr>
              <w:instrText xml:space="preserve"> PAGEREF _Toc47448405 \h </w:instrText>
            </w:r>
            <w:r w:rsidR="009D2EA9">
              <w:rPr>
                <w:noProof/>
                <w:webHidden/>
              </w:rPr>
            </w:r>
            <w:r w:rsidR="009D2EA9">
              <w:rPr>
                <w:noProof/>
                <w:webHidden/>
              </w:rPr>
              <w:fldChar w:fldCharType="separate"/>
            </w:r>
            <w:r w:rsidR="009D2EA9">
              <w:rPr>
                <w:noProof/>
                <w:webHidden/>
              </w:rPr>
              <w:t>119</w:t>
            </w:r>
            <w:r w:rsidR="009D2EA9">
              <w:rPr>
                <w:noProof/>
                <w:webHidden/>
              </w:rPr>
              <w:fldChar w:fldCharType="end"/>
            </w:r>
          </w:hyperlink>
        </w:p>
        <w:p w14:paraId="29DF96B4" w14:textId="6B7EE6EA" w:rsidR="009D2EA9" w:rsidRDefault="003A0FE9">
          <w:pPr>
            <w:pStyle w:val="TOC3"/>
            <w:tabs>
              <w:tab w:val="right" w:leader="dot" w:pos="9350"/>
            </w:tabs>
            <w:rPr>
              <w:rFonts w:cstheme="minorBidi"/>
              <w:noProof/>
            </w:rPr>
          </w:pPr>
          <w:hyperlink w:anchor="_Toc47448406" w:history="1">
            <w:r w:rsidR="009D2EA9" w:rsidRPr="00FE28A8">
              <w:rPr>
                <w:rStyle w:val="Hyperlink"/>
                <w:noProof/>
              </w:rPr>
              <w:t>History</w:t>
            </w:r>
            <w:r w:rsidR="009D2EA9">
              <w:rPr>
                <w:noProof/>
                <w:webHidden/>
              </w:rPr>
              <w:tab/>
            </w:r>
            <w:r w:rsidR="009D2EA9">
              <w:rPr>
                <w:noProof/>
                <w:webHidden/>
              </w:rPr>
              <w:fldChar w:fldCharType="begin"/>
            </w:r>
            <w:r w:rsidR="009D2EA9">
              <w:rPr>
                <w:noProof/>
                <w:webHidden/>
              </w:rPr>
              <w:instrText xml:space="preserve"> PAGEREF _Toc47448406 \h </w:instrText>
            </w:r>
            <w:r w:rsidR="009D2EA9">
              <w:rPr>
                <w:noProof/>
                <w:webHidden/>
              </w:rPr>
            </w:r>
            <w:r w:rsidR="009D2EA9">
              <w:rPr>
                <w:noProof/>
                <w:webHidden/>
              </w:rPr>
              <w:fldChar w:fldCharType="separate"/>
            </w:r>
            <w:r w:rsidR="009D2EA9">
              <w:rPr>
                <w:noProof/>
                <w:webHidden/>
              </w:rPr>
              <w:t>120</w:t>
            </w:r>
            <w:r w:rsidR="009D2EA9">
              <w:rPr>
                <w:noProof/>
                <w:webHidden/>
              </w:rPr>
              <w:fldChar w:fldCharType="end"/>
            </w:r>
          </w:hyperlink>
        </w:p>
        <w:p w14:paraId="392AEFA8" w14:textId="4E5C4E1F" w:rsidR="009D2EA9" w:rsidRDefault="003A0FE9">
          <w:pPr>
            <w:pStyle w:val="TOC2"/>
            <w:tabs>
              <w:tab w:val="right" w:leader="dot" w:pos="9350"/>
            </w:tabs>
            <w:rPr>
              <w:rFonts w:cstheme="minorBidi"/>
              <w:noProof/>
            </w:rPr>
          </w:pPr>
          <w:hyperlink w:anchor="_Toc47448408" w:history="1">
            <w:r w:rsidR="009D2EA9" w:rsidRPr="00FE28A8">
              <w:rPr>
                <w:rStyle w:val="Hyperlink"/>
                <w:noProof/>
              </w:rPr>
              <w:t>Corrugated/Foam Materials [MF2]</w:t>
            </w:r>
            <w:r w:rsidR="009D2EA9">
              <w:rPr>
                <w:noProof/>
                <w:webHidden/>
              </w:rPr>
              <w:tab/>
            </w:r>
            <w:r w:rsidR="009D2EA9">
              <w:rPr>
                <w:noProof/>
                <w:webHidden/>
              </w:rPr>
              <w:fldChar w:fldCharType="begin"/>
            </w:r>
            <w:r w:rsidR="009D2EA9">
              <w:rPr>
                <w:noProof/>
                <w:webHidden/>
              </w:rPr>
              <w:instrText xml:space="preserve"> PAGEREF _Toc47448408 \h </w:instrText>
            </w:r>
            <w:r w:rsidR="009D2EA9">
              <w:rPr>
                <w:noProof/>
                <w:webHidden/>
              </w:rPr>
            </w:r>
            <w:r w:rsidR="009D2EA9">
              <w:rPr>
                <w:noProof/>
                <w:webHidden/>
              </w:rPr>
              <w:fldChar w:fldCharType="separate"/>
            </w:r>
            <w:r w:rsidR="009D2EA9">
              <w:rPr>
                <w:noProof/>
                <w:webHidden/>
              </w:rPr>
              <w:t>122</w:t>
            </w:r>
            <w:r w:rsidR="009D2EA9">
              <w:rPr>
                <w:noProof/>
                <w:webHidden/>
              </w:rPr>
              <w:fldChar w:fldCharType="end"/>
            </w:r>
          </w:hyperlink>
        </w:p>
        <w:p w14:paraId="3F38D1DB" w14:textId="65E528AB" w:rsidR="009D2EA9" w:rsidRDefault="003A0FE9">
          <w:pPr>
            <w:pStyle w:val="TOC3"/>
            <w:tabs>
              <w:tab w:val="right" w:leader="dot" w:pos="9350"/>
            </w:tabs>
            <w:rPr>
              <w:rFonts w:cstheme="minorBidi"/>
              <w:noProof/>
            </w:rPr>
          </w:pPr>
          <w:hyperlink w:anchor="_Toc47448409"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_Toc47448409 \h </w:instrText>
            </w:r>
            <w:r w:rsidR="009D2EA9">
              <w:rPr>
                <w:noProof/>
                <w:webHidden/>
              </w:rPr>
            </w:r>
            <w:r w:rsidR="009D2EA9">
              <w:rPr>
                <w:noProof/>
                <w:webHidden/>
              </w:rPr>
              <w:fldChar w:fldCharType="separate"/>
            </w:r>
            <w:r w:rsidR="009D2EA9">
              <w:rPr>
                <w:noProof/>
                <w:webHidden/>
              </w:rPr>
              <w:t>122</w:t>
            </w:r>
            <w:r w:rsidR="009D2EA9">
              <w:rPr>
                <w:noProof/>
                <w:webHidden/>
              </w:rPr>
              <w:fldChar w:fldCharType="end"/>
            </w:r>
          </w:hyperlink>
        </w:p>
        <w:p w14:paraId="01D78AFD" w14:textId="39D49B28" w:rsidR="009D2EA9" w:rsidRDefault="003A0FE9">
          <w:pPr>
            <w:pStyle w:val="TOC3"/>
            <w:tabs>
              <w:tab w:val="right" w:leader="dot" w:pos="9350"/>
            </w:tabs>
            <w:rPr>
              <w:rFonts w:cstheme="minorBidi"/>
              <w:noProof/>
            </w:rPr>
          </w:pPr>
          <w:hyperlink w:anchor="_Toc47448410" w:history="1">
            <w:r w:rsidR="009D2EA9" w:rsidRPr="00FE28A8">
              <w:rPr>
                <w:rStyle w:val="Hyperlink"/>
                <w:noProof/>
              </w:rPr>
              <w:t>Browse Items</w:t>
            </w:r>
            <w:r w:rsidR="009D2EA9">
              <w:rPr>
                <w:noProof/>
                <w:webHidden/>
              </w:rPr>
              <w:tab/>
            </w:r>
            <w:r w:rsidR="009D2EA9">
              <w:rPr>
                <w:noProof/>
                <w:webHidden/>
              </w:rPr>
              <w:fldChar w:fldCharType="begin"/>
            </w:r>
            <w:r w:rsidR="009D2EA9">
              <w:rPr>
                <w:noProof/>
                <w:webHidden/>
              </w:rPr>
              <w:instrText xml:space="preserve"> PAGEREF _Toc47448410 \h </w:instrText>
            </w:r>
            <w:r w:rsidR="009D2EA9">
              <w:rPr>
                <w:noProof/>
                <w:webHidden/>
              </w:rPr>
            </w:r>
            <w:r w:rsidR="009D2EA9">
              <w:rPr>
                <w:noProof/>
                <w:webHidden/>
              </w:rPr>
              <w:fldChar w:fldCharType="separate"/>
            </w:r>
            <w:r w:rsidR="009D2EA9">
              <w:rPr>
                <w:noProof/>
                <w:webHidden/>
              </w:rPr>
              <w:t>122</w:t>
            </w:r>
            <w:r w:rsidR="009D2EA9">
              <w:rPr>
                <w:noProof/>
                <w:webHidden/>
              </w:rPr>
              <w:fldChar w:fldCharType="end"/>
            </w:r>
          </w:hyperlink>
        </w:p>
        <w:p w14:paraId="44FBC9E0" w14:textId="3CD3E20D" w:rsidR="009D2EA9" w:rsidRDefault="003A0FE9">
          <w:pPr>
            <w:pStyle w:val="TOC3"/>
            <w:tabs>
              <w:tab w:val="right" w:leader="dot" w:pos="9350"/>
            </w:tabs>
            <w:rPr>
              <w:rFonts w:cstheme="minorBidi"/>
              <w:noProof/>
            </w:rPr>
          </w:pPr>
          <w:hyperlink w:anchor="_Toc47448411" w:history="1">
            <w:r w:rsidR="009D2EA9" w:rsidRPr="00FE28A8">
              <w:rPr>
                <w:rStyle w:val="Hyperlink"/>
                <w:noProof/>
              </w:rPr>
              <w:t>View Item</w:t>
            </w:r>
            <w:r w:rsidR="009D2EA9">
              <w:rPr>
                <w:noProof/>
                <w:webHidden/>
              </w:rPr>
              <w:tab/>
            </w:r>
            <w:r w:rsidR="009D2EA9">
              <w:rPr>
                <w:noProof/>
                <w:webHidden/>
              </w:rPr>
              <w:fldChar w:fldCharType="begin"/>
            </w:r>
            <w:r w:rsidR="009D2EA9">
              <w:rPr>
                <w:noProof/>
                <w:webHidden/>
              </w:rPr>
              <w:instrText xml:space="preserve"> PAGEREF _Toc47448411 \h </w:instrText>
            </w:r>
            <w:r w:rsidR="009D2EA9">
              <w:rPr>
                <w:noProof/>
                <w:webHidden/>
              </w:rPr>
            </w:r>
            <w:r w:rsidR="009D2EA9">
              <w:rPr>
                <w:noProof/>
                <w:webHidden/>
              </w:rPr>
              <w:fldChar w:fldCharType="separate"/>
            </w:r>
            <w:r w:rsidR="009D2EA9">
              <w:rPr>
                <w:noProof/>
                <w:webHidden/>
              </w:rPr>
              <w:t>123</w:t>
            </w:r>
            <w:r w:rsidR="009D2EA9">
              <w:rPr>
                <w:noProof/>
                <w:webHidden/>
              </w:rPr>
              <w:fldChar w:fldCharType="end"/>
            </w:r>
          </w:hyperlink>
        </w:p>
        <w:p w14:paraId="0A7C7889" w14:textId="6F9F3861" w:rsidR="009D2EA9" w:rsidRDefault="003A0FE9">
          <w:pPr>
            <w:pStyle w:val="TOC3"/>
            <w:tabs>
              <w:tab w:val="right" w:leader="dot" w:pos="9350"/>
            </w:tabs>
            <w:rPr>
              <w:rFonts w:cstheme="minorBidi"/>
              <w:noProof/>
            </w:rPr>
          </w:pPr>
          <w:hyperlink w:anchor="_Toc47448412" w:history="1">
            <w:r w:rsidR="009D2EA9" w:rsidRPr="00FE28A8">
              <w:rPr>
                <w:rStyle w:val="Hyperlink"/>
                <w:noProof/>
              </w:rPr>
              <w:t>Add/Update Item</w:t>
            </w:r>
            <w:r w:rsidR="009D2EA9">
              <w:rPr>
                <w:noProof/>
                <w:webHidden/>
              </w:rPr>
              <w:tab/>
            </w:r>
            <w:r w:rsidR="009D2EA9">
              <w:rPr>
                <w:noProof/>
                <w:webHidden/>
              </w:rPr>
              <w:fldChar w:fldCharType="begin"/>
            </w:r>
            <w:r w:rsidR="009D2EA9">
              <w:rPr>
                <w:noProof/>
                <w:webHidden/>
              </w:rPr>
              <w:instrText xml:space="preserve"> PAGEREF _Toc47448412 \h </w:instrText>
            </w:r>
            <w:r w:rsidR="009D2EA9">
              <w:rPr>
                <w:noProof/>
                <w:webHidden/>
              </w:rPr>
            </w:r>
            <w:r w:rsidR="009D2EA9">
              <w:rPr>
                <w:noProof/>
                <w:webHidden/>
              </w:rPr>
              <w:fldChar w:fldCharType="separate"/>
            </w:r>
            <w:r w:rsidR="009D2EA9">
              <w:rPr>
                <w:noProof/>
                <w:webHidden/>
              </w:rPr>
              <w:t>124</w:t>
            </w:r>
            <w:r w:rsidR="009D2EA9">
              <w:rPr>
                <w:noProof/>
                <w:webHidden/>
              </w:rPr>
              <w:fldChar w:fldCharType="end"/>
            </w:r>
          </w:hyperlink>
        </w:p>
        <w:p w14:paraId="1064A539" w14:textId="00BE9599" w:rsidR="009D2EA9" w:rsidRDefault="003A0FE9">
          <w:pPr>
            <w:pStyle w:val="TOC3"/>
            <w:tabs>
              <w:tab w:val="right" w:leader="dot" w:pos="9350"/>
            </w:tabs>
            <w:rPr>
              <w:rFonts w:cstheme="minorBidi"/>
              <w:noProof/>
            </w:rPr>
          </w:pPr>
          <w:hyperlink w:anchor="_Toc47448414" w:history="1">
            <w:r w:rsidR="009D2EA9" w:rsidRPr="00FE28A8">
              <w:rPr>
                <w:rStyle w:val="Hyperlink"/>
                <w:noProof/>
              </w:rPr>
              <w:t>BOM</w:t>
            </w:r>
            <w:r w:rsidR="009D2EA9">
              <w:rPr>
                <w:noProof/>
                <w:webHidden/>
              </w:rPr>
              <w:tab/>
            </w:r>
            <w:r w:rsidR="009D2EA9">
              <w:rPr>
                <w:noProof/>
                <w:webHidden/>
              </w:rPr>
              <w:fldChar w:fldCharType="begin"/>
            </w:r>
            <w:r w:rsidR="009D2EA9">
              <w:rPr>
                <w:noProof/>
                <w:webHidden/>
              </w:rPr>
              <w:instrText xml:space="preserve"> PAGEREF _Toc47448414 \h </w:instrText>
            </w:r>
            <w:r w:rsidR="009D2EA9">
              <w:rPr>
                <w:noProof/>
                <w:webHidden/>
              </w:rPr>
            </w:r>
            <w:r w:rsidR="009D2EA9">
              <w:rPr>
                <w:noProof/>
                <w:webHidden/>
              </w:rPr>
              <w:fldChar w:fldCharType="separate"/>
            </w:r>
            <w:r w:rsidR="009D2EA9">
              <w:rPr>
                <w:noProof/>
                <w:webHidden/>
              </w:rPr>
              <w:t>128</w:t>
            </w:r>
            <w:r w:rsidR="009D2EA9">
              <w:rPr>
                <w:noProof/>
                <w:webHidden/>
              </w:rPr>
              <w:fldChar w:fldCharType="end"/>
            </w:r>
          </w:hyperlink>
        </w:p>
        <w:p w14:paraId="0023279F" w14:textId="352BAF64" w:rsidR="009D2EA9" w:rsidRDefault="003A0FE9">
          <w:pPr>
            <w:pStyle w:val="TOC3"/>
            <w:tabs>
              <w:tab w:val="right" w:leader="dot" w:pos="9350"/>
            </w:tabs>
            <w:rPr>
              <w:rFonts w:cstheme="minorBidi"/>
              <w:noProof/>
            </w:rPr>
          </w:pPr>
          <w:hyperlink w:anchor="_Toc47448415" w:history="1">
            <w:r w:rsidR="009D2EA9" w:rsidRPr="00FE28A8">
              <w:rPr>
                <w:rStyle w:val="Hyperlink"/>
                <w:noProof/>
              </w:rPr>
              <w:t>Update BOM</w:t>
            </w:r>
            <w:r w:rsidR="009D2EA9">
              <w:rPr>
                <w:noProof/>
                <w:webHidden/>
              </w:rPr>
              <w:tab/>
            </w:r>
            <w:r w:rsidR="009D2EA9">
              <w:rPr>
                <w:noProof/>
                <w:webHidden/>
              </w:rPr>
              <w:fldChar w:fldCharType="begin"/>
            </w:r>
            <w:r w:rsidR="009D2EA9">
              <w:rPr>
                <w:noProof/>
                <w:webHidden/>
              </w:rPr>
              <w:instrText xml:space="preserve"> PAGEREF _Toc47448415 \h </w:instrText>
            </w:r>
            <w:r w:rsidR="009D2EA9">
              <w:rPr>
                <w:noProof/>
                <w:webHidden/>
              </w:rPr>
            </w:r>
            <w:r w:rsidR="009D2EA9">
              <w:rPr>
                <w:noProof/>
                <w:webHidden/>
              </w:rPr>
              <w:fldChar w:fldCharType="separate"/>
            </w:r>
            <w:r w:rsidR="009D2EA9">
              <w:rPr>
                <w:noProof/>
                <w:webHidden/>
              </w:rPr>
              <w:t>129</w:t>
            </w:r>
            <w:r w:rsidR="009D2EA9">
              <w:rPr>
                <w:noProof/>
                <w:webHidden/>
              </w:rPr>
              <w:fldChar w:fldCharType="end"/>
            </w:r>
          </w:hyperlink>
        </w:p>
        <w:p w14:paraId="089384D3" w14:textId="257DA35A" w:rsidR="009D2EA9" w:rsidRDefault="003A0FE9">
          <w:pPr>
            <w:pStyle w:val="TOC3"/>
            <w:tabs>
              <w:tab w:val="right" w:leader="dot" w:pos="9350"/>
            </w:tabs>
            <w:rPr>
              <w:rFonts w:cstheme="minorBidi"/>
              <w:noProof/>
            </w:rPr>
          </w:pPr>
          <w:hyperlink w:anchor="_Toc47448417" w:history="1">
            <w:r w:rsidR="009D2EA9" w:rsidRPr="00FE28A8">
              <w:rPr>
                <w:rStyle w:val="Hyperlink"/>
                <w:noProof/>
              </w:rPr>
              <w:t>Inventory</w:t>
            </w:r>
            <w:r w:rsidR="009D2EA9">
              <w:rPr>
                <w:noProof/>
                <w:webHidden/>
              </w:rPr>
              <w:tab/>
            </w:r>
            <w:r w:rsidR="009D2EA9">
              <w:rPr>
                <w:noProof/>
                <w:webHidden/>
              </w:rPr>
              <w:fldChar w:fldCharType="begin"/>
            </w:r>
            <w:r w:rsidR="009D2EA9">
              <w:rPr>
                <w:noProof/>
                <w:webHidden/>
              </w:rPr>
              <w:instrText xml:space="preserve"> PAGEREF _Toc47448417 \h </w:instrText>
            </w:r>
            <w:r w:rsidR="009D2EA9">
              <w:rPr>
                <w:noProof/>
                <w:webHidden/>
              </w:rPr>
            </w:r>
            <w:r w:rsidR="009D2EA9">
              <w:rPr>
                <w:noProof/>
                <w:webHidden/>
              </w:rPr>
              <w:fldChar w:fldCharType="separate"/>
            </w:r>
            <w:r w:rsidR="009D2EA9">
              <w:rPr>
                <w:noProof/>
                <w:webHidden/>
              </w:rPr>
              <w:t>130</w:t>
            </w:r>
            <w:r w:rsidR="009D2EA9">
              <w:rPr>
                <w:noProof/>
                <w:webHidden/>
              </w:rPr>
              <w:fldChar w:fldCharType="end"/>
            </w:r>
          </w:hyperlink>
        </w:p>
        <w:p w14:paraId="1E5B496D" w14:textId="2892880A" w:rsidR="009D2EA9" w:rsidRDefault="003A0FE9">
          <w:pPr>
            <w:pStyle w:val="TOC3"/>
            <w:tabs>
              <w:tab w:val="right" w:leader="dot" w:pos="9350"/>
            </w:tabs>
            <w:rPr>
              <w:rFonts w:cstheme="minorBidi"/>
              <w:noProof/>
            </w:rPr>
          </w:pPr>
          <w:hyperlink w:anchor="_Toc47448418" w:history="1">
            <w:r w:rsidR="009D2EA9" w:rsidRPr="00FE28A8">
              <w:rPr>
                <w:rStyle w:val="Hyperlink"/>
                <w:noProof/>
              </w:rPr>
              <w:t>Update Inventory</w:t>
            </w:r>
            <w:r w:rsidR="009D2EA9">
              <w:rPr>
                <w:noProof/>
                <w:webHidden/>
              </w:rPr>
              <w:tab/>
            </w:r>
            <w:r w:rsidR="009D2EA9">
              <w:rPr>
                <w:noProof/>
                <w:webHidden/>
              </w:rPr>
              <w:fldChar w:fldCharType="begin"/>
            </w:r>
            <w:r w:rsidR="009D2EA9">
              <w:rPr>
                <w:noProof/>
                <w:webHidden/>
              </w:rPr>
              <w:instrText xml:space="preserve"> PAGEREF _Toc47448418 \h </w:instrText>
            </w:r>
            <w:r w:rsidR="009D2EA9">
              <w:rPr>
                <w:noProof/>
                <w:webHidden/>
              </w:rPr>
            </w:r>
            <w:r w:rsidR="009D2EA9">
              <w:rPr>
                <w:noProof/>
                <w:webHidden/>
              </w:rPr>
              <w:fldChar w:fldCharType="separate"/>
            </w:r>
            <w:r w:rsidR="009D2EA9">
              <w:rPr>
                <w:noProof/>
                <w:webHidden/>
              </w:rPr>
              <w:t>131</w:t>
            </w:r>
            <w:r w:rsidR="009D2EA9">
              <w:rPr>
                <w:noProof/>
                <w:webHidden/>
              </w:rPr>
              <w:fldChar w:fldCharType="end"/>
            </w:r>
          </w:hyperlink>
        </w:p>
        <w:p w14:paraId="79FE2CF8" w14:textId="1195B56B" w:rsidR="009D2EA9" w:rsidRDefault="003A0FE9">
          <w:pPr>
            <w:pStyle w:val="TOC3"/>
            <w:tabs>
              <w:tab w:val="right" w:leader="dot" w:pos="9350"/>
            </w:tabs>
            <w:rPr>
              <w:rFonts w:cstheme="minorBidi"/>
              <w:noProof/>
            </w:rPr>
          </w:pPr>
          <w:hyperlink w:anchor="_Toc47448420" w:history="1">
            <w:r w:rsidR="009D2EA9" w:rsidRPr="00FE28A8">
              <w:rPr>
                <w:rStyle w:val="Hyperlink"/>
                <w:noProof/>
              </w:rPr>
              <w:t>Inventory: On Hand Inquiry</w:t>
            </w:r>
            <w:r w:rsidR="009D2EA9">
              <w:rPr>
                <w:noProof/>
                <w:webHidden/>
              </w:rPr>
              <w:tab/>
            </w:r>
            <w:r w:rsidR="009D2EA9">
              <w:rPr>
                <w:noProof/>
                <w:webHidden/>
              </w:rPr>
              <w:fldChar w:fldCharType="begin"/>
            </w:r>
            <w:r w:rsidR="009D2EA9">
              <w:rPr>
                <w:noProof/>
                <w:webHidden/>
              </w:rPr>
              <w:instrText xml:space="preserve"> PAGEREF _Toc47448420 \h </w:instrText>
            </w:r>
            <w:r w:rsidR="009D2EA9">
              <w:rPr>
                <w:noProof/>
                <w:webHidden/>
              </w:rPr>
            </w:r>
            <w:r w:rsidR="009D2EA9">
              <w:rPr>
                <w:noProof/>
                <w:webHidden/>
              </w:rPr>
              <w:fldChar w:fldCharType="separate"/>
            </w:r>
            <w:r w:rsidR="009D2EA9">
              <w:rPr>
                <w:noProof/>
                <w:webHidden/>
              </w:rPr>
              <w:t>134</w:t>
            </w:r>
            <w:r w:rsidR="009D2EA9">
              <w:rPr>
                <w:noProof/>
                <w:webHidden/>
              </w:rPr>
              <w:fldChar w:fldCharType="end"/>
            </w:r>
          </w:hyperlink>
        </w:p>
        <w:p w14:paraId="27102B2B" w14:textId="1867F377" w:rsidR="009D2EA9" w:rsidRDefault="003A0FE9">
          <w:pPr>
            <w:pStyle w:val="TOC3"/>
            <w:tabs>
              <w:tab w:val="right" w:leader="dot" w:pos="9350"/>
            </w:tabs>
            <w:rPr>
              <w:rFonts w:cstheme="minorBidi"/>
              <w:noProof/>
            </w:rPr>
          </w:pPr>
          <w:hyperlink w:anchor="_Toc47448421" w:history="1">
            <w:r w:rsidR="009D2EA9" w:rsidRPr="00FE28A8">
              <w:rPr>
                <w:rStyle w:val="Hyperlink"/>
                <w:noProof/>
              </w:rPr>
              <w:t>Inventory: On Order Inquiry</w:t>
            </w:r>
            <w:r w:rsidR="009D2EA9">
              <w:rPr>
                <w:noProof/>
                <w:webHidden/>
              </w:rPr>
              <w:tab/>
            </w:r>
            <w:r w:rsidR="009D2EA9">
              <w:rPr>
                <w:noProof/>
                <w:webHidden/>
              </w:rPr>
              <w:fldChar w:fldCharType="begin"/>
            </w:r>
            <w:r w:rsidR="009D2EA9">
              <w:rPr>
                <w:noProof/>
                <w:webHidden/>
              </w:rPr>
              <w:instrText xml:space="preserve"> PAGEREF _Toc47448421 \h </w:instrText>
            </w:r>
            <w:r w:rsidR="009D2EA9">
              <w:rPr>
                <w:noProof/>
                <w:webHidden/>
              </w:rPr>
            </w:r>
            <w:r w:rsidR="009D2EA9">
              <w:rPr>
                <w:noProof/>
                <w:webHidden/>
              </w:rPr>
              <w:fldChar w:fldCharType="separate"/>
            </w:r>
            <w:r w:rsidR="009D2EA9">
              <w:rPr>
                <w:noProof/>
                <w:webHidden/>
              </w:rPr>
              <w:t>135</w:t>
            </w:r>
            <w:r w:rsidR="009D2EA9">
              <w:rPr>
                <w:noProof/>
                <w:webHidden/>
              </w:rPr>
              <w:fldChar w:fldCharType="end"/>
            </w:r>
          </w:hyperlink>
        </w:p>
        <w:p w14:paraId="3254DAE0" w14:textId="329F427D" w:rsidR="009D2EA9" w:rsidRDefault="003A0FE9">
          <w:pPr>
            <w:pStyle w:val="TOC3"/>
            <w:tabs>
              <w:tab w:val="right" w:leader="dot" w:pos="9350"/>
            </w:tabs>
            <w:rPr>
              <w:rFonts w:cstheme="minorBidi"/>
              <w:noProof/>
            </w:rPr>
          </w:pPr>
          <w:hyperlink w:anchor="_Toc47448422" w:history="1">
            <w:r w:rsidR="009D2EA9" w:rsidRPr="00FE28A8">
              <w:rPr>
                <w:rStyle w:val="Hyperlink"/>
                <w:noProof/>
              </w:rPr>
              <w:t>Inventory: Committed Inquiry</w:t>
            </w:r>
            <w:r w:rsidR="009D2EA9">
              <w:rPr>
                <w:noProof/>
                <w:webHidden/>
              </w:rPr>
              <w:tab/>
            </w:r>
            <w:r w:rsidR="009D2EA9">
              <w:rPr>
                <w:noProof/>
                <w:webHidden/>
              </w:rPr>
              <w:fldChar w:fldCharType="begin"/>
            </w:r>
            <w:r w:rsidR="009D2EA9">
              <w:rPr>
                <w:noProof/>
                <w:webHidden/>
              </w:rPr>
              <w:instrText xml:space="preserve"> PAGEREF _Toc47448422 \h </w:instrText>
            </w:r>
            <w:r w:rsidR="009D2EA9">
              <w:rPr>
                <w:noProof/>
                <w:webHidden/>
              </w:rPr>
            </w:r>
            <w:r w:rsidR="009D2EA9">
              <w:rPr>
                <w:noProof/>
                <w:webHidden/>
              </w:rPr>
              <w:fldChar w:fldCharType="separate"/>
            </w:r>
            <w:r w:rsidR="009D2EA9">
              <w:rPr>
                <w:noProof/>
                <w:webHidden/>
              </w:rPr>
              <w:t>136</w:t>
            </w:r>
            <w:r w:rsidR="009D2EA9">
              <w:rPr>
                <w:noProof/>
                <w:webHidden/>
              </w:rPr>
              <w:fldChar w:fldCharType="end"/>
            </w:r>
          </w:hyperlink>
        </w:p>
        <w:p w14:paraId="7C5D9D6F" w14:textId="32DD652E" w:rsidR="009D2EA9" w:rsidRDefault="003A0FE9">
          <w:pPr>
            <w:pStyle w:val="TOC3"/>
            <w:tabs>
              <w:tab w:val="right" w:leader="dot" w:pos="9350"/>
            </w:tabs>
            <w:rPr>
              <w:rFonts w:cstheme="minorBidi"/>
              <w:noProof/>
            </w:rPr>
          </w:pPr>
          <w:hyperlink w:anchor="_Toc47448423" w:history="1">
            <w:r w:rsidR="009D2EA9" w:rsidRPr="00FE28A8">
              <w:rPr>
                <w:rStyle w:val="Hyperlink"/>
                <w:noProof/>
              </w:rPr>
              <w:t>Inventory: Backordered Inquiry</w:t>
            </w:r>
            <w:r w:rsidR="009D2EA9">
              <w:rPr>
                <w:noProof/>
                <w:webHidden/>
              </w:rPr>
              <w:tab/>
            </w:r>
            <w:r w:rsidR="009D2EA9">
              <w:rPr>
                <w:noProof/>
                <w:webHidden/>
              </w:rPr>
              <w:fldChar w:fldCharType="begin"/>
            </w:r>
            <w:r w:rsidR="009D2EA9">
              <w:rPr>
                <w:noProof/>
                <w:webHidden/>
              </w:rPr>
              <w:instrText xml:space="preserve"> PAGEREF _Toc47448423 \h </w:instrText>
            </w:r>
            <w:r w:rsidR="009D2EA9">
              <w:rPr>
                <w:noProof/>
                <w:webHidden/>
              </w:rPr>
            </w:r>
            <w:r w:rsidR="009D2EA9">
              <w:rPr>
                <w:noProof/>
                <w:webHidden/>
              </w:rPr>
              <w:fldChar w:fldCharType="separate"/>
            </w:r>
            <w:r w:rsidR="009D2EA9">
              <w:rPr>
                <w:noProof/>
                <w:webHidden/>
              </w:rPr>
              <w:t>136</w:t>
            </w:r>
            <w:r w:rsidR="009D2EA9">
              <w:rPr>
                <w:noProof/>
                <w:webHidden/>
              </w:rPr>
              <w:fldChar w:fldCharType="end"/>
            </w:r>
          </w:hyperlink>
        </w:p>
        <w:p w14:paraId="2E6DB844" w14:textId="19A0172C" w:rsidR="009D2EA9" w:rsidRDefault="003A0FE9">
          <w:pPr>
            <w:pStyle w:val="TOC3"/>
            <w:tabs>
              <w:tab w:val="right" w:leader="dot" w:pos="9350"/>
            </w:tabs>
            <w:rPr>
              <w:rFonts w:cstheme="minorBidi"/>
              <w:noProof/>
            </w:rPr>
          </w:pPr>
          <w:hyperlink w:anchor="_Toc47448424" w:history="1">
            <w:r w:rsidR="009D2EA9" w:rsidRPr="00FE28A8">
              <w:rPr>
                <w:rStyle w:val="Hyperlink"/>
                <w:noProof/>
              </w:rPr>
              <w:t>Inventory: Available Inquiry</w:t>
            </w:r>
            <w:r w:rsidR="009D2EA9">
              <w:rPr>
                <w:noProof/>
                <w:webHidden/>
              </w:rPr>
              <w:tab/>
            </w:r>
            <w:r w:rsidR="009D2EA9">
              <w:rPr>
                <w:noProof/>
                <w:webHidden/>
              </w:rPr>
              <w:fldChar w:fldCharType="begin"/>
            </w:r>
            <w:r w:rsidR="009D2EA9">
              <w:rPr>
                <w:noProof/>
                <w:webHidden/>
              </w:rPr>
              <w:instrText xml:space="preserve"> PAGEREF _Toc47448424 \h </w:instrText>
            </w:r>
            <w:r w:rsidR="009D2EA9">
              <w:rPr>
                <w:noProof/>
                <w:webHidden/>
              </w:rPr>
            </w:r>
            <w:r w:rsidR="009D2EA9">
              <w:rPr>
                <w:noProof/>
                <w:webHidden/>
              </w:rPr>
              <w:fldChar w:fldCharType="separate"/>
            </w:r>
            <w:r w:rsidR="009D2EA9">
              <w:rPr>
                <w:noProof/>
                <w:webHidden/>
              </w:rPr>
              <w:t>137</w:t>
            </w:r>
            <w:r w:rsidR="009D2EA9">
              <w:rPr>
                <w:noProof/>
                <w:webHidden/>
              </w:rPr>
              <w:fldChar w:fldCharType="end"/>
            </w:r>
          </w:hyperlink>
        </w:p>
        <w:p w14:paraId="4242D5CE" w14:textId="467713F8" w:rsidR="009D2EA9" w:rsidRDefault="003A0FE9">
          <w:pPr>
            <w:pStyle w:val="TOC3"/>
            <w:tabs>
              <w:tab w:val="right" w:leader="dot" w:pos="9350"/>
            </w:tabs>
            <w:rPr>
              <w:rFonts w:cstheme="minorBidi"/>
              <w:noProof/>
            </w:rPr>
          </w:pPr>
          <w:hyperlink w:anchor="_Toc47448425" w:history="1">
            <w:r w:rsidR="009D2EA9" w:rsidRPr="00FE28A8">
              <w:rPr>
                <w:rStyle w:val="Hyperlink"/>
                <w:noProof/>
              </w:rPr>
              <w:t>Vend Cost: Browse</w:t>
            </w:r>
            <w:r w:rsidR="009D2EA9">
              <w:rPr>
                <w:noProof/>
                <w:webHidden/>
              </w:rPr>
              <w:tab/>
            </w:r>
            <w:r w:rsidR="009D2EA9">
              <w:rPr>
                <w:noProof/>
                <w:webHidden/>
              </w:rPr>
              <w:fldChar w:fldCharType="begin"/>
            </w:r>
            <w:r w:rsidR="009D2EA9">
              <w:rPr>
                <w:noProof/>
                <w:webHidden/>
              </w:rPr>
              <w:instrText xml:space="preserve"> PAGEREF _Toc47448425 \h </w:instrText>
            </w:r>
            <w:r w:rsidR="009D2EA9">
              <w:rPr>
                <w:noProof/>
                <w:webHidden/>
              </w:rPr>
            </w:r>
            <w:r w:rsidR="009D2EA9">
              <w:rPr>
                <w:noProof/>
                <w:webHidden/>
              </w:rPr>
              <w:fldChar w:fldCharType="separate"/>
            </w:r>
            <w:r w:rsidR="009D2EA9">
              <w:rPr>
                <w:noProof/>
                <w:webHidden/>
              </w:rPr>
              <w:t>138</w:t>
            </w:r>
            <w:r w:rsidR="009D2EA9">
              <w:rPr>
                <w:noProof/>
                <w:webHidden/>
              </w:rPr>
              <w:fldChar w:fldCharType="end"/>
            </w:r>
          </w:hyperlink>
        </w:p>
        <w:p w14:paraId="3F8BB999" w14:textId="55328363" w:rsidR="009D2EA9" w:rsidRDefault="003A0FE9">
          <w:pPr>
            <w:pStyle w:val="TOC3"/>
            <w:tabs>
              <w:tab w:val="right" w:leader="dot" w:pos="9350"/>
            </w:tabs>
            <w:rPr>
              <w:rFonts w:cstheme="minorBidi"/>
              <w:noProof/>
            </w:rPr>
          </w:pPr>
          <w:hyperlink w:anchor="_Toc47448427" w:history="1">
            <w:r w:rsidR="009D2EA9" w:rsidRPr="00FE28A8">
              <w:rPr>
                <w:rStyle w:val="Hyperlink"/>
                <w:noProof/>
              </w:rPr>
              <w:t>Vend Cost: Vendor Cost</w:t>
            </w:r>
            <w:r w:rsidR="009D2EA9">
              <w:rPr>
                <w:noProof/>
                <w:webHidden/>
              </w:rPr>
              <w:tab/>
            </w:r>
            <w:r w:rsidR="009D2EA9">
              <w:rPr>
                <w:noProof/>
                <w:webHidden/>
              </w:rPr>
              <w:fldChar w:fldCharType="begin"/>
            </w:r>
            <w:r w:rsidR="009D2EA9">
              <w:rPr>
                <w:noProof/>
                <w:webHidden/>
              </w:rPr>
              <w:instrText xml:space="preserve"> PAGEREF _Toc47448427 \h </w:instrText>
            </w:r>
            <w:r w:rsidR="009D2EA9">
              <w:rPr>
                <w:noProof/>
                <w:webHidden/>
              </w:rPr>
            </w:r>
            <w:r w:rsidR="009D2EA9">
              <w:rPr>
                <w:noProof/>
                <w:webHidden/>
              </w:rPr>
              <w:fldChar w:fldCharType="separate"/>
            </w:r>
            <w:r w:rsidR="009D2EA9">
              <w:rPr>
                <w:noProof/>
                <w:webHidden/>
              </w:rPr>
              <w:t>140</w:t>
            </w:r>
            <w:r w:rsidR="009D2EA9">
              <w:rPr>
                <w:noProof/>
                <w:webHidden/>
              </w:rPr>
              <w:fldChar w:fldCharType="end"/>
            </w:r>
          </w:hyperlink>
        </w:p>
        <w:p w14:paraId="6E5BFDD8" w14:textId="7F62BE2C" w:rsidR="009D2EA9" w:rsidRDefault="003A0FE9">
          <w:pPr>
            <w:pStyle w:val="TOC3"/>
            <w:tabs>
              <w:tab w:val="right" w:leader="dot" w:pos="9350"/>
            </w:tabs>
            <w:rPr>
              <w:rFonts w:cstheme="minorBidi"/>
              <w:noProof/>
            </w:rPr>
          </w:pPr>
          <w:hyperlink w:anchor="_Toc47448428" w:history="1">
            <w:r w:rsidR="009D2EA9" w:rsidRPr="00FE28A8">
              <w:rPr>
                <w:rStyle w:val="Hyperlink"/>
                <w:noProof/>
              </w:rPr>
              <w:t>Add/Update Vendor Cost</w:t>
            </w:r>
            <w:r w:rsidR="009D2EA9">
              <w:rPr>
                <w:noProof/>
                <w:webHidden/>
              </w:rPr>
              <w:tab/>
            </w:r>
            <w:r w:rsidR="009D2EA9">
              <w:rPr>
                <w:noProof/>
                <w:webHidden/>
              </w:rPr>
              <w:fldChar w:fldCharType="begin"/>
            </w:r>
            <w:r w:rsidR="009D2EA9">
              <w:rPr>
                <w:noProof/>
                <w:webHidden/>
              </w:rPr>
              <w:instrText xml:space="preserve"> PAGEREF _Toc47448428 \h </w:instrText>
            </w:r>
            <w:r w:rsidR="009D2EA9">
              <w:rPr>
                <w:noProof/>
                <w:webHidden/>
              </w:rPr>
            </w:r>
            <w:r w:rsidR="009D2EA9">
              <w:rPr>
                <w:noProof/>
                <w:webHidden/>
              </w:rPr>
              <w:fldChar w:fldCharType="separate"/>
            </w:r>
            <w:r w:rsidR="009D2EA9">
              <w:rPr>
                <w:noProof/>
                <w:webHidden/>
              </w:rPr>
              <w:t>141</w:t>
            </w:r>
            <w:r w:rsidR="009D2EA9">
              <w:rPr>
                <w:noProof/>
                <w:webHidden/>
              </w:rPr>
              <w:fldChar w:fldCharType="end"/>
            </w:r>
          </w:hyperlink>
        </w:p>
        <w:p w14:paraId="053755AC" w14:textId="0752E065" w:rsidR="009D2EA9" w:rsidRDefault="003A0FE9">
          <w:pPr>
            <w:pStyle w:val="TOC3"/>
            <w:tabs>
              <w:tab w:val="right" w:leader="dot" w:pos="9350"/>
            </w:tabs>
            <w:rPr>
              <w:rFonts w:cstheme="minorBidi"/>
              <w:noProof/>
            </w:rPr>
          </w:pPr>
          <w:hyperlink w:anchor="_Toc47448430" w:history="1">
            <w:r w:rsidR="009D2EA9" w:rsidRPr="00FE28A8">
              <w:rPr>
                <w:rStyle w:val="Hyperlink"/>
                <w:noProof/>
              </w:rPr>
              <w:t>Vend Cost: Vendor Cost: Cost Levels</w:t>
            </w:r>
            <w:r w:rsidR="009D2EA9">
              <w:rPr>
                <w:noProof/>
                <w:webHidden/>
              </w:rPr>
              <w:tab/>
            </w:r>
            <w:r w:rsidR="009D2EA9">
              <w:rPr>
                <w:noProof/>
                <w:webHidden/>
              </w:rPr>
              <w:fldChar w:fldCharType="begin"/>
            </w:r>
            <w:r w:rsidR="009D2EA9">
              <w:rPr>
                <w:noProof/>
                <w:webHidden/>
              </w:rPr>
              <w:instrText xml:space="preserve"> PAGEREF _Toc47448430 \h </w:instrText>
            </w:r>
            <w:r w:rsidR="009D2EA9">
              <w:rPr>
                <w:noProof/>
                <w:webHidden/>
              </w:rPr>
            </w:r>
            <w:r w:rsidR="009D2EA9">
              <w:rPr>
                <w:noProof/>
                <w:webHidden/>
              </w:rPr>
              <w:fldChar w:fldCharType="separate"/>
            </w:r>
            <w:r w:rsidR="009D2EA9">
              <w:rPr>
                <w:noProof/>
                <w:webHidden/>
              </w:rPr>
              <w:t>143</w:t>
            </w:r>
            <w:r w:rsidR="009D2EA9">
              <w:rPr>
                <w:noProof/>
                <w:webHidden/>
              </w:rPr>
              <w:fldChar w:fldCharType="end"/>
            </w:r>
          </w:hyperlink>
        </w:p>
        <w:p w14:paraId="36DE5D6F" w14:textId="249F8A38" w:rsidR="009D2EA9" w:rsidRDefault="003A0FE9">
          <w:pPr>
            <w:pStyle w:val="TOC3"/>
            <w:tabs>
              <w:tab w:val="right" w:leader="dot" w:pos="9350"/>
            </w:tabs>
            <w:rPr>
              <w:rFonts w:cstheme="minorBidi"/>
              <w:noProof/>
            </w:rPr>
          </w:pPr>
          <w:hyperlink w:anchor="_Toc47448431" w:history="1">
            <w:r w:rsidR="009D2EA9" w:rsidRPr="00FE28A8">
              <w:rPr>
                <w:rStyle w:val="Hyperlink"/>
                <w:noProof/>
              </w:rPr>
              <w:t>Update/Add Cost Levels</w:t>
            </w:r>
            <w:r w:rsidR="009D2EA9">
              <w:rPr>
                <w:noProof/>
                <w:webHidden/>
              </w:rPr>
              <w:tab/>
            </w:r>
            <w:r w:rsidR="009D2EA9">
              <w:rPr>
                <w:noProof/>
                <w:webHidden/>
              </w:rPr>
              <w:fldChar w:fldCharType="begin"/>
            </w:r>
            <w:r w:rsidR="009D2EA9">
              <w:rPr>
                <w:noProof/>
                <w:webHidden/>
              </w:rPr>
              <w:instrText xml:space="preserve"> PAGEREF _Toc47448431 \h </w:instrText>
            </w:r>
            <w:r w:rsidR="009D2EA9">
              <w:rPr>
                <w:noProof/>
                <w:webHidden/>
              </w:rPr>
            </w:r>
            <w:r w:rsidR="009D2EA9">
              <w:rPr>
                <w:noProof/>
                <w:webHidden/>
              </w:rPr>
              <w:fldChar w:fldCharType="separate"/>
            </w:r>
            <w:r w:rsidR="009D2EA9">
              <w:rPr>
                <w:noProof/>
                <w:webHidden/>
              </w:rPr>
              <w:t>144</w:t>
            </w:r>
            <w:r w:rsidR="009D2EA9">
              <w:rPr>
                <w:noProof/>
                <w:webHidden/>
              </w:rPr>
              <w:fldChar w:fldCharType="end"/>
            </w:r>
          </w:hyperlink>
        </w:p>
        <w:p w14:paraId="0BB33CC6" w14:textId="15B24474" w:rsidR="009D2EA9" w:rsidRDefault="003A0FE9">
          <w:pPr>
            <w:pStyle w:val="TOC3"/>
            <w:tabs>
              <w:tab w:val="right" w:leader="dot" w:pos="9350"/>
            </w:tabs>
            <w:rPr>
              <w:rFonts w:cstheme="minorBidi"/>
              <w:noProof/>
            </w:rPr>
          </w:pPr>
          <w:hyperlink w:anchor="_Toc47448432" w:history="1">
            <w:r w:rsidR="009D2EA9" w:rsidRPr="00FE28A8">
              <w:rPr>
                <w:rStyle w:val="Hyperlink"/>
                <w:noProof/>
              </w:rPr>
              <w:t>Update/Add Multiple Vendor Cost Levels</w:t>
            </w:r>
            <w:r w:rsidR="009D2EA9">
              <w:rPr>
                <w:noProof/>
                <w:webHidden/>
              </w:rPr>
              <w:tab/>
            </w:r>
            <w:r w:rsidR="009D2EA9">
              <w:rPr>
                <w:noProof/>
                <w:webHidden/>
              </w:rPr>
              <w:fldChar w:fldCharType="begin"/>
            </w:r>
            <w:r w:rsidR="009D2EA9">
              <w:rPr>
                <w:noProof/>
                <w:webHidden/>
              </w:rPr>
              <w:instrText xml:space="preserve"> PAGEREF _Toc47448432 \h </w:instrText>
            </w:r>
            <w:r w:rsidR="009D2EA9">
              <w:rPr>
                <w:noProof/>
                <w:webHidden/>
              </w:rPr>
            </w:r>
            <w:r w:rsidR="009D2EA9">
              <w:rPr>
                <w:noProof/>
                <w:webHidden/>
              </w:rPr>
              <w:fldChar w:fldCharType="separate"/>
            </w:r>
            <w:r w:rsidR="009D2EA9">
              <w:rPr>
                <w:noProof/>
                <w:webHidden/>
              </w:rPr>
              <w:t>145</w:t>
            </w:r>
            <w:r w:rsidR="009D2EA9">
              <w:rPr>
                <w:noProof/>
                <w:webHidden/>
              </w:rPr>
              <w:fldChar w:fldCharType="end"/>
            </w:r>
          </w:hyperlink>
        </w:p>
        <w:p w14:paraId="0D2D8919" w14:textId="4D2AA645" w:rsidR="009D2EA9" w:rsidRDefault="003A0FE9">
          <w:pPr>
            <w:pStyle w:val="TOC3"/>
            <w:tabs>
              <w:tab w:val="right" w:leader="dot" w:pos="9350"/>
            </w:tabs>
            <w:rPr>
              <w:rFonts w:cstheme="minorBidi"/>
              <w:noProof/>
            </w:rPr>
          </w:pPr>
          <w:hyperlink w:anchor="_Toc47448434" w:history="1">
            <w:r w:rsidR="009D2EA9" w:rsidRPr="00FE28A8">
              <w:rPr>
                <w:rStyle w:val="Hyperlink"/>
                <w:noProof/>
              </w:rPr>
              <w:t>Vend Cost: Restrictions</w:t>
            </w:r>
            <w:r w:rsidR="009D2EA9">
              <w:rPr>
                <w:noProof/>
                <w:webHidden/>
              </w:rPr>
              <w:tab/>
            </w:r>
            <w:r w:rsidR="009D2EA9">
              <w:rPr>
                <w:noProof/>
                <w:webHidden/>
              </w:rPr>
              <w:fldChar w:fldCharType="begin"/>
            </w:r>
            <w:r w:rsidR="009D2EA9">
              <w:rPr>
                <w:noProof/>
                <w:webHidden/>
              </w:rPr>
              <w:instrText xml:space="preserve"> PAGEREF _Toc47448434 \h </w:instrText>
            </w:r>
            <w:r w:rsidR="009D2EA9">
              <w:rPr>
                <w:noProof/>
                <w:webHidden/>
              </w:rPr>
            </w:r>
            <w:r w:rsidR="009D2EA9">
              <w:rPr>
                <w:noProof/>
                <w:webHidden/>
              </w:rPr>
              <w:fldChar w:fldCharType="separate"/>
            </w:r>
            <w:r w:rsidR="009D2EA9">
              <w:rPr>
                <w:noProof/>
                <w:webHidden/>
              </w:rPr>
              <w:t>147</w:t>
            </w:r>
            <w:r w:rsidR="009D2EA9">
              <w:rPr>
                <w:noProof/>
                <w:webHidden/>
              </w:rPr>
              <w:fldChar w:fldCharType="end"/>
            </w:r>
          </w:hyperlink>
        </w:p>
        <w:p w14:paraId="26F14ECA" w14:textId="4FB8281C" w:rsidR="009D2EA9" w:rsidRDefault="003A0FE9">
          <w:pPr>
            <w:pStyle w:val="TOC3"/>
            <w:tabs>
              <w:tab w:val="right" w:leader="dot" w:pos="9350"/>
            </w:tabs>
            <w:rPr>
              <w:rFonts w:cstheme="minorBidi"/>
              <w:noProof/>
            </w:rPr>
          </w:pPr>
          <w:hyperlink w:anchor="_Toc47448435" w:history="1">
            <w:r w:rsidR="009D2EA9" w:rsidRPr="00FE28A8">
              <w:rPr>
                <w:rStyle w:val="Hyperlink"/>
                <w:noProof/>
              </w:rPr>
              <w:t>Update Restrictions</w:t>
            </w:r>
            <w:r w:rsidR="009D2EA9">
              <w:rPr>
                <w:noProof/>
                <w:webHidden/>
              </w:rPr>
              <w:tab/>
            </w:r>
            <w:r w:rsidR="009D2EA9">
              <w:rPr>
                <w:noProof/>
                <w:webHidden/>
              </w:rPr>
              <w:fldChar w:fldCharType="begin"/>
            </w:r>
            <w:r w:rsidR="009D2EA9">
              <w:rPr>
                <w:noProof/>
                <w:webHidden/>
              </w:rPr>
              <w:instrText xml:space="preserve"> PAGEREF _Toc47448435 \h </w:instrText>
            </w:r>
            <w:r w:rsidR="009D2EA9">
              <w:rPr>
                <w:noProof/>
                <w:webHidden/>
              </w:rPr>
            </w:r>
            <w:r w:rsidR="009D2EA9">
              <w:rPr>
                <w:noProof/>
                <w:webHidden/>
              </w:rPr>
              <w:fldChar w:fldCharType="separate"/>
            </w:r>
            <w:r w:rsidR="009D2EA9">
              <w:rPr>
                <w:noProof/>
                <w:webHidden/>
              </w:rPr>
              <w:t>148</w:t>
            </w:r>
            <w:r w:rsidR="009D2EA9">
              <w:rPr>
                <w:noProof/>
                <w:webHidden/>
              </w:rPr>
              <w:fldChar w:fldCharType="end"/>
            </w:r>
          </w:hyperlink>
        </w:p>
        <w:p w14:paraId="4732F942" w14:textId="5DA48312" w:rsidR="009D2EA9" w:rsidRDefault="003A0FE9">
          <w:pPr>
            <w:pStyle w:val="TOC3"/>
            <w:tabs>
              <w:tab w:val="right" w:leader="dot" w:pos="9350"/>
            </w:tabs>
            <w:rPr>
              <w:rFonts w:cstheme="minorBidi"/>
              <w:noProof/>
            </w:rPr>
          </w:pPr>
          <w:hyperlink w:anchor="_Toc47448437" w:history="1">
            <w:r w:rsidR="009D2EA9" w:rsidRPr="00FE28A8">
              <w:rPr>
                <w:rStyle w:val="Hyperlink"/>
                <w:noProof/>
              </w:rPr>
              <w:t>POs</w:t>
            </w:r>
            <w:r w:rsidR="009D2EA9">
              <w:rPr>
                <w:noProof/>
                <w:webHidden/>
              </w:rPr>
              <w:tab/>
            </w:r>
            <w:r w:rsidR="009D2EA9">
              <w:rPr>
                <w:noProof/>
                <w:webHidden/>
              </w:rPr>
              <w:fldChar w:fldCharType="begin"/>
            </w:r>
            <w:r w:rsidR="009D2EA9">
              <w:rPr>
                <w:noProof/>
                <w:webHidden/>
              </w:rPr>
              <w:instrText xml:space="preserve"> PAGEREF _Toc47448437 \h </w:instrText>
            </w:r>
            <w:r w:rsidR="009D2EA9">
              <w:rPr>
                <w:noProof/>
                <w:webHidden/>
              </w:rPr>
            </w:r>
            <w:r w:rsidR="009D2EA9">
              <w:rPr>
                <w:noProof/>
                <w:webHidden/>
              </w:rPr>
              <w:fldChar w:fldCharType="separate"/>
            </w:r>
            <w:r w:rsidR="009D2EA9">
              <w:rPr>
                <w:noProof/>
                <w:webHidden/>
              </w:rPr>
              <w:t>150</w:t>
            </w:r>
            <w:r w:rsidR="009D2EA9">
              <w:rPr>
                <w:noProof/>
                <w:webHidden/>
              </w:rPr>
              <w:fldChar w:fldCharType="end"/>
            </w:r>
          </w:hyperlink>
        </w:p>
        <w:p w14:paraId="09912841" w14:textId="77EC4094" w:rsidR="009D2EA9" w:rsidRDefault="003A0FE9">
          <w:pPr>
            <w:pStyle w:val="TOC3"/>
            <w:tabs>
              <w:tab w:val="right" w:leader="dot" w:pos="9350"/>
            </w:tabs>
            <w:rPr>
              <w:rFonts w:cstheme="minorBidi"/>
              <w:noProof/>
            </w:rPr>
          </w:pPr>
          <w:hyperlink w:anchor="_Toc47448438" w:history="1">
            <w:r w:rsidR="009D2EA9" w:rsidRPr="00FE28A8">
              <w:rPr>
                <w:rStyle w:val="Hyperlink"/>
                <w:noProof/>
              </w:rPr>
              <w:t>Jobs</w:t>
            </w:r>
            <w:r w:rsidR="009D2EA9">
              <w:rPr>
                <w:noProof/>
                <w:webHidden/>
              </w:rPr>
              <w:tab/>
            </w:r>
            <w:r w:rsidR="009D2EA9">
              <w:rPr>
                <w:noProof/>
                <w:webHidden/>
              </w:rPr>
              <w:fldChar w:fldCharType="begin"/>
            </w:r>
            <w:r w:rsidR="009D2EA9">
              <w:rPr>
                <w:noProof/>
                <w:webHidden/>
              </w:rPr>
              <w:instrText xml:space="preserve"> PAGEREF _Toc47448438 \h </w:instrText>
            </w:r>
            <w:r w:rsidR="009D2EA9">
              <w:rPr>
                <w:noProof/>
                <w:webHidden/>
              </w:rPr>
            </w:r>
            <w:r w:rsidR="009D2EA9">
              <w:rPr>
                <w:noProof/>
                <w:webHidden/>
              </w:rPr>
              <w:fldChar w:fldCharType="separate"/>
            </w:r>
            <w:r w:rsidR="009D2EA9">
              <w:rPr>
                <w:noProof/>
                <w:webHidden/>
              </w:rPr>
              <w:t>151</w:t>
            </w:r>
            <w:r w:rsidR="009D2EA9">
              <w:rPr>
                <w:noProof/>
                <w:webHidden/>
              </w:rPr>
              <w:fldChar w:fldCharType="end"/>
            </w:r>
          </w:hyperlink>
        </w:p>
        <w:p w14:paraId="4D806D63" w14:textId="010FAFBF" w:rsidR="009D2EA9" w:rsidRDefault="003A0FE9">
          <w:pPr>
            <w:pStyle w:val="TOC3"/>
            <w:tabs>
              <w:tab w:val="right" w:leader="dot" w:pos="9350"/>
            </w:tabs>
            <w:rPr>
              <w:rFonts w:cstheme="minorBidi"/>
              <w:noProof/>
            </w:rPr>
          </w:pPr>
          <w:hyperlink w:anchor="_Toc47448440" w:history="1">
            <w:r w:rsidR="009D2EA9" w:rsidRPr="00FE28A8">
              <w:rPr>
                <w:rStyle w:val="Hyperlink"/>
                <w:noProof/>
              </w:rPr>
              <w:t>Bins</w:t>
            </w:r>
            <w:r w:rsidR="009D2EA9">
              <w:rPr>
                <w:noProof/>
                <w:webHidden/>
              </w:rPr>
              <w:tab/>
            </w:r>
            <w:r w:rsidR="009D2EA9">
              <w:rPr>
                <w:noProof/>
                <w:webHidden/>
              </w:rPr>
              <w:fldChar w:fldCharType="begin"/>
            </w:r>
            <w:r w:rsidR="009D2EA9">
              <w:rPr>
                <w:noProof/>
                <w:webHidden/>
              </w:rPr>
              <w:instrText xml:space="preserve"> PAGEREF _Toc47448440 \h </w:instrText>
            </w:r>
            <w:r w:rsidR="009D2EA9">
              <w:rPr>
                <w:noProof/>
                <w:webHidden/>
              </w:rPr>
            </w:r>
            <w:r w:rsidR="009D2EA9">
              <w:rPr>
                <w:noProof/>
                <w:webHidden/>
              </w:rPr>
              <w:fldChar w:fldCharType="separate"/>
            </w:r>
            <w:r w:rsidR="009D2EA9">
              <w:rPr>
                <w:noProof/>
                <w:webHidden/>
              </w:rPr>
              <w:t>152</w:t>
            </w:r>
            <w:r w:rsidR="009D2EA9">
              <w:rPr>
                <w:noProof/>
                <w:webHidden/>
              </w:rPr>
              <w:fldChar w:fldCharType="end"/>
            </w:r>
          </w:hyperlink>
        </w:p>
        <w:p w14:paraId="52F15517" w14:textId="1314612A" w:rsidR="009D2EA9" w:rsidRDefault="003A0FE9">
          <w:pPr>
            <w:pStyle w:val="TOC3"/>
            <w:tabs>
              <w:tab w:val="right" w:leader="dot" w:pos="9350"/>
            </w:tabs>
            <w:rPr>
              <w:rFonts w:cstheme="minorBidi"/>
              <w:noProof/>
            </w:rPr>
          </w:pPr>
          <w:hyperlink w:anchor="_Toc47448441" w:history="1">
            <w:r w:rsidR="009D2EA9" w:rsidRPr="00FE28A8">
              <w:rPr>
                <w:rStyle w:val="Hyperlink"/>
                <w:noProof/>
              </w:rPr>
              <w:t>Spec</w:t>
            </w:r>
            <w:r w:rsidR="009D2EA9">
              <w:rPr>
                <w:noProof/>
                <w:webHidden/>
              </w:rPr>
              <w:tab/>
            </w:r>
            <w:r w:rsidR="009D2EA9">
              <w:rPr>
                <w:noProof/>
                <w:webHidden/>
              </w:rPr>
              <w:fldChar w:fldCharType="begin"/>
            </w:r>
            <w:r w:rsidR="009D2EA9">
              <w:rPr>
                <w:noProof/>
                <w:webHidden/>
              </w:rPr>
              <w:instrText xml:space="preserve"> PAGEREF _Toc47448441 \h </w:instrText>
            </w:r>
            <w:r w:rsidR="009D2EA9">
              <w:rPr>
                <w:noProof/>
                <w:webHidden/>
              </w:rPr>
            </w:r>
            <w:r w:rsidR="009D2EA9">
              <w:rPr>
                <w:noProof/>
                <w:webHidden/>
              </w:rPr>
              <w:fldChar w:fldCharType="separate"/>
            </w:r>
            <w:r w:rsidR="009D2EA9">
              <w:rPr>
                <w:noProof/>
                <w:webHidden/>
              </w:rPr>
              <w:t>153</w:t>
            </w:r>
            <w:r w:rsidR="009D2EA9">
              <w:rPr>
                <w:noProof/>
                <w:webHidden/>
              </w:rPr>
              <w:fldChar w:fldCharType="end"/>
            </w:r>
          </w:hyperlink>
        </w:p>
        <w:p w14:paraId="0F5A434D" w14:textId="28942AA5" w:rsidR="009D2EA9" w:rsidRDefault="003A0FE9">
          <w:pPr>
            <w:pStyle w:val="TOC3"/>
            <w:tabs>
              <w:tab w:val="right" w:leader="dot" w:pos="9350"/>
            </w:tabs>
            <w:rPr>
              <w:rFonts w:cstheme="minorBidi"/>
              <w:noProof/>
            </w:rPr>
          </w:pPr>
          <w:hyperlink w:anchor="_Toc47448442" w:history="1">
            <w:r w:rsidR="009D2EA9" w:rsidRPr="00FE28A8">
              <w:rPr>
                <w:rStyle w:val="Hyperlink"/>
                <w:noProof/>
              </w:rPr>
              <w:t>Add Spec</w:t>
            </w:r>
            <w:r w:rsidR="009D2EA9">
              <w:rPr>
                <w:noProof/>
                <w:webHidden/>
              </w:rPr>
              <w:tab/>
            </w:r>
            <w:r w:rsidR="009D2EA9">
              <w:rPr>
                <w:noProof/>
                <w:webHidden/>
              </w:rPr>
              <w:fldChar w:fldCharType="begin"/>
            </w:r>
            <w:r w:rsidR="009D2EA9">
              <w:rPr>
                <w:noProof/>
                <w:webHidden/>
              </w:rPr>
              <w:instrText xml:space="preserve"> PAGEREF _Toc47448442 \h </w:instrText>
            </w:r>
            <w:r w:rsidR="009D2EA9">
              <w:rPr>
                <w:noProof/>
                <w:webHidden/>
              </w:rPr>
            </w:r>
            <w:r w:rsidR="009D2EA9">
              <w:rPr>
                <w:noProof/>
                <w:webHidden/>
              </w:rPr>
              <w:fldChar w:fldCharType="separate"/>
            </w:r>
            <w:r w:rsidR="009D2EA9">
              <w:rPr>
                <w:noProof/>
                <w:webHidden/>
              </w:rPr>
              <w:t>154</w:t>
            </w:r>
            <w:r w:rsidR="009D2EA9">
              <w:rPr>
                <w:noProof/>
                <w:webHidden/>
              </w:rPr>
              <w:fldChar w:fldCharType="end"/>
            </w:r>
          </w:hyperlink>
        </w:p>
        <w:p w14:paraId="3C71F8E1" w14:textId="1B8AE9ED" w:rsidR="009D2EA9" w:rsidRDefault="003A0FE9">
          <w:pPr>
            <w:pStyle w:val="TOC3"/>
            <w:tabs>
              <w:tab w:val="right" w:leader="dot" w:pos="9350"/>
            </w:tabs>
            <w:rPr>
              <w:rFonts w:cstheme="minorBidi"/>
              <w:noProof/>
            </w:rPr>
          </w:pPr>
          <w:hyperlink w:anchor="_Toc47448444" w:history="1">
            <w:r w:rsidR="009D2EA9" w:rsidRPr="00FE28A8">
              <w:rPr>
                <w:rStyle w:val="Hyperlink"/>
                <w:noProof/>
              </w:rPr>
              <w:t>History</w:t>
            </w:r>
            <w:r w:rsidR="009D2EA9">
              <w:rPr>
                <w:noProof/>
                <w:webHidden/>
              </w:rPr>
              <w:tab/>
            </w:r>
            <w:r w:rsidR="009D2EA9">
              <w:rPr>
                <w:noProof/>
                <w:webHidden/>
              </w:rPr>
              <w:fldChar w:fldCharType="begin"/>
            </w:r>
            <w:r w:rsidR="009D2EA9">
              <w:rPr>
                <w:noProof/>
                <w:webHidden/>
              </w:rPr>
              <w:instrText xml:space="preserve"> PAGEREF _Toc47448444 \h </w:instrText>
            </w:r>
            <w:r w:rsidR="009D2EA9">
              <w:rPr>
                <w:noProof/>
                <w:webHidden/>
              </w:rPr>
            </w:r>
            <w:r w:rsidR="009D2EA9">
              <w:rPr>
                <w:noProof/>
                <w:webHidden/>
              </w:rPr>
              <w:fldChar w:fldCharType="separate"/>
            </w:r>
            <w:r w:rsidR="009D2EA9">
              <w:rPr>
                <w:noProof/>
                <w:webHidden/>
              </w:rPr>
              <w:t>155</w:t>
            </w:r>
            <w:r w:rsidR="009D2EA9">
              <w:rPr>
                <w:noProof/>
                <w:webHidden/>
              </w:rPr>
              <w:fldChar w:fldCharType="end"/>
            </w:r>
          </w:hyperlink>
        </w:p>
        <w:p w14:paraId="03BA8060" w14:textId="28CA065F" w:rsidR="009D2EA9" w:rsidRDefault="003A0FE9">
          <w:pPr>
            <w:pStyle w:val="TOC2"/>
            <w:tabs>
              <w:tab w:val="right" w:leader="dot" w:pos="9350"/>
            </w:tabs>
            <w:rPr>
              <w:rFonts w:cstheme="minorBidi"/>
              <w:noProof/>
            </w:rPr>
          </w:pPr>
          <w:hyperlink w:anchor="_Toc47448446" w:history="1">
            <w:r w:rsidR="009D2EA9" w:rsidRPr="00FE28A8">
              <w:rPr>
                <w:rStyle w:val="Hyperlink"/>
                <w:noProof/>
              </w:rPr>
              <w:t>Raw Materials Categories [MF3]</w:t>
            </w:r>
            <w:r w:rsidR="009D2EA9">
              <w:rPr>
                <w:noProof/>
                <w:webHidden/>
              </w:rPr>
              <w:tab/>
            </w:r>
            <w:r w:rsidR="009D2EA9">
              <w:rPr>
                <w:noProof/>
                <w:webHidden/>
              </w:rPr>
              <w:fldChar w:fldCharType="begin"/>
            </w:r>
            <w:r w:rsidR="009D2EA9">
              <w:rPr>
                <w:noProof/>
                <w:webHidden/>
              </w:rPr>
              <w:instrText xml:space="preserve"> PAGEREF _Toc47448446 \h </w:instrText>
            </w:r>
            <w:r w:rsidR="009D2EA9">
              <w:rPr>
                <w:noProof/>
                <w:webHidden/>
              </w:rPr>
            </w:r>
            <w:r w:rsidR="009D2EA9">
              <w:rPr>
                <w:noProof/>
                <w:webHidden/>
              </w:rPr>
              <w:fldChar w:fldCharType="separate"/>
            </w:r>
            <w:r w:rsidR="009D2EA9">
              <w:rPr>
                <w:noProof/>
                <w:webHidden/>
              </w:rPr>
              <w:t>157</w:t>
            </w:r>
            <w:r w:rsidR="009D2EA9">
              <w:rPr>
                <w:noProof/>
                <w:webHidden/>
              </w:rPr>
              <w:fldChar w:fldCharType="end"/>
            </w:r>
          </w:hyperlink>
        </w:p>
        <w:p w14:paraId="24DB9DD8" w14:textId="1ADE4072" w:rsidR="009D2EA9" w:rsidRDefault="003A0FE9">
          <w:pPr>
            <w:pStyle w:val="TOC3"/>
            <w:tabs>
              <w:tab w:val="right" w:leader="dot" w:pos="9350"/>
            </w:tabs>
            <w:rPr>
              <w:rFonts w:cstheme="minorBidi"/>
              <w:noProof/>
            </w:rPr>
          </w:pPr>
          <w:hyperlink w:anchor="_Toc47448447" w:history="1">
            <w:r w:rsidR="009D2EA9" w:rsidRPr="00FE28A8">
              <w:rPr>
                <w:rStyle w:val="Hyperlink"/>
                <w:noProof/>
              </w:rPr>
              <w:t>Browse Category</w:t>
            </w:r>
            <w:r w:rsidR="009D2EA9">
              <w:rPr>
                <w:noProof/>
                <w:webHidden/>
              </w:rPr>
              <w:tab/>
            </w:r>
            <w:r w:rsidR="009D2EA9">
              <w:rPr>
                <w:noProof/>
                <w:webHidden/>
              </w:rPr>
              <w:fldChar w:fldCharType="begin"/>
            </w:r>
            <w:r w:rsidR="009D2EA9">
              <w:rPr>
                <w:noProof/>
                <w:webHidden/>
              </w:rPr>
              <w:instrText xml:space="preserve"> PAGEREF _Toc47448447 \h </w:instrText>
            </w:r>
            <w:r w:rsidR="009D2EA9">
              <w:rPr>
                <w:noProof/>
                <w:webHidden/>
              </w:rPr>
            </w:r>
            <w:r w:rsidR="009D2EA9">
              <w:rPr>
                <w:noProof/>
                <w:webHidden/>
              </w:rPr>
              <w:fldChar w:fldCharType="separate"/>
            </w:r>
            <w:r w:rsidR="009D2EA9">
              <w:rPr>
                <w:noProof/>
                <w:webHidden/>
              </w:rPr>
              <w:t>157</w:t>
            </w:r>
            <w:r w:rsidR="009D2EA9">
              <w:rPr>
                <w:noProof/>
                <w:webHidden/>
              </w:rPr>
              <w:fldChar w:fldCharType="end"/>
            </w:r>
          </w:hyperlink>
        </w:p>
        <w:p w14:paraId="18433F70" w14:textId="519B8008" w:rsidR="009D2EA9" w:rsidRDefault="003A0FE9">
          <w:pPr>
            <w:pStyle w:val="TOC3"/>
            <w:tabs>
              <w:tab w:val="right" w:leader="dot" w:pos="9350"/>
            </w:tabs>
            <w:rPr>
              <w:rFonts w:cstheme="minorBidi"/>
              <w:noProof/>
            </w:rPr>
          </w:pPr>
          <w:hyperlink w:anchor="_Toc47448448" w:history="1">
            <w:r w:rsidR="009D2EA9" w:rsidRPr="00FE28A8">
              <w:rPr>
                <w:rStyle w:val="Hyperlink"/>
                <w:noProof/>
              </w:rPr>
              <w:t>View Category</w:t>
            </w:r>
            <w:r w:rsidR="009D2EA9">
              <w:rPr>
                <w:noProof/>
                <w:webHidden/>
              </w:rPr>
              <w:tab/>
            </w:r>
            <w:r w:rsidR="009D2EA9">
              <w:rPr>
                <w:noProof/>
                <w:webHidden/>
              </w:rPr>
              <w:fldChar w:fldCharType="begin"/>
            </w:r>
            <w:r w:rsidR="009D2EA9">
              <w:rPr>
                <w:noProof/>
                <w:webHidden/>
              </w:rPr>
              <w:instrText xml:space="preserve"> PAGEREF _Toc47448448 \h </w:instrText>
            </w:r>
            <w:r w:rsidR="009D2EA9">
              <w:rPr>
                <w:noProof/>
                <w:webHidden/>
              </w:rPr>
            </w:r>
            <w:r w:rsidR="009D2EA9">
              <w:rPr>
                <w:noProof/>
                <w:webHidden/>
              </w:rPr>
              <w:fldChar w:fldCharType="separate"/>
            </w:r>
            <w:r w:rsidR="009D2EA9">
              <w:rPr>
                <w:noProof/>
                <w:webHidden/>
              </w:rPr>
              <w:t>158</w:t>
            </w:r>
            <w:r w:rsidR="009D2EA9">
              <w:rPr>
                <w:noProof/>
                <w:webHidden/>
              </w:rPr>
              <w:fldChar w:fldCharType="end"/>
            </w:r>
          </w:hyperlink>
        </w:p>
        <w:p w14:paraId="66E5689A" w14:textId="63E2E13B" w:rsidR="009D2EA9" w:rsidRDefault="003A0FE9">
          <w:pPr>
            <w:pStyle w:val="TOC3"/>
            <w:tabs>
              <w:tab w:val="right" w:leader="dot" w:pos="9350"/>
            </w:tabs>
            <w:rPr>
              <w:rFonts w:cstheme="minorBidi"/>
              <w:noProof/>
            </w:rPr>
          </w:pPr>
          <w:hyperlink w:anchor="_Toc47448449" w:history="1">
            <w:r w:rsidR="009D2EA9" w:rsidRPr="00FE28A8">
              <w:rPr>
                <w:rStyle w:val="Hyperlink"/>
                <w:noProof/>
              </w:rPr>
              <w:t>Add/Update Category</w:t>
            </w:r>
            <w:r w:rsidR="009D2EA9">
              <w:rPr>
                <w:noProof/>
                <w:webHidden/>
              </w:rPr>
              <w:tab/>
            </w:r>
            <w:r w:rsidR="009D2EA9">
              <w:rPr>
                <w:noProof/>
                <w:webHidden/>
              </w:rPr>
              <w:fldChar w:fldCharType="begin"/>
            </w:r>
            <w:r w:rsidR="009D2EA9">
              <w:rPr>
                <w:noProof/>
                <w:webHidden/>
              </w:rPr>
              <w:instrText xml:space="preserve"> PAGEREF _Toc47448449 \h </w:instrText>
            </w:r>
            <w:r w:rsidR="009D2EA9">
              <w:rPr>
                <w:noProof/>
                <w:webHidden/>
              </w:rPr>
            </w:r>
            <w:r w:rsidR="009D2EA9">
              <w:rPr>
                <w:noProof/>
                <w:webHidden/>
              </w:rPr>
              <w:fldChar w:fldCharType="separate"/>
            </w:r>
            <w:r w:rsidR="009D2EA9">
              <w:rPr>
                <w:noProof/>
                <w:webHidden/>
              </w:rPr>
              <w:t>159</w:t>
            </w:r>
            <w:r w:rsidR="009D2EA9">
              <w:rPr>
                <w:noProof/>
                <w:webHidden/>
              </w:rPr>
              <w:fldChar w:fldCharType="end"/>
            </w:r>
          </w:hyperlink>
        </w:p>
        <w:p w14:paraId="102C6514" w14:textId="7AC853B2" w:rsidR="009D2EA9" w:rsidRDefault="003A0FE9">
          <w:pPr>
            <w:pStyle w:val="TOC2"/>
            <w:tabs>
              <w:tab w:val="right" w:leader="dot" w:pos="9350"/>
            </w:tabs>
            <w:rPr>
              <w:rFonts w:cstheme="minorBidi"/>
              <w:noProof/>
            </w:rPr>
          </w:pPr>
          <w:hyperlink w:anchor="_Toc47448451" w:history="1">
            <w:r w:rsidR="009D2EA9" w:rsidRPr="00FE28A8">
              <w:rPr>
                <w:rStyle w:val="Hyperlink"/>
                <w:noProof/>
              </w:rPr>
              <w:t>Material Cost Types [MF4]</w:t>
            </w:r>
            <w:r w:rsidR="009D2EA9">
              <w:rPr>
                <w:noProof/>
                <w:webHidden/>
              </w:rPr>
              <w:tab/>
            </w:r>
            <w:r w:rsidR="009D2EA9">
              <w:rPr>
                <w:noProof/>
                <w:webHidden/>
              </w:rPr>
              <w:fldChar w:fldCharType="begin"/>
            </w:r>
            <w:r w:rsidR="009D2EA9">
              <w:rPr>
                <w:noProof/>
                <w:webHidden/>
              </w:rPr>
              <w:instrText xml:space="preserve"> PAGEREF _Toc47448451 \h </w:instrText>
            </w:r>
            <w:r w:rsidR="009D2EA9">
              <w:rPr>
                <w:noProof/>
                <w:webHidden/>
              </w:rPr>
            </w:r>
            <w:r w:rsidR="009D2EA9">
              <w:rPr>
                <w:noProof/>
                <w:webHidden/>
              </w:rPr>
              <w:fldChar w:fldCharType="separate"/>
            </w:r>
            <w:r w:rsidR="009D2EA9">
              <w:rPr>
                <w:noProof/>
                <w:webHidden/>
              </w:rPr>
              <w:t>160</w:t>
            </w:r>
            <w:r w:rsidR="009D2EA9">
              <w:rPr>
                <w:noProof/>
                <w:webHidden/>
              </w:rPr>
              <w:fldChar w:fldCharType="end"/>
            </w:r>
          </w:hyperlink>
        </w:p>
        <w:p w14:paraId="122E60F9" w14:textId="156AC081" w:rsidR="009D2EA9" w:rsidRDefault="003A0FE9">
          <w:pPr>
            <w:pStyle w:val="TOC3"/>
            <w:tabs>
              <w:tab w:val="right" w:leader="dot" w:pos="9350"/>
            </w:tabs>
            <w:rPr>
              <w:rFonts w:cstheme="minorBidi"/>
              <w:noProof/>
            </w:rPr>
          </w:pPr>
          <w:hyperlink w:anchor="_Toc47448452" w:history="1">
            <w:r w:rsidR="009D2EA9" w:rsidRPr="00FE28A8">
              <w:rPr>
                <w:rStyle w:val="Hyperlink"/>
                <w:noProof/>
              </w:rPr>
              <w:t>Overview</w:t>
            </w:r>
            <w:r w:rsidR="009D2EA9">
              <w:rPr>
                <w:noProof/>
                <w:webHidden/>
              </w:rPr>
              <w:tab/>
            </w:r>
            <w:r w:rsidR="009D2EA9">
              <w:rPr>
                <w:noProof/>
                <w:webHidden/>
              </w:rPr>
              <w:fldChar w:fldCharType="begin"/>
            </w:r>
            <w:r w:rsidR="009D2EA9">
              <w:rPr>
                <w:noProof/>
                <w:webHidden/>
              </w:rPr>
              <w:instrText xml:space="preserve"> PAGEREF _Toc47448452 \h </w:instrText>
            </w:r>
            <w:r w:rsidR="009D2EA9">
              <w:rPr>
                <w:noProof/>
                <w:webHidden/>
              </w:rPr>
            </w:r>
            <w:r w:rsidR="009D2EA9">
              <w:rPr>
                <w:noProof/>
                <w:webHidden/>
              </w:rPr>
              <w:fldChar w:fldCharType="separate"/>
            </w:r>
            <w:r w:rsidR="009D2EA9">
              <w:rPr>
                <w:noProof/>
                <w:webHidden/>
              </w:rPr>
              <w:t>160</w:t>
            </w:r>
            <w:r w:rsidR="009D2EA9">
              <w:rPr>
                <w:noProof/>
                <w:webHidden/>
              </w:rPr>
              <w:fldChar w:fldCharType="end"/>
            </w:r>
          </w:hyperlink>
        </w:p>
        <w:p w14:paraId="184AE67C" w14:textId="160D93D5" w:rsidR="009D2EA9" w:rsidRDefault="003A0FE9">
          <w:pPr>
            <w:pStyle w:val="TOC3"/>
            <w:tabs>
              <w:tab w:val="right" w:leader="dot" w:pos="9350"/>
            </w:tabs>
            <w:rPr>
              <w:rFonts w:cstheme="minorBidi"/>
              <w:noProof/>
            </w:rPr>
          </w:pPr>
          <w:hyperlink w:anchor="_Toc47448453" w:history="1">
            <w:r w:rsidR="009D2EA9" w:rsidRPr="00FE28A8">
              <w:rPr>
                <w:rStyle w:val="Hyperlink"/>
                <w:noProof/>
              </w:rPr>
              <w:t>Browse Types</w:t>
            </w:r>
            <w:r w:rsidR="009D2EA9">
              <w:rPr>
                <w:noProof/>
                <w:webHidden/>
              </w:rPr>
              <w:tab/>
            </w:r>
            <w:r w:rsidR="009D2EA9">
              <w:rPr>
                <w:noProof/>
                <w:webHidden/>
              </w:rPr>
              <w:fldChar w:fldCharType="begin"/>
            </w:r>
            <w:r w:rsidR="009D2EA9">
              <w:rPr>
                <w:noProof/>
                <w:webHidden/>
              </w:rPr>
              <w:instrText xml:space="preserve"> PAGEREF _Toc47448453 \h </w:instrText>
            </w:r>
            <w:r w:rsidR="009D2EA9">
              <w:rPr>
                <w:noProof/>
                <w:webHidden/>
              </w:rPr>
            </w:r>
            <w:r w:rsidR="009D2EA9">
              <w:rPr>
                <w:noProof/>
                <w:webHidden/>
              </w:rPr>
              <w:fldChar w:fldCharType="separate"/>
            </w:r>
            <w:r w:rsidR="009D2EA9">
              <w:rPr>
                <w:noProof/>
                <w:webHidden/>
              </w:rPr>
              <w:t>161</w:t>
            </w:r>
            <w:r w:rsidR="009D2EA9">
              <w:rPr>
                <w:noProof/>
                <w:webHidden/>
              </w:rPr>
              <w:fldChar w:fldCharType="end"/>
            </w:r>
          </w:hyperlink>
        </w:p>
        <w:p w14:paraId="0C78D51A" w14:textId="21450359" w:rsidR="009D2EA9" w:rsidRDefault="003A0FE9">
          <w:pPr>
            <w:pStyle w:val="TOC3"/>
            <w:tabs>
              <w:tab w:val="right" w:leader="dot" w:pos="9350"/>
            </w:tabs>
            <w:rPr>
              <w:rFonts w:cstheme="minorBidi"/>
              <w:noProof/>
            </w:rPr>
          </w:pPr>
          <w:hyperlink w:anchor="_Toc47448454" w:history="1">
            <w:r w:rsidR="009D2EA9" w:rsidRPr="00FE28A8">
              <w:rPr>
                <w:rStyle w:val="Hyperlink"/>
                <w:noProof/>
              </w:rPr>
              <w:t>View Type</w:t>
            </w:r>
            <w:r w:rsidR="009D2EA9">
              <w:rPr>
                <w:noProof/>
                <w:webHidden/>
              </w:rPr>
              <w:tab/>
            </w:r>
            <w:r w:rsidR="009D2EA9">
              <w:rPr>
                <w:noProof/>
                <w:webHidden/>
              </w:rPr>
              <w:fldChar w:fldCharType="begin"/>
            </w:r>
            <w:r w:rsidR="009D2EA9">
              <w:rPr>
                <w:noProof/>
                <w:webHidden/>
              </w:rPr>
              <w:instrText xml:space="preserve"> PAGEREF _Toc47448454 \h </w:instrText>
            </w:r>
            <w:r w:rsidR="009D2EA9">
              <w:rPr>
                <w:noProof/>
                <w:webHidden/>
              </w:rPr>
            </w:r>
            <w:r w:rsidR="009D2EA9">
              <w:rPr>
                <w:noProof/>
                <w:webHidden/>
              </w:rPr>
              <w:fldChar w:fldCharType="separate"/>
            </w:r>
            <w:r w:rsidR="009D2EA9">
              <w:rPr>
                <w:noProof/>
                <w:webHidden/>
              </w:rPr>
              <w:t>162</w:t>
            </w:r>
            <w:r w:rsidR="009D2EA9">
              <w:rPr>
                <w:noProof/>
                <w:webHidden/>
              </w:rPr>
              <w:fldChar w:fldCharType="end"/>
            </w:r>
          </w:hyperlink>
        </w:p>
        <w:p w14:paraId="129406D0" w14:textId="2290DD86" w:rsidR="009D2EA9" w:rsidRDefault="003A0FE9">
          <w:pPr>
            <w:pStyle w:val="TOC3"/>
            <w:tabs>
              <w:tab w:val="right" w:leader="dot" w:pos="9350"/>
            </w:tabs>
            <w:rPr>
              <w:rFonts w:cstheme="minorBidi"/>
              <w:noProof/>
            </w:rPr>
          </w:pPr>
          <w:hyperlink w:anchor="_Toc47448455" w:history="1">
            <w:r w:rsidR="009D2EA9" w:rsidRPr="00FE28A8">
              <w:rPr>
                <w:rStyle w:val="Hyperlink"/>
                <w:noProof/>
              </w:rPr>
              <w:t>Add/Update Type</w:t>
            </w:r>
            <w:r w:rsidR="009D2EA9">
              <w:rPr>
                <w:noProof/>
                <w:webHidden/>
              </w:rPr>
              <w:tab/>
            </w:r>
            <w:r w:rsidR="009D2EA9">
              <w:rPr>
                <w:noProof/>
                <w:webHidden/>
              </w:rPr>
              <w:fldChar w:fldCharType="begin"/>
            </w:r>
            <w:r w:rsidR="009D2EA9">
              <w:rPr>
                <w:noProof/>
                <w:webHidden/>
              </w:rPr>
              <w:instrText xml:space="preserve"> PAGEREF _Toc47448455 \h </w:instrText>
            </w:r>
            <w:r w:rsidR="009D2EA9">
              <w:rPr>
                <w:noProof/>
                <w:webHidden/>
              </w:rPr>
            </w:r>
            <w:r w:rsidR="009D2EA9">
              <w:rPr>
                <w:noProof/>
                <w:webHidden/>
              </w:rPr>
              <w:fldChar w:fldCharType="separate"/>
            </w:r>
            <w:r w:rsidR="009D2EA9">
              <w:rPr>
                <w:noProof/>
                <w:webHidden/>
              </w:rPr>
              <w:t>163</w:t>
            </w:r>
            <w:r w:rsidR="009D2EA9">
              <w:rPr>
                <w:noProof/>
                <w:webHidden/>
              </w:rPr>
              <w:fldChar w:fldCharType="end"/>
            </w:r>
          </w:hyperlink>
        </w:p>
        <w:p w14:paraId="55EA285D" w14:textId="52F5BF20" w:rsidR="009D2EA9" w:rsidRDefault="003A0FE9">
          <w:pPr>
            <w:pStyle w:val="TOC2"/>
            <w:tabs>
              <w:tab w:val="right" w:leader="dot" w:pos="9350"/>
            </w:tabs>
            <w:rPr>
              <w:rFonts w:cstheme="minorBidi"/>
              <w:noProof/>
            </w:rPr>
          </w:pPr>
          <w:hyperlink w:anchor="_Toc47448457" w:history="1">
            <w:r w:rsidR="009D2EA9" w:rsidRPr="00FE28A8">
              <w:rPr>
                <w:rStyle w:val="Hyperlink"/>
                <w:noProof/>
              </w:rPr>
              <w:t>Raw Materials Control [MF5]</w:t>
            </w:r>
            <w:r w:rsidR="009D2EA9">
              <w:rPr>
                <w:noProof/>
                <w:webHidden/>
              </w:rPr>
              <w:tab/>
            </w:r>
            <w:r w:rsidR="009D2EA9">
              <w:rPr>
                <w:noProof/>
                <w:webHidden/>
              </w:rPr>
              <w:fldChar w:fldCharType="begin"/>
            </w:r>
            <w:r w:rsidR="009D2EA9">
              <w:rPr>
                <w:noProof/>
                <w:webHidden/>
              </w:rPr>
              <w:instrText xml:space="preserve"> PAGEREF _Toc47448457 \h </w:instrText>
            </w:r>
            <w:r w:rsidR="009D2EA9">
              <w:rPr>
                <w:noProof/>
                <w:webHidden/>
              </w:rPr>
            </w:r>
            <w:r w:rsidR="009D2EA9">
              <w:rPr>
                <w:noProof/>
                <w:webHidden/>
              </w:rPr>
              <w:fldChar w:fldCharType="separate"/>
            </w:r>
            <w:r w:rsidR="009D2EA9">
              <w:rPr>
                <w:noProof/>
                <w:webHidden/>
              </w:rPr>
              <w:t>165</w:t>
            </w:r>
            <w:r w:rsidR="009D2EA9">
              <w:rPr>
                <w:noProof/>
                <w:webHidden/>
              </w:rPr>
              <w:fldChar w:fldCharType="end"/>
            </w:r>
          </w:hyperlink>
        </w:p>
        <w:p w14:paraId="131B6017" w14:textId="236E32B6" w:rsidR="009D2EA9" w:rsidRDefault="003A0FE9">
          <w:pPr>
            <w:pStyle w:val="TOC3"/>
            <w:tabs>
              <w:tab w:val="right" w:leader="dot" w:pos="9350"/>
            </w:tabs>
            <w:rPr>
              <w:rFonts w:cstheme="minorBidi"/>
              <w:noProof/>
            </w:rPr>
          </w:pPr>
          <w:hyperlink w:anchor="_Toc47448458" w:history="1">
            <w:r w:rsidR="009D2EA9" w:rsidRPr="00FE28A8">
              <w:rPr>
                <w:rStyle w:val="Hyperlink"/>
                <w:noProof/>
              </w:rPr>
              <w:t>R/M Control</w:t>
            </w:r>
            <w:r w:rsidR="009D2EA9">
              <w:rPr>
                <w:noProof/>
                <w:webHidden/>
              </w:rPr>
              <w:tab/>
            </w:r>
            <w:r w:rsidR="009D2EA9">
              <w:rPr>
                <w:noProof/>
                <w:webHidden/>
              </w:rPr>
              <w:fldChar w:fldCharType="begin"/>
            </w:r>
            <w:r w:rsidR="009D2EA9">
              <w:rPr>
                <w:noProof/>
                <w:webHidden/>
              </w:rPr>
              <w:instrText xml:space="preserve"> PAGEREF _Toc47448458 \h </w:instrText>
            </w:r>
            <w:r w:rsidR="009D2EA9">
              <w:rPr>
                <w:noProof/>
                <w:webHidden/>
              </w:rPr>
            </w:r>
            <w:r w:rsidR="009D2EA9">
              <w:rPr>
                <w:noProof/>
                <w:webHidden/>
              </w:rPr>
              <w:fldChar w:fldCharType="separate"/>
            </w:r>
            <w:r w:rsidR="009D2EA9">
              <w:rPr>
                <w:noProof/>
                <w:webHidden/>
              </w:rPr>
              <w:t>165</w:t>
            </w:r>
            <w:r w:rsidR="009D2EA9">
              <w:rPr>
                <w:noProof/>
                <w:webHidden/>
              </w:rPr>
              <w:fldChar w:fldCharType="end"/>
            </w:r>
          </w:hyperlink>
        </w:p>
        <w:p w14:paraId="1C41FFD7" w14:textId="6555AA20" w:rsidR="009D2EA9" w:rsidRDefault="003A0FE9">
          <w:pPr>
            <w:pStyle w:val="TOC3"/>
            <w:tabs>
              <w:tab w:val="right" w:leader="dot" w:pos="9350"/>
            </w:tabs>
            <w:rPr>
              <w:rFonts w:cstheme="minorBidi"/>
              <w:noProof/>
            </w:rPr>
          </w:pPr>
          <w:hyperlink w:anchor="_Toc47448459" w:history="1">
            <w:r w:rsidR="009D2EA9" w:rsidRPr="00FE28A8">
              <w:rPr>
                <w:rStyle w:val="Hyperlink"/>
                <w:noProof/>
              </w:rPr>
              <w:t>Update Control</w:t>
            </w:r>
            <w:r w:rsidR="009D2EA9">
              <w:rPr>
                <w:noProof/>
                <w:webHidden/>
              </w:rPr>
              <w:tab/>
            </w:r>
            <w:r w:rsidR="009D2EA9">
              <w:rPr>
                <w:noProof/>
                <w:webHidden/>
              </w:rPr>
              <w:fldChar w:fldCharType="begin"/>
            </w:r>
            <w:r w:rsidR="009D2EA9">
              <w:rPr>
                <w:noProof/>
                <w:webHidden/>
              </w:rPr>
              <w:instrText xml:space="preserve"> PAGEREF _Toc47448459 \h </w:instrText>
            </w:r>
            <w:r w:rsidR="009D2EA9">
              <w:rPr>
                <w:noProof/>
                <w:webHidden/>
              </w:rPr>
            </w:r>
            <w:r w:rsidR="009D2EA9">
              <w:rPr>
                <w:noProof/>
                <w:webHidden/>
              </w:rPr>
              <w:fldChar w:fldCharType="separate"/>
            </w:r>
            <w:r w:rsidR="009D2EA9">
              <w:rPr>
                <w:noProof/>
                <w:webHidden/>
              </w:rPr>
              <w:t>165</w:t>
            </w:r>
            <w:r w:rsidR="009D2EA9">
              <w:rPr>
                <w:noProof/>
                <w:webHidden/>
              </w:rPr>
              <w:fldChar w:fldCharType="end"/>
            </w:r>
          </w:hyperlink>
        </w:p>
        <w:p w14:paraId="2124F108" w14:textId="2B009866" w:rsidR="0016557A" w:rsidRDefault="0016557A">
          <w:r>
            <w:rPr>
              <w:b/>
              <w:bCs/>
              <w:noProof/>
            </w:rPr>
            <w:fldChar w:fldCharType="end"/>
          </w:r>
        </w:p>
      </w:sdtContent>
    </w:sdt>
    <w:p w14:paraId="0C298889" w14:textId="47DE665C" w:rsidR="00AD391E" w:rsidRDefault="00AD391E" w:rsidP="00AD391E">
      <w:pPr>
        <w:pStyle w:val="Heading1"/>
        <w:rPr>
          <w:b/>
          <w:bCs/>
        </w:rPr>
      </w:pPr>
      <w:bookmarkStart w:id="1" w:name="_Toc40457410"/>
      <w:bookmarkStart w:id="2" w:name="_Toc40616425"/>
      <w:bookmarkStart w:id="3" w:name="_Toc41726117"/>
      <w:bookmarkStart w:id="4" w:name="_Toc47448235"/>
      <w:bookmarkStart w:id="5" w:name="_Hlk40535800"/>
      <w:r>
        <w:rPr>
          <w:b/>
          <w:bCs/>
        </w:rPr>
        <w:lastRenderedPageBreak/>
        <w:t>Overview of Advantzware Specific Keys</w:t>
      </w:r>
      <w:bookmarkEnd w:id="1"/>
      <w:bookmarkEnd w:id="2"/>
      <w:bookmarkEnd w:id="3"/>
      <w:r w:rsidR="00602145">
        <w:rPr>
          <w:b/>
          <w:bCs/>
        </w:rPr>
        <w:t xml:space="preserve"> and Icons</w:t>
      </w:r>
      <w:bookmarkEnd w:id="4"/>
    </w:p>
    <w:p w14:paraId="3067B574" w14:textId="3A09B8FB" w:rsidR="00AD391E" w:rsidRDefault="00AD391E" w:rsidP="00AD391E">
      <w:pPr>
        <w:pStyle w:val="Heading2"/>
      </w:pPr>
      <w:bookmarkStart w:id="6" w:name="_Toc40457411"/>
      <w:bookmarkStart w:id="7" w:name="_Toc40616426"/>
      <w:bookmarkStart w:id="8" w:name="_Toc41726118"/>
      <w:bookmarkStart w:id="9" w:name="_Toc47448236"/>
      <w:r>
        <w:t>Function Keys</w:t>
      </w:r>
      <w:bookmarkEnd w:id="6"/>
      <w:bookmarkEnd w:id="7"/>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DF0613">
        <w:trPr>
          <w:trHeight w:val="620"/>
        </w:trPr>
        <w:tc>
          <w:tcPr>
            <w:tcW w:w="1615" w:type="dxa"/>
          </w:tcPr>
          <w:bookmarkEnd w:id="5"/>
          <w:p w14:paraId="15A8FA23" w14:textId="77777777" w:rsidR="00AD391E" w:rsidRDefault="00AD391E" w:rsidP="00DF0613">
            <w:r>
              <w:t>BRWS</w:t>
            </w:r>
          </w:p>
        </w:tc>
        <w:tc>
          <w:tcPr>
            <w:tcW w:w="7735" w:type="dxa"/>
          </w:tcPr>
          <w:p w14:paraId="0E90BFC6" w14:textId="77777777" w:rsidR="00AD391E" w:rsidRDefault="00AD391E" w:rsidP="00DF0613">
            <w:r>
              <w:t>The browser, which is a list of records in this file. This is functionally equivalent to the Find option of our standard package.</w:t>
            </w:r>
          </w:p>
        </w:tc>
      </w:tr>
      <w:tr w:rsidR="00AD391E" w14:paraId="73028EEE" w14:textId="77777777" w:rsidTr="00DF0613">
        <w:trPr>
          <w:trHeight w:val="620"/>
        </w:trPr>
        <w:tc>
          <w:tcPr>
            <w:tcW w:w="1615" w:type="dxa"/>
          </w:tcPr>
          <w:p w14:paraId="11AB5CCD" w14:textId="77777777" w:rsidR="00AD391E" w:rsidRDefault="00AD391E" w:rsidP="00DF0613">
            <w:r>
              <w:t>VIEW</w:t>
            </w:r>
          </w:p>
        </w:tc>
        <w:tc>
          <w:tcPr>
            <w:tcW w:w="7735" w:type="dxa"/>
          </w:tcPr>
          <w:p w14:paraId="7613DC97" w14:textId="77777777" w:rsidR="00AD391E" w:rsidRDefault="00AD391E" w:rsidP="00DF0613">
            <w:r>
              <w:t>View record provides the ability to ADD, CHANGE, DELETE, and UPDATE an individual record.</w:t>
            </w:r>
          </w:p>
        </w:tc>
      </w:tr>
      <w:tr w:rsidR="00AD391E" w14:paraId="5D4169D5" w14:textId="77777777" w:rsidTr="00DF0613">
        <w:trPr>
          <w:trHeight w:val="530"/>
        </w:trPr>
        <w:tc>
          <w:tcPr>
            <w:tcW w:w="1615" w:type="dxa"/>
          </w:tcPr>
          <w:p w14:paraId="443226E3" w14:textId="77777777" w:rsidR="00AD391E" w:rsidRDefault="00AD391E" w:rsidP="00DF0613">
            <w:r>
              <w:t>SORT BY</w:t>
            </w:r>
          </w:p>
        </w:tc>
        <w:tc>
          <w:tcPr>
            <w:tcW w:w="7735" w:type="dxa"/>
          </w:tcPr>
          <w:p w14:paraId="530AB7FE" w14:textId="77777777" w:rsidR="00AD391E" w:rsidRDefault="00AD391E" w:rsidP="00DF0613">
            <w:r>
              <w:t>The selections at the bottom of the browser, which will sort the list alphabetic order.</w:t>
            </w:r>
          </w:p>
        </w:tc>
      </w:tr>
      <w:tr w:rsidR="00AD391E" w14:paraId="422199F1" w14:textId="77777777" w:rsidTr="00DF0613">
        <w:tc>
          <w:tcPr>
            <w:tcW w:w="1615" w:type="dxa"/>
          </w:tcPr>
          <w:p w14:paraId="3185F310" w14:textId="77777777" w:rsidR="00AD391E" w:rsidRDefault="00AD391E" w:rsidP="00DF0613"/>
        </w:tc>
        <w:tc>
          <w:tcPr>
            <w:tcW w:w="7735" w:type="dxa"/>
          </w:tcPr>
          <w:p w14:paraId="7ACA68C0" w14:textId="77777777" w:rsidR="00AD391E" w:rsidRDefault="00AD391E" w:rsidP="00DF0613"/>
        </w:tc>
      </w:tr>
      <w:tr w:rsidR="00AD391E" w14:paraId="45D02BB3" w14:textId="77777777" w:rsidTr="00DF0613">
        <w:trPr>
          <w:trHeight w:val="332"/>
        </w:trPr>
        <w:tc>
          <w:tcPr>
            <w:tcW w:w="1615" w:type="dxa"/>
          </w:tcPr>
          <w:p w14:paraId="1E1B86B3" w14:textId="77777777" w:rsidR="00AD391E" w:rsidRDefault="00AD391E" w:rsidP="00DF0613">
            <w:r w:rsidRPr="00FC0728">
              <w:rPr>
                <w:u w:val="single"/>
              </w:rPr>
              <w:t>U</w:t>
            </w:r>
            <w:r>
              <w:t>pdate</w:t>
            </w:r>
          </w:p>
        </w:tc>
        <w:tc>
          <w:tcPr>
            <w:tcW w:w="7735" w:type="dxa"/>
          </w:tcPr>
          <w:p w14:paraId="210B33D5" w14:textId="77777777" w:rsidR="00AD391E" w:rsidRDefault="00AD391E" w:rsidP="00DF0613">
            <w:r>
              <w:t>Update the current record.</w:t>
            </w:r>
          </w:p>
        </w:tc>
      </w:tr>
      <w:tr w:rsidR="00AD391E" w14:paraId="499280B1" w14:textId="77777777" w:rsidTr="00DF0613">
        <w:trPr>
          <w:trHeight w:val="350"/>
        </w:trPr>
        <w:tc>
          <w:tcPr>
            <w:tcW w:w="1615" w:type="dxa"/>
          </w:tcPr>
          <w:p w14:paraId="5E294A24" w14:textId="77777777" w:rsidR="00AD391E" w:rsidRDefault="00AD391E" w:rsidP="00DF0613">
            <w:r w:rsidRPr="00FC0728">
              <w:rPr>
                <w:u w:val="single"/>
              </w:rPr>
              <w:t>R</w:t>
            </w:r>
            <w:r>
              <w:t>eset</w:t>
            </w:r>
          </w:p>
        </w:tc>
        <w:tc>
          <w:tcPr>
            <w:tcW w:w="7735" w:type="dxa"/>
          </w:tcPr>
          <w:p w14:paraId="710E384B" w14:textId="77777777" w:rsidR="00AD391E" w:rsidRDefault="00AD391E" w:rsidP="00DF0613">
            <w:r>
              <w:t>Reset the current record.</w:t>
            </w:r>
          </w:p>
        </w:tc>
      </w:tr>
      <w:tr w:rsidR="00AD391E" w14:paraId="278F0A77" w14:textId="77777777" w:rsidTr="00DF0613">
        <w:trPr>
          <w:trHeight w:val="350"/>
        </w:trPr>
        <w:tc>
          <w:tcPr>
            <w:tcW w:w="1615" w:type="dxa"/>
          </w:tcPr>
          <w:p w14:paraId="145FF26D" w14:textId="77777777" w:rsidR="00AD391E" w:rsidRDefault="00AD391E" w:rsidP="00DF0613">
            <w:r w:rsidRPr="00FC0728">
              <w:rPr>
                <w:u w:val="single"/>
              </w:rPr>
              <w:t>A</w:t>
            </w:r>
            <w:r>
              <w:t>dd</w:t>
            </w:r>
          </w:p>
        </w:tc>
        <w:tc>
          <w:tcPr>
            <w:tcW w:w="7735" w:type="dxa"/>
          </w:tcPr>
          <w:p w14:paraId="3FE3F732" w14:textId="77777777" w:rsidR="00AD391E" w:rsidRDefault="00AD391E" w:rsidP="00DF0613">
            <w:r>
              <w:t>Add a record.</w:t>
            </w:r>
          </w:p>
        </w:tc>
      </w:tr>
      <w:tr w:rsidR="00AD391E" w14:paraId="20A8AB82" w14:textId="77777777" w:rsidTr="00DF0613">
        <w:trPr>
          <w:trHeight w:val="350"/>
        </w:trPr>
        <w:tc>
          <w:tcPr>
            <w:tcW w:w="1615" w:type="dxa"/>
          </w:tcPr>
          <w:p w14:paraId="35912DC7" w14:textId="77777777" w:rsidR="00AD391E" w:rsidRPr="00FC0728" w:rsidRDefault="00AD391E" w:rsidP="00DF0613">
            <w:r w:rsidRPr="00FC0728">
              <w:rPr>
                <w:u w:val="single"/>
              </w:rPr>
              <w:t>C</w:t>
            </w:r>
            <w:r w:rsidRPr="00FC0728">
              <w:t>opy</w:t>
            </w:r>
          </w:p>
        </w:tc>
        <w:tc>
          <w:tcPr>
            <w:tcW w:w="7735" w:type="dxa"/>
          </w:tcPr>
          <w:p w14:paraId="1D960E20" w14:textId="77777777" w:rsidR="00AD391E" w:rsidRDefault="00AD391E" w:rsidP="00DF0613">
            <w:r>
              <w:t>This will copy the existing record.</w:t>
            </w:r>
          </w:p>
        </w:tc>
      </w:tr>
      <w:tr w:rsidR="00AD391E" w14:paraId="248421BD" w14:textId="77777777" w:rsidTr="00DF0613">
        <w:trPr>
          <w:trHeight w:val="350"/>
        </w:trPr>
        <w:tc>
          <w:tcPr>
            <w:tcW w:w="1615" w:type="dxa"/>
          </w:tcPr>
          <w:p w14:paraId="01C85174" w14:textId="77777777" w:rsidR="00AD391E" w:rsidRDefault="00AD391E" w:rsidP="00DF0613">
            <w:r w:rsidRPr="00FC0728">
              <w:rPr>
                <w:u w:val="single"/>
              </w:rPr>
              <w:t>D</w:t>
            </w:r>
            <w:r w:rsidRPr="00FC0728">
              <w:t>elete</w:t>
            </w:r>
          </w:p>
        </w:tc>
        <w:tc>
          <w:tcPr>
            <w:tcW w:w="7735" w:type="dxa"/>
          </w:tcPr>
          <w:p w14:paraId="7CE97D98" w14:textId="77777777" w:rsidR="00AD391E" w:rsidRDefault="00AD391E" w:rsidP="00DF0613">
            <w:r>
              <w:t>Delete the current record displayed on the screen.</w:t>
            </w:r>
          </w:p>
        </w:tc>
      </w:tr>
      <w:tr w:rsidR="00AD391E" w14:paraId="039E2268" w14:textId="77777777" w:rsidTr="00DF0613">
        <w:trPr>
          <w:trHeight w:val="350"/>
        </w:trPr>
        <w:tc>
          <w:tcPr>
            <w:tcW w:w="1615" w:type="dxa"/>
          </w:tcPr>
          <w:p w14:paraId="7C0F2141" w14:textId="77777777" w:rsidR="00AD391E" w:rsidRDefault="00AD391E" w:rsidP="00DF0613">
            <w:r>
              <w:t>Can</w:t>
            </w:r>
            <w:r w:rsidRPr="00FC0728">
              <w:rPr>
                <w:u w:val="single"/>
              </w:rPr>
              <w:t>c</w:t>
            </w:r>
            <w:r>
              <w:t>el</w:t>
            </w:r>
          </w:p>
        </w:tc>
        <w:tc>
          <w:tcPr>
            <w:tcW w:w="7735" w:type="dxa"/>
          </w:tcPr>
          <w:p w14:paraId="6B7BB365" w14:textId="77777777" w:rsidR="00AD391E" w:rsidRDefault="00AD391E" w:rsidP="00DF0613">
            <w:r>
              <w:t>Cancel the information that was entered.</w:t>
            </w:r>
          </w:p>
        </w:tc>
      </w:tr>
      <w:tr w:rsidR="00AD391E" w14:paraId="61350AAF" w14:textId="77777777" w:rsidTr="00DF0613">
        <w:tc>
          <w:tcPr>
            <w:tcW w:w="1615" w:type="dxa"/>
          </w:tcPr>
          <w:p w14:paraId="649A94DE" w14:textId="77777777" w:rsidR="00AD391E" w:rsidRDefault="00AD391E" w:rsidP="00DF0613">
            <w:r>
              <w:t>Save</w:t>
            </w:r>
          </w:p>
        </w:tc>
        <w:tc>
          <w:tcPr>
            <w:tcW w:w="7735" w:type="dxa"/>
          </w:tcPr>
          <w:p w14:paraId="194E057B" w14:textId="77777777" w:rsidR="00AD391E" w:rsidRDefault="00AD391E" w:rsidP="00DF0613">
            <w:r>
              <w:t>Save the record.</w:t>
            </w:r>
          </w:p>
        </w:tc>
      </w:tr>
      <w:tr w:rsidR="00AD391E" w14:paraId="7C936311" w14:textId="77777777" w:rsidTr="00DF0613">
        <w:tc>
          <w:tcPr>
            <w:tcW w:w="1615" w:type="dxa"/>
          </w:tcPr>
          <w:p w14:paraId="4AE7D4F5" w14:textId="77777777" w:rsidR="00AD391E" w:rsidRDefault="00AD391E" w:rsidP="00DF0613"/>
        </w:tc>
        <w:tc>
          <w:tcPr>
            <w:tcW w:w="7735" w:type="dxa"/>
          </w:tcPr>
          <w:p w14:paraId="3AE19EBC" w14:textId="77777777" w:rsidR="00AD391E" w:rsidRDefault="00AD391E" w:rsidP="00DF0613"/>
        </w:tc>
      </w:tr>
      <w:tr w:rsidR="00AD391E" w14:paraId="2753A79F" w14:textId="77777777" w:rsidTr="00DF0613">
        <w:trPr>
          <w:trHeight w:val="512"/>
        </w:trPr>
        <w:tc>
          <w:tcPr>
            <w:tcW w:w="1615" w:type="dxa"/>
          </w:tcPr>
          <w:p w14:paraId="3D4C7C09" w14:textId="77777777" w:rsidR="00AD391E" w:rsidRDefault="00AD391E" w:rsidP="00DF0613">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59965940" r:id="rId13"/>
              </w:object>
            </w:r>
          </w:p>
        </w:tc>
        <w:tc>
          <w:tcPr>
            <w:tcW w:w="7735" w:type="dxa"/>
          </w:tcPr>
          <w:p w14:paraId="3A3F3EA9" w14:textId="77777777" w:rsidR="00AD391E" w:rsidRDefault="00AD391E" w:rsidP="00DF0613">
            <w:r>
              <w:t>Takes the user to the first current record.</w:t>
            </w:r>
          </w:p>
        </w:tc>
      </w:tr>
      <w:tr w:rsidR="00AD391E" w14:paraId="0A160C59" w14:textId="77777777" w:rsidTr="00DF0613">
        <w:trPr>
          <w:trHeight w:val="530"/>
        </w:trPr>
        <w:tc>
          <w:tcPr>
            <w:tcW w:w="1615" w:type="dxa"/>
          </w:tcPr>
          <w:p w14:paraId="4F524A83" w14:textId="77777777" w:rsidR="00AD391E" w:rsidRDefault="00AD391E" w:rsidP="00DF0613">
            <w:r>
              <w:object w:dxaOrig="540" w:dyaOrig="420" w14:anchorId="61E3A24A">
                <v:shape id="_x0000_i1026" type="#_x0000_t75" style="width:27.1pt;height:20.55pt" o:ole="">
                  <v:imagedata r:id="rId14" o:title=""/>
                </v:shape>
                <o:OLEObject Type="Embed" ProgID="PBrush" ShapeID="_x0000_i1026" DrawAspect="Content" ObjectID="_1659965941" r:id="rId15"/>
              </w:object>
            </w:r>
          </w:p>
        </w:tc>
        <w:tc>
          <w:tcPr>
            <w:tcW w:w="7735" w:type="dxa"/>
          </w:tcPr>
          <w:p w14:paraId="230175EF" w14:textId="77777777" w:rsidR="00AD391E" w:rsidRDefault="00AD391E" w:rsidP="00DF0613">
            <w:r>
              <w:t>Moves backward one record.</w:t>
            </w:r>
          </w:p>
        </w:tc>
      </w:tr>
      <w:tr w:rsidR="00AD391E" w14:paraId="6D3BF129" w14:textId="77777777" w:rsidTr="00DF0613">
        <w:trPr>
          <w:trHeight w:val="530"/>
        </w:trPr>
        <w:tc>
          <w:tcPr>
            <w:tcW w:w="1615" w:type="dxa"/>
          </w:tcPr>
          <w:p w14:paraId="0AE4607E" w14:textId="77777777" w:rsidR="00AD391E" w:rsidRDefault="00AD391E" w:rsidP="00DF0613">
            <w:r>
              <w:object w:dxaOrig="540" w:dyaOrig="420" w14:anchorId="74D5CF4A">
                <v:shape id="_x0000_i1027" type="#_x0000_t75" style="width:27.1pt;height:20.55pt" o:ole="">
                  <v:imagedata r:id="rId16" o:title=""/>
                </v:shape>
                <o:OLEObject Type="Embed" ProgID="PBrush" ShapeID="_x0000_i1027" DrawAspect="Content" ObjectID="_1659965942" r:id="rId17"/>
              </w:object>
            </w:r>
          </w:p>
        </w:tc>
        <w:tc>
          <w:tcPr>
            <w:tcW w:w="7735" w:type="dxa"/>
          </w:tcPr>
          <w:p w14:paraId="7656710D" w14:textId="77777777" w:rsidR="00AD391E" w:rsidRDefault="00AD391E" w:rsidP="00DF0613">
            <w:r>
              <w:t>Moves forward one record.</w:t>
            </w:r>
          </w:p>
        </w:tc>
      </w:tr>
      <w:tr w:rsidR="00AD391E" w14:paraId="37775EF0" w14:textId="77777777" w:rsidTr="00DF0613">
        <w:tc>
          <w:tcPr>
            <w:tcW w:w="1615" w:type="dxa"/>
          </w:tcPr>
          <w:p w14:paraId="2F9FB266" w14:textId="77777777" w:rsidR="00AD391E" w:rsidRDefault="00AD391E" w:rsidP="00DF0613">
            <w:r>
              <w:object w:dxaOrig="540" w:dyaOrig="420" w14:anchorId="497E44FD">
                <v:shape id="_x0000_i1028" type="#_x0000_t75" style="width:27.1pt;height:20.55pt" o:ole="">
                  <v:imagedata r:id="rId18" o:title=""/>
                </v:shape>
                <o:OLEObject Type="Embed" ProgID="PBrush" ShapeID="_x0000_i1028" DrawAspect="Content" ObjectID="_1659965943" r:id="rId19"/>
              </w:object>
            </w:r>
          </w:p>
        </w:tc>
        <w:tc>
          <w:tcPr>
            <w:tcW w:w="7735" w:type="dxa"/>
          </w:tcPr>
          <w:p w14:paraId="1C8BBA50" w14:textId="77777777" w:rsidR="00AD391E" w:rsidRDefault="00AD391E" w:rsidP="00DF0613">
            <w:r>
              <w:t>Takes the user to the last current record.</w:t>
            </w:r>
          </w:p>
        </w:tc>
      </w:tr>
      <w:tr w:rsidR="00AD391E" w14:paraId="49361525" w14:textId="77777777" w:rsidTr="00DF0613">
        <w:tc>
          <w:tcPr>
            <w:tcW w:w="1615" w:type="dxa"/>
          </w:tcPr>
          <w:p w14:paraId="7981E8C9" w14:textId="77777777" w:rsidR="00AD391E" w:rsidRDefault="00AD391E" w:rsidP="00DF0613"/>
        </w:tc>
        <w:tc>
          <w:tcPr>
            <w:tcW w:w="7735" w:type="dxa"/>
          </w:tcPr>
          <w:p w14:paraId="07CC71CA" w14:textId="77777777" w:rsidR="00AD391E" w:rsidRDefault="00AD391E" w:rsidP="00DF0613"/>
        </w:tc>
      </w:tr>
      <w:tr w:rsidR="00AD391E" w14:paraId="3DF32243" w14:textId="77777777" w:rsidTr="00DF0613">
        <w:trPr>
          <w:trHeight w:val="368"/>
        </w:trPr>
        <w:tc>
          <w:tcPr>
            <w:tcW w:w="1615" w:type="dxa"/>
          </w:tcPr>
          <w:p w14:paraId="3AD60036" w14:textId="77777777" w:rsidR="00AD391E" w:rsidRDefault="00AD391E" w:rsidP="00DF0613">
            <w:r>
              <w:t>F1</w:t>
            </w:r>
          </w:p>
        </w:tc>
        <w:tc>
          <w:tcPr>
            <w:tcW w:w="7735" w:type="dxa"/>
          </w:tcPr>
          <w:p w14:paraId="3ED2F44E" w14:textId="77777777" w:rsidR="00AD391E" w:rsidRDefault="00AD391E" w:rsidP="00DF0613">
            <w:r>
              <w:t>Miscellaneous Fields</w:t>
            </w:r>
          </w:p>
        </w:tc>
      </w:tr>
      <w:tr w:rsidR="00AD391E" w14:paraId="26B17A3E" w14:textId="77777777" w:rsidTr="00DF0613">
        <w:trPr>
          <w:trHeight w:val="350"/>
        </w:trPr>
        <w:tc>
          <w:tcPr>
            <w:tcW w:w="1615" w:type="dxa"/>
          </w:tcPr>
          <w:p w14:paraId="33763A95" w14:textId="77777777" w:rsidR="00AD391E" w:rsidRDefault="00AD391E" w:rsidP="00DF0613">
            <w:r>
              <w:t>F3</w:t>
            </w:r>
          </w:p>
        </w:tc>
        <w:tc>
          <w:tcPr>
            <w:tcW w:w="7735" w:type="dxa"/>
          </w:tcPr>
          <w:p w14:paraId="59B24297" w14:textId="77777777" w:rsidR="00AD391E" w:rsidRDefault="00AD391E" w:rsidP="00DF0613">
            <w:r>
              <w:t>Search</w:t>
            </w:r>
          </w:p>
        </w:tc>
      </w:tr>
      <w:tr w:rsidR="00AD391E" w14:paraId="3594C216" w14:textId="77777777" w:rsidTr="00DF0613">
        <w:trPr>
          <w:trHeight w:val="350"/>
        </w:trPr>
        <w:tc>
          <w:tcPr>
            <w:tcW w:w="1615" w:type="dxa"/>
          </w:tcPr>
          <w:p w14:paraId="01AB58C5" w14:textId="77777777" w:rsidR="00AD391E" w:rsidRDefault="00AD391E" w:rsidP="00DF0613">
            <w:r>
              <w:t>F3</w:t>
            </w:r>
          </w:p>
        </w:tc>
        <w:tc>
          <w:tcPr>
            <w:tcW w:w="7735" w:type="dxa"/>
          </w:tcPr>
          <w:p w14:paraId="2579328B" w14:textId="77777777" w:rsidR="00AD391E" w:rsidRDefault="00AD391E" w:rsidP="00DF0613">
            <w:r>
              <w:t>List</w:t>
            </w:r>
          </w:p>
        </w:tc>
      </w:tr>
      <w:tr w:rsidR="00AD391E" w14:paraId="6CE2957D" w14:textId="77777777" w:rsidTr="00DF0613">
        <w:trPr>
          <w:trHeight w:val="350"/>
        </w:trPr>
        <w:tc>
          <w:tcPr>
            <w:tcW w:w="1615" w:type="dxa"/>
          </w:tcPr>
          <w:p w14:paraId="26E68A54" w14:textId="77777777" w:rsidR="00AD391E" w:rsidRDefault="00AD391E" w:rsidP="00DF0613">
            <w:r>
              <w:t>F4</w:t>
            </w:r>
          </w:p>
        </w:tc>
        <w:tc>
          <w:tcPr>
            <w:tcW w:w="7735" w:type="dxa"/>
          </w:tcPr>
          <w:p w14:paraId="7555852A" w14:textId="77777777" w:rsidR="00AD391E" w:rsidRDefault="00AD391E" w:rsidP="00DF0613">
            <w:r>
              <w:t>Notes</w:t>
            </w:r>
          </w:p>
        </w:tc>
      </w:tr>
      <w:tr w:rsidR="00AD391E" w14:paraId="27EF0AB4" w14:textId="77777777" w:rsidTr="00DF0613">
        <w:trPr>
          <w:trHeight w:val="350"/>
        </w:trPr>
        <w:tc>
          <w:tcPr>
            <w:tcW w:w="1615" w:type="dxa"/>
          </w:tcPr>
          <w:p w14:paraId="4B8DD8B7" w14:textId="77777777" w:rsidR="00AD391E" w:rsidRDefault="00AD391E" w:rsidP="00DF0613">
            <w:r>
              <w:t>F6</w:t>
            </w:r>
          </w:p>
        </w:tc>
        <w:tc>
          <w:tcPr>
            <w:tcW w:w="7735" w:type="dxa"/>
          </w:tcPr>
          <w:p w14:paraId="1BBFCB82" w14:textId="77777777" w:rsidR="00AD391E" w:rsidRDefault="00AD391E" w:rsidP="00DF0613">
            <w:r>
              <w:t>Browse</w:t>
            </w:r>
          </w:p>
        </w:tc>
      </w:tr>
      <w:tr w:rsidR="00AD391E" w14:paraId="1F45BE97" w14:textId="77777777" w:rsidTr="00DF0613">
        <w:trPr>
          <w:trHeight w:val="350"/>
        </w:trPr>
        <w:tc>
          <w:tcPr>
            <w:tcW w:w="1615" w:type="dxa"/>
          </w:tcPr>
          <w:p w14:paraId="187A5204" w14:textId="77777777" w:rsidR="00AD391E" w:rsidRDefault="00AD391E" w:rsidP="00DF0613">
            <w:r>
              <w:t>F7</w:t>
            </w:r>
          </w:p>
        </w:tc>
        <w:tc>
          <w:tcPr>
            <w:tcW w:w="7735" w:type="dxa"/>
          </w:tcPr>
          <w:p w14:paraId="27A926E4" w14:textId="77777777" w:rsidR="00AD391E" w:rsidRDefault="00AD391E" w:rsidP="00DF0613">
            <w:r>
              <w:t>Viewer</w:t>
            </w:r>
          </w:p>
        </w:tc>
      </w:tr>
      <w:tr w:rsidR="00AD391E" w14:paraId="322CFA9A" w14:textId="77777777" w:rsidTr="00DF0613">
        <w:tc>
          <w:tcPr>
            <w:tcW w:w="1615" w:type="dxa"/>
          </w:tcPr>
          <w:p w14:paraId="51AD5E74" w14:textId="77777777" w:rsidR="00AD391E" w:rsidRDefault="00AD391E" w:rsidP="00DF0613">
            <w:r>
              <w:t>F12</w:t>
            </w:r>
          </w:p>
        </w:tc>
        <w:tc>
          <w:tcPr>
            <w:tcW w:w="7735" w:type="dxa"/>
          </w:tcPr>
          <w:p w14:paraId="030D5971" w14:textId="77777777" w:rsidR="00AD391E" w:rsidRDefault="00AD391E" w:rsidP="00DF0613">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0" w:name="_Toc40616427"/>
      <w:bookmarkStart w:id="11" w:name="_Toc41726119"/>
      <w:bookmarkStart w:id="12" w:name="_Toc47448237"/>
      <w:r>
        <w:lastRenderedPageBreak/>
        <w:t>Advanced Software Standard Function Keys</w:t>
      </w:r>
      <w:bookmarkEnd w:id="10"/>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DF0613">
        <w:trPr>
          <w:trHeight w:val="368"/>
        </w:trPr>
        <w:tc>
          <w:tcPr>
            <w:tcW w:w="1795" w:type="dxa"/>
          </w:tcPr>
          <w:p w14:paraId="072C40DC" w14:textId="77777777" w:rsidR="00AD391E" w:rsidRDefault="00AD391E" w:rsidP="00DF0613">
            <w:r>
              <w:t>Next</w:t>
            </w:r>
          </w:p>
        </w:tc>
        <w:tc>
          <w:tcPr>
            <w:tcW w:w="7555" w:type="dxa"/>
          </w:tcPr>
          <w:p w14:paraId="47C0DBBD" w14:textId="77777777" w:rsidR="00AD391E" w:rsidRDefault="00AD391E" w:rsidP="00DF0613">
            <w:r>
              <w:t>Shows the next sequential record.</w:t>
            </w:r>
          </w:p>
        </w:tc>
      </w:tr>
      <w:tr w:rsidR="00AD391E" w14:paraId="19FAB2DB" w14:textId="77777777" w:rsidTr="00DF0613">
        <w:trPr>
          <w:trHeight w:val="350"/>
        </w:trPr>
        <w:tc>
          <w:tcPr>
            <w:tcW w:w="1795" w:type="dxa"/>
          </w:tcPr>
          <w:p w14:paraId="31B53AD0" w14:textId="77777777" w:rsidR="00AD391E" w:rsidRDefault="00AD391E" w:rsidP="00DF0613">
            <w:proofErr w:type="spellStart"/>
            <w:r>
              <w:t>Prev</w:t>
            </w:r>
            <w:proofErr w:type="spellEnd"/>
          </w:p>
        </w:tc>
        <w:tc>
          <w:tcPr>
            <w:tcW w:w="7555" w:type="dxa"/>
          </w:tcPr>
          <w:p w14:paraId="109E0A38" w14:textId="77777777" w:rsidR="00AD391E" w:rsidRDefault="00AD391E" w:rsidP="00DF0613">
            <w:r>
              <w:t>Shows the previous record.</w:t>
            </w:r>
          </w:p>
        </w:tc>
      </w:tr>
      <w:tr w:rsidR="00AD391E" w14:paraId="069BC9D9" w14:textId="77777777" w:rsidTr="00DF0613">
        <w:trPr>
          <w:trHeight w:val="350"/>
        </w:trPr>
        <w:tc>
          <w:tcPr>
            <w:tcW w:w="1795" w:type="dxa"/>
          </w:tcPr>
          <w:p w14:paraId="41AC2AFD" w14:textId="77777777" w:rsidR="00AD391E" w:rsidRDefault="00AD391E" w:rsidP="00DF0613">
            <w:r>
              <w:t>Add</w:t>
            </w:r>
          </w:p>
        </w:tc>
        <w:tc>
          <w:tcPr>
            <w:tcW w:w="7555" w:type="dxa"/>
          </w:tcPr>
          <w:p w14:paraId="04FA04EE" w14:textId="77777777" w:rsidR="00AD391E" w:rsidRDefault="00AD391E" w:rsidP="00DF0613">
            <w:r>
              <w:t>Add a record.</w:t>
            </w:r>
          </w:p>
        </w:tc>
      </w:tr>
      <w:tr w:rsidR="00AD391E" w14:paraId="17D9FF64" w14:textId="77777777" w:rsidTr="00DF0613">
        <w:trPr>
          <w:trHeight w:val="350"/>
        </w:trPr>
        <w:tc>
          <w:tcPr>
            <w:tcW w:w="1795" w:type="dxa"/>
          </w:tcPr>
          <w:p w14:paraId="219B43D4" w14:textId="77777777" w:rsidR="00AD391E" w:rsidRDefault="00AD391E" w:rsidP="00DF0613">
            <w:r>
              <w:t>Change</w:t>
            </w:r>
          </w:p>
        </w:tc>
        <w:tc>
          <w:tcPr>
            <w:tcW w:w="7555" w:type="dxa"/>
          </w:tcPr>
          <w:p w14:paraId="5C85E61E" w14:textId="77777777" w:rsidR="00AD391E" w:rsidRDefault="00AD391E" w:rsidP="00DF0613">
            <w:r>
              <w:t>Change the current record displayed on the screen.</w:t>
            </w:r>
          </w:p>
        </w:tc>
      </w:tr>
      <w:tr w:rsidR="00AD391E" w14:paraId="508C7800" w14:textId="77777777" w:rsidTr="00DF0613">
        <w:trPr>
          <w:trHeight w:val="350"/>
        </w:trPr>
        <w:tc>
          <w:tcPr>
            <w:tcW w:w="1795" w:type="dxa"/>
          </w:tcPr>
          <w:p w14:paraId="212767C9" w14:textId="77777777" w:rsidR="00AD391E" w:rsidRDefault="00AD391E" w:rsidP="00DF0613">
            <w:r>
              <w:t>Delete</w:t>
            </w:r>
          </w:p>
        </w:tc>
        <w:tc>
          <w:tcPr>
            <w:tcW w:w="7555" w:type="dxa"/>
          </w:tcPr>
          <w:p w14:paraId="7FC5564B" w14:textId="77777777" w:rsidR="00AD391E" w:rsidRDefault="00AD391E" w:rsidP="00DF0613">
            <w:r>
              <w:t>Delete the current record displayed on the screen.</w:t>
            </w:r>
          </w:p>
        </w:tc>
      </w:tr>
      <w:tr w:rsidR="00AD391E" w14:paraId="23B67D69" w14:textId="77777777" w:rsidTr="00DF0613">
        <w:trPr>
          <w:trHeight w:val="350"/>
        </w:trPr>
        <w:tc>
          <w:tcPr>
            <w:tcW w:w="1795" w:type="dxa"/>
          </w:tcPr>
          <w:p w14:paraId="37E48279" w14:textId="77777777" w:rsidR="00AD391E" w:rsidRDefault="00AD391E" w:rsidP="00DF0613">
            <w:r>
              <w:t>Find</w:t>
            </w:r>
          </w:p>
        </w:tc>
        <w:tc>
          <w:tcPr>
            <w:tcW w:w="7555" w:type="dxa"/>
          </w:tcPr>
          <w:p w14:paraId="546E3A11" w14:textId="77777777" w:rsidR="00AD391E" w:rsidRDefault="00AD391E" w:rsidP="00DF0613">
            <w:r>
              <w:t>Find a record by searching by description.</w:t>
            </w:r>
          </w:p>
        </w:tc>
      </w:tr>
      <w:tr w:rsidR="00AD391E" w14:paraId="1F434248" w14:textId="77777777" w:rsidTr="00DF0613">
        <w:trPr>
          <w:trHeight w:val="350"/>
        </w:trPr>
        <w:tc>
          <w:tcPr>
            <w:tcW w:w="1795" w:type="dxa"/>
          </w:tcPr>
          <w:p w14:paraId="2AF5F9D1" w14:textId="77777777" w:rsidR="00AD391E" w:rsidRDefault="00AD391E" w:rsidP="00DF0613">
            <w:r>
              <w:t>“1”, “2”</w:t>
            </w:r>
          </w:p>
        </w:tc>
        <w:tc>
          <w:tcPr>
            <w:tcW w:w="7555" w:type="dxa"/>
          </w:tcPr>
          <w:p w14:paraId="397D8425" w14:textId="77777777" w:rsidR="00AD391E" w:rsidRDefault="00AD391E" w:rsidP="00DF0613">
            <w:r>
              <w:t>Number 1 or 2 to go the first or second page of this record.</w:t>
            </w:r>
          </w:p>
        </w:tc>
      </w:tr>
      <w:tr w:rsidR="00AD391E" w14:paraId="12120BE9" w14:textId="77777777" w:rsidTr="00DF0613">
        <w:trPr>
          <w:trHeight w:val="350"/>
        </w:trPr>
        <w:tc>
          <w:tcPr>
            <w:tcW w:w="1795" w:type="dxa"/>
          </w:tcPr>
          <w:p w14:paraId="72527887" w14:textId="77777777" w:rsidR="00AD391E" w:rsidRDefault="00AD391E" w:rsidP="00DF0613">
            <w:r>
              <w:t>Esc</w:t>
            </w:r>
          </w:p>
        </w:tc>
        <w:tc>
          <w:tcPr>
            <w:tcW w:w="7555" w:type="dxa"/>
          </w:tcPr>
          <w:p w14:paraId="60E6D1F8" w14:textId="77777777" w:rsidR="00AD391E" w:rsidRDefault="00AD391E" w:rsidP="00DF0613">
            <w:r>
              <w:t>Escape from the current transaction without updating.</w:t>
            </w:r>
          </w:p>
        </w:tc>
      </w:tr>
      <w:tr w:rsidR="00AD391E" w14:paraId="210F7144" w14:textId="77777777" w:rsidTr="00DF0613">
        <w:trPr>
          <w:trHeight w:val="350"/>
        </w:trPr>
        <w:tc>
          <w:tcPr>
            <w:tcW w:w="1795" w:type="dxa"/>
          </w:tcPr>
          <w:p w14:paraId="595FA3F0" w14:textId="77777777" w:rsidR="00AD391E" w:rsidRDefault="00AD391E" w:rsidP="00DF0613">
            <w:r>
              <w:t>Q</w:t>
            </w:r>
          </w:p>
        </w:tc>
        <w:tc>
          <w:tcPr>
            <w:tcW w:w="7555" w:type="dxa"/>
          </w:tcPr>
          <w:p w14:paraId="4521142A" w14:textId="77777777" w:rsidR="00AD391E" w:rsidRDefault="00AD391E" w:rsidP="00DF0613">
            <w:r>
              <w:t>Quit from the current transaction without updating.</w:t>
            </w:r>
          </w:p>
        </w:tc>
      </w:tr>
      <w:tr w:rsidR="00AD391E" w14:paraId="38AEF731" w14:textId="77777777" w:rsidTr="00DF0613">
        <w:trPr>
          <w:trHeight w:val="350"/>
        </w:trPr>
        <w:tc>
          <w:tcPr>
            <w:tcW w:w="1795" w:type="dxa"/>
          </w:tcPr>
          <w:p w14:paraId="687907A8" w14:textId="77777777" w:rsidR="00AD391E" w:rsidRDefault="00AD391E" w:rsidP="00DF0613">
            <w:r>
              <w:t>F1</w:t>
            </w:r>
          </w:p>
        </w:tc>
        <w:tc>
          <w:tcPr>
            <w:tcW w:w="7555" w:type="dxa"/>
          </w:tcPr>
          <w:p w14:paraId="06279C97" w14:textId="77777777" w:rsidR="00AD391E" w:rsidRDefault="00AD391E" w:rsidP="00DF0613">
            <w:r>
              <w:t>Save</w:t>
            </w:r>
          </w:p>
        </w:tc>
      </w:tr>
      <w:tr w:rsidR="00AD391E" w14:paraId="598B6C86" w14:textId="77777777" w:rsidTr="00DF0613">
        <w:trPr>
          <w:trHeight w:val="620"/>
        </w:trPr>
        <w:tc>
          <w:tcPr>
            <w:tcW w:w="1795" w:type="dxa"/>
          </w:tcPr>
          <w:p w14:paraId="2B4DDE55" w14:textId="77777777" w:rsidR="00AD391E" w:rsidRDefault="00AD391E" w:rsidP="00DF0613">
            <w:r>
              <w:t>F3</w:t>
            </w:r>
          </w:p>
        </w:tc>
        <w:tc>
          <w:tcPr>
            <w:tcW w:w="7555" w:type="dxa"/>
          </w:tcPr>
          <w:p w14:paraId="655719F3" w14:textId="77777777" w:rsidR="00AD391E" w:rsidRDefault="00AD391E" w:rsidP="00DF0613">
            <w:r>
              <w:t>Help information is available on every data field.  Simply place the cursor on a field and press F3 to display documentation regarding this particular field.</w:t>
            </w:r>
          </w:p>
        </w:tc>
      </w:tr>
      <w:tr w:rsidR="00AD391E" w14:paraId="25748DB4" w14:textId="77777777" w:rsidTr="00DF0613">
        <w:trPr>
          <w:trHeight w:val="620"/>
        </w:trPr>
        <w:tc>
          <w:tcPr>
            <w:tcW w:w="1795" w:type="dxa"/>
          </w:tcPr>
          <w:p w14:paraId="54CF2413" w14:textId="77777777" w:rsidR="00AD391E" w:rsidRDefault="00AD391E" w:rsidP="00DF0613">
            <w:r>
              <w:t>F3</w:t>
            </w:r>
          </w:p>
        </w:tc>
        <w:tc>
          <w:tcPr>
            <w:tcW w:w="7555" w:type="dxa"/>
          </w:tcPr>
          <w:p w14:paraId="29A7CD1D" w14:textId="77777777" w:rsidR="00AD391E" w:rsidRDefault="00AD391E" w:rsidP="00DF0613">
            <w:r>
              <w:t>To insert additional data in a data field without erasing the information currently displayed.</w:t>
            </w:r>
          </w:p>
        </w:tc>
      </w:tr>
      <w:tr w:rsidR="00AD391E" w14:paraId="5D6B842E" w14:textId="77777777" w:rsidTr="00DF0613">
        <w:trPr>
          <w:trHeight w:val="350"/>
        </w:trPr>
        <w:tc>
          <w:tcPr>
            <w:tcW w:w="1795" w:type="dxa"/>
          </w:tcPr>
          <w:p w14:paraId="036D06C4" w14:textId="77777777" w:rsidR="00AD391E" w:rsidRDefault="00AD391E" w:rsidP="00DF0613">
            <w:r>
              <w:t>F4</w:t>
            </w:r>
          </w:p>
        </w:tc>
        <w:tc>
          <w:tcPr>
            <w:tcW w:w="7555" w:type="dxa"/>
          </w:tcPr>
          <w:p w14:paraId="08A92E8D" w14:textId="77777777" w:rsidR="00AD391E" w:rsidRDefault="00AD391E" w:rsidP="00DF0613">
            <w:r>
              <w:t>Notes – General</w:t>
            </w:r>
          </w:p>
        </w:tc>
      </w:tr>
      <w:tr w:rsidR="00AD391E" w14:paraId="443C8775" w14:textId="77777777" w:rsidTr="00DF0613">
        <w:trPr>
          <w:trHeight w:val="1430"/>
        </w:trPr>
        <w:tc>
          <w:tcPr>
            <w:tcW w:w="1795" w:type="dxa"/>
          </w:tcPr>
          <w:p w14:paraId="00BAB1F4" w14:textId="77777777" w:rsidR="00AD391E" w:rsidRDefault="00AD391E" w:rsidP="00DF0613">
            <w:r>
              <w:t>F1</w:t>
            </w:r>
          </w:p>
        </w:tc>
        <w:tc>
          <w:tcPr>
            <w:tcW w:w="7555" w:type="dxa"/>
          </w:tcPr>
          <w:p w14:paraId="15499DEF" w14:textId="77777777" w:rsidR="00AD391E" w:rsidRDefault="00AD391E" w:rsidP="00DF0613">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DF0613">
        <w:trPr>
          <w:trHeight w:val="350"/>
        </w:trPr>
        <w:tc>
          <w:tcPr>
            <w:tcW w:w="1795" w:type="dxa"/>
          </w:tcPr>
          <w:p w14:paraId="61256A3B" w14:textId="77777777" w:rsidR="00AD391E" w:rsidRDefault="00AD391E" w:rsidP="00DF0613">
            <w:r>
              <w:t>F7</w:t>
            </w:r>
          </w:p>
        </w:tc>
        <w:tc>
          <w:tcPr>
            <w:tcW w:w="7555" w:type="dxa"/>
          </w:tcPr>
          <w:p w14:paraId="73694FF8" w14:textId="77777777" w:rsidR="00AD391E" w:rsidRDefault="00AD391E" w:rsidP="00DF0613">
            <w:r>
              <w:t>Delete</w:t>
            </w:r>
          </w:p>
        </w:tc>
      </w:tr>
      <w:tr w:rsidR="00AD391E" w14:paraId="2180F510" w14:textId="77777777" w:rsidTr="00DF0613">
        <w:trPr>
          <w:trHeight w:val="350"/>
        </w:trPr>
        <w:tc>
          <w:tcPr>
            <w:tcW w:w="1795" w:type="dxa"/>
          </w:tcPr>
          <w:p w14:paraId="38DAE909" w14:textId="77777777" w:rsidR="00AD391E" w:rsidRDefault="00AD391E" w:rsidP="00DF0613">
            <w:r>
              <w:t>F8</w:t>
            </w:r>
          </w:p>
        </w:tc>
        <w:tc>
          <w:tcPr>
            <w:tcW w:w="7555" w:type="dxa"/>
          </w:tcPr>
          <w:p w14:paraId="412AC97F" w14:textId="77777777" w:rsidR="00AD391E" w:rsidRDefault="00AD391E" w:rsidP="00DF0613">
            <w:r>
              <w:t>Notes – File Specific</w:t>
            </w:r>
          </w:p>
        </w:tc>
      </w:tr>
      <w:tr w:rsidR="00AD391E" w14:paraId="363DF4AE" w14:textId="77777777" w:rsidTr="00DF0613">
        <w:trPr>
          <w:trHeight w:val="350"/>
        </w:trPr>
        <w:tc>
          <w:tcPr>
            <w:tcW w:w="1795" w:type="dxa"/>
          </w:tcPr>
          <w:p w14:paraId="6B463E2D" w14:textId="77777777" w:rsidR="00AD391E" w:rsidRDefault="00AD391E" w:rsidP="00DF0613">
            <w:r>
              <w:t>Enter</w:t>
            </w:r>
          </w:p>
        </w:tc>
        <w:tc>
          <w:tcPr>
            <w:tcW w:w="7555" w:type="dxa"/>
          </w:tcPr>
          <w:p w14:paraId="00CC3C9D" w14:textId="77777777" w:rsidR="00AD391E" w:rsidRDefault="00AD391E" w:rsidP="00DF0613">
            <w:r>
              <w:t>Advances the cursor to the next field</w:t>
            </w:r>
          </w:p>
        </w:tc>
      </w:tr>
      <w:tr w:rsidR="00AD391E" w14:paraId="4D37F01E" w14:textId="77777777" w:rsidTr="00DF0613">
        <w:trPr>
          <w:trHeight w:val="350"/>
        </w:trPr>
        <w:tc>
          <w:tcPr>
            <w:tcW w:w="1795" w:type="dxa"/>
          </w:tcPr>
          <w:p w14:paraId="01E0800C" w14:textId="77777777" w:rsidR="00AD391E" w:rsidRDefault="00AD391E" w:rsidP="00DF0613">
            <w:r>
              <w:t>Page Up</w:t>
            </w:r>
          </w:p>
        </w:tc>
        <w:tc>
          <w:tcPr>
            <w:tcW w:w="7555" w:type="dxa"/>
          </w:tcPr>
          <w:p w14:paraId="1C9CFA38" w14:textId="77777777" w:rsidR="00AD391E" w:rsidRDefault="00AD391E" w:rsidP="00DF0613">
            <w:r>
              <w:t>Will skim forward through each record in a data file in sequential order</w:t>
            </w:r>
          </w:p>
        </w:tc>
      </w:tr>
      <w:tr w:rsidR="00AD391E" w14:paraId="6A822A2A" w14:textId="77777777" w:rsidTr="00DF0613">
        <w:trPr>
          <w:trHeight w:val="350"/>
        </w:trPr>
        <w:tc>
          <w:tcPr>
            <w:tcW w:w="1795" w:type="dxa"/>
          </w:tcPr>
          <w:p w14:paraId="76037B19" w14:textId="77777777" w:rsidR="00AD391E" w:rsidRDefault="00AD391E" w:rsidP="00DF0613">
            <w:r>
              <w:t>Page Down</w:t>
            </w:r>
          </w:p>
        </w:tc>
        <w:tc>
          <w:tcPr>
            <w:tcW w:w="7555" w:type="dxa"/>
          </w:tcPr>
          <w:p w14:paraId="7E9663DE" w14:textId="77777777" w:rsidR="00AD391E" w:rsidRDefault="00AD391E" w:rsidP="00DF0613">
            <w:r>
              <w:t>Will skim backward through each record in a data file in sequential order</w:t>
            </w:r>
          </w:p>
        </w:tc>
      </w:tr>
      <w:tr w:rsidR="00AD391E" w14:paraId="12D728AC" w14:textId="77777777" w:rsidTr="00DF0613">
        <w:trPr>
          <w:trHeight w:val="350"/>
        </w:trPr>
        <w:tc>
          <w:tcPr>
            <w:tcW w:w="1795" w:type="dxa"/>
          </w:tcPr>
          <w:p w14:paraId="1E988A77" w14:textId="77777777" w:rsidR="00AD391E" w:rsidRDefault="00AD391E" w:rsidP="00DF0613"/>
          <w:p w14:paraId="5D04BEB6" w14:textId="77777777" w:rsidR="00AD391E" w:rsidRDefault="00AD391E" w:rsidP="00DF0613"/>
          <w:p w14:paraId="1A1530E6" w14:textId="77777777" w:rsidR="00AD391E" w:rsidRDefault="00AD391E" w:rsidP="00DF0613"/>
          <w:p w14:paraId="3A01A6CB" w14:textId="77777777" w:rsidR="00AD391E" w:rsidRDefault="00AD391E" w:rsidP="00DF0613"/>
          <w:p w14:paraId="6C689F46" w14:textId="77777777" w:rsidR="00AD391E" w:rsidRDefault="00AD391E" w:rsidP="00DF0613"/>
          <w:p w14:paraId="04B31EFE" w14:textId="77777777" w:rsidR="00AD391E" w:rsidRDefault="00AD391E" w:rsidP="00DF0613"/>
          <w:p w14:paraId="66B8B2BD" w14:textId="77777777" w:rsidR="00AD391E" w:rsidRDefault="00AD391E" w:rsidP="00DF0613"/>
          <w:p w14:paraId="56ADECE7" w14:textId="77777777" w:rsidR="00AD391E" w:rsidRDefault="00AD391E" w:rsidP="00DF0613"/>
          <w:p w14:paraId="69663780" w14:textId="77777777" w:rsidR="00AD391E" w:rsidRDefault="00AD391E" w:rsidP="00DF0613"/>
          <w:p w14:paraId="116C24AF" w14:textId="77777777" w:rsidR="00AD391E" w:rsidRDefault="00AD391E" w:rsidP="00DF0613"/>
          <w:p w14:paraId="7CC818B9" w14:textId="77777777" w:rsidR="00AD391E" w:rsidRDefault="00AD391E" w:rsidP="00DF0613"/>
          <w:p w14:paraId="790F773F" w14:textId="77777777" w:rsidR="00AD391E" w:rsidRDefault="00AD391E" w:rsidP="00DF0613"/>
          <w:p w14:paraId="23697888" w14:textId="5CB07899" w:rsidR="00602145" w:rsidRDefault="00602145" w:rsidP="00DF0613"/>
        </w:tc>
        <w:tc>
          <w:tcPr>
            <w:tcW w:w="7555" w:type="dxa"/>
          </w:tcPr>
          <w:p w14:paraId="2041AEAF" w14:textId="77777777" w:rsidR="00AD391E" w:rsidRDefault="00AD391E" w:rsidP="00DF0613"/>
        </w:tc>
      </w:tr>
    </w:tbl>
    <w:p w14:paraId="2C4A9974" w14:textId="1CC74ECC" w:rsidR="00602145" w:rsidRDefault="00602145" w:rsidP="00602145">
      <w:pPr>
        <w:pStyle w:val="Heading2"/>
      </w:pPr>
      <w:bookmarkStart w:id="13" w:name="_Toc47448238"/>
      <w:r>
        <w:lastRenderedPageBreak/>
        <w:t>Program Icons</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DF0613">
            <w:r>
              <w:object w:dxaOrig="555" w:dyaOrig="600" w14:anchorId="254690D7">
                <v:shape id="_x0000_i1029" type="#_x0000_t75" style="width:28.05pt;height:29.9pt" o:ole="">
                  <v:imagedata r:id="rId20" o:title=""/>
                </v:shape>
                <o:OLEObject Type="Embed" ProgID="PBrush" ShapeID="_x0000_i1029" DrawAspect="Content" ObjectID="_1659965944" r:id="rId21"/>
              </w:object>
            </w:r>
          </w:p>
        </w:tc>
        <w:tc>
          <w:tcPr>
            <w:tcW w:w="3411" w:type="dxa"/>
          </w:tcPr>
          <w:p w14:paraId="02BDCAEA" w14:textId="48A47D26" w:rsidR="00602145" w:rsidRDefault="00A273B2" w:rsidP="00DF0613">
            <w:r>
              <w:t>Job Notes</w:t>
            </w:r>
          </w:p>
        </w:tc>
        <w:tc>
          <w:tcPr>
            <w:tcW w:w="4770" w:type="dxa"/>
          </w:tcPr>
          <w:p w14:paraId="0826D4D2" w14:textId="0589627D" w:rsidR="00602145" w:rsidRDefault="00602145" w:rsidP="00DF0613"/>
        </w:tc>
      </w:tr>
      <w:tr w:rsidR="00602145" w14:paraId="302C4A96" w14:textId="54BF317D" w:rsidTr="00077850">
        <w:trPr>
          <w:trHeight w:val="720"/>
        </w:trPr>
        <w:tc>
          <w:tcPr>
            <w:tcW w:w="1179" w:type="dxa"/>
          </w:tcPr>
          <w:p w14:paraId="0D2D3AEF" w14:textId="2B48035A" w:rsidR="00602145" w:rsidRDefault="00A273B2" w:rsidP="00DF0613">
            <w:r>
              <w:object w:dxaOrig="555" w:dyaOrig="600" w14:anchorId="17A4E092">
                <v:shape id="_x0000_i1030" type="#_x0000_t75" style="width:28.05pt;height:29.9pt" o:ole="">
                  <v:imagedata r:id="rId22" o:title=""/>
                </v:shape>
                <o:OLEObject Type="Embed" ProgID="PBrush" ShapeID="_x0000_i1030" DrawAspect="Content" ObjectID="_1659965945" r:id="rId23"/>
              </w:object>
            </w:r>
          </w:p>
        </w:tc>
        <w:tc>
          <w:tcPr>
            <w:tcW w:w="3411" w:type="dxa"/>
          </w:tcPr>
          <w:p w14:paraId="1B3A8C7D" w14:textId="218C7DF7" w:rsidR="00602145" w:rsidRDefault="00602145" w:rsidP="00DF0613">
            <w:r>
              <w:t>Customer Attachments</w:t>
            </w:r>
          </w:p>
        </w:tc>
        <w:tc>
          <w:tcPr>
            <w:tcW w:w="4770" w:type="dxa"/>
          </w:tcPr>
          <w:p w14:paraId="45DA60E7" w14:textId="5FBDE5D2" w:rsidR="00602145" w:rsidRDefault="00602145" w:rsidP="00DF0613">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DF0613">
            <w:r>
              <w:object w:dxaOrig="555" w:dyaOrig="600" w14:anchorId="73C92AA7">
                <v:shape id="_x0000_i1031" type="#_x0000_t75" style="width:28.05pt;height:29.9pt" o:ole="">
                  <v:imagedata r:id="rId24" o:title=""/>
                </v:shape>
                <o:OLEObject Type="Embed" ProgID="PBrush" ShapeID="_x0000_i1031" DrawAspect="Content" ObjectID="_1659965946" r:id="rId25"/>
              </w:object>
            </w:r>
          </w:p>
        </w:tc>
        <w:tc>
          <w:tcPr>
            <w:tcW w:w="3411" w:type="dxa"/>
          </w:tcPr>
          <w:p w14:paraId="7128488A" w14:textId="18FF1E36" w:rsidR="00602145" w:rsidRDefault="00A273B2" w:rsidP="00DF0613">
            <w:r>
              <w:t>Change Move/Set Column Mode</w:t>
            </w:r>
          </w:p>
        </w:tc>
        <w:tc>
          <w:tcPr>
            <w:tcW w:w="4770" w:type="dxa"/>
          </w:tcPr>
          <w:p w14:paraId="35A17F18" w14:textId="77777777" w:rsidR="00602145" w:rsidRDefault="00602145" w:rsidP="00DF0613"/>
        </w:tc>
      </w:tr>
      <w:tr w:rsidR="00602145" w14:paraId="3C9AC7CC" w14:textId="0F958334" w:rsidTr="00077850">
        <w:trPr>
          <w:trHeight w:val="720"/>
        </w:trPr>
        <w:tc>
          <w:tcPr>
            <w:tcW w:w="1179" w:type="dxa"/>
          </w:tcPr>
          <w:p w14:paraId="41FB698C" w14:textId="19B47258" w:rsidR="00602145" w:rsidRDefault="00A273B2" w:rsidP="00DF0613">
            <w:r>
              <w:object w:dxaOrig="555" w:dyaOrig="600" w14:anchorId="32559EA8">
                <v:shape id="_x0000_i1032" type="#_x0000_t75" style="width:28.05pt;height:29.9pt" o:ole="">
                  <v:imagedata r:id="rId26" o:title=""/>
                </v:shape>
                <o:OLEObject Type="Embed" ProgID="PBrush" ShapeID="_x0000_i1032" DrawAspect="Content" ObjectID="_1659965947" r:id="rId27"/>
              </w:object>
            </w:r>
          </w:p>
        </w:tc>
        <w:tc>
          <w:tcPr>
            <w:tcW w:w="3411" w:type="dxa"/>
          </w:tcPr>
          <w:p w14:paraId="650CF187" w14:textId="6774B65F" w:rsidR="00602145" w:rsidRDefault="00602145" w:rsidP="00DF0613">
            <w:r>
              <w:t>Print</w:t>
            </w:r>
            <w:r w:rsidR="00A273B2">
              <w:t xml:space="preserve"> Acknowledgement</w:t>
            </w:r>
          </w:p>
        </w:tc>
        <w:tc>
          <w:tcPr>
            <w:tcW w:w="4770" w:type="dxa"/>
          </w:tcPr>
          <w:p w14:paraId="75D7204E" w14:textId="77777777" w:rsidR="00602145" w:rsidRDefault="00602145" w:rsidP="00DF0613"/>
        </w:tc>
      </w:tr>
      <w:tr w:rsidR="00602145" w14:paraId="4B91F864" w14:textId="77777777" w:rsidTr="00077850">
        <w:trPr>
          <w:trHeight w:val="720"/>
        </w:trPr>
        <w:tc>
          <w:tcPr>
            <w:tcW w:w="1179" w:type="dxa"/>
          </w:tcPr>
          <w:p w14:paraId="1E10B692" w14:textId="0AE3999D" w:rsidR="00602145" w:rsidRDefault="00A273B2" w:rsidP="00DF0613">
            <w:r>
              <w:object w:dxaOrig="555" w:dyaOrig="600" w14:anchorId="2A61F43D">
                <v:shape id="_x0000_i1033" type="#_x0000_t75" style="width:28.05pt;height:29.9pt" o:ole="">
                  <v:imagedata r:id="rId28" o:title=""/>
                </v:shape>
                <o:OLEObject Type="Embed" ProgID="PBrush" ShapeID="_x0000_i1033" DrawAspect="Content" ObjectID="_1659965948" r:id="rId29"/>
              </w:object>
            </w:r>
          </w:p>
        </w:tc>
        <w:tc>
          <w:tcPr>
            <w:tcW w:w="3411" w:type="dxa"/>
          </w:tcPr>
          <w:p w14:paraId="0238CE05" w14:textId="75258C60" w:rsidR="00602145" w:rsidRDefault="00A273B2" w:rsidP="00DF0613">
            <w:r>
              <w:t>Export to Excel</w:t>
            </w:r>
          </w:p>
        </w:tc>
        <w:tc>
          <w:tcPr>
            <w:tcW w:w="4770" w:type="dxa"/>
          </w:tcPr>
          <w:p w14:paraId="58443429" w14:textId="77777777" w:rsidR="00602145" w:rsidRDefault="00602145" w:rsidP="00DF0613"/>
        </w:tc>
      </w:tr>
      <w:tr w:rsidR="00602145" w14:paraId="4A3F5E12" w14:textId="77777777" w:rsidTr="00077850">
        <w:trPr>
          <w:trHeight w:val="720"/>
        </w:trPr>
        <w:tc>
          <w:tcPr>
            <w:tcW w:w="1179" w:type="dxa"/>
          </w:tcPr>
          <w:p w14:paraId="39F2E999" w14:textId="4445EEDC" w:rsidR="00602145" w:rsidRDefault="00A273B2" w:rsidP="00DF0613">
            <w:r>
              <w:object w:dxaOrig="555" w:dyaOrig="600" w14:anchorId="2FD2C7C0">
                <v:shape id="_x0000_i1034" type="#_x0000_t75" style="width:28.05pt;height:29.9pt" o:ole="">
                  <v:imagedata r:id="rId30" o:title=""/>
                </v:shape>
                <o:OLEObject Type="Embed" ProgID="PBrush" ShapeID="_x0000_i1034" DrawAspect="Content" ObjectID="_1659965949" r:id="rId31"/>
              </w:object>
            </w:r>
          </w:p>
        </w:tc>
        <w:tc>
          <w:tcPr>
            <w:tcW w:w="3411" w:type="dxa"/>
          </w:tcPr>
          <w:p w14:paraId="36F8612F" w14:textId="144BB747" w:rsidR="00602145" w:rsidRDefault="00A273B2" w:rsidP="00DF0613">
            <w:r>
              <w:t>Add</w:t>
            </w:r>
          </w:p>
        </w:tc>
        <w:tc>
          <w:tcPr>
            <w:tcW w:w="4770" w:type="dxa"/>
          </w:tcPr>
          <w:p w14:paraId="71B5104D" w14:textId="77777777" w:rsidR="00602145" w:rsidRDefault="00602145" w:rsidP="00DF0613"/>
        </w:tc>
      </w:tr>
      <w:tr w:rsidR="00602145" w14:paraId="2B72D7A5" w14:textId="77777777" w:rsidTr="00077850">
        <w:trPr>
          <w:trHeight w:val="720"/>
        </w:trPr>
        <w:tc>
          <w:tcPr>
            <w:tcW w:w="1179" w:type="dxa"/>
          </w:tcPr>
          <w:p w14:paraId="7C08BB5E" w14:textId="03C00518" w:rsidR="00602145" w:rsidRDefault="00077850" w:rsidP="00DF0613">
            <w:r>
              <w:object w:dxaOrig="555" w:dyaOrig="600" w14:anchorId="14C5CFC2">
                <v:shape id="_x0000_i1035" type="#_x0000_t75" style="width:28.05pt;height:29.9pt" o:ole="">
                  <v:imagedata r:id="rId32" o:title=""/>
                </v:shape>
                <o:OLEObject Type="Embed" ProgID="PBrush" ShapeID="_x0000_i1035" DrawAspect="Content" ObjectID="_1659965950" r:id="rId33"/>
              </w:object>
            </w:r>
          </w:p>
        </w:tc>
        <w:tc>
          <w:tcPr>
            <w:tcW w:w="3411" w:type="dxa"/>
          </w:tcPr>
          <w:p w14:paraId="7608F563" w14:textId="40E22455" w:rsidR="00602145" w:rsidRDefault="00A273B2" w:rsidP="00DF0613">
            <w:r>
              <w:t>Attachments</w:t>
            </w:r>
          </w:p>
        </w:tc>
        <w:tc>
          <w:tcPr>
            <w:tcW w:w="4770" w:type="dxa"/>
          </w:tcPr>
          <w:p w14:paraId="50BADB10" w14:textId="54CE42F0" w:rsidR="00602145" w:rsidRDefault="00A273B2" w:rsidP="00DF0613">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DF0613">
            <w:r>
              <w:object w:dxaOrig="555" w:dyaOrig="600" w14:anchorId="5072B79B">
                <v:shape id="_x0000_i1036" type="#_x0000_t75" style="width:28.05pt;height:29.9pt" o:ole="">
                  <v:imagedata r:id="rId34" o:title=""/>
                </v:shape>
                <o:OLEObject Type="Embed" ProgID="PBrush" ShapeID="_x0000_i1036" DrawAspect="Content" ObjectID="_1659965951" r:id="rId35"/>
              </w:object>
            </w:r>
          </w:p>
        </w:tc>
        <w:tc>
          <w:tcPr>
            <w:tcW w:w="3411" w:type="dxa"/>
          </w:tcPr>
          <w:p w14:paraId="5824BBE0" w14:textId="3623A231" w:rsidR="00602145" w:rsidRDefault="00A273B2" w:rsidP="00DF0613">
            <w:r>
              <w:t>Notes</w:t>
            </w:r>
          </w:p>
        </w:tc>
        <w:tc>
          <w:tcPr>
            <w:tcW w:w="4770" w:type="dxa"/>
          </w:tcPr>
          <w:p w14:paraId="14485546" w14:textId="77777777" w:rsidR="00602145" w:rsidRDefault="00602145" w:rsidP="00DF0613"/>
        </w:tc>
      </w:tr>
      <w:tr w:rsidR="00602145" w14:paraId="19A6EAEA" w14:textId="77777777" w:rsidTr="00077850">
        <w:trPr>
          <w:trHeight w:val="720"/>
        </w:trPr>
        <w:tc>
          <w:tcPr>
            <w:tcW w:w="1179" w:type="dxa"/>
          </w:tcPr>
          <w:p w14:paraId="08BA59DD" w14:textId="72923A86" w:rsidR="00602145" w:rsidRDefault="00077850" w:rsidP="00DF0613">
            <w:r>
              <w:object w:dxaOrig="555" w:dyaOrig="600" w14:anchorId="7EA3F245">
                <v:shape id="_x0000_i1037" type="#_x0000_t75" style="width:28.05pt;height:29.9pt" o:ole="">
                  <v:imagedata r:id="rId36" o:title=""/>
                </v:shape>
                <o:OLEObject Type="Embed" ProgID="PBrush" ShapeID="_x0000_i1037" DrawAspect="Content" ObjectID="_1659965952" r:id="rId37"/>
              </w:object>
            </w:r>
          </w:p>
        </w:tc>
        <w:tc>
          <w:tcPr>
            <w:tcW w:w="3411" w:type="dxa"/>
          </w:tcPr>
          <w:p w14:paraId="7016257C" w14:textId="4D412016" w:rsidR="00602145" w:rsidRDefault="00A273B2" w:rsidP="00DF0613">
            <w:r>
              <w:t>Spec Notes</w:t>
            </w:r>
          </w:p>
        </w:tc>
        <w:tc>
          <w:tcPr>
            <w:tcW w:w="4770" w:type="dxa"/>
          </w:tcPr>
          <w:p w14:paraId="1CA8FAB6" w14:textId="535B03A3" w:rsidR="00602145" w:rsidRDefault="00A273B2" w:rsidP="00DF0613">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DF0613">
            <w:r>
              <w:object w:dxaOrig="555" w:dyaOrig="600" w14:anchorId="5B8024D3">
                <v:shape id="_x0000_i1038" type="#_x0000_t75" style="width:28.05pt;height:29.9pt" o:ole="">
                  <v:imagedata r:id="rId38" o:title=""/>
                </v:shape>
                <o:OLEObject Type="Embed" ProgID="PBrush" ShapeID="_x0000_i1038" DrawAspect="Content" ObjectID="_1659965953" r:id="rId39"/>
              </w:object>
            </w:r>
          </w:p>
        </w:tc>
        <w:tc>
          <w:tcPr>
            <w:tcW w:w="3411" w:type="dxa"/>
          </w:tcPr>
          <w:p w14:paraId="0B7A8585" w14:textId="11BF14E3" w:rsidR="00602145" w:rsidRDefault="00A273B2" w:rsidP="00DF0613">
            <w:r>
              <w:t>Utility Application</w:t>
            </w:r>
          </w:p>
        </w:tc>
        <w:tc>
          <w:tcPr>
            <w:tcW w:w="4770" w:type="dxa"/>
          </w:tcPr>
          <w:p w14:paraId="7660EA52" w14:textId="77777777" w:rsidR="00602145" w:rsidRDefault="00602145" w:rsidP="00DF0613"/>
        </w:tc>
      </w:tr>
      <w:tr w:rsidR="00602145" w14:paraId="34D3009B" w14:textId="77777777" w:rsidTr="00077850">
        <w:trPr>
          <w:trHeight w:val="720"/>
        </w:trPr>
        <w:tc>
          <w:tcPr>
            <w:tcW w:w="1179" w:type="dxa"/>
          </w:tcPr>
          <w:p w14:paraId="4A934FB1" w14:textId="182F9AE0" w:rsidR="00602145" w:rsidRDefault="00077850" w:rsidP="00DF0613">
            <w:r>
              <w:object w:dxaOrig="555" w:dyaOrig="600" w14:anchorId="02A89382">
                <v:shape id="_x0000_i1039" type="#_x0000_t75" style="width:28.05pt;height:29.9pt" o:ole="">
                  <v:imagedata r:id="rId40" o:title=""/>
                </v:shape>
                <o:OLEObject Type="Embed" ProgID="PBrush" ShapeID="_x0000_i1039" DrawAspect="Content" ObjectID="_1659965954" r:id="rId41"/>
              </w:object>
            </w:r>
          </w:p>
        </w:tc>
        <w:tc>
          <w:tcPr>
            <w:tcW w:w="3411" w:type="dxa"/>
          </w:tcPr>
          <w:p w14:paraId="10650A9A" w14:textId="61ED324C" w:rsidR="00602145" w:rsidRDefault="00A273B2" w:rsidP="00DF0613">
            <w:r>
              <w:t>Help</w:t>
            </w:r>
          </w:p>
        </w:tc>
        <w:tc>
          <w:tcPr>
            <w:tcW w:w="4770" w:type="dxa"/>
          </w:tcPr>
          <w:p w14:paraId="0F546C7F" w14:textId="77777777" w:rsidR="00602145" w:rsidRDefault="00602145" w:rsidP="00DF0613"/>
        </w:tc>
      </w:tr>
      <w:tr w:rsidR="00602145" w14:paraId="37B59527" w14:textId="77777777" w:rsidTr="00077850">
        <w:trPr>
          <w:trHeight w:val="720"/>
        </w:trPr>
        <w:tc>
          <w:tcPr>
            <w:tcW w:w="1179" w:type="dxa"/>
          </w:tcPr>
          <w:p w14:paraId="1DCB0431" w14:textId="1DDB8F08" w:rsidR="00602145" w:rsidRDefault="00077850" w:rsidP="00DF0613">
            <w:r>
              <w:object w:dxaOrig="555" w:dyaOrig="600" w14:anchorId="3E715BCD">
                <v:shape id="_x0000_i1040" type="#_x0000_t75" style="width:28.05pt;height:29.9pt" o:ole="">
                  <v:imagedata r:id="rId42" o:title=""/>
                </v:shape>
                <o:OLEObject Type="Embed" ProgID="PBrush" ShapeID="_x0000_i1040" DrawAspect="Content" ObjectID="_1659965955" r:id="rId43"/>
              </w:object>
            </w:r>
          </w:p>
        </w:tc>
        <w:tc>
          <w:tcPr>
            <w:tcW w:w="3411" w:type="dxa"/>
          </w:tcPr>
          <w:p w14:paraId="106C8307" w14:textId="4DEE55E9" w:rsidR="00602145" w:rsidRDefault="00A273B2" w:rsidP="00DF0613">
            <w:r>
              <w:t>UDF Viewer</w:t>
            </w:r>
          </w:p>
        </w:tc>
        <w:tc>
          <w:tcPr>
            <w:tcW w:w="4770" w:type="dxa"/>
          </w:tcPr>
          <w:p w14:paraId="2DEB5200" w14:textId="77777777" w:rsidR="00602145" w:rsidRDefault="00602145" w:rsidP="00DF0613"/>
        </w:tc>
      </w:tr>
      <w:tr w:rsidR="00602145" w14:paraId="2BC5ADE7" w14:textId="77777777" w:rsidTr="00077850">
        <w:trPr>
          <w:trHeight w:val="720"/>
        </w:trPr>
        <w:tc>
          <w:tcPr>
            <w:tcW w:w="1179" w:type="dxa"/>
          </w:tcPr>
          <w:p w14:paraId="4C27DA20" w14:textId="7BFECDAA" w:rsidR="00602145" w:rsidRDefault="00077850" w:rsidP="00DF0613">
            <w:r>
              <w:object w:dxaOrig="555" w:dyaOrig="600" w14:anchorId="3899B699">
                <v:shape id="_x0000_i1041" type="#_x0000_t75" style="width:28.05pt;height:29.9pt" o:ole="">
                  <v:imagedata r:id="rId44" o:title=""/>
                </v:shape>
                <o:OLEObject Type="Embed" ProgID="PBrush" ShapeID="_x0000_i1041" DrawAspect="Content" ObjectID="_1659965956" r:id="rId45"/>
              </w:object>
            </w:r>
          </w:p>
        </w:tc>
        <w:tc>
          <w:tcPr>
            <w:tcW w:w="3411" w:type="dxa"/>
          </w:tcPr>
          <w:p w14:paraId="2FE7D91D" w14:textId="4D8E0103" w:rsidR="00602145" w:rsidRDefault="00A273B2" w:rsidP="00DF0613">
            <w:r>
              <w:t>Commissions</w:t>
            </w:r>
          </w:p>
        </w:tc>
        <w:tc>
          <w:tcPr>
            <w:tcW w:w="4770" w:type="dxa"/>
          </w:tcPr>
          <w:p w14:paraId="6C80FF0E" w14:textId="77777777" w:rsidR="00602145" w:rsidRDefault="00602145" w:rsidP="00DF0613"/>
        </w:tc>
      </w:tr>
      <w:tr w:rsidR="00602145" w14:paraId="146F9678" w14:textId="77777777" w:rsidTr="00A273B2">
        <w:tc>
          <w:tcPr>
            <w:tcW w:w="1179" w:type="dxa"/>
          </w:tcPr>
          <w:p w14:paraId="59AD4D75" w14:textId="7956402A" w:rsidR="00602145" w:rsidRDefault="00077850" w:rsidP="00DF0613">
            <w:r>
              <w:object w:dxaOrig="555" w:dyaOrig="600" w14:anchorId="3892F88E">
                <v:shape id="_x0000_i1042" type="#_x0000_t75" style="width:28.05pt;height:29.9pt" o:ole="">
                  <v:imagedata r:id="rId46" o:title=""/>
                </v:shape>
                <o:OLEObject Type="Embed" ProgID="PBrush" ShapeID="_x0000_i1042" DrawAspect="Content" ObjectID="_1659965957" r:id="rId47"/>
              </w:object>
            </w:r>
          </w:p>
        </w:tc>
        <w:tc>
          <w:tcPr>
            <w:tcW w:w="3411" w:type="dxa"/>
          </w:tcPr>
          <w:p w14:paraId="688179D6" w14:textId="38F862CF" w:rsidR="00602145" w:rsidRDefault="00A273B2" w:rsidP="00DF0613">
            <w:r>
              <w:t>Exit</w:t>
            </w:r>
          </w:p>
        </w:tc>
        <w:tc>
          <w:tcPr>
            <w:tcW w:w="4770" w:type="dxa"/>
          </w:tcPr>
          <w:p w14:paraId="4A2BFC01" w14:textId="77777777" w:rsidR="00602145" w:rsidRDefault="00602145" w:rsidP="00DF0613"/>
        </w:tc>
      </w:tr>
      <w:tr w:rsidR="00602145" w14:paraId="3D61F2B4" w14:textId="77777777" w:rsidTr="00A273B2">
        <w:tc>
          <w:tcPr>
            <w:tcW w:w="1179" w:type="dxa"/>
          </w:tcPr>
          <w:p w14:paraId="17EC46D9" w14:textId="77777777" w:rsidR="00602145" w:rsidRDefault="00602145" w:rsidP="00DF0613"/>
        </w:tc>
        <w:tc>
          <w:tcPr>
            <w:tcW w:w="3411" w:type="dxa"/>
          </w:tcPr>
          <w:p w14:paraId="5E66B0B9" w14:textId="77777777" w:rsidR="00602145" w:rsidRDefault="00602145" w:rsidP="00DF0613"/>
        </w:tc>
        <w:tc>
          <w:tcPr>
            <w:tcW w:w="4770" w:type="dxa"/>
          </w:tcPr>
          <w:p w14:paraId="24968466" w14:textId="77777777" w:rsidR="00602145" w:rsidRDefault="00602145" w:rsidP="00DF0613"/>
        </w:tc>
      </w:tr>
      <w:tr w:rsidR="00602145" w14:paraId="7A4E8B3E" w14:textId="77777777" w:rsidTr="00A273B2">
        <w:tc>
          <w:tcPr>
            <w:tcW w:w="1179" w:type="dxa"/>
          </w:tcPr>
          <w:p w14:paraId="71A8BF53" w14:textId="77777777" w:rsidR="00602145" w:rsidRDefault="00602145" w:rsidP="00DF0613"/>
        </w:tc>
        <w:tc>
          <w:tcPr>
            <w:tcW w:w="3411" w:type="dxa"/>
          </w:tcPr>
          <w:p w14:paraId="71C0CE7B" w14:textId="77777777" w:rsidR="00602145" w:rsidRDefault="00602145" w:rsidP="00DF0613"/>
        </w:tc>
        <w:tc>
          <w:tcPr>
            <w:tcW w:w="4770" w:type="dxa"/>
          </w:tcPr>
          <w:p w14:paraId="0CBE444A" w14:textId="77777777" w:rsidR="00602145" w:rsidRDefault="00602145" w:rsidP="00DF0613"/>
        </w:tc>
      </w:tr>
    </w:tbl>
    <w:p w14:paraId="271B4846" w14:textId="2EE32C7D" w:rsidR="00602145" w:rsidRDefault="00602145" w:rsidP="00602145"/>
    <w:p w14:paraId="5C2E76B9" w14:textId="7D8D83B3" w:rsidR="00077850" w:rsidRDefault="00077850" w:rsidP="00602145"/>
    <w:p w14:paraId="39026AD4" w14:textId="77777777" w:rsidR="00077850" w:rsidRPr="00602145" w:rsidRDefault="00077850" w:rsidP="00602145"/>
    <w:p w14:paraId="0DC4E19D" w14:textId="6EB84AFE" w:rsidR="00B671BE" w:rsidRDefault="00B671BE" w:rsidP="00077850">
      <w:pPr>
        <w:pStyle w:val="Heading1"/>
        <w:rPr>
          <w:b/>
          <w:bCs/>
        </w:rPr>
      </w:pPr>
      <w:bookmarkStart w:id="14" w:name="_Toc47448239"/>
      <w:r>
        <w:rPr>
          <w:b/>
          <w:bCs/>
        </w:rPr>
        <w:lastRenderedPageBreak/>
        <w:t>Raw Materials Overview</w:t>
      </w:r>
      <w:bookmarkEnd w:id="14"/>
    </w:p>
    <w:p w14:paraId="2C686A80" w14:textId="77777777" w:rsidR="0063327A"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 xml:space="preserve">Raw Materials inventory file is used as input for standard cost for the estimating module and for actual cost for production and inventory control.  Both standard cost and actual cost items may be used in estimating.  The Item Code field is the key as to whether the item's cost is at standard or at actual.  If the Item Code field is an </w:t>
      </w:r>
      <w:r w:rsidRPr="0063327A">
        <w:rPr>
          <w:rFonts w:cstheme="minorHAnsi"/>
          <w:b/>
          <w:bCs/>
          <w:i/>
          <w:iCs/>
          <w:u w:val="single"/>
        </w:rPr>
        <w:t>"R"</w:t>
      </w:r>
      <w:r w:rsidRPr="00535C54">
        <w:rPr>
          <w:rFonts w:cstheme="minorHAnsi"/>
        </w:rPr>
        <w:t xml:space="preserve">, then the item is Real Raw material that we stock on hand.  Real raw materials utilize the average or last cost fields for estimating as dictated by the raw materials control file.  </w:t>
      </w:r>
    </w:p>
    <w:p w14:paraId="100E1BBA" w14:textId="194FFB4D" w:rsidR="00B671BE" w:rsidRPr="00535C54"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 xml:space="preserve">If the Item Code field is an </w:t>
      </w:r>
      <w:r w:rsidRPr="0063327A">
        <w:rPr>
          <w:rFonts w:cstheme="minorHAnsi"/>
          <w:b/>
          <w:bCs/>
          <w:i/>
          <w:iCs/>
          <w:u w:val="single"/>
        </w:rPr>
        <w:t>"E"</w:t>
      </w:r>
      <w:r w:rsidRPr="00535C54">
        <w:rPr>
          <w:rFonts w:cstheme="minorHAnsi"/>
        </w:rPr>
        <w:t xml:space="preserve">, then the item is an estimated material which we do not stock but use for cost calculations.  The cost for estimated standard cost material is determined by a price matrix on screen two which provides cost levels based on quantity breaks.  </w:t>
      </w:r>
    </w:p>
    <w:p w14:paraId="6269CC06" w14:textId="0FC4ED68" w:rsidR="00B671BE"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The amount of material required for each estimate quantity, is calculated with the aid of the Material Type field.  Our system has a formula for each material type so that the total material required is computed by the unit of measure.</w:t>
      </w:r>
      <w:r>
        <w:rPr>
          <w:rFonts w:cstheme="minorHAnsi"/>
        </w:rPr>
        <w:t xml:space="preserve"> </w:t>
      </w:r>
      <w:r w:rsidRPr="00535C54">
        <w:rPr>
          <w:rFonts w:cstheme="minorHAnsi"/>
        </w:rPr>
        <w:t>Valid Material Types are</w:t>
      </w:r>
      <w:r>
        <w:rPr>
          <w:rFonts w:cstheme="minorHAnsi"/>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3959"/>
        <w:gridCol w:w="811"/>
        <w:gridCol w:w="3865"/>
      </w:tblGrid>
      <w:tr w:rsidR="00B671BE" w14:paraId="1FB89406" w14:textId="77777777" w:rsidTr="00B671BE">
        <w:trPr>
          <w:trHeight w:val="377"/>
        </w:trPr>
        <w:tc>
          <w:tcPr>
            <w:tcW w:w="715" w:type="dxa"/>
          </w:tcPr>
          <w:p w14:paraId="7617DE98" w14:textId="2875E822"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B</w:t>
            </w:r>
          </w:p>
        </w:tc>
        <w:tc>
          <w:tcPr>
            <w:tcW w:w="3959" w:type="dxa"/>
          </w:tcPr>
          <w:p w14:paraId="0CC36D0D" w14:textId="46059E6E"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Board</w:t>
            </w:r>
          </w:p>
        </w:tc>
        <w:tc>
          <w:tcPr>
            <w:tcW w:w="811" w:type="dxa"/>
          </w:tcPr>
          <w:p w14:paraId="403B51A2" w14:textId="494BBA8A"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M</w:t>
            </w:r>
          </w:p>
        </w:tc>
        <w:tc>
          <w:tcPr>
            <w:tcW w:w="3865" w:type="dxa"/>
          </w:tcPr>
          <w:p w14:paraId="3EB77963" w14:textId="794029EE"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Miscellaneous</w:t>
            </w:r>
          </w:p>
        </w:tc>
      </w:tr>
      <w:tr w:rsidR="00B671BE" w14:paraId="4CDD44AC" w14:textId="77777777" w:rsidTr="00B671BE">
        <w:trPr>
          <w:trHeight w:val="350"/>
        </w:trPr>
        <w:tc>
          <w:tcPr>
            <w:tcW w:w="715" w:type="dxa"/>
          </w:tcPr>
          <w:p w14:paraId="0713617B" w14:textId="525C5F36"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C</w:t>
            </w:r>
          </w:p>
        </w:tc>
        <w:tc>
          <w:tcPr>
            <w:tcW w:w="3959" w:type="dxa"/>
          </w:tcPr>
          <w:p w14:paraId="0D8F611C" w14:textId="4F605653"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Corrugated Packing</w:t>
            </w:r>
          </w:p>
        </w:tc>
        <w:tc>
          <w:tcPr>
            <w:tcW w:w="811" w:type="dxa"/>
          </w:tcPr>
          <w:p w14:paraId="508D3634" w14:textId="2D957B95"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R</w:t>
            </w:r>
          </w:p>
        </w:tc>
        <w:tc>
          <w:tcPr>
            <w:tcW w:w="3865" w:type="dxa"/>
          </w:tcPr>
          <w:p w14:paraId="54654A39" w14:textId="5AB2E12A"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Die Rule</w:t>
            </w:r>
          </w:p>
        </w:tc>
      </w:tr>
      <w:tr w:rsidR="00B671BE" w14:paraId="73308BF3" w14:textId="77777777" w:rsidTr="00B671BE">
        <w:trPr>
          <w:trHeight w:val="350"/>
        </w:trPr>
        <w:tc>
          <w:tcPr>
            <w:tcW w:w="715" w:type="dxa"/>
          </w:tcPr>
          <w:p w14:paraId="5FA05DC3" w14:textId="5B4C6EA3"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D</w:t>
            </w:r>
          </w:p>
        </w:tc>
        <w:tc>
          <w:tcPr>
            <w:tcW w:w="3959" w:type="dxa"/>
          </w:tcPr>
          <w:p w14:paraId="2639F588" w14:textId="0B94FFF2"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Pallet</w:t>
            </w:r>
          </w:p>
        </w:tc>
        <w:tc>
          <w:tcPr>
            <w:tcW w:w="811" w:type="dxa"/>
          </w:tcPr>
          <w:p w14:paraId="188D2745" w14:textId="1B74E087"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T</w:t>
            </w:r>
          </w:p>
        </w:tc>
        <w:tc>
          <w:tcPr>
            <w:tcW w:w="3865" w:type="dxa"/>
          </w:tcPr>
          <w:p w14:paraId="7A2832C4" w14:textId="1C406930"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Tape</w:t>
            </w:r>
          </w:p>
        </w:tc>
      </w:tr>
      <w:tr w:rsidR="00B671BE" w14:paraId="28626E4F" w14:textId="77777777" w:rsidTr="00B671BE">
        <w:trPr>
          <w:trHeight w:val="350"/>
        </w:trPr>
        <w:tc>
          <w:tcPr>
            <w:tcW w:w="715" w:type="dxa"/>
          </w:tcPr>
          <w:p w14:paraId="64130BB0" w14:textId="2B2F6B44"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G</w:t>
            </w:r>
          </w:p>
        </w:tc>
        <w:tc>
          <w:tcPr>
            <w:tcW w:w="3959" w:type="dxa"/>
          </w:tcPr>
          <w:p w14:paraId="49B4442A" w14:textId="5532D95B"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Glue</w:t>
            </w:r>
          </w:p>
        </w:tc>
        <w:tc>
          <w:tcPr>
            <w:tcW w:w="811" w:type="dxa"/>
          </w:tcPr>
          <w:p w14:paraId="23A7E84F" w14:textId="5F786C97"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S</w:t>
            </w:r>
          </w:p>
        </w:tc>
        <w:tc>
          <w:tcPr>
            <w:tcW w:w="3865" w:type="dxa"/>
          </w:tcPr>
          <w:p w14:paraId="7B87EB7F" w14:textId="69246CBD"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Stitch</w:t>
            </w:r>
          </w:p>
        </w:tc>
      </w:tr>
      <w:tr w:rsidR="00B671BE" w14:paraId="23D72392" w14:textId="77777777" w:rsidTr="00B671BE">
        <w:trPr>
          <w:trHeight w:val="350"/>
        </w:trPr>
        <w:tc>
          <w:tcPr>
            <w:tcW w:w="715" w:type="dxa"/>
          </w:tcPr>
          <w:p w14:paraId="5B82CF57" w14:textId="7F9603E7"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I</w:t>
            </w:r>
          </w:p>
        </w:tc>
        <w:tc>
          <w:tcPr>
            <w:tcW w:w="3959" w:type="dxa"/>
          </w:tcPr>
          <w:p w14:paraId="44592521" w14:textId="3920A889"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Ink</w:t>
            </w:r>
          </w:p>
        </w:tc>
        <w:tc>
          <w:tcPr>
            <w:tcW w:w="811" w:type="dxa"/>
          </w:tcPr>
          <w:p w14:paraId="2AF24BBD" w14:textId="7CD54789"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V</w:t>
            </w:r>
          </w:p>
        </w:tc>
        <w:tc>
          <w:tcPr>
            <w:tcW w:w="3865" w:type="dxa"/>
          </w:tcPr>
          <w:p w14:paraId="2C5068F4" w14:textId="3183ACF1"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Varnish</w:t>
            </w:r>
          </w:p>
        </w:tc>
      </w:tr>
      <w:tr w:rsidR="00B671BE" w14:paraId="57C4027E" w14:textId="77777777" w:rsidTr="00B671BE">
        <w:trPr>
          <w:trHeight w:val="440"/>
        </w:trPr>
        <w:tc>
          <w:tcPr>
            <w:tcW w:w="715" w:type="dxa"/>
          </w:tcPr>
          <w:p w14:paraId="0F7C6418" w14:textId="34EE64AA"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L</w:t>
            </w:r>
          </w:p>
        </w:tc>
        <w:tc>
          <w:tcPr>
            <w:tcW w:w="3959" w:type="dxa"/>
          </w:tcPr>
          <w:p w14:paraId="3218AE35" w14:textId="38989FE1"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Laminate</w:t>
            </w:r>
          </w:p>
        </w:tc>
        <w:tc>
          <w:tcPr>
            <w:tcW w:w="811" w:type="dxa"/>
          </w:tcPr>
          <w:p w14:paraId="77DFF7A6" w14:textId="1D26402B"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W</w:t>
            </w:r>
          </w:p>
        </w:tc>
        <w:tc>
          <w:tcPr>
            <w:tcW w:w="3865" w:type="dxa"/>
          </w:tcPr>
          <w:p w14:paraId="662C97AF" w14:textId="34715970"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Window Film</w:t>
            </w:r>
          </w:p>
        </w:tc>
      </w:tr>
    </w:tbl>
    <w:p w14:paraId="7BD993C0" w14:textId="77777777" w:rsidR="00B671BE"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 xml:space="preserve">There are three unit of measures:  Consumption/Stocking UOM and Purchasing UOM must be defined for stocked Raw Material and Estimated/Standard UOM must be defined for estimated material types.  The consumption unit of measure is the item's quantity that is stocked and is used for inventory and production posting for reducing the on-hand quantity of inventory.  The purchasing unit of measure is how you buy the item.  </w:t>
      </w:r>
    </w:p>
    <w:p w14:paraId="5A59673B" w14:textId="32DA2531" w:rsidR="00B671BE"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If the Consumption UOM and Purchasing UOM are different, a conversion will automatically occur when receipts are entered through purchasing.  The estimated unit of measure is used in Cost Estimating to calculate the material cost for non-stocked items via a cost matrix.  Valid UOM's are</w:t>
      </w:r>
      <w:r>
        <w:rPr>
          <w:rFonts w:cstheme="minorHAnsi"/>
        </w:rPr>
        <w:t xml:space="preserve"> as Follows:</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990"/>
        <w:gridCol w:w="1080"/>
        <w:gridCol w:w="5850"/>
      </w:tblGrid>
      <w:tr w:rsidR="00B671BE" w14:paraId="761482C2" w14:textId="77777777" w:rsidTr="00B671BE">
        <w:trPr>
          <w:trHeight w:val="377"/>
        </w:trPr>
        <w:tc>
          <w:tcPr>
            <w:tcW w:w="990" w:type="dxa"/>
          </w:tcPr>
          <w:p w14:paraId="7CAB57E4" w14:textId="3A8849D8"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EA</w:t>
            </w:r>
          </w:p>
        </w:tc>
        <w:tc>
          <w:tcPr>
            <w:tcW w:w="990" w:type="dxa"/>
          </w:tcPr>
          <w:p w14:paraId="5457AE0D" w14:textId="45830274"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LB</w:t>
            </w:r>
          </w:p>
        </w:tc>
        <w:tc>
          <w:tcPr>
            <w:tcW w:w="1080" w:type="dxa"/>
          </w:tcPr>
          <w:p w14:paraId="42BD1C0A" w14:textId="4DE22501"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MLI</w:t>
            </w:r>
          </w:p>
        </w:tc>
        <w:tc>
          <w:tcPr>
            <w:tcW w:w="5850" w:type="dxa"/>
          </w:tcPr>
          <w:p w14:paraId="6BE97403" w14:textId="4E441D44"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MSI</w:t>
            </w:r>
          </w:p>
        </w:tc>
      </w:tr>
      <w:tr w:rsidR="00B671BE" w14:paraId="39FAA4A5" w14:textId="77777777" w:rsidTr="00B671BE">
        <w:trPr>
          <w:trHeight w:val="558"/>
        </w:trPr>
        <w:tc>
          <w:tcPr>
            <w:tcW w:w="990" w:type="dxa"/>
          </w:tcPr>
          <w:p w14:paraId="0BE94D6F" w14:textId="7B8D3C61"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Etc.</w:t>
            </w:r>
          </w:p>
        </w:tc>
        <w:tc>
          <w:tcPr>
            <w:tcW w:w="990" w:type="dxa"/>
          </w:tcPr>
          <w:p w14:paraId="104C3FAB" w14:textId="4E01F90D"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LF</w:t>
            </w:r>
          </w:p>
        </w:tc>
        <w:tc>
          <w:tcPr>
            <w:tcW w:w="1080" w:type="dxa"/>
          </w:tcPr>
          <w:p w14:paraId="58333A44" w14:textId="70DEFA9A"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MSF</w:t>
            </w:r>
          </w:p>
        </w:tc>
        <w:tc>
          <w:tcPr>
            <w:tcW w:w="5850" w:type="dxa"/>
          </w:tcPr>
          <w:p w14:paraId="404F36EB" w14:textId="26239558" w:rsidR="00B671BE" w:rsidRDefault="00B671BE" w:rsidP="00B671BE">
            <w:pPr>
              <w:tabs>
                <w:tab w:val="left" w:pos="480"/>
                <w:tab w:val="left" w:pos="1080"/>
                <w:tab w:val="left" w:pos="1680"/>
                <w:tab w:val="left" w:pos="2280"/>
              </w:tabs>
              <w:spacing w:line="240" w:lineRule="atLeast"/>
              <w:ind w:right="-240"/>
              <w:rPr>
                <w:rFonts w:cstheme="minorHAnsi"/>
              </w:rPr>
            </w:pPr>
            <w:r>
              <w:rPr>
                <w:rFonts w:cstheme="minorHAnsi"/>
              </w:rPr>
              <w:t>TON</w:t>
            </w:r>
          </w:p>
        </w:tc>
      </w:tr>
    </w:tbl>
    <w:p w14:paraId="6C412CBA" w14:textId="7B30CB3F" w:rsidR="00B671BE" w:rsidRPr="00535C54"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For actual stocked material, many fields are user defined so that each customer can and create a system tailored for their own reporting needs.  The product category field, material cost type field, production code and a purchasing report field provide numerous management reporting.</w:t>
      </w:r>
    </w:p>
    <w:p w14:paraId="77F66D01" w14:textId="439B6F7B" w:rsidR="00B671BE"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 xml:space="preserve">Other features include inventory status reports, cycle counting, reorder advise reporting and inventory control down to the roll tag number.  Alpha-numeric look ups by item number provide user friendly access to the item's information.  The lookup displays a full screen of materials sorted by the characters you enter.  If we searched for SBS, all SBS items would be listed in alphabetic order.  </w:t>
      </w:r>
    </w:p>
    <w:p w14:paraId="54A74DAA" w14:textId="77777777" w:rsidR="00B671BE" w:rsidRPr="00535C54" w:rsidRDefault="00B671BE" w:rsidP="00B671BE">
      <w:pPr>
        <w:tabs>
          <w:tab w:val="left" w:pos="480"/>
          <w:tab w:val="left" w:pos="1080"/>
          <w:tab w:val="left" w:pos="1680"/>
          <w:tab w:val="left" w:pos="2280"/>
        </w:tabs>
        <w:spacing w:line="240" w:lineRule="atLeast"/>
        <w:ind w:right="-240"/>
        <w:rPr>
          <w:rFonts w:cstheme="minorHAnsi"/>
        </w:rPr>
      </w:pPr>
      <w:r w:rsidRPr="00535C54">
        <w:rPr>
          <w:rFonts w:cstheme="minorHAnsi"/>
        </w:rPr>
        <w:t>Reorder advise reports are available for materials which your company would like to maintain safety stock levels.  Minimum, maximum and economic reorder levels help guide purchasing decisions.  To better control inventory, cycle counting provides inventory tags for counting and adjusting actual quantities.  The tags print out by cycle count code, thereby allowing inventory checks weekly for a small group of items.</w:t>
      </w:r>
    </w:p>
    <w:p w14:paraId="078F2375" w14:textId="77777777" w:rsidR="0063327A" w:rsidRDefault="00B671BE" w:rsidP="00B671BE">
      <w:pPr>
        <w:rPr>
          <w:rFonts w:cstheme="minorHAnsi"/>
        </w:rPr>
      </w:pPr>
      <w:r w:rsidRPr="00535C54">
        <w:rPr>
          <w:rFonts w:cstheme="minorHAnsi"/>
        </w:rPr>
        <w:lastRenderedPageBreak/>
        <w:t xml:space="preserve">Raw Materials are integrated with the customer order processing, purchasing, production control and job costing.  Allocations for raw materials may be generated for each job order, however if a material on the estimate has an item Code equal to </w:t>
      </w:r>
      <w:r w:rsidRPr="0063327A">
        <w:rPr>
          <w:rFonts w:cstheme="minorHAnsi"/>
          <w:b/>
          <w:bCs/>
          <w:i/>
          <w:iCs/>
          <w:u w:val="single"/>
        </w:rPr>
        <w:t>"E"</w:t>
      </w:r>
      <w:r w:rsidRPr="00535C54">
        <w:rPr>
          <w:rFonts w:cstheme="minorHAnsi"/>
        </w:rPr>
        <w:t xml:space="preserve">, then an actual material item must be substituted.  When a purchase order is printed and posted, the quantity on order is automatically updated.  </w:t>
      </w:r>
    </w:p>
    <w:p w14:paraId="2F21D734" w14:textId="1A0406FA" w:rsidR="00B671BE" w:rsidRDefault="00B671BE" w:rsidP="00B671BE">
      <w:pPr>
        <w:rPr>
          <w:rFonts w:cstheme="minorHAnsi"/>
        </w:rPr>
      </w:pPr>
      <w:r w:rsidRPr="00535C54">
        <w:rPr>
          <w:rFonts w:cstheme="minorHAnsi"/>
        </w:rPr>
        <w:t>When inventory receipts are posted, the quantity on order will be reduced and the quantity on hand increased, the last cost recorded, and a new weighted average cost is recalculated.  Production posting or issues to a job deletes on hand will be increased and the cost to the job cost work in the process file will be transferred.</w:t>
      </w:r>
    </w:p>
    <w:p w14:paraId="278C73F2" w14:textId="5889EFE7" w:rsidR="00276275" w:rsidRDefault="00276275" w:rsidP="00B671BE">
      <w:pPr>
        <w:rPr>
          <w:rFonts w:cstheme="minorHAnsi"/>
        </w:rPr>
      </w:pPr>
    </w:p>
    <w:p w14:paraId="3EC567E8" w14:textId="6B4B2043" w:rsidR="00276275" w:rsidRDefault="00276275" w:rsidP="00B671BE"/>
    <w:p w14:paraId="3C21A79F" w14:textId="77777777" w:rsidR="00276275" w:rsidRPr="00B671BE" w:rsidRDefault="00276275" w:rsidP="00B671BE"/>
    <w:p w14:paraId="31815244" w14:textId="01861FD0" w:rsidR="00077850" w:rsidRDefault="002E4736" w:rsidP="00077850">
      <w:pPr>
        <w:pStyle w:val="Heading1"/>
        <w:rPr>
          <w:b/>
          <w:bCs/>
        </w:rPr>
      </w:pPr>
      <w:bookmarkStart w:id="15" w:name="_Toc47448240"/>
      <w:r>
        <w:rPr>
          <w:b/>
          <w:bCs/>
        </w:rPr>
        <w:t>Update Materials Transactions [MU]</w:t>
      </w:r>
      <w:bookmarkEnd w:id="15"/>
    </w:p>
    <w:p w14:paraId="117F1DB2" w14:textId="4CFA1FC2" w:rsidR="000D57FE" w:rsidRDefault="000D57FE" w:rsidP="000D57FE">
      <w:pPr>
        <w:pStyle w:val="Heading2"/>
      </w:pPr>
      <w:bookmarkStart w:id="16" w:name="_Toc47448241"/>
      <w:r>
        <w:t>Overview</w:t>
      </w:r>
      <w:bookmarkEnd w:id="16"/>
    </w:p>
    <w:p w14:paraId="640871EB" w14:textId="77777777" w:rsidR="000D57FE" w:rsidRDefault="000D57FE" w:rsidP="000D57FE">
      <w:pPr>
        <w:tabs>
          <w:tab w:val="left" w:pos="480"/>
        </w:tabs>
        <w:spacing w:line="240" w:lineRule="atLeast"/>
        <w:ind w:right="-240"/>
        <w:rPr>
          <w:rFonts w:cstheme="minorHAnsi"/>
        </w:rPr>
      </w:pPr>
      <w:r w:rsidRPr="00643250">
        <w:rPr>
          <w:rFonts w:cstheme="minorHAnsi"/>
        </w:rPr>
        <w:t xml:space="preserve">Raw materials must be received into a particular warehouse before the item can be consumed in the production process.  Raw goods inventory may be added, deleted, transferred and adjusted for each warehouse location.  In addition, the item may be tracked per pallet/tag number and by bin within a warehouse.  i.e.  many pallet/tags may be located in one bin location within a particular warehouse and multiple bins may be tracked per warehouse.  An audit trail is kept by the system for review prior to posting.  </w:t>
      </w:r>
    </w:p>
    <w:p w14:paraId="06B53FAC" w14:textId="4DC04449" w:rsidR="000D57FE" w:rsidRPr="00643250" w:rsidRDefault="000D57FE" w:rsidP="000D57FE">
      <w:pPr>
        <w:tabs>
          <w:tab w:val="left" w:pos="480"/>
        </w:tabs>
        <w:spacing w:line="240" w:lineRule="atLeast"/>
        <w:ind w:right="-240"/>
        <w:rPr>
          <w:rFonts w:cstheme="minorHAnsi"/>
        </w:rPr>
      </w:pPr>
      <w:r w:rsidRPr="00643250">
        <w:rPr>
          <w:rFonts w:cstheme="minorHAnsi"/>
        </w:rPr>
        <w:t>Please Note</w:t>
      </w:r>
      <w:r>
        <w:rPr>
          <w:rFonts w:cstheme="minorHAnsi"/>
        </w:rPr>
        <w:t>:</w:t>
      </w:r>
      <w:r w:rsidRPr="00643250">
        <w:rPr>
          <w:rFonts w:cstheme="minorHAnsi"/>
        </w:rPr>
        <w:t xml:space="preserve"> Warehouse transactions either reduce or increase the existing quantities defined in the item file.  </w:t>
      </w:r>
    </w:p>
    <w:p w14:paraId="420485C6" w14:textId="36C50542" w:rsidR="000D57FE" w:rsidRPr="00643250" w:rsidRDefault="000D57FE" w:rsidP="000D57FE">
      <w:pPr>
        <w:tabs>
          <w:tab w:val="left" w:pos="480"/>
        </w:tabs>
        <w:spacing w:line="240" w:lineRule="atLeast"/>
        <w:ind w:right="-240"/>
        <w:rPr>
          <w:rFonts w:cstheme="minorHAnsi"/>
        </w:rPr>
      </w:pPr>
      <w:r w:rsidRPr="00643250">
        <w:rPr>
          <w:rFonts w:cstheme="minorHAnsi"/>
        </w:rPr>
        <w:t>Receipts for Raw Materials will increase the on-hand quantity for the item and simultaneously reduce the quantity on order from Purchasing.</w:t>
      </w:r>
    </w:p>
    <w:p w14:paraId="2F8E1B72" w14:textId="55E893DB" w:rsidR="000D57FE" w:rsidRPr="00643250" w:rsidRDefault="000D57FE" w:rsidP="000D57FE">
      <w:pPr>
        <w:tabs>
          <w:tab w:val="left" w:pos="480"/>
        </w:tabs>
        <w:spacing w:line="240" w:lineRule="atLeast"/>
        <w:ind w:right="-240"/>
        <w:rPr>
          <w:rFonts w:cstheme="minorHAnsi"/>
        </w:rPr>
      </w:pPr>
      <w:r w:rsidRPr="00643250">
        <w:rPr>
          <w:rFonts w:cstheme="minorHAnsi"/>
        </w:rPr>
        <w:t>Issues for Raw Materials will decrease the quantity on hand for the item and simultaneously decrease the quantity committed to that job.  Issues will also credit the Raw Material asset account defined in the material cost debit the work in process (W.I.P.) inventory account defined in the product line for the item.  Lastly the Issue will debit or credit the Purchase Price variance account for the difference between estimated cost and the actual cost.  For more info</w:t>
      </w:r>
      <w:r>
        <w:rPr>
          <w:rFonts w:cstheme="minorHAnsi"/>
        </w:rPr>
        <w:t>rmation</w:t>
      </w:r>
      <w:r w:rsidRPr="00643250">
        <w:rPr>
          <w:rFonts w:cstheme="minorHAnsi"/>
        </w:rPr>
        <w:t>, see Job Costing.</w:t>
      </w:r>
    </w:p>
    <w:p w14:paraId="4CC74BB7" w14:textId="1A3CE1F1" w:rsidR="000D57FE" w:rsidRPr="00643250" w:rsidRDefault="000D57FE" w:rsidP="000D57FE">
      <w:pPr>
        <w:tabs>
          <w:tab w:val="left" w:pos="480"/>
        </w:tabs>
        <w:spacing w:line="240" w:lineRule="atLeast"/>
        <w:ind w:right="-240"/>
        <w:rPr>
          <w:rFonts w:cstheme="minorHAnsi"/>
        </w:rPr>
      </w:pPr>
      <w:r w:rsidRPr="00643250">
        <w:rPr>
          <w:rFonts w:cstheme="minorHAnsi"/>
        </w:rPr>
        <w:t>Transfers for Raw Materials simply move the material from one location to another so that better inventory control is maintained.</w:t>
      </w:r>
    </w:p>
    <w:p w14:paraId="5330E9E0" w14:textId="77777777" w:rsidR="000D57FE" w:rsidRPr="00643250" w:rsidRDefault="000D57FE" w:rsidP="000D57FE">
      <w:pPr>
        <w:tabs>
          <w:tab w:val="left" w:pos="480"/>
        </w:tabs>
        <w:spacing w:line="240" w:lineRule="atLeast"/>
        <w:ind w:right="-240"/>
        <w:rPr>
          <w:rFonts w:cstheme="minorHAnsi"/>
        </w:rPr>
      </w:pPr>
      <w:r w:rsidRPr="00643250">
        <w:rPr>
          <w:rFonts w:cstheme="minorHAnsi"/>
        </w:rPr>
        <w:t>Adjustments for Raw Materials provides the ability to increase or decrease the quantity and/or cost of the material on hand.</w:t>
      </w:r>
    </w:p>
    <w:p w14:paraId="22542A42" w14:textId="77777777" w:rsidR="000D57FE" w:rsidRPr="00643250" w:rsidRDefault="000D57FE" w:rsidP="000D57FE">
      <w:pPr>
        <w:tabs>
          <w:tab w:val="left" w:pos="480"/>
        </w:tabs>
        <w:spacing w:line="240" w:lineRule="atLeast"/>
        <w:ind w:right="-240"/>
        <w:rPr>
          <w:rFonts w:cstheme="minorHAnsi"/>
        </w:rPr>
      </w:pPr>
      <w:r w:rsidRPr="00643250">
        <w:rPr>
          <w:rFonts w:cstheme="minorHAnsi"/>
        </w:rPr>
        <w:t>The Edit List provides a pre posting worksheet to catch data entry errors.</w:t>
      </w:r>
    </w:p>
    <w:p w14:paraId="3E68D40C" w14:textId="77777777" w:rsidR="000D57FE" w:rsidRPr="00643250" w:rsidRDefault="000D57FE" w:rsidP="000D57FE">
      <w:pPr>
        <w:tabs>
          <w:tab w:val="left" w:pos="480"/>
        </w:tabs>
        <w:spacing w:line="240" w:lineRule="atLeast"/>
        <w:ind w:right="-240"/>
        <w:rPr>
          <w:rFonts w:cstheme="minorHAnsi"/>
        </w:rPr>
      </w:pPr>
      <w:r w:rsidRPr="00643250">
        <w:rPr>
          <w:rFonts w:cstheme="minorHAnsi"/>
        </w:rPr>
        <w:t>Posting the Warehouse transactions actually updates all files entered for the Warehouse transactions.</w:t>
      </w:r>
    </w:p>
    <w:p w14:paraId="32A13503" w14:textId="2DC8ED99" w:rsidR="000D57FE" w:rsidRPr="000D57FE" w:rsidRDefault="000D57FE" w:rsidP="000D57FE">
      <w:r w:rsidRPr="00643250">
        <w:rPr>
          <w:rFonts w:cstheme="minorHAnsi"/>
        </w:rPr>
        <w:t xml:space="preserve">Zero quantity Bins &amp; Tags may be purged from the system to provide cleaner Reports and Inquiries and to save disk space.  </w:t>
      </w:r>
    </w:p>
    <w:p w14:paraId="4EC6BD24" w14:textId="68C89DC1" w:rsidR="00B15177" w:rsidRDefault="002E4736" w:rsidP="00602145">
      <w:pPr>
        <w:pStyle w:val="Heading2"/>
      </w:pPr>
      <w:bookmarkStart w:id="17" w:name="_Toc47448242"/>
      <w:r>
        <w:lastRenderedPageBreak/>
        <w:t>RM Enter/Modify Receipts [MU1]</w:t>
      </w:r>
      <w:bookmarkEnd w:id="17"/>
    </w:p>
    <w:p w14:paraId="7358DE16" w14:textId="675AA8E3" w:rsidR="000D57FE" w:rsidRDefault="000D57FE" w:rsidP="000D57FE">
      <w:pPr>
        <w:pStyle w:val="Heading3"/>
      </w:pPr>
      <w:bookmarkStart w:id="18" w:name="_Toc47448243"/>
      <w:r>
        <w:t>Overview</w:t>
      </w:r>
      <w:bookmarkEnd w:id="18"/>
    </w:p>
    <w:p w14:paraId="33E60FA8" w14:textId="72F1EABD" w:rsidR="000D57FE" w:rsidRPr="000D57FE" w:rsidRDefault="000D57FE" w:rsidP="000D57FE">
      <w:r w:rsidRPr="00535C54">
        <w:rPr>
          <w:rFonts w:cstheme="minorHAnsi"/>
        </w:rPr>
        <w:t xml:space="preserve">Receipts may be entered with the total quantity or a quantity for each tag/pallet number.  If integrated with PO, enter the PO number and the information will transfer for modification.  Receipts for Raw Materials will increase the </w:t>
      </w:r>
      <w:r w:rsidR="00DA52C6" w:rsidRPr="00535C54">
        <w:rPr>
          <w:rFonts w:cstheme="minorHAnsi"/>
        </w:rPr>
        <w:t>on-hand</w:t>
      </w:r>
      <w:r w:rsidRPr="00535C54">
        <w:rPr>
          <w:rFonts w:cstheme="minorHAnsi"/>
        </w:rPr>
        <w:t xml:space="preserve"> quantity for the item and simultaneously reduce the quantity on order from Purchasing.</w:t>
      </w:r>
    </w:p>
    <w:p w14:paraId="3952EBF7" w14:textId="67701EE8" w:rsidR="00B15177" w:rsidRDefault="00DF0613" w:rsidP="00B15177">
      <w:pPr>
        <w:pStyle w:val="Heading3"/>
      </w:pPr>
      <w:bookmarkStart w:id="19" w:name="_Toc47448244"/>
      <w:r>
        <w:t>Receipts</w:t>
      </w:r>
      <w:bookmarkEnd w:id="19"/>
    </w:p>
    <w:p w14:paraId="535E9188" w14:textId="5B4A5223" w:rsidR="00DF0613" w:rsidRPr="00DF0613" w:rsidRDefault="00DF0613" w:rsidP="00DF0613">
      <w:r>
        <w:rPr>
          <w:noProof/>
        </w:rPr>
        <w:drawing>
          <wp:inline distT="0" distB="0" distL="0" distR="0" wp14:anchorId="4D3DFEA7" wp14:editId="298F7A55">
            <wp:extent cx="5943600" cy="4303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03395"/>
                    </a:xfrm>
                    <a:prstGeom prst="rect">
                      <a:avLst/>
                    </a:prstGeom>
                  </pic:spPr>
                </pic:pic>
              </a:graphicData>
            </a:graphic>
          </wp:inline>
        </w:drawing>
      </w:r>
    </w:p>
    <w:p w14:paraId="38638F38" w14:textId="77777777" w:rsidR="00910523" w:rsidRDefault="00910523" w:rsidP="00910523">
      <w:pPr>
        <w:pStyle w:val="Heading4"/>
      </w:pPr>
      <w:bookmarkStart w:id="20" w:name="_Hlk43817323"/>
      <w:r>
        <w:t>ADD</w:t>
      </w:r>
    </w:p>
    <w:p w14:paraId="5E7A300F" w14:textId="1E3FD447" w:rsidR="00910523" w:rsidRDefault="00910523" w:rsidP="00910523">
      <w:bookmarkStart w:id="21" w:name="_Hlk43553999"/>
      <w:r>
        <w:t xml:space="preserve">To add a new Receipt, simply click the </w:t>
      </w:r>
      <w:r>
        <w:rPr>
          <w:b/>
          <w:bCs/>
          <w:i/>
          <w:iCs/>
          <w:u w:val="single"/>
        </w:rPr>
        <w:t xml:space="preserve">“Green + Icon” </w:t>
      </w:r>
      <w:r>
        <w:t>button at the top of the Warehouse Transaction Receipt screen.</w:t>
      </w:r>
    </w:p>
    <w:bookmarkEnd w:id="21"/>
    <w:p w14:paraId="10928BB0" w14:textId="77777777" w:rsidR="00910523" w:rsidRPr="004477D0" w:rsidRDefault="00910523" w:rsidP="00910523">
      <w:r>
        <w:t xml:space="preserve">Alternatively, click the </w:t>
      </w:r>
      <w:r>
        <w:rPr>
          <w:b/>
          <w:bCs/>
          <w:i/>
          <w:iCs/>
          <w:u w:val="single"/>
        </w:rPr>
        <w:t>“Add”</w:t>
      </w:r>
      <w:r>
        <w:t xml:space="preserve"> button at the bottom of the screen.</w:t>
      </w:r>
    </w:p>
    <w:p w14:paraId="0E04C673" w14:textId="0054DFA8" w:rsidR="00DF0613" w:rsidRDefault="00DF0613" w:rsidP="00DF0613">
      <w:pPr>
        <w:pStyle w:val="Heading3"/>
      </w:pPr>
      <w:bookmarkStart w:id="22" w:name="_Toc47448245"/>
      <w:bookmarkEnd w:id="20"/>
      <w:r>
        <w:lastRenderedPageBreak/>
        <w:t>Add Receipt</w:t>
      </w:r>
      <w:bookmarkEnd w:id="22"/>
    </w:p>
    <w:p w14:paraId="5314DC2A" w14:textId="121A05CD" w:rsidR="00DF0613" w:rsidRPr="00DF0613" w:rsidRDefault="00DF0613" w:rsidP="00DF0613">
      <w:r>
        <w:rPr>
          <w:noProof/>
        </w:rPr>
        <w:drawing>
          <wp:inline distT="0" distB="0" distL="0" distR="0" wp14:anchorId="0B5D47BE" wp14:editId="135E8239">
            <wp:extent cx="594360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43425"/>
                    </a:xfrm>
                    <a:prstGeom prst="rect">
                      <a:avLst/>
                    </a:prstGeom>
                  </pic:spPr>
                </pic:pic>
              </a:graphicData>
            </a:graphic>
          </wp:inline>
        </w:drawing>
      </w:r>
    </w:p>
    <w:p w14:paraId="0A17C9AC" w14:textId="77777777" w:rsidR="00910523" w:rsidRDefault="00910523" w:rsidP="00910523">
      <w:pPr>
        <w:pStyle w:val="Heading4"/>
      </w:pPr>
      <w:bookmarkStart w:id="23" w:name="_Hlk44166958"/>
      <w:bookmarkStart w:id="24" w:name="_Hlk44168431"/>
      <w:r>
        <w:t>SAVE</w:t>
      </w:r>
    </w:p>
    <w:p w14:paraId="4DA077C4" w14:textId="4FE5F2B7" w:rsidR="00910523" w:rsidRDefault="00910523" w:rsidP="00910523">
      <w:bookmarkStart w:id="25" w:name="_Hlk44148351"/>
      <w:r>
        <w:t xml:space="preserve">Click the </w:t>
      </w:r>
      <w:r>
        <w:rPr>
          <w:b/>
          <w:bCs/>
          <w:i/>
          <w:iCs/>
          <w:u w:val="single"/>
        </w:rPr>
        <w:t>“Save”</w:t>
      </w:r>
      <w:r>
        <w:t xml:space="preserve"> button to save all changes to the current Receipt.</w:t>
      </w:r>
    </w:p>
    <w:p w14:paraId="201F8175" w14:textId="77777777" w:rsidR="00910523" w:rsidRDefault="00910523" w:rsidP="00910523">
      <w:pPr>
        <w:pStyle w:val="Heading4"/>
      </w:pPr>
      <w:bookmarkStart w:id="26" w:name="_Hlk43554325"/>
      <w:bookmarkEnd w:id="23"/>
      <w:bookmarkEnd w:id="25"/>
      <w:r>
        <w:t>RESET</w:t>
      </w:r>
    </w:p>
    <w:p w14:paraId="73B62484" w14:textId="77777777" w:rsidR="00910523" w:rsidRPr="00096EBD" w:rsidRDefault="00910523" w:rsidP="00910523">
      <w:bookmarkStart w:id="27" w:name="_Hlk44148356"/>
      <w:r>
        <w:t xml:space="preserve">Click the </w:t>
      </w:r>
      <w:r>
        <w:rPr>
          <w:b/>
          <w:bCs/>
          <w:i/>
          <w:iCs/>
          <w:u w:val="single"/>
        </w:rPr>
        <w:t>“Reset”</w:t>
      </w:r>
      <w:r>
        <w:t xml:space="preserve"> button to reset all fields to their original state.</w:t>
      </w:r>
    </w:p>
    <w:p w14:paraId="2DA3D2F1" w14:textId="77777777" w:rsidR="00910523" w:rsidRDefault="00910523" w:rsidP="00910523">
      <w:pPr>
        <w:pStyle w:val="Heading4"/>
      </w:pPr>
      <w:bookmarkStart w:id="28" w:name="_Hlk43554920"/>
      <w:bookmarkEnd w:id="27"/>
      <w:r>
        <w:t>CANCEL</w:t>
      </w:r>
    </w:p>
    <w:p w14:paraId="00E02C1D" w14:textId="72284D35" w:rsidR="00910523" w:rsidRDefault="00910523" w:rsidP="00910523">
      <w:bookmarkStart w:id="29" w:name="_Hlk44254145"/>
      <w:r>
        <w:t xml:space="preserve">Click the </w:t>
      </w:r>
      <w:r>
        <w:rPr>
          <w:b/>
          <w:bCs/>
          <w:i/>
          <w:iCs/>
          <w:u w:val="single"/>
        </w:rPr>
        <w:t>“Cancel”</w:t>
      </w:r>
      <w:r>
        <w:t xml:space="preserve"> button to cancel all changes to the Receipt without saving.</w:t>
      </w:r>
    </w:p>
    <w:p w14:paraId="0F26F147" w14:textId="0A53FA35" w:rsidR="00276275" w:rsidRDefault="00276275" w:rsidP="00910523"/>
    <w:p w14:paraId="52B2668B" w14:textId="3828F975" w:rsidR="00276275" w:rsidRDefault="00276275" w:rsidP="00910523"/>
    <w:p w14:paraId="16F6C2AA" w14:textId="307DB85B" w:rsidR="00276275" w:rsidRDefault="00276275" w:rsidP="00910523"/>
    <w:p w14:paraId="621653B2" w14:textId="3FBD90D9" w:rsidR="00276275" w:rsidRDefault="00276275" w:rsidP="00910523"/>
    <w:p w14:paraId="666AB291" w14:textId="77777777" w:rsidR="00276275" w:rsidRPr="00DF6BEC" w:rsidRDefault="00276275" w:rsidP="00910523"/>
    <w:p w14:paraId="6A14E648" w14:textId="13C0D320" w:rsidR="00DF0613" w:rsidRDefault="00DF0613" w:rsidP="00DF0613">
      <w:pPr>
        <w:pStyle w:val="Heading3"/>
      </w:pPr>
      <w:bookmarkStart w:id="30" w:name="_Toc44686478"/>
      <w:bookmarkStart w:id="31" w:name="_Toc47448246"/>
      <w:bookmarkEnd w:id="24"/>
      <w:bookmarkEnd w:id="26"/>
      <w:bookmarkEnd w:id="28"/>
      <w:bookmarkEnd w:id="29"/>
      <w:r>
        <w:lastRenderedPageBreak/>
        <w:t>Add Receipt Field Definitions</w:t>
      </w:r>
      <w:bookmarkEnd w:id="30"/>
      <w:bookmarkEnd w:id="31"/>
    </w:p>
    <w:p w14:paraId="3ED34D45" w14:textId="5562D40D" w:rsidR="00DF0613" w:rsidRDefault="00DF0613" w:rsidP="00DF0613">
      <w:pPr>
        <w:pStyle w:val="Heading4"/>
      </w:pPr>
      <w:r>
        <w:t>Sequence Number</w:t>
      </w:r>
    </w:p>
    <w:p w14:paraId="1D1D5780" w14:textId="77777777" w:rsidR="007B0B58" w:rsidRPr="00EC1454" w:rsidRDefault="007B0B58" w:rsidP="007B0B58">
      <w:bookmarkStart w:id="32" w:name="_Hlk44685034"/>
      <w:r>
        <w:t>The Sequence Number is automatically given by the system. It is not modifiable by the user.</w:t>
      </w:r>
    </w:p>
    <w:bookmarkEnd w:id="32"/>
    <w:p w14:paraId="116C78BE" w14:textId="515F5988" w:rsidR="00DF0613" w:rsidRDefault="00DF0613" w:rsidP="00DF0613">
      <w:pPr>
        <w:pStyle w:val="Heading4"/>
      </w:pPr>
      <w:r>
        <w:t>Receipt Date</w:t>
      </w:r>
    </w:p>
    <w:p w14:paraId="51FA9DE2" w14:textId="5CAAA374" w:rsidR="003E4E6E" w:rsidRPr="003E4E6E" w:rsidRDefault="000D57FE" w:rsidP="003E4E6E">
      <w:r w:rsidRPr="00535C54">
        <w:rPr>
          <w:rFonts w:cstheme="minorHAnsi"/>
        </w:rPr>
        <w:t xml:space="preserve">Enter a valid </w:t>
      </w:r>
      <w:r>
        <w:rPr>
          <w:rFonts w:cstheme="minorHAnsi"/>
        </w:rPr>
        <w:t xml:space="preserve">receipt </w:t>
      </w:r>
      <w:r w:rsidRPr="00535C54">
        <w:rPr>
          <w:rFonts w:cstheme="minorHAnsi"/>
        </w:rPr>
        <w:t>date.</w:t>
      </w:r>
    </w:p>
    <w:p w14:paraId="0960D91C" w14:textId="1687BB06" w:rsidR="00DF0613" w:rsidRDefault="00DF0613" w:rsidP="00DF0613">
      <w:pPr>
        <w:pStyle w:val="Heading4"/>
      </w:pPr>
      <w:r>
        <w:t>PO Number</w:t>
      </w:r>
    </w:p>
    <w:p w14:paraId="701E9970" w14:textId="35948EE4" w:rsidR="003E4E6E" w:rsidRPr="003E4E6E" w:rsidRDefault="000D57FE" w:rsidP="003E4E6E">
      <w:r w:rsidRPr="00535C54">
        <w:rPr>
          <w:rFonts w:cstheme="minorHAnsi"/>
        </w:rPr>
        <w:t>Enter a valid Purchase Order number.</w:t>
      </w:r>
    </w:p>
    <w:p w14:paraId="7E300FF1" w14:textId="77777777" w:rsidR="00C47349" w:rsidRDefault="00C47349" w:rsidP="00C47349">
      <w:pPr>
        <w:pStyle w:val="Heading4"/>
      </w:pPr>
      <w:r>
        <w:t>Job Number</w:t>
      </w:r>
    </w:p>
    <w:p w14:paraId="14E09BC5" w14:textId="77777777" w:rsidR="00C47349" w:rsidRPr="0063327A" w:rsidRDefault="00C47349" w:rsidP="00C47349">
      <w:r w:rsidRPr="00535C54">
        <w:rPr>
          <w:rFonts w:cstheme="minorHAnsi"/>
        </w:rPr>
        <w:t>Enter job number for which material was issued.</w:t>
      </w:r>
    </w:p>
    <w:p w14:paraId="07C49AEE" w14:textId="77777777" w:rsidR="00C47349" w:rsidRDefault="00C47349" w:rsidP="00C47349">
      <w:pPr>
        <w:pStyle w:val="Heading4"/>
      </w:pPr>
      <w:r>
        <w:t>Job Number: 00</w:t>
      </w:r>
    </w:p>
    <w:p w14:paraId="1C783F15" w14:textId="77777777" w:rsidR="00C47349" w:rsidRPr="0063327A" w:rsidRDefault="00C47349" w:rsidP="00C47349">
      <w:r w:rsidRPr="00535C54">
        <w:rPr>
          <w:rFonts w:cstheme="minorHAnsi"/>
        </w:rPr>
        <w:t>Enter</w:t>
      </w:r>
      <w:r>
        <w:rPr>
          <w:rFonts w:cstheme="minorHAnsi"/>
        </w:rPr>
        <w:t xml:space="preserve"> the subsequent</w:t>
      </w:r>
      <w:r w:rsidRPr="00535C54">
        <w:rPr>
          <w:rFonts w:cstheme="minorHAnsi"/>
        </w:rPr>
        <w:t xml:space="preserve"> job number for which material was issued.</w:t>
      </w:r>
    </w:p>
    <w:p w14:paraId="1FB7CDAB" w14:textId="77777777" w:rsidR="00C47349" w:rsidRDefault="00C47349" w:rsidP="00C47349">
      <w:pPr>
        <w:pStyle w:val="Heading4"/>
      </w:pPr>
      <w:r>
        <w:t>S / B</w:t>
      </w:r>
    </w:p>
    <w:p w14:paraId="6959D7AF" w14:textId="77777777" w:rsidR="00C47349" w:rsidRPr="0063327A" w:rsidRDefault="00C47349" w:rsidP="00C47349">
      <w:r w:rsidRPr="00535C54">
        <w:rPr>
          <w:rFonts w:cstheme="minorHAnsi"/>
        </w:rPr>
        <w:t>Enter the sheet form number and blank number which the material cost will be applied.</w:t>
      </w:r>
    </w:p>
    <w:p w14:paraId="03B8A33A" w14:textId="7BA3EABC" w:rsidR="00DF0613" w:rsidRDefault="00DF0613" w:rsidP="00DF0613">
      <w:pPr>
        <w:pStyle w:val="Heading4"/>
      </w:pPr>
      <w:r>
        <w:t>Item</w:t>
      </w:r>
    </w:p>
    <w:p w14:paraId="5A712F06" w14:textId="2959825C" w:rsidR="003E4E6E" w:rsidRPr="003E4E6E" w:rsidRDefault="000D57FE" w:rsidP="003E4E6E">
      <w:r w:rsidRPr="00535C54">
        <w:rPr>
          <w:rFonts w:cstheme="minorHAnsi"/>
        </w:rPr>
        <w:t>Enter a valid item and item number.</w:t>
      </w:r>
    </w:p>
    <w:p w14:paraId="5D5A8DC2" w14:textId="4325D56B" w:rsidR="00DF0613" w:rsidRDefault="00DF0613" w:rsidP="00DF0613">
      <w:pPr>
        <w:pStyle w:val="Heading4"/>
      </w:pPr>
      <w:r>
        <w:t>Name/Description</w:t>
      </w:r>
    </w:p>
    <w:p w14:paraId="1D79345A" w14:textId="36EE4E69" w:rsidR="003E4E6E" w:rsidRPr="003E4E6E" w:rsidRDefault="00F96DB8" w:rsidP="003E4E6E">
      <w:r>
        <w:t>The item name and description will automatically import from the item file as soon as the user enters or chooses a valid item number.</w:t>
      </w:r>
    </w:p>
    <w:p w14:paraId="75FD3353" w14:textId="4DDA294D" w:rsidR="00DF0613" w:rsidRDefault="00DF0613" w:rsidP="00DF0613">
      <w:pPr>
        <w:pStyle w:val="Heading4"/>
      </w:pPr>
      <w:r>
        <w:t>Warehouse</w:t>
      </w:r>
    </w:p>
    <w:p w14:paraId="456F4930" w14:textId="23CCFFA3" w:rsidR="003E4E6E" w:rsidRPr="003E4E6E" w:rsidRDefault="000D57FE" w:rsidP="003E4E6E">
      <w:r w:rsidRPr="00535C54">
        <w:rPr>
          <w:rFonts w:cstheme="minorHAnsi"/>
        </w:rPr>
        <w:t xml:space="preserve">Enter a valid Warehouse code from the Warehouse file.  Optionally, Press the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key to search through, or the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 xml:space="preserve">keys to scroll through the Warehouse file.  Press the </w:t>
      </w:r>
      <w:r w:rsidR="00065044" w:rsidRPr="002337FF">
        <w:rPr>
          <w:rFonts w:cstheme="minorHAnsi"/>
          <w:b/>
          <w:bCs/>
          <w:i/>
          <w:iCs/>
          <w:u w:val="single"/>
        </w:rPr>
        <w:t>“Enter”</w:t>
      </w:r>
      <w:r w:rsidR="00065044">
        <w:rPr>
          <w:rFonts w:cstheme="minorHAnsi"/>
          <w:b/>
          <w:bCs/>
          <w:i/>
          <w:iCs/>
          <w:u w:val="single"/>
        </w:rPr>
        <w:t xml:space="preserve"> </w:t>
      </w:r>
      <w:r w:rsidRPr="00535C54">
        <w:rPr>
          <w:rFonts w:cstheme="minorHAnsi"/>
        </w:rPr>
        <w:t>key to accept the warehouse displayed on the screen.</w:t>
      </w:r>
    </w:p>
    <w:p w14:paraId="532904A6" w14:textId="59578496" w:rsidR="00DF0613" w:rsidRDefault="00DF0613" w:rsidP="00DF0613">
      <w:pPr>
        <w:pStyle w:val="Heading4"/>
      </w:pPr>
      <w:r>
        <w:t>Bin</w:t>
      </w:r>
    </w:p>
    <w:p w14:paraId="0D8659A5" w14:textId="79FED38B" w:rsidR="003E4E6E" w:rsidRPr="003E4E6E" w:rsidRDefault="000D57FE" w:rsidP="003E4E6E">
      <w:r w:rsidRPr="00535C54">
        <w:rPr>
          <w:rFonts w:cstheme="minorHAnsi"/>
        </w:rPr>
        <w:t xml:space="preserve">Enter valid Bin from Bin file.  Optionally, Press the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key to search through, or the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 xml:space="preserve">keys to scroll through the Bin file.  Press the </w:t>
      </w:r>
      <w:r w:rsidR="00065044" w:rsidRPr="002337FF">
        <w:rPr>
          <w:rFonts w:cstheme="minorHAnsi"/>
          <w:b/>
          <w:bCs/>
          <w:i/>
          <w:iCs/>
          <w:u w:val="single"/>
        </w:rPr>
        <w:t>“Enter”</w:t>
      </w:r>
      <w:r w:rsidR="00065044">
        <w:rPr>
          <w:rFonts w:cstheme="minorHAnsi"/>
          <w:b/>
          <w:bCs/>
          <w:i/>
          <w:iCs/>
          <w:u w:val="single"/>
        </w:rPr>
        <w:t xml:space="preserve"> </w:t>
      </w:r>
      <w:r w:rsidRPr="00535C54">
        <w:rPr>
          <w:rFonts w:cstheme="minorHAnsi"/>
        </w:rPr>
        <w:t>key to accept the bin displayed on the screen.</w:t>
      </w:r>
    </w:p>
    <w:p w14:paraId="67A4443F" w14:textId="7629B8AC" w:rsidR="00DF0613" w:rsidRDefault="00DF0613" w:rsidP="00DF0613">
      <w:pPr>
        <w:pStyle w:val="Heading4"/>
      </w:pPr>
      <w:r>
        <w:t>Tag Number</w:t>
      </w:r>
    </w:p>
    <w:p w14:paraId="399EA55B" w14:textId="0F18C709" w:rsidR="003E4E6E" w:rsidRPr="003E4E6E" w:rsidRDefault="000D57FE" w:rsidP="003E4E6E">
      <w:r w:rsidRPr="00535C54">
        <w:rPr>
          <w:rFonts w:cstheme="minorHAnsi"/>
        </w:rPr>
        <w:t xml:space="preserve">Tag number is optional.  Your company has the option to receive the total quantity or the quantity per tag.  The tag number or pallet number may be entered to control inventory by roll, pallet, or lot number.  If tag numbers are defined, then inventory must be committed, issued, and shipped utilizing the tag number.  </w:t>
      </w:r>
    </w:p>
    <w:p w14:paraId="23DB0CF7" w14:textId="163A6C1A" w:rsidR="00DF0613" w:rsidRDefault="00DF0613" w:rsidP="00DF0613">
      <w:pPr>
        <w:pStyle w:val="Heading4"/>
      </w:pPr>
      <w:r>
        <w:t>Quantity</w:t>
      </w:r>
    </w:p>
    <w:p w14:paraId="5A51E554" w14:textId="26DD24C0" w:rsidR="003E4E6E" w:rsidRDefault="000D57FE" w:rsidP="003E4E6E">
      <w:pPr>
        <w:rPr>
          <w:rFonts w:cstheme="minorHAnsi"/>
        </w:rPr>
      </w:pPr>
      <w:r w:rsidRPr="00535C54">
        <w:rPr>
          <w:rFonts w:cstheme="minorHAnsi"/>
        </w:rPr>
        <w:t>Enter transaction quantity in the consumption unit of measure.</w:t>
      </w:r>
    </w:p>
    <w:p w14:paraId="0CD79DDD" w14:textId="77B3DABE" w:rsidR="00276275" w:rsidRDefault="00276275" w:rsidP="003E4E6E">
      <w:pPr>
        <w:rPr>
          <w:rFonts w:cstheme="minorHAnsi"/>
        </w:rPr>
      </w:pPr>
    </w:p>
    <w:p w14:paraId="49DBB4F7" w14:textId="77777777" w:rsidR="00276275" w:rsidRPr="003E4E6E" w:rsidRDefault="00276275" w:rsidP="003E4E6E"/>
    <w:p w14:paraId="258D1EAC" w14:textId="12D7B716" w:rsidR="00DF0613" w:rsidRDefault="00DF0613" w:rsidP="00DF0613">
      <w:pPr>
        <w:pStyle w:val="Heading4"/>
      </w:pPr>
      <w:r>
        <w:lastRenderedPageBreak/>
        <w:t>Price UOM</w:t>
      </w:r>
    </w:p>
    <w:p w14:paraId="2BD3A0D9" w14:textId="77777777" w:rsidR="00C47349" w:rsidRDefault="00C47349" w:rsidP="00C47349">
      <w:pPr>
        <w:tabs>
          <w:tab w:val="left" w:pos="0"/>
          <w:tab w:val="left" w:pos="1080"/>
          <w:tab w:val="left" w:pos="1680"/>
          <w:tab w:val="left" w:pos="2280"/>
        </w:tabs>
        <w:spacing w:line="240" w:lineRule="atLeast"/>
        <w:ind w:right="-240"/>
      </w:pPr>
      <w:bookmarkStart w:id="33" w:name="_Hlk43452813"/>
      <w:r>
        <w:t xml:space="preserve">The sell price unit of measure defaults to M for per thousand, however this may be modified.  Each unit of measure will yield a different total selling price.  </w:t>
      </w:r>
    </w:p>
    <w:p w14:paraId="70CE72FB"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5274F512" w14:textId="77777777" w:rsidTr="00211A35">
        <w:trPr>
          <w:trHeight w:val="359"/>
        </w:trPr>
        <w:tc>
          <w:tcPr>
            <w:tcW w:w="540" w:type="dxa"/>
          </w:tcPr>
          <w:p w14:paraId="3B1DF255" w14:textId="77777777" w:rsidR="00C47349" w:rsidRDefault="00C47349" w:rsidP="00211A35">
            <w:r>
              <w:t>C</w:t>
            </w:r>
          </w:p>
        </w:tc>
        <w:tc>
          <w:tcPr>
            <w:tcW w:w="8810" w:type="dxa"/>
          </w:tcPr>
          <w:p w14:paraId="06E67722" w14:textId="77777777" w:rsidR="00C47349" w:rsidRDefault="00C47349" w:rsidP="00211A35">
            <w:r>
              <w:t>Per Hundred</w:t>
            </w:r>
          </w:p>
        </w:tc>
      </w:tr>
      <w:tr w:rsidR="00C47349" w14:paraId="62E1BDAF" w14:textId="77777777" w:rsidTr="00211A35">
        <w:trPr>
          <w:trHeight w:val="350"/>
        </w:trPr>
        <w:tc>
          <w:tcPr>
            <w:tcW w:w="540" w:type="dxa"/>
          </w:tcPr>
          <w:p w14:paraId="6BEA8356" w14:textId="77777777" w:rsidR="00C47349" w:rsidRDefault="00C47349" w:rsidP="00211A35">
            <w:r>
              <w:t>CS</w:t>
            </w:r>
          </w:p>
        </w:tc>
        <w:tc>
          <w:tcPr>
            <w:tcW w:w="8810" w:type="dxa"/>
          </w:tcPr>
          <w:p w14:paraId="1EBD653E" w14:textId="77777777" w:rsidR="00C47349" w:rsidRDefault="00C47349" w:rsidP="00211A35">
            <w:r>
              <w:t>Per Case</w:t>
            </w:r>
          </w:p>
        </w:tc>
      </w:tr>
      <w:tr w:rsidR="00C47349" w14:paraId="58BB0E57" w14:textId="77777777" w:rsidTr="00211A35">
        <w:trPr>
          <w:trHeight w:val="350"/>
        </w:trPr>
        <w:tc>
          <w:tcPr>
            <w:tcW w:w="540" w:type="dxa"/>
          </w:tcPr>
          <w:p w14:paraId="0936CB54" w14:textId="77777777" w:rsidR="00C47349" w:rsidRDefault="00C47349" w:rsidP="00211A35">
            <w:r>
              <w:t>EA</w:t>
            </w:r>
          </w:p>
        </w:tc>
        <w:tc>
          <w:tcPr>
            <w:tcW w:w="8810" w:type="dxa"/>
          </w:tcPr>
          <w:p w14:paraId="16230672" w14:textId="77777777" w:rsidR="00C47349" w:rsidRDefault="00C47349" w:rsidP="00211A35">
            <w:r>
              <w:t>Per Each</w:t>
            </w:r>
          </w:p>
        </w:tc>
      </w:tr>
      <w:tr w:rsidR="00C47349" w14:paraId="58F03D85" w14:textId="77777777" w:rsidTr="00211A35">
        <w:trPr>
          <w:trHeight w:val="350"/>
        </w:trPr>
        <w:tc>
          <w:tcPr>
            <w:tcW w:w="540" w:type="dxa"/>
          </w:tcPr>
          <w:p w14:paraId="1B221206" w14:textId="77777777" w:rsidR="00C47349" w:rsidRDefault="00C47349" w:rsidP="00211A35">
            <w:r>
              <w:t>L</w:t>
            </w:r>
          </w:p>
        </w:tc>
        <w:tc>
          <w:tcPr>
            <w:tcW w:w="8810" w:type="dxa"/>
          </w:tcPr>
          <w:p w14:paraId="051A31AC" w14:textId="77777777" w:rsidR="00C47349" w:rsidRDefault="00C47349" w:rsidP="00211A35">
            <w:r>
              <w:t>Per Lot</w:t>
            </w:r>
          </w:p>
        </w:tc>
      </w:tr>
      <w:tr w:rsidR="00C47349" w14:paraId="2F8154DC" w14:textId="77777777" w:rsidTr="00211A35">
        <w:trPr>
          <w:trHeight w:val="350"/>
        </w:trPr>
        <w:tc>
          <w:tcPr>
            <w:tcW w:w="540" w:type="dxa"/>
          </w:tcPr>
          <w:p w14:paraId="1374ED56" w14:textId="77777777" w:rsidR="00C47349" w:rsidRDefault="00C47349" w:rsidP="00211A35">
            <w:r>
              <w:t>M</w:t>
            </w:r>
          </w:p>
        </w:tc>
        <w:tc>
          <w:tcPr>
            <w:tcW w:w="8810" w:type="dxa"/>
          </w:tcPr>
          <w:p w14:paraId="07C1C3CD" w14:textId="77777777" w:rsidR="00C47349" w:rsidRDefault="00C47349" w:rsidP="00211A35">
            <w:r>
              <w:t>Per Thousand</w:t>
            </w:r>
          </w:p>
        </w:tc>
      </w:tr>
    </w:tbl>
    <w:bookmarkEnd w:id="33"/>
    <w:p w14:paraId="31DE7624" w14:textId="68EB609D" w:rsidR="00DF0613" w:rsidRDefault="00DF0613" w:rsidP="00DF0613">
      <w:pPr>
        <w:pStyle w:val="Heading4"/>
      </w:pPr>
      <w:r>
        <w:t>Cost</w:t>
      </w:r>
    </w:p>
    <w:p w14:paraId="28E65542" w14:textId="6A67B5BE" w:rsidR="003E4E6E" w:rsidRPr="003E4E6E" w:rsidRDefault="000D57FE" w:rsidP="003E4E6E">
      <w:r w:rsidRPr="00535C54">
        <w:rPr>
          <w:rFonts w:cstheme="minorHAnsi"/>
        </w:rPr>
        <w:t xml:space="preserve">Enter the cost for the consumption UOM for this tag number or item number.  </w:t>
      </w:r>
    </w:p>
    <w:p w14:paraId="3E670BC2" w14:textId="27617FDF" w:rsidR="00DF0613" w:rsidRDefault="00DF0613" w:rsidP="00DF0613">
      <w:pPr>
        <w:pStyle w:val="Heading4"/>
      </w:pPr>
      <w:r>
        <w:t>Cost UOM</w:t>
      </w:r>
    </w:p>
    <w:p w14:paraId="62735F02" w14:textId="17A0CA3B" w:rsidR="003E4E6E" w:rsidRPr="003E4E6E" w:rsidRDefault="000D57FE" w:rsidP="003E4E6E">
      <w:r w:rsidRPr="00535C54">
        <w:rPr>
          <w:rFonts w:cstheme="minorHAnsi"/>
        </w:rPr>
        <w:t xml:space="preserve">Valid units of measure (UOM) may be found by pressing the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key or the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keys.  The consumption UOM is the stocking or consumption quantity posted during the production control process.  The purchase UOM may be different which will cause a conversion of quantity during purchasing receipts.</w:t>
      </w:r>
    </w:p>
    <w:p w14:paraId="54AAE736" w14:textId="007DF9E3" w:rsidR="00DF0613" w:rsidRDefault="00DF0613" w:rsidP="00DF0613">
      <w:pPr>
        <w:pStyle w:val="Heading4"/>
      </w:pPr>
      <w:r>
        <w:t>User ID</w:t>
      </w:r>
    </w:p>
    <w:p w14:paraId="7BE834E1" w14:textId="4D764F1A" w:rsidR="003E4E6E" w:rsidRPr="003E4E6E" w:rsidRDefault="00F96DB8" w:rsidP="003E4E6E">
      <w:r>
        <w:t>The username of the user that created or last updated this receipt.</w:t>
      </w:r>
    </w:p>
    <w:p w14:paraId="10FD3ADB" w14:textId="74D8EF86" w:rsidR="00DF0613" w:rsidRDefault="00DF0613" w:rsidP="00DF0613">
      <w:pPr>
        <w:pStyle w:val="Heading4"/>
      </w:pPr>
      <w:r>
        <w:t>Entered By</w:t>
      </w:r>
    </w:p>
    <w:p w14:paraId="4169DD18" w14:textId="2CB6C0B1" w:rsidR="003E4E6E" w:rsidRPr="003E4E6E" w:rsidRDefault="00C9264F" w:rsidP="003E4E6E">
      <w:r>
        <w:t>The username of the last user who entered information for this receipt.</w:t>
      </w:r>
    </w:p>
    <w:p w14:paraId="1BFE835F" w14:textId="7523A291" w:rsidR="00DF0613" w:rsidRDefault="00DF0613" w:rsidP="00DF0613">
      <w:pPr>
        <w:pStyle w:val="Heading4"/>
      </w:pPr>
      <w:r>
        <w:t>Entered Date/Time</w:t>
      </w:r>
    </w:p>
    <w:p w14:paraId="20409EB2" w14:textId="0CBA5102" w:rsidR="00DF0613" w:rsidRDefault="00C9264F" w:rsidP="002E4736">
      <w:r>
        <w:t>The original date and time that this receipt was entered.</w:t>
      </w:r>
    </w:p>
    <w:p w14:paraId="62C27511" w14:textId="591207FB" w:rsidR="00276275" w:rsidRDefault="00276275" w:rsidP="002E4736"/>
    <w:p w14:paraId="23C91D39" w14:textId="32D6AF53" w:rsidR="00276275" w:rsidRDefault="00276275" w:rsidP="002E4736"/>
    <w:p w14:paraId="7110C28A" w14:textId="394A44DB" w:rsidR="00276275" w:rsidRDefault="00276275" w:rsidP="002E4736"/>
    <w:p w14:paraId="71405CB3" w14:textId="49534109" w:rsidR="00276275" w:rsidRDefault="00276275" w:rsidP="002E4736"/>
    <w:p w14:paraId="19F2C59F" w14:textId="13D94FC3" w:rsidR="00276275" w:rsidRDefault="00276275" w:rsidP="002E4736"/>
    <w:p w14:paraId="12D5B1E7" w14:textId="66815277" w:rsidR="00276275" w:rsidRDefault="00276275" w:rsidP="002E4736"/>
    <w:p w14:paraId="0A459A57" w14:textId="2A4FC2FB" w:rsidR="00276275" w:rsidRDefault="00276275" w:rsidP="002E4736"/>
    <w:p w14:paraId="50F7EC3A" w14:textId="3C2F93BE" w:rsidR="00276275" w:rsidRDefault="00276275" w:rsidP="002E4736"/>
    <w:p w14:paraId="0843A6FC" w14:textId="36BC91D2" w:rsidR="00276275" w:rsidRDefault="00276275" w:rsidP="002E4736"/>
    <w:p w14:paraId="7B32F622" w14:textId="77777777" w:rsidR="00276275" w:rsidRDefault="00276275" w:rsidP="002E4736"/>
    <w:p w14:paraId="41C48551" w14:textId="3CCA8CD0" w:rsidR="002E4736" w:rsidRDefault="002E4736" w:rsidP="002E4736">
      <w:pPr>
        <w:pStyle w:val="Heading2"/>
      </w:pPr>
      <w:bookmarkStart w:id="34" w:name="_Toc47448247"/>
      <w:r>
        <w:lastRenderedPageBreak/>
        <w:t>Issue Materials to Jobs [MU2]</w:t>
      </w:r>
      <w:bookmarkEnd w:id="34"/>
    </w:p>
    <w:p w14:paraId="4188D903" w14:textId="6F4D16B8" w:rsidR="0063327A" w:rsidRDefault="0063327A" w:rsidP="0063327A">
      <w:pPr>
        <w:pStyle w:val="Heading3"/>
      </w:pPr>
      <w:bookmarkStart w:id="35" w:name="_Toc47448248"/>
      <w:r>
        <w:t>Overview</w:t>
      </w:r>
      <w:bookmarkEnd w:id="35"/>
    </w:p>
    <w:p w14:paraId="7B6D9264" w14:textId="3F94B3F2" w:rsidR="0063327A" w:rsidRPr="0063327A" w:rsidRDefault="0063327A" w:rsidP="0063327A">
      <w:r w:rsidRPr="00535C54">
        <w:rPr>
          <w:rFonts w:cstheme="minorHAnsi"/>
        </w:rPr>
        <w:t>Issues for Raw Materials will decrease the quantity on hand for the item and simultaneously decrease the quantity committed to that job.  Issues will also credit the Raw Material asset account defined in the material cost debit the work in process (W.I.P.) inventory account defined in the product line for the item.  Lastly the Issue will debit or credit the Purchase Price variance account for the difference between estimated cost and the actual cost.  For more info</w:t>
      </w:r>
      <w:r w:rsidR="003E4E6E">
        <w:rPr>
          <w:rFonts w:cstheme="minorHAnsi"/>
        </w:rPr>
        <w:t>rmation</w:t>
      </w:r>
      <w:r w:rsidRPr="00535C54">
        <w:rPr>
          <w:rFonts w:cstheme="minorHAnsi"/>
        </w:rPr>
        <w:t>, see Job Costing.</w:t>
      </w:r>
    </w:p>
    <w:p w14:paraId="2B3B57EF" w14:textId="2A8E4F96" w:rsidR="002E4736" w:rsidRDefault="00DF0613" w:rsidP="002E4736">
      <w:pPr>
        <w:pStyle w:val="Heading3"/>
      </w:pPr>
      <w:bookmarkStart w:id="36" w:name="_Toc47448249"/>
      <w:r>
        <w:t>Issues</w:t>
      </w:r>
      <w:bookmarkEnd w:id="36"/>
    </w:p>
    <w:p w14:paraId="308FE850" w14:textId="635E68C1" w:rsidR="00DF0613" w:rsidRPr="00DF0613" w:rsidRDefault="00DF0613" w:rsidP="00DF0613">
      <w:r>
        <w:rPr>
          <w:noProof/>
        </w:rPr>
        <w:drawing>
          <wp:inline distT="0" distB="0" distL="0" distR="0" wp14:anchorId="37E59555" wp14:editId="3BD548A9">
            <wp:extent cx="5943600" cy="399879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8649" cy="4002191"/>
                    </a:xfrm>
                    <a:prstGeom prst="rect">
                      <a:avLst/>
                    </a:prstGeom>
                  </pic:spPr>
                </pic:pic>
              </a:graphicData>
            </a:graphic>
          </wp:inline>
        </w:drawing>
      </w:r>
    </w:p>
    <w:p w14:paraId="15F61B8F" w14:textId="77777777" w:rsidR="00910523" w:rsidRDefault="00910523" w:rsidP="00910523">
      <w:pPr>
        <w:pStyle w:val="Heading4"/>
      </w:pPr>
      <w:bookmarkStart w:id="37" w:name="_Hlk44143068"/>
      <w:bookmarkStart w:id="38" w:name="_Hlk43555242"/>
      <w:bookmarkStart w:id="39" w:name="_Hlk43823300"/>
      <w:bookmarkStart w:id="40" w:name="_Hlk43556196"/>
      <w:bookmarkStart w:id="41" w:name="_Hlk43553940"/>
      <w:r>
        <w:t>UPDATE</w:t>
      </w:r>
    </w:p>
    <w:p w14:paraId="1D8C0D20" w14:textId="6CF9C905" w:rsidR="00910523" w:rsidRDefault="00910523" w:rsidP="00910523">
      <w:bookmarkStart w:id="42" w:name="_Hlk43554756"/>
      <w:bookmarkStart w:id="43" w:name="_Hlk44143018"/>
      <w:bookmarkEnd w:id="37"/>
      <w:r>
        <w:t xml:space="preserve">To change the currently selected Issue, simply click the </w:t>
      </w:r>
      <w:r>
        <w:rPr>
          <w:b/>
          <w:bCs/>
          <w:i/>
          <w:iCs/>
          <w:u w:val="single"/>
        </w:rPr>
        <w:t>“Update</w:t>
      </w:r>
      <w:r>
        <w:t xml:space="preserve">” button at the bottom of the screen.  </w:t>
      </w:r>
    </w:p>
    <w:bookmarkEnd w:id="38"/>
    <w:bookmarkEnd w:id="42"/>
    <w:p w14:paraId="20E045BD" w14:textId="77777777" w:rsidR="00910523" w:rsidRDefault="00910523" w:rsidP="00910523">
      <w:pPr>
        <w:pStyle w:val="Heading4"/>
      </w:pPr>
      <w:r>
        <w:t>ADD</w:t>
      </w:r>
    </w:p>
    <w:p w14:paraId="56E03794" w14:textId="5132409E" w:rsidR="00910523" w:rsidRDefault="00910523" w:rsidP="00910523">
      <w:r>
        <w:t xml:space="preserve">To add a new Issue, simply click the </w:t>
      </w:r>
      <w:r>
        <w:rPr>
          <w:b/>
          <w:bCs/>
          <w:i/>
          <w:iCs/>
          <w:u w:val="single"/>
        </w:rPr>
        <w:t xml:space="preserve">“Green + Icon” </w:t>
      </w:r>
      <w:r>
        <w:t>button at the top of the Warehouse Transactions Issues screen.</w:t>
      </w:r>
    </w:p>
    <w:bookmarkEnd w:id="39"/>
    <w:p w14:paraId="72C11363" w14:textId="77777777" w:rsidR="00910523" w:rsidRPr="004477D0" w:rsidRDefault="00910523" w:rsidP="00910523">
      <w:r>
        <w:t xml:space="preserve">Alternatively, click the </w:t>
      </w:r>
      <w:r>
        <w:rPr>
          <w:b/>
          <w:bCs/>
          <w:i/>
          <w:iCs/>
          <w:u w:val="single"/>
        </w:rPr>
        <w:t>“Add”</w:t>
      </w:r>
      <w:r>
        <w:t xml:space="preserve"> button at the bottom of the screen.</w:t>
      </w:r>
    </w:p>
    <w:p w14:paraId="7411A902" w14:textId="77777777" w:rsidR="00910523" w:rsidRDefault="00910523" w:rsidP="00910523">
      <w:pPr>
        <w:pStyle w:val="Heading4"/>
      </w:pPr>
      <w:bookmarkStart w:id="44" w:name="_Hlk43823304"/>
      <w:bookmarkStart w:id="45" w:name="_Hlk43555257"/>
      <w:bookmarkStart w:id="46" w:name="_Hlk43555975"/>
      <w:bookmarkEnd w:id="40"/>
      <w:r>
        <w:t>COPY</w:t>
      </w:r>
    </w:p>
    <w:p w14:paraId="648DAF3B" w14:textId="7CE2A349" w:rsidR="00910523" w:rsidRPr="00F132A9" w:rsidRDefault="00910523" w:rsidP="00910523">
      <w:bookmarkStart w:id="47" w:name="_Hlk44249921"/>
      <w:r>
        <w:t xml:space="preserve">Click the </w:t>
      </w:r>
      <w:r>
        <w:rPr>
          <w:b/>
          <w:bCs/>
          <w:i/>
          <w:iCs/>
          <w:u w:val="single"/>
        </w:rPr>
        <w:t>“Copy”</w:t>
      </w:r>
      <w:r>
        <w:t xml:space="preserve"> button to copy information from the currently selected Issue.</w:t>
      </w:r>
    </w:p>
    <w:bookmarkEnd w:id="44"/>
    <w:bookmarkEnd w:id="47"/>
    <w:p w14:paraId="2A884DDD" w14:textId="77777777" w:rsidR="00910523" w:rsidRDefault="00910523" w:rsidP="00910523">
      <w:pPr>
        <w:pStyle w:val="Heading4"/>
      </w:pPr>
      <w:r>
        <w:t>DELETE</w:t>
      </w:r>
    </w:p>
    <w:p w14:paraId="4A1FF28C" w14:textId="7DEED416" w:rsidR="00910523" w:rsidRDefault="00910523" w:rsidP="00910523">
      <w:bookmarkStart w:id="48" w:name="_Hlk43554768"/>
      <w:r>
        <w:t xml:space="preserve">To delete the currently selected Issue,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9CC4F63" w14:textId="5D01BBF7" w:rsidR="00DF0613" w:rsidRDefault="009961E9" w:rsidP="00DF0613">
      <w:pPr>
        <w:pStyle w:val="Heading3"/>
      </w:pPr>
      <w:bookmarkStart w:id="49" w:name="_Toc47448250"/>
      <w:bookmarkEnd w:id="41"/>
      <w:bookmarkEnd w:id="43"/>
      <w:bookmarkEnd w:id="45"/>
      <w:bookmarkEnd w:id="46"/>
      <w:bookmarkEnd w:id="48"/>
      <w:r>
        <w:lastRenderedPageBreak/>
        <w:t>Add Warehouse Transaction Issue</w:t>
      </w:r>
      <w:bookmarkEnd w:id="49"/>
    </w:p>
    <w:p w14:paraId="2694DDA8" w14:textId="1A48F9CE" w:rsidR="009961E9" w:rsidRPr="009961E9" w:rsidRDefault="009961E9" w:rsidP="009961E9">
      <w:r>
        <w:rPr>
          <w:noProof/>
        </w:rPr>
        <w:drawing>
          <wp:inline distT="0" distB="0" distL="0" distR="0" wp14:anchorId="7CA40ECD" wp14:editId="5CDDE949">
            <wp:extent cx="5943600" cy="289332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0758" cy="2896810"/>
                    </a:xfrm>
                    <a:prstGeom prst="rect">
                      <a:avLst/>
                    </a:prstGeom>
                  </pic:spPr>
                </pic:pic>
              </a:graphicData>
            </a:graphic>
          </wp:inline>
        </w:drawing>
      </w:r>
    </w:p>
    <w:p w14:paraId="4C19B758" w14:textId="77777777" w:rsidR="00910523" w:rsidRDefault="00910523" w:rsidP="00910523">
      <w:pPr>
        <w:pStyle w:val="Heading4"/>
      </w:pPr>
      <w:bookmarkStart w:id="50" w:name="_Hlk42872891"/>
      <w:r>
        <w:t>SAVE</w:t>
      </w:r>
    </w:p>
    <w:p w14:paraId="119B984B" w14:textId="588BA656" w:rsidR="00910523" w:rsidRPr="00BC1FC0" w:rsidRDefault="00910523" w:rsidP="00910523">
      <w:r>
        <w:t xml:space="preserve">Click the </w:t>
      </w:r>
      <w:r>
        <w:rPr>
          <w:b/>
          <w:bCs/>
          <w:i/>
          <w:iCs/>
          <w:u w:val="single"/>
        </w:rPr>
        <w:t>“Floppy Disc Icon”</w:t>
      </w:r>
      <w:r>
        <w:t xml:space="preserve"> to save all changes to the Issue screen.</w:t>
      </w:r>
    </w:p>
    <w:p w14:paraId="192E2940" w14:textId="77777777" w:rsidR="00910523" w:rsidRDefault="00910523" w:rsidP="00910523">
      <w:pPr>
        <w:pStyle w:val="Heading4"/>
      </w:pPr>
      <w:bookmarkStart w:id="51" w:name="_Hlk42856426"/>
      <w:r>
        <w:t>EXIT</w:t>
      </w:r>
    </w:p>
    <w:p w14:paraId="1AF131FA" w14:textId="3C42FBF0" w:rsidR="00910523" w:rsidRPr="00BC1FC0" w:rsidRDefault="00910523" w:rsidP="00910523">
      <w:bookmarkStart w:id="52" w:name="_Hlk42856909"/>
      <w:r>
        <w:t xml:space="preserve">Click the </w:t>
      </w:r>
      <w:r>
        <w:rPr>
          <w:b/>
          <w:bCs/>
          <w:i/>
          <w:iCs/>
          <w:u w:val="single"/>
        </w:rPr>
        <w:t>“Exit Door Icon”</w:t>
      </w:r>
      <w:r>
        <w:t xml:space="preserve"> to exit the Issue popup screen.</w:t>
      </w:r>
    </w:p>
    <w:p w14:paraId="2387A572" w14:textId="03118E7C" w:rsidR="009961E9" w:rsidRDefault="009961E9" w:rsidP="009961E9">
      <w:pPr>
        <w:pStyle w:val="Heading3"/>
      </w:pPr>
      <w:bookmarkStart w:id="53" w:name="_Toc44686483"/>
      <w:bookmarkStart w:id="54" w:name="_Toc47448251"/>
      <w:bookmarkEnd w:id="50"/>
      <w:bookmarkEnd w:id="51"/>
      <w:bookmarkEnd w:id="52"/>
      <w:r>
        <w:t>Add Warehouse Transaction Issue Field Definitions</w:t>
      </w:r>
      <w:bookmarkEnd w:id="53"/>
      <w:bookmarkEnd w:id="54"/>
    </w:p>
    <w:p w14:paraId="212C7B22" w14:textId="77777777" w:rsidR="007B0B58" w:rsidRDefault="007B0B58" w:rsidP="007B0B58">
      <w:pPr>
        <w:pStyle w:val="Heading4"/>
      </w:pPr>
      <w:r>
        <w:t>Sequence Number</w:t>
      </w:r>
    </w:p>
    <w:p w14:paraId="427C91D5" w14:textId="77777777" w:rsidR="007B0B58" w:rsidRPr="00EC1454" w:rsidRDefault="007B0B58" w:rsidP="007B0B58">
      <w:r>
        <w:t>The Sequence Number is automatically given by the system. It is not modifiable by the user.</w:t>
      </w:r>
    </w:p>
    <w:p w14:paraId="3725ED1B" w14:textId="0F39765F" w:rsidR="009961E9" w:rsidRDefault="009961E9" w:rsidP="009961E9">
      <w:pPr>
        <w:pStyle w:val="Heading4"/>
      </w:pPr>
      <w:r>
        <w:t>Issue Date</w:t>
      </w:r>
    </w:p>
    <w:p w14:paraId="2A7ED0FD" w14:textId="3FC51781" w:rsidR="0063327A" w:rsidRPr="0063327A" w:rsidRDefault="0063327A" w:rsidP="0063327A">
      <w:r w:rsidRPr="00535C54">
        <w:rPr>
          <w:rFonts w:cstheme="minorHAnsi"/>
        </w:rPr>
        <w:t>Enter date material was issued to the job.  This defaults to system date.</w:t>
      </w:r>
    </w:p>
    <w:p w14:paraId="4505F07C" w14:textId="5B95E900" w:rsidR="009961E9" w:rsidRDefault="009961E9" w:rsidP="009961E9">
      <w:pPr>
        <w:pStyle w:val="Heading4"/>
      </w:pPr>
      <w:r>
        <w:t>Job Number</w:t>
      </w:r>
    </w:p>
    <w:p w14:paraId="21188F7A" w14:textId="138B4094" w:rsidR="0063327A" w:rsidRPr="0063327A" w:rsidRDefault="0063327A" w:rsidP="0063327A">
      <w:r w:rsidRPr="00535C54">
        <w:rPr>
          <w:rFonts w:cstheme="minorHAnsi"/>
        </w:rPr>
        <w:t>Enter job number for which material was issued.</w:t>
      </w:r>
    </w:p>
    <w:p w14:paraId="0FE7B06C" w14:textId="4644F311" w:rsidR="009961E9" w:rsidRDefault="009961E9" w:rsidP="009961E9">
      <w:pPr>
        <w:pStyle w:val="Heading4"/>
      </w:pPr>
      <w:r>
        <w:t>Job Number: 00</w:t>
      </w:r>
    </w:p>
    <w:p w14:paraId="5E2DB268" w14:textId="72B64CCE" w:rsidR="0063327A" w:rsidRPr="0063327A" w:rsidRDefault="0063327A" w:rsidP="0063327A">
      <w:r w:rsidRPr="00535C54">
        <w:rPr>
          <w:rFonts w:cstheme="minorHAnsi"/>
        </w:rPr>
        <w:t>Enter</w:t>
      </w:r>
      <w:r>
        <w:rPr>
          <w:rFonts w:cstheme="minorHAnsi"/>
        </w:rPr>
        <w:t xml:space="preserve"> the subsequent</w:t>
      </w:r>
      <w:r w:rsidRPr="00535C54">
        <w:rPr>
          <w:rFonts w:cstheme="minorHAnsi"/>
        </w:rPr>
        <w:t xml:space="preserve"> job number for which material was issued.</w:t>
      </w:r>
    </w:p>
    <w:p w14:paraId="4667DDE0" w14:textId="1A223AD1" w:rsidR="009961E9" w:rsidRDefault="009961E9" w:rsidP="009961E9">
      <w:pPr>
        <w:pStyle w:val="Heading4"/>
      </w:pPr>
      <w:r>
        <w:t>Name</w:t>
      </w:r>
    </w:p>
    <w:p w14:paraId="2E372125" w14:textId="18D62C4B" w:rsidR="0063327A" w:rsidRPr="0063327A" w:rsidRDefault="004D65A2" w:rsidP="0063327A">
      <w:r>
        <w:t>Enter a name or a short description for this Issue.</w:t>
      </w:r>
    </w:p>
    <w:p w14:paraId="19B7AE86" w14:textId="13FF4B48" w:rsidR="009961E9" w:rsidRDefault="009961E9" w:rsidP="009961E9">
      <w:pPr>
        <w:pStyle w:val="Heading4"/>
      </w:pPr>
      <w:r>
        <w:t>Warehouse</w:t>
      </w:r>
    </w:p>
    <w:p w14:paraId="43F7BD88" w14:textId="6CEC4D9B" w:rsidR="0063327A" w:rsidRPr="0063327A" w:rsidRDefault="003E4E6E" w:rsidP="003E4E6E">
      <w:pPr>
        <w:tabs>
          <w:tab w:val="left" w:pos="480"/>
        </w:tabs>
        <w:spacing w:line="240" w:lineRule="atLeast"/>
        <w:ind w:right="-240"/>
      </w:pPr>
      <w:r w:rsidRPr="00535C54">
        <w:rPr>
          <w:rFonts w:cstheme="minorHAnsi"/>
        </w:rPr>
        <w:t xml:space="preserve">Enter a valid warehouse code from the warehouse file.  Press </w:t>
      </w:r>
      <w:bookmarkStart w:id="55" w:name="_Hlk44436706"/>
      <w:r w:rsidR="00065044" w:rsidRPr="002337FF">
        <w:rPr>
          <w:rFonts w:cstheme="minorHAnsi"/>
          <w:b/>
          <w:bCs/>
          <w:i/>
          <w:iCs/>
          <w:u w:val="single"/>
        </w:rPr>
        <w:t>“F1”</w:t>
      </w:r>
      <w:bookmarkEnd w:id="55"/>
      <w:r w:rsidR="00065044">
        <w:rPr>
          <w:rFonts w:cstheme="minorHAnsi"/>
          <w:b/>
          <w:bCs/>
          <w:i/>
          <w:iCs/>
          <w:u w:val="single"/>
        </w:rPr>
        <w:t xml:space="preserve"> </w:t>
      </w:r>
      <w:r w:rsidRPr="00535C54">
        <w:rPr>
          <w:rFonts w:cstheme="minorHAnsi"/>
        </w:rPr>
        <w:t xml:space="preserve">or </w:t>
      </w:r>
      <w:bookmarkStart w:id="56" w:name="_Hlk44436728"/>
      <w:r w:rsidR="00065044" w:rsidRPr="002337FF">
        <w:rPr>
          <w:rFonts w:cstheme="minorHAnsi"/>
          <w:b/>
          <w:bCs/>
          <w:i/>
          <w:iCs/>
          <w:u w:val="single"/>
        </w:rPr>
        <w:t>“Page Up” / “Page Down”</w:t>
      </w:r>
      <w:bookmarkEnd w:id="56"/>
      <w:r w:rsidR="00065044">
        <w:rPr>
          <w:rFonts w:cstheme="minorHAnsi"/>
          <w:b/>
          <w:bCs/>
          <w:i/>
          <w:iCs/>
          <w:u w:val="single"/>
        </w:rPr>
        <w:t xml:space="preserve"> </w:t>
      </w:r>
      <w:r w:rsidRPr="00535C54">
        <w:rPr>
          <w:rFonts w:cstheme="minorHAnsi"/>
        </w:rPr>
        <w:t xml:space="preserve">to search.  </w:t>
      </w:r>
    </w:p>
    <w:p w14:paraId="36AEFD7B" w14:textId="122EE2FA" w:rsidR="009961E9" w:rsidRDefault="009961E9" w:rsidP="009961E9">
      <w:pPr>
        <w:pStyle w:val="Heading4"/>
      </w:pPr>
      <w:r>
        <w:t>Bin</w:t>
      </w:r>
    </w:p>
    <w:p w14:paraId="2BC638C2" w14:textId="6BD8D21C" w:rsidR="0063327A" w:rsidRPr="0063327A" w:rsidRDefault="003E4E6E" w:rsidP="0063327A">
      <w:r w:rsidRPr="00535C54">
        <w:rPr>
          <w:rFonts w:cstheme="minorHAnsi"/>
        </w:rPr>
        <w:t xml:space="preserve">Enter a valid bin from the bin file.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to search.</w:t>
      </w:r>
    </w:p>
    <w:p w14:paraId="723F375D" w14:textId="6E7C3D32" w:rsidR="009961E9" w:rsidRDefault="009961E9" w:rsidP="009961E9">
      <w:pPr>
        <w:pStyle w:val="Heading4"/>
      </w:pPr>
      <w:r>
        <w:t>Quantity</w:t>
      </w:r>
    </w:p>
    <w:p w14:paraId="2F449563" w14:textId="6E04052A" w:rsidR="0063327A" w:rsidRPr="0063327A" w:rsidRDefault="003E4E6E" w:rsidP="003E4E6E">
      <w:pPr>
        <w:tabs>
          <w:tab w:val="left" w:pos="480"/>
          <w:tab w:val="left" w:pos="1080"/>
          <w:tab w:val="left" w:pos="1680"/>
          <w:tab w:val="left" w:pos="2280"/>
        </w:tabs>
        <w:spacing w:line="240" w:lineRule="atLeast"/>
        <w:ind w:right="-240"/>
      </w:pPr>
      <w:r w:rsidRPr="00535C54">
        <w:rPr>
          <w:rFonts w:cstheme="minorHAnsi"/>
        </w:rPr>
        <w:t>Enter transaction quantity in the consumption unit of measure, not the estimated or purchased unit of measure.</w:t>
      </w:r>
    </w:p>
    <w:p w14:paraId="7E3BE943" w14:textId="7523B1EE" w:rsidR="009961E9" w:rsidRDefault="009961E9" w:rsidP="009961E9">
      <w:pPr>
        <w:pStyle w:val="Heading4"/>
      </w:pPr>
      <w:r>
        <w:lastRenderedPageBreak/>
        <w:t>Price UOM</w:t>
      </w:r>
    </w:p>
    <w:p w14:paraId="10D3DA9D" w14:textId="77777777" w:rsidR="00C47349" w:rsidRDefault="00C47349" w:rsidP="00C4734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2A7666E5"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4BE132F3" w14:textId="77777777" w:rsidTr="00211A35">
        <w:trPr>
          <w:trHeight w:val="359"/>
        </w:trPr>
        <w:tc>
          <w:tcPr>
            <w:tcW w:w="540" w:type="dxa"/>
          </w:tcPr>
          <w:p w14:paraId="1B5618F7" w14:textId="77777777" w:rsidR="00C47349" w:rsidRDefault="00C47349" w:rsidP="00211A35">
            <w:r>
              <w:t>C</w:t>
            </w:r>
          </w:p>
        </w:tc>
        <w:tc>
          <w:tcPr>
            <w:tcW w:w="8810" w:type="dxa"/>
          </w:tcPr>
          <w:p w14:paraId="510870EE" w14:textId="77777777" w:rsidR="00C47349" w:rsidRDefault="00C47349" w:rsidP="00211A35">
            <w:r>
              <w:t>Per Hundred</w:t>
            </w:r>
          </w:p>
        </w:tc>
      </w:tr>
      <w:tr w:rsidR="00C47349" w14:paraId="3E88C574" w14:textId="77777777" w:rsidTr="00211A35">
        <w:trPr>
          <w:trHeight w:val="350"/>
        </w:trPr>
        <w:tc>
          <w:tcPr>
            <w:tcW w:w="540" w:type="dxa"/>
          </w:tcPr>
          <w:p w14:paraId="196C81FA" w14:textId="77777777" w:rsidR="00C47349" w:rsidRDefault="00C47349" w:rsidP="00211A35">
            <w:r>
              <w:t>CS</w:t>
            </w:r>
          </w:p>
        </w:tc>
        <w:tc>
          <w:tcPr>
            <w:tcW w:w="8810" w:type="dxa"/>
          </w:tcPr>
          <w:p w14:paraId="72C3044C" w14:textId="77777777" w:rsidR="00C47349" w:rsidRDefault="00C47349" w:rsidP="00211A35">
            <w:r>
              <w:t>Per Case</w:t>
            </w:r>
          </w:p>
        </w:tc>
      </w:tr>
      <w:tr w:rsidR="00C47349" w14:paraId="4C6804C4" w14:textId="77777777" w:rsidTr="00211A35">
        <w:trPr>
          <w:trHeight w:val="350"/>
        </w:trPr>
        <w:tc>
          <w:tcPr>
            <w:tcW w:w="540" w:type="dxa"/>
          </w:tcPr>
          <w:p w14:paraId="200BD812" w14:textId="77777777" w:rsidR="00C47349" w:rsidRDefault="00C47349" w:rsidP="00211A35">
            <w:r>
              <w:t>EA</w:t>
            </w:r>
          </w:p>
        </w:tc>
        <w:tc>
          <w:tcPr>
            <w:tcW w:w="8810" w:type="dxa"/>
          </w:tcPr>
          <w:p w14:paraId="016CF7B8" w14:textId="77777777" w:rsidR="00C47349" w:rsidRDefault="00C47349" w:rsidP="00211A35">
            <w:r>
              <w:t>Per Each</w:t>
            </w:r>
          </w:p>
        </w:tc>
      </w:tr>
      <w:tr w:rsidR="00C47349" w14:paraId="1D4187BF" w14:textId="77777777" w:rsidTr="00211A35">
        <w:trPr>
          <w:trHeight w:val="350"/>
        </w:trPr>
        <w:tc>
          <w:tcPr>
            <w:tcW w:w="540" w:type="dxa"/>
          </w:tcPr>
          <w:p w14:paraId="4D8BB283" w14:textId="77777777" w:rsidR="00C47349" w:rsidRDefault="00C47349" w:rsidP="00211A35">
            <w:r>
              <w:t>L</w:t>
            </w:r>
          </w:p>
        </w:tc>
        <w:tc>
          <w:tcPr>
            <w:tcW w:w="8810" w:type="dxa"/>
          </w:tcPr>
          <w:p w14:paraId="034C32B2" w14:textId="77777777" w:rsidR="00C47349" w:rsidRDefault="00C47349" w:rsidP="00211A35">
            <w:r>
              <w:t>Per Lot</w:t>
            </w:r>
          </w:p>
        </w:tc>
      </w:tr>
      <w:tr w:rsidR="00C47349" w14:paraId="41F5801D" w14:textId="77777777" w:rsidTr="00211A35">
        <w:trPr>
          <w:trHeight w:val="350"/>
        </w:trPr>
        <w:tc>
          <w:tcPr>
            <w:tcW w:w="540" w:type="dxa"/>
          </w:tcPr>
          <w:p w14:paraId="76015CE3" w14:textId="77777777" w:rsidR="00C47349" w:rsidRDefault="00C47349" w:rsidP="00211A35">
            <w:r>
              <w:t>M</w:t>
            </w:r>
          </w:p>
        </w:tc>
        <w:tc>
          <w:tcPr>
            <w:tcW w:w="8810" w:type="dxa"/>
          </w:tcPr>
          <w:p w14:paraId="2D5571A5" w14:textId="77777777" w:rsidR="00C47349" w:rsidRDefault="00C47349" w:rsidP="00211A35">
            <w:r>
              <w:t>Per Thousand</w:t>
            </w:r>
          </w:p>
        </w:tc>
      </w:tr>
    </w:tbl>
    <w:p w14:paraId="5B70A08E" w14:textId="167B29D1" w:rsidR="009961E9" w:rsidRDefault="009961E9" w:rsidP="009961E9">
      <w:pPr>
        <w:pStyle w:val="Heading4"/>
      </w:pPr>
      <w:r>
        <w:t>PO Number</w:t>
      </w:r>
    </w:p>
    <w:p w14:paraId="0DFFEBE7" w14:textId="26A57D0A" w:rsidR="0063327A" w:rsidRPr="004D65A2" w:rsidRDefault="004D65A2" w:rsidP="0063327A">
      <w:r>
        <w:t xml:space="preserve">Enter a valid purchase order number. Alternatively, press the </w:t>
      </w:r>
      <w:r>
        <w:rPr>
          <w:b/>
          <w:bCs/>
          <w:i/>
          <w:iCs/>
          <w:u w:val="single"/>
        </w:rPr>
        <w:t>“F1”</w:t>
      </w:r>
      <w:r>
        <w:t xml:space="preserve"> key to choose a number from a list of valid purchase orders.</w:t>
      </w:r>
    </w:p>
    <w:p w14:paraId="0ACC531D" w14:textId="2E09C081" w:rsidR="009961E9" w:rsidRDefault="009961E9" w:rsidP="009961E9">
      <w:pPr>
        <w:pStyle w:val="Heading4"/>
      </w:pPr>
      <w:r>
        <w:t>Item</w:t>
      </w:r>
    </w:p>
    <w:p w14:paraId="472AE88F" w14:textId="45C73FE2" w:rsidR="0063327A" w:rsidRPr="0063327A" w:rsidRDefault="0063327A" w:rsidP="0063327A">
      <w:r w:rsidRPr="00535C54">
        <w:rPr>
          <w:rFonts w:cstheme="minorHAnsi"/>
        </w:rPr>
        <w:t xml:space="preserve">Enter Raw Material item number or press </w:t>
      </w:r>
      <w:r>
        <w:rPr>
          <w:rFonts w:cstheme="minorHAnsi"/>
        </w:rPr>
        <w:t xml:space="preserve">the </w:t>
      </w:r>
      <w:r>
        <w:rPr>
          <w:rFonts w:cstheme="minorHAnsi"/>
          <w:b/>
          <w:bCs/>
          <w:i/>
          <w:iCs/>
          <w:u w:val="single"/>
        </w:rPr>
        <w:t>“F1”</w:t>
      </w:r>
      <w:r>
        <w:rPr>
          <w:rFonts w:cstheme="minorHAnsi"/>
        </w:rPr>
        <w:t xml:space="preserve"> button to search for a valid material number from a list of raw materials.</w:t>
      </w:r>
    </w:p>
    <w:p w14:paraId="36BE02A7" w14:textId="712270F3" w:rsidR="009961E9" w:rsidRDefault="009961E9" w:rsidP="009961E9">
      <w:pPr>
        <w:pStyle w:val="Heading4"/>
      </w:pPr>
      <w:r>
        <w:t>S</w:t>
      </w:r>
      <w:r w:rsidR="003E4E6E">
        <w:t xml:space="preserve"> / </w:t>
      </w:r>
      <w:r>
        <w:t>B</w:t>
      </w:r>
    </w:p>
    <w:p w14:paraId="71669F64" w14:textId="235A88EB" w:rsidR="0063327A" w:rsidRPr="0063327A" w:rsidRDefault="003E4E6E" w:rsidP="0063327A">
      <w:r w:rsidRPr="00535C54">
        <w:rPr>
          <w:rFonts w:cstheme="minorHAnsi"/>
        </w:rPr>
        <w:t>Enter the sheet form number and blank number which the material cost will be applied.</w:t>
      </w:r>
    </w:p>
    <w:p w14:paraId="32789A95" w14:textId="08FDB352" w:rsidR="009961E9" w:rsidRDefault="009961E9" w:rsidP="009961E9">
      <w:pPr>
        <w:pStyle w:val="Heading4"/>
      </w:pPr>
      <w:r>
        <w:t>Tag Number</w:t>
      </w:r>
    </w:p>
    <w:p w14:paraId="07D50B29" w14:textId="277D7B83" w:rsidR="0063327A" w:rsidRPr="0063327A" w:rsidRDefault="000D57FE" w:rsidP="0063327A">
      <w:r w:rsidRPr="00535C54">
        <w:rPr>
          <w:rFonts w:cstheme="minorHAnsi"/>
        </w:rPr>
        <w:t xml:space="preserve">Enter a tag/pallet number.  This is </w:t>
      </w:r>
      <w:r w:rsidR="00557ECB" w:rsidRPr="00535C54">
        <w:rPr>
          <w:rFonts w:cstheme="minorHAnsi"/>
        </w:rPr>
        <w:t>optional;</w:t>
      </w:r>
      <w:r w:rsidRPr="00535C54">
        <w:rPr>
          <w:rFonts w:cstheme="minorHAnsi"/>
        </w:rPr>
        <w:t xml:space="preserve"> however it provides lot control and inventory control.</w:t>
      </w:r>
    </w:p>
    <w:p w14:paraId="57CF1EC5" w14:textId="1319EA7B" w:rsidR="009961E9" w:rsidRDefault="009961E9" w:rsidP="009961E9">
      <w:pPr>
        <w:pStyle w:val="Heading4"/>
      </w:pPr>
      <w:r>
        <w:t>Cost</w:t>
      </w:r>
    </w:p>
    <w:p w14:paraId="64452834" w14:textId="4B3BB6AF" w:rsidR="0063327A" w:rsidRPr="0063327A" w:rsidRDefault="000D57FE" w:rsidP="0063327A">
      <w:r w:rsidRPr="00535C54">
        <w:rPr>
          <w:rFonts w:cstheme="minorHAnsi"/>
        </w:rPr>
        <w:t xml:space="preserve">Enter the cost for the consumption UOM for this tag number or item number.  </w:t>
      </w:r>
    </w:p>
    <w:p w14:paraId="3FDC40D6" w14:textId="4C244395" w:rsidR="009961E9" w:rsidRDefault="009961E9" w:rsidP="009961E9">
      <w:pPr>
        <w:pStyle w:val="Heading4"/>
      </w:pPr>
      <w:r>
        <w:t>Cost UOM</w:t>
      </w:r>
    </w:p>
    <w:p w14:paraId="26418C2A" w14:textId="0AA5B734" w:rsidR="0063327A" w:rsidRPr="0063327A" w:rsidRDefault="000D57FE" w:rsidP="0063327A">
      <w:r w:rsidRPr="00535C54">
        <w:rPr>
          <w:rFonts w:cstheme="minorHAnsi"/>
        </w:rPr>
        <w:t xml:space="preserve">Valid units of measure (UOM) may be found by pressing the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key or the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keys.  The consumption UOM is the stocking or consumption quantity posted during the production control process.  The purchase UOM may be different which will cause a conversion of quantity during purchasing receipts.</w:t>
      </w:r>
    </w:p>
    <w:p w14:paraId="26AF1B4A" w14:textId="23F16AB7" w:rsidR="009961E9" w:rsidRDefault="009961E9" w:rsidP="009961E9">
      <w:pPr>
        <w:pStyle w:val="Heading4"/>
      </w:pPr>
      <w:r>
        <w:t>User ID</w:t>
      </w:r>
    </w:p>
    <w:p w14:paraId="5393D8D4" w14:textId="070A55E4" w:rsidR="009961E9" w:rsidRPr="009961E9" w:rsidRDefault="004D65A2" w:rsidP="009961E9">
      <w:r>
        <w:t>The username of the user that first created this Issue. This cannot be modified.</w:t>
      </w:r>
    </w:p>
    <w:p w14:paraId="7B109210" w14:textId="7F9AD0B1" w:rsidR="00DF0613" w:rsidRDefault="009961E9" w:rsidP="00DF0613">
      <w:pPr>
        <w:pStyle w:val="Heading3"/>
      </w:pPr>
      <w:bookmarkStart w:id="57" w:name="_Toc47448252"/>
      <w:r>
        <w:lastRenderedPageBreak/>
        <w:t>Browse TIP Tags</w:t>
      </w:r>
      <w:bookmarkEnd w:id="57"/>
    </w:p>
    <w:p w14:paraId="7145245D" w14:textId="484B8610" w:rsidR="009961E9" w:rsidRDefault="009961E9" w:rsidP="009961E9">
      <w:r>
        <w:rPr>
          <w:noProof/>
        </w:rPr>
        <w:drawing>
          <wp:inline distT="0" distB="0" distL="0" distR="0" wp14:anchorId="41044990" wp14:editId="39A828CF">
            <wp:extent cx="5943600" cy="4294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94505"/>
                    </a:xfrm>
                    <a:prstGeom prst="rect">
                      <a:avLst/>
                    </a:prstGeom>
                  </pic:spPr>
                </pic:pic>
              </a:graphicData>
            </a:graphic>
          </wp:inline>
        </w:drawing>
      </w:r>
    </w:p>
    <w:p w14:paraId="1462E6E9" w14:textId="1197259E" w:rsidR="00276275" w:rsidRDefault="00276275" w:rsidP="009961E9"/>
    <w:p w14:paraId="6E8ACDD3" w14:textId="3C616A07" w:rsidR="00276275" w:rsidRDefault="00276275" w:rsidP="009961E9"/>
    <w:p w14:paraId="002D58A7" w14:textId="3CC91952" w:rsidR="00276275" w:rsidRDefault="00276275" w:rsidP="009961E9"/>
    <w:p w14:paraId="09DD3064" w14:textId="29A5A871" w:rsidR="00276275" w:rsidRDefault="00276275" w:rsidP="009961E9"/>
    <w:p w14:paraId="533BC68D" w14:textId="46533412" w:rsidR="00276275" w:rsidRDefault="00276275" w:rsidP="009961E9"/>
    <w:p w14:paraId="01017BEC" w14:textId="22DB8039" w:rsidR="00276275" w:rsidRDefault="00276275" w:rsidP="009961E9"/>
    <w:p w14:paraId="59D2DFD3" w14:textId="7975558F" w:rsidR="00276275" w:rsidRDefault="00276275" w:rsidP="009961E9"/>
    <w:p w14:paraId="256038C0" w14:textId="05E892E3" w:rsidR="00276275" w:rsidRDefault="00276275" w:rsidP="009961E9"/>
    <w:p w14:paraId="4657D2F3" w14:textId="57B66B56" w:rsidR="00276275" w:rsidRDefault="00276275" w:rsidP="009961E9"/>
    <w:p w14:paraId="0C409438" w14:textId="5462CAB8" w:rsidR="00276275" w:rsidRDefault="00276275" w:rsidP="009961E9"/>
    <w:p w14:paraId="6D07D918" w14:textId="77777777" w:rsidR="00276275" w:rsidRPr="009961E9" w:rsidRDefault="00276275" w:rsidP="009961E9"/>
    <w:p w14:paraId="5A649029" w14:textId="21772422" w:rsidR="002E4736" w:rsidRDefault="002E4736" w:rsidP="002E4736">
      <w:pPr>
        <w:pStyle w:val="Heading2"/>
      </w:pPr>
      <w:bookmarkStart w:id="58" w:name="_Toc47448253"/>
      <w:r>
        <w:lastRenderedPageBreak/>
        <w:t>RM Enter/Modify Transfers [MU3]</w:t>
      </w:r>
      <w:bookmarkEnd w:id="58"/>
    </w:p>
    <w:p w14:paraId="41F0B97E" w14:textId="77777777" w:rsidR="00505019" w:rsidRPr="000D57FE" w:rsidRDefault="00505019" w:rsidP="00505019">
      <w:r w:rsidRPr="00535C54">
        <w:rPr>
          <w:rFonts w:cstheme="minorHAnsi"/>
        </w:rPr>
        <w:t>Transfers for Raw Materials simply move the material from one location to another so that better inventory control is maintained.</w:t>
      </w:r>
    </w:p>
    <w:p w14:paraId="5EFB4D15" w14:textId="0C922AD5" w:rsidR="002E4736" w:rsidRDefault="00467C2C" w:rsidP="002E4736">
      <w:pPr>
        <w:pStyle w:val="Heading3"/>
      </w:pPr>
      <w:bookmarkStart w:id="59" w:name="_Toc47448254"/>
      <w:r>
        <w:t>Transfers</w:t>
      </w:r>
      <w:bookmarkEnd w:id="59"/>
    </w:p>
    <w:p w14:paraId="667C5492" w14:textId="2C4574E1" w:rsidR="00467C2C" w:rsidRPr="00467C2C" w:rsidRDefault="00467C2C" w:rsidP="00467C2C">
      <w:r>
        <w:rPr>
          <w:noProof/>
        </w:rPr>
        <w:drawing>
          <wp:inline distT="0" distB="0" distL="0" distR="0" wp14:anchorId="7FA1980D" wp14:editId="6166970B">
            <wp:extent cx="5943600" cy="4353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53560"/>
                    </a:xfrm>
                    <a:prstGeom prst="rect">
                      <a:avLst/>
                    </a:prstGeom>
                  </pic:spPr>
                </pic:pic>
              </a:graphicData>
            </a:graphic>
          </wp:inline>
        </w:drawing>
      </w:r>
    </w:p>
    <w:p w14:paraId="085EA52B" w14:textId="5DF65BA3" w:rsidR="00DF0613" w:rsidRDefault="00467C2C" w:rsidP="00DF0613">
      <w:pPr>
        <w:pStyle w:val="Heading4"/>
      </w:pPr>
      <w:r>
        <w:t>VIEW</w:t>
      </w:r>
    </w:p>
    <w:p w14:paraId="7776A0B8" w14:textId="0B2138CF" w:rsidR="00910523" w:rsidRPr="00941382" w:rsidRDefault="00910523" w:rsidP="00910523">
      <w:r>
        <w:t xml:space="preserve">Click the </w:t>
      </w:r>
      <w:r>
        <w:rPr>
          <w:b/>
          <w:bCs/>
          <w:i/>
          <w:iCs/>
          <w:u w:val="single"/>
        </w:rPr>
        <w:t>“View”</w:t>
      </w:r>
      <w:r>
        <w:t xml:space="preserve"> button to view detailed information about the currently selected Transfer.</w:t>
      </w:r>
    </w:p>
    <w:p w14:paraId="3F0BEAC9" w14:textId="5EF5E1D6" w:rsidR="00467C2C" w:rsidRDefault="00467C2C" w:rsidP="00467C2C">
      <w:pPr>
        <w:pStyle w:val="Heading4"/>
      </w:pPr>
      <w:r>
        <w:t>ADD</w:t>
      </w:r>
    </w:p>
    <w:p w14:paraId="355CC797" w14:textId="69434BDE" w:rsidR="00910523" w:rsidRDefault="00910523" w:rsidP="00910523">
      <w:r>
        <w:t xml:space="preserve">To add a new Transfer, simply click the </w:t>
      </w:r>
      <w:r>
        <w:rPr>
          <w:b/>
          <w:bCs/>
          <w:i/>
          <w:iCs/>
          <w:u w:val="single"/>
        </w:rPr>
        <w:t xml:space="preserve">“Green + Icon” </w:t>
      </w:r>
      <w:r>
        <w:t>button at the top of the Warehouse Transaction Transfers screen.</w:t>
      </w:r>
    </w:p>
    <w:p w14:paraId="4361B642" w14:textId="77777777" w:rsidR="00910523" w:rsidRPr="004477D0" w:rsidRDefault="00910523" w:rsidP="00910523">
      <w:r>
        <w:t xml:space="preserve">Alternatively, click the </w:t>
      </w:r>
      <w:r>
        <w:rPr>
          <w:b/>
          <w:bCs/>
          <w:i/>
          <w:iCs/>
          <w:u w:val="single"/>
        </w:rPr>
        <w:t>“Add”</w:t>
      </w:r>
      <w:r>
        <w:t xml:space="preserve"> button at the bottom of the screen.</w:t>
      </w:r>
    </w:p>
    <w:p w14:paraId="2DE0B0BD" w14:textId="2DB39C5F" w:rsidR="00467C2C" w:rsidRDefault="00467C2C" w:rsidP="00467C2C">
      <w:pPr>
        <w:pStyle w:val="Heading3"/>
      </w:pPr>
      <w:bookmarkStart w:id="60" w:name="_Toc47448255"/>
      <w:r>
        <w:lastRenderedPageBreak/>
        <w:t>Add Transfer</w:t>
      </w:r>
      <w:bookmarkEnd w:id="60"/>
    </w:p>
    <w:p w14:paraId="5E82B037" w14:textId="21BBB41A" w:rsidR="00467C2C" w:rsidRPr="00467C2C" w:rsidRDefault="00467C2C" w:rsidP="00467C2C">
      <w:r>
        <w:rPr>
          <w:noProof/>
        </w:rPr>
        <w:drawing>
          <wp:inline distT="0" distB="0" distL="0" distR="0" wp14:anchorId="38F91F50" wp14:editId="1CBA6C15">
            <wp:extent cx="5943600"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06980"/>
                    </a:xfrm>
                    <a:prstGeom prst="rect">
                      <a:avLst/>
                    </a:prstGeom>
                  </pic:spPr>
                </pic:pic>
              </a:graphicData>
            </a:graphic>
          </wp:inline>
        </w:drawing>
      </w:r>
    </w:p>
    <w:p w14:paraId="6D8B2711" w14:textId="77777777" w:rsidR="00910523" w:rsidRDefault="00910523" w:rsidP="00910523">
      <w:pPr>
        <w:pStyle w:val="Heading4"/>
      </w:pPr>
      <w:r>
        <w:t>SAVE</w:t>
      </w:r>
    </w:p>
    <w:p w14:paraId="0E66AA6B" w14:textId="1BEC86B1" w:rsidR="00910523" w:rsidRPr="00BC1FC0" w:rsidRDefault="00910523" w:rsidP="00910523">
      <w:r>
        <w:t xml:space="preserve">Click the </w:t>
      </w:r>
      <w:r>
        <w:rPr>
          <w:b/>
          <w:bCs/>
          <w:i/>
          <w:iCs/>
          <w:u w:val="single"/>
        </w:rPr>
        <w:t>“Floppy Disc Icon”</w:t>
      </w:r>
      <w:r>
        <w:t xml:space="preserve"> to save all changes to the Transfer screen.</w:t>
      </w:r>
    </w:p>
    <w:p w14:paraId="13A48C70" w14:textId="77777777" w:rsidR="00910523" w:rsidRDefault="00910523" w:rsidP="00910523">
      <w:pPr>
        <w:pStyle w:val="Heading4"/>
      </w:pPr>
      <w:r>
        <w:t>EXIT</w:t>
      </w:r>
    </w:p>
    <w:p w14:paraId="2AAC55B1" w14:textId="584FC496" w:rsidR="00910523" w:rsidRPr="00BC1FC0" w:rsidRDefault="00910523" w:rsidP="00910523">
      <w:r>
        <w:t xml:space="preserve">Click the </w:t>
      </w:r>
      <w:r>
        <w:rPr>
          <w:b/>
          <w:bCs/>
          <w:i/>
          <w:iCs/>
          <w:u w:val="single"/>
        </w:rPr>
        <w:t>“Exit Door Icon”</w:t>
      </w:r>
      <w:r>
        <w:t xml:space="preserve"> to exit the Transfer popup screen.</w:t>
      </w:r>
    </w:p>
    <w:p w14:paraId="4D3C2911" w14:textId="697C6912" w:rsidR="00467C2C" w:rsidRDefault="00467C2C" w:rsidP="00467C2C">
      <w:pPr>
        <w:pStyle w:val="Heading3"/>
      </w:pPr>
      <w:bookmarkStart w:id="61" w:name="_Toc44686488"/>
      <w:bookmarkStart w:id="62" w:name="_Toc47448256"/>
      <w:r>
        <w:t>Add Transfer Field Definition</w:t>
      </w:r>
      <w:r w:rsidR="00276275">
        <w:t>s</w:t>
      </w:r>
      <w:bookmarkEnd w:id="61"/>
      <w:bookmarkEnd w:id="62"/>
    </w:p>
    <w:p w14:paraId="3FF360FC" w14:textId="77777777" w:rsidR="007B0B58" w:rsidRDefault="007B0B58" w:rsidP="007B0B58">
      <w:pPr>
        <w:pStyle w:val="Heading4"/>
      </w:pPr>
      <w:r>
        <w:t>Sequence Number</w:t>
      </w:r>
    </w:p>
    <w:p w14:paraId="76DC7DC2" w14:textId="77777777" w:rsidR="007B0B58" w:rsidRPr="00EC1454" w:rsidRDefault="007B0B58" w:rsidP="007B0B58">
      <w:r>
        <w:t>The Sequence Number is automatically given by the system. It is not modifiable by the user.</w:t>
      </w:r>
    </w:p>
    <w:p w14:paraId="460A42B3" w14:textId="3C6DAF53" w:rsidR="00467C2C" w:rsidRDefault="00467C2C" w:rsidP="00467C2C">
      <w:pPr>
        <w:pStyle w:val="Heading4"/>
      </w:pPr>
      <w:r>
        <w:t>Transfer Date</w:t>
      </w:r>
    </w:p>
    <w:p w14:paraId="56EBDFB0" w14:textId="456B41C0" w:rsidR="000D57FE" w:rsidRPr="000D57FE" w:rsidRDefault="000D57FE" w:rsidP="000D57FE">
      <w:r w:rsidRPr="00535C54">
        <w:rPr>
          <w:rFonts w:cstheme="minorHAnsi"/>
        </w:rPr>
        <w:t>Enter the date material transferred.  Defaults to system date but may be changed.</w:t>
      </w:r>
    </w:p>
    <w:p w14:paraId="12ADB302" w14:textId="31F1494A" w:rsidR="00467C2C" w:rsidRDefault="00467C2C" w:rsidP="00467C2C">
      <w:pPr>
        <w:pStyle w:val="Heading4"/>
      </w:pPr>
      <w:r>
        <w:t>Item Number</w:t>
      </w:r>
    </w:p>
    <w:p w14:paraId="10957A5F" w14:textId="24D1A182" w:rsidR="000D57FE" w:rsidRPr="000D57FE" w:rsidRDefault="000D57FE" w:rsidP="000D57FE">
      <w:r w:rsidRPr="00535C54">
        <w:rPr>
          <w:rFonts w:cstheme="minorHAnsi"/>
        </w:rPr>
        <w:t xml:space="preserve">Enter valid item number from Raw Material file.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to search.</w:t>
      </w:r>
    </w:p>
    <w:p w14:paraId="2CB90F5F" w14:textId="518443DC" w:rsidR="00467C2C" w:rsidRDefault="00467C2C" w:rsidP="00467C2C">
      <w:pPr>
        <w:pStyle w:val="Heading4"/>
      </w:pPr>
      <w:r>
        <w:t>Name</w:t>
      </w:r>
    </w:p>
    <w:p w14:paraId="5A2C3559" w14:textId="3D7313F5" w:rsidR="000D57FE" w:rsidRPr="000D57FE" w:rsidRDefault="004D65A2" w:rsidP="000D57FE">
      <w:r>
        <w:t>The Item name will transfer from the item file as soon as the user enters or chooses a valid item number.</w:t>
      </w:r>
    </w:p>
    <w:p w14:paraId="528F7977" w14:textId="173A861C" w:rsidR="00467C2C" w:rsidRDefault="00467C2C" w:rsidP="00467C2C">
      <w:pPr>
        <w:pStyle w:val="Heading4"/>
      </w:pPr>
      <w:r>
        <w:t>From Tag</w:t>
      </w:r>
      <w:r w:rsidR="000D57FE">
        <w:t xml:space="preserve"> / To Tag</w:t>
      </w:r>
    </w:p>
    <w:p w14:paraId="534B029C" w14:textId="7399A884" w:rsidR="000D57FE" w:rsidRPr="000D57FE" w:rsidRDefault="000D57FE" w:rsidP="000D57FE">
      <w:r w:rsidRPr="00535C54">
        <w:rPr>
          <w:rFonts w:cstheme="minorHAnsi"/>
        </w:rPr>
        <w:t>Enter a</w:t>
      </w:r>
      <w:r>
        <w:rPr>
          <w:rFonts w:cstheme="minorHAnsi"/>
        </w:rPr>
        <w:t xml:space="preserve"> beginning and ending</w:t>
      </w:r>
      <w:r w:rsidRPr="00535C54">
        <w:rPr>
          <w:rFonts w:cstheme="minorHAnsi"/>
        </w:rPr>
        <w:t xml:space="preserve"> tag/pallet number.  This is optional; however</w:t>
      </w:r>
      <w:r>
        <w:rPr>
          <w:rFonts w:cstheme="minorHAnsi"/>
        </w:rPr>
        <w:t>,</w:t>
      </w:r>
      <w:r w:rsidRPr="00535C54">
        <w:rPr>
          <w:rFonts w:cstheme="minorHAnsi"/>
        </w:rPr>
        <w:t xml:space="preserve"> it provides lot control and inventory control.</w:t>
      </w:r>
    </w:p>
    <w:p w14:paraId="6533AEC8" w14:textId="52865AC0" w:rsidR="00467C2C" w:rsidRDefault="00467C2C" w:rsidP="00467C2C">
      <w:pPr>
        <w:pStyle w:val="Heading4"/>
      </w:pPr>
      <w:r>
        <w:t>From Warehouse</w:t>
      </w:r>
      <w:r w:rsidR="000D57FE">
        <w:t xml:space="preserve"> / To Warehouse</w:t>
      </w:r>
    </w:p>
    <w:p w14:paraId="1E3840C3" w14:textId="4B906AEF" w:rsidR="000D57FE" w:rsidRPr="000D57FE" w:rsidRDefault="000D57FE" w:rsidP="000D57FE">
      <w:r w:rsidRPr="00535C54">
        <w:rPr>
          <w:rFonts w:cstheme="minorHAnsi"/>
        </w:rPr>
        <w:t xml:space="preserve">Enter valid </w:t>
      </w:r>
      <w:r>
        <w:rPr>
          <w:rFonts w:cstheme="minorHAnsi"/>
        </w:rPr>
        <w:t xml:space="preserve">beginning and ending </w:t>
      </w:r>
      <w:r w:rsidRPr="00535C54">
        <w:rPr>
          <w:rFonts w:cstheme="minorHAnsi"/>
        </w:rPr>
        <w:t>Warehouse</w:t>
      </w:r>
      <w:r>
        <w:rPr>
          <w:rFonts w:cstheme="minorHAnsi"/>
        </w:rPr>
        <w:t xml:space="preserve"> code</w:t>
      </w:r>
      <w:r w:rsidRPr="00535C54">
        <w:rPr>
          <w:rFonts w:cstheme="minorHAnsi"/>
        </w:rPr>
        <w:t xml:space="preserve"> from Warehouse file.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to search.</w:t>
      </w:r>
    </w:p>
    <w:p w14:paraId="0AC525B9" w14:textId="73BB4D68" w:rsidR="00467C2C" w:rsidRDefault="00467C2C" w:rsidP="00467C2C">
      <w:pPr>
        <w:pStyle w:val="Heading4"/>
      </w:pPr>
      <w:r>
        <w:t>From Bin</w:t>
      </w:r>
      <w:r w:rsidR="000D57FE">
        <w:t xml:space="preserve"> / To Bin</w:t>
      </w:r>
    </w:p>
    <w:p w14:paraId="357ADD71" w14:textId="77533037" w:rsidR="000D57FE" w:rsidRPr="000D57FE" w:rsidRDefault="000D57FE" w:rsidP="000D57FE">
      <w:r w:rsidRPr="00535C54">
        <w:rPr>
          <w:rFonts w:cstheme="minorHAnsi"/>
        </w:rPr>
        <w:t>Enter valid</w:t>
      </w:r>
      <w:r>
        <w:rPr>
          <w:rFonts w:cstheme="minorHAnsi"/>
        </w:rPr>
        <w:t xml:space="preserve"> beginning and ending</w:t>
      </w:r>
      <w:r w:rsidRPr="00535C54">
        <w:rPr>
          <w:rFonts w:cstheme="minorHAnsi"/>
        </w:rPr>
        <w:t xml:space="preserve"> Bin</w:t>
      </w:r>
      <w:r>
        <w:rPr>
          <w:rFonts w:cstheme="minorHAnsi"/>
        </w:rPr>
        <w:t xml:space="preserve"> number</w:t>
      </w:r>
      <w:r w:rsidRPr="00535C54">
        <w:rPr>
          <w:rFonts w:cstheme="minorHAnsi"/>
        </w:rPr>
        <w:t xml:space="preserve"> from Bin file.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to search.</w:t>
      </w:r>
    </w:p>
    <w:p w14:paraId="4844CF5F" w14:textId="458E0501" w:rsidR="00467C2C" w:rsidRDefault="00467C2C" w:rsidP="00467C2C">
      <w:pPr>
        <w:pStyle w:val="Heading4"/>
      </w:pPr>
      <w:r>
        <w:lastRenderedPageBreak/>
        <w:t>Quantity</w:t>
      </w:r>
    </w:p>
    <w:p w14:paraId="7462BFBE" w14:textId="2DEE25C2" w:rsidR="000D57FE" w:rsidRPr="000D57FE" w:rsidRDefault="000D57FE" w:rsidP="000D57FE">
      <w:r w:rsidRPr="00535C54">
        <w:rPr>
          <w:rFonts w:cstheme="minorHAnsi"/>
        </w:rPr>
        <w:t>Enter transaction quantity in the consumption unit of measure.</w:t>
      </w:r>
    </w:p>
    <w:p w14:paraId="12D44CF3" w14:textId="0B62C7B3" w:rsidR="00467C2C" w:rsidRDefault="00467C2C" w:rsidP="00467C2C">
      <w:pPr>
        <w:pStyle w:val="Heading4"/>
      </w:pPr>
      <w:r>
        <w:t>UOM</w:t>
      </w:r>
    </w:p>
    <w:p w14:paraId="4C75071A" w14:textId="77777777" w:rsidR="00C47349" w:rsidRDefault="00C47349" w:rsidP="00C4734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409E5417"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1FC1CFDB" w14:textId="77777777" w:rsidTr="00211A35">
        <w:trPr>
          <w:trHeight w:val="359"/>
        </w:trPr>
        <w:tc>
          <w:tcPr>
            <w:tcW w:w="540" w:type="dxa"/>
          </w:tcPr>
          <w:p w14:paraId="150CD73E" w14:textId="77777777" w:rsidR="00C47349" w:rsidRDefault="00C47349" w:rsidP="00211A35">
            <w:r>
              <w:t>C</w:t>
            </w:r>
          </w:p>
        </w:tc>
        <w:tc>
          <w:tcPr>
            <w:tcW w:w="8810" w:type="dxa"/>
          </w:tcPr>
          <w:p w14:paraId="28AA13AE" w14:textId="77777777" w:rsidR="00C47349" w:rsidRDefault="00C47349" w:rsidP="00211A35">
            <w:r>
              <w:t>Per Hundred</w:t>
            </w:r>
          </w:p>
        </w:tc>
      </w:tr>
      <w:tr w:rsidR="00C47349" w14:paraId="0CA5FC81" w14:textId="77777777" w:rsidTr="00211A35">
        <w:trPr>
          <w:trHeight w:val="350"/>
        </w:trPr>
        <w:tc>
          <w:tcPr>
            <w:tcW w:w="540" w:type="dxa"/>
          </w:tcPr>
          <w:p w14:paraId="694FCFA2" w14:textId="77777777" w:rsidR="00C47349" w:rsidRDefault="00C47349" w:rsidP="00211A35">
            <w:r>
              <w:t>CS</w:t>
            </w:r>
          </w:p>
        </w:tc>
        <w:tc>
          <w:tcPr>
            <w:tcW w:w="8810" w:type="dxa"/>
          </w:tcPr>
          <w:p w14:paraId="35DD7A34" w14:textId="77777777" w:rsidR="00C47349" w:rsidRDefault="00C47349" w:rsidP="00211A35">
            <w:r>
              <w:t>Per Case</w:t>
            </w:r>
          </w:p>
        </w:tc>
      </w:tr>
      <w:tr w:rsidR="00C47349" w14:paraId="5C4244DD" w14:textId="77777777" w:rsidTr="00211A35">
        <w:trPr>
          <w:trHeight w:val="350"/>
        </w:trPr>
        <w:tc>
          <w:tcPr>
            <w:tcW w:w="540" w:type="dxa"/>
          </w:tcPr>
          <w:p w14:paraId="56D48BA5" w14:textId="77777777" w:rsidR="00C47349" w:rsidRDefault="00C47349" w:rsidP="00211A35">
            <w:r>
              <w:t>EA</w:t>
            </w:r>
          </w:p>
        </w:tc>
        <w:tc>
          <w:tcPr>
            <w:tcW w:w="8810" w:type="dxa"/>
          </w:tcPr>
          <w:p w14:paraId="32FE2E48" w14:textId="77777777" w:rsidR="00C47349" w:rsidRDefault="00C47349" w:rsidP="00211A35">
            <w:r>
              <w:t>Per Each</w:t>
            </w:r>
          </w:p>
        </w:tc>
      </w:tr>
      <w:tr w:rsidR="00C47349" w14:paraId="78E4DC79" w14:textId="77777777" w:rsidTr="00211A35">
        <w:trPr>
          <w:trHeight w:val="350"/>
        </w:trPr>
        <w:tc>
          <w:tcPr>
            <w:tcW w:w="540" w:type="dxa"/>
          </w:tcPr>
          <w:p w14:paraId="7558C1C7" w14:textId="77777777" w:rsidR="00C47349" w:rsidRDefault="00C47349" w:rsidP="00211A35">
            <w:r>
              <w:t>L</w:t>
            </w:r>
          </w:p>
        </w:tc>
        <w:tc>
          <w:tcPr>
            <w:tcW w:w="8810" w:type="dxa"/>
          </w:tcPr>
          <w:p w14:paraId="690ED3EB" w14:textId="77777777" w:rsidR="00C47349" w:rsidRDefault="00C47349" w:rsidP="00211A35">
            <w:r>
              <w:t>Per Lot</w:t>
            </w:r>
          </w:p>
        </w:tc>
      </w:tr>
      <w:tr w:rsidR="00C47349" w14:paraId="7B5E669B" w14:textId="77777777" w:rsidTr="00211A35">
        <w:trPr>
          <w:trHeight w:val="350"/>
        </w:trPr>
        <w:tc>
          <w:tcPr>
            <w:tcW w:w="540" w:type="dxa"/>
          </w:tcPr>
          <w:p w14:paraId="7EEB02B1" w14:textId="77777777" w:rsidR="00C47349" w:rsidRDefault="00C47349" w:rsidP="00211A35">
            <w:r>
              <w:t>M</w:t>
            </w:r>
          </w:p>
        </w:tc>
        <w:tc>
          <w:tcPr>
            <w:tcW w:w="8810" w:type="dxa"/>
          </w:tcPr>
          <w:p w14:paraId="18D34081" w14:textId="77777777" w:rsidR="00C47349" w:rsidRDefault="00C47349" w:rsidP="00211A35">
            <w:r>
              <w:t>Per Thousand</w:t>
            </w:r>
          </w:p>
        </w:tc>
      </w:tr>
    </w:tbl>
    <w:p w14:paraId="6F92A8C2" w14:textId="4E3F1B33" w:rsidR="00467C2C" w:rsidRDefault="00467C2C" w:rsidP="00467C2C">
      <w:pPr>
        <w:pStyle w:val="Heading4"/>
      </w:pPr>
      <w:r>
        <w:t>User ID</w:t>
      </w:r>
    </w:p>
    <w:p w14:paraId="2C4A1B93" w14:textId="46237537" w:rsidR="002E4736" w:rsidRDefault="004D65A2" w:rsidP="002E4736">
      <w:r>
        <w:t>The username or the user that originally created this Transfer. This cannot be modified.</w:t>
      </w:r>
    </w:p>
    <w:p w14:paraId="5954942C" w14:textId="2CD2DB22" w:rsidR="00276275" w:rsidRDefault="00276275" w:rsidP="002E4736"/>
    <w:p w14:paraId="302D6744" w14:textId="263DA367" w:rsidR="00276275" w:rsidRDefault="00276275" w:rsidP="002E4736"/>
    <w:p w14:paraId="25B26908" w14:textId="56DA2E08" w:rsidR="00276275" w:rsidRDefault="00276275" w:rsidP="002E4736"/>
    <w:p w14:paraId="0B24C632" w14:textId="552DAAA8" w:rsidR="00276275" w:rsidRDefault="00276275" w:rsidP="002E4736"/>
    <w:p w14:paraId="53F8D89B" w14:textId="0F5E2A8A" w:rsidR="00276275" w:rsidRDefault="00276275" w:rsidP="002E4736"/>
    <w:p w14:paraId="2A92B13F" w14:textId="3CB1528D" w:rsidR="00276275" w:rsidRDefault="00276275" w:rsidP="002E4736"/>
    <w:p w14:paraId="79B8C236" w14:textId="3F99AD35" w:rsidR="00276275" w:rsidRDefault="00276275" w:rsidP="002E4736"/>
    <w:p w14:paraId="0596A8BE" w14:textId="4E949CB7" w:rsidR="00276275" w:rsidRDefault="00276275" w:rsidP="002E4736"/>
    <w:p w14:paraId="364CF70A" w14:textId="645BC3F9" w:rsidR="00276275" w:rsidRDefault="00276275" w:rsidP="002E4736"/>
    <w:p w14:paraId="2F7A21E4" w14:textId="50E2EA4A" w:rsidR="00276275" w:rsidRDefault="00276275" w:rsidP="002E4736"/>
    <w:p w14:paraId="2C42E742" w14:textId="42FB9231" w:rsidR="00276275" w:rsidRDefault="00276275" w:rsidP="002E4736"/>
    <w:p w14:paraId="48242F47" w14:textId="4576D459" w:rsidR="00276275" w:rsidRDefault="00276275" w:rsidP="002E4736"/>
    <w:p w14:paraId="7ABD2BB3" w14:textId="2839196B" w:rsidR="00276275" w:rsidRDefault="00276275" w:rsidP="002E4736"/>
    <w:p w14:paraId="3190F3D1" w14:textId="1709F79D" w:rsidR="00276275" w:rsidRDefault="00276275" w:rsidP="002E4736"/>
    <w:p w14:paraId="746D0518" w14:textId="691C4913" w:rsidR="00276275" w:rsidRDefault="00276275" w:rsidP="002E4736"/>
    <w:p w14:paraId="7D2C442D" w14:textId="50ACC3F8" w:rsidR="00276275" w:rsidRDefault="00276275" w:rsidP="002E4736"/>
    <w:p w14:paraId="0EE6EA12" w14:textId="77777777" w:rsidR="00276275" w:rsidRPr="002E4736" w:rsidRDefault="00276275" w:rsidP="002E4736"/>
    <w:p w14:paraId="627D10E3" w14:textId="4B08FF99" w:rsidR="002E4736" w:rsidRDefault="002E4736" w:rsidP="002E4736">
      <w:pPr>
        <w:pStyle w:val="Heading2"/>
      </w:pPr>
      <w:bookmarkStart w:id="63" w:name="_Toc47448257"/>
      <w:r>
        <w:lastRenderedPageBreak/>
        <w:t>RM Enter/Modify Adjustment [MU4]</w:t>
      </w:r>
      <w:bookmarkEnd w:id="63"/>
    </w:p>
    <w:p w14:paraId="33426ED8" w14:textId="0A5A3F39" w:rsidR="00505019" w:rsidRPr="00505019" w:rsidRDefault="00505019" w:rsidP="00505019">
      <w:r w:rsidRPr="003D616C">
        <w:rPr>
          <w:rFonts w:cstheme="minorHAnsi"/>
        </w:rPr>
        <w:t>Adjustments for Raw Materials provides the ability to increase or decrease the quantity and/or cost of the material on hand.</w:t>
      </w:r>
    </w:p>
    <w:p w14:paraId="72FDC0CF" w14:textId="7B052EA5" w:rsidR="002E4736" w:rsidRDefault="00467C2C" w:rsidP="002E4736">
      <w:pPr>
        <w:pStyle w:val="Heading3"/>
      </w:pPr>
      <w:bookmarkStart w:id="64" w:name="_Toc47448258"/>
      <w:r>
        <w:t>Adjustment</w:t>
      </w:r>
      <w:bookmarkEnd w:id="64"/>
    </w:p>
    <w:p w14:paraId="27574559" w14:textId="40A6BB82" w:rsidR="00467C2C" w:rsidRPr="00467C2C" w:rsidRDefault="00467C2C" w:rsidP="00467C2C">
      <w:r>
        <w:rPr>
          <w:noProof/>
        </w:rPr>
        <w:drawing>
          <wp:inline distT="0" distB="0" distL="0" distR="0" wp14:anchorId="57744723" wp14:editId="4CA3443D">
            <wp:extent cx="5943600" cy="4348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48480"/>
                    </a:xfrm>
                    <a:prstGeom prst="rect">
                      <a:avLst/>
                    </a:prstGeom>
                  </pic:spPr>
                </pic:pic>
              </a:graphicData>
            </a:graphic>
          </wp:inline>
        </w:drawing>
      </w:r>
    </w:p>
    <w:p w14:paraId="31F31520" w14:textId="6A3E41F4" w:rsidR="00DF0613" w:rsidRDefault="00467C2C" w:rsidP="00DF0613">
      <w:pPr>
        <w:pStyle w:val="Heading4"/>
      </w:pPr>
      <w:r>
        <w:t>ADD</w:t>
      </w:r>
    </w:p>
    <w:p w14:paraId="07AFD2F6" w14:textId="611236CB" w:rsidR="00910523" w:rsidRDefault="00910523" w:rsidP="00910523">
      <w:bookmarkStart w:id="65" w:name="_Hlk44512325"/>
      <w:r>
        <w:t xml:space="preserve">To add a new Adjustment, simply click the </w:t>
      </w:r>
      <w:r>
        <w:rPr>
          <w:b/>
          <w:bCs/>
          <w:i/>
          <w:iCs/>
          <w:u w:val="single"/>
        </w:rPr>
        <w:t xml:space="preserve">“Green + Icon” </w:t>
      </w:r>
      <w:r>
        <w:t>button at the top of the Warehouse Transaction Adjustment screen.</w:t>
      </w:r>
    </w:p>
    <w:p w14:paraId="7F3CD3A5" w14:textId="77777777" w:rsidR="00910523" w:rsidRPr="004477D0" w:rsidRDefault="00910523" w:rsidP="00910523">
      <w:r>
        <w:t xml:space="preserve">Alternatively, click the </w:t>
      </w:r>
      <w:r>
        <w:rPr>
          <w:b/>
          <w:bCs/>
          <w:i/>
          <w:iCs/>
          <w:u w:val="single"/>
        </w:rPr>
        <w:t>“Add”</w:t>
      </w:r>
      <w:r>
        <w:t xml:space="preserve"> button at the bottom of the screen.</w:t>
      </w:r>
    </w:p>
    <w:p w14:paraId="52668F92" w14:textId="3E9562E8" w:rsidR="00467C2C" w:rsidRDefault="00467C2C" w:rsidP="00467C2C">
      <w:pPr>
        <w:pStyle w:val="Heading3"/>
      </w:pPr>
      <w:bookmarkStart w:id="66" w:name="_Toc47448259"/>
      <w:bookmarkEnd w:id="65"/>
      <w:r>
        <w:lastRenderedPageBreak/>
        <w:t>Add Adjustment</w:t>
      </w:r>
      <w:bookmarkEnd w:id="66"/>
    </w:p>
    <w:p w14:paraId="040025D7" w14:textId="21485F80" w:rsidR="00467C2C" w:rsidRPr="00467C2C" w:rsidRDefault="00467C2C" w:rsidP="00467C2C">
      <w:r>
        <w:rPr>
          <w:noProof/>
        </w:rPr>
        <w:drawing>
          <wp:inline distT="0" distB="0" distL="0" distR="0" wp14:anchorId="7084863E" wp14:editId="6DECF7F9">
            <wp:extent cx="5943600" cy="4531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31360"/>
                    </a:xfrm>
                    <a:prstGeom prst="rect">
                      <a:avLst/>
                    </a:prstGeom>
                  </pic:spPr>
                </pic:pic>
              </a:graphicData>
            </a:graphic>
          </wp:inline>
        </w:drawing>
      </w:r>
    </w:p>
    <w:p w14:paraId="4F820997" w14:textId="77777777" w:rsidR="00910523" w:rsidRDefault="00910523" w:rsidP="00910523">
      <w:pPr>
        <w:pStyle w:val="Heading4"/>
      </w:pPr>
      <w:r>
        <w:t>SAVE</w:t>
      </w:r>
    </w:p>
    <w:p w14:paraId="4AB6BBF3" w14:textId="5F2BF94C" w:rsidR="00910523" w:rsidRDefault="00910523" w:rsidP="00910523">
      <w:r>
        <w:t xml:space="preserve">Click the </w:t>
      </w:r>
      <w:r>
        <w:rPr>
          <w:b/>
          <w:bCs/>
          <w:i/>
          <w:iCs/>
          <w:u w:val="single"/>
        </w:rPr>
        <w:t>“Save”</w:t>
      </w:r>
      <w:r>
        <w:t xml:space="preserve"> button to save all changes to the current Adjustment.</w:t>
      </w:r>
    </w:p>
    <w:p w14:paraId="5F5527CD" w14:textId="77777777" w:rsidR="00910523" w:rsidRDefault="00910523" w:rsidP="00910523">
      <w:pPr>
        <w:pStyle w:val="Heading4"/>
      </w:pPr>
      <w:r>
        <w:t>RESET</w:t>
      </w:r>
    </w:p>
    <w:p w14:paraId="60E4CB19" w14:textId="77777777" w:rsidR="00910523" w:rsidRPr="00096EBD" w:rsidRDefault="00910523" w:rsidP="00910523">
      <w:r>
        <w:t xml:space="preserve">Click the </w:t>
      </w:r>
      <w:r>
        <w:rPr>
          <w:b/>
          <w:bCs/>
          <w:i/>
          <w:iCs/>
          <w:u w:val="single"/>
        </w:rPr>
        <w:t>“Reset”</w:t>
      </w:r>
      <w:r>
        <w:t xml:space="preserve"> button to reset all fields to their original state.</w:t>
      </w:r>
    </w:p>
    <w:p w14:paraId="44505FF0" w14:textId="77777777" w:rsidR="00910523" w:rsidRDefault="00910523" w:rsidP="00910523">
      <w:pPr>
        <w:pStyle w:val="Heading4"/>
      </w:pPr>
      <w:r>
        <w:t>CANCEL</w:t>
      </w:r>
    </w:p>
    <w:p w14:paraId="5A7D5C91" w14:textId="1464B3E3" w:rsidR="00910523" w:rsidRDefault="00910523" w:rsidP="00910523">
      <w:r>
        <w:t xml:space="preserve">Click the </w:t>
      </w:r>
      <w:r>
        <w:rPr>
          <w:b/>
          <w:bCs/>
          <w:i/>
          <w:iCs/>
          <w:u w:val="single"/>
        </w:rPr>
        <w:t>“Cancel”</w:t>
      </w:r>
      <w:r>
        <w:t xml:space="preserve"> button to cancel all changes to the Adjustment without saving.</w:t>
      </w:r>
    </w:p>
    <w:p w14:paraId="3D21D8A3" w14:textId="2DF53A03" w:rsidR="00467C2C" w:rsidRDefault="00467C2C" w:rsidP="00467C2C">
      <w:pPr>
        <w:pStyle w:val="Heading3"/>
      </w:pPr>
      <w:bookmarkStart w:id="67" w:name="_Toc44686492"/>
      <w:bookmarkStart w:id="68" w:name="_Toc47448260"/>
      <w:r>
        <w:t>Add Adjustment Field Definitions</w:t>
      </w:r>
      <w:bookmarkEnd w:id="67"/>
      <w:bookmarkEnd w:id="68"/>
    </w:p>
    <w:p w14:paraId="5680CA38" w14:textId="31AD9B63" w:rsidR="00467C2C" w:rsidRDefault="00467C2C" w:rsidP="00467C2C">
      <w:pPr>
        <w:pStyle w:val="Heading4"/>
      </w:pPr>
      <w:r>
        <w:t>Adjustment Date</w:t>
      </w:r>
    </w:p>
    <w:p w14:paraId="6C2EF85C" w14:textId="5BD716BA" w:rsidR="003E4E6E" w:rsidRPr="003E4E6E" w:rsidRDefault="00505019" w:rsidP="003E4E6E">
      <w:r w:rsidRPr="003D616C">
        <w:rPr>
          <w:rFonts w:cstheme="minorHAnsi"/>
        </w:rPr>
        <w:t>Enter date of when material was adjusted.</w:t>
      </w:r>
    </w:p>
    <w:p w14:paraId="5B5779AC" w14:textId="60FAC1A1" w:rsidR="00467C2C" w:rsidRDefault="00467C2C" w:rsidP="00467C2C">
      <w:pPr>
        <w:pStyle w:val="Heading4"/>
      </w:pPr>
      <w:r>
        <w:t>Item Number</w:t>
      </w:r>
    </w:p>
    <w:p w14:paraId="0EE32006" w14:textId="0D25C6AD" w:rsidR="003E4E6E" w:rsidRPr="003E4E6E" w:rsidRDefault="00505019" w:rsidP="003E4E6E">
      <w:r w:rsidRPr="003D616C">
        <w:rPr>
          <w:rFonts w:cstheme="minorHAnsi"/>
        </w:rPr>
        <w:t xml:space="preserve">Enter valid item number from Raw Material file.  Press </w:t>
      </w:r>
      <w:r w:rsidR="00065044" w:rsidRPr="002337FF">
        <w:rPr>
          <w:rFonts w:cstheme="minorHAnsi"/>
          <w:b/>
          <w:bCs/>
          <w:i/>
          <w:iCs/>
          <w:u w:val="single"/>
        </w:rPr>
        <w:t>“F1”</w:t>
      </w:r>
      <w:r w:rsidR="00065044">
        <w:rPr>
          <w:rFonts w:cstheme="minorHAnsi"/>
          <w:b/>
          <w:bCs/>
          <w:i/>
          <w:iCs/>
          <w:u w:val="single"/>
        </w:rPr>
        <w:t xml:space="preserve"> </w:t>
      </w:r>
      <w:r w:rsidRPr="003D616C">
        <w:rPr>
          <w:rFonts w:cstheme="minorHAnsi"/>
        </w:rPr>
        <w:t>to search.</w:t>
      </w:r>
    </w:p>
    <w:p w14:paraId="39B99925" w14:textId="77777777" w:rsidR="004D65A2" w:rsidRDefault="004D65A2" w:rsidP="004D65A2">
      <w:pPr>
        <w:pStyle w:val="Heading4"/>
      </w:pPr>
      <w:r>
        <w:t>Name</w:t>
      </w:r>
    </w:p>
    <w:p w14:paraId="2034EAEC" w14:textId="77777777" w:rsidR="004D65A2" w:rsidRPr="000D57FE" w:rsidRDefault="004D65A2" w:rsidP="004D65A2">
      <w:r>
        <w:t>The Item name will transfer from the item file as soon as the user enters or chooses a valid item number.</w:t>
      </w:r>
    </w:p>
    <w:p w14:paraId="4A00B601" w14:textId="33A6A7C3" w:rsidR="00467C2C" w:rsidRDefault="00467C2C" w:rsidP="00467C2C">
      <w:pPr>
        <w:pStyle w:val="Heading4"/>
      </w:pPr>
      <w:r>
        <w:lastRenderedPageBreak/>
        <w:t>Warehouse</w:t>
      </w:r>
    </w:p>
    <w:p w14:paraId="1B7EBD15" w14:textId="6DE4EE55" w:rsidR="003E4E6E" w:rsidRPr="003E4E6E" w:rsidRDefault="00505019" w:rsidP="003E4E6E">
      <w:r w:rsidRPr="003D616C">
        <w:rPr>
          <w:rFonts w:cstheme="minorHAnsi"/>
        </w:rPr>
        <w:t xml:space="preserve">Enter valid Warehouse from Warehouse file.  Press </w:t>
      </w:r>
      <w:r w:rsidR="00065044" w:rsidRPr="002337FF">
        <w:rPr>
          <w:rFonts w:cstheme="minorHAnsi"/>
          <w:b/>
          <w:bCs/>
          <w:i/>
          <w:iCs/>
          <w:u w:val="single"/>
        </w:rPr>
        <w:t>“F1”</w:t>
      </w:r>
      <w:r w:rsidR="00065044">
        <w:rPr>
          <w:rFonts w:cstheme="minorHAnsi"/>
          <w:b/>
          <w:bCs/>
          <w:i/>
          <w:iCs/>
          <w:u w:val="single"/>
        </w:rPr>
        <w:t xml:space="preserve"> </w:t>
      </w:r>
      <w:r w:rsidRPr="003D616C">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3D616C">
        <w:rPr>
          <w:rFonts w:cstheme="minorHAnsi"/>
        </w:rPr>
        <w:t>to search.</w:t>
      </w:r>
    </w:p>
    <w:p w14:paraId="18531E0E" w14:textId="68288EEA" w:rsidR="00467C2C" w:rsidRDefault="00467C2C" w:rsidP="00467C2C">
      <w:pPr>
        <w:pStyle w:val="Heading4"/>
      </w:pPr>
      <w:r>
        <w:t>Bin</w:t>
      </w:r>
    </w:p>
    <w:p w14:paraId="76FFA15D" w14:textId="6B613DAC" w:rsidR="003E4E6E" w:rsidRPr="003E4E6E" w:rsidRDefault="00505019" w:rsidP="003E4E6E">
      <w:r w:rsidRPr="003D616C">
        <w:rPr>
          <w:rFonts w:cstheme="minorHAnsi"/>
        </w:rPr>
        <w:t xml:space="preserve">Enter valid Bin from Bin file.  Press </w:t>
      </w:r>
      <w:r w:rsidR="00065044" w:rsidRPr="002337FF">
        <w:rPr>
          <w:rFonts w:cstheme="minorHAnsi"/>
          <w:b/>
          <w:bCs/>
          <w:i/>
          <w:iCs/>
          <w:u w:val="single"/>
        </w:rPr>
        <w:t>“F1”</w:t>
      </w:r>
      <w:r w:rsidR="00065044">
        <w:rPr>
          <w:rFonts w:cstheme="minorHAnsi"/>
          <w:b/>
          <w:bCs/>
          <w:i/>
          <w:iCs/>
          <w:u w:val="single"/>
        </w:rPr>
        <w:t xml:space="preserve"> </w:t>
      </w:r>
      <w:r w:rsidRPr="003D616C">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3D616C">
        <w:rPr>
          <w:rFonts w:cstheme="minorHAnsi"/>
        </w:rPr>
        <w:t>to search.</w:t>
      </w:r>
    </w:p>
    <w:p w14:paraId="47B4C2D2" w14:textId="47DE5E60" w:rsidR="00467C2C" w:rsidRDefault="00467C2C" w:rsidP="00467C2C">
      <w:pPr>
        <w:pStyle w:val="Heading4"/>
      </w:pPr>
      <w:r>
        <w:t>Tag</w:t>
      </w:r>
    </w:p>
    <w:p w14:paraId="38D770CD" w14:textId="32F45738" w:rsidR="003E4E6E" w:rsidRPr="003E4E6E" w:rsidRDefault="00505019" w:rsidP="003E4E6E">
      <w:r w:rsidRPr="003D616C">
        <w:rPr>
          <w:rFonts w:cstheme="minorHAnsi"/>
        </w:rPr>
        <w:t>Enter tag number or (ticket number).  Not required.</w:t>
      </w:r>
    </w:p>
    <w:p w14:paraId="7CA2D3EB" w14:textId="3C0F3FD7" w:rsidR="00467C2C" w:rsidRDefault="00467C2C" w:rsidP="00467C2C">
      <w:pPr>
        <w:pStyle w:val="Heading4"/>
      </w:pPr>
      <w:r>
        <w:t>Quantity</w:t>
      </w:r>
    </w:p>
    <w:p w14:paraId="3010ED01" w14:textId="3E064187" w:rsidR="003E4E6E" w:rsidRPr="003E4E6E" w:rsidRDefault="00505019" w:rsidP="003E4E6E">
      <w:r w:rsidRPr="003D616C">
        <w:rPr>
          <w:rFonts w:cstheme="minorHAnsi"/>
        </w:rPr>
        <w:t>Enter transaction quantity in the consumption unit of measure.</w:t>
      </w:r>
    </w:p>
    <w:p w14:paraId="3CB05A10" w14:textId="1461074C" w:rsidR="00467C2C" w:rsidRDefault="00467C2C" w:rsidP="00467C2C">
      <w:pPr>
        <w:pStyle w:val="Heading4"/>
      </w:pPr>
      <w:r>
        <w:t>UOM (Quantity)</w:t>
      </w:r>
    </w:p>
    <w:p w14:paraId="4FB1EF08" w14:textId="77777777" w:rsidR="00C47349" w:rsidRDefault="00C47349" w:rsidP="00C4734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782BF373"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1FC440AC" w14:textId="77777777" w:rsidTr="00211A35">
        <w:trPr>
          <w:trHeight w:val="359"/>
        </w:trPr>
        <w:tc>
          <w:tcPr>
            <w:tcW w:w="540" w:type="dxa"/>
          </w:tcPr>
          <w:p w14:paraId="49277D82" w14:textId="77777777" w:rsidR="00C47349" w:rsidRDefault="00C47349" w:rsidP="00211A35">
            <w:r>
              <w:t>C</w:t>
            </w:r>
          </w:p>
        </w:tc>
        <w:tc>
          <w:tcPr>
            <w:tcW w:w="8810" w:type="dxa"/>
          </w:tcPr>
          <w:p w14:paraId="0B06D273" w14:textId="77777777" w:rsidR="00C47349" w:rsidRDefault="00C47349" w:rsidP="00211A35">
            <w:r>
              <w:t>Per Hundred</w:t>
            </w:r>
          </w:p>
        </w:tc>
      </w:tr>
      <w:tr w:rsidR="00C47349" w14:paraId="44D325F2" w14:textId="77777777" w:rsidTr="00211A35">
        <w:trPr>
          <w:trHeight w:val="350"/>
        </w:trPr>
        <w:tc>
          <w:tcPr>
            <w:tcW w:w="540" w:type="dxa"/>
          </w:tcPr>
          <w:p w14:paraId="46F1D77B" w14:textId="77777777" w:rsidR="00C47349" w:rsidRDefault="00C47349" w:rsidP="00211A35">
            <w:r>
              <w:t>CS</w:t>
            </w:r>
          </w:p>
        </w:tc>
        <w:tc>
          <w:tcPr>
            <w:tcW w:w="8810" w:type="dxa"/>
          </w:tcPr>
          <w:p w14:paraId="46E47116" w14:textId="77777777" w:rsidR="00C47349" w:rsidRDefault="00C47349" w:rsidP="00211A35">
            <w:r>
              <w:t>Per Case</w:t>
            </w:r>
          </w:p>
        </w:tc>
      </w:tr>
      <w:tr w:rsidR="00C47349" w14:paraId="584CBEF5" w14:textId="77777777" w:rsidTr="00211A35">
        <w:trPr>
          <w:trHeight w:val="350"/>
        </w:trPr>
        <w:tc>
          <w:tcPr>
            <w:tcW w:w="540" w:type="dxa"/>
          </w:tcPr>
          <w:p w14:paraId="73637D4B" w14:textId="77777777" w:rsidR="00C47349" w:rsidRDefault="00C47349" w:rsidP="00211A35">
            <w:r>
              <w:t>EA</w:t>
            </w:r>
          </w:p>
        </w:tc>
        <w:tc>
          <w:tcPr>
            <w:tcW w:w="8810" w:type="dxa"/>
          </w:tcPr>
          <w:p w14:paraId="4ACA91EB" w14:textId="77777777" w:rsidR="00C47349" w:rsidRDefault="00C47349" w:rsidP="00211A35">
            <w:r>
              <w:t>Per Each</w:t>
            </w:r>
          </w:p>
        </w:tc>
      </w:tr>
      <w:tr w:rsidR="00C47349" w14:paraId="73C444AE" w14:textId="77777777" w:rsidTr="00211A35">
        <w:trPr>
          <w:trHeight w:val="350"/>
        </w:trPr>
        <w:tc>
          <w:tcPr>
            <w:tcW w:w="540" w:type="dxa"/>
          </w:tcPr>
          <w:p w14:paraId="1346AE00" w14:textId="77777777" w:rsidR="00C47349" w:rsidRDefault="00C47349" w:rsidP="00211A35">
            <w:r>
              <w:t>L</w:t>
            </w:r>
          </w:p>
        </w:tc>
        <w:tc>
          <w:tcPr>
            <w:tcW w:w="8810" w:type="dxa"/>
          </w:tcPr>
          <w:p w14:paraId="198DE62E" w14:textId="77777777" w:rsidR="00C47349" w:rsidRDefault="00C47349" w:rsidP="00211A35">
            <w:r>
              <w:t>Per Lot</w:t>
            </w:r>
          </w:p>
        </w:tc>
      </w:tr>
      <w:tr w:rsidR="00C47349" w14:paraId="4EBDDCEF" w14:textId="77777777" w:rsidTr="00211A35">
        <w:trPr>
          <w:trHeight w:val="350"/>
        </w:trPr>
        <w:tc>
          <w:tcPr>
            <w:tcW w:w="540" w:type="dxa"/>
          </w:tcPr>
          <w:p w14:paraId="4B8BBC79" w14:textId="77777777" w:rsidR="00C47349" w:rsidRDefault="00C47349" w:rsidP="00211A35">
            <w:r>
              <w:t>M</w:t>
            </w:r>
          </w:p>
        </w:tc>
        <w:tc>
          <w:tcPr>
            <w:tcW w:w="8810" w:type="dxa"/>
          </w:tcPr>
          <w:p w14:paraId="4ACA5223" w14:textId="77777777" w:rsidR="00C47349" w:rsidRDefault="00C47349" w:rsidP="00211A35">
            <w:r>
              <w:t>Per Thousand</w:t>
            </w:r>
          </w:p>
        </w:tc>
      </w:tr>
    </w:tbl>
    <w:p w14:paraId="547BDACC" w14:textId="63BBDED5" w:rsidR="00467C2C" w:rsidRDefault="00467C2C" w:rsidP="00467C2C">
      <w:pPr>
        <w:pStyle w:val="Heading4"/>
      </w:pPr>
      <w:r>
        <w:t>Unit Cost</w:t>
      </w:r>
    </w:p>
    <w:p w14:paraId="39607928" w14:textId="402B0887" w:rsidR="003E4E6E" w:rsidRPr="003E4E6E" w:rsidRDefault="00505019" w:rsidP="003E4E6E">
      <w:r w:rsidRPr="003D616C">
        <w:rPr>
          <w:rFonts w:cstheme="minorHAnsi"/>
        </w:rPr>
        <w:t>The cost for this Unit of Measure defaults from Raw Material, but may be modified.</w:t>
      </w:r>
    </w:p>
    <w:p w14:paraId="2E85ACC9" w14:textId="4514BCF6" w:rsidR="00467C2C" w:rsidRDefault="00467C2C" w:rsidP="00467C2C">
      <w:pPr>
        <w:pStyle w:val="Heading4"/>
      </w:pPr>
      <w:r>
        <w:t>UOM (Cost)</w:t>
      </w:r>
    </w:p>
    <w:p w14:paraId="2490192B" w14:textId="77777777" w:rsidR="00C47349" w:rsidRDefault="00C47349" w:rsidP="00C4734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47224DF4"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6FD5EBD2" w14:textId="77777777" w:rsidTr="00211A35">
        <w:trPr>
          <w:trHeight w:val="359"/>
        </w:trPr>
        <w:tc>
          <w:tcPr>
            <w:tcW w:w="540" w:type="dxa"/>
          </w:tcPr>
          <w:p w14:paraId="0A15607C" w14:textId="77777777" w:rsidR="00C47349" w:rsidRDefault="00C47349" w:rsidP="00211A35">
            <w:r>
              <w:t>C</w:t>
            </w:r>
          </w:p>
        </w:tc>
        <w:tc>
          <w:tcPr>
            <w:tcW w:w="8810" w:type="dxa"/>
          </w:tcPr>
          <w:p w14:paraId="71233C87" w14:textId="77777777" w:rsidR="00C47349" w:rsidRDefault="00C47349" w:rsidP="00211A35">
            <w:r>
              <w:t>Per Hundred</w:t>
            </w:r>
          </w:p>
        </w:tc>
      </w:tr>
      <w:tr w:rsidR="00C47349" w14:paraId="5F203774" w14:textId="77777777" w:rsidTr="00211A35">
        <w:trPr>
          <w:trHeight w:val="350"/>
        </w:trPr>
        <w:tc>
          <w:tcPr>
            <w:tcW w:w="540" w:type="dxa"/>
          </w:tcPr>
          <w:p w14:paraId="7CC4BCF7" w14:textId="77777777" w:rsidR="00C47349" w:rsidRDefault="00C47349" w:rsidP="00211A35">
            <w:r>
              <w:t>CS</w:t>
            </w:r>
          </w:p>
        </w:tc>
        <w:tc>
          <w:tcPr>
            <w:tcW w:w="8810" w:type="dxa"/>
          </w:tcPr>
          <w:p w14:paraId="22923C4E" w14:textId="77777777" w:rsidR="00C47349" w:rsidRDefault="00C47349" w:rsidP="00211A35">
            <w:r>
              <w:t>Per Case</w:t>
            </w:r>
          </w:p>
        </w:tc>
      </w:tr>
      <w:tr w:rsidR="00C47349" w14:paraId="50009F6B" w14:textId="77777777" w:rsidTr="00211A35">
        <w:trPr>
          <w:trHeight w:val="350"/>
        </w:trPr>
        <w:tc>
          <w:tcPr>
            <w:tcW w:w="540" w:type="dxa"/>
          </w:tcPr>
          <w:p w14:paraId="71FC430A" w14:textId="77777777" w:rsidR="00C47349" w:rsidRDefault="00C47349" w:rsidP="00211A35">
            <w:r>
              <w:t>EA</w:t>
            </w:r>
          </w:p>
        </w:tc>
        <w:tc>
          <w:tcPr>
            <w:tcW w:w="8810" w:type="dxa"/>
          </w:tcPr>
          <w:p w14:paraId="75A4D808" w14:textId="77777777" w:rsidR="00C47349" w:rsidRDefault="00C47349" w:rsidP="00211A35">
            <w:r>
              <w:t>Per Each</w:t>
            </w:r>
          </w:p>
        </w:tc>
      </w:tr>
      <w:tr w:rsidR="00C47349" w14:paraId="2FB7FD68" w14:textId="77777777" w:rsidTr="00211A35">
        <w:trPr>
          <w:trHeight w:val="350"/>
        </w:trPr>
        <w:tc>
          <w:tcPr>
            <w:tcW w:w="540" w:type="dxa"/>
          </w:tcPr>
          <w:p w14:paraId="42F0B718" w14:textId="77777777" w:rsidR="00C47349" w:rsidRDefault="00C47349" w:rsidP="00211A35">
            <w:r>
              <w:t>L</w:t>
            </w:r>
          </w:p>
        </w:tc>
        <w:tc>
          <w:tcPr>
            <w:tcW w:w="8810" w:type="dxa"/>
          </w:tcPr>
          <w:p w14:paraId="27ACEACA" w14:textId="77777777" w:rsidR="00C47349" w:rsidRDefault="00C47349" w:rsidP="00211A35">
            <w:r>
              <w:t>Per Lot</w:t>
            </w:r>
          </w:p>
        </w:tc>
      </w:tr>
      <w:tr w:rsidR="00C47349" w14:paraId="0437A8CC" w14:textId="77777777" w:rsidTr="00211A35">
        <w:trPr>
          <w:trHeight w:val="350"/>
        </w:trPr>
        <w:tc>
          <w:tcPr>
            <w:tcW w:w="540" w:type="dxa"/>
          </w:tcPr>
          <w:p w14:paraId="40815732" w14:textId="77777777" w:rsidR="00C47349" w:rsidRDefault="00C47349" w:rsidP="00211A35">
            <w:r>
              <w:t>M</w:t>
            </w:r>
          </w:p>
        </w:tc>
        <w:tc>
          <w:tcPr>
            <w:tcW w:w="8810" w:type="dxa"/>
          </w:tcPr>
          <w:p w14:paraId="3CFAFFE4" w14:textId="77777777" w:rsidR="00C47349" w:rsidRDefault="00C47349" w:rsidP="00211A35">
            <w:r>
              <w:t>Per Thousand</w:t>
            </w:r>
          </w:p>
        </w:tc>
      </w:tr>
    </w:tbl>
    <w:p w14:paraId="59426B57" w14:textId="2D6D5969" w:rsidR="00467C2C" w:rsidRDefault="00467C2C" w:rsidP="00467C2C">
      <w:pPr>
        <w:pStyle w:val="Heading4"/>
      </w:pPr>
      <w:r>
        <w:t>Reason</w:t>
      </w:r>
    </w:p>
    <w:p w14:paraId="570BDA0C" w14:textId="19C85E2A" w:rsidR="003E4E6E" w:rsidRDefault="004D65A2" w:rsidP="003E4E6E">
      <w:r>
        <w:t xml:space="preserve">The user may choose a reason for this Adjustment from a dropdown list of valid reasons. </w:t>
      </w:r>
    </w:p>
    <w:p w14:paraId="36D13272" w14:textId="3B14C973" w:rsidR="004D65A2" w:rsidRPr="003E4E6E" w:rsidRDefault="004D65A2" w:rsidP="003E4E6E">
      <w:r>
        <w:t>Please Note: Reasons may be defined by a user in the File Maintenance section. If the user does not see a valid reason in the drop down menu, they may create a new reason.</w:t>
      </w:r>
    </w:p>
    <w:p w14:paraId="641CDE04" w14:textId="2F5D3227" w:rsidR="00467C2C" w:rsidRDefault="00467C2C" w:rsidP="00467C2C">
      <w:pPr>
        <w:pStyle w:val="Heading4"/>
      </w:pPr>
      <w:r>
        <w:t>User ID</w:t>
      </w:r>
    </w:p>
    <w:p w14:paraId="2268421B" w14:textId="2E511308" w:rsidR="002E4736" w:rsidRPr="002E4736" w:rsidRDefault="004D65A2" w:rsidP="002E4736">
      <w:r>
        <w:t>The username of the user that originally created this Adjustment.</w:t>
      </w:r>
    </w:p>
    <w:p w14:paraId="60D4292F" w14:textId="716C9740" w:rsidR="002E4736" w:rsidRDefault="002E4736" w:rsidP="002E4736">
      <w:pPr>
        <w:pStyle w:val="Heading2"/>
      </w:pPr>
      <w:bookmarkStart w:id="69" w:name="_Toc47448261"/>
      <w:r>
        <w:lastRenderedPageBreak/>
        <w:t>Print Raw Material Edit List [MU5]</w:t>
      </w:r>
      <w:bookmarkEnd w:id="69"/>
    </w:p>
    <w:p w14:paraId="6DF367CF" w14:textId="0CE9E4D6" w:rsidR="00505019" w:rsidRPr="00505019" w:rsidRDefault="00505019" w:rsidP="00505019">
      <w:r w:rsidRPr="00535C54">
        <w:rPr>
          <w:rFonts w:cstheme="minorHAnsi"/>
        </w:rPr>
        <w:t>The Edit List provides a pre-posting worksheet to catch data entry errors.</w:t>
      </w:r>
    </w:p>
    <w:p w14:paraId="463CD514" w14:textId="1ADCA65A" w:rsidR="002E4736" w:rsidRDefault="00467C2C" w:rsidP="002E4736">
      <w:pPr>
        <w:pStyle w:val="Heading3"/>
      </w:pPr>
      <w:bookmarkStart w:id="70" w:name="_Toc44686494"/>
      <w:bookmarkStart w:id="71" w:name="_Toc47448262"/>
      <w:r>
        <w:t>Selection Parameters</w:t>
      </w:r>
      <w:bookmarkEnd w:id="70"/>
      <w:bookmarkEnd w:id="71"/>
    </w:p>
    <w:p w14:paraId="1DE67DE0" w14:textId="10AE8332" w:rsidR="00467C2C" w:rsidRPr="00467C2C" w:rsidRDefault="00467C2C" w:rsidP="00467C2C">
      <w:r>
        <w:rPr>
          <w:noProof/>
        </w:rPr>
        <w:drawing>
          <wp:inline distT="0" distB="0" distL="0" distR="0" wp14:anchorId="11EBCEC9" wp14:editId="1E68C2A6">
            <wp:extent cx="435292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2925" cy="2667000"/>
                    </a:xfrm>
                    <a:prstGeom prst="rect">
                      <a:avLst/>
                    </a:prstGeom>
                  </pic:spPr>
                </pic:pic>
              </a:graphicData>
            </a:graphic>
          </wp:inline>
        </w:drawing>
      </w:r>
    </w:p>
    <w:p w14:paraId="557E306F" w14:textId="3616397E" w:rsidR="00DF0613" w:rsidRDefault="00467C2C" w:rsidP="00DF0613">
      <w:pPr>
        <w:pStyle w:val="Heading4"/>
      </w:pPr>
      <w:r>
        <w:t>Create Issues?</w:t>
      </w:r>
    </w:p>
    <w:p w14:paraId="4899945E" w14:textId="53E20447" w:rsidR="007B0B58" w:rsidRPr="007B0B58" w:rsidRDefault="007B0B58" w:rsidP="007B0B58">
      <w:r>
        <w:t xml:space="preserve">To create issues for all files as they are edited, enter a </w:t>
      </w:r>
      <w:r>
        <w:rPr>
          <w:b/>
          <w:bCs/>
          <w:i/>
          <w:iCs/>
          <w:u w:val="single"/>
        </w:rPr>
        <w:t>“Y”</w:t>
      </w:r>
      <w:r>
        <w:t xml:space="preserve"> in this field. If the user chooses to skip this step, enter an </w:t>
      </w:r>
      <w:r>
        <w:rPr>
          <w:b/>
          <w:bCs/>
          <w:i/>
          <w:iCs/>
          <w:u w:val="single"/>
        </w:rPr>
        <w:t>“N”</w:t>
      </w:r>
      <w:r>
        <w:t xml:space="preserve"> in this field.</w:t>
      </w:r>
    </w:p>
    <w:p w14:paraId="29782F0F" w14:textId="0F6B65F0" w:rsidR="00467C2C" w:rsidRDefault="00467C2C" w:rsidP="00467C2C">
      <w:pPr>
        <w:pStyle w:val="Heading4"/>
      </w:pPr>
      <w:r>
        <w:t>Beginning Job # / Ending Job #</w:t>
      </w:r>
    </w:p>
    <w:p w14:paraId="3CD645B2" w14:textId="62700404" w:rsidR="003150F1" w:rsidRPr="00E5397E" w:rsidRDefault="003150F1" w:rsidP="003150F1">
      <w:bookmarkStart w:id="72" w:name="_Hlk43557061"/>
      <w:bookmarkStart w:id="73" w:name="_Hlk43825877"/>
      <w:r>
        <w:t>Enter the beginning and ending Job Number to run the report for.</w:t>
      </w:r>
      <w:bookmarkEnd w:id="72"/>
    </w:p>
    <w:bookmarkEnd w:id="73"/>
    <w:p w14:paraId="02B217E9" w14:textId="767A48D7" w:rsidR="00467C2C" w:rsidRDefault="00467C2C" w:rsidP="00467C2C">
      <w:pPr>
        <w:pStyle w:val="Heading4"/>
      </w:pPr>
      <w:r>
        <w:t>Beginning Job #: 00 / Ending Job #: 00</w:t>
      </w:r>
    </w:p>
    <w:p w14:paraId="77983737" w14:textId="386398C0" w:rsidR="003150F1" w:rsidRPr="00E5397E" w:rsidRDefault="003150F1" w:rsidP="003150F1">
      <w:r>
        <w:t>Enter the beginning and ending Subsequent Job Number to run the report for.</w:t>
      </w:r>
    </w:p>
    <w:p w14:paraId="054C07BC" w14:textId="326E7193" w:rsidR="00467C2C" w:rsidRDefault="00467C2C" w:rsidP="00467C2C">
      <w:pPr>
        <w:pStyle w:val="Heading4"/>
      </w:pPr>
      <w:r>
        <w:t>Beginning Date / Ending Date</w:t>
      </w:r>
    </w:p>
    <w:p w14:paraId="36880A55" w14:textId="477FBCF8" w:rsidR="003150F1" w:rsidRPr="00E5397E" w:rsidRDefault="003150F1" w:rsidP="003150F1">
      <w:r>
        <w:t>Enter the beginning and ending Date to run the report for.</w:t>
      </w:r>
    </w:p>
    <w:p w14:paraId="50D172B7" w14:textId="11719E8F" w:rsidR="00467C2C" w:rsidRDefault="00467C2C" w:rsidP="00467C2C">
      <w:pPr>
        <w:pStyle w:val="Heading4"/>
      </w:pPr>
      <w:r>
        <w:t>Beginning User ID / Ending User ID</w:t>
      </w:r>
    </w:p>
    <w:p w14:paraId="627AEFBD" w14:textId="260FEE7C" w:rsidR="003150F1" w:rsidRPr="00E5397E" w:rsidRDefault="003150F1" w:rsidP="003150F1">
      <w:r>
        <w:t>Enter the beginning and ending User ID to run the report for.</w:t>
      </w:r>
    </w:p>
    <w:p w14:paraId="0E2AC8E4" w14:textId="7080D598" w:rsidR="00467C2C" w:rsidRDefault="00F55351" w:rsidP="00467C2C">
      <w:pPr>
        <w:pStyle w:val="Heading4"/>
      </w:pPr>
      <w:r>
        <w:t xml:space="preserve">Transaction Type: </w:t>
      </w:r>
      <w:r w:rsidR="00467C2C">
        <w:t>Receipts – Toggle Box</w:t>
      </w:r>
    </w:p>
    <w:p w14:paraId="23CAD219" w14:textId="42BE4042" w:rsidR="00F55351" w:rsidRDefault="00F55351" w:rsidP="00F55351">
      <w:bookmarkStart w:id="74" w:name="_Hlk42883346"/>
      <w:bookmarkStart w:id="75" w:name="_Hlk43034748"/>
      <w:r>
        <w:t xml:space="preserve">To include </w:t>
      </w:r>
      <w:r w:rsidR="00594F6B">
        <w:t>R</w:t>
      </w:r>
      <w:r>
        <w:t xml:space="preserve">eceipt transactions in the Edit List, make sure that the </w:t>
      </w:r>
      <w:r w:rsidR="00594F6B">
        <w:t>Receipts</w:t>
      </w:r>
      <w:r>
        <w:t xml:space="preserve"> toggle box is checked.</w:t>
      </w:r>
      <w:bookmarkEnd w:id="74"/>
    </w:p>
    <w:bookmarkEnd w:id="75"/>
    <w:p w14:paraId="1A698508" w14:textId="2422BF15" w:rsidR="00467C2C" w:rsidRDefault="00F55351" w:rsidP="00467C2C">
      <w:pPr>
        <w:pStyle w:val="Heading4"/>
      </w:pPr>
      <w:r>
        <w:t xml:space="preserve">Transaction Type: </w:t>
      </w:r>
      <w:r w:rsidR="00467C2C">
        <w:t>Issues – Toggle Box</w:t>
      </w:r>
    </w:p>
    <w:p w14:paraId="158FFEC4" w14:textId="3CCDE0F5" w:rsidR="00F55351" w:rsidRDefault="00F55351" w:rsidP="00F55351">
      <w:r>
        <w:t xml:space="preserve">To include </w:t>
      </w:r>
      <w:r w:rsidR="00594F6B">
        <w:t>Issue</w:t>
      </w:r>
      <w:r>
        <w:t xml:space="preserve"> transactions in the Edit List, make sure that the </w:t>
      </w:r>
      <w:r w:rsidR="00594F6B">
        <w:t>Issues</w:t>
      </w:r>
      <w:r>
        <w:t xml:space="preserve"> toggle box is checked.</w:t>
      </w:r>
    </w:p>
    <w:p w14:paraId="5D215234" w14:textId="64094312" w:rsidR="00467C2C" w:rsidRDefault="00F55351" w:rsidP="00467C2C">
      <w:pPr>
        <w:pStyle w:val="Heading4"/>
      </w:pPr>
      <w:r>
        <w:t xml:space="preserve">Transaction Type: </w:t>
      </w:r>
      <w:r w:rsidR="00467C2C">
        <w:t>Transfers – Toggle Box</w:t>
      </w:r>
    </w:p>
    <w:p w14:paraId="53B9A37D" w14:textId="6E345C63" w:rsidR="00F55351" w:rsidRDefault="00F55351" w:rsidP="00F55351">
      <w:r>
        <w:t xml:space="preserve">To include </w:t>
      </w:r>
      <w:r w:rsidR="00594F6B">
        <w:t>Transfer</w:t>
      </w:r>
      <w:r>
        <w:t xml:space="preserve"> transactions in the Edit List, make sure that the </w:t>
      </w:r>
      <w:r w:rsidR="00594F6B">
        <w:t>Transfers</w:t>
      </w:r>
      <w:r>
        <w:t xml:space="preserve"> toggle box is checked.</w:t>
      </w:r>
    </w:p>
    <w:p w14:paraId="625B8DF9" w14:textId="525EFD74" w:rsidR="00467C2C" w:rsidRDefault="00F55351" w:rsidP="00467C2C">
      <w:pPr>
        <w:pStyle w:val="Heading4"/>
      </w:pPr>
      <w:r>
        <w:t xml:space="preserve">Transaction Type: </w:t>
      </w:r>
      <w:r w:rsidR="00467C2C">
        <w:t>Adjustments – Toggle Box</w:t>
      </w:r>
    </w:p>
    <w:p w14:paraId="47013FFB" w14:textId="3DA8FD3E" w:rsidR="00F55351" w:rsidRDefault="00F55351" w:rsidP="00F55351">
      <w:r>
        <w:t xml:space="preserve">To include </w:t>
      </w:r>
      <w:r w:rsidR="00594F6B">
        <w:t>Adjustment</w:t>
      </w:r>
      <w:r>
        <w:t xml:space="preserve"> transactions in the Edit List, make sure that the </w:t>
      </w:r>
      <w:r w:rsidR="00594F6B">
        <w:t>Adjustments</w:t>
      </w:r>
      <w:r>
        <w:t xml:space="preserve"> toggle box is checked.</w:t>
      </w:r>
    </w:p>
    <w:p w14:paraId="6D6277AD" w14:textId="641BC0C9" w:rsidR="00467C2C" w:rsidRDefault="00467C2C" w:rsidP="00467C2C">
      <w:pPr>
        <w:pStyle w:val="Heading4"/>
      </w:pPr>
      <w:r>
        <w:lastRenderedPageBreak/>
        <w:t>Show Totals – Toggle Box</w:t>
      </w:r>
    </w:p>
    <w:p w14:paraId="4C469CC3" w14:textId="6077C9CB" w:rsidR="00F55351" w:rsidRDefault="00F55351" w:rsidP="00F55351">
      <w:r>
        <w:t xml:space="preserve">To </w:t>
      </w:r>
      <w:r w:rsidR="00594F6B">
        <w:t>show totals on the Edit List report</w:t>
      </w:r>
      <w:r>
        <w:t xml:space="preserve">, make sure that the </w:t>
      </w:r>
      <w:r w:rsidR="00594F6B">
        <w:t>Show Totals</w:t>
      </w:r>
      <w:r>
        <w:t xml:space="preserve"> toggle box is checked.</w:t>
      </w:r>
    </w:p>
    <w:p w14:paraId="7596091A" w14:textId="054D5C9A" w:rsidR="00467C2C" w:rsidRDefault="00467C2C" w:rsidP="00467C2C">
      <w:pPr>
        <w:pStyle w:val="Heading4"/>
      </w:pPr>
      <w:r>
        <w:t>Show Vendor Tag #’s – Toggle Box</w:t>
      </w:r>
    </w:p>
    <w:p w14:paraId="336B944C" w14:textId="7293DDF0" w:rsidR="00F55351" w:rsidRDefault="00F55351" w:rsidP="00F55351">
      <w:r>
        <w:t xml:space="preserve">To </w:t>
      </w:r>
      <w:r w:rsidR="00594F6B">
        <w:t>show Vendor Tag numbers on the Edit List report</w:t>
      </w:r>
      <w:r>
        <w:t xml:space="preserve">, make sure that the </w:t>
      </w:r>
      <w:r w:rsidR="00594F6B">
        <w:t>Show Vendor Tag #’s</w:t>
      </w:r>
      <w:r>
        <w:t xml:space="preserve"> toggle box is checked.</w:t>
      </w:r>
    </w:p>
    <w:p w14:paraId="2DB62651" w14:textId="77777777" w:rsidR="00AE637A" w:rsidRDefault="00AE637A" w:rsidP="00F55351"/>
    <w:p w14:paraId="0B8F45B3" w14:textId="205206EF" w:rsidR="00467C2C" w:rsidRDefault="00467C2C" w:rsidP="00467C2C">
      <w:pPr>
        <w:pStyle w:val="Heading3"/>
      </w:pPr>
      <w:bookmarkStart w:id="76" w:name="_Toc44686495"/>
      <w:bookmarkStart w:id="77" w:name="_Toc47448263"/>
      <w:r>
        <w:t>Output Destination</w:t>
      </w:r>
      <w:bookmarkEnd w:id="76"/>
      <w:bookmarkEnd w:id="77"/>
    </w:p>
    <w:p w14:paraId="05E0C470" w14:textId="7A026E38" w:rsidR="00467C2C" w:rsidRPr="00467C2C" w:rsidRDefault="00467C2C" w:rsidP="00467C2C">
      <w:r>
        <w:rPr>
          <w:noProof/>
        </w:rPr>
        <w:drawing>
          <wp:inline distT="0" distB="0" distL="0" distR="0" wp14:anchorId="4A4B5BBF" wp14:editId="480B7C89">
            <wp:extent cx="441007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075" cy="1743075"/>
                    </a:xfrm>
                    <a:prstGeom prst="rect">
                      <a:avLst/>
                    </a:prstGeom>
                  </pic:spPr>
                </pic:pic>
              </a:graphicData>
            </a:graphic>
          </wp:inline>
        </w:drawing>
      </w:r>
    </w:p>
    <w:p w14:paraId="43B05DC2" w14:textId="77777777" w:rsidR="00A15E29" w:rsidRDefault="00A15E29" w:rsidP="00A15E29">
      <w:pPr>
        <w:pStyle w:val="Heading4"/>
      </w:pPr>
      <w:bookmarkStart w:id="78" w:name="_Hlk42795723"/>
      <w:bookmarkStart w:id="79" w:name="_Hlk42795013"/>
      <w:bookmarkStart w:id="80" w:name="_Hlk42795755"/>
      <w:bookmarkStart w:id="81" w:name="_Hlk43132235"/>
      <w:bookmarkStart w:id="82" w:name="_Hlk42792835"/>
      <w:bookmarkStart w:id="83" w:name="_Hlk44143882"/>
      <w:r>
        <w:t>Destination Choice</w:t>
      </w:r>
    </w:p>
    <w:p w14:paraId="6009A355" w14:textId="77777777" w:rsidR="00A15E29" w:rsidRPr="00144B20" w:rsidRDefault="00A15E29" w:rsidP="00A15E29">
      <w:bookmarkStart w:id="84" w:name="_Hlk42794533"/>
      <w:r>
        <w:t>To choose the destination where the document should be printed, please make sure that desired output destination choice bubble is toggled.</w:t>
      </w:r>
      <w:bookmarkEnd w:id="84"/>
    </w:p>
    <w:p w14:paraId="6CCBD522" w14:textId="77777777" w:rsidR="00A15E29" w:rsidRDefault="00A15E29" w:rsidP="00A15E29">
      <w:pPr>
        <w:pStyle w:val="Heading4"/>
      </w:pPr>
      <w:bookmarkStart w:id="85" w:name="_Hlk42795444"/>
      <w:bookmarkEnd w:id="78"/>
      <w:r>
        <w:t>Layout Choice</w:t>
      </w:r>
    </w:p>
    <w:p w14:paraId="62BC70B6" w14:textId="77777777" w:rsidR="00A15E29" w:rsidRPr="00144B20" w:rsidRDefault="00A15E29" w:rsidP="00A15E29">
      <w:r>
        <w:t>To choose the preferred layout of Landscape vs. Portrait, please make sure the desired option choice bubbled is toggled.</w:t>
      </w:r>
    </w:p>
    <w:p w14:paraId="723CDD97" w14:textId="77777777" w:rsidR="00A15E29" w:rsidRDefault="00A15E29" w:rsidP="00A15E29">
      <w:pPr>
        <w:pStyle w:val="Heading4"/>
      </w:pPr>
      <w:r>
        <w:t>Lines Per Page</w:t>
      </w:r>
    </w:p>
    <w:p w14:paraId="240DE424" w14:textId="77777777" w:rsidR="00A15E29" w:rsidRPr="00144B20" w:rsidRDefault="00A15E29" w:rsidP="00A15E29">
      <w:r w:rsidRPr="00211A1F">
        <w:t>Lines per page on the report when printing.</w:t>
      </w:r>
    </w:p>
    <w:p w14:paraId="43F5FD56" w14:textId="77777777" w:rsidR="00A15E29" w:rsidRDefault="00A15E29" w:rsidP="00A15E29">
      <w:pPr>
        <w:pStyle w:val="Heading4"/>
      </w:pPr>
      <w:r>
        <w:t>Font</w:t>
      </w:r>
    </w:p>
    <w:p w14:paraId="4F04B84A"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031EC5E1" w14:textId="77777777" w:rsidR="00A15E29" w:rsidRDefault="00A15E29" w:rsidP="00A15E29">
      <w:pPr>
        <w:pStyle w:val="Heading4"/>
      </w:pPr>
      <w:bookmarkStart w:id="86" w:name="_Hlk44143915"/>
      <w:bookmarkStart w:id="87" w:name="_Hlk42795018"/>
      <w:bookmarkEnd w:id="79"/>
      <w:bookmarkEnd w:id="85"/>
      <w:r>
        <w:t>Show Parameters? – Toggle Box</w:t>
      </w:r>
    </w:p>
    <w:p w14:paraId="4E99F7CB" w14:textId="77777777" w:rsidR="00A15E29" w:rsidRDefault="00A15E29" w:rsidP="00A15E29">
      <w:r>
        <w:t>To show parameters, make sure that the toggle box is ‘ticked’ with a checkmark.</w:t>
      </w:r>
    </w:p>
    <w:p w14:paraId="03C4034A" w14:textId="77777777" w:rsidR="00A15E29" w:rsidRDefault="00A15E29" w:rsidP="00A15E29">
      <w:pPr>
        <w:pStyle w:val="Heading4"/>
      </w:pPr>
      <w:bookmarkStart w:id="88" w:name="_Hlk42885307"/>
      <w:bookmarkStart w:id="89" w:name="_Hlk42885728"/>
      <w:bookmarkStart w:id="90" w:name="_Hlk42885248"/>
      <w:bookmarkEnd w:id="80"/>
      <w:bookmarkEnd w:id="86"/>
      <w:r>
        <w:t>Export to Excel? – Toggle Box</w:t>
      </w:r>
    </w:p>
    <w:p w14:paraId="11BEDE84" w14:textId="77777777" w:rsidR="00A15E29" w:rsidRPr="00CC767A" w:rsidRDefault="00A15E29" w:rsidP="00A15E29">
      <w:r>
        <w:t>To export the printed file to an excel document, make sure that the Export to Excel toggle box is checked.</w:t>
      </w:r>
    </w:p>
    <w:p w14:paraId="626B1D02" w14:textId="77777777" w:rsidR="00A15E29" w:rsidRDefault="00A15E29" w:rsidP="00A15E29">
      <w:pPr>
        <w:pStyle w:val="Heading4"/>
      </w:pPr>
      <w:r>
        <w:t>Auto Run Excel? – Toggle Box</w:t>
      </w:r>
    </w:p>
    <w:p w14:paraId="4244B243" w14:textId="77777777" w:rsidR="00A15E29" w:rsidRPr="00CC767A" w:rsidRDefault="00A15E29" w:rsidP="00A15E29">
      <w:r>
        <w:t>To automatically open the new excel document, make sure that the Auto Run Excel toggle box is checked.</w:t>
      </w:r>
    </w:p>
    <w:bookmarkEnd w:id="88"/>
    <w:p w14:paraId="60779AB1" w14:textId="77777777" w:rsidR="00A15E29" w:rsidRDefault="00A15E29" w:rsidP="00A15E29">
      <w:pPr>
        <w:pStyle w:val="Heading4"/>
      </w:pPr>
      <w:r>
        <w:t>If Yes, File Name</w:t>
      </w:r>
    </w:p>
    <w:p w14:paraId="677656C9" w14:textId="77777777" w:rsidR="00A15E29" w:rsidRDefault="00A15E29" w:rsidP="00A15E29">
      <w:r>
        <w:t>If exporting the file to Excel, enter the desired file name.</w:t>
      </w:r>
      <w:bookmarkEnd w:id="81"/>
      <w:bookmarkEnd w:id="82"/>
      <w:bookmarkEnd w:id="87"/>
      <w:bookmarkEnd w:id="89"/>
      <w:bookmarkEnd w:id="90"/>
    </w:p>
    <w:bookmarkEnd w:id="83"/>
    <w:p w14:paraId="0A5284EC" w14:textId="77777777" w:rsidR="002E4736" w:rsidRPr="002E4736" w:rsidRDefault="002E4736" w:rsidP="002E4736"/>
    <w:p w14:paraId="4332794F" w14:textId="255FF9EB" w:rsidR="002E4736" w:rsidRDefault="002E4736" w:rsidP="002E4736">
      <w:pPr>
        <w:pStyle w:val="Heading2"/>
      </w:pPr>
      <w:bookmarkStart w:id="91" w:name="_Toc47448264"/>
      <w:r>
        <w:lastRenderedPageBreak/>
        <w:t>Post to Raw Material Files [MU6]</w:t>
      </w:r>
      <w:bookmarkEnd w:id="91"/>
    </w:p>
    <w:p w14:paraId="6E0374E6" w14:textId="69C18BAF" w:rsidR="00505019" w:rsidRPr="00505019" w:rsidRDefault="00505019" w:rsidP="00505019">
      <w:r w:rsidRPr="00535C54">
        <w:rPr>
          <w:rFonts w:cstheme="minorHAnsi"/>
        </w:rPr>
        <w:t>Posting the Warehouse transactions actually updates all files entered for the Warehouse transactions.</w:t>
      </w:r>
    </w:p>
    <w:p w14:paraId="0264AB63" w14:textId="0D660096" w:rsidR="002E4736" w:rsidRDefault="00CB170D" w:rsidP="002E4736">
      <w:pPr>
        <w:pStyle w:val="Heading3"/>
      </w:pPr>
      <w:bookmarkStart w:id="92" w:name="_Toc44686497"/>
      <w:bookmarkStart w:id="93" w:name="_Toc47448265"/>
      <w:r>
        <w:t>Selection Parameters</w:t>
      </w:r>
      <w:bookmarkEnd w:id="92"/>
      <w:bookmarkEnd w:id="93"/>
    </w:p>
    <w:p w14:paraId="1D312DBF" w14:textId="18B9440A" w:rsidR="00CB170D" w:rsidRPr="00CB170D" w:rsidRDefault="00CB170D" w:rsidP="00CB170D">
      <w:r>
        <w:rPr>
          <w:noProof/>
        </w:rPr>
        <w:drawing>
          <wp:inline distT="0" distB="0" distL="0" distR="0" wp14:anchorId="1673FAD1" wp14:editId="7A69ECD4">
            <wp:extent cx="4352925" cy="2686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52925" cy="2686050"/>
                    </a:xfrm>
                    <a:prstGeom prst="rect">
                      <a:avLst/>
                    </a:prstGeom>
                  </pic:spPr>
                </pic:pic>
              </a:graphicData>
            </a:graphic>
          </wp:inline>
        </w:drawing>
      </w:r>
    </w:p>
    <w:p w14:paraId="6514FAEC" w14:textId="14492B3A" w:rsidR="00DF0613" w:rsidRDefault="00CB170D" w:rsidP="00DF0613">
      <w:pPr>
        <w:pStyle w:val="Heading4"/>
      </w:pPr>
      <w:r>
        <w:t>Create Issues?</w:t>
      </w:r>
    </w:p>
    <w:p w14:paraId="560C0F62" w14:textId="44677610" w:rsidR="003E4E6E" w:rsidRPr="007B0B58" w:rsidRDefault="007B0B58" w:rsidP="003E4E6E">
      <w:r>
        <w:t xml:space="preserve">To create issues for all files as they are posted, enter a </w:t>
      </w:r>
      <w:r>
        <w:rPr>
          <w:b/>
          <w:bCs/>
          <w:i/>
          <w:iCs/>
          <w:u w:val="single"/>
        </w:rPr>
        <w:t>“Y”</w:t>
      </w:r>
      <w:r>
        <w:t xml:space="preserve"> in this field. If the user chooses to skip this step, enter an </w:t>
      </w:r>
      <w:r>
        <w:rPr>
          <w:b/>
          <w:bCs/>
          <w:i/>
          <w:iCs/>
          <w:u w:val="single"/>
        </w:rPr>
        <w:t>“N”</w:t>
      </w:r>
      <w:r>
        <w:t xml:space="preserve"> in this field.</w:t>
      </w:r>
    </w:p>
    <w:p w14:paraId="65A6D8B7" w14:textId="27B70F19" w:rsidR="00CB170D" w:rsidRDefault="00CB170D" w:rsidP="00CB170D">
      <w:pPr>
        <w:pStyle w:val="Heading4"/>
      </w:pPr>
      <w:r>
        <w:t>Post Date</w:t>
      </w:r>
    </w:p>
    <w:p w14:paraId="34CB0C86" w14:textId="56CBAFD9" w:rsidR="003E4E6E" w:rsidRPr="003E4E6E" w:rsidRDefault="00505019" w:rsidP="003E4E6E">
      <w:r w:rsidRPr="00535C54">
        <w:rPr>
          <w:rFonts w:cstheme="minorHAnsi"/>
        </w:rPr>
        <w:t>Enter date for posting.</w:t>
      </w:r>
    </w:p>
    <w:p w14:paraId="4CD4D6AC" w14:textId="6CAC2D5F" w:rsidR="00CB170D" w:rsidRDefault="00CB170D" w:rsidP="00CB170D">
      <w:pPr>
        <w:pStyle w:val="Heading4"/>
      </w:pPr>
      <w:r>
        <w:t>Beginning Job # / Ending Job #</w:t>
      </w:r>
    </w:p>
    <w:p w14:paraId="4C3CD60D" w14:textId="59C2294D" w:rsidR="003150F1" w:rsidRPr="00E5397E" w:rsidRDefault="003150F1" w:rsidP="003150F1">
      <w:r>
        <w:t>Enter the beginning and ending Job Number to run the report for.</w:t>
      </w:r>
    </w:p>
    <w:p w14:paraId="4923483A" w14:textId="7D5B58E7" w:rsidR="00CB170D" w:rsidRDefault="00CB170D" w:rsidP="00CB170D">
      <w:pPr>
        <w:pStyle w:val="Heading4"/>
      </w:pPr>
      <w:r>
        <w:t>Beginning Job #: 00 / Ending Job #: 00</w:t>
      </w:r>
    </w:p>
    <w:p w14:paraId="244203E3" w14:textId="2D13386D" w:rsidR="003150F1" w:rsidRPr="00E5397E" w:rsidRDefault="003150F1" w:rsidP="003150F1">
      <w:r>
        <w:t>Enter the beginning and ending Subsequent Job Number to run the report for.</w:t>
      </w:r>
    </w:p>
    <w:p w14:paraId="51F2F3B9" w14:textId="11F7CFA2" w:rsidR="00CB170D" w:rsidRDefault="00CB170D" w:rsidP="00CB170D">
      <w:pPr>
        <w:pStyle w:val="Heading4"/>
      </w:pPr>
      <w:r>
        <w:t>Beginning Date / Ending Date</w:t>
      </w:r>
    </w:p>
    <w:p w14:paraId="33A033D5" w14:textId="2B27922E" w:rsidR="003150F1" w:rsidRPr="00E5397E" w:rsidRDefault="003150F1" w:rsidP="003150F1">
      <w:r>
        <w:t>Enter the beginning and ending Date to run the report for.</w:t>
      </w:r>
    </w:p>
    <w:p w14:paraId="4900692C" w14:textId="78643A84" w:rsidR="00CB170D" w:rsidRDefault="00CB170D" w:rsidP="00CB170D">
      <w:pPr>
        <w:pStyle w:val="Heading4"/>
      </w:pPr>
      <w:r>
        <w:t>Beginning User ID / Ending User ID</w:t>
      </w:r>
    </w:p>
    <w:p w14:paraId="5EC1B962" w14:textId="741DF846" w:rsidR="003150F1" w:rsidRPr="00E5397E" w:rsidRDefault="003150F1" w:rsidP="003150F1">
      <w:r>
        <w:t>Enter the beginning and ending User ID to run the report for.</w:t>
      </w:r>
    </w:p>
    <w:p w14:paraId="23FB1AFF" w14:textId="77777777" w:rsidR="00594F6B" w:rsidRDefault="00594F6B" w:rsidP="00594F6B">
      <w:pPr>
        <w:pStyle w:val="Heading4"/>
      </w:pPr>
      <w:r>
        <w:t>Transaction Type: Receipts – Toggle Box</w:t>
      </w:r>
    </w:p>
    <w:p w14:paraId="73476374" w14:textId="21B8F542" w:rsidR="00594F6B" w:rsidRDefault="00594F6B" w:rsidP="00594F6B">
      <w:r>
        <w:t>To post Receipt transactions, make sure that the Receipts toggle box is checked.</w:t>
      </w:r>
    </w:p>
    <w:p w14:paraId="14BF4989" w14:textId="77777777" w:rsidR="00594F6B" w:rsidRDefault="00594F6B" w:rsidP="00594F6B">
      <w:pPr>
        <w:pStyle w:val="Heading4"/>
      </w:pPr>
      <w:r>
        <w:t>Transaction Type: Issues – Toggle Box</w:t>
      </w:r>
    </w:p>
    <w:p w14:paraId="0974D1EF" w14:textId="3B8FA8B9" w:rsidR="00594F6B" w:rsidRDefault="00594F6B" w:rsidP="00594F6B">
      <w:r>
        <w:t>To post Issue transactions, make sure that the Issues toggle box is checked.</w:t>
      </w:r>
    </w:p>
    <w:p w14:paraId="61A66409" w14:textId="77777777" w:rsidR="00594F6B" w:rsidRDefault="00594F6B" w:rsidP="00594F6B">
      <w:pPr>
        <w:pStyle w:val="Heading4"/>
      </w:pPr>
      <w:r>
        <w:t>Transaction Type: Transfers – Toggle Box</w:t>
      </w:r>
    </w:p>
    <w:p w14:paraId="47589F89" w14:textId="1148A76A" w:rsidR="00594F6B" w:rsidRDefault="00594F6B" w:rsidP="00594F6B">
      <w:r>
        <w:t>To post Transfer transactions, make sure that the Transfers toggle box is checked.</w:t>
      </w:r>
    </w:p>
    <w:p w14:paraId="2DED24AF" w14:textId="77777777" w:rsidR="00594F6B" w:rsidRDefault="00594F6B" w:rsidP="00594F6B">
      <w:pPr>
        <w:pStyle w:val="Heading4"/>
      </w:pPr>
      <w:r>
        <w:lastRenderedPageBreak/>
        <w:t>Transaction Type: Adjustments – Toggle Box</w:t>
      </w:r>
    </w:p>
    <w:p w14:paraId="7DA52636" w14:textId="39C62FCB" w:rsidR="00594F6B" w:rsidRDefault="00594F6B" w:rsidP="00594F6B">
      <w:r>
        <w:t>To post Adjustment transactions, make sure that the Adjustments toggle box is checked.</w:t>
      </w:r>
    </w:p>
    <w:p w14:paraId="43B7E140" w14:textId="77777777" w:rsidR="00594F6B" w:rsidRDefault="00594F6B" w:rsidP="00594F6B">
      <w:pPr>
        <w:pStyle w:val="Heading4"/>
      </w:pPr>
      <w:r>
        <w:t>Show Totals – Toggle Box</w:t>
      </w:r>
    </w:p>
    <w:p w14:paraId="00492301" w14:textId="03245DE9" w:rsidR="00594F6B" w:rsidRDefault="00594F6B" w:rsidP="00594F6B">
      <w:r>
        <w:t>To show totals on the report, make sure that the Show Totals toggle box is checked.</w:t>
      </w:r>
    </w:p>
    <w:p w14:paraId="10D08D2C" w14:textId="77777777" w:rsidR="00594F6B" w:rsidRDefault="00594F6B" w:rsidP="00594F6B">
      <w:pPr>
        <w:pStyle w:val="Heading4"/>
      </w:pPr>
      <w:r>
        <w:t>Show Vendor Tag #’s – Toggle Box</w:t>
      </w:r>
    </w:p>
    <w:p w14:paraId="2BC4801E" w14:textId="25335AFC" w:rsidR="00594F6B" w:rsidRDefault="00594F6B" w:rsidP="00594F6B">
      <w:r>
        <w:t>To show Vendor Tag numbers on the report, make sure that the Show Vendor Tag #’s toggle box is checked.</w:t>
      </w:r>
    </w:p>
    <w:p w14:paraId="7FB0C634" w14:textId="67CF4A50" w:rsidR="00467C2C" w:rsidRDefault="00CB170D" w:rsidP="00467C2C">
      <w:pPr>
        <w:pStyle w:val="Heading3"/>
      </w:pPr>
      <w:bookmarkStart w:id="94" w:name="_Toc44686498"/>
      <w:bookmarkStart w:id="95" w:name="_Toc47448266"/>
      <w:r>
        <w:t>Output Destination</w:t>
      </w:r>
      <w:bookmarkEnd w:id="94"/>
      <w:bookmarkEnd w:id="95"/>
    </w:p>
    <w:p w14:paraId="1662C185" w14:textId="2DAB151E" w:rsidR="00CB170D" w:rsidRPr="00CB170D" w:rsidRDefault="00CB170D" w:rsidP="00CB170D">
      <w:r>
        <w:rPr>
          <w:noProof/>
        </w:rPr>
        <w:drawing>
          <wp:inline distT="0" distB="0" distL="0" distR="0" wp14:anchorId="1755F266" wp14:editId="5740E601">
            <wp:extent cx="43719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1975" cy="1704975"/>
                    </a:xfrm>
                    <a:prstGeom prst="rect">
                      <a:avLst/>
                    </a:prstGeom>
                  </pic:spPr>
                </pic:pic>
              </a:graphicData>
            </a:graphic>
          </wp:inline>
        </w:drawing>
      </w:r>
    </w:p>
    <w:p w14:paraId="7BD062DF" w14:textId="77777777" w:rsidR="00A15E29" w:rsidRDefault="00A15E29" w:rsidP="00A15E29">
      <w:pPr>
        <w:pStyle w:val="Heading4"/>
      </w:pPr>
      <w:r>
        <w:t>Destination Choice</w:t>
      </w:r>
    </w:p>
    <w:p w14:paraId="046E02F8" w14:textId="77777777" w:rsidR="00A15E29" w:rsidRPr="00144B20" w:rsidRDefault="00A15E29" w:rsidP="00A15E29">
      <w:r>
        <w:t>To choose the destination where the document should be printed, please make sure that desired output destination choice bubble is toggled.</w:t>
      </w:r>
    </w:p>
    <w:p w14:paraId="0B74A49C" w14:textId="77777777" w:rsidR="00A15E29" w:rsidRDefault="00A15E29" w:rsidP="00A15E29">
      <w:pPr>
        <w:pStyle w:val="Heading4"/>
      </w:pPr>
      <w:r>
        <w:t>Layout Choice</w:t>
      </w:r>
    </w:p>
    <w:p w14:paraId="14DBB736" w14:textId="77777777" w:rsidR="00A15E29" w:rsidRPr="00144B20" w:rsidRDefault="00A15E29" w:rsidP="00A15E29">
      <w:r>
        <w:t>To choose the preferred layout of Landscape vs. Portrait, please make sure the desired option choice bubbled is toggled.</w:t>
      </w:r>
    </w:p>
    <w:p w14:paraId="4C10517B" w14:textId="77777777" w:rsidR="00A15E29" w:rsidRDefault="00A15E29" w:rsidP="00A15E29">
      <w:pPr>
        <w:pStyle w:val="Heading4"/>
      </w:pPr>
      <w:r>
        <w:t>Lines Per Page</w:t>
      </w:r>
    </w:p>
    <w:p w14:paraId="2912C4BC" w14:textId="77777777" w:rsidR="00A15E29" w:rsidRPr="00144B20" w:rsidRDefault="00A15E29" w:rsidP="00A15E29">
      <w:r w:rsidRPr="00211A1F">
        <w:t>Lines per page on the report when printing.</w:t>
      </w:r>
    </w:p>
    <w:p w14:paraId="50122D19" w14:textId="77777777" w:rsidR="00A15E29" w:rsidRDefault="00A15E29" w:rsidP="00A15E29">
      <w:pPr>
        <w:pStyle w:val="Heading4"/>
      </w:pPr>
      <w:r>
        <w:t>Font</w:t>
      </w:r>
    </w:p>
    <w:p w14:paraId="6458F8E3"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44511061" w14:textId="77777777" w:rsidR="00A15E29" w:rsidRDefault="00A15E29" w:rsidP="00A15E29">
      <w:pPr>
        <w:pStyle w:val="Heading4"/>
      </w:pPr>
      <w:r>
        <w:t>Show Parameters? – Toggle Box</w:t>
      </w:r>
    </w:p>
    <w:p w14:paraId="74EE3300" w14:textId="77777777" w:rsidR="00A15E29" w:rsidRDefault="00A15E29" w:rsidP="00A15E29">
      <w:r>
        <w:t>To show parameters, make sure that the toggle box is ‘ticked’ with a checkmark.</w:t>
      </w:r>
    </w:p>
    <w:p w14:paraId="71277810" w14:textId="77777777" w:rsidR="00A15E29" w:rsidRDefault="00A15E29" w:rsidP="00A15E29">
      <w:pPr>
        <w:pStyle w:val="Heading4"/>
      </w:pPr>
      <w:r>
        <w:t>Export to Excel? – Toggle Box</w:t>
      </w:r>
    </w:p>
    <w:p w14:paraId="123601C4" w14:textId="77777777" w:rsidR="00A15E29" w:rsidRPr="00CC767A" w:rsidRDefault="00A15E29" w:rsidP="00A15E29">
      <w:r>
        <w:t>To export the printed file to an excel document, make sure that the Export to Excel toggle box is checked.</w:t>
      </w:r>
    </w:p>
    <w:p w14:paraId="3CEE6ABC" w14:textId="77777777" w:rsidR="00A15E29" w:rsidRDefault="00A15E29" w:rsidP="00A15E29">
      <w:pPr>
        <w:pStyle w:val="Heading4"/>
      </w:pPr>
      <w:r>
        <w:t>Auto Run Excel? – Toggle Box</w:t>
      </w:r>
    </w:p>
    <w:p w14:paraId="2181806C" w14:textId="77777777" w:rsidR="00A15E29" w:rsidRPr="00CC767A" w:rsidRDefault="00A15E29" w:rsidP="00A15E29">
      <w:r>
        <w:t>To automatically open the new excel document, make sure that the Auto Run Excel toggle box is checked.</w:t>
      </w:r>
    </w:p>
    <w:p w14:paraId="002865B6" w14:textId="77777777" w:rsidR="00A15E29" w:rsidRDefault="00A15E29" w:rsidP="00A15E29">
      <w:pPr>
        <w:pStyle w:val="Heading4"/>
      </w:pPr>
      <w:r>
        <w:t>If Yes, File Name</w:t>
      </w:r>
    </w:p>
    <w:p w14:paraId="28D2AC9E" w14:textId="77777777" w:rsidR="00A15E29" w:rsidRDefault="00A15E29" w:rsidP="00A15E29">
      <w:r>
        <w:t>If exporting the file to Excel, enter the desired file name.</w:t>
      </w:r>
    </w:p>
    <w:p w14:paraId="527BABB3" w14:textId="3AC9B88F" w:rsidR="002E4736" w:rsidRDefault="002E4736" w:rsidP="002E4736">
      <w:pPr>
        <w:pStyle w:val="Heading2"/>
      </w:pPr>
      <w:bookmarkStart w:id="96" w:name="_Toc47448267"/>
      <w:r>
        <w:lastRenderedPageBreak/>
        <w:t>Delete Zero Quantity RM Bins [MU7]</w:t>
      </w:r>
      <w:bookmarkEnd w:id="96"/>
    </w:p>
    <w:p w14:paraId="67BA0FFA" w14:textId="393D8FC3" w:rsidR="00505019" w:rsidRPr="00505019" w:rsidRDefault="00505019" w:rsidP="00505019">
      <w:r w:rsidRPr="003D616C">
        <w:rPr>
          <w:rFonts w:cstheme="minorHAnsi"/>
        </w:rPr>
        <w:t>Zero quantity Bins &amp; Tags may be purged from the system to provide cleaner Reports and Inquiries and to save disk space.</w:t>
      </w:r>
    </w:p>
    <w:p w14:paraId="1FB117E4" w14:textId="18EB7194" w:rsidR="00CB170D" w:rsidRPr="00CB170D" w:rsidRDefault="00CB170D" w:rsidP="00CB170D">
      <w:r>
        <w:rPr>
          <w:noProof/>
        </w:rPr>
        <w:drawing>
          <wp:inline distT="0" distB="0" distL="0" distR="0" wp14:anchorId="1B70FFA1" wp14:editId="590B7431">
            <wp:extent cx="4267200" cy="2676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2676525"/>
                    </a:xfrm>
                    <a:prstGeom prst="rect">
                      <a:avLst/>
                    </a:prstGeom>
                  </pic:spPr>
                </pic:pic>
              </a:graphicData>
            </a:graphic>
          </wp:inline>
        </w:drawing>
      </w:r>
    </w:p>
    <w:p w14:paraId="6DD813CD" w14:textId="04774C2C" w:rsidR="00CB170D" w:rsidRDefault="00CB170D" w:rsidP="00CB170D">
      <w:pPr>
        <w:pStyle w:val="Heading4"/>
      </w:pPr>
      <w:r>
        <w:t>START PROCESS</w:t>
      </w:r>
    </w:p>
    <w:p w14:paraId="6FB1D51A" w14:textId="283F061D" w:rsidR="003E4E6E" w:rsidRPr="004D65A2" w:rsidRDefault="004D65A2" w:rsidP="003E4E6E">
      <w:r>
        <w:t xml:space="preserve">Click the </w:t>
      </w:r>
      <w:r>
        <w:rPr>
          <w:b/>
          <w:bCs/>
          <w:i/>
          <w:iCs/>
          <w:u w:val="single"/>
        </w:rPr>
        <w:t>“Start Process”</w:t>
      </w:r>
      <w:r>
        <w:t xml:space="preserve"> button to begin the process of deleted all empty Raw Material bins from the system.</w:t>
      </w:r>
    </w:p>
    <w:p w14:paraId="68AA85BB" w14:textId="09D1B892" w:rsidR="00CB170D" w:rsidRDefault="00CB170D" w:rsidP="00CB170D">
      <w:pPr>
        <w:pStyle w:val="Heading4"/>
      </w:pPr>
      <w:r>
        <w:t>CANCEL</w:t>
      </w:r>
    </w:p>
    <w:p w14:paraId="7CAEAEB2" w14:textId="57350623" w:rsidR="00CB170D" w:rsidRDefault="004D65A2" w:rsidP="00CB170D">
      <w:r>
        <w:t xml:space="preserve">Click the </w:t>
      </w:r>
      <w:r>
        <w:rPr>
          <w:b/>
          <w:bCs/>
          <w:i/>
          <w:iCs/>
          <w:u w:val="single"/>
        </w:rPr>
        <w:t>“Cancel”</w:t>
      </w:r>
      <w:r>
        <w:t xml:space="preserve"> button to exit the Delete Zero Quantity screen.</w:t>
      </w:r>
    </w:p>
    <w:p w14:paraId="28395F95" w14:textId="7B053018" w:rsidR="00AE637A" w:rsidRDefault="00AE637A" w:rsidP="00CB170D"/>
    <w:p w14:paraId="597FECE6" w14:textId="3E3636E3" w:rsidR="002E4736" w:rsidRDefault="002E4736" w:rsidP="002E4736">
      <w:pPr>
        <w:pStyle w:val="Heading2"/>
      </w:pPr>
      <w:bookmarkStart w:id="97" w:name="_Toc47448268"/>
      <w:r>
        <w:t>RM Load Tag Creation [MU8]</w:t>
      </w:r>
      <w:bookmarkEnd w:id="97"/>
    </w:p>
    <w:p w14:paraId="40E47BEE" w14:textId="229BE043" w:rsidR="00594F6B" w:rsidRPr="00594F6B" w:rsidRDefault="00594F6B" w:rsidP="00594F6B">
      <w:r>
        <w:rPr>
          <w:noProof/>
        </w:rPr>
        <w:drawing>
          <wp:inline distT="0" distB="0" distL="0" distR="0" wp14:anchorId="50F72D66" wp14:editId="359591B3">
            <wp:extent cx="4924425" cy="28860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4425" cy="2886075"/>
                    </a:xfrm>
                    <a:prstGeom prst="rect">
                      <a:avLst/>
                    </a:prstGeom>
                  </pic:spPr>
                </pic:pic>
              </a:graphicData>
            </a:graphic>
          </wp:inline>
        </w:drawing>
      </w:r>
    </w:p>
    <w:p w14:paraId="70D94813" w14:textId="77777777" w:rsidR="00CB170D" w:rsidRDefault="00CB170D" w:rsidP="00CB170D">
      <w:pPr>
        <w:pStyle w:val="Heading3"/>
      </w:pPr>
      <w:bookmarkStart w:id="98" w:name="_Toc44686501"/>
      <w:bookmarkStart w:id="99" w:name="_Toc47448269"/>
      <w:r>
        <w:lastRenderedPageBreak/>
        <w:t>Selection Parameters</w:t>
      </w:r>
      <w:bookmarkEnd w:id="98"/>
      <w:bookmarkEnd w:id="99"/>
    </w:p>
    <w:p w14:paraId="5AAEE561" w14:textId="17DAE8F9" w:rsidR="00CB170D" w:rsidRDefault="00CB170D" w:rsidP="00CB170D">
      <w:pPr>
        <w:pStyle w:val="Heading4"/>
      </w:pPr>
      <w:r>
        <w:t>Reprint Tag – Toggle Box</w:t>
      </w:r>
    </w:p>
    <w:p w14:paraId="15D1AAAA" w14:textId="1330A7D1" w:rsidR="00594F6B" w:rsidRDefault="00594F6B" w:rsidP="00594F6B">
      <w:r>
        <w:t>To reprint a previously printed load tag, make sure that the Reprint Load Tag toggle box is checked.</w:t>
      </w:r>
    </w:p>
    <w:p w14:paraId="35702E66" w14:textId="5DB7D008" w:rsidR="00CB170D" w:rsidRDefault="00CB170D" w:rsidP="00CB170D">
      <w:pPr>
        <w:pStyle w:val="Heading4"/>
      </w:pPr>
      <w:r>
        <w:t>Enter P</w:t>
      </w:r>
      <w:r w:rsidR="003150F1">
        <w:t>O</w:t>
      </w:r>
      <w:r>
        <w:t>s Separated by Comma</w:t>
      </w:r>
    </w:p>
    <w:p w14:paraId="5D705C1E" w14:textId="3F7F3DC0" w:rsidR="003E4E6E" w:rsidRPr="003E4E6E" w:rsidRDefault="004D65A2" w:rsidP="003E4E6E">
      <w:r>
        <w:t>If the user wishes to create load tags for purchase orders that are not in a sequence, they may enter whichever PO numbers they wish here, separated with a comma between each.</w:t>
      </w:r>
    </w:p>
    <w:p w14:paraId="07227851" w14:textId="3A8AC2CA" w:rsidR="00DF0613" w:rsidRDefault="00CB170D" w:rsidP="00DF0613">
      <w:pPr>
        <w:pStyle w:val="Heading4"/>
      </w:pPr>
      <w:r>
        <w:t>Enter Job(s) Separated by Comma</w:t>
      </w:r>
    </w:p>
    <w:p w14:paraId="7513F74B" w14:textId="45E47695" w:rsidR="004D65A2" w:rsidRPr="003E4E6E" w:rsidRDefault="004D65A2" w:rsidP="004D65A2">
      <w:r>
        <w:t>If the user wishes to create load tags for jobs that are not in a sequence, they may enter whichever Job numbers they wish here, separated with a comma between each.</w:t>
      </w:r>
    </w:p>
    <w:p w14:paraId="3F03FF3B" w14:textId="06E4CD1D" w:rsidR="00467C2C" w:rsidRDefault="00CB170D" w:rsidP="00467C2C">
      <w:pPr>
        <w:pStyle w:val="Heading4"/>
      </w:pPr>
      <w:r>
        <w:t>From PO # / To PO #</w:t>
      </w:r>
    </w:p>
    <w:p w14:paraId="25BEBEE5" w14:textId="3DF544AB" w:rsidR="003150F1" w:rsidRPr="00E5397E" w:rsidRDefault="004D65A2" w:rsidP="003150F1">
      <w:bookmarkStart w:id="100" w:name="_Hlk44148911"/>
      <w:r>
        <w:t>If the user wishes to create load tags for purchase orders that are in order, they may en</w:t>
      </w:r>
      <w:r w:rsidR="003150F1">
        <w:t>ter the beginning and ending Purchase Order Number to create Load Tags for.</w:t>
      </w:r>
    </w:p>
    <w:bookmarkEnd w:id="100"/>
    <w:p w14:paraId="589C337D" w14:textId="4293F847" w:rsidR="00467C2C" w:rsidRDefault="00CB170D" w:rsidP="00467C2C">
      <w:pPr>
        <w:pStyle w:val="Heading4"/>
      </w:pPr>
      <w:r>
        <w:t>From Job # / To Job #</w:t>
      </w:r>
    </w:p>
    <w:p w14:paraId="1D598485" w14:textId="0F6C73FE" w:rsidR="003150F1" w:rsidRPr="00E5397E" w:rsidRDefault="004D65A2" w:rsidP="003150F1">
      <w:r>
        <w:t>If the user wishes to create load tags for jobs that are in order, they may e</w:t>
      </w:r>
      <w:r w:rsidR="003150F1">
        <w:t xml:space="preserve">nter the beginning and ending </w:t>
      </w:r>
      <w:r>
        <w:t>Job</w:t>
      </w:r>
      <w:r w:rsidR="003150F1">
        <w:t xml:space="preserve"> Number</w:t>
      </w:r>
      <w:r w:rsidR="00211A35">
        <w:t>s</w:t>
      </w:r>
      <w:r w:rsidR="003150F1">
        <w:t xml:space="preserve"> to create Load Tags for.</w:t>
      </w:r>
    </w:p>
    <w:p w14:paraId="18C1A05D" w14:textId="789B9AE3" w:rsidR="00467C2C" w:rsidRDefault="00CB170D" w:rsidP="00467C2C">
      <w:pPr>
        <w:pStyle w:val="Heading4"/>
      </w:pPr>
      <w:r>
        <w:t>From Job#: 00 / To Job #: 00</w:t>
      </w:r>
    </w:p>
    <w:p w14:paraId="1CD3DD1B" w14:textId="052B7781" w:rsidR="003150F1" w:rsidRPr="00E5397E" w:rsidRDefault="003150F1" w:rsidP="003150F1">
      <w:r>
        <w:t>Enter the beginning and ending Purchase Order Number to create Load Tags for.</w:t>
      </w:r>
    </w:p>
    <w:p w14:paraId="2A9878F6" w14:textId="6CFBE386" w:rsidR="00467C2C" w:rsidRDefault="00CB170D" w:rsidP="00467C2C">
      <w:pPr>
        <w:pStyle w:val="Heading4"/>
      </w:pPr>
      <w:r>
        <w:t>From RM Item # / To RM Item #</w:t>
      </w:r>
    </w:p>
    <w:p w14:paraId="4AE17A14" w14:textId="53F0C206" w:rsidR="003150F1" w:rsidRPr="00E5397E" w:rsidRDefault="003150F1" w:rsidP="003150F1">
      <w:r>
        <w:t>Enter the beginning and ending Purchase Order Number to create Load Tags for.</w:t>
      </w:r>
    </w:p>
    <w:p w14:paraId="6734FA94" w14:textId="41A47029" w:rsidR="00467C2C" w:rsidRDefault="00CB170D" w:rsidP="00467C2C">
      <w:pPr>
        <w:pStyle w:val="Heading4"/>
      </w:pPr>
      <w:r>
        <w:t>Auto Print Label? – Toggle Box</w:t>
      </w:r>
    </w:p>
    <w:p w14:paraId="1D3102B0" w14:textId="2E7F59DA" w:rsidR="00594F6B" w:rsidRDefault="00594F6B" w:rsidP="00594F6B">
      <w:r>
        <w:t>To automatically print labels upon creation, make sure that the Auto Print Label toggle box is checked.</w:t>
      </w:r>
    </w:p>
    <w:p w14:paraId="47F471D5" w14:textId="4352D6AF" w:rsidR="00CB170D" w:rsidRDefault="00CB170D" w:rsidP="00CB170D">
      <w:pPr>
        <w:pStyle w:val="Heading4"/>
      </w:pPr>
      <w:r>
        <w:t>Label Matrix Label File</w:t>
      </w:r>
    </w:p>
    <w:p w14:paraId="5C02DAC7" w14:textId="50D3A5CD" w:rsidR="003E4E6E" w:rsidRPr="00211A35" w:rsidRDefault="00211A35" w:rsidP="003E4E6E">
      <w:r>
        <w:t xml:space="preserve">The user may enter the name of Label Matrix label file they wish to create. Alternatively, they may press the </w:t>
      </w:r>
      <w:r>
        <w:rPr>
          <w:b/>
          <w:bCs/>
          <w:i/>
          <w:iCs/>
          <w:u w:val="single"/>
        </w:rPr>
        <w:t>“F1”</w:t>
      </w:r>
      <w:r>
        <w:t xml:space="preserve"> key to choose a file using the Windows Explorer window.</w:t>
      </w:r>
    </w:p>
    <w:p w14:paraId="07BFE52E" w14:textId="748FF103" w:rsidR="00CB170D" w:rsidRDefault="00CB170D" w:rsidP="00CB170D">
      <w:pPr>
        <w:pStyle w:val="Heading4"/>
      </w:pPr>
      <w:r>
        <w:t>PO/Job Status (Choice)</w:t>
      </w:r>
    </w:p>
    <w:p w14:paraId="1C3D640C" w14:textId="0F84BA95" w:rsidR="00211A35" w:rsidRDefault="00211A35" w:rsidP="00211A35">
      <w:bookmarkStart w:id="101" w:name="_Hlk42887763"/>
      <w:bookmarkStart w:id="102" w:name="_Hlk43829608"/>
      <w:r>
        <w:t xml:space="preserve">To choose the preferred status option of Open vs. Closed (Or All), please make sure </w:t>
      </w:r>
      <w:bookmarkStart w:id="103" w:name="_Hlk43134919"/>
      <w:r>
        <w:t>the desired option choice bubble is toggled</w:t>
      </w:r>
      <w:bookmarkEnd w:id="103"/>
      <w:r>
        <w:t>.</w:t>
      </w:r>
      <w:bookmarkEnd w:id="101"/>
    </w:p>
    <w:bookmarkEnd w:id="102"/>
    <w:p w14:paraId="67C7BF4B" w14:textId="0E856B7A" w:rsidR="00CB170D" w:rsidRDefault="00CB170D" w:rsidP="00CB170D">
      <w:pPr>
        <w:pStyle w:val="Heading4"/>
      </w:pPr>
      <w:r>
        <w:t>Show LWD in 16ths? – Toggle Box</w:t>
      </w:r>
    </w:p>
    <w:p w14:paraId="66A6C4D4" w14:textId="3D27D684" w:rsidR="00594F6B" w:rsidRDefault="00594F6B" w:rsidP="00594F6B">
      <w:r>
        <w:t>To show the LWD in sixteenths, make sure that this toggle box is checked.</w:t>
      </w:r>
    </w:p>
    <w:p w14:paraId="3C5D51EE" w14:textId="0D01BD0E" w:rsidR="00AE637A" w:rsidRDefault="00AE637A" w:rsidP="00594F6B"/>
    <w:p w14:paraId="16BE8D2B" w14:textId="4854B749" w:rsidR="00AE637A" w:rsidRDefault="00AE637A" w:rsidP="00594F6B"/>
    <w:p w14:paraId="75083A7E" w14:textId="3441BCB6" w:rsidR="00AE637A" w:rsidRDefault="00AE637A" w:rsidP="00594F6B"/>
    <w:p w14:paraId="58F16CA1" w14:textId="77777777" w:rsidR="007844E7" w:rsidRDefault="007844E7" w:rsidP="00594F6B"/>
    <w:p w14:paraId="4B51284C" w14:textId="179A4B9C" w:rsidR="007844E7" w:rsidRDefault="007844E7" w:rsidP="002E4736">
      <w:pPr>
        <w:pStyle w:val="Heading1"/>
        <w:rPr>
          <w:b/>
          <w:bCs/>
        </w:rPr>
      </w:pPr>
      <w:bookmarkStart w:id="104" w:name="_Toc47448270"/>
      <w:r>
        <w:rPr>
          <w:b/>
          <w:bCs/>
        </w:rPr>
        <w:lastRenderedPageBreak/>
        <w:t>Raw Material Inventory Control and Warehouse Transactions</w:t>
      </w:r>
      <w:bookmarkEnd w:id="104"/>
    </w:p>
    <w:p w14:paraId="1810BD34" w14:textId="1CB7A4C7" w:rsidR="007844E7" w:rsidRDefault="007844E7" w:rsidP="007844E7">
      <w:pPr>
        <w:rPr>
          <w:rFonts w:cstheme="minorHAnsi"/>
        </w:rPr>
      </w:pPr>
      <w:r w:rsidRPr="001B690D">
        <w:rPr>
          <w:rFonts w:cstheme="minorHAnsi"/>
        </w:rPr>
        <w:t xml:space="preserve">Let’s explain how raw material control works.  Since estimated materials (item code = </w:t>
      </w:r>
      <w:r w:rsidRPr="007844E7">
        <w:rPr>
          <w:rFonts w:cstheme="minorHAnsi"/>
          <w:b/>
          <w:bCs/>
          <w:i/>
          <w:iCs/>
          <w:u w:val="single"/>
        </w:rPr>
        <w:t>“E”</w:t>
      </w:r>
      <w:r w:rsidRPr="001B690D">
        <w:rPr>
          <w:rFonts w:cstheme="minorHAnsi"/>
        </w:rPr>
        <w:t xml:space="preserve">) have no inventory control, this discussion will only address Real material (item code = </w:t>
      </w:r>
      <w:r w:rsidRPr="007844E7">
        <w:rPr>
          <w:rFonts w:cstheme="minorHAnsi"/>
          <w:b/>
          <w:bCs/>
          <w:i/>
          <w:iCs/>
          <w:u w:val="single"/>
        </w:rPr>
        <w:t>“R”</w:t>
      </w:r>
      <w:r w:rsidRPr="001B690D">
        <w:rPr>
          <w:rFonts w:cstheme="minorHAnsi"/>
        </w:rPr>
        <w:t xml:space="preserve">) When creating jobs, the materials required are transferred from the estimate.  </w:t>
      </w:r>
    </w:p>
    <w:p w14:paraId="2CD2AC5C" w14:textId="57CF3FAE" w:rsidR="007844E7" w:rsidRDefault="007844E7" w:rsidP="007844E7">
      <w:pPr>
        <w:rPr>
          <w:rFonts w:cstheme="minorHAnsi"/>
        </w:rPr>
      </w:pPr>
      <w:r w:rsidRPr="001B690D">
        <w:rPr>
          <w:rFonts w:cstheme="minorHAnsi"/>
        </w:rPr>
        <w:t xml:space="preserve">Any time the user presses the </w:t>
      </w:r>
      <w:r w:rsidRPr="007844E7">
        <w:rPr>
          <w:rFonts w:cstheme="minorHAnsi"/>
          <w:b/>
          <w:bCs/>
          <w:i/>
          <w:iCs/>
          <w:u w:val="single"/>
        </w:rPr>
        <w:t>“</w:t>
      </w:r>
      <w:proofErr w:type="spellStart"/>
      <w:r w:rsidRPr="007844E7">
        <w:rPr>
          <w:rFonts w:cstheme="minorHAnsi"/>
          <w:b/>
          <w:bCs/>
          <w:i/>
          <w:iCs/>
          <w:u w:val="single"/>
        </w:rPr>
        <w:t>StandardCreate</w:t>
      </w:r>
      <w:proofErr w:type="spellEnd"/>
      <w:r w:rsidRPr="007844E7">
        <w:rPr>
          <w:rFonts w:cstheme="minorHAnsi"/>
          <w:b/>
          <w:bCs/>
          <w:i/>
          <w:iCs/>
          <w:u w:val="single"/>
        </w:rPr>
        <w:t>”</w:t>
      </w:r>
      <w:r w:rsidRPr="001B690D">
        <w:rPr>
          <w:rFonts w:cstheme="minorHAnsi"/>
        </w:rPr>
        <w:t xml:space="preserve"> key in the job file, the materials transfer again.  The quantity of board required shown as MRP in the job file is controlled by the S-8-JOB QTY field.  Options include</w:t>
      </w:r>
      <w:r>
        <w:rPr>
          <w:rFonts w:cstheme="minorHAnsi"/>
        </w:rPr>
        <w:t xml:space="preserve"> the following</w:t>
      </w:r>
      <w:r w:rsidRPr="001B690D">
        <w:rPr>
          <w:rFonts w:cstheme="min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7844E7" w14:paraId="265B77AA" w14:textId="77777777" w:rsidTr="007844E7">
        <w:trPr>
          <w:trHeight w:val="395"/>
        </w:trPr>
        <w:tc>
          <w:tcPr>
            <w:tcW w:w="8905" w:type="dxa"/>
          </w:tcPr>
          <w:p w14:paraId="5386A79D" w14:textId="1F815F42" w:rsidR="007844E7" w:rsidRDefault="007844E7" w:rsidP="007844E7">
            <w:pPr>
              <w:rPr>
                <w:rFonts w:cstheme="minorHAnsi"/>
              </w:rPr>
            </w:pPr>
            <w:r>
              <w:rPr>
                <w:rFonts w:cstheme="minorHAnsi"/>
              </w:rPr>
              <w:t>Net Sheets Only</w:t>
            </w:r>
          </w:p>
        </w:tc>
      </w:tr>
      <w:tr w:rsidR="007844E7" w14:paraId="3746DBA3" w14:textId="77777777" w:rsidTr="007844E7">
        <w:trPr>
          <w:trHeight w:val="350"/>
        </w:trPr>
        <w:tc>
          <w:tcPr>
            <w:tcW w:w="8905" w:type="dxa"/>
          </w:tcPr>
          <w:p w14:paraId="77AA19FD" w14:textId="67A141C3" w:rsidR="007844E7" w:rsidRDefault="007844E7" w:rsidP="007844E7">
            <w:pPr>
              <w:rPr>
                <w:rFonts w:cstheme="minorHAnsi"/>
              </w:rPr>
            </w:pPr>
            <w:r>
              <w:rPr>
                <w:rFonts w:cstheme="minorHAnsi"/>
              </w:rPr>
              <w:t>Net Sheets Plus Waste</w:t>
            </w:r>
          </w:p>
        </w:tc>
      </w:tr>
      <w:tr w:rsidR="007844E7" w14:paraId="23A60AA1" w14:textId="77777777" w:rsidTr="007844E7">
        <w:trPr>
          <w:trHeight w:val="521"/>
        </w:trPr>
        <w:tc>
          <w:tcPr>
            <w:tcW w:w="8905" w:type="dxa"/>
          </w:tcPr>
          <w:p w14:paraId="407E3AE8" w14:textId="7325F0B4" w:rsidR="007844E7" w:rsidRDefault="007844E7" w:rsidP="007844E7">
            <w:pPr>
              <w:rPr>
                <w:rFonts w:cstheme="minorHAnsi"/>
              </w:rPr>
            </w:pPr>
            <w:r>
              <w:rPr>
                <w:rFonts w:cstheme="minorHAnsi"/>
              </w:rPr>
              <w:t>Net Sheet Plus Waste &amp; Overrun Quantity Based on the Customer Order’s Overrun Percentage</w:t>
            </w:r>
          </w:p>
        </w:tc>
      </w:tr>
    </w:tbl>
    <w:p w14:paraId="72F7A0E8" w14:textId="77777777" w:rsidR="007844E7" w:rsidRDefault="007844E7" w:rsidP="007844E7">
      <w:pPr>
        <w:rPr>
          <w:rFonts w:cstheme="minorHAnsi"/>
        </w:rPr>
      </w:pPr>
      <w:r w:rsidRPr="001B690D">
        <w:rPr>
          <w:rFonts w:cstheme="minorHAnsi"/>
        </w:rPr>
        <w:t xml:space="preserve">Adding purchase orders for Real material such as a stocked sheets or rolls, which do not require a job number, will increase the items on order quantity.  If the job number is entered on the PO, then raw material receipts for the board “could” simultaneously create a material issue to the job if the S-8-Autoissue logical value is set to </w:t>
      </w:r>
      <w:r>
        <w:rPr>
          <w:rFonts w:cstheme="minorHAnsi"/>
          <w:b/>
          <w:bCs/>
          <w:i/>
          <w:iCs/>
          <w:u w:val="single"/>
        </w:rPr>
        <w:t>“Yes”</w:t>
      </w:r>
      <w:r w:rsidRPr="001B690D">
        <w:rPr>
          <w:rFonts w:cstheme="minorHAnsi"/>
        </w:rPr>
        <w:t xml:space="preserve">.  </w:t>
      </w:r>
    </w:p>
    <w:p w14:paraId="1D5AEA41" w14:textId="07DAE108" w:rsidR="007844E7" w:rsidRDefault="007844E7" w:rsidP="007844E7">
      <w:pPr>
        <w:rPr>
          <w:rFonts w:cstheme="minorHAnsi"/>
        </w:rPr>
      </w:pPr>
      <w:r w:rsidRPr="001B690D">
        <w:rPr>
          <w:rFonts w:cstheme="minorHAnsi"/>
        </w:rPr>
        <w:t>If no job# is defined on the purchase order, then the user must add both the receipt as well as the material issue as separate steps.  Therefore, stock sheets or rolls purchased for inventory and used on multiple jobs must have a separate issue added for each job.</w:t>
      </w:r>
    </w:p>
    <w:p w14:paraId="1E684DE2" w14:textId="6A28E9ED" w:rsidR="007844E7" w:rsidRDefault="007844E7" w:rsidP="007844E7">
      <w:pPr>
        <w:rPr>
          <w:rFonts w:cstheme="minorHAnsi"/>
        </w:rPr>
      </w:pPr>
      <w:r w:rsidRPr="001B690D">
        <w:rPr>
          <w:rFonts w:cstheme="minorHAnsi"/>
        </w:rPr>
        <w:t xml:space="preserve">When allocating material to a job via the </w:t>
      </w:r>
      <w:r w:rsidRPr="007844E7">
        <w:rPr>
          <w:rFonts w:cstheme="minorHAnsi"/>
          <w:b/>
          <w:bCs/>
          <w:i/>
          <w:iCs/>
          <w:u w:val="single"/>
        </w:rPr>
        <w:t>“F”-“3”</w:t>
      </w:r>
      <w:r w:rsidRPr="001B690D">
        <w:rPr>
          <w:rFonts w:cstheme="minorHAnsi"/>
        </w:rPr>
        <w:t xml:space="preserve"> option, the quantity committed for the item will increase by the unit of measure for the real material allocated.   I.e. if the estimated board SBS-18 on the job requires 1000 sheets, but we allocated material such as SBS18-30 is consumed by the MSF, Ton, Lineal foot or sheet, the system will automatically convert from the estimated unit of measure to the items consumption unit of measure.</w:t>
      </w:r>
    </w:p>
    <w:p w14:paraId="5A90EECB" w14:textId="77777777" w:rsidR="007844E7" w:rsidRDefault="007844E7" w:rsidP="007844E7">
      <w:pPr>
        <w:rPr>
          <w:rFonts w:cstheme="minorHAnsi"/>
        </w:rPr>
      </w:pPr>
      <w:r w:rsidRPr="001B690D">
        <w:rPr>
          <w:rFonts w:cstheme="minorHAnsi"/>
        </w:rPr>
        <w:t xml:space="preserve">For jobs such as sets, tandem and combination, materials must be issued by Form or Sheet number to properly update the correct sheet size.  Once Materials are issued to a job, the job status code will change to </w:t>
      </w:r>
      <w:r w:rsidRPr="007844E7">
        <w:rPr>
          <w:rFonts w:cstheme="minorHAnsi"/>
          <w:b/>
          <w:bCs/>
          <w:i/>
          <w:iCs/>
          <w:u w:val="single"/>
        </w:rPr>
        <w:t>“W”</w:t>
      </w:r>
      <w:r>
        <w:rPr>
          <w:rFonts w:cstheme="minorHAnsi"/>
        </w:rPr>
        <w:t xml:space="preserve"> (W</w:t>
      </w:r>
      <w:r w:rsidRPr="001B690D">
        <w:rPr>
          <w:rFonts w:cstheme="minorHAnsi"/>
        </w:rPr>
        <w:t>ork in Process</w:t>
      </w:r>
      <w:r>
        <w:rPr>
          <w:rFonts w:cstheme="minorHAnsi"/>
        </w:rPr>
        <w:t>)</w:t>
      </w:r>
      <w:r w:rsidRPr="001B690D">
        <w:rPr>
          <w:rFonts w:cstheme="minorHAnsi"/>
        </w:rPr>
        <w:t xml:space="preserve">, which is required before a job can be closed.   </w:t>
      </w:r>
    </w:p>
    <w:p w14:paraId="1515AA19" w14:textId="77777777" w:rsidR="007844E7" w:rsidRDefault="007844E7" w:rsidP="007844E7">
      <w:pPr>
        <w:rPr>
          <w:rFonts w:cstheme="minorHAnsi"/>
        </w:rPr>
      </w:pPr>
      <w:r w:rsidRPr="001B690D">
        <w:rPr>
          <w:rFonts w:cstheme="minorHAnsi"/>
        </w:rPr>
        <w:t xml:space="preserve">Issues of materials will decrease the quantity on hand for the exact quantity issued.  The quantity committed will also decrease up to the original quantity committed. </w:t>
      </w:r>
    </w:p>
    <w:p w14:paraId="2EEA45EA" w14:textId="41BB4686" w:rsidR="007844E7" w:rsidRDefault="007844E7" w:rsidP="007844E7">
      <w:pPr>
        <w:rPr>
          <w:rFonts w:cstheme="minorHAnsi"/>
        </w:rPr>
      </w:pPr>
      <w:r w:rsidRPr="001B690D">
        <w:rPr>
          <w:rFonts w:cstheme="minorHAnsi"/>
        </w:rPr>
        <w:t xml:space="preserve"> Therefore </w:t>
      </w:r>
      <w:r>
        <w:rPr>
          <w:rFonts w:cstheme="minorHAnsi"/>
        </w:rPr>
        <w:t>if</w:t>
      </w:r>
      <w:r w:rsidRPr="001B690D">
        <w:rPr>
          <w:rFonts w:cstheme="minorHAnsi"/>
        </w:rPr>
        <w:t xml:space="preserve"> 1000 Sheets are committed, but 1200 issued, only 1000 will be decommitted.  If only 900 sheets are issued, then 900 will be decommitted with the remaining balanced decommitted when the job is closed making the committed zero.</w:t>
      </w:r>
    </w:p>
    <w:p w14:paraId="488D4E48" w14:textId="7001048F" w:rsidR="007844E7" w:rsidRDefault="007844E7" w:rsidP="007844E7">
      <w:pPr>
        <w:rPr>
          <w:rFonts w:cstheme="minorHAnsi"/>
        </w:rPr>
      </w:pPr>
    </w:p>
    <w:p w14:paraId="7218CB12" w14:textId="3C336BBF" w:rsidR="007844E7" w:rsidRDefault="007844E7" w:rsidP="007844E7">
      <w:pPr>
        <w:rPr>
          <w:rFonts w:cstheme="minorHAnsi"/>
        </w:rPr>
      </w:pPr>
    </w:p>
    <w:p w14:paraId="1BB9621E" w14:textId="77777777" w:rsidR="007844E7" w:rsidRPr="007844E7" w:rsidRDefault="007844E7" w:rsidP="007844E7"/>
    <w:p w14:paraId="122E595E" w14:textId="5FEABC92" w:rsidR="002E4736" w:rsidRDefault="002E4736" w:rsidP="002E4736">
      <w:pPr>
        <w:pStyle w:val="Heading1"/>
        <w:rPr>
          <w:b/>
          <w:bCs/>
        </w:rPr>
      </w:pPr>
      <w:bookmarkStart w:id="105" w:name="_Toc47448271"/>
      <w:r>
        <w:rPr>
          <w:b/>
          <w:bCs/>
        </w:rPr>
        <w:lastRenderedPageBreak/>
        <w:t>Count Raw Goods Inventory [MC]</w:t>
      </w:r>
      <w:bookmarkEnd w:id="105"/>
    </w:p>
    <w:p w14:paraId="3064E868" w14:textId="65CC1007" w:rsidR="00505019" w:rsidRDefault="00505019" w:rsidP="00505019">
      <w:pPr>
        <w:pStyle w:val="Heading2"/>
      </w:pPr>
      <w:bookmarkStart w:id="106" w:name="_Toc47448272"/>
      <w:r>
        <w:t>Overview</w:t>
      </w:r>
      <w:bookmarkEnd w:id="106"/>
    </w:p>
    <w:p w14:paraId="46618166" w14:textId="77777777" w:rsidR="00505019" w:rsidRDefault="00505019" w:rsidP="00505019">
      <w:pPr>
        <w:rPr>
          <w:rFonts w:cstheme="minorHAnsi"/>
        </w:rPr>
      </w:pPr>
      <w:r w:rsidRPr="003D616C">
        <w:rPr>
          <w:rFonts w:cstheme="minorHAnsi"/>
        </w:rPr>
        <w:t xml:space="preserve">Physical Counting of Raw materials may be processed as often as required.  More critical items such as board should be counted every month, whereas glue or pallets may be counted semi-annually.  Whatever your company’s inventory control methodology, the physical count processing provides a more routine and accurate method to control inventory.  </w:t>
      </w:r>
    </w:p>
    <w:p w14:paraId="70FDF6B1" w14:textId="77777777" w:rsidR="00505019" w:rsidRDefault="00505019" w:rsidP="00505019">
      <w:pPr>
        <w:rPr>
          <w:rFonts w:cstheme="minorHAnsi"/>
        </w:rPr>
      </w:pPr>
      <w:r w:rsidRPr="003D616C">
        <w:rPr>
          <w:rFonts w:cstheme="minorHAnsi"/>
        </w:rPr>
        <w:t xml:space="preserve">To facilitate this process, each item is given a CYCLE COUNT Code in the raw material file so that similar items should be given the same cycle count code so that the cycle count worksheet prints only that group of items.  Once the worksheet is printed and the actual inventory noted on the worksheet, the data entry process of posting the actual count must be entered.  Once entered, an edit list should be printed then finally, the transactions should be posted, and the cycle count register printed.  </w:t>
      </w:r>
    </w:p>
    <w:p w14:paraId="608FC032" w14:textId="37EF4384" w:rsidR="00505019" w:rsidRPr="00505019" w:rsidRDefault="00505019" w:rsidP="00505019">
      <w:r w:rsidRPr="003D616C">
        <w:rPr>
          <w:rFonts w:cstheme="minorHAnsi"/>
        </w:rPr>
        <w:t xml:space="preserve">The important issue regarding this program is that the quantity posted replaces the previous quantity on hand for each bin and tag number.  This varies from warehouse transactions which either add or reduce from the original on hand quantity.  Once added, physical counts to raw goods inventory may be added, deleted or changed for each warehouse, bin and tag number.  </w:t>
      </w:r>
    </w:p>
    <w:p w14:paraId="17272200" w14:textId="59EDD90A" w:rsidR="002E4736" w:rsidRDefault="002E4736" w:rsidP="002E4736">
      <w:pPr>
        <w:pStyle w:val="Heading2"/>
      </w:pPr>
      <w:bookmarkStart w:id="107" w:name="_Toc47448273"/>
      <w:r>
        <w:t>Cycle Count Code Report [MC1]</w:t>
      </w:r>
      <w:bookmarkEnd w:id="107"/>
    </w:p>
    <w:p w14:paraId="14AC2E7A" w14:textId="50B64302" w:rsidR="00505019" w:rsidRPr="00505019" w:rsidRDefault="00505019" w:rsidP="00505019">
      <w:r w:rsidRPr="00535C54">
        <w:rPr>
          <w:rFonts w:cstheme="minorHAnsi"/>
        </w:rPr>
        <w:t xml:space="preserve">The Cycle Count Code Report assists in the physical counting of the raw materials.  Each item is given a cycle count </w:t>
      </w:r>
      <w:r w:rsidR="00065044" w:rsidRPr="00535C54">
        <w:rPr>
          <w:rFonts w:cstheme="minorHAnsi"/>
        </w:rPr>
        <w:t>code in</w:t>
      </w:r>
      <w:r w:rsidRPr="00535C54">
        <w:rPr>
          <w:rFonts w:cstheme="minorHAnsi"/>
        </w:rPr>
        <w:t xml:space="preserve"> the Raw Materials File so that similar items should be given the same cycle count code so that the cycle count worksheet prints only that group of items.</w:t>
      </w:r>
    </w:p>
    <w:p w14:paraId="2BB0D800" w14:textId="79712061" w:rsidR="00CB170D" w:rsidRDefault="00CB170D" w:rsidP="00CB170D">
      <w:pPr>
        <w:pStyle w:val="Heading3"/>
      </w:pPr>
      <w:bookmarkStart w:id="108" w:name="_Toc44686505"/>
      <w:bookmarkStart w:id="109" w:name="_Toc47448274"/>
      <w:r>
        <w:t>Selection Parameters</w:t>
      </w:r>
      <w:bookmarkEnd w:id="108"/>
      <w:bookmarkEnd w:id="109"/>
    </w:p>
    <w:p w14:paraId="03F417E9" w14:textId="2B07B6B0" w:rsidR="00CB170D" w:rsidRPr="00CB170D" w:rsidRDefault="00CB170D" w:rsidP="00CB170D">
      <w:r>
        <w:rPr>
          <w:noProof/>
        </w:rPr>
        <w:drawing>
          <wp:inline distT="0" distB="0" distL="0" distR="0" wp14:anchorId="61F838E8" wp14:editId="0AABF440">
            <wp:extent cx="4486275" cy="2200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275" cy="2200275"/>
                    </a:xfrm>
                    <a:prstGeom prst="rect">
                      <a:avLst/>
                    </a:prstGeom>
                  </pic:spPr>
                </pic:pic>
              </a:graphicData>
            </a:graphic>
          </wp:inline>
        </w:drawing>
      </w:r>
    </w:p>
    <w:p w14:paraId="3A5B336B" w14:textId="29FA10D4" w:rsidR="00CB170D" w:rsidRDefault="00CB170D" w:rsidP="00CB170D">
      <w:pPr>
        <w:pStyle w:val="Heading4"/>
      </w:pPr>
      <w:r>
        <w:t>Beginning Warehouse / Ending Warehouse</w:t>
      </w:r>
    </w:p>
    <w:p w14:paraId="79646111" w14:textId="510ADCEB" w:rsidR="003E4E6E" w:rsidRPr="003E4E6E" w:rsidRDefault="00505019" w:rsidP="003E4E6E">
      <w:r w:rsidRPr="00535C54">
        <w:rPr>
          <w:rFonts w:cstheme="minorHAnsi"/>
        </w:rPr>
        <w:t xml:space="preserve">Enter the beginning </w:t>
      </w:r>
      <w:r>
        <w:rPr>
          <w:rFonts w:cstheme="minorHAnsi"/>
        </w:rPr>
        <w:t xml:space="preserve">and ending </w:t>
      </w:r>
      <w:r w:rsidRPr="00535C54">
        <w:rPr>
          <w:rFonts w:cstheme="minorHAnsi"/>
        </w:rPr>
        <w:t>warehouse for this report.</w:t>
      </w:r>
    </w:p>
    <w:p w14:paraId="602365C5" w14:textId="1AECB107" w:rsidR="00CB170D" w:rsidRDefault="00CB170D" w:rsidP="00CB170D">
      <w:pPr>
        <w:pStyle w:val="Heading4"/>
      </w:pPr>
      <w:r>
        <w:t>Beginning Item # / Ending Item #</w:t>
      </w:r>
    </w:p>
    <w:p w14:paraId="05502A18" w14:textId="30A7C5E6" w:rsidR="003E4E6E" w:rsidRPr="003E4E6E" w:rsidRDefault="00505019" w:rsidP="003E4E6E">
      <w:r w:rsidRPr="00535C54">
        <w:rPr>
          <w:rFonts w:cstheme="minorHAnsi"/>
        </w:rPr>
        <w:t>Enter the first and last item numbers for this report.</w:t>
      </w:r>
    </w:p>
    <w:p w14:paraId="49041E91" w14:textId="6F6B984F" w:rsidR="00CB170D" w:rsidRDefault="00CB170D" w:rsidP="00CB170D">
      <w:pPr>
        <w:pStyle w:val="Heading4"/>
      </w:pPr>
      <w:r>
        <w:t>Beginning Cycle Count Code / Ending Cycle Count Code</w:t>
      </w:r>
    </w:p>
    <w:p w14:paraId="0DBEF461" w14:textId="164BBC8C" w:rsidR="003E4E6E" w:rsidRPr="003E4E6E" w:rsidRDefault="00505019" w:rsidP="003E4E6E">
      <w:r w:rsidRPr="00535C54">
        <w:rPr>
          <w:rFonts w:cstheme="minorHAnsi"/>
        </w:rPr>
        <w:t>Enter starting</w:t>
      </w:r>
      <w:r>
        <w:rPr>
          <w:rFonts w:cstheme="minorHAnsi"/>
        </w:rPr>
        <w:t xml:space="preserve"> and ending cycle count</w:t>
      </w:r>
      <w:r w:rsidRPr="00535C54">
        <w:rPr>
          <w:rFonts w:cstheme="minorHAnsi"/>
        </w:rPr>
        <w:t xml:space="preserve"> code for this report.</w:t>
      </w:r>
    </w:p>
    <w:p w14:paraId="3E157F03" w14:textId="71B1F372" w:rsidR="00CB170D" w:rsidRDefault="00CB170D" w:rsidP="00CB170D">
      <w:pPr>
        <w:pStyle w:val="Heading4"/>
      </w:pPr>
      <w:r>
        <w:lastRenderedPageBreak/>
        <w:t>Beginning Bin / Ending Bin</w:t>
      </w:r>
    </w:p>
    <w:p w14:paraId="52D53DD2" w14:textId="0E10B1F1" w:rsidR="003E4E6E" w:rsidRPr="003E4E6E" w:rsidRDefault="00505019" w:rsidP="003E4E6E">
      <w:r w:rsidRPr="00535C54">
        <w:rPr>
          <w:rFonts w:cstheme="minorHAnsi"/>
        </w:rPr>
        <w:t>Enter the first and last bin for this report.</w:t>
      </w:r>
    </w:p>
    <w:p w14:paraId="59B663DD" w14:textId="59B18039" w:rsidR="00CB170D" w:rsidRDefault="00CB170D" w:rsidP="00CB170D">
      <w:pPr>
        <w:pStyle w:val="Heading4"/>
      </w:pPr>
      <w:r>
        <w:t>Beginning Category / Ending Category</w:t>
      </w:r>
    </w:p>
    <w:p w14:paraId="0990E9DF" w14:textId="2692B7DA" w:rsidR="003E4E6E" w:rsidRPr="003E4E6E" w:rsidRDefault="00505019" w:rsidP="003E4E6E">
      <w:r w:rsidRPr="00535C54">
        <w:rPr>
          <w:rFonts w:cstheme="minorHAnsi"/>
        </w:rPr>
        <w:t>Enter the first and last category for this report.</w:t>
      </w:r>
    </w:p>
    <w:p w14:paraId="360222D3" w14:textId="1768B75A" w:rsidR="00CB170D" w:rsidRDefault="00CB170D" w:rsidP="00CB170D">
      <w:pPr>
        <w:pStyle w:val="Heading4"/>
      </w:pPr>
      <w:r>
        <w:t>Sort By? (Choice)</w:t>
      </w:r>
    </w:p>
    <w:p w14:paraId="71F6A8BD" w14:textId="0FB42275" w:rsidR="00211A35" w:rsidRDefault="00211A35" w:rsidP="00211A35">
      <w:r>
        <w:t>To choose the preferred sorting method of Item vs. Bin vs. Description, please make sure the desired option choice bubble is toggled.</w:t>
      </w:r>
    </w:p>
    <w:p w14:paraId="0AFECCBA" w14:textId="121D50BC" w:rsidR="00CB170D" w:rsidRDefault="00CB170D" w:rsidP="00CB170D">
      <w:pPr>
        <w:pStyle w:val="Heading4"/>
      </w:pPr>
      <w:r>
        <w:t>Do You Want Quantity on Hand to Print? – Toggle Box</w:t>
      </w:r>
    </w:p>
    <w:p w14:paraId="669FE1C8" w14:textId="0A0CA878" w:rsidR="00594F6B" w:rsidRDefault="00594F6B" w:rsidP="00594F6B">
      <w:r>
        <w:t>To print Quantity On-Hand on the report, make sure that this toggle box is checked.</w:t>
      </w:r>
    </w:p>
    <w:p w14:paraId="6C00A767" w14:textId="4E0DAD36" w:rsidR="00CB170D" w:rsidRDefault="00CB170D" w:rsidP="00CB170D">
      <w:pPr>
        <w:pStyle w:val="Heading4"/>
      </w:pPr>
      <w:r>
        <w:t>Do You Want to Print Zero Balances Items? – Toggle Box</w:t>
      </w:r>
    </w:p>
    <w:p w14:paraId="2F138881" w14:textId="37C6A335" w:rsidR="00594F6B" w:rsidRDefault="00594F6B" w:rsidP="00594F6B">
      <w:r>
        <w:t>To Print any items that have no quantities on the report, make sure that this toggle box is checked.</w:t>
      </w:r>
    </w:p>
    <w:p w14:paraId="57D06B48" w14:textId="2F78E8F5" w:rsidR="00CB170D" w:rsidRDefault="00CB170D" w:rsidP="00CB170D">
      <w:pPr>
        <w:pStyle w:val="Heading3"/>
      </w:pPr>
      <w:bookmarkStart w:id="110" w:name="_Toc44686506"/>
      <w:bookmarkStart w:id="111" w:name="_Toc47448275"/>
      <w:r>
        <w:t>Output Destination</w:t>
      </w:r>
      <w:bookmarkEnd w:id="110"/>
      <w:bookmarkEnd w:id="111"/>
    </w:p>
    <w:p w14:paraId="4C8DDD57" w14:textId="091448B1" w:rsidR="00CB170D" w:rsidRPr="00CB170D" w:rsidRDefault="00CB170D" w:rsidP="00CB170D">
      <w:r>
        <w:rPr>
          <w:noProof/>
        </w:rPr>
        <w:drawing>
          <wp:inline distT="0" distB="0" distL="0" distR="0" wp14:anchorId="6A355B2E" wp14:editId="1BF7EC59">
            <wp:extent cx="4476750" cy="1914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6750" cy="1914525"/>
                    </a:xfrm>
                    <a:prstGeom prst="rect">
                      <a:avLst/>
                    </a:prstGeom>
                  </pic:spPr>
                </pic:pic>
              </a:graphicData>
            </a:graphic>
          </wp:inline>
        </w:drawing>
      </w:r>
    </w:p>
    <w:p w14:paraId="0500B922" w14:textId="77777777" w:rsidR="00A15E29" w:rsidRDefault="00A15E29" w:rsidP="00A15E29">
      <w:pPr>
        <w:pStyle w:val="Heading4"/>
      </w:pPr>
      <w:r>
        <w:t>Destination Choice</w:t>
      </w:r>
    </w:p>
    <w:p w14:paraId="07CAFC2F" w14:textId="77777777" w:rsidR="00A15E29" w:rsidRPr="00144B20" w:rsidRDefault="00A15E29" w:rsidP="00A15E29">
      <w:r>
        <w:t>To choose the destination where the document should be printed, please make sure that desired output destination choice bubble is toggled.</w:t>
      </w:r>
    </w:p>
    <w:p w14:paraId="11395EB5" w14:textId="77777777" w:rsidR="00A15E29" w:rsidRDefault="00A15E29" w:rsidP="00A15E29">
      <w:pPr>
        <w:pStyle w:val="Heading4"/>
      </w:pPr>
      <w:r>
        <w:t>Layout Choice</w:t>
      </w:r>
    </w:p>
    <w:p w14:paraId="60F3121B" w14:textId="77777777" w:rsidR="00A15E29" w:rsidRPr="00144B20" w:rsidRDefault="00A15E29" w:rsidP="00A15E29">
      <w:r>
        <w:t>To choose the preferred layout of Landscape vs. Portrait, please make sure the desired option choice bubbled is toggled.</w:t>
      </w:r>
    </w:p>
    <w:p w14:paraId="530CC990" w14:textId="77777777" w:rsidR="00A15E29" w:rsidRDefault="00A15E29" w:rsidP="00A15E29">
      <w:pPr>
        <w:pStyle w:val="Heading4"/>
      </w:pPr>
      <w:r>
        <w:t>Show Parameters? – Toggle Box</w:t>
      </w:r>
    </w:p>
    <w:p w14:paraId="2C9D8270" w14:textId="77777777" w:rsidR="00A15E29" w:rsidRDefault="00A15E29" w:rsidP="00A15E29">
      <w:r>
        <w:t>To show parameters, make sure that the toggle box is ‘ticked’ with a checkmark.</w:t>
      </w:r>
    </w:p>
    <w:p w14:paraId="31A1D675" w14:textId="77777777" w:rsidR="00A15E29" w:rsidRDefault="00A15E29" w:rsidP="00A15E29">
      <w:pPr>
        <w:pStyle w:val="Heading4"/>
      </w:pPr>
      <w:r>
        <w:t>Export to Excel? – Toggle Box</w:t>
      </w:r>
    </w:p>
    <w:p w14:paraId="28AD2331" w14:textId="77777777" w:rsidR="00A15E29" w:rsidRPr="00CC767A" w:rsidRDefault="00A15E29" w:rsidP="00A15E29">
      <w:r>
        <w:t>To export the printed file to an excel document, make sure that the Export to Excel toggle box is checked.</w:t>
      </w:r>
    </w:p>
    <w:p w14:paraId="152BDCBB" w14:textId="77777777" w:rsidR="00A15E29" w:rsidRDefault="00A15E29" w:rsidP="00A15E29">
      <w:pPr>
        <w:pStyle w:val="Heading4"/>
      </w:pPr>
      <w:r>
        <w:t>Auto Run Excel? – Toggle Box</w:t>
      </w:r>
    </w:p>
    <w:p w14:paraId="4EBFA1D0" w14:textId="77777777" w:rsidR="00A15E29" w:rsidRPr="00CC767A" w:rsidRDefault="00A15E29" w:rsidP="00A15E29">
      <w:r>
        <w:t>To automatically open the new excel document, make sure that the Auto Run Excel toggle box is checked.</w:t>
      </w:r>
    </w:p>
    <w:p w14:paraId="28AF8507" w14:textId="77777777" w:rsidR="00A15E29" w:rsidRDefault="00A15E29" w:rsidP="00A15E29">
      <w:pPr>
        <w:pStyle w:val="Heading4"/>
      </w:pPr>
      <w:r>
        <w:t>If Yes, File Name</w:t>
      </w:r>
    </w:p>
    <w:p w14:paraId="708F1690" w14:textId="77777777" w:rsidR="00A15E29" w:rsidRDefault="00A15E29" w:rsidP="00A15E29">
      <w:r>
        <w:t>If exporting the file to Excel, enter the desired file name.</w:t>
      </w:r>
    </w:p>
    <w:p w14:paraId="47A127B1" w14:textId="55AFBD98" w:rsidR="002E4736" w:rsidRDefault="002E4736" w:rsidP="002E4736">
      <w:pPr>
        <w:pStyle w:val="Heading2"/>
      </w:pPr>
      <w:bookmarkStart w:id="112" w:name="_Toc47448276"/>
      <w:r>
        <w:lastRenderedPageBreak/>
        <w:t>Physical Count Processing [MC2]</w:t>
      </w:r>
      <w:bookmarkEnd w:id="112"/>
    </w:p>
    <w:p w14:paraId="5209628F" w14:textId="1229DBBF" w:rsidR="00505019" w:rsidRDefault="00505019" w:rsidP="00505019">
      <w:pPr>
        <w:pStyle w:val="Heading3"/>
      </w:pPr>
      <w:bookmarkStart w:id="113" w:name="_Toc47448277"/>
      <w:r>
        <w:t>Overview</w:t>
      </w:r>
      <w:bookmarkEnd w:id="113"/>
    </w:p>
    <w:p w14:paraId="6ADFE0D0" w14:textId="69C9FD24" w:rsidR="00505019" w:rsidRDefault="00505019" w:rsidP="00505019">
      <w:pPr>
        <w:rPr>
          <w:rFonts w:cstheme="minorHAnsi"/>
        </w:rPr>
      </w:pPr>
      <w:r w:rsidRPr="00535C54">
        <w:rPr>
          <w:rFonts w:cstheme="minorHAnsi"/>
        </w:rPr>
        <w:t>Physical Counting of Raw materials may be processed as often as required.  More critical items such as board should be counted every month, whereas glue or pallets may be counted semi-annually.  Whatever your company’s inventory control methodology, the physical count processing provides a more routine and accurate method to control inventory.</w:t>
      </w:r>
    </w:p>
    <w:p w14:paraId="57199894" w14:textId="77777777" w:rsidR="00D613EB" w:rsidRDefault="00D613EB" w:rsidP="00505019">
      <w:r>
        <w:t xml:space="preserve">To facilitate this process, each item is given a CYCLE COUNT Code in the raw material file so that similar items should be given the same cycle count code so that the cycle count worksheet prints only that group of items.  Once the worksheet is printed and the actual inventory noted on the worksheet, the data entry process of posting the actual count must be entered.  Once entered, an edit list should be printed then finally, the transactions should be posted, and the cycle count register printed.  </w:t>
      </w:r>
    </w:p>
    <w:p w14:paraId="0501443E" w14:textId="1ECE174B" w:rsidR="00D613EB" w:rsidRDefault="00D613EB" w:rsidP="00505019">
      <w:r>
        <w:t>The important issue regarding this program is that the quantity posted replaces the previous quantity on hand for each bin and tag number.  This varies from warehouse transactions which either add or reduce from the original on hand quantity.  Once added, physical counts to raw goods inventory may be added, deleted or changed for each warehouse, bin and tag number.</w:t>
      </w:r>
    </w:p>
    <w:p w14:paraId="6360680B" w14:textId="7660AADB" w:rsidR="00AE637A" w:rsidRDefault="00AE637A" w:rsidP="00505019"/>
    <w:p w14:paraId="75879136" w14:textId="77777777" w:rsidR="00AE637A" w:rsidRPr="00505019" w:rsidRDefault="00AE637A" w:rsidP="00505019"/>
    <w:p w14:paraId="0C7C9D33" w14:textId="6F18BECC" w:rsidR="002E4736" w:rsidRDefault="00CB170D" w:rsidP="002E4736">
      <w:pPr>
        <w:pStyle w:val="Heading3"/>
      </w:pPr>
      <w:bookmarkStart w:id="114" w:name="_Toc47448278"/>
      <w:r>
        <w:lastRenderedPageBreak/>
        <w:t>Counts</w:t>
      </w:r>
      <w:bookmarkEnd w:id="114"/>
    </w:p>
    <w:p w14:paraId="235C7F83" w14:textId="6F7CEFA7" w:rsidR="00E233E1" w:rsidRPr="00E233E1" w:rsidRDefault="00E233E1" w:rsidP="00E233E1">
      <w:r>
        <w:rPr>
          <w:noProof/>
        </w:rPr>
        <w:drawing>
          <wp:inline distT="0" distB="0" distL="0" distR="0" wp14:anchorId="2702D261" wp14:editId="6545B27B">
            <wp:extent cx="5943600" cy="4331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331335"/>
                    </a:xfrm>
                    <a:prstGeom prst="rect">
                      <a:avLst/>
                    </a:prstGeom>
                  </pic:spPr>
                </pic:pic>
              </a:graphicData>
            </a:graphic>
          </wp:inline>
        </w:drawing>
      </w:r>
    </w:p>
    <w:p w14:paraId="2398D4B4" w14:textId="77777777" w:rsidR="00910523" w:rsidRDefault="00910523" w:rsidP="00910523">
      <w:pPr>
        <w:pStyle w:val="Heading4"/>
      </w:pPr>
      <w:r>
        <w:t>UPDATE</w:t>
      </w:r>
    </w:p>
    <w:p w14:paraId="3924B537" w14:textId="22C3A921" w:rsidR="00910523" w:rsidRDefault="00910523" w:rsidP="00910523">
      <w:r>
        <w:t xml:space="preserve">To change the currently selected Count, simply click the </w:t>
      </w:r>
      <w:r>
        <w:rPr>
          <w:b/>
          <w:bCs/>
          <w:i/>
          <w:iCs/>
          <w:u w:val="single"/>
        </w:rPr>
        <w:t>“Update</w:t>
      </w:r>
      <w:r>
        <w:t xml:space="preserve">” button at the bottom of the screen.  </w:t>
      </w:r>
    </w:p>
    <w:p w14:paraId="5048BED2" w14:textId="77777777" w:rsidR="00910523" w:rsidRDefault="00910523" w:rsidP="00910523">
      <w:pPr>
        <w:pStyle w:val="Heading4"/>
      </w:pPr>
      <w:r>
        <w:t>ADD</w:t>
      </w:r>
    </w:p>
    <w:p w14:paraId="11CD4ED7" w14:textId="71F865F0" w:rsidR="00910523" w:rsidRDefault="00910523" w:rsidP="00910523">
      <w:r>
        <w:t xml:space="preserve">To add a new Count, simply click the </w:t>
      </w:r>
      <w:r>
        <w:rPr>
          <w:b/>
          <w:bCs/>
          <w:i/>
          <w:iCs/>
          <w:u w:val="single"/>
        </w:rPr>
        <w:t xml:space="preserve">“Green + Icon” </w:t>
      </w:r>
      <w:r>
        <w:t>button at the top of the Physical Count Processing screen.</w:t>
      </w:r>
    </w:p>
    <w:p w14:paraId="0C564BB3" w14:textId="77777777" w:rsidR="00910523" w:rsidRPr="004477D0" w:rsidRDefault="00910523" w:rsidP="00910523">
      <w:r>
        <w:t xml:space="preserve">Alternatively, click the </w:t>
      </w:r>
      <w:r>
        <w:rPr>
          <w:b/>
          <w:bCs/>
          <w:i/>
          <w:iCs/>
          <w:u w:val="single"/>
        </w:rPr>
        <w:t>“Add”</w:t>
      </w:r>
      <w:r>
        <w:t xml:space="preserve"> button at the bottom of the screen.</w:t>
      </w:r>
    </w:p>
    <w:p w14:paraId="65A2D157" w14:textId="77777777" w:rsidR="00910523" w:rsidRDefault="00910523" w:rsidP="00910523">
      <w:pPr>
        <w:pStyle w:val="Heading4"/>
      </w:pPr>
      <w:r>
        <w:t>COPY</w:t>
      </w:r>
    </w:p>
    <w:p w14:paraId="3245E31A" w14:textId="0C3E8EF9" w:rsidR="00910523" w:rsidRPr="00F132A9" w:rsidRDefault="00910523" w:rsidP="00910523">
      <w:r>
        <w:t xml:space="preserve">Click the </w:t>
      </w:r>
      <w:r>
        <w:rPr>
          <w:b/>
          <w:bCs/>
          <w:i/>
          <w:iCs/>
          <w:u w:val="single"/>
        </w:rPr>
        <w:t>“Copy”</w:t>
      </w:r>
      <w:r>
        <w:t xml:space="preserve"> button to copy information from the currently selected Count.</w:t>
      </w:r>
    </w:p>
    <w:p w14:paraId="3E2636E2" w14:textId="77777777" w:rsidR="00910523" w:rsidRDefault="00910523" w:rsidP="00910523">
      <w:pPr>
        <w:pStyle w:val="Heading4"/>
      </w:pPr>
      <w:r>
        <w:t>DELETE</w:t>
      </w:r>
    </w:p>
    <w:p w14:paraId="5B145F28" w14:textId="28F49E26" w:rsidR="00910523" w:rsidRDefault="00910523" w:rsidP="00910523">
      <w:r>
        <w:t xml:space="preserve">To delete the currently selected Count,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EB4D4F8" w14:textId="4E00DE08" w:rsidR="00467C2C" w:rsidRDefault="00CB170D" w:rsidP="00467C2C">
      <w:pPr>
        <w:pStyle w:val="Heading3"/>
      </w:pPr>
      <w:bookmarkStart w:id="115" w:name="_Toc47448279"/>
      <w:r>
        <w:lastRenderedPageBreak/>
        <w:t>Add Count</w:t>
      </w:r>
      <w:bookmarkEnd w:id="115"/>
    </w:p>
    <w:p w14:paraId="1252B885" w14:textId="2CCDA977" w:rsidR="00E233E1" w:rsidRPr="00E233E1" w:rsidRDefault="00E233E1" w:rsidP="00E233E1">
      <w:r>
        <w:rPr>
          <w:noProof/>
        </w:rPr>
        <w:drawing>
          <wp:inline distT="0" distB="0" distL="0" distR="0" wp14:anchorId="68EB0D66" wp14:editId="6639D041">
            <wp:extent cx="5943600" cy="4353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353560"/>
                    </a:xfrm>
                    <a:prstGeom prst="rect">
                      <a:avLst/>
                    </a:prstGeom>
                  </pic:spPr>
                </pic:pic>
              </a:graphicData>
            </a:graphic>
          </wp:inline>
        </w:drawing>
      </w:r>
    </w:p>
    <w:p w14:paraId="7940B5EF" w14:textId="77777777" w:rsidR="00910523" w:rsidRDefault="00910523" w:rsidP="00910523">
      <w:pPr>
        <w:pStyle w:val="Heading4"/>
      </w:pPr>
      <w:r>
        <w:t>SAVE</w:t>
      </w:r>
    </w:p>
    <w:p w14:paraId="42907E3F" w14:textId="595B74D2" w:rsidR="00910523" w:rsidRDefault="00910523" w:rsidP="00910523">
      <w:r>
        <w:t xml:space="preserve">Click the </w:t>
      </w:r>
      <w:r>
        <w:rPr>
          <w:b/>
          <w:bCs/>
          <w:i/>
          <w:iCs/>
          <w:u w:val="single"/>
        </w:rPr>
        <w:t>“Save”</w:t>
      </w:r>
      <w:r>
        <w:t xml:space="preserve"> button to save all changes to the current Count.</w:t>
      </w:r>
    </w:p>
    <w:p w14:paraId="3C480A6F" w14:textId="77777777" w:rsidR="00910523" w:rsidRDefault="00910523" w:rsidP="00910523">
      <w:pPr>
        <w:pStyle w:val="Heading4"/>
      </w:pPr>
      <w:r>
        <w:t>RESET</w:t>
      </w:r>
    </w:p>
    <w:p w14:paraId="32C50C1B" w14:textId="77777777" w:rsidR="00910523" w:rsidRPr="00096EBD" w:rsidRDefault="00910523" w:rsidP="00910523">
      <w:r>
        <w:t xml:space="preserve">Click the </w:t>
      </w:r>
      <w:r>
        <w:rPr>
          <w:b/>
          <w:bCs/>
          <w:i/>
          <w:iCs/>
          <w:u w:val="single"/>
        </w:rPr>
        <w:t>“Reset”</w:t>
      </w:r>
      <w:r>
        <w:t xml:space="preserve"> button to reset all fields to their original state.</w:t>
      </w:r>
    </w:p>
    <w:p w14:paraId="4C6E4219" w14:textId="77777777" w:rsidR="00910523" w:rsidRDefault="00910523" w:rsidP="00910523">
      <w:pPr>
        <w:pStyle w:val="Heading4"/>
      </w:pPr>
      <w:r>
        <w:t>CANCEL</w:t>
      </w:r>
    </w:p>
    <w:p w14:paraId="3CEA8E33" w14:textId="79F37B4C" w:rsidR="00910523" w:rsidRPr="00DF6BEC" w:rsidRDefault="00910523" w:rsidP="00910523">
      <w:r>
        <w:t xml:space="preserve">Click the </w:t>
      </w:r>
      <w:r>
        <w:rPr>
          <w:b/>
          <w:bCs/>
          <w:i/>
          <w:iCs/>
          <w:u w:val="single"/>
        </w:rPr>
        <w:t>“Cancel”</w:t>
      </w:r>
      <w:r>
        <w:t xml:space="preserve"> button to cancel all changes to the Count without saving.</w:t>
      </w:r>
    </w:p>
    <w:p w14:paraId="154B7F89" w14:textId="3921EAEC" w:rsidR="00467C2C" w:rsidRDefault="00CB170D" w:rsidP="00467C2C">
      <w:pPr>
        <w:pStyle w:val="Heading3"/>
      </w:pPr>
      <w:bookmarkStart w:id="116" w:name="_Toc44686511"/>
      <w:bookmarkStart w:id="117" w:name="_Toc47448280"/>
      <w:r>
        <w:t>Add Count Field Definitions</w:t>
      </w:r>
      <w:bookmarkEnd w:id="116"/>
      <w:bookmarkEnd w:id="117"/>
    </w:p>
    <w:p w14:paraId="0C685B8D" w14:textId="2AC882AA" w:rsidR="00467C2C" w:rsidRDefault="00E233E1" w:rsidP="00467C2C">
      <w:pPr>
        <w:pStyle w:val="Heading4"/>
      </w:pPr>
      <w:r>
        <w:t>Sequence #</w:t>
      </w:r>
    </w:p>
    <w:p w14:paraId="45FC3FE4" w14:textId="77777777" w:rsidR="00AE637A" w:rsidRPr="00EC1454" w:rsidRDefault="00AE637A" w:rsidP="00AE637A">
      <w:r>
        <w:t>The Sequence Number is automatically given by the system. It is not modifiable by the user.</w:t>
      </w:r>
    </w:p>
    <w:p w14:paraId="71ADBB27" w14:textId="40F0301F" w:rsidR="00E233E1" w:rsidRDefault="00E233E1" w:rsidP="00E233E1">
      <w:pPr>
        <w:pStyle w:val="Heading4"/>
      </w:pPr>
      <w:r>
        <w:t>Count Date</w:t>
      </w:r>
    </w:p>
    <w:p w14:paraId="5972FE3C" w14:textId="1A0149EE" w:rsidR="003E4E6E" w:rsidRPr="003E4E6E" w:rsidRDefault="00505019" w:rsidP="003E4E6E">
      <w:r w:rsidRPr="00535C54">
        <w:rPr>
          <w:rFonts w:cstheme="minorHAnsi"/>
        </w:rPr>
        <w:t>Enter date item was received, defaults to system date.</w:t>
      </w:r>
    </w:p>
    <w:p w14:paraId="30F1AAC0" w14:textId="2B902FFF" w:rsidR="00E233E1" w:rsidRDefault="00E233E1" w:rsidP="00E233E1">
      <w:pPr>
        <w:pStyle w:val="Heading4"/>
      </w:pPr>
      <w:r>
        <w:t>RM Item #</w:t>
      </w:r>
    </w:p>
    <w:p w14:paraId="68B96117" w14:textId="77777777" w:rsidR="00AE637A" w:rsidRPr="003E4E6E" w:rsidRDefault="00AE637A" w:rsidP="00AE637A">
      <w:bookmarkStart w:id="118" w:name="_Hlk44685092"/>
      <w:r>
        <w:t>The Raw Material item name will transfer from the item file soon as the user enters or chooses a valid Raw Material item number.</w:t>
      </w:r>
    </w:p>
    <w:bookmarkEnd w:id="118"/>
    <w:p w14:paraId="42304AA9" w14:textId="44DD8011" w:rsidR="00E233E1" w:rsidRDefault="00E233E1" w:rsidP="00E233E1">
      <w:pPr>
        <w:pStyle w:val="Heading4"/>
      </w:pPr>
      <w:r>
        <w:lastRenderedPageBreak/>
        <w:t>RM Item Name</w:t>
      </w:r>
    </w:p>
    <w:p w14:paraId="25F20D39" w14:textId="77777777" w:rsidR="00AE637A" w:rsidRPr="003E4E6E" w:rsidRDefault="00AE637A" w:rsidP="00AE637A">
      <w:r>
        <w:t>The item name will transfer from the item file soon as the user enters or chooses a valid item number.</w:t>
      </w:r>
    </w:p>
    <w:p w14:paraId="51AD171A" w14:textId="52B7332D" w:rsidR="00E233E1" w:rsidRDefault="00E233E1" w:rsidP="00E233E1">
      <w:pPr>
        <w:pStyle w:val="Heading4"/>
      </w:pPr>
      <w:r>
        <w:t>Warehouse</w:t>
      </w:r>
    </w:p>
    <w:p w14:paraId="593320FC" w14:textId="2F6D0DC9" w:rsidR="003E4E6E" w:rsidRPr="003E4E6E" w:rsidRDefault="00505019" w:rsidP="003E4E6E">
      <w:r w:rsidRPr="00535C54">
        <w:rPr>
          <w:rFonts w:cstheme="minorHAnsi"/>
        </w:rPr>
        <w:t xml:space="preserve">Enter valid Warehouse from Warehouse file.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to search.</w:t>
      </w:r>
    </w:p>
    <w:p w14:paraId="785C14E3" w14:textId="19854E79" w:rsidR="00E233E1" w:rsidRDefault="00E233E1" w:rsidP="00E233E1">
      <w:pPr>
        <w:pStyle w:val="Heading4"/>
      </w:pPr>
      <w:r>
        <w:t>Bin</w:t>
      </w:r>
    </w:p>
    <w:p w14:paraId="2A203327" w14:textId="59F190C7" w:rsidR="003E4E6E" w:rsidRPr="003E4E6E" w:rsidRDefault="00505019" w:rsidP="003E4E6E">
      <w:r w:rsidRPr="00535C54">
        <w:rPr>
          <w:rFonts w:cstheme="minorHAnsi"/>
        </w:rPr>
        <w:t xml:space="preserve">Enter valid Bin from Bin file.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or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to search.</w:t>
      </w:r>
    </w:p>
    <w:p w14:paraId="7F9A3D80" w14:textId="305725AD" w:rsidR="00E233E1" w:rsidRDefault="00E233E1" w:rsidP="00E233E1">
      <w:pPr>
        <w:pStyle w:val="Heading4"/>
      </w:pPr>
      <w:r>
        <w:t>Tag #</w:t>
      </w:r>
    </w:p>
    <w:p w14:paraId="1A4D34C4" w14:textId="0770433B" w:rsidR="003E4E6E" w:rsidRPr="003E4E6E" w:rsidRDefault="00505019" w:rsidP="003E4E6E">
      <w:r w:rsidRPr="00535C54">
        <w:rPr>
          <w:rFonts w:cstheme="minorHAnsi"/>
        </w:rPr>
        <w:t xml:space="preserve">Enter tag number or (ticket number).  </w:t>
      </w:r>
    </w:p>
    <w:p w14:paraId="23AA2617" w14:textId="1EEE11A8" w:rsidR="00E233E1" w:rsidRDefault="00E233E1" w:rsidP="00E233E1">
      <w:pPr>
        <w:pStyle w:val="Heading4"/>
      </w:pPr>
      <w:r>
        <w:t>Quantity Counted</w:t>
      </w:r>
    </w:p>
    <w:p w14:paraId="2E281454" w14:textId="247AE528" w:rsidR="003E4E6E" w:rsidRPr="003E4E6E" w:rsidRDefault="00505019" w:rsidP="003E4E6E">
      <w:r w:rsidRPr="00535C54">
        <w:rPr>
          <w:rFonts w:cstheme="minorHAnsi"/>
        </w:rPr>
        <w:t>Enter transaction quantity in the consumption unit of measure.</w:t>
      </w:r>
    </w:p>
    <w:p w14:paraId="5184188C" w14:textId="6F96E2A0" w:rsidR="00E233E1" w:rsidRDefault="00E233E1" w:rsidP="00E233E1">
      <w:pPr>
        <w:pStyle w:val="Heading4"/>
      </w:pPr>
      <w:r>
        <w:t>UOM</w:t>
      </w:r>
    </w:p>
    <w:p w14:paraId="4DAACCFB" w14:textId="77777777" w:rsidR="00C47349" w:rsidRDefault="00C47349" w:rsidP="00C4734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2C869CD7"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7DA9D547" w14:textId="77777777" w:rsidTr="00211A35">
        <w:trPr>
          <w:trHeight w:val="359"/>
        </w:trPr>
        <w:tc>
          <w:tcPr>
            <w:tcW w:w="540" w:type="dxa"/>
          </w:tcPr>
          <w:p w14:paraId="433BADE9" w14:textId="77777777" w:rsidR="00C47349" w:rsidRDefault="00C47349" w:rsidP="00211A35">
            <w:r>
              <w:t>C</w:t>
            </w:r>
          </w:p>
        </w:tc>
        <w:tc>
          <w:tcPr>
            <w:tcW w:w="8810" w:type="dxa"/>
          </w:tcPr>
          <w:p w14:paraId="638B9A43" w14:textId="77777777" w:rsidR="00C47349" w:rsidRDefault="00C47349" w:rsidP="00211A35">
            <w:r>
              <w:t>Per Hundred</w:t>
            </w:r>
          </w:p>
        </w:tc>
      </w:tr>
      <w:tr w:rsidR="00C47349" w14:paraId="022E57E3" w14:textId="77777777" w:rsidTr="00211A35">
        <w:trPr>
          <w:trHeight w:val="350"/>
        </w:trPr>
        <w:tc>
          <w:tcPr>
            <w:tcW w:w="540" w:type="dxa"/>
          </w:tcPr>
          <w:p w14:paraId="7767F5EF" w14:textId="77777777" w:rsidR="00C47349" w:rsidRDefault="00C47349" w:rsidP="00211A35">
            <w:r>
              <w:t>CS</w:t>
            </w:r>
          </w:p>
        </w:tc>
        <w:tc>
          <w:tcPr>
            <w:tcW w:w="8810" w:type="dxa"/>
          </w:tcPr>
          <w:p w14:paraId="6A52B673" w14:textId="77777777" w:rsidR="00C47349" w:rsidRDefault="00C47349" w:rsidP="00211A35">
            <w:r>
              <w:t>Per Case</w:t>
            </w:r>
          </w:p>
        </w:tc>
      </w:tr>
      <w:tr w:rsidR="00C47349" w14:paraId="28E966D4" w14:textId="77777777" w:rsidTr="00211A35">
        <w:trPr>
          <w:trHeight w:val="350"/>
        </w:trPr>
        <w:tc>
          <w:tcPr>
            <w:tcW w:w="540" w:type="dxa"/>
          </w:tcPr>
          <w:p w14:paraId="46EE477A" w14:textId="77777777" w:rsidR="00C47349" w:rsidRDefault="00C47349" w:rsidP="00211A35">
            <w:r>
              <w:t>EA</w:t>
            </w:r>
          </w:p>
        </w:tc>
        <w:tc>
          <w:tcPr>
            <w:tcW w:w="8810" w:type="dxa"/>
          </w:tcPr>
          <w:p w14:paraId="3E38ED03" w14:textId="77777777" w:rsidR="00C47349" w:rsidRDefault="00C47349" w:rsidP="00211A35">
            <w:r>
              <w:t>Per Each</w:t>
            </w:r>
          </w:p>
        </w:tc>
      </w:tr>
      <w:tr w:rsidR="00C47349" w14:paraId="4D1BEBAE" w14:textId="77777777" w:rsidTr="00211A35">
        <w:trPr>
          <w:trHeight w:val="350"/>
        </w:trPr>
        <w:tc>
          <w:tcPr>
            <w:tcW w:w="540" w:type="dxa"/>
          </w:tcPr>
          <w:p w14:paraId="1D1AAB95" w14:textId="77777777" w:rsidR="00C47349" w:rsidRDefault="00C47349" w:rsidP="00211A35">
            <w:r>
              <w:t>L</w:t>
            </w:r>
          </w:p>
        </w:tc>
        <w:tc>
          <w:tcPr>
            <w:tcW w:w="8810" w:type="dxa"/>
          </w:tcPr>
          <w:p w14:paraId="2335416E" w14:textId="77777777" w:rsidR="00C47349" w:rsidRDefault="00C47349" w:rsidP="00211A35">
            <w:r>
              <w:t>Per Lot</w:t>
            </w:r>
          </w:p>
        </w:tc>
      </w:tr>
      <w:tr w:rsidR="00C47349" w14:paraId="2F0E5E58" w14:textId="77777777" w:rsidTr="00211A35">
        <w:trPr>
          <w:trHeight w:val="350"/>
        </w:trPr>
        <w:tc>
          <w:tcPr>
            <w:tcW w:w="540" w:type="dxa"/>
          </w:tcPr>
          <w:p w14:paraId="432D606E" w14:textId="77777777" w:rsidR="00C47349" w:rsidRDefault="00C47349" w:rsidP="00211A35">
            <w:r>
              <w:t>M</w:t>
            </w:r>
          </w:p>
        </w:tc>
        <w:tc>
          <w:tcPr>
            <w:tcW w:w="8810" w:type="dxa"/>
          </w:tcPr>
          <w:p w14:paraId="3ED93D38" w14:textId="77777777" w:rsidR="00C47349" w:rsidRDefault="00C47349" w:rsidP="00211A35">
            <w:r>
              <w:t>Per Thousand</w:t>
            </w:r>
          </w:p>
        </w:tc>
      </w:tr>
    </w:tbl>
    <w:p w14:paraId="08832882" w14:textId="2AB5C637" w:rsidR="00AE637A" w:rsidRDefault="00AE637A" w:rsidP="00AE637A"/>
    <w:p w14:paraId="1A81EE4B" w14:textId="059F8393" w:rsidR="00AE637A" w:rsidRDefault="00AE637A" w:rsidP="00AE637A"/>
    <w:p w14:paraId="53874716" w14:textId="07BF0909" w:rsidR="00AE637A" w:rsidRDefault="00AE637A" w:rsidP="00AE637A"/>
    <w:p w14:paraId="46CA6347" w14:textId="5D4F7FCB" w:rsidR="00AE637A" w:rsidRDefault="00AE637A" w:rsidP="00AE637A"/>
    <w:p w14:paraId="4DE68941" w14:textId="202C5BC8" w:rsidR="00AE637A" w:rsidRDefault="00AE637A" w:rsidP="00AE637A"/>
    <w:p w14:paraId="60C9C0FA" w14:textId="36FD0EF0" w:rsidR="00AE637A" w:rsidRDefault="00AE637A" w:rsidP="00AE637A"/>
    <w:p w14:paraId="2532D80B" w14:textId="2A96E315" w:rsidR="00AE637A" w:rsidRDefault="00AE637A" w:rsidP="00AE637A"/>
    <w:p w14:paraId="7992623C" w14:textId="7FCF8E2E" w:rsidR="00AE637A" w:rsidRDefault="00AE637A" w:rsidP="00AE637A"/>
    <w:p w14:paraId="588E7A9D" w14:textId="77777777" w:rsidR="00AE637A" w:rsidRPr="00AE637A" w:rsidRDefault="00AE637A" w:rsidP="00AE637A"/>
    <w:p w14:paraId="6A7D0FC9" w14:textId="11434E50" w:rsidR="002E4736" w:rsidRDefault="002E4736" w:rsidP="002E4736">
      <w:pPr>
        <w:pStyle w:val="Heading2"/>
      </w:pPr>
      <w:bookmarkStart w:id="119" w:name="_Toc47448281"/>
      <w:r>
        <w:lastRenderedPageBreak/>
        <w:t>Post Physical Counts [MC3]</w:t>
      </w:r>
      <w:bookmarkEnd w:id="119"/>
    </w:p>
    <w:p w14:paraId="27EB9EAC" w14:textId="0A810891" w:rsidR="00CB170D" w:rsidRDefault="00CB170D" w:rsidP="00CB170D">
      <w:pPr>
        <w:pStyle w:val="Heading3"/>
      </w:pPr>
      <w:bookmarkStart w:id="120" w:name="_Toc44686513"/>
      <w:bookmarkStart w:id="121" w:name="_Toc47448282"/>
      <w:r>
        <w:t>Selection Parameters</w:t>
      </w:r>
      <w:bookmarkEnd w:id="120"/>
      <w:bookmarkEnd w:id="121"/>
    </w:p>
    <w:p w14:paraId="133260A5" w14:textId="22643CA1" w:rsidR="00E233E1" w:rsidRPr="00E233E1" w:rsidRDefault="00E233E1" w:rsidP="00E233E1">
      <w:r>
        <w:rPr>
          <w:noProof/>
        </w:rPr>
        <w:drawing>
          <wp:inline distT="0" distB="0" distL="0" distR="0" wp14:anchorId="7A76A1C2" wp14:editId="3428954D">
            <wp:extent cx="4419600" cy="105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600" cy="1057275"/>
                    </a:xfrm>
                    <a:prstGeom prst="rect">
                      <a:avLst/>
                    </a:prstGeom>
                  </pic:spPr>
                </pic:pic>
              </a:graphicData>
            </a:graphic>
          </wp:inline>
        </w:drawing>
      </w:r>
    </w:p>
    <w:p w14:paraId="1532E176" w14:textId="26B1538B" w:rsidR="00CB170D" w:rsidRDefault="00E233E1" w:rsidP="00CB170D">
      <w:pPr>
        <w:pStyle w:val="Heading4"/>
      </w:pPr>
      <w:r>
        <w:t>Transaction Date</w:t>
      </w:r>
    </w:p>
    <w:p w14:paraId="7BDEBB68" w14:textId="099C6C03" w:rsidR="003E4E6E" w:rsidRPr="003E4E6E" w:rsidRDefault="00505019" w:rsidP="003E4E6E">
      <w:r w:rsidRPr="00535C54">
        <w:rPr>
          <w:rFonts w:cstheme="minorHAnsi"/>
        </w:rPr>
        <w:t>Enter date for posting.  After you have entered a date, the system will prompt you for which device to print the report to with the screen shown above.</w:t>
      </w:r>
    </w:p>
    <w:p w14:paraId="5C002F73" w14:textId="0EB255BD" w:rsidR="00CB170D" w:rsidRDefault="00CB170D" w:rsidP="00CB170D">
      <w:pPr>
        <w:pStyle w:val="Heading3"/>
      </w:pPr>
      <w:bookmarkStart w:id="122" w:name="_Toc44686514"/>
      <w:bookmarkStart w:id="123" w:name="_Toc47448283"/>
      <w:r>
        <w:t>Output Destination</w:t>
      </w:r>
      <w:bookmarkEnd w:id="122"/>
      <w:bookmarkEnd w:id="123"/>
    </w:p>
    <w:p w14:paraId="6A8FE52F" w14:textId="36BB0F9E" w:rsidR="00E233E1" w:rsidRPr="00E233E1" w:rsidRDefault="00E233E1" w:rsidP="00E233E1">
      <w:r>
        <w:rPr>
          <w:noProof/>
        </w:rPr>
        <w:drawing>
          <wp:inline distT="0" distB="0" distL="0" distR="0" wp14:anchorId="4152E64F" wp14:editId="245A2A3C">
            <wp:extent cx="448627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6275" cy="1704975"/>
                    </a:xfrm>
                    <a:prstGeom prst="rect">
                      <a:avLst/>
                    </a:prstGeom>
                  </pic:spPr>
                </pic:pic>
              </a:graphicData>
            </a:graphic>
          </wp:inline>
        </w:drawing>
      </w:r>
    </w:p>
    <w:p w14:paraId="6E9DA557" w14:textId="77777777" w:rsidR="00A15E29" w:rsidRDefault="00A15E29" w:rsidP="00A15E29">
      <w:pPr>
        <w:pStyle w:val="Heading4"/>
      </w:pPr>
      <w:r>
        <w:t>Destination Choice</w:t>
      </w:r>
    </w:p>
    <w:p w14:paraId="30DCFF01" w14:textId="77777777" w:rsidR="00A15E29" w:rsidRPr="00144B20" w:rsidRDefault="00A15E29" w:rsidP="00A15E29">
      <w:r>
        <w:t>To choose the destination where the document should be printed, please make sure that desired output destination choice bubble is toggled.</w:t>
      </w:r>
    </w:p>
    <w:p w14:paraId="292FA1B5" w14:textId="77777777" w:rsidR="00A15E29" w:rsidRDefault="00A15E29" w:rsidP="00A15E29">
      <w:pPr>
        <w:pStyle w:val="Heading4"/>
      </w:pPr>
      <w:r>
        <w:t>Layout Choice</w:t>
      </w:r>
    </w:p>
    <w:p w14:paraId="235B5627" w14:textId="77777777" w:rsidR="00A15E29" w:rsidRPr="00144B20" w:rsidRDefault="00A15E29" w:rsidP="00A15E29">
      <w:r>
        <w:t>To choose the preferred layout of Landscape vs. Portrait, please make sure the desired option choice bubbled is toggled.</w:t>
      </w:r>
    </w:p>
    <w:p w14:paraId="0204CEE5" w14:textId="77777777" w:rsidR="00A15E29" w:rsidRDefault="00A15E29" w:rsidP="00A15E29">
      <w:pPr>
        <w:pStyle w:val="Heading4"/>
      </w:pPr>
      <w:r>
        <w:t>Lines Per Page</w:t>
      </w:r>
    </w:p>
    <w:p w14:paraId="0D81C790" w14:textId="77777777" w:rsidR="00A15E29" w:rsidRPr="00144B20" w:rsidRDefault="00A15E29" w:rsidP="00A15E29">
      <w:r w:rsidRPr="00211A1F">
        <w:t>Lines per page on the report when printing.</w:t>
      </w:r>
    </w:p>
    <w:p w14:paraId="46D1A4C6" w14:textId="77777777" w:rsidR="00A15E29" w:rsidRDefault="00A15E29" w:rsidP="00A15E29">
      <w:pPr>
        <w:pStyle w:val="Heading4"/>
      </w:pPr>
      <w:r>
        <w:t>Font</w:t>
      </w:r>
    </w:p>
    <w:p w14:paraId="73AB1904"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05EBAD89" w14:textId="77777777" w:rsidR="00A15E29" w:rsidRDefault="00A15E29" w:rsidP="00A15E29">
      <w:pPr>
        <w:pStyle w:val="Heading4"/>
      </w:pPr>
      <w:r>
        <w:t>Show Parameters? – Toggle Box</w:t>
      </w:r>
    </w:p>
    <w:p w14:paraId="3D6D16A5" w14:textId="77777777" w:rsidR="00A15E29" w:rsidRDefault="00A15E29" w:rsidP="00A15E29">
      <w:r>
        <w:t>To show parameters, make sure that the toggle box is ‘ticked’ with a checkmark.</w:t>
      </w:r>
    </w:p>
    <w:p w14:paraId="1D0A826C" w14:textId="77777777" w:rsidR="00A15E29" w:rsidRDefault="00A15E29" w:rsidP="00A15E29">
      <w:pPr>
        <w:pStyle w:val="Heading4"/>
      </w:pPr>
      <w:r>
        <w:t>Export to Excel? – Toggle Box</w:t>
      </w:r>
    </w:p>
    <w:p w14:paraId="373A31D7" w14:textId="77777777" w:rsidR="00A15E29" w:rsidRPr="00CC767A" w:rsidRDefault="00A15E29" w:rsidP="00A15E29">
      <w:r>
        <w:t>To export the printed file to an excel document, make sure that the Export to Excel toggle box is checked.</w:t>
      </w:r>
    </w:p>
    <w:p w14:paraId="4E96DF52" w14:textId="77777777" w:rsidR="00A15E29" w:rsidRDefault="00A15E29" w:rsidP="00A15E29">
      <w:pPr>
        <w:pStyle w:val="Heading4"/>
      </w:pPr>
      <w:r>
        <w:t>Auto Run Excel? – Toggle Box</w:t>
      </w:r>
    </w:p>
    <w:p w14:paraId="0D021AF1" w14:textId="77777777" w:rsidR="00A15E29" w:rsidRPr="00CC767A" w:rsidRDefault="00A15E29" w:rsidP="00A15E29">
      <w:r>
        <w:t>To automatically open the new excel document, make sure that the Auto Run Excel toggle box is checked.</w:t>
      </w:r>
    </w:p>
    <w:p w14:paraId="419431C9" w14:textId="3086D44A" w:rsidR="002E4736" w:rsidRDefault="002E4736" w:rsidP="002E4736">
      <w:pPr>
        <w:pStyle w:val="Heading2"/>
      </w:pPr>
      <w:bookmarkStart w:id="124" w:name="_Toc47448284"/>
      <w:r>
        <w:lastRenderedPageBreak/>
        <w:t>Initialize Physical Counts [MC4]</w:t>
      </w:r>
      <w:bookmarkEnd w:id="124"/>
    </w:p>
    <w:p w14:paraId="60DC0F75" w14:textId="12C15D59" w:rsidR="00CB170D" w:rsidRDefault="00CB170D" w:rsidP="00CB170D">
      <w:pPr>
        <w:pStyle w:val="Heading3"/>
      </w:pPr>
      <w:bookmarkStart w:id="125" w:name="_Toc44686516"/>
      <w:bookmarkStart w:id="126" w:name="_Toc47448285"/>
      <w:r>
        <w:t>Selection Parameters</w:t>
      </w:r>
      <w:bookmarkEnd w:id="125"/>
      <w:bookmarkEnd w:id="126"/>
    </w:p>
    <w:p w14:paraId="1F26E65E" w14:textId="790149D7" w:rsidR="00E233E1" w:rsidRPr="00E233E1" w:rsidRDefault="00E233E1" w:rsidP="00E233E1">
      <w:r>
        <w:rPr>
          <w:noProof/>
        </w:rPr>
        <w:drawing>
          <wp:inline distT="0" distB="0" distL="0" distR="0" wp14:anchorId="417AA3D5" wp14:editId="6981C359">
            <wp:extent cx="5943600" cy="2767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67330"/>
                    </a:xfrm>
                    <a:prstGeom prst="rect">
                      <a:avLst/>
                    </a:prstGeom>
                  </pic:spPr>
                </pic:pic>
              </a:graphicData>
            </a:graphic>
          </wp:inline>
        </w:drawing>
      </w:r>
    </w:p>
    <w:p w14:paraId="7549F3E9" w14:textId="6CAF1C8C" w:rsidR="00CB170D" w:rsidRDefault="00E233E1" w:rsidP="00CB170D">
      <w:pPr>
        <w:pStyle w:val="Heading4"/>
      </w:pPr>
      <w:r>
        <w:t>From Item / To Item</w:t>
      </w:r>
    </w:p>
    <w:p w14:paraId="4D99436A" w14:textId="6C4650A6" w:rsidR="003150F1" w:rsidRPr="00E5397E" w:rsidRDefault="003150F1" w:rsidP="003150F1">
      <w:r>
        <w:t>Enter the beginning and ending Item to physically count inventory for.</w:t>
      </w:r>
    </w:p>
    <w:p w14:paraId="142FCA83" w14:textId="005CDED0" w:rsidR="00CB170D" w:rsidRDefault="00E233E1" w:rsidP="00CB170D">
      <w:pPr>
        <w:pStyle w:val="Heading4"/>
      </w:pPr>
      <w:r>
        <w:t>From Cycle Code / To Cycle Code</w:t>
      </w:r>
    </w:p>
    <w:p w14:paraId="36C1BC14" w14:textId="6C7424BF" w:rsidR="003150F1" w:rsidRPr="00E5397E" w:rsidRDefault="003150F1" w:rsidP="003150F1">
      <w:r>
        <w:t>Enter the beginning and ending Cycle Code to physically count inventory for.</w:t>
      </w:r>
    </w:p>
    <w:p w14:paraId="7222B72E" w14:textId="751CE281" w:rsidR="00DF0613" w:rsidRDefault="00E233E1" w:rsidP="00DF0613">
      <w:pPr>
        <w:pStyle w:val="Heading4"/>
      </w:pPr>
      <w:r>
        <w:t>Select Items that Are (Choice)</w:t>
      </w:r>
    </w:p>
    <w:p w14:paraId="628C985D" w14:textId="1F004AED" w:rsidR="00211A35" w:rsidRDefault="00211A35" w:rsidP="00211A35">
      <w:r>
        <w:t>To choose the preferred item option of Valid Only vs. Problems Only (Or All), please make sure the desired option choice bubble is toggled.</w:t>
      </w:r>
    </w:p>
    <w:p w14:paraId="535CC579" w14:textId="2796FF9C" w:rsidR="00467C2C" w:rsidRDefault="00E233E1" w:rsidP="00467C2C">
      <w:pPr>
        <w:pStyle w:val="Heading4"/>
      </w:pPr>
      <w:r>
        <w:t>Warehouse List</w:t>
      </w:r>
    </w:p>
    <w:p w14:paraId="293B777F" w14:textId="77777777" w:rsidR="00C9264F" w:rsidRPr="009C010D" w:rsidRDefault="00C9264F" w:rsidP="00C9264F">
      <w:r>
        <w:t xml:space="preserve">The user may enter multiple warehouses manually, as long as each warehouse code is separated by a comma. Alternatively, the user may press the </w:t>
      </w:r>
      <w:r>
        <w:rPr>
          <w:b/>
          <w:bCs/>
          <w:i/>
          <w:iCs/>
          <w:u w:val="single"/>
        </w:rPr>
        <w:t>“F1”</w:t>
      </w:r>
      <w:r>
        <w:t xml:space="preserve"> button to bring up a list of all available warehouses.</w:t>
      </w:r>
    </w:p>
    <w:p w14:paraId="6964188E" w14:textId="77777777" w:rsidR="00C9264F" w:rsidRDefault="00C9264F" w:rsidP="00C9264F">
      <w:r>
        <w:t xml:space="preserve">The user may choose multiple warehouses from this list by using the </w:t>
      </w:r>
      <w:r>
        <w:rPr>
          <w:b/>
          <w:bCs/>
          <w:i/>
          <w:iCs/>
          <w:u w:val="single"/>
        </w:rPr>
        <w:t>“Control – Click”</w:t>
      </w:r>
      <w:r>
        <w:t xml:space="preserve"> method. Choosing multiple locations this way will automatically separate those chosen by the needed commas.</w:t>
      </w:r>
    </w:p>
    <w:p w14:paraId="66D8D006" w14:textId="400EDC1F" w:rsidR="003E4E6E" w:rsidRPr="003E4E6E" w:rsidRDefault="00C9264F" w:rsidP="00C9264F">
      <w:r>
        <w:t>This list can be sorted by Warehouse Location or Warehouse Description. Alternatively, the user may search for what they wish to use in order to narrow down their selection.</w:t>
      </w:r>
    </w:p>
    <w:p w14:paraId="7C3B1CA1" w14:textId="08C7FF74" w:rsidR="00467C2C" w:rsidRDefault="00E233E1" w:rsidP="00467C2C">
      <w:pPr>
        <w:pStyle w:val="Heading4"/>
      </w:pPr>
      <w:r>
        <w:t>Snapshot Description</w:t>
      </w:r>
    </w:p>
    <w:p w14:paraId="41669325" w14:textId="445128A2" w:rsidR="002E4736" w:rsidRDefault="00C9264F" w:rsidP="002E4736">
      <w:r>
        <w:t>Enter a description for this particular Snapshot. This description is how the user may later choose which Snapshot to use in the Analyze and Post Physical Counts report (MC5).</w:t>
      </w:r>
    </w:p>
    <w:p w14:paraId="7890A158" w14:textId="77777777" w:rsidR="00AE637A" w:rsidRPr="002E4736" w:rsidRDefault="00AE637A" w:rsidP="002E4736"/>
    <w:p w14:paraId="0C2F73A4" w14:textId="4E688B12" w:rsidR="002E4736" w:rsidRDefault="002E4736" w:rsidP="002E4736">
      <w:pPr>
        <w:pStyle w:val="Heading2"/>
      </w:pPr>
      <w:bookmarkStart w:id="127" w:name="_Toc47448286"/>
      <w:r>
        <w:lastRenderedPageBreak/>
        <w:t>Analyze and Post Physical Counts [MC5]</w:t>
      </w:r>
      <w:bookmarkEnd w:id="127"/>
    </w:p>
    <w:p w14:paraId="0878B8CB" w14:textId="6AA90F70" w:rsidR="00CB170D" w:rsidRDefault="00CB170D" w:rsidP="00CB170D">
      <w:pPr>
        <w:pStyle w:val="Heading3"/>
      </w:pPr>
      <w:bookmarkStart w:id="128" w:name="_Toc44686518"/>
      <w:bookmarkStart w:id="129" w:name="_Toc47448287"/>
      <w:r>
        <w:t>Selection Parameters</w:t>
      </w:r>
      <w:bookmarkEnd w:id="128"/>
      <w:bookmarkEnd w:id="129"/>
    </w:p>
    <w:p w14:paraId="72C22615" w14:textId="00587E66" w:rsidR="00E233E1" w:rsidRPr="00E233E1" w:rsidRDefault="00795CC7" w:rsidP="00E233E1">
      <w:r>
        <w:rPr>
          <w:noProof/>
        </w:rPr>
        <w:drawing>
          <wp:inline distT="0" distB="0" distL="0" distR="0" wp14:anchorId="5DF5D0D7" wp14:editId="3A59B461">
            <wp:extent cx="5534025" cy="457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4025" cy="457200"/>
                    </a:xfrm>
                    <a:prstGeom prst="rect">
                      <a:avLst/>
                    </a:prstGeom>
                  </pic:spPr>
                </pic:pic>
              </a:graphicData>
            </a:graphic>
          </wp:inline>
        </w:drawing>
      </w:r>
    </w:p>
    <w:p w14:paraId="1A55F5E0" w14:textId="43700736" w:rsidR="00CB170D" w:rsidRDefault="00E233E1" w:rsidP="00CB170D">
      <w:pPr>
        <w:pStyle w:val="Heading4"/>
      </w:pPr>
      <w:r>
        <w:t>Snapshot</w:t>
      </w:r>
    </w:p>
    <w:p w14:paraId="3BD16F7F" w14:textId="5B175A55" w:rsidR="003E4E6E" w:rsidRDefault="00C9264F" w:rsidP="003E4E6E">
      <w:r>
        <w:t>The user may choose which Snapshot they wish to use from the dropdown list of available choices.</w:t>
      </w:r>
    </w:p>
    <w:p w14:paraId="29F14293" w14:textId="77777777" w:rsidR="00AE637A" w:rsidRPr="003E4E6E" w:rsidRDefault="00AE637A" w:rsidP="003E4E6E"/>
    <w:p w14:paraId="4F8C09AC" w14:textId="1D3BF123" w:rsidR="00E233E1" w:rsidRDefault="00E233E1" w:rsidP="00E233E1">
      <w:pPr>
        <w:pStyle w:val="Heading3"/>
      </w:pPr>
      <w:bookmarkStart w:id="130" w:name="_Toc47448288"/>
      <w:r>
        <w:t>Posting Options</w:t>
      </w:r>
      <w:bookmarkEnd w:id="130"/>
    </w:p>
    <w:p w14:paraId="1F9E88C9" w14:textId="16032FC2" w:rsidR="00E233E1" w:rsidRPr="00E233E1" w:rsidRDefault="00795CC7" w:rsidP="00E233E1">
      <w:r>
        <w:rPr>
          <w:noProof/>
        </w:rPr>
        <w:drawing>
          <wp:inline distT="0" distB="0" distL="0" distR="0" wp14:anchorId="134BE073" wp14:editId="60EE4D61">
            <wp:extent cx="5210175" cy="88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0175" cy="885825"/>
                    </a:xfrm>
                    <a:prstGeom prst="rect">
                      <a:avLst/>
                    </a:prstGeom>
                  </pic:spPr>
                </pic:pic>
              </a:graphicData>
            </a:graphic>
          </wp:inline>
        </w:drawing>
      </w:r>
    </w:p>
    <w:p w14:paraId="4A5BE360" w14:textId="6F7459ED" w:rsidR="00E233E1" w:rsidRDefault="00E233E1" w:rsidP="00E233E1">
      <w:pPr>
        <w:pStyle w:val="Heading4"/>
      </w:pPr>
      <w:r>
        <w:t>Transaction Date</w:t>
      </w:r>
    </w:p>
    <w:p w14:paraId="5DAAD733" w14:textId="56D49B53" w:rsidR="003E4E6E" w:rsidRPr="003E4E6E" w:rsidRDefault="00C9264F" w:rsidP="003E4E6E">
      <w:r>
        <w:t>Enter the transaction date for the physical count. This defaults to the system date, but may be modified by the user.</w:t>
      </w:r>
    </w:p>
    <w:p w14:paraId="6F366C0F" w14:textId="7E0EB456" w:rsidR="00E233E1" w:rsidRDefault="00E233E1" w:rsidP="00E233E1">
      <w:pPr>
        <w:pStyle w:val="Heading4"/>
      </w:pPr>
      <w:r>
        <w:t>Time</w:t>
      </w:r>
    </w:p>
    <w:p w14:paraId="007BA1F2" w14:textId="77A7690C" w:rsidR="00C9264F" w:rsidRPr="003E4E6E" w:rsidRDefault="00C9264F" w:rsidP="00C9264F">
      <w:r>
        <w:t>Enter the transaction time for the physical count. This defaults to the system time, but may be modified by the user.</w:t>
      </w:r>
    </w:p>
    <w:p w14:paraId="15DC6DF1" w14:textId="6CAC4677" w:rsidR="00E233E1" w:rsidRDefault="00E233E1" w:rsidP="00E233E1">
      <w:pPr>
        <w:pStyle w:val="Heading4"/>
      </w:pPr>
      <w:r>
        <w:t>Skip Unscanned Tags? – Toggle Box</w:t>
      </w:r>
    </w:p>
    <w:p w14:paraId="7B80EB69" w14:textId="29E9B692" w:rsidR="001C7CB0" w:rsidRDefault="001C7CB0" w:rsidP="001C7CB0">
      <w:r>
        <w:t>To skip any tags that have not been scanned, make sure that the Skip Unscanned Tags toggle box is checked.</w:t>
      </w:r>
    </w:p>
    <w:p w14:paraId="060DB8D0" w14:textId="77777777" w:rsidR="00AE637A" w:rsidRDefault="00AE637A" w:rsidP="001C7CB0"/>
    <w:p w14:paraId="422EB630" w14:textId="1FF23BEC" w:rsidR="00E233E1" w:rsidRDefault="00E233E1" w:rsidP="00E233E1">
      <w:pPr>
        <w:pStyle w:val="Heading3"/>
      </w:pPr>
      <w:bookmarkStart w:id="131" w:name="_Toc47448289"/>
      <w:r>
        <w:t>Item Selections</w:t>
      </w:r>
      <w:bookmarkEnd w:id="131"/>
    </w:p>
    <w:p w14:paraId="2AF1895A" w14:textId="4C20C52E" w:rsidR="00E233E1" w:rsidRPr="00E233E1" w:rsidRDefault="00795CC7" w:rsidP="00E233E1">
      <w:r>
        <w:rPr>
          <w:noProof/>
        </w:rPr>
        <w:drawing>
          <wp:inline distT="0" distB="0" distL="0" distR="0" wp14:anchorId="20394D9B" wp14:editId="5162E942">
            <wp:extent cx="5238750" cy="99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38750" cy="990600"/>
                    </a:xfrm>
                    <a:prstGeom prst="rect">
                      <a:avLst/>
                    </a:prstGeom>
                  </pic:spPr>
                </pic:pic>
              </a:graphicData>
            </a:graphic>
          </wp:inline>
        </w:drawing>
      </w:r>
    </w:p>
    <w:p w14:paraId="151020E3" w14:textId="0B984474" w:rsidR="00E233E1" w:rsidRDefault="00E233E1" w:rsidP="00E233E1">
      <w:pPr>
        <w:pStyle w:val="Heading4"/>
      </w:pPr>
      <w:r>
        <w:t>From Item / To Item</w:t>
      </w:r>
    </w:p>
    <w:p w14:paraId="3EB29492" w14:textId="724CC770" w:rsidR="003150F1" w:rsidRPr="00E5397E" w:rsidRDefault="003150F1" w:rsidP="003150F1">
      <w:r>
        <w:t>Enter the beginning and ending Item to physically count inventory for.</w:t>
      </w:r>
    </w:p>
    <w:p w14:paraId="240ED077" w14:textId="303055B1" w:rsidR="00E233E1" w:rsidRDefault="00E233E1" w:rsidP="00E233E1">
      <w:pPr>
        <w:pStyle w:val="Heading4"/>
      </w:pPr>
      <w:r>
        <w:t>From Bin / To Bin</w:t>
      </w:r>
    </w:p>
    <w:p w14:paraId="5E4A6B7E" w14:textId="4795CFC3" w:rsidR="003150F1" w:rsidRPr="00E5397E" w:rsidRDefault="003150F1" w:rsidP="003150F1">
      <w:r>
        <w:t>Enter the beginning and ending Bin to physically count inventory for.</w:t>
      </w:r>
    </w:p>
    <w:p w14:paraId="67601BB4" w14:textId="3C600146" w:rsidR="00E233E1" w:rsidRDefault="00E233E1" w:rsidP="00E233E1">
      <w:pPr>
        <w:pStyle w:val="Heading4"/>
      </w:pPr>
      <w:r>
        <w:t>From Cycle Code / To Cycle Code</w:t>
      </w:r>
    </w:p>
    <w:p w14:paraId="5B7BC4F4" w14:textId="629DA6D7" w:rsidR="003150F1" w:rsidRDefault="003150F1" w:rsidP="003150F1">
      <w:r>
        <w:t>Enter the beginning and ending Cycle Code to physically count inventory for.</w:t>
      </w:r>
    </w:p>
    <w:p w14:paraId="5516657D" w14:textId="77777777" w:rsidR="00AE637A" w:rsidRPr="00E5397E" w:rsidRDefault="00AE637A" w:rsidP="003150F1"/>
    <w:p w14:paraId="26CA68F3" w14:textId="0F2F1984" w:rsidR="00E233E1" w:rsidRDefault="00E233E1" w:rsidP="00E233E1">
      <w:pPr>
        <w:pStyle w:val="Heading3"/>
      </w:pPr>
      <w:bookmarkStart w:id="132" w:name="_Toc47448290"/>
      <w:r>
        <w:lastRenderedPageBreak/>
        <w:t>Warehouse List</w:t>
      </w:r>
      <w:bookmarkEnd w:id="132"/>
    </w:p>
    <w:p w14:paraId="1CF28BF0" w14:textId="0D54A18D" w:rsidR="00E233E1" w:rsidRDefault="00795CC7" w:rsidP="00E233E1">
      <w:r>
        <w:rPr>
          <w:noProof/>
        </w:rPr>
        <w:drawing>
          <wp:inline distT="0" distB="0" distL="0" distR="0" wp14:anchorId="71CC44DE" wp14:editId="447AFB06">
            <wp:extent cx="5553075" cy="504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3075" cy="504825"/>
                    </a:xfrm>
                    <a:prstGeom prst="rect">
                      <a:avLst/>
                    </a:prstGeom>
                  </pic:spPr>
                </pic:pic>
              </a:graphicData>
            </a:graphic>
          </wp:inline>
        </w:drawing>
      </w:r>
    </w:p>
    <w:p w14:paraId="603253F1" w14:textId="77777777" w:rsidR="00C9264F" w:rsidRPr="009C010D" w:rsidRDefault="00C9264F" w:rsidP="00C9264F">
      <w:r>
        <w:t xml:space="preserve">The user may enter multiple warehouses manually, as long as each warehouse code is separated by a comma. Alternatively, the user may press the </w:t>
      </w:r>
      <w:r>
        <w:rPr>
          <w:b/>
          <w:bCs/>
          <w:i/>
          <w:iCs/>
          <w:u w:val="single"/>
        </w:rPr>
        <w:t>“F1”</w:t>
      </w:r>
      <w:r>
        <w:t xml:space="preserve"> button to bring up a list of all available warehouses.</w:t>
      </w:r>
    </w:p>
    <w:p w14:paraId="05CB2C08" w14:textId="77777777" w:rsidR="00C9264F" w:rsidRDefault="00C9264F" w:rsidP="00C9264F">
      <w:r>
        <w:t xml:space="preserve">The user may choose multiple warehouses from this list by using the </w:t>
      </w:r>
      <w:r>
        <w:rPr>
          <w:b/>
          <w:bCs/>
          <w:i/>
          <w:iCs/>
          <w:u w:val="single"/>
        </w:rPr>
        <w:t>“Control – Click”</w:t>
      </w:r>
      <w:r>
        <w:t xml:space="preserve"> method. Choosing multiple locations this way will automatically separate those chosen by the needed commas.</w:t>
      </w:r>
    </w:p>
    <w:p w14:paraId="02C646D6" w14:textId="0FBF2937" w:rsidR="003E4E6E" w:rsidRDefault="00C9264F" w:rsidP="00C9264F">
      <w:r>
        <w:t>This list can be sorted by Warehouse Location or Warehouse Description. Alternatively, the user may search for what they wish to use in order to narrow down their selection.</w:t>
      </w:r>
    </w:p>
    <w:p w14:paraId="339CD376" w14:textId="77777777" w:rsidR="00AE637A" w:rsidRPr="00E233E1" w:rsidRDefault="00AE637A" w:rsidP="00C9264F"/>
    <w:p w14:paraId="47DF6B47" w14:textId="1FEF2565" w:rsidR="00E233E1" w:rsidRDefault="00E233E1" w:rsidP="00E233E1">
      <w:pPr>
        <w:pStyle w:val="Heading3"/>
      </w:pPr>
      <w:bookmarkStart w:id="133" w:name="_Toc47448291"/>
      <w:r>
        <w:t>Choose Full Report or Just Exceptions</w:t>
      </w:r>
      <w:bookmarkEnd w:id="133"/>
    </w:p>
    <w:p w14:paraId="347A57CD" w14:textId="10AF70E9" w:rsidR="00E233E1" w:rsidRPr="00E233E1" w:rsidRDefault="00795CC7" w:rsidP="00E233E1">
      <w:r>
        <w:rPr>
          <w:noProof/>
        </w:rPr>
        <w:drawing>
          <wp:inline distT="0" distB="0" distL="0" distR="0" wp14:anchorId="358B5F81" wp14:editId="3EDBAEEE">
            <wp:extent cx="5295900" cy="1466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5900" cy="1466850"/>
                    </a:xfrm>
                    <a:prstGeom prst="rect">
                      <a:avLst/>
                    </a:prstGeom>
                  </pic:spPr>
                </pic:pic>
              </a:graphicData>
            </a:graphic>
          </wp:inline>
        </w:drawing>
      </w:r>
    </w:p>
    <w:p w14:paraId="61235955" w14:textId="58E3455F" w:rsidR="00E233E1" w:rsidRDefault="00795CC7" w:rsidP="00E233E1">
      <w:pPr>
        <w:pStyle w:val="Heading4"/>
      </w:pPr>
      <w:r>
        <w:t>Full Report? – Toggle Box</w:t>
      </w:r>
    </w:p>
    <w:p w14:paraId="5A6FF44E" w14:textId="79425794" w:rsidR="00594F6B" w:rsidRDefault="00594F6B" w:rsidP="00594F6B">
      <w:r>
        <w:t>To print a full report, make sure that the Full Report toggle box is checked.</w:t>
      </w:r>
    </w:p>
    <w:p w14:paraId="0CB615CA" w14:textId="08F3753B" w:rsidR="00E233E1" w:rsidRDefault="00795CC7" w:rsidP="00E233E1">
      <w:pPr>
        <w:pStyle w:val="Heading4"/>
      </w:pPr>
      <w:r>
        <w:t>Include Not in Snapshot? – Toggle Box</w:t>
      </w:r>
    </w:p>
    <w:p w14:paraId="16EE60C3" w14:textId="27DF1BD5" w:rsidR="00594F6B" w:rsidRDefault="00594F6B" w:rsidP="00594F6B">
      <w:r>
        <w:t xml:space="preserve">To </w:t>
      </w:r>
      <w:r w:rsidR="00B213F2">
        <w:t>include items that are not in snapshots</w:t>
      </w:r>
      <w:r>
        <w:t>, make sure that th</w:t>
      </w:r>
      <w:r w:rsidR="00B213F2">
        <w:t xml:space="preserve">is </w:t>
      </w:r>
      <w:r>
        <w:t>toggle box is checked.</w:t>
      </w:r>
    </w:p>
    <w:p w14:paraId="406E961D" w14:textId="373156D9" w:rsidR="00E233E1" w:rsidRDefault="00795CC7" w:rsidP="00E233E1">
      <w:pPr>
        <w:pStyle w:val="Heading4"/>
      </w:pPr>
      <w:r>
        <w:t>Include Complete Match? – Toggle Box</w:t>
      </w:r>
    </w:p>
    <w:p w14:paraId="4204A02B" w14:textId="7C70279D" w:rsidR="00594F6B" w:rsidRDefault="00594F6B" w:rsidP="00594F6B">
      <w:r>
        <w:t xml:space="preserve">To </w:t>
      </w:r>
      <w:r w:rsidR="00B213F2">
        <w:t>include complete matches for all selection parameters</w:t>
      </w:r>
      <w:r>
        <w:t>, make sure that th</w:t>
      </w:r>
      <w:r w:rsidR="00B213F2">
        <w:t xml:space="preserve">is </w:t>
      </w:r>
      <w:r>
        <w:t>toggle box is checked.</w:t>
      </w:r>
    </w:p>
    <w:p w14:paraId="6D81A50F" w14:textId="210FD855" w:rsidR="00E233E1" w:rsidRDefault="00795CC7" w:rsidP="00E233E1">
      <w:pPr>
        <w:pStyle w:val="Heading4"/>
      </w:pPr>
      <w:r>
        <w:t>Include Qty Changed? – Toggle Box</w:t>
      </w:r>
    </w:p>
    <w:p w14:paraId="131AA2EC" w14:textId="46B00CDB" w:rsidR="00594F6B" w:rsidRDefault="00594F6B" w:rsidP="00594F6B">
      <w:r>
        <w:t xml:space="preserve">To </w:t>
      </w:r>
      <w:r w:rsidR="00B213F2">
        <w:t>include items where the quantity is changed</w:t>
      </w:r>
      <w:r>
        <w:t>, make sure that th</w:t>
      </w:r>
      <w:r w:rsidR="00B213F2">
        <w:t xml:space="preserve">is </w:t>
      </w:r>
      <w:r>
        <w:t>toggle box is checked.</w:t>
      </w:r>
    </w:p>
    <w:p w14:paraId="21A61814" w14:textId="0E308B13" w:rsidR="00E233E1" w:rsidRDefault="00795CC7" w:rsidP="00E233E1">
      <w:pPr>
        <w:pStyle w:val="Heading4"/>
      </w:pPr>
      <w:r>
        <w:t>Include Location Changed? – Toggle Box</w:t>
      </w:r>
    </w:p>
    <w:p w14:paraId="1328011E" w14:textId="6C92A86E" w:rsidR="00594F6B" w:rsidRDefault="00594F6B" w:rsidP="00594F6B">
      <w:r>
        <w:t xml:space="preserve">To </w:t>
      </w:r>
      <w:r w:rsidR="00B213F2">
        <w:t>include items where the location has changed</w:t>
      </w:r>
      <w:r>
        <w:t>, make sure that th</w:t>
      </w:r>
      <w:r w:rsidR="00B213F2">
        <w:t xml:space="preserve">is </w:t>
      </w:r>
      <w:r>
        <w:t>toggle box is checked.</w:t>
      </w:r>
    </w:p>
    <w:p w14:paraId="7BF672D5" w14:textId="6CC9EAFB" w:rsidR="00E233E1" w:rsidRDefault="00795CC7" w:rsidP="00E233E1">
      <w:pPr>
        <w:pStyle w:val="Heading4"/>
      </w:pPr>
      <w:r>
        <w:t>Include Duplicates – Toggle Box</w:t>
      </w:r>
    </w:p>
    <w:p w14:paraId="07F2954F" w14:textId="1A4B4BC7" w:rsidR="00594F6B" w:rsidRDefault="00594F6B" w:rsidP="00594F6B">
      <w:r>
        <w:t xml:space="preserve">To </w:t>
      </w:r>
      <w:r w:rsidR="00B213F2">
        <w:t>include duplicated items</w:t>
      </w:r>
      <w:r>
        <w:t xml:space="preserve">, make sure that the </w:t>
      </w:r>
      <w:r w:rsidR="00B213F2">
        <w:t>Include Duplicates</w:t>
      </w:r>
      <w:r>
        <w:t xml:space="preserve"> toggle box is checked.</w:t>
      </w:r>
    </w:p>
    <w:p w14:paraId="55A6D075" w14:textId="77777777" w:rsidR="00AE637A" w:rsidRDefault="00AE637A" w:rsidP="00594F6B"/>
    <w:p w14:paraId="6EC659B4" w14:textId="20A0BC9E" w:rsidR="00CB170D" w:rsidRDefault="00CB170D" w:rsidP="00CB170D">
      <w:pPr>
        <w:pStyle w:val="Heading3"/>
      </w:pPr>
      <w:bookmarkStart w:id="134" w:name="_Toc44686523"/>
      <w:bookmarkStart w:id="135" w:name="_Toc47448292"/>
      <w:r>
        <w:lastRenderedPageBreak/>
        <w:t>Output Destination</w:t>
      </w:r>
      <w:bookmarkEnd w:id="134"/>
      <w:bookmarkEnd w:id="135"/>
    </w:p>
    <w:p w14:paraId="5170ADFF" w14:textId="5F15F444" w:rsidR="00795CC7" w:rsidRPr="00795CC7" w:rsidRDefault="00795CC7" w:rsidP="00795CC7">
      <w:r>
        <w:rPr>
          <w:noProof/>
        </w:rPr>
        <w:drawing>
          <wp:inline distT="0" distB="0" distL="0" distR="0" wp14:anchorId="6848B92E" wp14:editId="48F509CE">
            <wp:extent cx="5257800" cy="847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57800" cy="847725"/>
                    </a:xfrm>
                    <a:prstGeom prst="rect">
                      <a:avLst/>
                    </a:prstGeom>
                  </pic:spPr>
                </pic:pic>
              </a:graphicData>
            </a:graphic>
          </wp:inline>
        </w:drawing>
      </w:r>
    </w:p>
    <w:p w14:paraId="4A11DFA4" w14:textId="77777777" w:rsidR="00A15E29" w:rsidRDefault="00A15E29" w:rsidP="00A15E29">
      <w:pPr>
        <w:pStyle w:val="Heading4"/>
      </w:pPr>
      <w:r>
        <w:t>Export to Excel? – Toggle Box</w:t>
      </w:r>
    </w:p>
    <w:p w14:paraId="2ABD80FA" w14:textId="77777777" w:rsidR="00A15E29" w:rsidRPr="00CC767A" w:rsidRDefault="00A15E29" w:rsidP="00A15E29">
      <w:r>
        <w:t>To export the printed file to an excel document, make sure that the Export to Excel toggle box is checked.</w:t>
      </w:r>
    </w:p>
    <w:p w14:paraId="4309CDF6" w14:textId="77777777" w:rsidR="00A15E29" w:rsidRDefault="00A15E29" w:rsidP="00A15E29">
      <w:pPr>
        <w:pStyle w:val="Heading4"/>
      </w:pPr>
      <w:r>
        <w:t>Auto Run Excel? – Toggle Box</w:t>
      </w:r>
    </w:p>
    <w:p w14:paraId="6A2F39B8" w14:textId="77777777" w:rsidR="00A15E29" w:rsidRPr="00CC767A" w:rsidRDefault="00A15E29" w:rsidP="00A15E29">
      <w:r>
        <w:t>To automatically open the new excel document, make sure that the Auto Run Excel toggle box is checked.</w:t>
      </w:r>
    </w:p>
    <w:p w14:paraId="30C64281" w14:textId="77777777" w:rsidR="00A15E29" w:rsidRDefault="00A15E29" w:rsidP="00A15E29">
      <w:pPr>
        <w:pStyle w:val="Heading4"/>
      </w:pPr>
      <w:r>
        <w:t>If Yes, File Name</w:t>
      </w:r>
    </w:p>
    <w:p w14:paraId="40F20F9A" w14:textId="3B5241B5" w:rsidR="00A15E29" w:rsidRDefault="00A15E29" w:rsidP="00A15E29">
      <w:r>
        <w:t>If exporting the file to Excel, enter the desired file name.</w:t>
      </w:r>
    </w:p>
    <w:p w14:paraId="5DAF97F1" w14:textId="11588CA8" w:rsidR="00AE637A" w:rsidRDefault="00AE637A" w:rsidP="00A15E29"/>
    <w:p w14:paraId="0D18BBB0" w14:textId="3DCD07E9" w:rsidR="00AE637A" w:rsidRDefault="00AE637A" w:rsidP="00A15E29"/>
    <w:p w14:paraId="7DB541C5" w14:textId="687A33C9" w:rsidR="00AE637A" w:rsidRDefault="00AE637A" w:rsidP="00A15E29"/>
    <w:p w14:paraId="33218C4C" w14:textId="57889C8E" w:rsidR="00AE637A" w:rsidRDefault="00AE637A" w:rsidP="00A15E29"/>
    <w:p w14:paraId="2EEADC90" w14:textId="384EAFB1" w:rsidR="00AE637A" w:rsidRDefault="00AE637A" w:rsidP="00A15E29"/>
    <w:p w14:paraId="3DB6E74D" w14:textId="06469B45" w:rsidR="00AE637A" w:rsidRDefault="00AE637A" w:rsidP="00A15E29"/>
    <w:p w14:paraId="5DBF5EC9" w14:textId="614D8182" w:rsidR="00AE637A" w:rsidRDefault="00AE637A" w:rsidP="00A15E29"/>
    <w:p w14:paraId="756E3A01" w14:textId="260DB36D" w:rsidR="00AE637A" w:rsidRDefault="00AE637A" w:rsidP="00A15E29"/>
    <w:p w14:paraId="76A932B0" w14:textId="536B21A6" w:rsidR="00AE637A" w:rsidRDefault="00AE637A" w:rsidP="00A15E29"/>
    <w:p w14:paraId="4FF6BFAF" w14:textId="4C8E6E70" w:rsidR="00AE637A" w:rsidRDefault="00AE637A" w:rsidP="00A15E29"/>
    <w:p w14:paraId="0F2F9EF9" w14:textId="782C9FAC" w:rsidR="00AE637A" w:rsidRDefault="00AE637A" w:rsidP="00A15E29"/>
    <w:p w14:paraId="62F67FA5" w14:textId="50F3DAC2" w:rsidR="00AE637A" w:rsidRDefault="00AE637A" w:rsidP="00A15E29"/>
    <w:p w14:paraId="361C1C38" w14:textId="48D35594" w:rsidR="00AE637A" w:rsidRDefault="00AE637A" w:rsidP="00A15E29"/>
    <w:p w14:paraId="6E86F75D" w14:textId="6A067671" w:rsidR="00AE637A" w:rsidRDefault="00AE637A" w:rsidP="00A15E29"/>
    <w:p w14:paraId="14FAB7D4" w14:textId="38BF6BF4" w:rsidR="00AE637A" w:rsidRDefault="00AE637A" w:rsidP="00A15E29"/>
    <w:p w14:paraId="229D4C1B" w14:textId="2C77BA1A" w:rsidR="00AE637A" w:rsidRDefault="00AE637A" w:rsidP="00A15E29"/>
    <w:p w14:paraId="082B3B1C" w14:textId="77777777" w:rsidR="00AE637A" w:rsidRDefault="00AE637A" w:rsidP="00A15E29"/>
    <w:p w14:paraId="31CA91EC" w14:textId="5417C831" w:rsidR="002E4736" w:rsidRDefault="002E4736" w:rsidP="002E4736">
      <w:pPr>
        <w:pStyle w:val="Heading1"/>
        <w:rPr>
          <w:b/>
          <w:bCs/>
        </w:rPr>
      </w:pPr>
      <w:bookmarkStart w:id="136" w:name="_Toc47448293"/>
      <w:r>
        <w:rPr>
          <w:b/>
          <w:bCs/>
        </w:rPr>
        <w:lastRenderedPageBreak/>
        <w:t>Global RM Price Change [MG]</w:t>
      </w:r>
      <w:bookmarkEnd w:id="136"/>
    </w:p>
    <w:p w14:paraId="2F67D359" w14:textId="51F9E1D2" w:rsidR="00505019" w:rsidRPr="00505019" w:rsidRDefault="00505019" w:rsidP="00505019">
      <w:r w:rsidRPr="003D616C">
        <w:rPr>
          <w:rFonts w:cstheme="minorHAnsi"/>
        </w:rPr>
        <w:t>The Global Price Change screen allows automatic adjusting the cost of estimated (item code = E) materials.  Select special material types for the Global Price Change feature.</w:t>
      </w:r>
    </w:p>
    <w:p w14:paraId="379CF424" w14:textId="1042B672" w:rsidR="00CB170D" w:rsidRDefault="00CB170D" w:rsidP="00CB170D">
      <w:pPr>
        <w:pStyle w:val="Heading3"/>
      </w:pPr>
      <w:bookmarkStart w:id="137" w:name="_Toc44686525"/>
      <w:bookmarkStart w:id="138" w:name="_Toc47448294"/>
      <w:r>
        <w:t>Selection Parameters</w:t>
      </w:r>
      <w:bookmarkEnd w:id="137"/>
      <w:bookmarkEnd w:id="138"/>
    </w:p>
    <w:p w14:paraId="6A5DFEA4" w14:textId="2393AA8A" w:rsidR="00795CC7" w:rsidRPr="00795CC7" w:rsidRDefault="00795CC7" w:rsidP="00795CC7">
      <w:r>
        <w:rPr>
          <w:noProof/>
        </w:rPr>
        <w:drawing>
          <wp:inline distT="0" distB="0" distL="0" distR="0" wp14:anchorId="73022BA0" wp14:editId="35507B82">
            <wp:extent cx="4124325" cy="1571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1571625"/>
                    </a:xfrm>
                    <a:prstGeom prst="rect">
                      <a:avLst/>
                    </a:prstGeom>
                  </pic:spPr>
                </pic:pic>
              </a:graphicData>
            </a:graphic>
          </wp:inline>
        </w:drawing>
      </w:r>
    </w:p>
    <w:p w14:paraId="1B4ECE77" w14:textId="7DD582AF" w:rsidR="00CB170D" w:rsidRDefault="00795CC7" w:rsidP="00CB170D">
      <w:pPr>
        <w:pStyle w:val="Heading4"/>
      </w:pPr>
      <w:r>
        <w:t>Updated Code</w:t>
      </w:r>
    </w:p>
    <w:p w14:paraId="03036CBD" w14:textId="68CB4979" w:rsidR="003E4E6E" w:rsidRPr="003E4E6E" w:rsidRDefault="001C7CB0" w:rsidP="003E4E6E">
      <w:r w:rsidRPr="001C7CB0">
        <w:t>Enter the update code.</w:t>
      </w:r>
    </w:p>
    <w:p w14:paraId="4F8A4A3C" w14:textId="356F3733" w:rsidR="00CB170D" w:rsidRDefault="00795CC7" w:rsidP="00CB170D">
      <w:pPr>
        <w:pStyle w:val="Heading4"/>
      </w:pPr>
      <w:r>
        <w:t>Beginning Item # / Ending Item #</w:t>
      </w:r>
    </w:p>
    <w:p w14:paraId="06A55D46" w14:textId="682AB7AA" w:rsidR="003E4E6E" w:rsidRPr="003E4E6E" w:rsidRDefault="00505019" w:rsidP="003E4E6E">
      <w:r w:rsidRPr="003D616C">
        <w:rPr>
          <w:rFonts w:cstheme="minorHAnsi"/>
        </w:rPr>
        <w:t>Enter the first</w:t>
      </w:r>
      <w:r>
        <w:rPr>
          <w:rFonts w:cstheme="minorHAnsi"/>
        </w:rPr>
        <w:t xml:space="preserve"> and last</w:t>
      </w:r>
      <w:r w:rsidRPr="003D616C">
        <w:rPr>
          <w:rFonts w:cstheme="minorHAnsi"/>
        </w:rPr>
        <w:t xml:space="preserve"> item number for the price change.</w:t>
      </w:r>
    </w:p>
    <w:p w14:paraId="285A16E6" w14:textId="10F80453" w:rsidR="00DF0613" w:rsidRDefault="00795CC7" w:rsidP="00DF0613">
      <w:pPr>
        <w:pStyle w:val="Heading4"/>
      </w:pPr>
      <w:r>
        <w:t>Beginning Vendor # / Ending Vendor #</w:t>
      </w:r>
    </w:p>
    <w:p w14:paraId="2E5D12BD" w14:textId="5EE66F22" w:rsidR="003150F1" w:rsidRPr="003E4E6E" w:rsidRDefault="003150F1" w:rsidP="003150F1">
      <w:r w:rsidRPr="003D616C">
        <w:rPr>
          <w:rFonts w:cstheme="minorHAnsi"/>
        </w:rPr>
        <w:t>Enter the first</w:t>
      </w:r>
      <w:r>
        <w:rPr>
          <w:rFonts w:cstheme="minorHAnsi"/>
        </w:rPr>
        <w:t xml:space="preserve"> and last</w:t>
      </w:r>
      <w:r w:rsidRPr="003D616C">
        <w:rPr>
          <w:rFonts w:cstheme="minorHAnsi"/>
        </w:rPr>
        <w:t xml:space="preserve"> </w:t>
      </w:r>
      <w:r>
        <w:rPr>
          <w:rFonts w:cstheme="minorHAnsi"/>
        </w:rPr>
        <w:t>vendor</w:t>
      </w:r>
      <w:r w:rsidRPr="003D616C">
        <w:rPr>
          <w:rFonts w:cstheme="minorHAnsi"/>
        </w:rPr>
        <w:t xml:space="preserve"> number for the price change.</w:t>
      </w:r>
    </w:p>
    <w:p w14:paraId="1DBD5EB9" w14:textId="185B8AD6" w:rsidR="00467C2C" w:rsidRDefault="00795CC7" w:rsidP="00467C2C">
      <w:pPr>
        <w:pStyle w:val="Heading4"/>
      </w:pPr>
      <w:r>
        <w:t>Percent Change</w:t>
      </w:r>
    </w:p>
    <w:p w14:paraId="0AE9E952" w14:textId="2B3B5A54" w:rsidR="003E4E6E" w:rsidRPr="003E4E6E" w:rsidRDefault="00505019" w:rsidP="003E4E6E">
      <w:r w:rsidRPr="003D616C">
        <w:rPr>
          <w:rFonts w:cstheme="minorHAnsi"/>
        </w:rPr>
        <w:t>Enter the percentage of the price adjustment.</w:t>
      </w:r>
    </w:p>
    <w:p w14:paraId="4418480E" w14:textId="4AA89D65" w:rsidR="00467C2C" w:rsidRDefault="00795CC7" w:rsidP="00467C2C">
      <w:pPr>
        <w:pStyle w:val="Heading4"/>
      </w:pPr>
      <w:r>
        <w:t>Dollar Amount Change</w:t>
      </w:r>
    </w:p>
    <w:p w14:paraId="4483C905" w14:textId="597F8225" w:rsidR="001C7CB0" w:rsidRPr="003E4E6E" w:rsidRDefault="001C7CB0" w:rsidP="001C7CB0">
      <w:r w:rsidRPr="003D616C">
        <w:rPr>
          <w:rFonts w:cstheme="minorHAnsi"/>
        </w:rPr>
        <w:t xml:space="preserve">Enter the </w:t>
      </w:r>
      <w:r>
        <w:rPr>
          <w:rFonts w:cstheme="minorHAnsi"/>
        </w:rPr>
        <w:t>dollar amount</w:t>
      </w:r>
      <w:r w:rsidRPr="003D616C">
        <w:rPr>
          <w:rFonts w:cstheme="minorHAnsi"/>
        </w:rPr>
        <w:t xml:space="preserve"> of the price adjustment.</w:t>
      </w:r>
    </w:p>
    <w:p w14:paraId="43F0C5B3" w14:textId="7633B330" w:rsidR="00467C2C" w:rsidRDefault="00795CC7" w:rsidP="00467C2C">
      <w:pPr>
        <w:pStyle w:val="Heading4"/>
      </w:pPr>
      <w:r>
        <w:t>UNDO a Prior Price Change? – Toggle Box</w:t>
      </w:r>
    </w:p>
    <w:p w14:paraId="0BCF6A50" w14:textId="71751E14" w:rsidR="00B213F2" w:rsidRDefault="00B213F2" w:rsidP="00B213F2">
      <w:r>
        <w:t>To undo a prior price change, make sure that this toggle box is checked.</w:t>
      </w:r>
    </w:p>
    <w:p w14:paraId="350FE4F2" w14:textId="77777777" w:rsidR="00AE637A" w:rsidRDefault="00AE637A" w:rsidP="00B213F2"/>
    <w:p w14:paraId="722DAD36" w14:textId="0121FF10" w:rsidR="00467C2C" w:rsidRDefault="00795CC7" w:rsidP="00795CC7">
      <w:pPr>
        <w:pStyle w:val="Heading3"/>
      </w:pPr>
      <w:bookmarkStart w:id="139" w:name="_Toc47448295"/>
      <w:r>
        <w:t>Select/Deselect Material Types</w:t>
      </w:r>
      <w:bookmarkEnd w:id="139"/>
    </w:p>
    <w:p w14:paraId="12DC8AEE" w14:textId="7B357B2A" w:rsidR="002E4736" w:rsidRDefault="00795CC7" w:rsidP="002E4736">
      <w:r>
        <w:rPr>
          <w:noProof/>
        </w:rPr>
        <w:drawing>
          <wp:inline distT="0" distB="0" distL="0" distR="0" wp14:anchorId="4640FFCF" wp14:editId="46A285DC">
            <wp:extent cx="2371725" cy="14478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1725" cy="1447800"/>
                    </a:xfrm>
                    <a:prstGeom prst="rect">
                      <a:avLst/>
                    </a:prstGeom>
                  </pic:spPr>
                </pic:pic>
              </a:graphicData>
            </a:graphic>
          </wp:inline>
        </w:drawing>
      </w:r>
    </w:p>
    <w:p w14:paraId="0085184F" w14:textId="59C3D3D2" w:rsidR="00C9264F" w:rsidRDefault="00C9264F" w:rsidP="00C9264F">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2BB0ABE7" w14:textId="49D4D39E" w:rsidR="002E4736" w:rsidRDefault="002E4736" w:rsidP="002E4736">
      <w:pPr>
        <w:pStyle w:val="Heading1"/>
        <w:rPr>
          <w:b/>
          <w:bCs/>
        </w:rPr>
      </w:pPr>
      <w:bookmarkStart w:id="140" w:name="_Toc47448296"/>
      <w:r>
        <w:rPr>
          <w:b/>
          <w:bCs/>
        </w:rPr>
        <w:lastRenderedPageBreak/>
        <w:t>Query Raw Goods [MQ]</w:t>
      </w:r>
      <w:bookmarkEnd w:id="140"/>
    </w:p>
    <w:p w14:paraId="04C72C98" w14:textId="714F8E00" w:rsidR="00505019" w:rsidRDefault="00505019" w:rsidP="00505019">
      <w:pPr>
        <w:pStyle w:val="Heading2"/>
      </w:pPr>
      <w:bookmarkStart w:id="141" w:name="_Toc47448297"/>
      <w:r>
        <w:t>Overview</w:t>
      </w:r>
      <w:bookmarkEnd w:id="141"/>
    </w:p>
    <w:p w14:paraId="140782B9" w14:textId="237E7811" w:rsidR="00505019" w:rsidRDefault="00505019" w:rsidP="00505019">
      <w:pPr>
        <w:pStyle w:val="Heading3"/>
      </w:pPr>
      <w:bookmarkStart w:id="142" w:name="_Toc44686529"/>
      <w:bookmarkStart w:id="143" w:name="_Toc47448298"/>
      <w:r>
        <w:t>Raw Materials Transaction by Item</w:t>
      </w:r>
      <w:bookmarkEnd w:id="142"/>
      <w:bookmarkEnd w:id="143"/>
    </w:p>
    <w:p w14:paraId="45D0F121" w14:textId="7F2B7CED" w:rsidR="00505019" w:rsidRDefault="00505019" w:rsidP="00505019">
      <w:r w:rsidRPr="003D616C">
        <w:rPr>
          <w:rFonts w:cstheme="minorHAnsi"/>
        </w:rPr>
        <w:t>Alpha-numeric lookups by item number and item description provide easy access to the item number.  The inquiry displays current inventory levels by warehouse for on hand, on order, issued, available and reorder level.  Totals for all warehouses are also available.</w:t>
      </w:r>
    </w:p>
    <w:p w14:paraId="7421CCD1" w14:textId="51A8A911" w:rsidR="00505019" w:rsidRDefault="00505019" w:rsidP="00505019">
      <w:pPr>
        <w:pStyle w:val="Heading3"/>
      </w:pPr>
      <w:bookmarkStart w:id="144" w:name="_Toc44686530"/>
      <w:bookmarkStart w:id="145" w:name="_Toc47448299"/>
      <w:r>
        <w:t>Raw Materials Transaction by Job Number</w:t>
      </w:r>
      <w:bookmarkEnd w:id="144"/>
      <w:bookmarkEnd w:id="145"/>
    </w:p>
    <w:p w14:paraId="4E6ADA99" w14:textId="7EC4CACB" w:rsidR="00505019" w:rsidRPr="00505019" w:rsidRDefault="00505019" w:rsidP="00505019">
      <w:r w:rsidRPr="003D616C">
        <w:rPr>
          <w:rFonts w:cstheme="minorHAnsi"/>
        </w:rPr>
        <w:t>Alpha-numeric lookups by job number and job description provide easy access to the job.  The inquiry displays current inventory levels by warehouse for on hand, on order, issued, available and reorder level.  Totals for all warehouses are also available.</w:t>
      </w:r>
    </w:p>
    <w:p w14:paraId="33BF9975" w14:textId="0B618E49" w:rsidR="002E4736" w:rsidRDefault="002E4736" w:rsidP="002E4736">
      <w:pPr>
        <w:pStyle w:val="Heading2"/>
      </w:pPr>
      <w:bookmarkStart w:id="146" w:name="_Toc47448300"/>
      <w:r>
        <w:t>RM History [MQ1]</w:t>
      </w:r>
      <w:bookmarkEnd w:id="146"/>
    </w:p>
    <w:p w14:paraId="389C32A7" w14:textId="25879EF8" w:rsidR="00405DF3" w:rsidRPr="00405DF3" w:rsidRDefault="00405DF3" w:rsidP="00405DF3">
      <w:r>
        <w:rPr>
          <w:noProof/>
        </w:rPr>
        <w:drawing>
          <wp:inline distT="0" distB="0" distL="0" distR="0" wp14:anchorId="5EEA51BB" wp14:editId="070C8897">
            <wp:extent cx="5943600" cy="45294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529455"/>
                    </a:xfrm>
                    <a:prstGeom prst="rect">
                      <a:avLst/>
                    </a:prstGeom>
                  </pic:spPr>
                </pic:pic>
              </a:graphicData>
            </a:graphic>
          </wp:inline>
        </w:drawing>
      </w:r>
    </w:p>
    <w:p w14:paraId="54D1616E" w14:textId="77777777" w:rsidR="00910523" w:rsidRDefault="00910523" w:rsidP="00910523">
      <w:pPr>
        <w:pStyle w:val="Heading4"/>
      </w:pPr>
      <w:r>
        <w:t>COPY</w:t>
      </w:r>
    </w:p>
    <w:p w14:paraId="7F938E4D" w14:textId="6319DD73" w:rsidR="00910523" w:rsidRPr="00F132A9" w:rsidRDefault="00910523" w:rsidP="00910523">
      <w:r>
        <w:t xml:space="preserve">Click the </w:t>
      </w:r>
      <w:r>
        <w:rPr>
          <w:b/>
          <w:bCs/>
          <w:i/>
          <w:iCs/>
          <w:u w:val="single"/>
        </w:rPr>
        <w:t>“Copy”</w:t>
      </w:r>
      <w:r>
        <w:t xml:space="preserve"> button to copy information from the currently selected Raw Material History.</w:t>
      </w:r>
    </w:p>
    <w:p w14:paraId="5AC71BE7" w14:textId="77777777" w:rsidR="00910523" w:rsidRDefault="00910523" w:rsidP="00910523">
      <w:pPr>
        <w:pStyle w:val="Heading4"/>
      </w:pPr>
      <w:r>
        <w:t>DELETE</w:t>
      </w:r>
    </w:p>
    <w:p w14:paraId="2386578B" w14:textId="608D0325" w:rsidR="00910523" w:rsidRDefault="00910523" w:rsidP="00910523">
      <w:r>
        <w:t xml:space="preserve">To delete the currently selected Raw Material History, simply press the </w:t>
      </w:r>
      <w:r w:rsidRPr="00B86B9F">
        <w:rPr>
          <w:b/>
          <w:bCs/>
          <w:i/>
          <w:iCs/>
          <w:u w:val="single"/>
        </w:rPr>
        <w:t>"D"</w:t>
      </w:r>
      <w:r>
        <w:t xml:space="preserve"> key.  Alternatively, click the </w:t>
      </w:r>
      <w:r>
        <w:rPr>
          <w:b/>
          <w:bCs/>
          <w:i/>
          <w:iCs/>
          <w:u w:val="single"/>
        </w:rPr>
        <w:t>“Delete”</w:t>
      </w:r>
      <w:r>
        <w:t xml:space="preserve"> button at the top of the screen.</w:t>
      </w:r>
    </w:p>
    <w:p w14:paraId="489F7BFF" w14:textId="77777777" w:rsidR="003E4E6E" w:rsidRDefault="003E4E6E" w:rsidP="003E4E6E">
      <w:pPr>
        <w:pStyle w:val="Heading4"/>
      </w:pPr>
      <w:r>
        <w:lastRenderedPageBreak/>
        <w:t>RM Item #</w:t>
      </w:r>
    </w:p>
    <w:p w14:paraId="2964CB77" w14:textId="5444D531" w:rsidR="003E4E6E" w:rsidRDefault="00505019" w:rsidP="003E4E6E">
      <w:r>
        <w:t>Enter an item number.</w:t>
      </w:r>
    </w:p>
    <w:p w14:paraId="0F9786FD" w14:textId="440FD8B7" w:rsidR="003E4E6E" w:rsidRDefault="003E4E6E" w:rsidP="003E4E6E">
      <w:pPr>
        <w:pStyle w:val="Heading4"/>
      </w:pPr>
      <w:bookmarkStart w:id="147" w:name="_Hlk44600702"/>
      <w:r>
        <w:t>Tag #</w:t>
      </w:r>
    </w:p>
    <w:p w14:paraId="42389421" w14:textId="7D559D30" w:rsidR="003E4E6E" w:rsidRPr="001C7CB0" w:rsidRDefault="001C7CB0" w:rsidP="003E4E6E">
      <w:r>
        <w:t xml:space="preserve">Enter a tag number to search for. Alternatively, press the </w:t>
      </w:r>
      <w:r>
        <w:rPr>
          <w:b/>
          <w:bCs/>
          <w:i/>
          <w:iCs/>
          <w:u w:val="single"/>
        </w:rPr>
        <w:t>“F1”</w:t>
      </w:r>
      <w:r>
        <w:t xml:space="preserve"> key to choose a number from a list of available tag numbers.</w:t>
      </w:r>
    </w:p>
    <w:bookmarkEnd w:id="147"/>
    <w:p w14:paraId="1ADE684D" w14:textId="77777777" w:rsidR="003E4E6E" w:rsidRDefault="003E4E6E" w:rsidP="003E4E6E">
      <w:pPr>
        <w:pStyle w:val="Heading4"/>
      </w:pPr>
      <w:r>
        <w:t>Job #</w:t>
      </w:r>
    </w:p>
    <w:p w14:paraId="30445E5D" w14:textId="67010292" w:rsidR="001C7CB0" w:rsidRPr="001C7CB0" w:rsidRDefault="001C7CB0" w:rsidP="001C7CB0">
      <w:r>
        <w:t xml:space="preserve">Enter a job number to search for. Alternatively, press the </w:t>
      </w:r>
      <w:r>
        <w:rPr>
          <w:b/>
          <w:bCs/>
          <w:i/>
          <w:iCs/>
          <w:u w:val="single"/>
        </w:rPr>
        <w:t>“F1”</w:t>
      </w:r>
      <w:r>
        <w:t xml:space="preserve"> key to choose a number from a list of available job numbers.</w:t>
      </w:r>
    </w:p>
    <w:p w14:paraId="73FC696C" w14:textId="77777777" w:rsidR="003E4E6E" w:rsidRDefault="003E4E6E" w:rsidP="003E4E6E">
      <w:pPr>
        <w:pStyle w:val="Heading4"/>
      </w:pPr>
      <w:r>
        <w:t>Job #: 00</w:t>
      </w:r>
    </w:p>
    <w:p w14:paraId="35655257" w14:textId="36582F09" w:rsidR="003E4E6E" w:rsidRDefault="001C7CB0" w:rsidP="003E4E6E">
      <w:r>
        <w:t>Enter a subsequent job number to search for.</w:t>
      </w:r>
    </w:p>
    <w:p w14:paraId="7D116B9B" w14:textId="75F84435" w:rsidR="003E4E6E" w:rsidRDefault="003E4E6E" w:rsidP="003E4E6E">
      <w:pPr>
        <w:pStyle w:val="Heading4"/>
      </w:pPr>
      <w:r>
        <w:t>Trans Code</w:t>
      </w:r>
    </w:p>
    <w:p w14:paraId="404047DB" w14:textId="74407DF9" w:rsidR="003E4E6E" w:rsidRDefault="00505019" w:rsidP="003E4E6E">
      <w:r>
        <w:t>Enter a transaction code.</w:t>
      </w:r>
    </w:p>
    <w:p w14:paraId="6F2EDE22" w14:textId="04CDEE20" w:rsidR="003E4E6E" w:rsidRDefault="003E4E6E" w:rsidP="003E4E6E">
      <w:pPr>
        <w:pStyle w:val="Heading4"/>
      </w:pPr>
      <w:r>
        <w:t>From Date</w:t>
      </w:r>
    </w:p>
    <w:p w14:paraId="6B350056" w14:textId="7128A9AE" w:rsidR="003E4E6E" w:rsidRDefault="00505019" w:rsidP="003E4E6E">
      <w:r>
        <w:t>Enter a starting date.</w:t>
      </w:r>
    </w:p>
    <w:p w14:paraId="78D75398" w14:textId="71D119BE" w:rsidR="003E4E6E" w:rsidRDefault="003E4E6E" w:rsidP="003E4E6E">
      <w:pPr>
        <w:pStyle w:val="Heading4"/>
      </w:pPr>
      <w:r>
        <w:t>Vendor PO #</w:t>
      </w:r>
    </w:p>
    <w:p w14:paraId="70112C2E" w14:textId="42E3E3D4" w:rsidR="001C7CB0" w:rsidRPr="001C7CB0" w:rsidRDefault="001C7CB0" w:rsidP="001C7CB0">
      <w:r>
        <w:t xml:space="preserve">Enter a Vendor PO number to search for. Alternatively, press the </w:t>
      </w:r>
      <w:r>
        <w:rPr>
          <w:b/>
          <w:bCs/>
          <w:i/>
          <w:iCs/>
          <w:u w:val="single"/>
        </w:rPr>
        <w:t>“F1”</w:t>
      </w:r>
      <w:r>
        <w:t xml:space="preserve"> key to choose a number from a list of available PO numbers.</w:t>
      </w:r>
    </w:p>
    <w:p w14:paraId="0B14A20F" w14:textId="77777777" w:rsidR="003E4E6E" w:rsidRDefault="003E4E6E" w:rsidP="003E4E6E">
      <w:pPr>
        <w:pStyle w:val="Heading4"/>
      </w:pPr>
      <w:r>
        <w:t>Item Name</w:t>
      </w:r>
    </w:p>
    <w:p w14:paraId="3199D3BF" w14:textId="4870EA1F" w:rsidR="003E4E6E" w:rsidRPr="009C233B" w:rsidRDefault="001C7CB0" w:rsidP="003E4E6E">
      <w:r>
        <w:t>The item name will transfer from the item file as soon as the user enters or chooses a valid item number.</w:t>
      </w:r>
    </w:p>
    <w:p w14:paraId="6CCC8B5E" w14:textId="754437DB" w:rsidR="002E4736" w:rsidRDefault="002E4736" w:rsidP="002E4736">
      <w:pPr>
        <w:pStyle w:val="Heading2"/>
      </w:pPr>
      <w:bookmarkStart w:id="148" w:name="_Toc47448301"/>
      <w:r>
        <w:lastRenderedPageBreak/>
        <w:t>RM Allocated by Job [MQ2]</w:t>
      </w:r>
      <w:bookmarkEnd w:id="148"/>
    </w:p>
    <w:p w14:paraId="7C3AC78B" w14:textId="09E51661" w:rsidR="00CB170D" w:rsidRDefault="00405DF3" w:rsidP="00CB170D">
      <w:pPr>
        <w:pStyle w:val="Heading3"/>
      </w:pPr>
      <w:bookmarkStart w:id="149" w:name="_Toc47448302"/>
      <w:r>
        <w:t>RM History</w:t>
      </w:r>
      <w:bookmarkEnd w:id="149"/>
    </w:p>
    <w:p w14:paraId="349844C1" w14:textId="591A871B" w:rsidR="00405DF3" w:rsidRPr="00405DF3" w:rsidRDefault="00405DF3" w:rsidP="00405DF3">
      <w:r>
        <w:rPr>
          <w:noProof/>
        </w:rPr>
        <w:drawing>
          <wp:inline distT="0" distB="0" distL="0" distR="0" wp14:anchorId="69BDEE9F" wp14:editId="25F4244A">
            <wp:extent cx="5943600" cy="45275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527550"/>
                    </a:xfrm>
                    <a:prstGeom prst="rect">
                      <a:avLst/>
                    </a:prstGeom>
                  </pic:spPr>
                </pic:pic>
              </a:graphicData>
            </a:graphic>
          </wp:inline>
        </w:drawing>
      </w:r>
    </w:p>
    <w:p w14:paraId="680F3DF8" w14:textId="77777777" w:rsidR="001C7CB0" w:rsidRDefault="001C7CB0" w:rsidP="001C7CB0">
      <w:pPr>
        <w:pStyle w:val="Heading4"/>
      </w:pPr>
      <w:r>
        <w:t>RM Item #</w:t>
      </w:r>
    </w:p>
    <w:p w14:paraId="2BC935A0" w14:textId="77777777" w:rsidR="001C7CB0" w:rsidRDefault="001C7CB0" w:rsidP="001C7CB0">
      <w:r>
        <w:t>Enter an item number.</w:t>
      </w:r>
    </w:p>
    <w:p w14:paraId="125B5639" w14:textId="0C2139FA" w:rsidR="009C233B" w:rsidRDefault="009C233B" w:rsidP="009C233B">
      <w:pPr>
        <w:pStyle w:val="Heading4"/>
      </w:pPr>
      <w:r>
        <w:t>Job #</w:t>
      </w:r>
    </w:p>
    <w:p w14:paraId="71B9E8BC" w14:textId="450A63DD" w:rsidR="009C233B" w:rsidRPr="009C233B" w:rsidRDefault="00197D63" w:rsidP="009C233B">
      <w:r>
        <w:t>Enter a job number.</w:t>
      </w:r>
    </w:p>
    <w:p w14:paraId="55079668" w14:textId="65DFF9DA" w:rsidR="009C233B" w:rsidRDefault="009C233B" w:rsidP="009C233B">
      <w:pPr>
        <w:pStyle w:val="Heading4"/>
      </w:pPr>
      <w:r>
        <w:t>Job #: 00</w:t>
      </w:r>
    </w:p>
    <w:p w14:paraId="5C80FE61" w14:textId="00D8E574" w:rsidR="009C233B" w:rsidRPr="009C233B" w:rsidRDefault="00197D63" w:rsidP="009C233B">
      <w:r>
        <w:t>Enter the job number extension.</w:t>
      </w:r>
    </w:p>
    <w:p w14:paraId="17C72BCB" w14:textId="77777777" w:rsidR="001C7CB0" w:rsidRDefault="001C7CB0" w:rsidP="001C7CB0">
      <w:pPr>
        <w:pStyle w:val="Heading4"/>
      </w:pPr>
      <w:r>
        <w:t>Item Name</w:t>
      </w:r>
    </w:p>
    <w:p w14:paraId="4EE7BD9F" w14:textId="6EB52DC8" w:rsidR="001C7CB0" w:rsidRDefault="001C7CB0" w:rsidP="001C7CB0">
      <w:r>
        <w:t>The item name will transfer from the item file as soon as the user enters or chooses a valid item number.</w:t>
      </w:r>
    </w:p>
    <w:p w14:paraId="37AA3FBA" w14:textId="77777777" w:rsidR="00AE637A" w:rsidRPr="009C233B" w:rsidRDefault="00AE637A" w:rsidP="001C7CB0"/>
    <w:p w14:paraId="60AE673D" w14:textId="1BE754EE" w:rsidR="002E4736" w:rsidRDefault="002E4736" w:rsidP="002E4736">
      <w:pPr>
        <w:pStyle w:val="Heading1"/>
        <w:rPr>
          <w:b/>
          <w:bCs/>
        </w:rPr>
      </w:pPr>
      <w:bookmarkStart w:id="150" w:name="_Toc47448303"/>
      <w:r>
        <w:rPr>
          <w:b/>
          <w:bCs/>
        </w:rPr>
        <w:lastRenderedPageBreak/>
        <w:t>Reports for Raw Goods [MR]</w:t>
      </w:r>
      <w:bookmarkEnd w:id="150"/>
    </w:p>
    <w:p w14:paraId="14B1F460" w14:textId="1B4BB0D6" w:rsidR="00197D63" w:rsidRDefault="00197D63" w:rsidP="00197D63">
      <w:pPr>
        <w:pStyle w:val="Heading2"/>
      </w:pPr>
      <w:bookmarkStart w:id="151" w:name="_Toc47448304"/>
      <w:r>
        <w:t>Overview</w:t>
      </w:r>
      <w:bookmarkEnd w:id="151"/>
    </w:p>
    <w:p w14:paraId="54495626" w14:textId="557CF180" w:rsidR="00197D63" w:rsidRPr="00381FB6" w:rsidRDefault="00197D63" w:rsidP="00197D63">
      <w:pPr>
        <w:tabs>
          <w:tab w:val="left" w:pos="480"/>
        </w:tabs>
        <w:spacing w:line="240" w:lineRule="atLeast"/>
        <w:ind w:right="-240"/>
        <w:rPr>
          <w:rFonts w:cstheme="minorHAnsi"/>
          <w:vanish/>
        </w:rPr>
      </w:pPr>
      <w:r w:rsidRPr="00381FB6">
        <w:rPr>
          <w:rFonts w:cstheme="minorHAnsi"/>
        </w:rPr>
        <w:t xml:space="preserve">For the Cost List, raw materials inventory reporting may be sorted by material type and range of product categories for each warehouse.  Each material type report may be printed in summary or detail and sorted by either estimated material or actual material or both.  To access the material list reports, press the raw materials </w:t>
      </w:r>
      <w:r>
        <w:rPr>
          <w:rFonts w:cstheme="minorHAnsi"/>
          <w:b/>
          <w:bCs/>
          <w:i/>
          <w:iCs/>
          <w:u w:val="single"/>
        </w:rPr>
        <w:t>“R”</w:t>
      </w:r>
      <w:r w:rsidRPr="00381FB6">
        <w:rPr>
          <w:rFonts w:cstheme="minorHAnsi"/>
        </w:rPr>
        <w:t xml:space="preserve">, report option, then select </w:t>
      </w:r>
      <w:r>
        <w:rPr>
          <w:rFonts w:cstheme="minorHAnsi"/>
          <w:b/>
          <w:bCs/>
          <w:i/>
          <w:iCs/>
          <w:u w:val="single"/>
        </w:rPr>
        <w:t>“1”</w:t>
      </w:r>
      <w:r w:rsidRPr="00381FB6">
        <w:rPr>
          <w:rFonts w:cstheme="minorHAnsi"/>
        </w:rPr>
        <w:t xml:space="preserve"> to list material cost report options.</w:t>
      </w:r>
      <w:r w:rsidRPr="00381FB6">
        <w:rPr>
          <w:rFonts w:cstheme="minorHAnsi"/>
          <w:vanish/>
        </w:rPr>
        <w:t>@@</w:t>
      </w:r>
    </w:p>
    <w:p w14:paraId="1C7ADCAE" w14:textId="77777777" w:rsidR="00197D63" w:rsidRPr="00381FB6" w:rsidRDefault="00197D63" w:rsidP="00197D63">
      <w:pPr>
        <w:tabs>
          <w:tab w:val="left" w:pos="480"/>
          <w:tab w:val="left" w:pos="1080"/>
          <w:tab w:val="left" w:pos="1680"/>
          <w:tab w:val="left" w:pos="2280"/>
        </w:tabs>
        <w:spacing w:line="240" w:lineRule="atLeast"/>
        <w:ind w:right="-240"/>
        <w:rPr>
          <w:rFonts w:cstheme="minorHAnsi"/>
        </w:rPr>
      </w:pPr>
    </w:p>
    <w:p w14:paraId="6E13C0A7" w14:textId="59374E18" w:rsidR="00197D63" w:rsidRPr="00381FB6" w:rsidRDefault="00197D63" w:rsidP="00197D63">
      <w:pPr>
        <w:tabs>
          <w:tab w:val="left" w:pos="480"/>
        </w:tabs>
        <w:spacing w:line="240" w:lineRule="atLeast"/>
        <w:ind w:right="-240"/>
        <w:rPr>
          <w:rFonts w:cstheme="minorHAnsi"/>
        </w:rPr>
      </w:pPr>
      <w:r w:rsidRPr="00381FB6">
        <w:rPr>
          <w:rFonts w:cstheme="minorHAnsi"/>
        </w:rPr>
        <w:t>Print Reordering Advice - Raw materials may be assigned a reorder level quantity in their inventory files.  The reordering advise report will print items below the reorder quantity.  In addition, the quantity available may exclude or include the quantity on order.   This report may be printed by range of items, by warehouse location and product category.</w:t>
      </w:r>
    </w:p>
    <w:p w14:paraId="41CBCD1F" w14:textId="223DFF6C" w:rsidR="00197D63" w:rsidRDefault="00197D63" w:rsidP="00197D63">
      <w:pPr>
        <w:rPr>
          <w:rFonts w:cstheme="minorHAnsi"/>
        </w:rPr>
      </w:pPr>
      <w:r w:rsidRPr="00381FB6">
        <w:rPr>
          <w:rFonts w:cstheme="minorHAnsi"/>
        </w:rPr>
        <w:t>The Inventory by Bin/Tag, Item Name screens provide lists of inventories by bin, tag, and item.</w:t>
      </w:r>
    </w:p>
    <w:p w14:paraId="3F7CA0AF" w14:textId="2B2D3A3C" w:rsidR="00D31BAA" w:rsidRDefault="00D31BAA" w:rsidP="00197D63">
      <w:pPr>
        <w:rPr>
          <w:rFonts w:cstheme="minorHAnsi"/>
        </w:rPr>
      </w:pPr>
    </w:p>
    <w:p w14:paraId="011FCF6A" w14:textId="77777777" w:rsidR="00D31BAA" w:rsidRPr="00197D63" w:rsidRDefault="00D31BAA" w:rsidP="00197D63"/>
    <w:p w14:paraId="1DBB66C1" w14:textId="35499770" w:rsidR="002E4736" w:rsidRDefault="009E7CB8" w:rsidP="002E4736">
      <w:pPr>
        <w:pStyle w:val="Heading2"/>
      </w:pPr>
      <w:bookmarkStart w:id="152" w:name="_Toc47448305"/>
      <w:r>
        <w:t>Raw Materials Cost List</w:t>
      </w:r>
      <w:r w:rsidR="002E4736">
        <w:t xml:space="preserve"> [</w:t>
      </w:r>
      <w:r>
        <w:t>MR1</w:t>
      </w:r>
      <w:r w:rsidR="002E4736">
        <w:t>]</w:t>
      </w:r>
      <w:bookmarkEnd w:id="152"/>
    </w:p>
    <w:p w14:paraId="634378A8" w14:textId="441A8B6F" w:rsidR="00197D63" w:rsidRDefault="00197D63" w:rsidP="00197D63">
      <w:pPr>
        <w:pStyle w:val="Heading3"/>
      </w:pPr>
      <w:bookmarkStart w:id="153" w:name="_Toc47448306"/>
      <w:r>
        <w:t>Overview</w:t>
      </w:r>
      <w:bookmarkEnd w:id="153"/>
    </w:p>
    <w:p w14:paraId="4963EFA0" w14:textId="72B3A550" w:rsidR="00197D63" w:rsidRDefault="00197D63" w:rsidP="00197D63">
      <w:pPr>
        <w:rPr>
          <w:rFonts w:cstheme="minorHAnsi"/>
        </w:rPr>
      </w:pPr>
      <w:r w:rsidRPr="00535C54">
        <w:rPr>
          <w:rFonts w:cstheme="minorHAnsi"/>
        </w:rPr>
        <w:t xml:space="preserve">Raw materials inventory reporting may be sorted by material type and range of product categories for each warehouse.  Each material type report may be printed in summary or detail and sorted by either estimated material or actual material or both.  To access the material list reports, press the raw materials </w:t>
      </w:r>
      <w:r>
        <w:rPr>
          <w:rFonts w:cstheme="minorHAnsi"/>
        </w:rPr>
        <w:t>“</w:t>
      </w:r>
      <w:r w:rsidRPr="00197D63">
        <w:rPr>
          <w:rFonts w:cstheme="minorHAnsi"/>
          <w:b/>
          <w:bCs/>
          <w:i/>
          <w:iCs/>
          <w:u w:val="single"/>
        </w:rPr>
        <w:t>R</w:t>
      </w:r>
      <w:r>
        <w:rPr>
          <w:rFonts w:cstheme="minorHAnsi"/>
          <w:b/>
          <w:bCs/>
          <w:i/>
          <w:iCs/>
          <w:u w:val="single"/>
        </w:rPr>
        <w:t>”</w:t>
      </w:r>
      <w:r w:rsidRPr="00535C54">
        <w:rPr>
          <w:rFonts w:cstheme="minorHAnsi"/>
        </w:rPr>
        <w:t xml:space="preserve">, report option, then select </w:t>
      </w:r>
      <w:r>
        <w:rPr>
          <w:rFonts w:cstheme="minorHAnsi"/>
        </w:rPr>
        <w:t>“</w:t>
      </w:r>
      <w:r>
        <w:rPr>
          <w:rFonts w:cstheme="minorHAnsi"/>
          <w:b/>
          <w:bCs/>
          <w:i/>
          <w:iCs/>
          <w:u w:val="single"/>
        </w:rPr>
        <w:t>1”</w:t>
      </w:r>
      <w:r w:rsidRPr="00535C54">
        <w:rPr>
          <w:rFonts w:cstheme="minorHAnsi"/>
        </w:rPr>
        <w:t xml:space="preserve"> to list material cost report options.</w:t>
      </w:r>
    </w:p>
    <w:p w14:paraId="70D9E87E" w14:textId="321E52F8" w:rsidR="00D31BAA" w:rsidRDefault="00D31BAA" w:rsidP="00197D63">
      <w:pPr>
        <w:rPr>
          <w:rFonts w:cstheme="minorHAnsi"/>
        </w:rPr>
      </w:pPr>
      <w:r w:rsidRPr="003277C4">
        <w:rPr>
          <w:rFonts w:cstheme="minorHAnsi"/>
        </w:rPr>
        <w:t>The raw materials cost report essentially provides a cost matrix for each item with the cost that will be used during estimating.   The report may be output computer screen, printer, fax, email or directly text file or to an excel format.</w:t>
      </w:r>
    </w:p>
    <w:p w14:paraId="5061C2FE" w14:textId="0E50D97B" w:rsidR="00D31BAA" w:rsidRDefault="00D31BAA" w:rsidP="00197D63">
      <w:pPr>
        <w:rPr>
          <w:rFonts w:cstheme="minorHAnsi"/>
        </w:rPr>
      </w:pPr>
      <w:r w:rsidRPr="003277C4">
        <w:rPr>
          <w:rFonts w:cstheme="minorHAnsi"/>
        </w:rPr>
        <w:t xml:space="preserve">The print selection allows limited the report by product category, material type and vendor.  Material types include </w:t>
      </w:r>
      <w:r>
        <w:rPr>
          <w:rFonts w:cstheme="minorHAnsi"/>
        </w:rPr>
        <w:t>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
        <w:gridCol w:w="1652"/>
        <w:gridCol w:w="612"/>
        <w:gridCol w:w="1643"/>
        <w:gridCol w:w="702"/>
        <w:gridCol w:w="1913"/>
        <w:gridCol w:w="607"/>
        <w:gridCol w:w="1615"/>
      </w:tblGrid>
      <w:tr w:rsidR="00D31BAA" w14:paraId="080B2660" w14:textId="77777777" w:rsidTr="00D31BAA">
        <w:trPr>
          <w:trHeight w:val="395"/>
        </w:trPr>
        <w:tc>
          <w:tcPr>
            <w:tcW w:w="606" w:type="dxa"/>
          </w:tcPr>
          <w:p w14:paraId="5CF46D5C" w14:textId="78C572C0" w:rsidR="00D31BAA" w:rsidRDefault="00D31BAA" w:rsidP="00197D63">
            <w:pPr>
              <w:rPr>
                <w:rFonts w:cstheme="minorHAnsi"/>
              </w:rPr>
            </w:pPr>
            <w:r>
              <w:rPr>
                <w:rFonts w:cstheme="minorHAnsi"/>
              </w:rPr>
              <w:t>B</w:t>
            </w:r>
          </w:p>
        </w:tc>
        <w:tc>
          <w:tcPr>
            <w:tcW w:w="1652" w:type="dxa"/>
          </w:tcPr>
          <w:p w14:paraId="28145045" w14:textId="5D82DEF1" w:rsidR="00D31BAA" w:rsidRDefault="00D31BAA" w:rsidP="00197D63">
            <w:pPr>
              <w:rPr>
                <w:rFonts w:cstheme="minorHAnsi"/>
              </w:rPr>
            </w:pPr>
            <w:r>
              <w:rPr>
                <w:rFonts w:cstheme="minorHAnsi"/>
              </w:rPr>
              <w:t>Board</w:t>
            </w:r>
          </w:p>
        </w:tc>
        <w:tc>
          <w:tcPr>
            <w:tcW w:w="612" w:type="dxa"/>
          </w:tcPr>
          <w:p w14:paraId="2E58257C" w14:textId="336DFF19" w:rsidR="00D31BAA" w:rsidRDefault="00D31BAA" w:rsidP="00197D63">
            <w:pPr>
              <w:rPr>
                <w:rFonts w:cstheme="minorHAnsi"/>
              </w:rPr>
            </w:pPr>
            <w:r>
              <w:rPr>
                <w:rFonts w:cstheme="minorHAnsi"/>
              </w:rPr>
              <w:t>F</w:t>
            </w:r>
          </w:p>
        </w:tc>
        <w:tc>
          <w:tcPr>
            <w:tcW w:w="1643" w:type="dxa"/>
          </w:tcPr>
          <w:p w14:paraId="06A2C54A" w14:textId="2BFA8230" w:rsidR="00D31BAA" w:rsidRDefault="00D31BAA" w:rsidP="00197D63">
            <w:pPr>
              <w:rPr>
                <w:rFonts w:cstheme="minorHAnsi"/>
              </w:rPr>
            </w:pPr>
            <w:r>
              <w:rPr>
                <w:rFonts w:cstheme="minorHAnsi"/>
              </w:rPr>
              <w:t>Film</w:t>
            </w:r>
          </w:p>
        </w:tc>
        <w:tc>
          <w:tcPr>
            <w:tcW w:w="702" w:type="dxa"/>
          </w:tcPr>
          <w:p w14:paraId="2D77670C" w14:textId="554D46EE" w:rsidR="00D31BAA" w:rsidRDefault="00D31BAA" w:rsidP="00197D63">
            <w:pPr>
              <w:rPr>
                <w:rFonts w:cstheme="minorHAnsi"/>
              </w:rPr>
            </w:pPr>
            <w:r>
              <w:rPr>
                <w:rFonts w:cstheme="minorHAnsi"/>
              </w:rPr>
              <w:t>I</w:t>
            </w:r>
          </w:p>
        </w:tc>
        <w:tc>
          <w:tcPr>
            <w:tcW w:w="1913" w:type="dxa"/>
          </w:tcPr>
          <w:p w14:paraId="58B915EB" w14:textId="072260C0" w:rsidR="00D31BAA" w:rsidRDefault="00D31BAA" w:rsidP="00197D63">
            <w:pPr>
              <w:rPr>
                <w:rFonts w:cstheme="minorHAnsi"/>
              </w:rPr>
            </w:pPr>
            <w:r>
              <w:rPr>
                <w:rFonts w:cstheme="minorHAnsi"/>
              </w:rPr>
              <w:t>Inks</w:t>
            </w:r>
          </w:p>
        </w:tc>
        <w:tc>
          <w:tcPr>
            <w:tcW w:w="607" w:type="dxa"/>
          </w:tcPr>
          <w:p w14:paraId="4F8ABB0D" w14:textId="2E64DC8A" w:rsidR="00D31BAA" w:rsidRDefault="00D31BAA" w:rsidP="00197D63">
            <w:pPr>
              <w:rPr>
                <w:rFonts w:cstheme="minorHAnsi"/>
              </w:rPr>
            </w:pPr>
            <w:r>
              <w:rPr>
                <w:rFonts w:cstheme="minorHAnsi"/>
              </w:rPr>
              <w:t>P</w:t>
            </w:r>
          </w:p>
        </w:tc>
        <w:tc>
          <w:tcPr>
            <w:tcW w:w="1615" w:type="dxa"/>
          </w:tcPr>
          <w:p w14:paraId="1836C408" w14:textId="595F4432" w:rsidR="00D31BAA" w:rsidRDefault="00D31BAA" w:rsidP="00197D63">
            <w:pPr>
              <w:rPr>
                <w:rFonts w:cstheme="minorHAnsi"/>
              </w:rPr>
            </w:pPr>
            <w:r>
              <w:rPr>
                <w:rFonts w:cstheme="minorHAnsi"/>
              </w:rPr>
              <w:t>Paper</w:t>
            </w:r>
          </w:p>
        </w:tc>
      </w:tr>
      <w:tr w:rsidR="00D31BAA" w14:paraId="60E2D2FF" w14:textId="77777777" w:rsidTr="00D31BAA">
        <w:trPr>
          <w:trHeight w:val="431"/>
        </w:trPr>
        <w:tc>
          <w:tcPr>
            <w:tcW w:w="606" w:type="dxa"/>
          </w:tcPr>
          <w:p w14:paraId="2ECBDE95" w14:textId="49D02217" w:rsidR="00D31BAA" w:rsidRDefault="00D31BAA" w:rsidP="00197D63">
            <w:pPr>
              <w:rPr>
                <w:rFonts w:cstheme="minorHAnsi"/>
              </w:rPr>
            </w:pPr>
            <w:r>
              <w:rPr>
                <w:rFonts w:cstheme="minorHAnsi"/>
              </w:rPr>
              <w:t>C</w:t>
            </w:r>
          </w:p>
        </w:tc>
        <w:tc>
          <w:tcPr>
            <w:tcW w:w="1652" w:type="dxa"/>
          </w:tcPr>
          <w:p w14:paraId="5E26CC53" w14:textId="1AC284D1" w:rsidR="00D31BAA" w:rsidRDefault="00D31BAA" w:rsidP="00197D63">
            <w:pPr>
              <w:rPr>
                <w:rFonts w:cstheme="minorHAnsi"/>
              </w:rPr>
            </w:pPr>
            <w:r>
              <w:rPr>
                <w:rFonts w:cstheme="minorHAnsi"/>
              </w:rPr>
              <w:t>Cases</w:t>
            </w:r>
          </w:p>
        </w:tc>
        <w:tc>
          <w:tcPr>
            <w:tcW w:w="612" w:type="dxa"/>
          </w:tcPr>
          <w:p w14:paraId="11796FF6" w14:textId="1DE02C43" w:rsidR="00D31BAA" w:rsidRDefault="00D31BAA" w:rsidP="00197D63">
            <w:pPr>
              <w:rPr>
                <w:rFonts w:cstheme="minorHAnsi"/>
              </w:rPr>
            </w:pPr>
            <w:r>
              <w:rPr>
                <w:rFonts w:cstheme="minorHAnsi"/>
              </w:rPr>
              <w:t>G</w:t>
            </w:r>
          </w:p>
        </w:tc>
        <w:tc>
          <w:tcPr>
            <w:tcW w:w="1643" w:type="dxa"/>
          </w:tcPr>
          <w:p w14:paraId="7AC8E1BE" w14:textId="2860D7AA" w:rsidR="00D31BAA" w:rsidRDefault="00D31BAA" w:rsidP="00197D63">
            <w:pPr>
              <w:rPr>
                <w:rFonts w:cstheme="minorHAnsi"/>
              </w:rPr>
            </w:pPr>
            <w:r>
              <w:rPr>
                <w:rFonts w:cstheme="minorHAnsi"/>
              </w:rPr>
              <w:t>Glue</w:t>
            </w:r>
          </w:p>
        </w:tc>
        <w:tc>
          <w:tcPr>
            <w:tcW w:w="702" w:type="dxa"/>
          </w:tcPr>
          <w:p w14:paraId="07892AC4" w14:textId="4CE64BBD" w:rsidR="00D31BAA" w:rsidRDefault="00D31BAA" w:rsidP="00197D63">
            <w:pPr>
              <w:rPr>
                <w:rFonts w:cstheme="minorHAnsi"/>
              </w:rPr>
            </w:pPr>
            <w:r>
              <w:rPr>
                <w:rFonts w:cstheme="minorHAnsi"/>
              </w:rPr>
              <w:t>M</w:t>
            </w:r>
          </w:p>
        </w:tc>
        <w:tc>
          <w:tcPr>
            <w:tcW w:w="1913" w:type="dxa"/>
          </w:tcPr>
          <w:p w14:paraId="343A54AE" w14:textId="7F27840E" w:rsidR="00D31BAA" w:rsidRDefault="00D31BAA" w:rsidP="00197D63">
            <w:pPr>
              <w:rPr>
                <w:rFonts w:cstheme="minorHAnsi"/>
              </w:rPr>
            </w:pPr>
            <w:r>
              <w:rPr>
                <w:rFonts w:cstheme="minorHAnsi"/>
              </w:rPr>
              <w:t>Miscellaneous</w:t>
            </w:r>
          </w:p>
        </w:tc>
        <w:tc>
          <w:tcPr>
            <w:tcW w:w="607" w:type="dxa"/>
          </w:tcPr>
          <w:p w14:paraId="3CCF68E2" w14:textId="6E6D73AB" w:rsidR="00D31BAA" w:rsidRDefault="00D31BAA" w:rsidP="00197D63">
            <w:pPr>
              <w:rPr>
                <w:rFonts w:cstheme="minorHAnsi"/>
              </w:rPr>
            </w:pPr>
            <w:r>
              <w:rPr>
                <w:rFonts w:cstheme="minorHAnsi"/>
              </w:rPr>
              <w:t>W</w:t>
            </w:r>
          </w:p>
        </w:tc>
        <w:tc>
          <w:tcPr>
            <w:tcW w:w="1615" w:type="dxa"/>
          </w:tcPr>
          <w:p w14:paraId="7BF77F7D" w14:textId="1D4B2A50" w:rsidR="00D31BAA" w:rsidRDefault="00D31BAA" w:rsidP="00197D63">
            <w:pPr>
              <w:rPr>
                <w:rFonts w:cstheme="minorHAnsi"/>
              </w:rPr>
            </w:pPr>
            <w:r>
              <w:rPr>
                <w:rFonts w:cstheme="minorHAnsi"/>
              </w:rPr>
              <w:t>Window</w:t>
            </w:r>
          </w:p>
        </w:tc>
      </w:tr>
    </w:tbl>
    <w:p w14:paraId="631F1648" w14:textId="611C9263" w:rsidR="00D31BAA" w:rsidRPr="00197D63" w:rsidRDefault="00D31BAA" w:rsidP="00197D63">
      <w:r w:rsidRPr="003277C4">
        <w:rPr>
          <w:rFonts w:cstheme="minorHAnsi"/>
        </w:rPr>
        <w:t xml:space="preserve">The report also provides an option to include inventory that is stocked raw material or just material used for estimating.   Finally, a summary and detail version </w:t>
      </w:r>
      <w:proofErr w:type="gramStart"/>
      <w:r w:rsidRPr="003277C4">
        <w:rPr>
          <w:rFonts w:cstheme="minorHAnsi"/>
        </w:rPr>
        <w:t>is</w:t>
      </w:r>
      <w:proofErr w:type="gramEnd"/>
      <w:r w:rsidRPr="003277C4">
        <w:rPr>
          <w:rFonts w:cstheme="minorHAnsi"/>
        </w:rPr>
        <w:t xml:space="preserve"> available.</w:t>
      </w:r>
    </w:p>
    <w:p w14:paraId="7657F55E" w14:textId="4638A013" w:rsidR="00CB170D" w:rsidRDefault="00CB170D" w:rsidP="00CB170D">
      <w:pPr>
        <w:pStyle w:val="Heading3"/>
      </w:pPr>
      <w:bookmarkStart w:id="154" w:name="_Toc44686538"/>
      <w:bookmarkStart w:id="155" w:name="_Toc47448307"/>
      <w:r>
        <w:lastRenderedPageBreak/>
        <w:t>Selection Parameters</w:t>
      </w:r>
      <w:bookmarkEnd w:id="154"/>
      <w:bookmarkEnd w:id="155"/>
    </w:p>
    <w:p w14:paraId="0561D37F" w14:textId="0762B898" w:rsidR="002A7046" w:rsidRPr="002A7046" w:rsidRDefault="002A7046" w:rsidP="002A7046">
      <w:r>
        <w:rPr>
          <w:noProof/>
        </w:rPr>
        <w:drawing>
          <wp:inline distT="0" distB="0" distL="0" distR="0" wp14:anchorId="715053BE" wp14:editId="31A98687">
            <wp:extent cx="4410075" cy="1733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1733550"/>
                    </a:xfrm>
                    <a:prstGeom prst="rect">
                      <a:avLst/>
                    </a:prstGeom>
                  </pic:spPr>
                </pic:pic>
              </a:graphicData>
            </a:graphic>
          </wp:inline>
        </w:drawing>
      </w:r>
    </w:p>
    <w:p w14:paraId="276D031F" w14:textId="342B6851" w:rsidR="00CB170D" w:rsidRDefault="00405DF3" w:rsidP="00CB170D">
      <w:pPr>
        <w:pStyle w:val="Heading4"/>
      </w:pPr>
      <w:r>
        <w:t>Beginning Category / Ending Category</w:t>
      </w:r>
    </w:p>
    <w:p w14:paraId="004DBA08" w14:textId="3B723C70" w:rsidR="009C233B" w:rsidRPr="009C233B" w:rsidRDefault="00197D63" w:rsidP="009C233B">
      <w:r>
        <w:t>Enter a beginning and ending Category to run the report for.</w:t>
      </w:r>
    </w:p>
    <w:p w14:paraId="77AAA3E3" w14:textId="40E666C6" w:rsidR="00405DF3" w:rsidRDefault="00405DF3" w:rsidP="00405DF3">
      <w:pPr>
        <w:pStyle w:val="Heading4"/>
      </w:pPr>
      <w:r>
        <w:t>Beginning Vendor # / Ending Vendor #</w:t>
      </w:r>
    </w:p>
    <w:p w14:paraId="4E5E320D" w14:textId="5C6DB6A2" w:rsidR="00197D63" w:rsidRPr="009C233B" w:rsidRDefault="00197D63" w:rsidP="00197D63">
      <w:r>
        <w:t>Enter a beginning and ending Vendor Number to run the report for.</w:t>
      </w:r>
    </w:p>
    <w:p w14:paraId="685E3539" w14:textId="722445E6" w:rsidR="00405DF3" w:rsidRDefault="00405DF3" w:rsidP="00405DF3">
      <w:pPr>
        <w:pStyle w:val="Heading4"/>
      </w:pPr>
      <w:r>
        <w:t>Beginning Material Type / Ending Material Type</w:t>
      </w:r>
    </w:p>
    <w:p w14:paraId="28855B1D" w14:textId="37F1993D" w:rsidR="00197D63" w:rsidRPr="009C233B" w:rsidRDefault="00197D63" w:rsidP="00197D63">
      <w:r>
        <w:t>Enter a beginning and ending Material Type to run the report for.</w:t>
      </w:r>
    </w:p>
    <w:p w14:paraId="012CABFE" w14:textId="6355BC12" w:rsidR="00405DF3" w:rsidRDefault="00405DF3" w:rsidP="00405DF3">
      <w:pPr>
        <w:pStyle w:val="Heading4"/>
      </w:pPr>
      <w:r>
        <w:t>Beginning Warehouse / Ending Warehouse</w:t>
      </w:r>
    </w:p>
    <w:p w14:paraId="1F052833" w14:textId="41B78D55" w:rsidR="00197D63" w:rsidRPr="009C233B" w:rsidRDefault="00197D63" w:rsidP="00197D63">
      <w:r>
        <w:t>Enter a beginning and ending Warehouse to run the report for.</w:t>
      </w:r>
    </w:p>
    <w:p w14:paraId="08A996AE" w14:textId="51ECD620" w:rsidR="00405DF3" w:rsidRDefault="002A7046" w:rsidP="00405DF3">
      <w:pPr>
        <w:pStyle w:val="Heading4"/>
      </w:pPr>
      <w:r>
        <w:t>Real Materials? – Toggle Box</w:t>
      </w:r>
    </w:p>
    <w:p w14:paraId="754FC39A" w14:textId="37211DDB" w:rsidR="00B213F2" w:rsidRDefault="00B213F2" w:rsidP="00B213F2">
      <w:r>
        <w:t>To show real materials on the cost list report, make sure that the Real Materials toggle box is checked.</w:t>
      </w:r>
    </w:p>
    <w:p w14:paraId="6D063F5D" w14:textId="68D77CCB" w:rsidR="00405DF3" w:rsidRDefault="002A7046" w:rsidP="00405DF3">
      <w:pPr>
        <w:pStyle w:val="Heading4"/>
      </w:pPr>
      <w:r>
        <w:t>Estimated Materials? – Toggle Box</w:t>
      </w:r>
    </w:p>
    <w:p w14:paraId="27A60768" w14:textId="62B65B6A" w:rsidR="00B213F2" w:rsidRDefault="00B213F2" w:rsidP="00B213F2">
      <w:r>
        <w:t>To show estimated materials on the cost list report, make sure that the Estimated Materials toggle box is checked.</w:t>
      </w:r>
    </w:p>
    <w:p w14:paraId="23B9CECB" w14:textId="73F645FC" w:rsidR="00405DF3" w:rsidRDefault="002A7046" w:rsidP="00405DF3">
      <w:pPr>
        <w:pStyle w:val="Heading4"/>
      </w:pPr>
      <w:r>
        <w:t>Detail Real Items? – Toggle Box</w:t>
      </w:r>
    </w:p>
    <w:p w14:paraId="70BD242B" w14:textId="14EB4DB9" w:rsidR="00B213F2" w:rsidRDefault="00B213F2" w:rsidP="00B213F2">
      <w:r>
        <w:t>To show a detailed report of the real items, make sure that the Detail Real Items toggle box is checked.</w:t>
      </w:r>
    </w:p>
    <w:p w14:paraId="22116037" w14:textId="7D578847" w:rsidR="00AE637A" w:rsidRDefault="00AE637A" w:rsidP="00B213F2"/>
    <w:p w14:paraId="2213FAD7" w14:textId="3A915779" w:rsidR="00D31BAA" w:rsidRDefault="00D31BAA" w:rsidP="00B213F2"/>
    <w:p w14:paraId="74D589D5" w14:textId="1BBD3A61" w:rsidR="00D31BAA" w:rsidRDefault="00D31BAA" w:rsidP="00B213F2"/>
    <w:p w14:paraId="45755E4D" w14:textId="79CCE759" w:rsidR="00D31BAA" w:rsidRDefault="00D31BAA" w:rsidP="00B213F2"/>
    <w:p w14:paraId="44D42FDA" w14:textId="77777777" w:rsidR="00D31BAA" w:rsidRDefault="00D31BAA" w:rsidP="00B213F2"/>
    <w:p w14:paraId="38AD70CF" w14:textId="2967ADB8" w:rsidR="00405DF3" w:rsidRDefault="00405DF3" w:rsidP="00405DF3">
      <w:pPr>
        <w:pStyle w:val="Heading3"/>
      </w:pPr>
      <w:bookmarkStart w:id="156" w:name="_Toc44686539"/>
      <w:bookmarkStart w:id="157" w:name="_Toc47448308"/>
      <w:r>
        <w:lastRenderedPageBreak/>
        <w:t>Available and Selected Columns</w:t>
      </w:r>
      <w:bookmarkEnd w:id="156"/>
      <w:bookmarkEnd w:id="157"/>
    </w:p>
    <w:p w14:paraId="09803A13" w14:textId="7C8AF71C" w:rsidR="00405DF3" w:rsidRPr="00405DF3" w:rsidRDefault="002A7046" w:rsidP="00405DF3">
      <w:r>
        <w:rPr>
          <w:noProof/>
        </w:rPr>
        <w:drawing>
          <wp:inline distT="0" distB="0" distL="0" distR="0" wp14:anchorId="7A36DD7C" wp14:editId="25DBE90A">
            <wp:extent cx="4429125" cy="12954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29125" cy="1295400"/>
                    </a:xfrm>
                    <a:prstGeom prst="rect">
                      <a:avLst/>
                    </a:prstGeom>
                  </pic:spPr>
                </pic:pic>
              </a:graphicData>
            </a:graphic>
          </wp:inline>
        </w:drawing>
      </w:r>
    </w:p>
    <w:p w14:paraId="77C91A32" w14:textId="77777777" w:rsidR="006732A1" w:rsidRDefault="006732A1" w:rsidP="006732A1">
      <w:pPr>
        <w:pStyle w:val="Heading4"/>
      </w:pPr>
      <w:bookmarkStart w:id="158" w:name="_Hlk42522238"/>
      <w:bookmarkStart w:id="159" w:name="_Hlk42955753"/>
      <w:bookmarkStart w:id="160" w:name="_Hlk42958006"/>
      <w:bookmarkStart w:id="161" w:name="_Hlk43554533"/>
      <w:r>
        <w:t>Available Columns</w:t>
      </w:r>
    </w:p>
    <w:p w14:paraId="78FEF888" w14:textId="77777777" w:rsidR="006732A1" w:rsidRPr="00F61F89" w:rsidRDefault="006732A1" w:rsidP="006732A1">
      <w:bookmarkStart w:id="162" w:name="_Hlk42958873"/>
      <w:r>
        <w:t>The user may choose which columns they wish to have on the report printout. As the user selects their choices, they will appear on the ‘</w:t>
      </w:r>
      <w:r>
        <w:rPr>
          <w:i/>
          <w:iCs/>
        </w:rPr>
        <w:t>Selected Columns’</w:t>
      </w:r>
      <w:r>
        <w:t xml:space="preserve"> list.</w:t>
      </w:r>
    </w:p>
    <w:p w14:paraId="689169B9" w14:textId="77777777" w:rsidR="006732A1" w:rsidRDefault="006732A1" w:rsidP="006732A1">
      <w:pPr>
        <w:pStyle w:val="Heading4"/>
      </w:pPr>
      <w:bookmarkStart w:id="163" w:name="_Hlk42957914"/>
      <w:bookmarkEnd w:id="162"/>
      <w:r>
        <w:t>Selected Columns (In Display Order)</w:t>
      </w:r>
    </w:p>
    <w:p w14:paraId="2D91C2D6"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4BEC6368" w14:textId="77777777" w:rsidR="006732A1" w:rsidRDefault="006732A1" w:rsidP="006732A1">
      <w:pPr>
        <w:pStyle w:val="Heading4"/>
      </w:pPr>
      <w:r>
        <w:t>Default</w:t>
      </w:r>
    </w:p>
    <w:p w14:paraId="46AE7A8D"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EA05109" w14:textId="77777777" w:rsidR="006732A1" w:rsidRDefault="006732A1" w:rsidP="006732A1">
      <w:pPr>
        <w:pStyle w:val="Heading4"/>
      </w:pPr>
      <w:r>
        <w:t>Add &gt;&gt;</w:t>
      </w:r>
    </w:p>
    <w:p w14:paraId="575189A1"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E19CAA4" w14:textId="77777777" w:rsidR="006732A1" w:rsidRDefault="006732A1" w:rsidP="006732A1">
      <w:pPr>
        <w:pStyle w:val="Heading4"/>
      </w:pPr>
      <w:r>
        <w:t>&lt;&lt; Remove</w:t>
      </w:r>
    </w:p>
    <w:p w14:paraId="6E7FD7A8"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9813F65" w14:textId="77777777" w:rsidR="006732A1" w:rsidRDefault="006732A1" w:rsidP="006732A1">
      <w:pPr>
        <w:pStyle w:val="Heading4"/>
      </w:pPr>
      <w:r>
        <w:t>Move Up</w:t>
      </w:r>
    </w:p>
    <w:p w14:paraId="2E69C6CE"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AFCA0C2" w14:textId="77777777" w:rsidR="006732A1" w:rsidRDefault="006732A1" w:rsidP="006732A1">
      <w:pPr>
        <w:pStyle w:val="Heading4"/>
      </w:pPr>
      <w:r>
        <w:t>Move Down</w:t>
      </w:r>
    </w:p>
    <w:bookmarkEnd w:id="158"/>
    <w:p w14:paraId="38AFF6BD"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163"/>
      <w:r>
        <w:t xml:space="preserve"> </w:t>
      </w:r>
      <w:bookmarkEnd w:id="159"/>
      <w:bookmarkEnd w:id="160"/>
    </w:p>
    <w:p w14:paraId="1C1D8C5D" w14:textId="60C1A617" w:rsidR="00CB170D" w:rsidRDefault="00CB170D" w:rsidP="00CB170D">
      <w:pPr>
        <w:pStyle w:val="Heading3"/>
      </w:pPr>
      <w:bookmarkStart w:id="164" w:name="_Toc44686540"/>
      <w:bookmarkStart w:id="165" w:name="_Toc47448309"/>
      <w:bookmarkEnd w:id="161"/>
      <w:r>
        <w:lastRenderedPageBreak/>
        <w:t>Output Destination</w:t>
      </w:r>
      <w:bookmarkEnd w:id="164"/>
      <w:bookmarkEnd w:id="165"/>
    </w:p>
    <w:p w14:paraId="000DB865" w14:textId="369BDA4C" w:rsidR="00405DF3" w:rsidRPr="00405DF3" w:rsidRDefault="002A7046" w:rsidP="00405DF3">
      <w:r>
        <w:rPr>
          <w:noProof/>
        </w:rPr>
        <w:drawing>
          <wp:inline distT="0" distB="0" distL="0" distR="0" wp14:anchorId="141277C5" wp14:editId="23897219">
            <wp:extent cx="4457700" cy="1866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700" cy="1866900"/>
                    </a:xfrm>
                    <a:prstGeom prst="rect">
                      <a:avLst/>
                    </a:prstGeom>
                  </pic:spPr>
                </pic:pic>
              </a:graphicData>
            </a:graphic>
          </wp:inline>
        </w:drawing>
      </w:r>
    </w:p>
    <w:p w14:paraId="5CD9C715" w14:textId="77777777" w:rsidR="00A15E29" w:rsidRDefault="00A15E29" w:rsidP="00A15E29">
      <w:pPr>
        <w:pStyle w:val="Heading4"/>
      </w:pPr>
      <w:r>
        <w:t>Destination Choice</w:t>
      </w:r>
    </w:p>
    <w:p w14:paraId="29B74719" w14:textId="77777777" w:rsidR="00A15E29" w:rsidRPr="00144B20" w:rsidRDefault="00A15E29" w:rsidP="00A15E29">
      <w:r>
        <w:t>To choose the destination where the document should be printed, please make sure that desired output destination choice bubble is toggled.</w:t>
      </w:r>
    </w:p>
    <w:p w14:paraId="772F5515" w14:textId="77777777" w:rsidR="00A15E29" w:rsidRDefault="00A15E29" w:rsidP="00A15E29">
      <w:pPr>
        <w:pStyle w:val="Heading4"/>
      </w:pPr>
      <w:r>
        <w:t>Layout Choice</w:t>
      </w:r>
    </w:p>
    <w:p w14:paraId="6DE00003" w14:textId="77777777" w:rsidR="00A15E29" w:rsidRPr="00144B20" w:rsidRDefault="00A15E29" w:rsidP="00A15E29">
      <w:r>
        <w:t>To choose the preferred layout of Landscape vs. Portrait, please make sure the desired option choice bubbled is toggled.</w:t>
      </w:r>
    </w:p>
    <w:p w14:paraId="456D56D2" w14:textId="77777777" w:rsidR="00A15E29" w:rsidRDefault="00A15E29" w:rsidP="00A15E29">
      <w:pPr>
        <w:pStyle w:val="Heading4"/>
      </w:pPr>
      <w:r>
        <w:t>Lines Per Page</w:t>
      </w:r>
    </w:p>
    <w:p w14:paraId="0EA88724" w14:textId="77777777" w:rsidR="00A15E29" w:rsidRPr="00144B20" w:rsidRDefault="00A15E29" w:rsidP="00A15E29">
      <w:r w:rsidRPr="00211A1F">
        <w:t>Lines per page on the report when printing.</w:t>
      </w:r>
    </w:p>
    <w:p w14:paraId="7255232D" w14:textId="77777777" w:rsidR="00A15E29" w:rsidRDefault="00A15E29" w:rsidP="00A15E29">
      <w:pPr>
        <w:pStyle w:val="Heading4"/>
      </w:pPr>
      <w:r>
        <w:t>Font</w:t>
      </w:r>
    </w:p>
    <w:p w14:paraId="473370E8"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1B7F3BFD" w14:textId="77777777" w:rsidR="00A15E29" w:rsidRDefault="00A15E29" w:rsidP="00A15E29">
      <w:pPr>
        <w:pStyle w:val="Heading4"/>
      </w:pPr>
      <w:r>
        <w:t>Show Parameters? – Toggle Box</w:t>
      </w:r>
    </w:p>
    <w:p w14:paraId="7B2D2C3A" w14:textId="77777777" w:rsidR="00A15E29" w:rsidRDefault="00A15E29" w:rsidP="00A15E29">
      <w:r>
        <w:t>To show parameters, make sure that the toggle box is ‘ticked’ with a checkmark.</w:t>
      </w:r>
    </w:p>
    <w:p w14:paraId="0F06ACAD" w14:textId="77777777" w:rsidR="00A15E29" w:rsidRDefault="00A15E29" w:rsidP="00A15E29">
      <w:pPr>
        <w:pStyle w:val="Heading4"/>
      </w:pPr>
      <w:r>
        <w:t>Export to Excel? – Toggle Box</w:t>
      </w:r>
    </w:p>
    <w:p w14:paraId="0E1B2937" w14:textId="77777777" w:rsidR="00A15E29" w:rsidRPr="00CC767A" w:rsidRDefault="00A15E29" w:rsidP="00A15E29">
      <w:r>
        <w:t>To export the printed file to an excel document, make sure that the Export to Excel toggle box is checked.</w:t>
      </w:r>
    </w:p>
    <w:p w14:paraId="4308D795" w14:textId="77777777" w:rsidR="00A15E29" w:rsidRDefault="00A15E29" w:rsidP="00A15E29">
      <w:pPr>
        <w:pStyle w:val="Heading4"/>
      </w:pPr>
      <w:r>
        <w:t>Auto Run Excel? – Toggle Box</w:t>
      </w:r>
    </w:p>
    <w:p w14:paraId="4543363C" w14:textId="77777777" w:rsidR="00A15E29" w:rsidRPr="00CC767A" w:rsidRDefault="00A15E29" w:rsidP="00A15E29">
      <w:r>
        <w:t>To automatically open the new excel document, make sure that the Auto Run Excel toggle box is checked.</w:t>
      </w:r>
    </w:p>
    <w:p w14:paraId="3E848419" w14:textId="77777777" w:rsidR="00A15E29" w:rsidRDefault="00A15E29" w:rsidP="00A15E29">
      <w:pPr>
        <w:pStyle w:val="Heading4"/>
      </w:pPr>
      <w:r>
        <w:t>If Yes, File Name</w:t>
      </w:r>
    </w:p>
    <w:p w14:paraId="7CCC86EC" w14:textId="77777777" w:rsidR="00A15E29" w:rsidRDefault="00A15E29" w:rsidP="00A15E29">
      <w:r>
        <w:t>If exporting the file to Excel, enter the desired file name.</w:t>
      </w:r>
    </w:p>
    <w:p w14:paraId="68E27D64" w14:textId="39B94867" w:rsidR="002E4736" w:rsidRDefault="002E4736" w:rsidP="002E4736"/>
    <w:p w14:paraId="141B7B73" w14:textId="5D229D8A" w:rsidR="00AE637A" w:rsidRDefault="00AE637A" w:rsidP="002E4736"/>
    <w:p w14:paraId="14029DA3" w14:textId="77777777" w:rsidR="00AE637A" w:rsidRPr="002E4736" w:rsidRDefault="00AE637A" w:rsidP="002E4736"/>
    <w:p w14:paraId="551FD155" w14:textId="39B5C0F5" w:rsidR="002E4736" w:rsidRDefault="009E7CB8" w:rsidP="002E4736">
      <w:pPr>
        <w:pStyle w:val="Heading2"/>
      </w:pPr>
      <w:bookmarkStart w:id="166" w:name="_Toc47448310"/>
      <w:r>
        <w:lastRenderedPageBreak/>
        <w:t>Reordering Advice</w:t>
      </w:r>
      <w:r w:rsidR="002E4736">
        <w:t xml:space="preserve"> [</w:t>
      </w:r>
      <w:r>
        <w:t>MR2</w:t>
      </w:r>
      <w:r w:rsidR="002E4736">
        <w:t>]</w:t>
      </w:r>
      <w:bookmarkEnd w:id="166"/>
    </w:p>
    <w:p w14:paraId="0CB850FF" w14:textId="4F1DA718" w:rsidR="00197D63" w:rsidRDefault="00197D63" w:rsidP="00197D63">
      <w:pPr>
        <w:pStyle w:val="Heading3"/>
      </w:pPr>
      <w:bookmarkStart w:id="167" w:name="_Toc47448311"/>
      <w:r>
        <w:t>Overview</w:t>
      </w:r>
      <w:bookmarkEnd w:id="167"/>
    </w:p>
    <w:p w14:paraId="3FA02D71" w14:textId="114DA8DE" w:rsidR="00197D63" w:rsidRDefault="00197D63" w:rsidP="00197D63">
      <w:pPr>
        <w:rPr>
          <w:rFonts w:cstheme="minorHAnsi"/>
        </w:rPr>
      </w:pPr>
      <w:r w:rsidRPr="00535C54">
        <w:rPr>
          <w:rFonts w:cstheme="minorHAnsi"/>
        </w:rPr>
        <w:t>Raw materials may be assigned a reorder level quantity in their inventory files.  The reordering advise report will print items below the reorder quantity.  In addition, the quantity available may exclude or include the quantity on order.   This report may be printed by range of items, by warehouse location and product category.</w:t>
      </w:r>
    </w:p>
    <w:p w14:paraId="6B53F7C4" w14:textId="662B7D12" w:rsidR="00D31BAA" w:rsidRDefault="00D31BAA" w:rsidP="00197D63">
      <w:pPr>
        <w:rPr>
          <w:rFonts w:cstheme="minorHAnsi"/>
        </w:rPr>
      </w:pPr>
      <w:r w:rsidRPr="00795184">
        <w:rPr>
          <w:rFonts w:cstheme="minorHAnsi"/>
        </w:rPr>
        <w:t>The Reorder Advice Report is an exception report that pinpoints material that is below the reorder lever. The report has the option to include quantity on order.  Hence the quantity on hand plus on order minus quantity committed equals the quantity available.</w:t>
      </w:r>
    </w:p>
    <w:p w14:paraId="2D6A0D5B" w14:textId="41B8CEA6" w:rsidR="00D31BAA" w:rsidRDefault="00D31BAA" w:rsidP="00197D63">
      <w:pPr>
        <w:rPr>
          <w:rFonts w:cstheme="minorHAnsi"/>
        </w:rPr>
      </w:pPr>
      <w:r w:rsidRPr="00795184">
        <w:rPr>
          <w:rFonts w:cstheme="minorHAnsi"/>
        </w:rPr>
        <w:t>If the quantity available is below the reorder level, then the item appears on the reorder advice report.    Essentially, only items that need to be purchased are on the report. The purchasing agent should print this daily.</w:t>
      </w:r>
    </w:p>
    <w:p w14:paraId="69DC7DEF" w14:textId="59224747" w:rsidR="00D31BAA" w:rsidRDefault="00D31BAA" w:rsidP="00197D63">
      <w:pPr>
        <w:rPr>
          <w:rFonts w:cstheme="minorHAnsi"/>
        </w:rPr>
      </w:pPr>
      <w:r w:rsidRPr="00795184">
        <w:rPr>
          <w:rFonts w:cstheme="minorHAnsi"/>
        </w:rPr>
        <w:t>The print selection allows limited the report by date, item code, warehouse and product category.  The report may be output directly to a computer screen, printer, fax, email or to a text file or to an excel format.</w:t>
      </w:r>
    </w:p>
    <w:p w14:paraId="7EC0ACEC" w14:textId="77777777" w:rsidR="00D31BAA" w:rsidRDefault="00D31BAA" w:rsidP="00197D63">
      <w:pPr>
        <w:rPr>
          <w:rFonts w:cstheme="minorHAnsi"/>
        </w:rPr>
      </w:pPr>
    </w:p>
    <w:p w14:paraId="4084D381" w14:textId="64FD9159" w:rsidR="00CB170D" w:rsidRDefault="00CB170D" w:rsidP="00CB170D">
      <w:pPr>
        <w:pStyle w:val="Heading3"/>
      </w:pPr>
      <w:bookmarkStart w:id="168" w:name="_Toc44686543"/>
      <w:bookmarkStart w:id="169" w:name="_Toc47448312"/>
      <w:r>
        <w:t>Selection Parameters</w:t>
      </w:r>
      <w:bookmarkEnd w:id="168"/>
      <w:bookmarkEnd w:id="169"/>
    </w:p>
    <w:p w14:paraId="6EBDFF09" w14:textId="47FBD469" w:rsidR="002A7046" w:rsidRPr="002A7046" w:rsidRDefault="002A7046" w:rsidP="002A7046">
      <w:r>
        <w:rPr>
          <w:noProof/>
        </w:rPr>
        <w:drawing>
          <wp:inline distT="0" distB="0" distL="0" distR="0" wp14:anchorId="23109231" wp14:editId="4DC537AB">
            <wp:extent cx="4086225" cy="13430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86225" cy="1343025"/>
                    </a:xfrm>
                    <a:prstGeom prst="rect">
                      <a:avLst/>
                    </a:prstGeom>
                  </pic:spPr>
                </pic:pic>
              </a:graphicData>
            </a:graphic>
          </wp:inline>
        </w:drawing>
      </w:r>
    </w:p>
    <w:p w14:paraId="4C058FAC" w14:textId="44D184FB" w:rsidR="002A7046" w:rsidRDefault="002A7046" w:rsidP="002A7046">
      <w:pPr>
        <w:pStyle w:val="Heading4"/>
      </w:pPr>
      <w:r>
        <w:t>Beginning Warehouse / Ending Warehouse</w:t>
      </w:r>
    </w:p>
    <w:p w14:paraId="0F1EDE94" w14:textId="087002C1" w:rsidR="003150F1" w:rsidRPr="00E5397E" w:rsidRDefault="003150F1" w:rsidP="003150F1">
      <w:r>
        <w:t>Enter the beginning and ending Warehouse to run the Reordering Advice report for.</w:t>
      </w:r>
    </w:p>
    <w:p w14:paraId="363F486F" w14:textId="2F321DA2" w:rsidR="002A7046" w:rsidRDefault="002A7046" w:rsidP="002A7046">
      <w:pPr>
        <w:pStyle w:val="Heading4"/>
      </w:pPr>
      <w:r>
        <w:t>Beginning Item # / Ending Item #</w:t>
      </w:r>
    </w:p>
    <w:p w14:paraId="181EBF01" w14:textId="7E0574AC" w:rsidR="003150F1" w:rsidRPr="00E5397E" w:rsidRDefault="003150F1" w:rsidP="003150F1">
      <w:r>
        <w:t>Enter the beginning and ending Item Number to run the Reordering Advice report for.</w:t>
      </w:r>
    </w:p>
    <w:p w14:paraId="34CA93D4" w14:textId="2B621A42" w:rsidR="002A7046" w:rsidRDefault="002A7046" w:rsidP="002A7046">
      <w:pPr>
        <w:pStyle w:val="Heading4"/>
      </w:pPr>
      <w:r>
        <w:t>Beginning Category / Ending Category</w:t>
      </w:r>
    </w:p>
    <w:p w14:paraId="0787F7B8" w14:textId="76D03C38" w:rsidR="003150F1" w:rsidRPr="00E5397E" w:rsidRDefault="003150F1" w:rsidP="003150F1">
      <w:r>
        <w:t>Enter the beginning and ending Category to run the Reordering Advice report for.</w:t>
      </w:r>
    </w:p>
    <w:p w14:paraId="44361F69" w14:textId="42F50BBB" w:rsidR="002A7046" w:rsidRDefault="002A7046" w:rsidP="002A7046">
      <w:pPr>
        <w:pStyle w:val="Heading4"/>
      </w:pPr>
      <w:r>
        <w:t>Include Quantity on Order with Quantity on Hand? – Toggle Box</w:t>
      </w:r>
    </w:p>
    <w:p w14:paraId="3B62D260" w14:textId="7F0633A1" w:rsidR="00B213F2" w:rsidRDefault="00B213F2" w:rsidP="00B213F2">
      <w:r>
        <w:t>To include the quantity on order along with the quantity on hand on the reordering advice report, make sure that this toggle box is checked.</w:t>
      </w:r>
    </w:p>
    <w:p w14:paraId="177CB540" w14:textId="39758714" w:rsidR="00405DF3" w:rsidRDefault="00405DF3" w:rsidP="00405DF3">
      <w:pPr>
        <w:pStyle w:val="Heading3"/>
      </w:pPr>
      <w:bookmarkStart w:id="170" w:name="_Toc44686544"/>
      <w:bookmarkStart w:id="171" w:name="_Toc47448313"/>
      <w:r>
        <w:lastRenderedPageBreak/>
        <w:t>Available and Selected Columns</w:t>
      </w:r>
      <w:bookmarkEnd w:id="170"/>
      <w:bookmarkEnd w:id="171"/>
    </w:p>
    <w:p w14:paraId="6CCBE42D" w14:textId="13243CE9" w:rsidR="002A7046" w:rsidRPr="002A7046" w:rsidRDefault="002A7046" w:rsidP="002A7046">
      <w:r>
        <w:rPr>
          <w:noProof/>
        </w:rPr>
        <w:drawing>
          <wp:inline distT="0" distB="0" distL="0" distR="0" wp14:anchorId="70416ADE" wp14:editId="18ADB7A5">
            <wp:extent cx="4343400" cy="1304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43400" cy="1304925"/>
                    </a:xfrm>
                    <a:prstGeom prst="rect">
                      <a:avLst/>
                    </a:prstGeom>
                  </pic:spPr>
                </pic:pic>
              </a:graphicData>
            </a:graphic>
          </wp:inline>
        </w:drawing>
      </w:r>
    </w:p>
    <w:p w14:paraId="382586C9" w14:textId="77777777" w:rsidR="006732A1" w:rsidRDefault="006732A1" w:rsidP="006732A1">
      <w:pPr>
        <w:pStyle w:val="Heading4"/>
      </w:pPr>
      <w:r>
        <w:t>Available Columns</w:t>
      </w:r>
    </w:p>
    <w:p w14:paraId="12B0A98F"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1E6592F1" w14:textId="77777777" w:rsidR="006732A1" w:rsidRDefault="006732A1" w:rsidP="006732A1">
      <w:pPr>
        <w:pStyle w:val="Heading4"/>
      </w:pPr>
      <w:r>
        <w:t>Selected Columns (In Display Order)</w:t>
      </w:r>
    </w:p>
    <w:p w14:paraId="39C2DFAC"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040BA533" w14:textId="77777777" w:rsidR="006732A1" w:rsidRDefault="006732A1" w:rsidP="006732A1">
      <w:pPr>
        <w:pStyle w:val="Heading4"/>
      </w:pPr>
      <w:r>
        <w:t>Default</w:t>
      </w:r>
    </w:p>
    <w:p w14:paraId="4DCD5597"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959674F" w14:textId="77777777" w:rsidR="006732A1" w:rsidRDefault="006732A1" w:rsidP="006732A1">
      <w:pPr>
        <w:pStyle w:val="Heading4"/>
      </w:pPr>
      <w:r>
        <w:t>Add &gt;&gt;</w:t>
      </w:r>
    </w:p>
    <w:p w14:paraId="55DD194A"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E2012B0" w14:textId="77777777" w:rsidR="006732A1" w:rsidRDefault="006732A1" w:rsidP="006732A1">
      <w:pPr>
        <w:pStyle w:val="Heading4"/>
      </w:pPr>
      <w:r>
        <w:t>&lt;&lt; Remove</w:t>
      </w:r>
    </w:p>
    <w:p w14:paraId="4F79A581"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8CF2F37" w14:textId="77777777" w:rsidR="006732A1" w:rsidRDefault="006732A1" w:rsidP="006732A1">
      <w:pPr>
        <w:pStyle w:val="Heading4"/>
      </w:pPr>
      <w:r>
        <w:t>Move Up</w:t>
      </w:r>
    </w:p>
    <w:p w14:paraId="0F53134C"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117F493" w14:textId="77777777" w:rsidR="006732A1" w:rsidRDefault="006732A1" w:rsidP="006732A1">
      <w:pPr>
        <w:pStyle w:val="Heading4"/>
      </w:pPr>
      <w:r>
        <w:t>Move Down</w:t>
      </w:r>
    </w:p>
    <w:p w14:paraId="0F0E5417" w14:textId="21533D46"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1625809" w14:textId="77777777" w:rsidR="00D31BAA" w:rsidRDefault="00D31BAA" w:rsidP="006732A1"/>
    <w:p w14:paraId="5E72F1F4" w14:textId="2FB066A1" w:rsidR="00CB170D" w:rsidRDefault="00CB170D" w:rsidP="00CB170D">
      <w:pPr>
        <w:pStyle w:val="Heading3"/>
      </w:pPr>
      <w:bookmarkStart w:id="172" w:name="_Toc44686545"/>
      <w:bookmarkStart w:id="173" w:name="_Toc47448314"/>
      <w:r>
        <w:lastRenderedPageBreak/>
        <w:t>Output Destination</w:t>
      </w:r>
      <w:bookmarkEnd w:id="172"/>
      <w:bookmarkEnd w:id="173"/>
    </w:p>
    <w:p w14:paraId="1D5DFB11" w14:textId="0E9D3EFE" w:rsidR="002A7046" w:rsidRPr="002A7046" w:rsidRDefault="002A7046" w:rsidP="002A7046">
      <w:r>
        <w:rPr>
          <w:noProof/>
        </w:rPr>
        <w:drawing>
          <wp:inline distT="0" distB="0" distL="0" distR="0" wp14:anchorId="41863FC9" wp14:editId="1A132708">
            <wp:extent cx="4391025" cy="1637731"/>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96409" cy="1639739"/>
                    </a:xfrm>
                    <a:prstGeom prst="rect">
                      <a:avLst/>
                    </a:prstGeom>
                  </pic:spPr>
                </pic:pic>
              </a:graphicData>
            </a:graphic>
          </wp:inline>
        </w:drawing>
      </w:r>
    </w:p>
    <w:p w14:paraId="141B0CBC" w14:textId="77777777" w:rsidR="00A15E29" w:rsidRDefault="00A15E29" w:rsidP="00A15E29">
      <w:pPr>
        <w:pStyle w:val="Heading4"/>
      </w:pPr>
      <w:r>
        <w:t>Destination Choice</w:t>
      </w:r>
    </w:p>
    <w:p w14:paraId="6CC4357A" w14:textId="77777777" w:rsidR="00A15E29" w:rsidRPr="00144B20" w:rsidRDefault="00A15E29" w:rsidP="00A15E29">
      <w:r>
        <w:t>To choose the destination where the document should be printed, please make sure that desired output destination choice bubble is toggled.</w:t>
      </w:r>
    </w:p>
    <w:p w14:paraId="3E447777" w14:textId="77777777" w:rsidR="00A15E29" w:rsidRDefault="00A15E29" w:rsidP="00A15E29">
      <w:pPr>
        <w:pStyle w:val="Heading4"/>
      </w:pPr>
      <w:r>
        <w:t>Layout Choice</w:t>
      </w:r>
    </w:p>
    <w:p w14:paraId="3BDE6058" w14:textId="1059181C" w:rsidR="00A15E29" w:rsidRPr="00144B20" w:rsidRDefault="00A15E29" w:rsidP="00F9749E">
      <w:r>
        <w:t xml:space="preserve">To choose the preferred layout of Landscape vs. Portrait, please make sure the desired option choice </w:t>
      </w:r>
    </w:p>
    <w:p w14:paraId="5D22F6EB" w14:textId="77777777" w:rsidR="00A15E29" w:rsidRDefault="00A15E29" w:rsidP="00A15E29">
      <w:pPr>
        <w:pStyle w:val="Heading4"/>
      </w:pPr>
      <w:r>
        <w:t>Show Parameters? – Toggle Box</w:t>
      </w:r>
    </w:p>
    <w:p w14:paraId="2167853E" w14:textId="77777777" w:rsidR="00A15E29" w:rsidRDefault="00A15E29" w:rsidP="00A15E29">
      <w:r>
        <w:t>To show parameters, make sure that the toggle box is ‘ticked’ with a checkmark.</w:t>
      </w:r>
    </w:p>
    <w:p w14:paraId="1B6F5645" w14:textId="77777777" w:rsidR="00A15E29" w:rsidRDefault="00A15E29" w:rsidP="00A15E29">
      <w:pPr>
        <w:pStyle w:val="Heading4"/>
      </w:pPr>
      <w:r>
        <w:t>Export to Excel? – Toggle Box</w:t>
      </w:r>
    </w:p>
    <w:p w14:paraId="194D5821" w14:textId="77777777" w:rsidR="00A15E29" w:rsidRPr="00CC767A" w:rsidRDefault="00A15E29" w:rsidP="00A15E29">
      <w:r>
        <w:t>To export the printed file to an excel document, make sure that the Export to Excel toggle box is checked.</w:t>
      </w:r>
    </w:p>
    <w:p w14:paraId="473AB345" w14:textId="77777777" w:rsidR="00A15E29" w:rsidRDefault="00A15E29" w:rsidP="00A15E29">
      <w:pPr>
        <w:pStyle w:val="Heading4"/>
      </w:pPr>
      <w:r>
        <w:t>Auto Run Excel? – Toggle Box</w:t>
      </w:r>
    </w:p>
    <w:p w14:paraId="31FC2A45" w14:textId="04D80E31" w:rsidR="00A15E29" w:rsidRDefault="00A15E29" w:rsidP="00A15E29">
      <w:r>
        <w:t xml:space="preserve">To automatically open the </w:t>
      </w:r>
      <w:proofErr w:type="gramStart"/>
      <w:r>
        <w:t>new</w:t>
      </w:r>
      <w:proofErr w:type="gramEnd"/>
      <w:r>
        <w:t xml:space="preserve"> excel document, make sure that the Auto Run Excel toggle box is checked.</w:t>
      </w:r>
    </w:p>
    <w:p w14:paraId="6FA514C3" w14:textId="2125E7FF" w:rsidR="00D31BAA" w:rsidRDefault="00D31BAA" w:rsidP="00A15E29"/>
    <w:p w14:paraId="4641F5EE" w14:textId="4B6D460E" w:rsidR="00D31BAA" w:rsidRDefault="00D31BAA" w:rsidP="00A15E29"/>
    <w:p w14:paraId="3A2551DD" w14:textId="150D4F7A" w:rsidR="00D31BAA" w:rsidRDefault="00D31BAA" w:rsidP="00A15E29"/>
    <w:p w14:paraId="3AAEB218" w14:textId="2767CE82" w:rsidR="00D31BAA" w:rsidRDefault="00D31BAA" w:rsidP="00A15E29"/>
    <w:p w14:paraId="546A1B7B" w14:textId="2DE9134A" w:rsidR="00D31BAA" w:rsidRDefault="00D31BAA" w:rsidP="00A15E29"/>
    <w:p w14:paraId="6195C95F" w14:textId="10896B52" w:rsidR="00D31BAA" w:rsidRDefault="00D31BAA" w:rsidP="00A15E29"/>
    <w:p w14:paraId="02E6F585" w14:textId="54465456" w:rsidR="00D31BAA" w:rsidRDefault="00D31BAA" w:rsidP="00A15E29"/>
    <w:p w14:paraId="291E59BC" w14:textId="23FEFBB9" w:rsidR="00D31BAA" w:rsidRDefault="00D31BAA" w:rsidP="00A15E29"/>
    <w:p w14:paraId="080BAC3F" w14:textId="6E263AD4" w:rsidR="00D31BAA" w:rsidRDefault="00D31BAA" w:rsidP="00A15E29"/>
    <w:p w14:paraId="4BABBE31" w14:textId="3489F5DD" w:rsidR="00D31BAA" w:rsidRDefault="00D31BAA" w:rsidP="00A15E29"/>
    <w:p w14:paraId="2BA9DE60" w14:textId="77777777" w:rsidR="00D31BAA" w:rsidRPr="00CC767A" w:rsidRDefault="00D31BAA" w:rsidP="00A15E29"/>
    <w:p w14:paraId="09ACAFC8" w14:textId="371440D7" w:rsidR="002E4736" w:rsidRDefault="00DF0613" w:rsidP="002E4736">
      <w:pPr>
        <w:pStyle w:val="Heading2"/>
      </w:pPr>
      <w:bookmarkStart w:id="174" w:name="_Toc47448315"/>
      <w:r>
        <w:lastRenderedPageBreak/>
        <w:t>Inventory by Bin/Tag</w:t>
      </w:r>
      <w:r w:rsidR="002E4736">
        <w:t xml:space="preserve"> [</w:t>
      </w:r>
      <w:r w:rsidR="009E7CB8">
        <w:t>MR3</w:t>
      </w:r>
      <w:r w:rsidR="002E4736">
        <w:t>]</w:t>
      </w:r>
      <w:bookmarkEnd w:id="174"/>
    </w:p>
    <w:p w14:paraId="1F083B18" w14:textId="11D4DC79" w:rsidR="00D31BAA" w:rsidRDefault="00D31BAA" w:rsidP="00D31BAA">
      <w:r>
        <w:t>The raw materials report by bin and tag has many options, but this is very useful for a month end value for all raw goods. This report may be run as of a specific date, whereby the value of inventory at that date will be calculated and printed. This is a great tool for any accountant or auditor.  The report may be output directly to a text file or to an excel format.</w:t>
      </w:r>
    </w:p>
    <w:p w14:paraId="2E1ADA89" w14:textId="25569634" w:rsidR="00D31BAA" w:rsidRPr="00D31BAA" w:rsidRDefault="00D31BAA" w:rsidP="00D31BAA">
      <w:r>
        <w:t>The print selection allows limited the report by date, item code, warehouse, product category, material type and receipt date.  Material types include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
        <w:gridCol w:w="1652"/>
        <w:gridCol w:w="612"/>
        <w:gridCol w:w="1643"/>
        <w:gridCol w:w="702"/>
        <w:gridCol w:w="1913"/>
        <w:gridCol w:w="607"/>
        <w:gridCol w:w="1615"/>
      </w:tblGrid>
      <w:tr w:rsidR="00D31BAA" w14:paraId="1250ADAC" w14:textId="77777777" w:rsidTr="00306E0B">
        <w:trPr>
          <w:trHeight w:val="395"/>
        </w:trPr>
        <w:tc>
          <w:tcPr>
            <w:tcW w:w="606" w:type="dxa"/>
          </w:tcPr>
          <w:p w14:paraId="3EBDF334" w14:textId="77777777" w:rsidR="00D31BAA" w:rsidRDefault="00D31BAA" w:rsidP="00306E0B">
            <w:pPr>
              <w:rPr>
                <w:rFonts w:cstheme="minorHAnsi"/>
              </w:rPr>
            </w:pPr>
            <w:r>
              <w:rPr>
                <w:rFonts w:cstheme="minorHAnsi"/>
              </w:rPr>
              <w:t>B</w:t>
            </w:r>
          </w:p>
        </w:tc>
        <w:tc>
          <w:tcPr>
            <w:tcW w:w="1652" w:type="dxa"/>
          </w:tcPr>
          <w:p w14:paraId="1827ECC8" w14:textId="77777777" w:rsidR="00D31BAA" w:rsidRDefault="00D31BAA" w:rsidP="00306E0B">
            <w:pPr>
              <w:rPr>
                <w:rFonts w:cstheme="minorHAnsi"/>
              </w:rPr>
            </w:pPr>
            <w:r>
              <w:rPr>
                <w:rFonts w:cstheme="minorHAnsi"/>
              </w:rPr>
              <w:t>Board</w:t>
            </w:r>
          </w:p>
        </w:tc>
        <w:tc>
          <w:tcPr>
            <w:tcW w:w="612" w:type="dxa"/>
          </w:tcPr>
          <w:p w14:paraId="4EB374CB" w14:textId="77777777" w:rsidR="00D31BAA" w:rsidRDefault="00D31BAA" w:rsidP="00306E0B">
            <w:pPr>
              <w:rPr>
                <w:rFonts w:cstheme="minorHAnsi"/>
              </w:rPr>
            </w:pPr>
            <w:r>
              <w:rPr>
                <w:rFonts w:cstheme="minorHAnsi"/>
              </w:rPr>
              <w:t>F</w:t>
            </w:r>
          </w:p>
        </w:tc>
        <w:tc>
          <w:tcPr>
            <w:tcW w:w="1643" w:type="dxa"/>
          </w:tcPr>
          <w:p w14:paraId="55947C2B" w14:textId="77777777" w:rsidR="00D31BAA" w:rsidRDefault="00D31BAA" w:rsidP="00306E0B">
            <w:pPr>
              <w:rPr>
                <w:rFonts w:cstheme="minorHAnsi"/>
              </w:rPr>
            </w:pPr>
            <w:r>
              <w:rPr>
                <w:rFonts w:cstheme="minorHAnsi"/>
              </w:rPr>
              <w:t>Film</w:t>
            </w:r>
          </w:p>
        </w:tc>
        <w:tc>
          <w:tcPr>
            <w:tcW w:w="702" w:type="dxa"/>
          </w:tcPr>
          <w:p w14:paraId="3C6C5117" w14:textId="77777777" w:rsidR="00D31BAA" w:rsidRDefault="00D31BAA" w:rsidP="00306E0B">
            <w:pPr>
              <w:rPr>
                <w:rFonts w:cstheme="minorHAnsi"/>
              </w:rPr>
            </w:pPr>
            <w:r>
              <w:rPr>
                <w:rFonts w:cstheme="minorHAnsi"/>
              </w:rPr>
              <w:t>I</w:t>
            </w:r>
          </w:p>
        </w:tc>
        <w:tc>
          <w:tcPr>
            <w:tcW w:w="1913" w:type="dxa"/>
          </w:tcPr>
          <w:p w14:paraId="226FC689" w14:textId="77777777" w:rsidR="00D31BAA" w:rsidRDefault="00D31BAA" w:rsidP="00306E0B">
            <w:pPr>
              <w:rPr>
                <w:rFonts w:cstheme="minorHAnsi"/>
              </w:rPr>
            </w:pPr>
            <w:r>
              <w:rPr>
                <w:rFonts w:cstheme="minorHAnsi"/>
              </w:rPr>
              <w:t>Inks</w:t>
            </w:r>
          </w:p>
        </w:tc>
        <w:tc>
          <w:tcPr>
            <w:tcW w:w="607" w:type="dxa"/>
          </w:tcPr>
          <w:p w14:paraId="35202DD1" w14:textId="77777777" w:rsidR="00D31BAA" w:rsidRDefault="00D31BAA" w:rsidP="00306E0B">
            <w:pPr>
              <w:rPr>
                <w:rFonts w:cstheme="minorHAnsi"/>
              </w:rPr>
            </w:pPr>
            <w:r>
              <w:rPr>
                <w:rFonts w:cstheme="minorHAnsi"/>
              </w:rPr>
              <w:t>P</w:t>
            </w:r>
          </w:p>
        </w:tc>
        <w:tc>
          <w:tcPr>
            <w:tcW w:w="1615" w:type="dxa"/>
          </w:tcPr>
          <w:p w14:paraId="2E8A7FAC" w14:textId="77777777" w:rsidR="00D31BAA" w:rsidRDefault="00D31BAA" w:rsidP="00306E0B">
            <w:pPr>
              <w:rPr>
                <w:rFonts w:cstheme="minorHAnsi"/>
              </w:rPr>
            </w:pPr>
            <w:r>
              <w:rPr>
                <w:rFonts w:cstheme="minorHAnsi"/>
              </w:rPr>
              <w:t>Paper</w:t>
            </w:r>
          </w:p>
        </w:tc>
      </w:tr>
      <w:tr w:rsidR="00D31BAA" w14:paraId="06C425C1" w14:textId="77777777" w:rsidTr="00306E0B">
        <w:trPr>
          <w:trHeight w:val="431"/>
        </w:trPr>
        <w:tc>
          <w:tcPr>
            <w:tcW w:w="606" w:type="dxa"/>
          </w:tcPr>
          <w:p w14:paraId="3C235E33" w14:textId="77777777" w:rsidR="00D31BAA" w:rsidRDefault="00D31BAA" w:rsidP="00306E0B">
            <w:pPr>
              <w:rPr>
                <w:rFonts w:cstheme="minorHAnsi"/>
              </w:rPr>
            </w:pPr>
            <w:r>
              <w:rPr>
                <w:rFonts w:cstheme="minorHAnsi"/>
              </w:rPr>
              <w:t>C</w:t>
            </w:r>
          </w:p>
        </w:tc>
        <w:tc>
          <w:tcPr>
            <w:tcW w:w="1652" w:type="dxa"/>
          </w:tcPr>
          <w:p w14:paraId="33E1A5A4" w14:textId="77777777" w:rsidR="00D31BAA" w:rsidRDefault="00D31BAA" w:rsidP="00306E0B">
            <w:pPr>
              <w:rPr>
                <w:rFonts w:cstheme="minorHAnsi"/>
              </w:rPr>
            </w:pPr>
            <w:r>
              <w:rPr>
                <w:rFonts w:cstheme="minorHAnsi"/>
              </w:rPr>
              <w:t>Cases</w:t>
            </w:r>
          </w:p>
        </w:tc>
        <w:tc>
          <w:tcPr>
            <w:tcW w:w="612" w:type="dxa"/>
          </w:tcPr>
          <w:p w14:paraId="729C599E" w14:textId="77777777" w:rsidR="00D31BAA" w:rsidRDefault="00D31BAA" w:rsidP="00306E0B">
            <w:pPr>
              <w:rPr>
                <w:rFonts w:cstheme="minorHAnsi"/>
              </w:rPr>
            </w:pPr>
            <w:r>
              <w:rPr>
                <w:rFonts w:cstheme="minorHAnsi"/>
              </w:rPr>
              <w:t>G</w:t>
            </w:r>
          </w:p>
        </w:tc>
        <w:tc>
          <w:tcPr>
            <w:tcW w:w="1643" w:type="dxa"/>
          </w:tcPr>
          <w:p w14:paraId="732708D1" w14:textId="77777777" w:rsidR="00D31BAA" w:rsidRDefault="00D31BAA" w:rsidP="00306E0B">
            <w:pPr>
              <w:rPr>
                <w:rFonts w:cstheme="minorHAnsi"/>
              </w:rPr>
            </w:pPr>
            <w:r>
              <w:rPr>
                <w:rFonts w:cstheme="minorHAnsi"/>
              </w:rPr>
              <w:t>Glue</w:t>
            </w:r>
          </w:p>
        </w:tc>
        <w:tc>
          <w:tcPr>
            <w:tcW w:w="702" w:type="dxa"/>
          </w:tcPr>
          <w:p w14:paraId="3B8A3509" w14:textId="77777777" w:rsidR="00D31BAA" w:rsidRDefault="00D31BAA" w:rsidP="00306E0B">
            <w:pPr>
              <w:rPr>
                <w:rFonts w:cstheme="minorHAnsi"/>
              </w:rPr>
            </w:pPr>
            <w:r>
              <w:rPr>
                <w:rFonts w:cstheme="minorHAnsi"/>
              </w:rPr>
              <w:t>M</w:t>
            </w:r>
          </w:p>
        </w:tc>
        <w:tc>
          <w:tcPr>
            <w:tcW w:w="1913" w:type="dxa"/>
          </w:tcPr>
          <w:p w14:paraId="40215E88" w14:textId="77777777" w:rsidR="00D31BAA" w:rsidRDefault="00D31BAA" w:rsidP="00306E0B">
            <w:pPr>
              <w:rPr>
                <w:rFonts w:cstheme="minorHAnsi"/>
              </w:rPr>
            </w:pPr>
            <w:r>
              <w:rPr>
                <w:rFonts w:cstheme="minorHAnsi"/>
              </w:rPr>
              <w:t>Miscellaneous</w:t>
            </w:r>
          </w:p>
        </w:tc>
        <w:tc>
          <w:tcPr>
            <w:tcW w:w="607" w:type="dxa"/>
          </w:tcPr>
          <w:p w14:paraId="5B344D17" w14:textId="77777777" w:rsidR="00D31BAA" w:rsidRDefault="00D31BAA" w:rsidP="00306E0B">
            <w:pPr>
              <w:rPr>
                <w:rFonts w:cstheme="minorHAnsi"/>
              </w:rPr>
            </w:pPr>
            <w:r>
              <w:rPr>
                <w:rFonts w:cstheme="minorHAnsi"/>
              </w:rPr>
              <w:t>W</w:t>
            </w:r>
          </w:p>
        </w:tc>
        <w:tc>
          <w:tcPr>
            <w:tcW w:w="1615" w:type="dxa"/>
          </w:tcPr>
          <w:p w14:paraId="007E425A" w14:textId="77777777" w:rsidR="00D31BAA" w:rsidRDefault="00D31BAA" w:rsidP="00306E0B">
            <w:pPr>
              <w:rPr>
                <w:rFonts w:cstheme="minorHAnsi"/>
              </w:rPr>
            </w:pPr>
            <w:r>
              <w:rPr>
                <w:rFonts w:cstheme="minorHAnsi"/>
              </w:rPr>
              <w:t>Window</w:t>
            </w:r>
          </w:p>
        </w:tc>
      </w:tr>
    </w:tbl>
    <w:p w14:paraId="624651D3" w14:textId="12346D02" w:rsidR="00D31BAA" w:rsidRDefault="00D31BAA" w:rsidP="00D31BAA">
      <w:r>
        <w:t>Likewise, the report provides an option to subtotal as well as grand total the number of rolls, quantity on hand and value.</w:t>
      </w:r>
    </w:p>
    <w:p w14:paraId="0046953C" w14:textId="2ED8CB87" w:rsidR="00D31BAA" w:rsidRPr="00D31BAA" w:rsidRDefault="00D31BAA" w:rsidP="00D31BAA">
      <w:r>
        <w:t xml:space="preserve">The report also provides an option to include inventory with no hand quantity which works as </w:t>
      </w:r>
      <w:r>
        <w:t>an</w:t>
      </w:r>
      <w:r>
        <w:t xml:space="preserve"> inventory list.</w:t>
      </w:r>
    </w:p>
    <w:p w14:paraId="27A43CB5" w14:textId="14F565AA" w:rsidR="00CB170D" w:rsidRDefault="00CB170D" w:rsidP="00CB170D">
      <w:pPr>
        <w:pStyle w:val="Heading3"/>
      </w:pPr>
      <w:bookmarkStart w:id="175" w:name="_Toc44686547"/>
      <w:bookmarkStart w:id="176" w:name="_Toc47448316"/>
      <w:r>
        <w:t>Selection Parameters</w:t>
      </w:r>
      <w:bookmarkEnd w:id="175"/>
      <w:bookmarkEnd w:id="176"/>
    </w:p>
    <w:p w14:paraId="2549D52B" w14:textId="3455174F" w:rsidR="002A7046" w:rsidRPr="002A7046" w:rsidRDefault="002A7046" w:rsidP="002A7046">
      <w:r>
        <w:rPr>
          <w:noProof/>
        </w:rPr>
        <w:drawing>
          <wp:inline distT="0" distB="0" distL="0" distR="0" wp14:anchorId="3F6BF942" wp14:editId="035C449C">
            <wp:extent cx="4391025" cy="1883391"/>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10814" cy="1891879"/>
                    </a:xfrm>
                    <a:prstGeom prst="rect">
                      <a:avLst/>
                    </a:prstGeom>
                  </pic:spPr>
                </pic:pic>
              </a:graphicData>
            </a:graphic>
          </wp:inline>
        </w:drawing>
      </w:r>
    </w:p>
    <w:p w14:paraId="01E3FFC8" w14:textId="7E8CA633" w:rsidR="002A7046" w:rsidRDefault="002A7046" w:rsidP="002A7046">
      <w:pPr>
        <w:pStyle w:val="Heading4"/>
      </w:pPr>
      <w:r>
        <w:t>As Of</w:t>
      </w:r>
    </w:p>
    <w:p w14:paraId="74D0F1C1" w14:textId="704A8377" w:rsidR="009C233B" w:rsidRPr="009C233B" w:rsidRDefault="001C7CB0" w:rsidP="009C233B">
      <w:r w:rsidRPr="001C7CB0">
        <w:t>For Jobs Closed After - (As of) Enter the as of date.</w:t>
      </w:r>
    </w:p>
    <w:p w14:paraId="22D8483E" w14:textId="0ED76ED4" w:rsidR="002A7046" w:rsidRDefault="002A7046" w:rsidP="002A7046">
      <w:pPr>
        <w:pStyle w:val="Heading4"/>
      </w:pPr>
      <w:r>
        <w:t>Beginning Item # / Ending Item #</w:t>
      </w:r>
    </w:p>
    <w:p w14:paraId="69703242" w14:textId="6315FA04" w:rsidR="003150F1" w:rsidRPr="00E5397E" w:rsidRDefault="003150F1" w:rsidP="003150F1">
      <w:r>
        <w:t>Enter the beginning and ending Item Number to run the report for.</w:t>
      </w:r>
    </w:p>
    <w:p w14:paraId="5E5828EC" w14:textId="5B8391A6" w:rsidR="002A7046" w:rsidRDefault="002A7046" w:rsidP="002A7046">
      <w:pPr>
        <w:pStyle w:val="Heading4"/>
      </w:pPr>
      <w:r>
        <w:t>Beginning Warehouse / Ending Warehouse</w:t>
      </w:r>
    </w:p>
    <w:p w14:paraId="1826E2B8" w14:textId="13FBE5AB" w:rsidR="003150F1" w:rsidRPr="00E5397E" w:rsidRDefault="003150F1" w:rsidP="003150F1">
      <w:r>
        <w:t>Enter the beginning and ending Warehouse to run the report for.</w:t>
      </w:r>
    </w:p>
    <w:p w14:paraId="7726D1A1" w14:textId="3E0A391D" w:rsidR="002A7046" w:rsidRDefault="002A7046" w:rsidP="002A7046">
      <w:pPr>
        <w:pStyle w:val="Heading4"/>
      </w:pPr>
      <w:r>
        <w:t>Beginning Category / Ending Category</w:t>
      </w:r>
    </w:p>
    <w:p w14:paraId="164926E5" w14:textId="7B0D937B" w:rsidR="003150F1" w:rsidRPr="00E5397E" w:rsidRDefault="003150F1" w:rsidP="003150F1">
      <w:r>
        <w:t>Enter the beginning and ending Category to run the report for.</w:t>
      </w:r>
    </w:p>
    <w:p w14:paraId="2744FCE9" w14:textId="442A7ED8" w:rsidR="002A7046" w:rsidRDefault="002A7046" w:rsidP="002A7046">
      <w:pPr>
        <w:pStyle w:val="Heading4"/>
      </w:pPr>
      <w:r>
        <w:t>Beginning Material Type / Ending Material Type</w:t>
      </w:r>
    </w:p>
    <w:p w14:paraId="46AEB53A" w14:textId="74155291" w:rsidR="003150F1" w:rsidRPr="00E5397E" w:rsidRDefault="003150F1" w:rsidP="003150F1">
      <w:r>
        <w:t>Enter the beginning and ending Material Type to run the report for.</w:t>
      </w:r>
    </w:p>
    <w:p w14:paraId="1CA72E05" w14:textId="1721EF69" w:rsidR="002A7046" w:rsidRDefault="002A7046" w:rsidP="002A7046">
      <w:pPr>
        <w:pStyle w:val="Heading4"/>
      </w:pPr>
      <w:r>
        <w:t>Beginning Receipt Date / Ending Receipt Date</w:t>
      </w:r>
    </w:p>
    <w:p w14:paraId="20CC3C27" w14:textId="2A730ECD" w:rsidR="003150F1" w:rsidRPr="00E5397E" w:rsidRDefault="003150F1" w:rsidP="003150F1">
      <w:r>
        <w:t>Enter the beginning and ending Receipt Date to run the report for.</w:t>
      </w:r>
    </w:p>
    <w:p w14:paraId="62B9B39C" w14:textId="342A6986" w:rsidR="00CB170D" w:rsidRDefault="002A7046" w:rsidP="00CB170D">
      <w:pPr>
        <w:pStyle w:val="Heading4"/>
      </w:pPr>
      <w:r>
        <w:lastRenderedPageBreak/>
        <w:t>Item Code? (Choice)</w:t>
      </w:r>
    </w:p>
    <w:p w14:paraId="69471813" w14:textId="78FEFD89" w:rsidR="00211A35" w:rsidRDefault="00211A35" w:rsidP="00211A35">
      <w:r>
        <w:t>To choose the preferred item code type of Estimated vs. Real (Or Both), please make sure the desired option choice bubble is toggled.</w:t>
      </w:r>
    </w:p>
    <w:p w14:paraId="42047290" w14:textId="719950E3" w:rsidR="002A7046" w:rsidRDefault="002A7046" w:rsidP="002A7046">
      <w:pPr>
        <w:pStyle w:val="Heading4"/>
      </w:pPr>
      <w:r>
        <w:t>Include Zero Balances? – Toggle Box</w:t>
      </w:r>
    </w:p>
    <w:p w14:paraId="3FA91663" w14:textId="0FE66BD6" w:rsidR="00EF6C40" w:rsidRDefault="00EF6C40" w:rsidP="00EF6C40">
      <w:r>
        <w:t>To inventory with zero balances, make sure that the Include Zero Balances toggle box is checked.</w:t>
      </w:r>
    </w:p>
    <w:p w14:paraId="3FABD4EE" w14:textId="06120395" w:rsidR="002A7046" w:rsidRDefault="002A7046" w:rsidP="002A7046">
      <w:pPr>
        <w:pStyle w:val="Heading4"/>
      </w:pPr>
      <w:r>
        <w:t>Print Sub Totals? – Toggle Box</w:t>
      </w:r>
    </w:p>
    <w:p w14:paraId="00CFC961" w14:textId="0C55ACCB" w:rsidR="00EF6C40" w:rsidRDefault="00EF6C40" w:rsidP="00EF6C40">
      <w:r>
        <w:t>To print subtotals on the report, make sure that the Print Sub Totals toggle box is checked.</w:t>
      </w:r>
    </w:p>
    <w:p w14:paraId="3E148767" w14:textId="74B66F56" w:rsidR="002A7046" w:rsidRDefault="002A7046" w:rsidP="002A7046">
      <w:pPr>
        <w:pStyle w:val="Heading4"/>
      </w:pPr>
      <w:r>
        <w:t>Show Detail? – Toggle Box</w:t>
      </w:r>
    </w:p>
    <w:p w14:paraId="57022DCC" w14:textId="65C03EF7" w:rsidR="00EF6C40" w:rsidRDefault="00EF6C40" w:rsidP="00EF6C40">
      <w:r>
        <w:t>To show a detailed report of each item, make sure that the Show Detail toggle box is checked.</w:t>
      </w:r>
    </w:p>
    <w:p w14:paraId="349B4533" w14:textId="6BCFAE8B" w:rsidR="002A7046" w:rsidRDefault="002A7046" w:rsidP="002A7046">
      <w:pPr>
        <w:pStyle w:val="Heading4"/>
      </w:pPr>
      <w:r>
        <w:t>Print Total Rolls? – Toggle Box</w:t>
      </w:r>
    </w:p>
    <w:p w14:paraId="5C6D303C" w14:textId="59DEE422" w:rsidR="00EF6C40" w:rsidRDefault="00EF6C40" w:rsidP="00EF6C40">
      <w:r>
        <w:t>To print total rolls, make sure that the Print Total Rolls toggle box is checked.</w:t>
      </w:r>
    </w:p>
    <w:p w14:paraId="43BA73A5" w14:textId="4BE685E3" w:rsidR="002A7046" w:rsidRDefault="002A7046" w:rsidP="002A7046">
      <w:pPr>
        <w:pStyle w:val="Heading4"/>
      </w:pPr>
      <w:r>
        <w:t>Print Guard Totals? – Toggle Box</w:t>
      </w:r>
    </w:p>
    <w:p w14:paraId="61C6A782" w14:textId="7CF4FB0C" w:rsidR="00EF6C40" w:rsidRDefault="00EF6C40" w:rsidP="00EF6C40">
      <w:r>
        <w:t>To print Guard totals on the report, make sure that the Print Guard Totals toggle box is checked.</w:t>
      </w:r>
    </w:p>
    <w:p w14:paraId="4F24AC1A" w14:textId="1F028CB5" w:rsidR="00405DF3" w:rsidRDefault="00405DF3" w:rsidP="00405DF3">
      <w:pPr>
        <w:pStyle w:val="Heading3"/>
      </w:pPr>
      <w:bookmarkStart w:id="177" w:name="_Toc44686548"/>
      <w:bookmarkStart w:id="178" w:name="_Toc47448317"/>
      <w:r>
        <w:t>Available and Selected Columns</w:t>
      </w:r>
      <w:bookmarkEnd w:id="177"/>
      <w:bookmarkEnd w:id="178"/>
    </w:p>
    <w:p w14:paraId="3FDCCEC6" w14:textId="4B1FA65E" w:rsidR="002A7046" w:rsidRPr="002A7046" w:rsidRDefault="002A7046" w:rsidP="002A7046">
      <w:r>
        <w:rPr>
          <w:noProof/>
        </w:rPr>
        <w:drawing>
          <wp:inline distT="0" distB="0" distL="0" distR="0" wp14:anchorId="183E3466" wp14:editId="7D746C34">
            <wp:extent cx="4486275" cy="1045028"/>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09433" cy="1050422"/>
                    </a:xfrm>
                    <a:prstGeom prst="rect">
                      <a:avLst/>
                    </a:prstGeom>
                  </pic:spPr>
                </pic:pic>
              </a:graphicData>
            </a:graphic>
          </wp:inline>
        </w:drawing>
      </w:r>
    </w:p>
    <w:p w14:paraId="41D3FCF2" w14:textId="77777777" w:rsidR="006732A1" w:rsidRDefault="006732A1" w:rsidP="006732A1">
      <w:pPr>
        <w:pStyle w:val="Heading4"/>
      </w:pPr>
      <w:r>
        <w:t>Available Columns</w:t>
      </w:r>
    </w:p>
    <w:p w14:paraId="7C9BA481"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7A02EBD6" w14:textId="77777777" w:rsidR="006732A1" w:rsidRDefault="006732A1" w:rsidP="006732A1">
      <w:pPr>
        <w:pStyle w:val="Heading4"/>
      </w:pPr>
      <w:r>
        <w:t>Selected Columns (In Display Order)</w:t>
      </w:r>
    </w:p>
    <w:p w14:paraId="5D1E5E10"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710B6640" w14:textId="77777777" w:rsidR="006732A1" w:rsidRDefault="006732A1" w:rsidP="006732A1">
      <w:pPr>
        <w:pStyle w:val="Heading4"/>
      </w:pPr>
      <w:r>
        <w:t>Default</w:t>
      </w:r>
    </w:p>
    <w:p w14:paraId="5D5E884E"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E9FF746" w14:textId="77777777" w:rsidR="006732A1" w:rsidRDefault="006732A1" w:rsidP="006732A1">
      <w:pPr>
        <w:pStyle w:val="Heading4"/>
      </w:pPr>
      <w:r>
        <w:t>Add &gt;&gt;</w:t>
      </w:r>
    </w:p>
    <w:p w14:paraId="29DDF13A"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27C0BC5" w14:textId="77777777" w:rsidR="006732A1" w:rsidRDefault="006732A1" w:rsidP="006732A1">
      <w:pPr>
        <w:pStyle w:val="Heading4"/>
      </w:pPr>
      <w:r>
        <w:t>&lt;&lt; Remove</w:t>
      </w:r>
    </w:p>
    <w:p w14:paraId="2BDC6C45"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2325587" w14:textId="77777777" w:rsidR="006732A1" w:rsidRDefault="006732A1" w:rsidP="006732A1">
      <w:pPr>
        <w:pStyle w:val="Heading4"/>
      </w:pPr>
      <w:r>
        <w:t>Move Up</w:t>
      </w:r>
    </w:p>
    <w:p w14:paraId="2007FA4E"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D1A4924" w14:textId="77777777" w:rsidR="006732A1" w:rsidRDefault="006732A1" w:rsidP="006732A1">
      <w:pPr>
        <w:pStyle w:val="Heading4"/>
      </w:pPr>
      <w:r>
        <w:lastRenderedPageBreak/>
        <w:t>Move Down</w:t>
      </w:r>
    </w:p>
    <w:p w14:paraId="2474DCDF"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5BE9E54" w14:textId="77777777" w:rsidR="00A15E29" w:rsidRPr="00A15E29" w:rsidRDefault="00A15E29" w:rsidP="00A15E29"/>
    <w:p w14:paraId="092C48EF" w14:textId="261BA53C" w:rsidR="00CB170D" w:rsidRDefault="00CB170D" w:rsidP="00CB170D">
      <w:pPr>
        <w:pStyle w:val="Heading3"/>
      </w:pPr>
      <w:bookmarkStart w:id="179" w:name="_Toc44686549"/>
      <w:bookmarkStart w:id="180" w:name="_Toc47448318"/>
      <w:r>
        <w:t>Output Destination</w:t>
      </w:r>
      <w:bookmarkEnd w:id="179"/>
      <w:bookmarkEnd w:id="180"/>
    </w:p>
    <w:p w14:paraId="0D9EC544" w14:textId="7237A1DB" w:rsidR="002A7046" w:rsidRPr="002A7046" w:rsidRDefault="002A7046" w:rsidP="002A7046">
      <w:r>
        <w:rPr>
          <w:noProof/>
        </w:rPr>
        <w:drawing>
          <wp:inline distT="0" distB="0" distL="0" distR="0" wp14:anchorId="5B494565" wp14:editId="24F810D4">
            <wp:extent cx="4524375" cy="15621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24375" cy="1562100"/>
                    </a:xfrm>
                    <a:prstGeom prst="rect">
                      <a:avLst/>
                    </a:prstGeom>
                  </pic:spPr>
                </pic:pic>
              </a:graphicData>
            </a:graphic>
          </wp:inline>
        </w:drawing>
      </w:r>
    </w:p>
    <w:p w14:paraId="5CCCD9F3" w14:textId="77777777" w:rsidR="00A15E29" w:rsidRDefault="00A15E29" w:rsidP="00A15E29">
      <w:pPr>
        <w:pStyle w:val="Heading4"/>
      </w:pPr>
      <w:r>
        <w:t>Destination Choice</w:t>
      </w:r>
    </w:p>
    <w:p w14:paraId="39D22C86" w14:textId="77777777" w:rsidR="00A15E29" w:rsidRPr="00144B20" w:rsidRDefault="00A15E29" w:rsidP="00A15E29">
      <w:r>
        <w:t>To choose the destination where the document should be printed, please make sure that desired output destination choice bubble is toggled.</w:t>
      </w:r>
    </w:p>
    <w:p w14:paraId="4F02E413" w14:textId="77777777" w:rsidR="00A15E29" w:rsidRDefault="00A15E29" w:rsidP="00A15E29">
      <w:pPr>
        <w:pStyle w:val="Heading4"/>
      </w:pPr>
      <w:r>
        <w:t>Layout Choice</w:t>
      </w:r>
    </w:p>
    <w:p w14:paraId="3CF48D1C" w14:textId="77777777" w:rsidR="00A15E29" w:rsidRPr="00144B20" w:rsidRDefault="00A15E29" w:rsidP="00A15E29">
      <w:r>
        <w:t>To choose the preferred layout of Landscape vs. Portrait, please make sure the desired option choice bubbled is toggled.</w:t>
      </w:r>
    </w:p>
    <w:p w14:paraId="0CD64DB5" w14:textId="77777777" w:rsidR="00A15E29" w:rsidRDefault="00A15E29" w:rsidP="00A15E29">
      <w:pPr>
        <w:pStyle w:val="Heading4"/>
      </w:pPr>
      <w:r>
        <w:t>Lines Per Page</w:t>
      </w:r>
    </w:p>
    <w:p w14:paraId="146FC6C3" w14:textId="77777777" w:rsidR="00A15E29" w:rsidRPr="00144B20" w:rsidRDefault="00A15E29" w:rsidP="00A15E29">
      <w:r w:rsidRPr="00211A1F">
        <w:t>Lines per page on the report when printing.</w:t>
      </w:r>
    </w:p>
    <w:p w14:paraId="1F28EE8C" w14:textId="77777777" w:rsidR="00A15E29" w:rsidRDefault="00A15E29" w:rsidP="00A15E29">
      <w:pPr>
        <w:pStyle w:val="Heading4"/>
      </w:pPr>
      <w:r>
        <w:t>Font</w:t>
      </w:r>
    </w:p>
    <w:p w14:paraId="0054442F"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3BC871F3" w14:textId="77777777" w:rsidR="00A15E29" w:rsidRDefault="00A15E29" w:rsidP="00A15E29">
      <w:pPr>
        <w:pStyle w:val="Heading4"/>
      </w:pPr>
      <w:r>
        <w:t>Show Parameters? – Toggle Box</w:t>
      </w:r>
    </w:p>
    <w:p w14:paraId="13C85DEF" w14:textId="77777777" w:rsidR="00A15E29" w:rsidRDefault="00A15E29" w:rsidP="00A15E29">
      <w:r>
        <w:t>To show parameters, make sure that the toggle box is ‘ticked’ with a checkmark.</w:t>
      </w:r>
    </w:p>
    <w:p w14:paraId="08C855D8" w14:textId="77777777" w:rsidR="00A15E29" w:rsidRDefault="00A15E29" w:rsidP="00A15E29">
      <w:pPr>
        <w:pStyle w:val="Heading4"/>
      </w:pPr>
      <w:r>
        <w:t>Export to Excel? – Toggle Box</w:t>
      </w:r>
    </w:p>
    <w:p w14:paraId="089205E8" w14:textId="77777777" w:rsidR="00A15E29" w:rsidRPr="00CC767A" w:rsidRDefault="00A15E29" w:rsidP="00A15E29">
      <w:r>
        <w:t>To export the printed file to an excel document, make sure that the Export to Excel toggle box is checked.</w:t>
      </w:r>
    </w:p>
    <w:p w14:paraId="64F93EDD" w14:textId="77777777" w:rsidR="00A15E29" w:rsidRDefault="00A15E29" w:rsidP="00A15E29">
      <w:pPr>
        <w:pStyle w:val="Heading4"/>
      </w:pPr>
      <w:r>
        <w:t>Auto Run Excel? – Toggle Box</w:t>
      </w:r>
    </w:p>
    <w:p w14:paraId="48ED9D38" w14:textId="77777777" w:rsidR="00A15E29" w:rsidRPr="00CC767A" w:rsidRDefault="00A15E29" w:rsidP="00A15E29">
      <w:r>
        <w:t>To automatically open the new excel document, make sure that the Auto Run Excel toggle box is checked.</w:t>
      </w:r>
    </w:p>
    <w:p w14:paraId="5EB54DA0" w14:textId="77777777" w:rsidR="00A15E29" w:rsidRDefault="00A15E29" w:rsidP="00A15E29">
      <w:pPr>
        <w:pStyle w:val="Heading4"/>
      </w:pPr>
      <w:r>
        <w:t>If Yes, File Name</w:t>
      </w:r>
    </w:p>
    <w:p w14:paraId="6C6FDC9F" w14:textId="77777777" w:rsidR="00A15E29" w:rsidRDefault="00A15E29" w:rsidP="00A15E29">
      <w:r>
        <w:t>If exporting the file to Excel, enter the desired file name.</w:t>
      </w:r>
    </w:p>
    <w:p w14:paraId="75999D6E" w14:textId="77777777" w:rsidR="002E4736" w:rsidRPr="002E4736" w:rsidRDefault="002E4736" w:rsidP="002E4736"/>
    <w:p w14:paraId="6D467CE5" w14:textId="08219FA0" w:rsidR="002E4736" w:rsidRDefault="00DF0613" w:rsidP="002E4736">
      <w:pPr>
        <w:pStyle w:val="Heading2"/>
      </w:pPr>
      <w:bookmarkStart w:id="181" w:name="_Toc47448319"/>
      <w:r>
        <w:lastRenderedPageBreak/>
        <w:t>Inventory by Item Name</w:t>
      </w:r>
      <w:r w:rsidR="002E4736">
        <w:t xml:space="preserve"> [</w:t>
      </w:r>
      <w:r w:rsidR="009E7CB8">
        <w:t>MR4</w:t>
      </w:r>
      <w:r w:rsidR="002E4736">
        <w:t>]</w:t>
      </w:r>
      <w:bookmarkEnd w:id="181"/>
    </w:p>
    <w:p w14:paraId="0CF57B05" w14:textId="5E9822B7" w:rsidR="00D31BAA" w:rsidRDefault="00D31BAA" w:rsidP="00D31BAA">
      <w:pPr>
        <w:rPr>
          <w:rFonts w:cstheme="minorHAnsi"/>
        </w:rPr>
      </w:pPr>
      <w:r w:rsidRPr="00DC6946">
        <w:rPr>
          <w:rFonts w:cstheme="minorHAnsi"/>
        </w:rPr>
        <w:t>The raw materials report by bin and tag has many options, but this is very useful for a month end value for all raw goods.   This report may be run as of a specific date, whereby the value of inventory at that date will be calculated and printed.   This is a great tool for any accountant or auditor.  The report may be output to screen, printer, fax, email or directly to a text file or to an excel format.</w:t>
      </w:r>
    </w:p>
    <w:p w14:paraId="0D789F93" w14:textId="197C20C7" w:rsidR="00D31BAA" w:rsidRDefault="00D31BAA" w:rsidP="00D31BAA">
      <w:pPr>
        <w:rPr>
          <w:rFonts w:cstheme="minorHAnsi"/>
        </w:rPr>
      </w:pPr>
      <w:r w:rsidRPr="00DC6946">
        <w:rPr>
          <w:rFonts w:cstheme="minorHAnsi"/>
        </w:rPr>
        <w:t>The print selection allows limited the report by date, item code, product category and material type.  Material types include</w:t>
      </w:r>
      <w:r>
        <w:rPr>
          <w:rFonts w:cstheme="minorHAnsi"/>
        </w:rPr>
        <w:t xml:space="preserve">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
        <w:gridCol w:w="1652"/>
        <w:gridCol w:w="612"/>
        <w:gridCol w:w="1643"/>
        <w:gridCol w:w="702"/>
        <w:gridCol w:w="1913"/>
        <w:gridCol w:w="607"/>
        <w:gridCol w:w="1615"/>
      </w:tblGrid>
      <w:tr w:rsidR="00D31BAA" w14:paraId="6F5FC570" w14:textId="77777777" w:rsidTr="00306E0B">
        <w:trPr>
          <w:trHeight w:val="395"/>
        </w:trPr>
        <w:tc>
          <w:tcPr>
            <w:tcW w:w="606" w:type="dxa"/>
          </w:tcPr>
          <w:p w14:paraId="3BC696B2" w14:textId="77777777" w:rsidR="00D31BAA" w:rsidRDefault="00D31BAA" w:rsidP="00306E0B">
            <w:pPr>
              <w:rPr>
                <w:rFonts w:cstheme="minorHAnsi"/>
              </w:rPr>
            </w:pPr>
            <w:r>
              <w:rPr>
                <w:rFonts w:cstheme="minorHAnsi"/>
              </w:rPr>
              <w:t>B</w:t>
            </w:r>
          </w:p>
        </w:tc>
        <w:tc>
          <w:tcPr>
            <w:tcW w:w="1652" w:type="dxa"/>
          </w:tcPr>
          <w:p w14:paraId="4C8FEBB4" w14:textId="77777777" w:rsidR="00D31BAA" w:rsidRDefault="00D31BAA" w:rsidP="00306E0B">
            <w:pPr>
              <w:rPr>
                <w:rFonts w:cstheme="minorHAnsi"/>
              </w:rPr>
            </w:pPr>
            <w:r>
              <w:rPr>
                <w:rFonts w:cstheme="minorHAnsi"/>
              </w:rPr>
              <w:t>Board</w:t>
            </w:r>
          </w:p>
        </w:tc>
        <w:tc>
          <w:tcPr>
            <w:tcW w:w="612" w:type="dxa"/>
          </w:tcPr>
          <w:p w14:paraId="48522558" w14:textId="77777777" w:rsidR="00D31BAA" w:rsidRDefault="00D31BAA" w:rsidP="00306E0B">
            <w:pPr>
              <w:rPr>
                <w:rFonts w:cstheme="minorHAnsi"/>
              </w:rPr>
            </w:pPr>
            <w:r>
              <w:rPr>
                <w:rFonts w:cstheme="minorHAnsi"/>
              </w:rPr>
              <w:t>F</w:t>
            </w:r>
          </w:p>
        </w:tc>
        <w:tc>
          <w:tcPr>
            <w:tcW w:w="1643" w:type="dxa"/>
          </w:tcPr>
          <w:p w14:paraId="126F695A" w14:textId="77777777" w:rsidR="00D31BAA" w:rsidRDefault="00D31BAA" w:rsidP="00306E0B">
            <w:pPr>
              <w:rPr>
                <w:rFonts w:cstheme="minorHAnsi"/>
              </w:rPr>
            </w:pPr>
            <w:r>
              <w:rPr>
                <w:rFonts w:cstheme="minorHAnsi"/>
              </w:rPr>
              <w:t>Film</w:t>
            </w:r>
          </w:p>
        </w:tc>
        <w:tc>
          <w:tcPr>
            <w:tcW w:w="702" w:type="dxa"/>
          </w:tcPr>
          <w:p w14:paraId="57296701" w14:textId="77777777" w:rsidR="00D31BAA" w:rsidRDefault="00D31BAA" w:rsidP="00306E0B">
            <w:pPr>
              <w:rPr>
                <w:rFonts w:cstheme="minorHAnsi"/>
              </w:rPr>
            </w:pPr>
            <w:r>
              <w:rPr>
                <w:rFonts w:cstheme="minorHAnsi"/>
              </w:rPr>
              <w:t>I</w:t>
            </w:r>
          </w:p>
        </w:tc>
        <w:tc>
          <w:tcPr>
            <w:tcW w:w="1913" w:type="dxa"/>
          </w:tcPr>
          <w:p w14:paraId="6A616BE0" w14:textId="77777777" w:rsidR="00D31BAA" w:rsidRDefault="00D31BAA" w:rsidP="00306E0B">
            <w:pPr>
              <w:rPr>
                <w:rFonts w:cstheme="minorHAnsi"/>
              </w:rPr>
            </w:pPr>
            <w:r>
              <w:rPr>
                <w:rFonts w:cstheme="minorHAnsi"/>
              </w:rPr>
              <w:t>Inks</w:t>
            </w:r>
          </w:p>
        </w:tc>
        <w:tc>
          <w:tcPr>
            <w:tcW w:w="607" w:type="dxa"/>
          </w:tcPr>
          <w:p w14:paraId="36745A66" w14:textId="77777777" w:rsidR="00D31BAA" w:rsidRDefault="00D31BAA" w:rsidP="00306E0B">
            <w:pPr>
              <w:rPr>
                <w:rFonts w:cstheme="minorHAnsi"/>
              </w:rPr>
            </w:pPr>
            <w:r>
              <w:rPr>
                <w:rFonts w:cstheme="minorHAnsi"/>
              </w:rPr>
              <w:t>P</w:t>
            </w:r>
          </w:p>
        </w:tc>
        <w:tc>
          <w:tcPr>
            <w:tcW w:w="1615" w:type="dxa"/>
          </w:tcPr>
          <w:p w14:paraId="28BCD5B8" w14:textId="77777777" w:rsidR="00D31BAA" w:rsidRDefault="00D31BAA" w:rsidP="00306E0B">
            <w:pPr>
              <w:rPr>
                <w:rFonts w:cstheme="minorHAnsi"/>
              </w:rPr>
            </w:pPr>
            <w:r>
              <w:rPr>
                <w:rFonts w:cstheme="minorHAnsi"/>
              </w:rPr>
              <w:t>Paper</w:t>
            </w:r>
          </w:p>
        </w:tc>
      </w:tr>
      <w:tr w:rsidR="00D31BAA" w14:paraId="2EB09DA7" w14:textId="77777777" w:rsidTr="00306E0B">
        <w:trPr>
          <w:trHeight w:val="431"/>
        </w:trPr>
        <w:tc>
          <w:tcPr>
            <w:tcW w:w="606" w:type="dxa"/>
          </w:tcPr>
          <w:p w14:paraId="48265279" w14:textId="77777777" w:rsidR="00D31BAA" w:rsidRDefault="00D31BAA" w:rsidP="00306E0B">
            <w:pPr>
              <w:rPr>
                <w:rFonts w:cstheme="minorHAnsi"/>
              </w:rPr>
            </w:pPr>
            <w:r>
              <w:rPr>
                <w:rFonts w:cstheme="minorHAnsi"/>
              </w:rPr>
              <w:t>C</w:t>
            </w:r>
          </w:p>
        </w:tc>
        <w:tc>
          <w:tcPr>
            <w:tcW w:w="1652" w:type="dxa"/>
          </w:tcPr>
          <w:p w14:paraId="0136BE4F" w14:textId="77777777" w:rsidR="00D31BAA" w:rsidRDefault="00D31BAA" w:rsidP="00306E0B">
            <w:pPr>
              <w:rPr>
                <w:rFonts w:cstheme="minorHAnsi"/>
              </w:rPr>
            </w:pPr>
            <w:r>
              <w:rPr>
                <w:rFonts w:cstheme="minorHAnsi"/>
              </w:rPr>
              <w:t>Cases</w:t>
            </w:r>
          </w:p>
        </w:tc>
        <w:tc>
          <w:tcPr>
            <w:tcW w:w="612" w:type="dxa"/>
          </w:tcPr>
          <w:p w14:paraId="2C2F81B7" w14:textId="77777777" w:rsidR="00D31BAA" w:rsidRDefault="00D31BAA" w:rsidP="00306E0B">
            <w:pPr>
              <w:rPr>
                <w:rFonts w:cstheme="minorHAnsi"/>
              </w:rPr>
            </w:pPr>
            <w:r>
              <w:rPr>
                <w:rFonts w:cstheme="minorHAnsi"/>
              </w:rPr>
              <w:t>G</w:t>
            </w:r>
          </w:p>
        </w:tc>
        <w:tc>
          <w:tcPr>
            <w:tcW w:w="1643" w:type="dxa"/>
          </w:tcPr>
          <w:p w14:paraId="359018FB" w14:textId="77777777" w:rsidR="00D31BAA" w:rsidRDefault="00D31BAA" w:rsidP="00306E0B">
            <w:pPr>
              <w:rPr>
                <w:rFonts w:cstheme="minorHAnsi"/>
              </w:rPr>
            </w:pPr>
            <w:r>
              <w:rPr>
                <w:rFonts w:cstheme="minorHAnsi"/>
              </w:rPr>
              <w:t>Glue</w:t>
            </w:r>
          </w:p>
        </w:tc>
        <w:tc>
          <w:tcPr>
            <w:tcW w:w="702" w:type="dxa"/>
          </w:tcPr>
          <w:p w14:paraId="741B2FCE" w14:textId="77777777" w:rsidR="00D31BAA" w:rsidRDefault="00D31BAA" w:rsidP="00306E0B">
            <w:pPr>
              <w:rPr>
                <w:rFonts w:cstheme="minorHAnsi"/>
              </w:rPr>
            </w:pPr>
            <w:r>
              <w:rPr>
                <w:rFonts w:cstheme="minorHAnsi"/>
              </w:rPr>
              <w:t>M</w:t>
            </w:r>
          </w:p>
        </w:tc>
        <w:tc>
          <w:tcPr>
            <w:tcW w:w="1913" w:type="dxa"/>
          </w:tcPr>
          <w:p w14:paraId="5205F975" w14:textId="77777777" w:rsidR="00D31BAA" w:rsidRDefault="00D31BAA" w:rsidP="00306E0B">
            <w:pPr>
              <w:rPr>
                <w:rFonts w:cstheme="minorHAnsi"/>
              </w:rPr>
            </w:pPr>
            <w:r>
              <w:rPr>
                <w:rFonts w:cstheme="minorHAnsi"/>
              </w:rPr>
              <w:t>Miscellaneous</w:t>
            </w:r>
          </w:p>
        </w:tc>
        <w:tc>
          <w:tcPr>
            <w:tcW w:w="607" w:type="dxa"/>
          </w:tcPr>
          <w:p w14:paraId="4A3FCEA7" w14:textId="77777777" w:rsidR="00D31BAA" w:rsidRDefault="00D31BAA" w:rsidP="00306E0B">
            <w:pPr>
              <w:rPr>
                <w:rFonts w:cstheme="minorHAnsi"/>
              </w:rPr>
            </w:pPr>
            <w:r>
              <w:rPr>
                <w:rFonts w:cstheme="minorHAnsi"/>
              </w:rPr>
              <w:t>W</w:t>
            </w:r>
          </w:p>
        </w:tc>
        <w:tc>
          <w:tcPr>
            <w:tcW w:w="1615" w:type="dxa"/>
          </w:tcPr>
          <w:p w14:paraId="0CE7ABA5" w14:textId="77777777" w:rsidR="00D31BAA" w:rsidRDefault="00D31BAA" w:rsidP="00306E0B">
            <w:pPr>
              <w:rPr>
                <w:rFonts w:cstheme="minorHAnsi"/>
              </w:rPr>
            </w:pPr>
            <w:r>
              <w:rPr>
                <w:rFonts w:cstheme="minorHAnsi"/>
              </w:rPr>
              <w:t>Window</w:t>
            </w:r>
          </w:p>
        </w:tc>
      </w:tr>
    </w:tbl>
    <w:p w14:paraId="297E92E0" w14:textId="310AE215" w:rsidR="00D31BAA" w:rsidRPr="00D31BAA" w:rsidRDefault="00D31BAA" w:rsidP="00D31BAA">
      <w:r w:rsidRPr="00DC6946">
        <w:rPr>
          <w:rFonts w:cstheme="minorHAnsi"/>
        </w:rPr>
        <w:t>Likewise, the report provides an option to include quantity on order when calculating the total quantity available.  The report also provides an option to include inventory with no hand quantity which works as a</w:t>
      </w:r>
      <w:r>
        <w:rPr>
          <w:rFonts w:cstheme="minorHAnsi"/>
        </w:rPr>
        <w:t>n</w:t>
      </w:r>
      <w:r w:rsidRPr="00DC6946">
        <w:rPr>
          <w:rFonts w:cstheme="minorHAnsi"/>
        </w:rPr>
        <w:t xml:space="preserve"> inventory list.</w:t>
      </w:r>
    </w:p>
    <w:p w14:paraId="4AE9A6E8" w14:textId="6C72DEEF" w:rsidR="00CB170D" w:rsidRDefault="00CB170D" w:rsidP="00CB170D">
      <w:pPr>
        <w:pStyle w:val="Heading3"/>
      </w:pPr>
      <w:bookmarkStart w:id="182" w:name="_Toc44686551"/>
      <w:bookmarkStart w:id="183" w:name="_Toc47448320"/>
      <w:r>
        <w:t>Selection Parameters</w:t>
      </w:r>
      <w:bookmarkEnd w:id="182"/>
      <w:bookmarkEnd w:id="183"/>
    </w:p>
    <w:p w14:paraId="0DDF6340" w14:textId="7B352041" w:rsidR="00AA396B" w:rsidRPr="00AA396B" w:rsidRDefault="00AA396B" w:rsidP="00AA396B">
      <w:r>
        <w:rPr>
          <w:noProof/>
        </w:rPr>
        <w:drawing>
          <wp:inline distT="0" distB="0" distL="0" distR="0" wp14:anchorId="40234FBB" wp14:editId="25B684FD">
            <wp:extent cx="4429125" cy="20097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29125" cy="2009775"/>
                    </a:xfrm>
                    <a:prstGeom prst="rect">
                      <a:avLst/>
                    </a:prstGeom>
                  </pic:spPr>
                </pic:pic>
              </a:graphicData>
            </a:graphic>
          </wp:inline>
        </w:drawing>
      </w:r>
    </w:p>
    <w:p w14:paraId="30EF7E29" w14:textId="0D33CB54" w:rsidR="00AA396B" w:rsidRDefault="00AA396B" w:rsidP="00AA396B">
      <w:pPr>
        <w:pStyle w:val="Heading4"/>
      </w:pPr>
      <w:r>
        <w:t>As Of</w:t>
      </w:r>
    </w:p>
    <w:p w14:paraId="170C06D2" w14:textId="541407AE" w:rsidR="009C233B" w:rsidRPr="009C233B" w:rsidRDefault="001C7CB0" w:rsidP="009C233B">
      <w:r w:rsidRPr="001C7CB0">
        <w:t>For Jobs Closed After - (As of) Enter the as of date.</w:t>
      </w:r>
    </w:p>
    <w:p w14:paraId="6EC7C063" w14:textId="436E6DB2" w:rsidR="00AA396B" w:rsidRDefault="00AA396B" w:rsidP="00AA396B">
      <w:pPr>
        <w:pStyle w:val="Heading4"/>
      </w:pPr>
      <w:r>
        <w:t>Beginning Item # / Ending Item #</w:t>
      </w:r>
    </w:p>
    <w:p w14:paraId="1B0B90C9" w14:textId="5269FE85" w:rsidR="003150F1" w:rsidRPr="00E5397E" w:rsidRDefault="003150F1" w:rsidP="003150F1">
      <w:r>
        <w:t>Enter the beginning and ending Item Number to run the report for.</w:t>
      </w:r>
    </w:p>
    <w:p w14:paraId="002C7979" w14:textId="2224C2AF" w:rsidR="00AA396B" w:rsidRDefault="00AA396B" w:rsidP="00AA396B">
      <w:pPr>
        <w:pStyle w:val="Heading4"/>
      </w:pPr>
      <w:r>
        <w:t>Beginning Category / Ending Category</w:t>
      </w:r>
    </w:p>
    <w:p w14:paraId="673BA57E" w14:textId="4FA66423" w:rsidR="003150F1" w:rsidRPr="00E5397E" w:rsidRDefault="003150F1" w:rsidP="003150F1">
      <w:r>
        <w:t>Enter the beginning and ending Category to run the report for.</w:t>
      </w:r>
    </w:p>
    <w:p w14:paraId="453CD2D3" w14:textId="712C1BBC" w:rsidR="00AA396B" w:rsidRDefault="00AA396B" w:rsidP="00AA396B">
      <w:pPr>
        <w:pStyle w:val="Heading4"/>
      </w:pPr>
      <w:r>
        <w:t>Beginning Material Type / Ending Material Type</w:t>
      </w:r>
    </w:p>
    <w:p w14:paraId="02D3C790" w14:textId="0D1183D6" w:rsidR="003150F1" w:rsidRPr="00E5397E" w:rsidRDefault="003150F1" w:rsidP="003150F1">
      <w:r>
        <w:t>Enter the beginning and ending Material Type to run the report for.</w:t>
      </w:r>
    </w:p>
    <w:p w14:paraId="4970C783" w14:textId="243EC57E" w:rsidR="00AA396B" w:rsidRDefault="00AA396B" w:rsidP="00AA396B">
      <w:pPr>
        <w:pStyle w:val="Heading4"/>
      </w:pPr>
      <w:r>
        <w:t>Item Code? (Choice)</w:t>
      </w:r>
    </w:p>
    <w:p w14:paraId="6951655B" w14:textId="567ED986" w:rsidR="00211A35" w:rsidRDefault="00211A35" w:rsidP="00211A35">
      <w:r>
        <w:t>To choose the preferred item code type of Estimated vs. Real (Or Both), please make sure the desired option choice bubble is toggled.</w:t>
      </w:r>
    </w:p>
    <w:p w14:paraId="06A2D32C" w14:textId="711EAC1D" w:rsidR="00AA396B" w:rsidRDefault="00AA396B" w:rsidP="00AA396B">
      <w:pPr>
        <w:pStyle w:val="Heading4"/>
      </w:pPr>
      <w:r>
        <w:t>Calculate Value Using On-Hand or Available? (Choice)</w:t>
      </w:r>
    </w:p>
    <w:p w14:paraId="4F0D692F" w14:textId="461AD2F5" w:rsidR="00211A35" w:rsidRDefault="00211A35" w:rsidP="00211A35">
      <w:r>
        <w:t>To choose the preferred calculating value option of Available vs. On-Hand, please make sure the desired option choice bubble is toggled.</w:t>
      </w:r>
    </w:p>
    <w:p w14:paraId="00B4DF3D" w14:textId="4A52ADF7" w:rsidR="00CB170D" w:rsidRDefault="00AA396B" w:rsidP="00CB170D">
      <w:pPr>
        <w:pStyle w:val="Heading4"/>
      </w:pPr>
      <w:r>
        <w:lastRenderedPageBreak/>
        <w:t>Include Zero Balances? – Toggle Box</w:t>
      </w:r>
    </w:p>
    <w:p w14:paraId="5D4FF8DD" w14:textId="79BC9F80" w:rsidR="00EF6C40" w:rsidRDefault="00EF6C40" w:rsidP="00EF6C40">
      <w:r>
        <w:t>To include items with zero balances, make sure that the Include Zero Balances toggle box is checked.</w:t>
      </w:r>
    </w:p>
    <w:p w14:paraId="6EFA2744" w14:textId="5C1DE049" w:rsidR="00AA396B" w:rsidRDefault="00AA396B" w:rsidP="00AA396B">
      <w:pPr>
        <w:pStyle w:val="Heading4"/>
      </w:pPr>
      <w:r>
        <w:t>Include Quantity On-Order with Quantity Available? – Toggle Box</w:t>
      </w:r>
    </w:p>
    <w:p w14:paraId="3480C801" w14:textId="380F5B91" w:rsidR="00EF6C40" w:rsidRDefault="00EF6C40" w:rsidP="00EF6C40">
      <w:r>
        <w:t>To include quantities on order along with quantities that are available, make sure that this toggle box is checked.</w:t>
      </w:r>
    </w:p>
    <w:p w14:paraId="0DC15BC2" w14:textId="01628EAD" w:rsidR="00AA396B" w:rsidRDefault="00AA396B" w:rsidP="00AA396B">
      <w:pPr>
        <w:pStyle w:val="Heading4"/>
      </w:pPr>
      <w:r>
        <w:t>Negative Balances Only? – Toggle Box</w:t>
      </w:r>
    </w:p>
    <w:p w14:paraId="3052D6A8" w14:textId="77012FFC" w:rsidR="00EF6C40" w:rsidRDefault="00EF6C40" w:rsidP="00EF6C40">
      <w:r>
        <w:t>To only print inventory that have negative balances, make sure that the Negative Balances Only toggle box is checked.</w:t>
      </w:r>
    </w:p>
    <w:p w14:paraId="7A78CCB8" w14:textId="07B84E39" w:rsidR="00405DF3" w:rsidRDefault="00405DF3" w:rsidP="00405DF3">
      <w:pPr>
        <w:pStyle w:val="Heading3"/>
      </w:pPr>
      <w:bookmarkStart w:id="184" w:name="_Toc44686552"/>
      <w:bookmarkStart w:id="185" w:name="_Toc47448321"/>
      <w:r>
        <w:t>Available and Selected Columns</w:t>
      </w:r>
      <w:bookmarkEnd w:id="184"/>
      <w:bookmarkEnd w:id="185"/>
    </w:p>
    <w:p w14:paraId="449D953B" w14:textId="7B29CC8B" w:rsidR="00AA396B" w:rsidRPr="00AA396B" w:rsidRDefault="00AA396B" w:rsidP="00AA396B">
      <w:r>
        <w:rPr>
          <w:noProof/>
        </w:rPr>
        <w:drawing>
          <wp:inline distT="0" distB="0" distL="0" distR="0" wp14:anchorId="0D98F054" wp14:editId="3F48757F">
            <wp:extent cx="4410075" cy="1314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0075" cy="1314450"/>
                    </a:xfrm>
                    <a:prstGeom prst="rect">
                      <a:avLst/>
                    </a:prstGeom>
                  </pic:spPr>
                </pic:pic>
              </a:graphicData>
            </a:graphic>
          </wp:inline>
        </w:drawing>
      </w:r>
    </w:p>
    <w:p w14:paraId="0E79FAB7" w14:textId="77777777" w:rsidR="006732A1" w:rsidRDefault="006732A1" w:rsidP="006732A1">
      <w:pPr>
        <w:pStyle w:val="Heading4"/>
      </w:pPr>
      <w:r>
        <w:t>Available Columns</w:t>
      </w:r>
    </w:p>
    <w:p w14:paraId="7893F46D"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5F14F168" w14:textId="77777777" w:rsidR="006732A1" w:rsidRDefault="006732A1" w:rsidP="006732A1">
      <w:pPr>
        <w:pStyle w:val="Heading4"/>
      </w:pPr>
      <w:r>
        <w:t>Selected Columns (In Display Order)</w:t>
      </w:r>
    </w:p>
    <w:p w14:paraId="417E0DB4"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1BE093F3" w14:textId="77777777" w:rsidR="006732A1" w:rsidRDefault="006732A1" w:rsidP="006732A1">
      <w:pPr>
        <w:pStyle w:val="Heading4"/>
      </w:pPr>
      <w:r>
        <w:t>Default</w:t>
      </w:r>
    </w:p>
    <w:p w14:paraId="119897CA"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603D0F0" w14:textId="77777777" w:rsidR="006732A1" w:rsidRDefault="006732A1" w:rsidP="006732A1">
      <w:pPr>
        <w:pStyle w:val="Heading4"/>
      </w:pPr>
      <w:r>
        <w:t>Add &gt;&gt;</w:t>
      </w:r>
    </w:p>
    <w:p w14:paraId="7B7355A2"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2A92EE0" w14:textId="77777777" w:rsidR="006732A1" w:rsidRDefault="006732A1" w:rsidP="006732A1">
      <w:pPr>
        <w:pStyle w:val="Heading4"/>
      </w:pPr>
      <w:r>
        <w:t>&lt;&lt; Remove</w:t>
      </w:r>
    </w:p>
    <w:p w14:paraId="7F780723"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AB6B9A9" w14:textId="77777777" w:rsidR="006732A1" w:rsidRDefault="006732A1" w:rsidP="006732A1">
      <w:pPr>
        <w:pStyle w:val="Heading4"/>
      </w:pPr>
      <w:r>
        <w:t>Move Up</w:t>
      </w:r>
    </w:p>
    <w:p w14:paraId="0EFD4A43"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61692DB" w14:textId="77777777" w:rsidR="006732A1" w:rsidRDefault="006732A1" w:rsidP="006732A1">
      <w:pPr>
        <w:pStyle w:val="Heading4"/>
      </w:pPr>
      <w:r>
        <w:t>Move Down</w:t>
      </w:r>
    </w:p>
    <w:p w14:paraId="4B0C9CF8"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5E4E02E" w14:textId="2F8BE5A6" w:rsidR="00CB170D" w:rsidRDefault="00CB170D" w:rsidP="00CB170D">
      <w:pPr>
        <w:pStyle w:val="Heading3"/>
      </w:pPr>
      <w:bookmarkStart w:id="186" w:name="_Toc44686553"/>
      <w:bookmarkStart w:id="187" w:name="_Toc47448322"/>
      <w:r>
        <w:lastRenderedPageBreak/>
        <w:t>Output Destination</w:t>
      </w:r>
      <w:bookmarkEnd w:id="186"/>
      <w:bookmarkEnd w:id="187"/>
    </w:p>
    <w:p w14:paraId="24F5E0A8" w14:textId="17B721C7" w:rsidR="00AA396B" w:rsidRPr="00AA396B" w:rsidRDefault="00AA396B" w:rsidP="00AA396B">
      <w:r>
        <w:rPr>
          <w:noProof/>
        </w:rPr>
        <w:drawing>
          <wp:inline distT="0" distB="0" distL="0" distR="0" wp14:anchorId="67978790" wp14:editId="3B3888F6">
            <wp:extent cx="4495800" cy="16954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95800" cy="1695450"/>
                    </a:xfrm>
                    <a:prstGeom prst="rect">
                      <a:avLst/>
                    </a:prstGeom>
                  </pic:spPr>
                </pic:pic>
              </a:graphicData>
            </a:graphic>
          </wp:inline>
        </w:drawing>
      </w:r>
    </w:p>
    <w:p w14:paraId="5BC672B7" w14:textId="77777777" w:rsidR="00A15E29" w:rsidRDefault="00A15E29" w:rsidP="00A15E29">
      <w:pPr>
        <w:pStyle w:val="Heading4"/>
      </w:pPr>
      <w:r>
        <w:t>Destination Choice</w:t>
      </w:r>
    </w:p>
    <w:p w14:paraId="672BC48C" w14:textId="77777777" w:rsidR="00A15E29" w:rsidRPr="00144B20" w:rsidRDefault="00A15E29" w:rsidP="00A15E29">
      <w:r>
        <w:t>To choose the destination where the document should be printed, please make sure that desired output destination choice bubble is toggled.</w:t>
      </w:r>
    </w:p>
    <w:p w14:paraId="1520288C" w14:textId="77777777" w:rsidR="00A15E29" w:rsidRDefault="00A15E29" w:rsidP="00A15E29">
      <w:pPr>
        <w:pStyle w:val="Heading4"/>
      </w:pPr>
      <w:r>
        <w:t>Layout Choice</w:t>
      </w:r>
    </w:p>
    <w:p w14:paraId="0DC035BD" w14:textId="77777777" w:rsidR="00A15E29" w:rsidRPr="00144B20" w:rsidRDefault="00A15E29" w:rsidP="00A15E29">
      <w:r>
        <w:t>To choose the preferred layout of Landscape vs. Portrait, please make sure the desired option choice bubbled is toggled.</w:t>
      </w:r>
    </w:p>
    <w:p w14:paraId="21DA53F3" w14:textId="77777777" w:rsidR="00A15E29" w:rsidRDefault="00A15E29" w:rsidP="00A15E29">
      <w:pPr>
        <w:pStyle w:val="Heading4"/>
      </w:pPr>
      <w:r>
        <w:t>Lines Per Page</w:t>
      </w:r>
    </w:p>
    <w:p w14:paraId="4FD36545" w14:textId="77777777" w:rsidR="00A15E29" w:rsidRPr="00144B20" w:rsidRDefault="00A15E29" w:rsidP="00A15E29">
      <w:r w:rsidRPr="00211A1F">
        <w:t>Lines per page on the report when printing.</w:t>
      </w:r>
    </w:p>
    <w:p w14:paraId="7BE0F9A8" w14:textId="77777777" w:rsidR="00A15E29" w:rsidRDefault="00A15E29" w:rsidP="00A15E29">
      <w:pPr>
        <w:pStyle w:val="Heading4"/>
      </w:pPr>
      <w:r>
        <w:t>Font</w:t>
      </w:r>
    </w:p>
    <w:p w14:paraId="00D689F6"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41775372" w14:textId="77777777" w:rsidR="00A15E29" w:rsidRDefault="00A15E29" w:rsidP="00A15E29">
      <w:pPr>
        <w:pStyle w:val="Heading4"/>
      </w:pPr>
      <w:r>
        <w:t>Show Parameters? – Toggle Box</w:t>
      </w:r>
    </w:p>
    <w:p w14:paraId="19C91548" w14:textId="77777777" w:rsidR="00A15E29" w:rsidRDefault="00A15E29" w:rsidP="00A15E29">
      <w:r>
        <w:t>To show parameters, make sure that the toggle box is ‘ticked’ with a checkmark.</w:t>
      </w:r>
    </w:p>
    <w:p w14:paraId="52423A6E" w14:textId="77777777" w:rsidR="00A15E29" w:rsidRDefault="00A15E29" w:rsidP="00A15E29">
      <w:pPr>
        <w:pStyle w:val="Heading4"/>
      </w:pPr>
      <w:r>
        <w:t>Export to Excel? – Toggle Box</w:t>
      </w:r>
    </w:p>
    <w:p w14:paraId="51C86E8B" w14:textId="77777777" w:rsidR="00A15E29" w:rsidRPr="00CC767A" w:rsidRDefault="00A15E29" w:rsidP="00A15E29">
      <w:r>
        <w:t>To export the printed file to an excel document, make sure that the Export to Excel toggle box is checked.</w:t>
      </w:r>
    </w:p>
    <w:p w14:paraId="1145A982" w14:textId="77777777" w:rsidR="00A15E29" w:rsidRDefault="00A15E29" w:rsidP="00A15E29">
      <w:pPr>
        <w:pStyle w:val="Heading4"/>
      </w:pPr>
      <w:r>
        <w:t>Auto Run Excel? – Toggle Box</w:t>
      </w:r>
    </w:p>
    <w:p w14:paraId="38849FFE" w14:textId="77777777" w:rsidR="00A15E29" w:rsidRPr="00CC767A" w:rsidRDefault="00A15E29" w:rsidP="00A15E29">
      <w:r>
        <w:t>To automatically open the new excel document, make sure that the Auto Run Excel toggle box is checked.</w:t>
      </w:r>
    </w:p>
    <w:p w14:paraId="52FA9CDA" w14:textId="77777777" w:rsidR="00A15E29" w:rsidRDefault="00A15E29" w:rsidP="00A15E29">
      <w:pPr>
        <w:pStyle w:val="Heading4"/>
      </w:pPr>
      <w:r>
        <w:t>If Yes, File Name</w:t>
      </w:r>
    </w:p>
    <w:p w14:paraId="73603F45" w14:textId="77777777" w:rsidR="00A15E29" w:rsidRDefault="00A15E29" w:rsidP="00A15E29">
      <w:r>
        <w:t>If exporting the file to Excel, enter the desired file name.</w:t>
      </w:r>
    </w:p>
    <w:p w14:paraId="36B38E36" w14:textId="000CD3B1" w:rsidR="002E4736" w:rsidRDefault="002E4736" w:rsidP="002E4736"/>
    <w:p w14:paraId="0721ED71" w14:textId="38E3EA2B" w:rsidR="00D31BAA" w:rsidRDefault="00D31BAA" w:rsidP="002E4736"/>
    <w:p w14:paraId="1A9B3A22" w14:textId="3D131A97" w:rsidR="00D31BAA" w:rsidRDefault="00D31BAA" w:rsidP="002E4736"/>
    <w:p w14:paraId="20EFF8D6" w14:textId="70C8ABEC" w:rsidR="00D31BAA" w:rsidRDefault="00D31BAA" w:rsidP="002E4736"/>
    <w:p w14:paraId="5D7873CB" w14:textId="77777777" w:rsidR="00D31BAA" w:rsidRPr="002E4736" w:rsidRDefault="00D31BAA" w:rsidP="002E4736"/>
    <w:p w14:paraId="0CE0CFCA" w14:textId="61E50FCF" w:rsidR="002E4736" w:rsidRDefault="00DF0613" w:rsidP="002E4736">
      <w:pPr>
        <w:pStyle w:val="Heading2"/>
      </w:pPr>
      <w:bookmarkStart w:id="188" w:name="_Toc47448323"/>
      <w:r>
        <w:lastRenderedPageBreak/>
        <w:t>Transaction History</w:t>
      </w:r>
      <w:r w:rsidR="002E4736">
        <w:t xml:space="preserve"> [</w:t>
      </w:r>
      <w:r w:rsidR="009E7CB8">
        <w:t>MR5</w:t>
      </w:r>
      <w:r w:rsidR="002E4736">
        <w:t>]</w:t>
      </w:r>
      <w:bookmarkEnd w:id="188"/>
    </w:p>
    <w:p w14:paraId="2B9C7542" w14:textId="0180B64B" w:rsidR="00D31BAA" w:rsidRDefault="00D31BAA" w:rsidP="00D31BAA">
      <w:pPr>
        <w:rPr>
          <w:rFonts w:cstheme="minorHAnsi"/>
        </w:rPr>
      </w:pPr>
      <w:r w:rsidRPr="001B2541">
        <w:rPr>
          <w:rFonts w:cstheme="minorHAnsi"/>
        </w:rPr>
        <w:t>The raw materials transaction history report shows actual transactions that have occurred. This is very useful for a month end value for all raw goods.   This report may be run as of a specific date, whereby this is a great tool for any accountant or auditor.  The report may be output to screen, printer, fax, email or directly to a text file or to an excel format.</w:t>
      </w:r>
    </w:p>
    <w:p w14:paraId="41DE165D" w14:textId="53241A8A" w:rsidR="00D31BAA" w:rsidRPr="00D31BAA" w:rsidRDefault="00D31BAA" w:rsidP="00D31BAA">
      <w:r w:rsidRPr="001B2541">
        <w:rPr>
          <w:rFonts w:cstheme="minorHAnsi"/>
        </w:rPr>
        <w:t>The print selection allows limited the report by date, item code, product category, warehouse, job number and material type. Each transaction type is subtotaled by date showing total value for any date range.</w:t>
      </w:r>
    </w:p>
    <w:p w14:paraId="4AE6353A" w14:textId="00E01F59" w:rsidR="00CB170D" w:rsidRDefault="00CB170D" w:rsidP="00CB170D">
      <w:pPr>
        <w:pStyle w:val="Heading3"/>
      </w:pPr>
      <w:bookmarkStart w:id="189" w:name="_Toc44686555"/>
      <w:bookmarkStart w:id="190" w:name="_Toc47448324"/>
      <w:r>
        <w:t>Selection Parameters</w:t>
      </w:r>
      <w:bookmarkEnd w:id="189"/>
      <w:bookmarkEnd w:id="190"/>
    </w:p>
    <w:p w14:paraId="311F458A" w14:textId="6B0D6572" w:rsidR="00AA396B" w:rsidRPr="00AA396B" w:rsidRDefault="001A7803" w:rsidP="00AA396B">
      <w:r>
        <w:rPr>
          <w:noProof/>
        </w:rPr>
        <w:drawing>
          <wp:inline distT="0" distB="0" distL="0" distR="0" wp14:anchorId="7BF9C1F8" wp14:editId="3793352A">
            <wp:extent cx="4419600" cy="24479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19600" cy="2447925"/>
                    </a:xfrm>
                    <a:prstGeom prst="rect">
                      <a:avLst/>
                    </a:prstGeom>
                  </pic:spPr>
                </pic:pic>
              </a:graphicData>
            </a:graphic>
          </wp:inline>
        </w:drawing>
      </w:r>
    </w:p>
    <w:p w14:paraId="7C94D400" w14:textId="23AE344C" w:rsidR="00CB170D" w:rsidRDefault="00AA396B" w:rsidP="00CB170D">
      <w:pPr>
        <w:pStyle w:val="Heading4"/>
      </w:pPr>
      <w:r>
        <w:t>Beginning Item # / Ending Item #</w:t>
      </w:r>
    </w:p>
    <w:p w14:paraId="73FB650E" w14:textId="159FB53D" w:rsidR="003150F1" w:rsidRPr="00E5397E" w:rsidRDefault="003150F1" w:rsidP="003150F1">
      <w:r>
        <w:t>Enter the beginning and ending Item Number to run the report for.</w:t>
      </w:r>
    </w:p>
    <w:p w14:paraId="29629AEB" w14:textId="73AA1E0C" w:rsidR="00AA396B" w:rsidRDefault="00AA396B" w:rsidP="00AA396B">
      <w:pPr>
        <w:pStyle w:val="Heading4"/>
      </w:pPr>
      <w:r>
        <w:t>Beginning Category / Ending Category</w:t>
      </w:r>
    </w:p>
    <w:p w14:paraId="2176C09F" w14:textId="2DE806A2" w:rsidR="003150F1" w:rsidRPr="00E5397E" w:rsidRDefault="003150F1" w:rsidP="003150F1">
      <w:r>
        <w:t>Enter the beginning and ending Category to run the report for.</w:t>
      </w:r>
    </w:p>
    <w:p w14:paraId="46DDE8C3" w14:textId="6BA799E3" w:rsidR="00AA396B" w:rsidRDefault="00AA396B" w:rsidP="00AA396B">
      <w:pPr>
        <w:pStyle w:val="Heading4"/>
      </w:pPr>
      <w:r>
        <w:t>Beginning Date / Ending Date</w:t>
      </w:r>
    </w:p>
    <w:p w14:paraId="7EF51BF0" w14:textId="45BE7DEC" w:rsidR="003150F1" w:rsidRPr="00E5397E" w:rsidRDefault="003150F1" w:rsidP="003150F1">
      <w:r>
        <w:t>Enter the beginning and ending Date to run the report for.</w:t>
      </w:r>
    </w:p>
    <w:p w14:paraId="4C4CE414" w14:textId="5B8AD30B" w:rsidR="00AA396B" w:rsidRDefault="00AA396B" w:rsidP="00AA396B">
      <w:pPr>
        <w:pStyle w:val="Heading4"/>
      </w:pPr>
      <w:r>
        <w:t>Beginning Warehouse / Ending Warehouse</w:t>
      </w:r>
    </w:p>
    <w:p w14:paraId="2E599BDC" w14:textId="6E8AF2D5" w:rsidR="003150F1" w:rsidRPr="00E5397E" w:rsidRDefault="003150F1" w:rsidP="003150F1">
      <w:r>
        <w:t>Enter the beginning and ending Warehouse to run the report for.</w:t>
      </w:r>
    </w:p>
    <w:p w14:paraId="758E41FE" w14:textId="60F7D294" w:rsidR="00AA396B" w:rsidRDefault="00AA396B" w:rsidP="00AA396B">
      <w:pPr>
        <w:pStyle w:val="Heading4"/>
      </w:pPr>
      <w:r>
        <w:t>Beginning Job # / Ending Job #</w:t>
      </w:r>
    </w:p>
    <w:p w14:paraId="6459C1A2" w14:textId="6F6C1C6A" w:rsidR="003150F1" w:rsidRPr="00E5397E" w:rsidRDefault="003150F1" w:rsidP="003150F1">
      <w:r>
        <w:t>Enter the beginning and ending Job Number to run the report for.</w:t>
      </w:r>
    </w:p>
    <w:p w14:paraId="06950D3C" w14:textId="70463BD3" w:rsidR="00AA396B" w:rsidRDefault="00AA396B" w:rsidP="00AA396B">
      <w:pPr>
        <w:pStyle w:val="Heading4"/>
      </w:pPr>
      <w:r>
        <w:t>Beginning Job #: 00 / Ending Job #: 00</w:t>
      </w:r>
    </w:p>
    <w:p w14:paraId="59ED55FC" w14:textId="1DE78CCF" w:rsidR="003150F1" w:rsidRPr="00E5397E" w:rsidRDefault="003150F1" w:rsidP="003150F1">
      <w:r>
        <w:t>Enter the beginning and ending Subsequent Job Number to run the report for.</w:t>
      </w:r>
    </w:p>
    <w:p w14:paraId="1F296C13" w14:textId="1BD0073E" w:rsidR="00AA396B" w:rsidRDefault="00AA396B" w:rsidP="00AA396B">
      <w:pPr>
        <w:pStyle w:val="Heading4"/>
      </w:pPr>
      <w:r>
        <w:t>Receipts? – Toggle Box</w:t>
      </w:r>
    </w:p>
    <w:p w14:paraId="039ADE2C" w14:textId="7C924094" w:rsidR="00EF6C40" w:rsidRDefault="00EF6C40" w:rsidP="00EF6C40">
      <w:r>
        <w:t>To include receipt transactions, make sure that the Receipts toggle box is checked.</w:t>
      </w:r>
    </w:p>
    <w:p w14:paraId="492551F4" w14:textId="5F09FF73" w:rsidR="00AA396B" w:rsidRDefault="00AA396B" w:rsidP="00AA396B">
      <w:pPr>
        <w:pStyle w:val="Heading4"/>
      </w:pPr>
      <w:r>
        <w:t>Issues? – Toggle Box</w:t>
      </w:r>
    </w:p>
    <w:p w14:paraId="03494536" w14:textId="2EBCE134" w:rsidR="00EF6C40" w:rsidRDefault="00EF6C40" w:rsidP="00EF6C40">
      <w:r>
        <w:t>To include issue transactions, make sure that the Issues toggle box is checked.</w:t>
      </w:r>
    </w:p>
    <w:p w14:paraId="37C5D768" w14:textId="2DFBAF2F" w:rsidR="00AA396B" w:rsidRDefault="00AA396B" w:rsidP="00AA396B">
      <w:pPr>
        <w:pStyle w:val="Heading4"/>
      </w:pPr>
      <w:r>
        <w:lastRenderedPageBreak/>
        <w:t>Transfers? – Toggle Box</w:t>
      </w:r>
    </w:p>
    <w:p w14:paraId="1000ED1B" w14:textId="6C5410CC" w:rsidR="00EF6C40" w:rsidRDefault="00EF6C40" w:rsidP="00EF6C40">
      <w:r>
        <w:t>To include transfer transactions, make sure that the Transfers toggle box is checked.</w:t>
      </w:r>
    </w:p>
    <w:p w14:paraId="3BE57B7C" w14:textId="5DD2630E" w:rsidR="00AA396B" w:rsidRDefault="00AA396B" w:rsidP="00AA396B">
      <w:pPr>
        <w:pStyle w:val="Heading4"/>
      </w:pPr>
      <w:r>
        <w:t>Adjustments? – Toggle Box</w:t>
      </w:r>
    </w:p>
    <w:p w14:paraId="6DB93D55" w14:textId="46B794FF" w:rsidR="00EF6C40" w:rsidRDefault="00EF6C40" w:rsidP="00EF6C40">
      <w:r>
        <w:t>To include adjustment transactions, make sure that the Adjustments toggle box is checked.</w:t>
      </w:r>
    </w:p>
    <w:p w14:paraId="6DBF218E" w14:textId="0201D893" w:rsidR="00AA396B" w:rsidRDefault="00AA396B" w:rsidP="00AA396B">
      <w:pPr>
        <w:pStyle w:val="Heading4"/>
      </w:pPr>
      <w:r>
        <w:t>Cycle Counts? – Toggle Box</w:t>
      </w:r>
    </w:p>
    <w:p w14:paraId="3A453E0D" w14:textId="31EA092B" w:rsidR="00EF6C40" w:rsidRDefault="00EF6C40" w:rsidP="00EF6C40">
      <w:r>
        <w:t>To include cycle counts, make sure that the Cycle Counts toggle box is checked.</w:t>
      </w:r>
    </w:p>
    <w:p w14:paraId="587738CC" w14:textId="3744288D" w:rsidR="00AA396B" w:rsidRDefault="00AA396B" w:rsidP="00AA396B">
      <w:pPr>
        <w:pStyle w:val="Heading4"/>
      </w:pPr>
      <w:r>
        <w:t>Sort by PO # / Item # – Toggle Box</w:t>
      </w:r>
    </w:p>
    <w:p w14:paraId="0BD2416C" w14:textId="7BF4C059" w:rsidR="00EF6C40" w:rsidRDefault="00EF6C40" w:rsidP="00EF6C40">
      <w:r>
        <w:t>To sort by purchase order, and then by item number, make sure that this toggle box is checked.</w:t>
      </w:r>
    </w:p>
    <w:p w14:paraId="70CADFD2" w14:textId="01D92435" w:rsidR="00AA396B" w:rsidRDefault="00AA396B" w:rsidP="00AA396B">
      <w:pPr>
        <w:pStyle w:val="Heading4"/>
      </w:pPr>
      <w:r>
        <w:t>Subtotal PO # / Item # – Toggle Box</w:t>
      </w:r>
    </w:p>
    <w:p w14:paraId="595AB324" w14:textId="5DD6F6EB" w:rsidR="00EF6C40" w:rsidRDefault="00EF6C40" w:rsidP="00EF6C40">
      <w:r>
        <w:t>To subtotal each purchase order and item, make sure that this toggle box is checked.</w:t>
      </w:r>
    </w:p>
    <w:p w14:paraId="2FC4F826" w14:textId="6BE905A3" w:rsidR="00AA396B" w:rsidRDefault="00AA396B" w:rsidP="00AA396B">
      <w:pPr>
        <w:pStyle w:val="Heading3"/>
      </w:pPr>
      <w:bookmarkStart w:id="191" w:name="_Toc44686556"/>
      <w:bookmarkStart w:id="192" w:name="_Toc47448325"/>
      <w:r>
        <w:t>Select/Deselect Material Types</w:t>
      </w:r>
      <w:bookmarkEnd w:id="191"/>
      <w:bookmarkEnd w:id="192"/>
    </w:p>
    <w:p w14:paraId="658A2CA8" w14:textId="3EBDBAFE" w:rsidR="00AA396B" w:rsidRPr="00AA396B" w:rsidRDefault="00AA396B" w:rsidP="00AA396B">
      <w:r>
        <w:rPr>
          <w:noProof/>
        </w:rPr>
        <w:drawing>
          <wp:inline distT="0" distB="0" distL="0" distR="0" wp14:anchorId="0FBB8927" wp14:editId="1950EE70">
            <wp:extent cx="2257425" cy="1021278"/>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62943" cy="1023774"/>
                    </a:xfrm>
                    <a:prstGeom prst="rect">
                      <a:avLst/>
                    </a:prstGeom>
                  </pic:spPr>
                </pic:pic>
              </a:graphicData>
            </a:graphic>
          </wp:inline>
        </w:drawing>
      </w:r>
    </w:p>
    <w:p w14:paraId="48A20112" w14:textId="1B5088D9" w:rsidR="00C9264F" w:rsidRDefault="00C9264F" w:rsidP="00C9264F">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0851C549" w14:textId="7BDC83D5" w:rsidR="00405DF3" w:rsidRDefault="00405DF3" w:rsidP="00405DF3">
      <w:pPr>
        <w:pStyle w:val="Heading3"/>
      </w:pPr>
      <w:bookmarkStart w:id="193" w:name="_Toc44686557"/>
      <w:bookmarkStart w:id="194" w:name="_Toc47448326"/>
      <w:r>
        <w:t>Available and Selected Columns</w:t>
      </w:r>
      <w:bookmarkEnd w:id="193"/>
      <w:bookmarkEnd w:id="194"/>
    </w:p>
    <w:p w14:paraId="55BA6CB3" w14:textId="456D73A5" w:rsidR="00AA396B" w:rsidRPr="00AA396B" w:rsidRDefault="00AA396B" w:rsidP="00AA396B">
      <w:r>
        <w:rPr>
          <w:noProof/>
        </w:rPr>
        <w:drawing>
          <wp:inline distT="0" distB="0" distL="0" distR="0" wp14:anchorId="12FA5996" wp14:editId="4320C247">
            <wp:extent cx="4314825" cy="10687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22779" cy="1070750"/>
                    </a:xfrm>
                    <a:prstGeom prst="rect">
                      <a:avLst/>
                    </a:prstGeom>
                  </pic:spPr>
                </pic:pic>
              </a:graphicData>
            </a:graphic>
          </wp:inline>
        </w:drawing>
      </w:r>
    </w:p>
    <w:p w14:paraId="5308547D" w14:textId="77777777" w:rsidR="006732A1" w:rsidRDefault="006732A1" w:rsidP="006732A1">
      <w:pPr>
        <w:pStyle w:val="Heading4"/>
      </w:pPr>
      <w:r>
        <w:t>Available Columns</w:t>
      </w:r>
    </w:p>
    <w:p w14:paraId="019E2EAF"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2C7198F0" w14:textId="77777777" w:rsidR="006732A1" w:rsidRDefault="006732A1" w:rsidP="006732A1">
      <w:pPr>
        <w:pStyle w:val="Heading4"/>
      </w:pPr>
      <w:r>
        <w:t>Selected Columns (In Display Order)</w:t>
      </w:r>
    </w:p>
    <w:p w14:paraId="1D04ECDB"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60FF5F57" w14:textId="77777777" w:rsidR="006732A1" w:rsidRDefault="006732A1" w:rsidP="006732A1">
      <w:pPr>
        <w:pStyle w:val="Heading4"/>
      </w:pPr>
      <w:r>
        <w:t>Default</w:t>
      </w:r>
    </w:p>
    <w:p w14:paraId="3FF983A1"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23B92C0" w14:textId="77777777" w:rsidR="006732A1" w:rsidRDefault="006732A1" w:rsidP="006732A1">
      <w:pPr>
        <w:pStyle w:val="Heading4"/>
      </w:pPr>
      <w:r>
        <w:t>Add &gt;&gt;</w:t>
      </w:r>
    </w:p>
    <w:p w14:paraId="2279B2BB"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1CA87C0" w14:textId="77777777" w:rsidR="006732A1" w:rsidRDefault="006732A1" w:rsidP="006732A1">
      <w:pPr>
        <w:pStyle w:val="Heading4"/>
      </w:pPr>
      <w:r>
        <w:lastRenderedPageBreak/>
        <w:t>&lt;&lt; Remove</w:t>
      </w:r>
    </w:p>
    <w:p w14:paraId="41C6A618"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CDEBC49" w14:textId="77777777" w:rsidR="006732A1" w:rsidRDefault="006732A1" w:rsidP="006732A1">
      <w:pPr>
        <w:pStyle w:val="Heading4"/>
      </w:pPr>
      <w:r>
        <w:t>Move Up</w:t>
      </w:r>
    </w:p>
    <w:p w14:paraId="07EA26FF"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CE6BC75" w14:textId="77777777" w:rsidR="006732A1" w:rsidRDefault="006732A1" w:rsidP="006732A1">
      <w:pPr>
        <w:pStyle w:val="Heading4"/>
      </w:pPr>
      <w:r>
        <w:t>Move Down</w:t>
      </w:r>
    </w:p>
    <w:p w14:paraId="7AD8BAB4"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495ED59" w14:textId="1323CE00" w:rsidR="00CB170D" w:rsidRDefault="00CB170D" w:rsidP="00CB170D">
      <w:pPr>
        <w:pStyle w:val="Heading3"/>
      </w:pPr>
      <w:bookmarkStart w:id="195" w:name="_Toc44686558"/>
      <w:bookmarkStart w:id="196" w:name="_Toc47448327"/>
      <w:r>
        <w:t>Output Destination</w:t>
      </w:r>
      <w:bookmarkEnd w:id="195"/>
      <w:bookmarkEnd w:id="196"/>
    </w:p>
    <w:p w14:paraId="5FA29936" w14:textId="111763EC" w:rsidR="00AA396B" w:rsidRPr="00AA396B" w:rsidRDefault="00AA396B" w:rsidP="00AA396B">
      <w:r>
        <w:rPr>
          <w:noProof/>
        </w:rPr>
        <w:drawing>
          <wp:inline distT="0" distB="0" distL="0" distR="0" wp14:anchorId="496114DF" wp14:editId="0664301E">
            <wp:extent cx="4513898" cy="163879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31573" cy="1645212"/>
                    </a:xfrm>
                    <a:prstGeom prst="rect">
                      <a:avLst/>
                    </a:prstGeom>
                  </pic:spPr>
                </pic:pic>
              </a:graphicData>
            </a:graphic>
          </wp:inline>
        </w:drawing>
      </w:r>
    </w:p>
    <w:p w14:paraId="2B185189" w14:textId="77777777" w:rsidR="00A15E29" w:rsidRDefault="00A15E29" w:rsidP="00A15E29">
      <w:pPr>
        <w:pStyle w:val="Heading4"/>
      </w:pPr>
      <w:r>
        <w:t>Destination Choice</w:t>
      </w:r>
    </w:p>
    <w:p w14:paraId="5EFCC0AC" w14:textId="77777777" w:rsidR="00A15E29" w:rsidRPr="00144B20" w:rsidRDefault="00A15E29" w:rsidP="00A15E29">
      <w:r>
        <w:t>To choose the destination where the document should be printed, please make sure that desired output destination choice bubble is toggled.</w:t>
      </w:r>
    </w:p>
    <w:p w14:paraId="21786067" w14:textId="77777777" w:rsidR="00A15E29" w:rsidRDefault="00A15E29" w:rsidP="00A15E29">
      <w:pPr>
        <w:pStyle w:val="Heading4"/>
      </w:pPr>
      <w:r>
        <w:t>Layout Choice</w:t>
      </w:r>
    </w:p>
    <w:p w14:paraId="221701B2" w14:textId="77777777" w:rsidR="00A15E29" w:rsidRPr="00144B20" w:rsidRDefault="00A15E29" w:rsidP="00A15E29">
      <w:r>
        <w:t>To choose the preferred layout of Landscape vs. Portrait, please make sure the desired option choice bubbled is toggled.</w:t>
      </w:r>
    </w:p>
    <w:p w14:paraId="67A8DEEE" w14:textId="77777777" w:rsidR="00A15E29" w:rsidRDefault="00A15E29" w:rsidP="00A15E29">
      <w:pPr>
        <w:pStyle w:val="Heading4"/>
      </w:pPr>
      <w:r>
        <w:t>Lines Per Page</w:t>
      </w:r>
    </w:p>
    <w:p w14:paraId="547D456C" w14:textId="77777777" w:rsidR="00A15E29" w:rsidRPr="00144B20" w:rsidRDefault="00A15E29" w:rsidP="00A15E29">
      <w:r w:rsidRPr="00211A1F">
        <w:t>Lines per page on the report when printing.</w:t>
      </w:r>
    </w:p>
    <w:p w14:paraId="64DD2ED4" w14:textId="77777777" w:rsidR="00A15E29" w:rsidRDefault="00A15E29" w:rsidP="00A15E29">
      <w:pPr>
        <w:pStyle w:val="Heading4"/>
      </w:pPr>
      <w:r>
        <w:t>Font</w:t>
      </w:r>
    </w:p>
    <w:p w14:paraId="145A58C1"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690BA081" w14:textId="77777777" w:rsidR="00A15E29" w:rsidRDefault="00A15E29" w:rsidP="00A15E29">
      <w:pPr>
        <w:pStyle w:val="Heading4"/>
      </w:pPr>
      <w:r>
        <w:t>Show Parameters? – Toggle Box</w:t>
      </w:r>
    </w:p>
    <w:p w14:paraId="7E195E22" w14:textId="77777777" w:rsidR="00A15E29" w:rsidRDefault="00A15E29" w:rsidP="00A15E29">
      <w:r>
        <w:t>To show parameters, make sure that the toggle box is ‘ticked’ with a checkmark.</w:t>
      </w:r>
    </w:p>
    <w:p w14:paraId="2E3D466C" w14:textId="77777777" w:rsidR="00A15E29" w:rsidRDefault="00A15E29" w:rsidP="00A15E29">
      <w:pPr>
        <w:pStyle w:val="Heading4"/>
      </w:pPr>
      <w:r>
        <w:t>Export to Excel? – Toggle Box</w:t>
      </w:r>
    </w:p>
    <w:p w14:paraId="7FC371AD" w14:textId="77777777" w:rsidR="00A15E29" w:rsidRPr="00CC767A" w:rsidRDefault="00A15E29" w:rsidP="00A15E29">
      <w:r>
        <w:t>To export the printed file to an excel document, make sure that the Export to Excel toggle box is checked.</w:t>
      </w:r>
    </w:p>
    <w:p w14:paraId="07ECEEE4" w14:textId="77777777" w:rsidR="00A15E29" w:rsidRDefault="00A15E29" w:rsidP="00A15E29">
      <w:pPr>
        <w:pStyle w:val="Heading4"/>
      </w:pPr>
      <w:r>
        <w:t>Auto Run Excel? – Toggle Box</w:t>
      </w:r>
    </w:p>
    <w:p w14:paraId="279549D1" w14:textId="77777777" w:rsidR="00A15E29" w:rsidRPr="00CC767A" w:rsidRDefault="00A15E29" w:rsidP="00A15E29">
      <w:r>
        <w:t>To automatically open the new excel document, make sure that the Auto Run Excel toggle box is checked.</w:t>
      </w:r>
    </w:p>
    <w:p w14:paraId="36325854" w14:textId="41C4F272" w:rsidR="002E4736" w:rsidRDefault="00DF0613" w:rsidP="002E4736">
      <w:pPr>
        <w:pStyle w:val="Heading2"/>
      </w:pPr>
      <w:bookmarkStart w:id="197" w:name="_Toc47448328"/>
      <w:r>
        <w:lastRenderedPageBreak/>
        <w:t>Vendor Price List</w:t>
      </w:r>
      <w:r w:rsidR="002E4736">
        <w:t xml:space="preserve"> [</w:t>
      </w:r>
      <w:r w:rsidR="009E7CB8">
        <w:t>MR6</w:t>
      </w:r>
      <w:r w:rsidR="002E4736">
        <w:t>]</w:t>
      </w:r>
      <w:bookmarkEnd w:id="197"/>
    </w:p>
    <w:p w14:paraId="3B95CE50" w14:textId="732D4C39" w:rsidR="00D31BAA" w:rsidRDefault="00DA15BC" w:rsidP="00D31BAA">
      <w:pPr>
        <w:rPr>
          <w:rFonts w:cstheme="minorHAnsi"/>
        </w:rPr>
      </w:pPr>
      <w:r w:rsidRPr="00173837">
        <w:rPr>
          <w:rFonts w:cstheme="minorHAnsi"/>
        </w:rPr>
        <w:t>The raw materials vendor report essentially shows the cost matrix for each vendor for each item with the cost that will be used in purchasing as well as during estimating. The report may be output computer screen, printer, fax, email or directly text file or to an excel format.</w:t>
      </w:r>
    </w:p>
    <w:p w14:paraId="2BD20D23" w14:textId="6CB068C1" w:rsidR="00DA15BC" w:rsidRDefault="00DA15BC" w:rsidP="00D31BAA">
      <w:pPr>
        <w:rPr>
          <w:rFonts w:cstheme="minorHAnsi"/>
        </w:rPr>
      </w:pPr>
      <w:r w:rsidRPr="00173837">
        <w:rPr>
          <w:rFonts w:cstheme="minorHAnsi"/>
        </w:rPr>
        <w:t>The print selection allows limited the report by product category, material type and vendor.  Material types include</w:t>
      </w:r>
      <w:r>
        <w:rPr>
          <w:rFonts w:cstheme="minorHAnsi"/>
        </w:rPr>
        <w:t xml:space="preserve">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
        <w:gridCol w:w="1652"/>
        <w:gridCol w:w="612"/>
        <w:gridCol w:w="1643"/>
        <w:gridCol w:w="702"/>
        <w:gridCol w:w="1913"/>
        <w:gridCol w:w="607"/>
        <w:gridCol w:w="1615"/>
      </w:tblGrid>
      <w:tr w:rsidR="00DA15BC" w14:paraId="306D208F" w14:textId="77777777" w:rsidTr="00306E0B">
        <w:trPr>
          <w:trHeight w:val="395"/>
        </w:trPr>
        <w:tc>
          <w:tcPr>
            <w:tcW w:w="606" w:type="dxa"/>
          </w:tcPr>
          <w:p w14:paraId="2742D687" w14:textId="77777777" w:rsidR="00DA15BC" w:rsidRDefault="00DA15BC" w:rsidP="00306E0B">
            <w:pPr>
              <w:rPr>
                <w:rFonts w:cstheme="minorHAnsi"/>
              </w:rPr>
            </w:pPr>
            <w:r>
              <w:rPr>
                <w:rFonts w:cstheme="minorHAnsi"/>
              </w:rPr>
              <w:t>B</w:t>
            </w:r>
          </w:p>
        </w:tc>
        <w:tc>
          <w:tcPr>
            <w:tcW w:w="1652" w:type="dxa"/>
          </w:tcPr>
          <w:p w14:paraId="4A2CCC70" w14:textId="77777777" w:rsidR="00DA15BC" w:rsidRDefault="00DA15BC" w:rsidP="00306E0B">
            <w:pPr>
              <w:rPr>
                <w:rFonts w:cstheme="minorHAnsi"/>
              </w:rPr>
            </w:pPr>
            <w:r>
              <w:rPr>
                <w:rFonts w:cstheme="minorHAnsi"/>
              </w:rPr>
              <w:t>Board</w:t>
            </w:r>
          </w:p>
        </w:tc>
        <w:tc>
          <w:tcPr>
            <w:tcW w:w="612" w:type="dxa"/>
          </w:tcPr>
          <w:p w14:paraId="33ABC4E6" w14:textId="77777777" w:rsidR="00DA15BC" w:rsidRDefault="00DA15BC" w:rsidP="00306E0B">
            <w:pPr>
              <w:rPr>
                <w:rFonts w:cstheme="minorHAnsi"/>
              </w:rPr>
            </w:pPr>
            <w:r>
              <w:rPr>
                <w:rFonts w:cstheme="minorHAnsi"/>
              </w:rPr>
              <w:t>F</w:t>
            </w:r>
          </w:p>
        </w:tc>
        <w:tc>
          <w:tcPr>
            <w:tcW w:w="1643" w:type="dxa"/>
          </w:tcPr>
          <w:p w14:paraId="5FAD67B8" w14:textId="77777777" w:rsidR="00DA15BC" w:rsidRDefault="00DA15BC" w:rsidP="00306E0B">
            <w:pPr>
              <w:rPr>
                <w:rFonts w:cstheme="minorHAnsi"/>
              </w:rPr>
            </w:pPr>
            <w:r>
              <w:rPr>
                <w:rFonts w:cstheme="minorHAnsi"/>
              </w:rPr>
              <w:t>Film</w:t>
            </w:r>
          </w:p>
        </w:tc>
        <w:tc>
          <w:tcPr>
            <w:tcW w:w="702" w:type="dxa"/>
          </w:tcPr>
          <w:p w14:paraId="1A70F894" w14:textId="77777777" w:rsidR="00DA15BC" w:rsidRDefault="00DA15BC" w:rsidP="00306E0B">
            <w:pPr>
              <w:rPr>
                <w:rFonts w:cstheme="minorHAnsi"/>
              </w:rPr>
            </w:pPr>
            <w:r>
              <w:rPr>
                <w:rFonts w:cstheme="minorHAnsi"/>
              </w:rPr>
              <w:t>I</w:t>
            </w:r>
          </w:p>
        </w:tc>
        <w:tc>
          <w:tcPr>
            <w:tcW w:w="1913" w:type="dxa"/>
          </w:tcPr>
          <w:p w14:paraId="7AFD0D78" w14:textId="77777777" w:rsidR="00DA15BC" w:rsidRDefault="00DA15BC" w:rsidP="00306E0B">
            <w:pPr>
              <w:rPr>
                <w:rFonts w:cstheme="minorHAnsi"/>
              </w:rPr>
            </w:pPr>
            <w:r>
              <w:rPr>
                <w:rFonts w:cstheme="minorHAnsi"/>
              </w:rPr>
              <w:t>Inks</w:t>
            </w:r>
          </w:p>
        </w:tc>
        <w:tc>
          <w:tcPr>
            <w:tcW w:w="607" w:type="dxa"/>
          </w:tcPr>
          <w:p w14:paraId="58FAAE47" w14:textId="77777777" w:rsidR="00DA15BC" w:rsidRDefault="00DA15BC" w:rsidP="00306E0B">
            <w:pPr>
              <w:rPr>
                <w:rFonts w:cstheme="minorHAnsi"/>
              </w:rPr>
            </w:pPr>
            <w:r>
              <w:rPr>
                <w:rFonts w:cstheme="minorHAnsi"/>
              </w:rPr>
              <w:t>P</w:t>
            </w:r>
          </w:p>
        </w:tc>
        <w:tc>
          <w:tcPr>
            <w:tcW w:w="1615" w:type="dxa"/>
          </w:tcPr>
          <w:p w14:paraId="23FCB309" w14:textId="77777777" w:rsidR="00DA15BC" w:rsidRDefault="00DA15BC" w:rsidP="00306E0B">
            <w:pPr>
              <w:rPr>
                <w:rFonts w:cstheme="minorHAnsi"/>
              </w:rPr>
            </w:pPr>
            <w:r>
              <w:rPr>
                <w:rFonts w:cstheme="minorHAnsi"/>
              </w:rPr>
              <w:t>Paper</w:t>
            </w:r>
          </w:p>
        </w:tc>
      </w:tr>
      <w:tr w:rsidR="00DA15BC" w14:paraId="33E413E2" w14:textId="77777777" w:rsidTr="00306E0B">
        <w:trPr>
          <w:trHeight w:val="431"/>
        </w:trPr>
        <w:tc>
          <w:tcPr>
            <w:tcW w:w="606" w:type="dxa"/>
          </w:tcPr>
          <w:p w14:paraId="6586E1F1" w14:textId="77777777" w:rsidR="00DA15BC" w:rsidRDefault="00DA15BC" w:rsidP="00306E0B">
            <w:pPr>
              <w:rPr>
                <w:rFonts w:cstheme="minorHAnsi"/>
              </w:rPr>
            </w:pPr>
            <w:r>
              <w:rPr>
                <w:rFonts w:cstheme="minorHAnsi"/>
              </w:rPr>
              <w:t>C</w:t>
            </w:r>
          </w:p>
        </w:tc>
        <w:tc>
          <w:tcPr>
            <w:tcW w:w="1652" w:type="dxa"/>
          </w:tcPr>
          <w:p w14:paraId="0296CC25" w14:textId="77777777" w:rsidR="00DA15BC" w:rsidRDefault="00DA15BC" w:rsidP="00306E0B">
            <w:pPr>
              <w:rPr>
                <w:rFonts w:cstheme="minorHAnsi"/>
              </w:rPr>
            </w:pPr>
            <w:r>
              <w:rPr>
                <w:rFonts w:cstheme="minorHAnsi"/>
              </w:rPr>
              <w:t>Cases</w:t>
            </w:r>
          </w:p>
        </w:tc>
        <w:tc>
          <w:tcPr>
            <w:tcW w:w="612" w:type="dxa"/>
          </w:tcPr>
          <w:p w14:paraId="6E226900" w14:textId="77777777" w:rsidR="00DA15BC" w:rsidRDefault="00DA15BC" w:rsidP="00306E0B">
            <w:pPr>
              <w:rPr>
                <w:rFonts w:cstheme="minorHAnsi"/>
              </w:rPr>
            </w:pPr>
            <w:r>
              <w:rPr>
                <w:rFonts w:cstheme="minorHAnsi"/>
              </w:rPr>
              <w:t>G</w:t>
            </w:r>
          </w:p>
        </w:tc>
        <w:tc>
          <w:tcPr>
            <w:tcW w:w="1643" w:type="dxa"/>
          </w:tcPr>
          <w:p w14:paraId="392322BC" w14:textId="77777777" w:rsidR="00DA15BC" w:rsidRDefault="00DA15BC" w:rsidP="00306E0B">
            <w:pPr>
              <w:rPr>
                <w:rFonts w:cstheme="minorHAnsi"/>
              </w:rPr>
            </w:pPr>
            <w:r>
              <w:rPr>
                <w:rFonts w:cstheme="minorHAnsi"/>
              </w:rPr>
              <w:t>Glue</w:t>
            </w:r>
          </w:p>
        </w:tc>
        <w:tc>
          <w:tcPr>
            <w:tcW w:w="702" w:type="dxa"/>
          </w:tcPr>
          <w:p w14:paraId="13F848E9" w14:textId="77777777" w:rsidR="00DA15BC" w:rsidRDefault="00DA15BC" w:rsidP="00306E0B">
            <w:pPr>
              <w:rPr>
                <w:rFonts w:cstheme="minorHAnsi"/>
              </w:rPr>
            </w:pPr>
            <w:r>
              <w:rPr>
                <w:rFonts w:cstheme="minorHAnsi"/>
              </w:rPr>
              <w:t>M</w:t>
            </w:r>
          </w:p>
        </w:tc>
        <w:tc>
          <w:tcPr>
            <w:tcW w:w="1913" w:type="dxa"/>
          </w:tcPr>
          <w:p w14:paraId="3711D87B" w14:textId="77777777" w:rsidR="00DA15BC" w:rsidRDefault="00DA15BC" w:rsidP="00306E0B">
            <w:pPr>
              <w:rPr>
                <w:rFonts w:cstheme="minorHAnsi"/>
              </w:rPr>
            </w:pPr>
            <w:r>
              <w:rPr>
                <w:rFonts w:cstheme="minorHAnsi"/>
              </w:rPr>
              <w:t>Miscellaneous</w:t>
            </w:r>
          </w:p>
        </w:tc>
        <w:tc>
          <w:tcPr>
            <w:tcW w:w="607" w:type="dxa"/>
          </w:tcPr>
          <w:p w14:paraId="42AAA540" w14:textId="77777777" w:rsidR="00DA15BC" w:rsidRDefault="00DA15BC" w:rsidP="00306E0B">
            <w:pPr>
              <w:rPr>
                <w:rFonts w:cstheme="minorHAnsi"/>
              </w:rPr>
            </w:pPr>
            <w:r>
              <w:rPr>
                <w:rFonts w:cstheme="minorHAnsi"/>
              </w:rPr>
              <w:t>W</w:t>
            </w:r>
          </w:p>
        </w:tc>
        <w:tc>
          <w:tcPr>
            <w:tcW w:w="1615" w:type="dxa"/>
          </w:tcPr>
          <w:p w14:paraId="2792556E" w14:textId="77777777" w:rsidR="00DA15BC" w:rsidRDefault="00DA15BC" w:rsidP="00306E0B">
            <w:pPr>
              <w:rPr>
                <w:rFonts w:cstheme="minorHAnsi"/>
              </w:rPr>
            </w:pPr>
            <w:r>
              <w:rPr>
                <w:rFonts w:cstheme="minorHAnsi"/>
              </w:rPr>
              <w:t>Window</w:t>
            </w:r>
          </w:p>
        </w:tc>
      </w:tr>
    </w:tbl>
    <w:p w14:paraId="4CE7157F" w14:textId="471FF792" w:rsidR="00DA15BC" w:rsidRDefault="00DA15BC" w:rsidP="00D31BAA">
      <w:pPr>
        <w:rPr>
          <w:rFonts w:cstheme="minorHAnsi"/>
        </w:rPr>
      </w:pPr>
      <w:r w:rsidRPr="00173837">
        <w:rPr>
          <w:rFonts w:cstheme="minorHAnsi"/>
        </w:rPr>
        <w:t xml:space="preserve">The report also provides an option to include inventory that is stocked raw material or just material used for estimating. Finally, a summary and detail version </w:t>
      </w:r>
      <w:proofErr w:type="gramStart"/>
      <w:r w:rsidRPr="00173837">
        <w:rPr>
          <w:rFonts w:cstheme="minorHAnsi"/>
        </w:rPr>
        <w:t>is</w:t>
      </w:r>
      <w:proofErr w:type="gramEnd"/>
      <w:r w:rsidRPr="00173837">
        <w:rPr>
          <w:rFonts w:cstheme="minorHAnsi"/>
        </w:rPr>
        <w:t xml:space="preserve"> available.</w:t>
      </w:r>
    </w:p>
    <w:p w14:paraId="30697A13" w14:textId="77777777" w:rsidR="00DA15BC" w:rsidRPr="00D31BAA" w:rsidRDefault="00DA15BC" w:rsidP="00D31BAA"/>
    <w:p w14:paraId="65A5D4DD" w14:textId="0C3DF0A1" w:rsidR="00CB170D" w:rsidRDefault="00CB170D" w:rsidP="00CB170D">
      <w:pPr>
        <w:pStyle w:val="Heading3"/>
      </w:pPr>
      <w:bookmarkStart w:id="198" w:name="_Toc44686560"/>
      <w:bookmarkStart w:id="199" w:name="_Toc47448329"/>
      <w:r>
        <w:t>Selection Parameters</w:t>
      </w:r>
      <w:bookmarkEnd w:id="198"/>
      <w:bookmarkEnd w:id="199"/>
    </w:p>
    <w:p w14:paraId="3F44F98D" w14:textId="733D214C" w:rsidR="001A7803" w:rsidRPr="001A7803" w:rsidRDefault="001A7803" w:rsidP="001A7803">
      <w:r>
        <w:rPr>
          <w:noProof/>
        </w:rPr>
        <w:drawing>
          <wp:inline distT="0" distB="0" distL="0" distR="0" wp14:anchorId="0B335F8B" wp14:editId="4CE4FF95">
            <wp:extent cx="4276725" cy="1247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6725" cy="1247775"/>
                    </a:xfrm>
                    <a:prstGeom prst="rect">
                      <a:avLst/>
                    </a:prstGeom>
                  </pic:spPr>
                </pic:pic>
              </a:graphicData>
            </a:graphic>
          </wp:inline>
        </w:drawing>
      </w:r>
    </w:p>
    <w:p w14:paraId="25E4166D" w14:textId="77FECF5B" w:rsidR="00CB170D" w:rsidRDefault="001A7803" w:rsidP="00CB170D">
      <w:pPr>
        <w:pStyle w:val="Heading4"/>
      </w:pPr>
      <w:r>
        <w:t>Beginning Item # / Ending Item #</w:t>
      </w:r>
    </w:p>
    <w:p w14:paraId="1FCD618E" w14:textId="42ADADCD" w:rsidR="00F55351" w:rsidRPr="00E5397E" w:rsidRDefault="00F55351" w:rsidP="00F55351">
      <w:r>
        <w:t>Enter the beginning and ending Item Number to run the report for.</w:t>
      </w:r>
    </w:p>
    <w:p w14:paraId="332A5600" w14:textId="2C38F85A" w:rsidR="001A7803" w:rsidRDefault="001A7803" w:rsidP="001A7803">
      <w:pPr>
        <w:pStyle w:val="Heading4"/>
      </w:pPr>
      <w:r>
        <w:t>Beginning Vendor / Ending Vendor</w:t>
      </w:r>
    </w:p>
    <w:p w14:paraId="6C3FF408" w14:textId="3AA3C9B3" w:rsidR="00F55351" w:rsidRPr="00E5397E" w:rsidRDefault="00F55351" w:rsidP="00F55351">
      <w:r>
        <w:t>Enter the beginning and ending Vendor to run the report for.</w:t>
      </w:r>
    </w:p>
    <w:p w14:paraId="7A31FF8F" w14:textId="284CDD5B" w:rsidR="001A7803" w:rsidRDefault="001A7803" w:rsidP="001A7803">
      <w:pPr>
        <w:pStyle w:val="Heading4"/>
      </w:pPr>
      <w:r>
        <w:t>Beginning Material Type / Ending Material Type</w:t>
      </w:r>
    </w:p>
    <w:p w14:paraId="44935F9B" w14:textId="54C87302" w:rsidR="00F55351" w:rsidRPr="00E5397E" w:rsidRDefault="00F55351" w:rsidP="00F55351">
      <w:r>
        <w:t>Enter the beginning and ending Material Type to run the report for.</w:t>
      </w:r>
    </w:p>
    <w:p w14:paraId="6B260EAD" w14:textId="2F9BB251" w:rsidR="001A7803" w:rsidRDefault="001A7803" w:rsidP="001A7803">
      <w:pPr>
        <w:pStyle w:val="Heading4"/>
      </w:pPr>
      <w:r>
        <w:t>Print Blank Vendor? – Toggle Box</w:t>
      </w:r>
    </w:p>
    <w:p w14:paraId="1ACB6AF1" w14:textId="597D032B" w:rsidR="00EF6C40" w:rsidRDefault="00EF6C40" w:rsidP="00EF6C40">
      <w:r>
        <w:t>To print blank vendors, make sure that the Print Blank Vendor toggle box is checked.</w:t>
      </w:r>
    </w:p>
    <w:p w14:paraId="2BEF616A" w14:textId="37DBF511" w:rsidR="00DA15BC" w:rsidRDefault="00DA15BC" w:rsidP="00EF6C40"/>
    <w:p w14:paraId="0C5563DF" w14:textId="5A1A3629" w:rsidR="00DA15BC" w:rsidRDefault="00DA15BC" w:rsidP="00EF6C40"/>
    <w:p w14:paraId="3A9CAF77" w14:textId="77777777" w:rsidR="00DA15BC" w:rsidRDefault="00DA15BC" w:rsidP="00EF6C40"/>
    <w:p w14:paraId="56359118" w14:textId="477DFD24" w:rsidR="00405DF3" w:rsidRDefault="00405DF3" w:rsidP="00405DF3">
      <w:pPr>
        <w:pStyle w:val="Heading3"/>
      </w:pPr>
      <w:bookmarkStart w:id="200" w:name="_Toc44686561"/>
      <w:bookmarkStart w:id="201" w:name="_Toc47448330"/>
      <w:r>
        <w:lastRenderedPageBreak/>
        <w:t>Available and Selected Columns</w:t>
      </w:r>
      <w:bookmarkEnd w:id="200"/>
      <w:bookmarkEnd w:id="201"/>
    </w:p>
    <w:p w14:paraId="4765175C" w14:textId="48A06EE0" w:rsidR="001A7803" w:rsidRPr="001A7803" w:rsidRDefault="001A7803" w:rsidP="001A7803">
      <w:r>
        <w:rPr>
          <w:noProof/>
        </w:rPr>
        <w:drawing>
          <wp:inline distT="0" distB="0" distL="0" distR="0" wp14:anchorId="4DCA6EB3" wp14:editId="715AF63E">
            <wp:extent cx="4429125" cy="1173707"/>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33786" cy="1174942"/>
                    </a:xfrm>
                    <a:prstGeom prst="rect">
                      <a:avLst/>
                    </a:prstGeom>
                  </pic:spPr>
                </pic:pic>
              </a:graphicData>
            </a:graphic>
          </wp:inline>
        </w:drawing>
      </w:r>
    </w:p>
    <w:p w14:paraId="7757F4A5" w14:textId="77777777" w:rsidR="006732A1" w:rsidRDefault="006732A1" w:rsidP="006732A1">
      <w:pPr>
        <w:pStyle w:val="Heading4"/>
      </w:pPr>
      <w:r>
        <w:t>Available Columns</w:t>
      </w:r>
    </w:p>
    <w:p w14:paraId="04514652"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3D036C50" w14:textId="77777777" w:rsidR="006732A1" w:rsidRDefault="006732A1" w:rsidP="006732A1">
      <w:pPr>
        <w:pStyle w:val="Heading4"/>
      </w:pPr>
      <w:r>
        <w:t>Selected Columns (In Display Order)</w:t>
      </w:r>
    </w:p>
    <w:p w14:paraId="475F1F90"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274AC3BC" w14:textId="77777777" w:rsidR="006732A1" w:rsidRDefault="006732A1" w:rsidP="006732A1">
      <w:pPr>
        <w:pStyle w:val="Heading4"/>
      </w:pPr>
      <w:r>
        <w:t>Default</w:t>
      </w:r>
    </w:p>
    <w:p w14:paraId="7A43D6C4"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7930462" w14:textId="77777777" w:rsidR="006732A1" w:rsidRDefault="006732A1" w:rsidP="006732A1">
      <w:pPr>
        <w:pStyle w:val="Heading4"/>
      </w:pPr>
      <w:r>
        <w:t>Add &gt;&gt;</w:t>
      </w:r>
    </w:p>
    <w:p w14:paraId="7E1BDBB8"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DC923EC" w14:textId="77777777" w:rsidR="006732A1" w:rsidRDefault="006732A1" w:rsidP="006732A1">
      <w:pPr>
        <w:pStyle w:val="Heading4"/>
      </w:pPr>
      <w:r>
        <w:t>&lt;&lt; Remove</w:t>
      </w:r>
    </w:p>
    <w:p w14:paraId="7873D4CC"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EB77B91" w14:textId="77777777" w:rsidR="006732A1" w:rsidRDefault="006732A1" w:rsidP="006732A1">
      <w:pPr>
        <w:pStyle w:val="Heading4"/>
      </w:pPr>
      <w:r>
        <w:t>Move Up</w:t>
      </w:r>
    </w:p>
    <w:p w14:paraId="300C1B0E"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B76B676" w14:textId="77777777" w:rsidR="006732A1" w:rsidRDefault="006732A1" w:rsidP="006732A1">
      <w:pPr>
        <w:pStyle w:val="Heading4"/>
      </w:pPr>
      <w:r>
        <w:t>Move Down</w:t>
      </w:r>
    </w:p>
    <w:p w14:paraId="7442A68E" w14:textId="0D297DF8"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BD23A6F" w14:textId="77777777" w:rsidR="00DA15BC" w:rsidRDefault="00DA15BC" w:rsidP="006732A1"/>
    <w:p w14:paraId="3A3D1BE7" w14:textId="65D247A8" w:rsidR="00CB170D" w:rsidRDefault="00CB170D" w:rsidP="00CB170D">
      <w:pPr>
        <w:pStyle w:val="Heading3"/>
      </w:pPr>
      <w:bookmarkStart w:id="202" w:name="_Toc44686562"/>
      <w:bookmarkStart w:id="203" w:name="_Toc47448331"/>
      <w:r>
        <w:lastRenderedPageBreak/>
        <w:t>Output Destination</w:t>
      </w:r>
      <w:bookmarkEnd w:id="202"/>
      <w:bookmarkEnd w:id="203"/>
    </w:p>
    <w:p w14:paraId="4F13D923" w14:textId="2395A083" w:rsidR="001A7803" w:rsidRPr="001A7803" w:rsidRDefault="001A7803" w:rsidP="001A7803">
      <w:r>
        <w:rPr>
          <w:noProof/>
        </w:rPr>
        <w:drawing>
          <wp:inline distT="0" distB="0" distL="0" distR="0" wp14:anchorId="3E3B9A3B" wp14:editId="0F989EB5">
            <wp:extent cx="4400550" cy="1619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00550" cy="1619250"/>
                    </a:xfrm>
                    <a:prstGeom prst="rect">
                      <a:avLst/>
                    </a:prstGeom>
                  </pic:spPr>
                </pic:pic>
              </a:graphicData>
            </a:graphic>
          </wp:inline>
        </w:drawing>
      </w:r>
    </w:p>
    <w:p w14:paraId="47BD1335" w14:textId="77777777" w:rsidR="00A15E29" w:rsidRDefault="00A15E29" w:rsidP="00A15E29">
      <w:pPr>
        <w:pStyle w:val="Heading4"/>
      </w:pPr>
      <w:r>
        <w:t>Destination Choice</w:t>
      </w:r>
    </w:p>
    <w:p w14:paraId="3B96B444" w14:textId="77777777" w:rsidR="00A15E29" w:rsidRPr="00144B20" w:rsidRDefault="00A15E29" w:rsidP="00A15E29">
      <w:r>
        <w:t>To choose the destination where the document should be printed, please make sure that desired output destination choice bubble is toggled.</w:t>
      </w:r>
    </w:p>
    <w:p w14:paraId="1F8E70A4" w14:textId="77777777" w:rsidR="00A15E29" w:rsidRDefault="00A15E29" w:rsidP="00A15E29">
      <w:pPr>
        <w:pStyle w:val="Heading4"/>
      </w:pPr>
      <w:r>
        <w:t>Layout Choice</w:t>
      </w:r>
    </w:p>
    <w:p w14:paraId="3684188C" w14:textId="77777777" w:rsidR="00A15E29" w:rsidRPr="00144B20" w:rsidRDefault="00A15E29" w:rsidP="00A15E29">
      <w:r>
        <w:t>To choose the preferred layout of Landscape vs. Portrait, please make sure the desired option choice bubbled is toggled.</w:t>
      </w:r>
    </w:p>
    <w:p w14:paraId="04AE8BF4" w14:textId="77777777" w:rsidR="00A15E29" w:rsidRDefault="00A15E29" w:rsidP="00A15E29">
      <w:pPr>
        <w:pStyle w:val="Heading4"/>
      </w:pPr>
      <w:r>
        <w:t>Lines Per Page</w:t>
      </w:r>
    </w:p>
    <w:p w14:paraId="373BC1FE" w14:textId="77777777" w:rsidR="00A15E29" w:rsidRPr="00144B20" w:rsidRDefault="00A15E29" w:rsidP="00A15E29">
      <w:r w:rsidRPr="00211A1F">
        <w:t>Lines per page on the report when printing.</w:t>
      </w:r>
    </w:p>
    <w:p w14:paraId="0A8E0984" w14:textId="77777777" w:rsidR="00A15E29" w:rsidRDefault="00A15E29" w:rsidP="00A15E29">
      <w:pPr>
        <w:pStyle w:val="Heading4"/>
      </w:pPr>
      <w:r>
        <w:t>Font</w:t>
      </w:r>
    </w:p>
    <w:p w14:paraId="060FB113"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2308C826" w14:textId="77777777" w:rsidR="00A15E29" w:rsidRDefault="00A15E29" w:rsidP="00A15E29">
      <w:pPr>
        <w:pStyle w:val="Heading4"/>
      </w:pPr>
      <w:r>
        <w:t>Show Parameters? – Toggle Box</w:t>
      </w:r>
    </w:p>
    <w:p w14:paraId="22F30DA8" w14:textId="77777777" w:rsidR="00A15E29" w:rsidRDefault="00A15E29" w:rsidP="00A15E29">
      <w:r>
        <w:t>To show parameters, make sure that the toggle box is ‘ticked’ with a checkmark.</w:t>
      </w:r>
    </w:p>
    <w:p w14:paraId="615FB42E" w14:textId="77777777" w:rsidR="00A15E29" w:rsidRDefault="00A15E29" w:rsidP="00A15E29">
      <w:pPr>
        <w:pStyle w:val="Heading4"/>
      </w:pPr>
      <w:r>
        <w:t>Export to Excel? – Toggle Box</w:t>
      </w:r>
    </w:p>
    <w:p w14:paraId="2F9033DC" w14:textId="77777777" w:rsidR="00A15E29" w:rsidRPr="00CC767A" w:rsidRDefault="00A15E29" w:rsidP="00A15E29">
      <w:r>
        <w:t>To export the printed file to an excel document, make sure that the Export to Excel toggle box is checked.</w:t>
      </w:r>
    </w:p>
    <w:p w14:paraId="4A224F05" w14:textId="77777777" w:rsidR="00A15E29" w:rsidRDefault="00A15E29" w:rsidP="00A15E29">
      <w:pPr>
        <w:pStyle w:val="Heading4"/>
      </w:pPr>
      <w:r>
        <w:t>Auto Run Excel? – Toggle Box</w:t>
      </w:r>
    </w:p>
    <w:p w14:paraId="213E5354" w14:textId="77777777" w:rsidR="00A15E29" w:rsidRPr="00CC767A" w:rsidRDefault="00A15E29" w:rsidP="00A15E29">
      <w:r>
        <w:t>To automatically open the new excel document, make sure that the Auto Run Excel toggle box is checked.</w:t>
      </w:r>
    </w:p>
    <w:p w14:paraId="6F0F6F31" w14:textId="77777777" w:rsidR="00A15E29" w:rsidRDefault="00A15E29" w:rsidP="00A15E29">
      <w:pPr>
        <w:pStyle w:val="Heading4"/>
      </w:pPr>
      <w:r>
        <w:t>If Yes, File Name</w:t>
      </w:r>
    </w:p>
    <w:p w14:paraId="3E29950D" w14:textId="4475EB9B" w:rsidR="00A15E29" w:rsidRDefault="00A15E29" w:rsidP="00A15E29">
      <w:r>
        <w:t>If exporting the file to Excel, enter the desired file name.</w:t>
      </w:r>
    </w:p>
    <w:p w14:paraId="7ADC601D" w14:textId="610B97EA" w:rsidR="00DA15BC" w:rsidRDefault="00DA15BC" w:rsidP="00A15E29"/>
    <w:p w14:paraId="14CFCADF" w14:textId="1E4687D7" w:rsidR="00DA15BC" w:rsidRDefault="00DA15BC" w:rsidP="00A15E29"/>
    <w:p w14:paraId="12D6068B" w14:textId="544D2FB3" w:rsidR="00DA15BC" w:rsidRDefault="00DA15BC" w:rsidP="00A15E29"/>
    <w:p w14:paraId="302BC2F1" w14:textId="77777777" w:rsidR="00DA15BC" w:rsidRDefault="00DA15BC" w:rsidP="00A15E29"/>
    <w:p w14:paraId="72479895" w14:textId="77777777" w:rsidR="00DA15BC" w:rsidRDefault="00DA15BC" w:rsidP="00A15E29"/>
    <w:p w14:paraId="6BFD3CDB" w14:textId="7427CF4D" w:rsidR="002E4736" w:rsidRDefault="00DF0613" w:rsidP="002E4736">
      <w:pPr>
        <w:pStyle w:val="Heading2"/>
      </w:pPr>
      <w:bookmarkStart w:id="204" w:name="_Toc47448332"/>
      <w:r>
        <w:lastRenderedPageBreak/>
        <w:t>Material Receipts History</w:t>
      </w:r>
      <w:r w:rsidR="002E4736">
        <w:t xml:space="preserve"> [</w:t>
      </w:r>
      <w:r w:rsidR="009E7CB8">
        <w:t>MR7</w:t>
      </w:r>
      <w:r w:rsidR="002E4736">
        <w:t>]</w:t>
      </w:r>
      <w:bookmarkEnd w:id="204"/>
    </w:p>
    <w:p w14:paraId="3648B4A2" w14:textId="71FEDAD6" w:rsidR="00DA15BC" w:rsidRDefault="00DA15BC" w:rsidP="00DA15BC">
      <w:pPr>
        <w:rPr>
          <w:rFonts w:cstheme="minorHAnsi"/>
        </w:rPr>
      </w:pPr>
      <w:r w:rsidRPr="00E21ABD">
        <w:rPr>
          <w:rFonts w:cstheme="minorHAnsi"/>
        </w:rPr>
        <w:t>The raw materials vendor report essentially shows the history of receipts by purchase order number. The report may be output computer screen, printer, fax, email or directly text file or to an excel format.</w:t>
      </w:r>
    </w:p>
    <w:p w14:paraId="591E39E7" w14:textId="3807F254" w:rsidR="00DA15BC" w:rsidRDefault="00DA15BC" w:rsidP="00DA15BC">
      <w:pPr>
        <w:rPr>
          <w:rFonts w:cstheme="minorHAnsi"/>
        </w:rPr>
      </w:pPr>
      <w:r w:rsidRPr="00E21ABD">
        <w:rPr>
          <w:rFonts w:cstheme="minorHAnsi"/>
        </w:rPr>
        <w:t xml:space="preserve">The print selection allows limited the report by date range, items code, material type, vendor and purchase order number.  Material types include </w:t>
      </w:r>
      <w:r>
        <w:rPr>
          <w:rFonts w:cstheme="minorHAnsi"/>
        </w:rPr>
        <w:t>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
        <w:gridCol w:w="1652"/>
        <w:gridCol w:w="612"/>
        <w:gridCol w:w="1643"/>
        <w:gridCol w:w="702"/>
        <w:gridCol w:w="1913"/>
        <w:gridCol w:w="607"/>
        <w:gridCol w:w="1615"/>
      </w:tblGrid>
      <w:tr w:rsidR="00DA15BC" w14:paraId="58DEECDA" w14:textId="77777777" w:rsidTr="00306E0B">
        <w:trPr>
          <w:trHeight w:val="395"/>
        </w:trPr>
        <w:tc>
          <w:tcPr>
            <w:tcW w:w="606" w:type="dxa"/>
          </w:tcPr>
          <w:p w14:paraId="4FC349B9" w14:textId="77777777" w:rsidR="00DA15BC" w:rsidRDefault="00DA15BC" w:rsidP="00306E0B">
            <w:pPr>
              <w:rPr>
                <w:rFonts w:cstheme="minorHAnsi"/>
              </w:rPr>
            </w:pPr>
            <w:r>
              <w:rPr>
                <w:rFonts w:cstheme="minorHAnsi"/>
              </w:rPr>
              <w:t>B</w:t>
            </w:r>
          </w:p>
        </w:tc>
        <w:tc>
          <w:tcPr>
            <w:tcW w:w="1652" w:type="dxa"/>
          </w:tcPr>
          <w:p w14:paraId="11F01B7F" w14:textId="77777777" w:rsidR="00DA15BC" w:rsidRDefault="00DA15BC" w:rsidP="00306E0B">
            <w:pPr>
              <w:rPr>
                <w:rFonts w:cstheme="minorHAnsi"/>
              </w:rPr>
            </w:pPr>
            <w:r>
              <w:rPr>
                <w:rFonts w:cstheme="minorHAnsi"/>
              </w:rPr>
              <w:t>Board</w:t>
            </w:r>
          </w:p>
        </w:tc>
        <w:tc>
          <w:tcPr>
            <w:tcW w:w="612" w:type="dxa"/>
          </w:tcPr>
          <w:p w14:paraId="435B9015" w14:textId="77777777" w:rsidR="00DA15BC" w:rsidRDefault="00DA15BC" w:rsidP="00306E0B">
            <w:pPr>
              <w:rPr>
                <w:rFonts w:cstheme="minorHAnsi"/>
              </w:rPr>
            </w:pPr>
            <w:r>
              <w:rPr>
                <w:rFonts w:cstheme="minorHAnsi"/>
              </w:rPr>
              <w:t>F</w:t>
            </w:r>
          </w:p>
        </w:tc>
        <w:tc>
          <w:tcPr>
            <w:tcW w:w="1643" w:type="dxa"/>
          </w:tcPr>
          <w:p w14:paraId="2AB35145" w14:textId="77777777" w:rsidR="00DA15BC" w:rsidRDefault="00DA15BC" w:rsidP="00306E0B">
            <w:pPr>
              <w:rPr>
                <w:rFonts w:cstheme="minorHAnsi"/>
              </w:rPr>
            </w:pPr>
            <w:r>
              <w:rPr>
                <w:rFonts w:cstheme="minorHAnsi"/>
              </w:rPr>
              <w:t>Film</w:t>
            </w:r>
          </w:p>
        </w:tc>
        <w:tc>
          <w:tcPr>
            <w:tcW w:w="702" w:type="dxa"/>
          </w:tcPr>
          <w:p w14:paraId="3C417D2A" w14:textId="77777777" w:rsidR="00DA15BC" w:rsidRDefault="00DA15BC" w:rsidP="00306E0B">
            <w:pPr>
              <w:rPr>
                <w:rFonts w:cstheme="minorHAnsi"/>
              </w:rPr>
            </w:pPr>
            <w:r>
              <w:rPr>
                <w:rFonts w:cstheme="minorHAnsi"/>
              </w:rPr>
              <w:t>I</w:t>
            </w:r>
          </w:p>
        </w:tc>
        <w:tc>
          <w:tcPr>
            <w:tcW w:w="1913" w:type="dxa"/>
          </w:tcPr>
          <w:p w14:paraId="376B7778" w14:textId="77777777" w:rsidR="00DA15BC" w:rsidRDefault="00DA15BC" w:rsidP="00306E0B">
            <w:pPr>
              <w:rPr>
                <w:rFonts w:cstheme="minorHAnsi"/>
              </w:rPr>
            </w:pPr>
            <w:r>
              <w:rPr>
                <w:rFonts w:cstheme="minorHAnsi"/>
              </w:rPr>
              <w:t>Inks</w:t>
            </w:r>
          </w:p>
        </w:tc>
        <w:tc>
          <w:tcPr>
            <w:tcW w:w="607" w:type="dxa"/>
          </w:tcPr>
          <w:p w14:paraId="30D30DD0" w14:textId="77777777" w:rsidR="00DA15BC" w:rsidRDefault="00DA15BC" w:rsidP="00306E0B">
            <w:pPr>
              <w:rPr>
                <w:rFonts w:cstheme="minorHAnsi"/>
              </w:rPr>
            </w:pPr>
            <w:r>
              <w:rPr>
                <w:rFonts w:cstheme="minorHAnsi"/>
              </w:rPr>
              <w:t>P</w:t>
            </w:r>
          </w:p>
        </w:tc>
        <w:tc>
          <w:tcPr>
            <w:tcW w:w="1615" w:type="dxa"/>
          </w:tcPr>
          <w:p w14:paraId="2BC5A886" w14:textId="77777777" w:rsidR="00DA15BC" w:rsidRDefault="00DA15BC" w:rsidP="00306E0B">
            <w:pPr>
              <w:rPr>
                <w:rFonts w:cstheme="minorHAnsi"/>
              </w:rPr>
            </w:pPr>
            <w:r>
              <w:rPr>
                <w:rFonts w:cstheme="minorHAnsi"/>
              </w:rPr>
              <w:t>Paper</w:t>
            </w:r>
          </w:p>
        </w:tc>
      </w:tr>
      <w:tr w:rsidR="00DA15BC" w14:paraId="7C10A249" w14:textId="77777777" w:rsidTr="00306E0B">
        <w:trPr>
          <w:trHeight w:val="431"/>
        </w:trPr>
        <w:tc>
          <w:tcPr>
            <w:tcW w:w="606" w:type="dxa"/>
          </w:tcPr>
          <w:p w14:paraId="7B314EAB" w14:textId="77777777" w:rsidR="00DA15BC" w:rsidRDefault="00DA15BC" w:rsidP="00306E0B">
            <w:pPr>
              <w:rPr>
                <w:rFonts w:cstheme="minorHAnsi"/>
              </w:rPr>
            </w:pPr>
            <w:r>
              <w:rPr>
                <w:rFonts w:cstheme="minorHAnsi"/>
              </w:rPr>
              <w:t>C</w:t>
            </w:r>
          </w:p>
        </w:tc>
        <w:tc>
          <w:tcPr>
            <w:tcW w:w="1652" w:type="dxa"/>
          </w:tcPr>
          <w:p w14:paraId="2DA3F068" w14:textId="77777777" w:rsidR="00DA15BC" w:rsidRDefault="00DA15BC" w:rsidP="00306E0B">
            <w:pPr>
              <w:rPr>
                <w:rFonts w:cstheme="minorHAnsi"/>
              </w:rPr>
            </w:pPr>
            <w:r>
              <w:rPr>
                <w:rFonts w:cstheme="minorHAnsi"/>
              </w:rPr>
              <w:t>Cases</w:t>
            </w:r>
          </w:p>
        </w:tc>
        <w:tc>
          <w:tcPr>
            <w:tcW w:w="612" w:type="dxa"/>
          </w:tcPr>
          <w:p w14:paraId="054A8A0B" w14:textId="77777777" w:rsidR="00DA15BC" w:rsidRDefault="00DA15BC" w:rsidP="00306E0B">
            <w:pPr>
              <w:rPr>
                <w:rFonts w:cstheme="minorHAnsi"/>
              </w:rPr>
            </w:pPr>
            <w:r>
              <w:rPr>
                <w:rFonts w:cstheme="minorHAnsi"/>
              </w:rPr>
              <w:t>G</w:t>
            </w:r>
          </w:p>
        </w:tc>
        <w:tc>
          <w:tcPr>
            <w:tcW w:w="1643" w:type="dxa"/>
          </w:tcPr>
          <w:p w14:paraId="179E8DAF" w14:textId="77777777" w:rsidR="00DA15BC" w:rsidRDefault="00DA15BC" w:rsidP="00306E0B">
            <w:pPr>
              <w:rPr>
                <w:rFonts w:cstheme="minorHAnsi"/>
              </w:rPr>
            </w:pPr>
            <w:r>
              <w:rPr>
                <w:rFonts w:cstheme="minorHAnsi"/>
              </w:rPr>
              <w:t>Glue</w:t>
            </w:r>
          </w:p>
        </w:tc>
        <w:tc>
          <w:tcPr>
            <w:tcW w:w="702" w:type="dxa"/>
          </w:tcPr>
          <w:p w14:paraId="38AE2334" w14:textId="77777777" w:rsidR="00DA15BC" w:rsidRDefault="00DA15BC" w:rsidP="00306E0B">
            <w:pPr>
              <w:rPr>
                <w:rFonts w:cstheme="minorHAnsi"/>
              </w:rPr>
            </w:pPr>
            <w:r>
              <w:rPr>
                <w:rFonts w:cstheme="minorHAnsi"/>
              </w:rPr>
              <w:t>M</w:t>
            </w:r>
          </w:p>
        </w:tc>
        <w:tc>
          <w:tcPr>
            <w:tcW w:w="1913" w:type="dxa"/>
          </w:tcPr>
          <w:p w14:paraId="0B895750" w14:textId="77777777" w:rsidR="00DA15BC" w:rsidRDefault="00DA15BC" w:rsidP="00306E0B">
            <w:pPr>
              <w:rPr>
                <w:rFonts w:cstheme="minorHAnsi"/>
              </w:rPr>
            </w:pPr>
            <w:r>
              <w:rPr>
                <w:rFonts w:cstheme="minorHAnsi"/>
              </w:rPr>
              <w:t>Miscellaneous</w:t>
            </w:r>
          </w:p>
        </w:tc>
        <w:tc>
          <w:tcPr>
            <w:tcW w:w="607" w:type="dxa"/>
          </w:tcPr>
          <w:p w14:paraId="2EE74E3D" w14:textId="77777777" w:rsidR="00DA15BC" w:rsidRDefault="00DA15BC" w:rsidP="00306E0B">
            <w:pPr>
              <w:rPr>
                <w:rFonts w:cstheme="minorHAnsi"/>
              </w:rPr>
            </w:pPr>
            <w:r>
              <w:rPr>
                <w:rFonts w:cstheme="minorHAnsi"/>
              </w:rPr>
              <w:t>W</w:t>
            </w:r>
          </w:p>
        </w:tc>
        <w:tc>
          <w:tcPr>
            <w:tcW w:w="1615" w:type="dxa"/>
          </w:tcPr>
          <w:p w14:paraId="7AB13A25" w14:textId="77777777" w:rsidR="00DA15BC" w:rsidRDefault="00DA15BC" w:rsidP="00306E0B">
            <w:pPr>
              <w:rPr>
                <w:rFonts w:cstheme="minorHAnsi"/>
              </w:rPr>
            </w:pPr>
            <w:r>
              <w:rPr>
                <w:rFonts w:cstheme="minorHAnsi"/>
              </w:rPr>
              <w:t>Window</w:t>
            </w:r>
          </w:p>
        </w:tc>
      </w:tr>
    </w:tbl>
    <w:p w14:paraId="049C1F66" w14:textId="6FD2A86F" w:rsidR="00CB170D" w:rsidRDefault="00CB170D" w:rsidP="00CB170D">
      <w:pPr>
        <w:pStyle w:val="Heading3"/>
      </w:pPr>
      <w:bookmarkStart w:id="205" w:name="_Toc44686564"/>
      <w:bookmarkStart w:id="206" w:name="_Toc47448333"/>
      <w:r>
        <w:t>Selection Parameters</w:t>
      </w:r>
      <w:bookmarkEnd w:id="205"/>
      <w:bookmarkEnd w:id="206"/>
    </w:p>
    <w:p w14:paraId="7F948B34" w14:textId="454230AC" w:rsidR="001A7803" w:rsidRPr="001A7803" w:rsidRDefault="003C75F5" w:rsidP="001A7803">
      <w:r>
        <w:rPr>
          <w:noProof/>
        </w:rPr>
        <w:drawing>
          <wp:inline distT="0" distB="0" distL="0" distR="0" wp14:anchorId="17521AAB" wp14:editId="43D5BFFA">
            <wp:extent cx="4143375" cy="1019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43375" cy="1019175"/>
                    </a:xfrm>
                    <a:prstGeom prst="rect">
                      <a:avLst/>
                    </a:prstGeom>
                  </pic:spPr>
                </pic:pic>
              </a:graphicData>
            </a:graphic>
          </wp:inline>
        </w:drawing>
      </w:r>
    </w:p>
    <w:p w14:paraId="174FBEC5" w14:textId="7ABE2723" w:rsidR="001A7803" w:rsidRDefault="001A7803" w:rsidP="001A7803">
      <w:pPr>
        <w:pStyle w:val="Heading4"/>
      </w:pPr>
      <w:r>
        <w:t>Beginning Due Date / Ending Due Date</w:t>
      </w:r>
    </w:p>
    <w:p w14:paraId="28F0F62F" w14:textId="3D055F4F" w:rsidR="00F55351" w:rsidRPr="00E5397E" w:rsidRDefault="00F55351" w:rsidP="00F55351">
      <w:r>
        <w:t>Enter the beginning and ending Due Date to run the report for.</w:t>
      </w:r>
    </w:p>
    <w:p w14:paraId="69563D18" w14:textId="7D9596B9" w:rsidR="001A7803" w:rsidRDefault="001A7803" w:rsidP="001A7803">
      <w:pPr>
        <w:pStyle w:val="Heading4"/>
      </w:pPr>
      <w:r>
        <w:t>Beginning Item # / Ending Item #</w:t>
      </w:r>
    </w:p>
    <w:p w14:paraId="72462EBF" w14:textId="0047D78F" w:rsidR="00F55351" w:rsidRPr="00E5397E" w:rsidRDefault="00F55351" w:rsidP="00F55351">
      <w:r>
        <w:t>Enter the beginning and ending Item Number to run the report for.</w:t>
      </w:r>
    </w:p>
    <w:p w14:paraId="2C729E08" w14:textId="2E9E62FE" w:rsidR="001A7803" w:rsidRDefault="001A7803" w:rsidP="001A7803">
      <w:pPr>
        <w:pStyle w:val="Heading4"/>
      </w:pPr>
      <w:r>
        <w:t xml:space="preserve">Beginning </w:t>
      </w:r>
      <w:r w:rsidR="00273D00">
        <w:t>Vendor</w:t>
      </w:r>
      <w:r>
        <w:t xml:space="preserve"> # / Ending Vendor #</w:t>
      </w:r>
    </w:p>
    <w:p w14:paraId="1D50A6EF" w14:textId="10B2CB35" w:rsidR="00F55351" w:rsidRDefault="00F55351" w:rsidP="00F55351">
      <w:r>
        <w:t>Enter the beginning and ending Vendor Number to run the report for.</w:t>
      </w:r>
    </w:p>
    <w:p w14:paraId="362A6681" w14:textId="77777777" w:rsidR="00F9749E" w:rsidRPr="00E5397E" w:rsidRDefault="00F9749E" w:rsidP="00F55351"/>
    <w:p w14:paraId="52265315" w14:textId="38DD7298" w:rsidR="001A7803" w:rsidRDefault="001A7803" w:rsidP="001A7803">
      <w:pPr>
        <w:pStyle w:val="Heading3"/>
      </w:pPr>
      <w:bookmarkStart w:id="207" w:name="_Toc44686565"/>
      <w:bookmarkStart w:id="208" w:name="_Toc47448334"/>
      <w:r>
        <w:t>Select/Deselect Material Types</w:t>
      </w:r>
      <w:bookmarkEnd w:id="207"/>
      <w:bookmarkEnd w:id="208"/>
    </w:p>
    <w:p w14:paraId="2281FCF9" w14:textId="7AB042CF" w:rsidR="001A7803" w:rsidRDefault="003C75F5" w:rsidP="001A7803">
      <w:r>
        <w:rPr>
          <w:noProof/>
        </w:rPr>
        <w:drawing>
          <wp:inline distT="0" distB="0" distL="0" distR="0" wp14:anchorId="5BC3D815" wp14:editId="03457FA4">
            <wp:extent cx="23050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05050" cy="1400175"/>
                    </a:xfrm>
                    <a:prstGeom prst="rect">
                      <a:avLst/>
                    </a:prstGeom>
                  </pic:spPr>
                </pic:pic>
              </a:graphicData>
            </a:graphic>
          </wp:inline>
        </w:drawing>
      </w:r>
    </w:p>
    <w:p w14:paraId="14249293" w14:textId="77777777" w:rsidR="00C9264F" w:rsidRDefault="00C9264F" w:rsidP="00C9264F">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1F96B427" w14:textId="77777777" w:rsidR="007B0B58" w:rsidRDefault="007B0B58" w:rsidP="007B0B58">
      <w:pPr>
        <w:pStyle w:val="Heading4"/>
      </w:pPr>
      <w:r>
        <w:t>SELECT COLUMNS</w:t>
      </w:r>
    </w:p>
    <w:p w14:paraId="738A0299" w14:textId="77777777" w:rsidR="007B0B58" w:rsidRPr="00F2476A" w:rsidRDefault="007B0B58" w:rsidP="007B0B58">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4BECE514" w14:textId="0D139C4F" w:rsidR="00405DF3" w:rsidRDefault="00405DF3" w:rsidP="00405DF3">
      <w:pPr>
        <w:pStyle w:val="Heading3"/>
      </w:pPr>
      <w:bookmarkStart w:id="209" w:name="_Toc44686566"/>
      <w:bookmarkStart w:id="210" w:name="_Toc47448335"/>
      <w:r>
        <w:lastRenderedPageBreak/>
        <w:t>Available and Selected Columns</w:t>
      </w:r>
      <w:bookmarkEnd w:id="209"/>
      <w:bookmarkEnd w:id="210"/>
    </w:p>
    <w:p w14:paraId="44602E4F" w14:textId="6FBAFF8C" w:rsidR="001A7803" w:rsidRPr="001A7803" w:rsidRDefault="003C75F5" w:rsidP="001A7803">
      <w:r>
        <w:rPr>
          <w:noProof/>
        </w:rPr>
        <w:drawing>
          <wp:inline distT="0" distB="0" distL="0" distR="0" wp14:anchorId="73EA8089" wp14:editId="06521084">
            <wp:extent cx="4448175" cy="19431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48175" cy="1943100"/>
                    </a:xfrm>
                    <a:prstGeom prst="rect">
                      <a:avLst/>
                    </a:prstGeom>
                  </pic:spPr>
                </pic:pic>
              </a:graphicData>
            </a:graphic>
          </wp:inline>
        </w:drawing>
      </w:r>
    </w:p>
    <w:p w14:paraId="0A4E44BC" w14:textId="77777777" w:rsidR="006732A1" w:rsidRDefault="006732A1" w:rsidP="006732A1">
      <w:pPr>
        <w:pStyle w:val="Heading4"/>
      </w:pPr>
      <w:r>
        <w:t>Available Columns</w:t>
      </w:r>
    </w:p>
    <w:p w14:paraId="77AF8CBA"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24B6B0C3" w14:textId="77777777" w:rsidR="006732A1" w:rsidRDefault="006732A1" w:rsidP="006732A1">
      <w:pPr>
        <w:pStyle w:val="Heading4"/>
      </w:pPr>
      <w:r>
        <w:t>Selected Columns (In Display Order)</w:t>
      </w:r>
    </w:p>
    <w:p w14:paraId="0FA7DF9E"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363A5B69" w14:textId="77777777" w:rsidR="006732A1" w:rsidRDefault="006732A1" w:rsidP="006732A1">
      <w:pPr>
        <w:pStyle w:val="Heading4"/>
      </w:pPr>
      <w:r>
        <w:t>Default</w:t>
      </w:r>
    </w:p>
    <w:p w14:paraId="77D188A8"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C749A1B" w14:textId="77777777" w:rsidR="006732A1" w:rsidRDefault="006732A1" w:rsidP="006732A1">
      <w:pPr>
        <w:pStyle w:val="Heading4"/>
      </w:pPr>
      <w:r>
        <w:t>Add &gt;&gt;</w:t>
      </w:r>
    </w:p>
    <w:p w14:paraId="6048C810"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32FE7E0" w14:textId="77777777" w:rsidR="006732A1" w:rsidRDefault="006732A1" w:rsidP="006732A1">
      <w:pPr>
        <w:pStyle w:val="Heading4"/>
      </w:pPr>
      <w:r>
        <w:t>&lt;&lt; Remove</w:t>
      </w:r>
    </w:p>
    <w:p w14:paraId="3FDF62F4"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7E3F7AA" w14:textId="77777777" w:rsidR="006732A1" w:rsidRDefault="006732A1" w:rsidP="006732A1">
      <w:pPr>
        <w:pStyle w:val="Heading4"/>
      </w:pPr>
      <w:r>
        <w:t>Move Up</w:t>
      </w:r>
    </w:p>
    <w:p w14:paraId="7FA12A77"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4E72538" w14:textId="77777777" w:rsidR="006732A1" w:rsidRDefault="006732A1" w:rsidP="006732A1">
      <w:pPr>
        <w:pStyle w:val="Heading4"/>
      </w:pPr>
      <w:r>
        <w:t>Move Down</w:t>
      </w:r>
    </w:p>
    <w:p w14:paraId="128BB747"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4AD7F35" w14:textId="77777777" w:rsidR="00A15E29" w:rsidRPr="00A15E29" w:rsidRDefault="00A15E29" w:rsidP="00A15E29"/>
    <w:p w14:paraId="20899ACB" w14:textId="15A55416" w:rsidR="00CB170D" w:rsidRDefault="00CB170D" w:rsidP="00CB170D">
      <w:pPr>
        <w:pStyle w:val="Heading3"/>
      </w:pPr>
      <w:bookmarkStart w:id="211" w:name="_Toc44686567"/>
      <w:bookmarkStart w:id="212" w:name="_Toc47448336"/>
      <w:r>
        <w:lastRenderedPageBreak/>
        <w:t>Output Destination</w:t>
      </w:r>
      <w:bookmarkEnd w:id="211"/>
      <w:bookmarkEnd w:id="212"/>
    </w:p>
    <w:p w14:paraId="02979AA0" w14:textId="46C99510" w:rsidR="001A7803" w:rsidRPr="001A7803" w:rsidRDefault="003C75F5" w:rsidP="001A7803">
      <w:r>
        <w:rPr>
          <w:noProof/>
        </w:rPr>
        <w:drawing>
          <wp:inline distT="0" distB="0" distL="0" distR="0" wp14:anchorId="3E686812" wp14:editId="466D4B89">
            <wp:extent cx="4467225" cy="1609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67225" cy="1609725"/>
                    </a:xfrm>
                    <a:prstGeom prst="rect">
                      <a:avLst/>
                    </a:prstGeom>
                  </pic:spPr>
                </pic:pic>
              </a:graphicData>
            </a:graphic>
          </wp:inline>
        </w:drawing>
      </w:r>
    </w:p>
    <w:p w14:paraId="3EF61056" w14:textId="77777777" w:rsidR="00A15E29" w:rsidRDefault="00A15E29" w:rsidP="00A15E29">
      <w:pPr>
        <w:pStyle w:val="Heading4"/>
      </w:pPr>
      <w:r>
        <w:t>Destination Choice</w:t>
      </w:r>
    </w:p>
    <w:p w14:paraId="00DD854B" w14:textId="77777777" w:rsidR="00A15E29" w:rsidRPr="00144B20" w:rsidRDefault="00A15E29" w:rsidP="00A15E29">
      <w:r>
        <w:t>To choose the destination where the document should be printed, please make sure that desired output destination choice bubble is toggled.</w:t>
      </w:r>
    </w:p>
    <w:p w14:paraId="4D4F3DC0" w14:textId="77777777" w:rsidR="00A15E29" w:rsidRDefault="00A15E29" w:rsidP="00A15E29">
      <w:pPr>
        <w:pStyle w:val="Heading4"/>
      </w:pPr>
      <w:r>
        <w:t>Layout Choice</w:t>
      </w:r>
    </w:p>
    <w:p w14:paraId="7400CEBB" w14:textId="77777777" w:rsidR="00A15E29" w:rsidRPr="00144B20" w:rsidRDefault="00A15E29" w:rsidP="00A15E29">
      <w:r>
        <w:t>To choose the preferred layout of Landscape vs. Portrait, please make sure the desired option choice bubbled is toggled.</w:t>
      </w:r>
    </w:p>
    <w:p w14:paraId="5E07DB63" w14:textId="77777777" w:rsidR="00A15E29" w:rsidRDefault="00A15E29" w:rsidP="00A15E29">
      <w:pPr>
        <w:pStyle w:val="Heading4"/>
      </w:pPr>
      <w:r>
        <w:t>Lines Per Page</w:t>
      </w:r>
    </w:p>
    <w:p w14:paraId="6E783DC1" w14:textId="77777777" w:rsidR="00A15E29" w:rsidRPr="00144B20" w:rsidRDefault="00A15E29" w:rsidP="00A15E29">
      <w:r w:rsidRPr="00211A1F">
        <w:t>Lines per page on the report when printing.</w:t>
      </w:r>
    </w:p>
    <w:p w14:paraId="15E5F852" w14:textId="77777777" w:rsidR="00A15E29" w:rsidRDefault="00A15E29" w:rsidP="00A15E29">
      <w:pPr>
        <w:pStyle w:val="Heading4"/>
      </w:pPr>
      <w:r>
        <w:t>Font</w:t>
      </w:r>
    </w:p>
    <w:p w14:paraId="32742826"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2D3502C9" w14:textId="77777777" w:rsidR="00A15E29" w:rsidRDefault="00A15E29" w:rsidP="00A15E29">
      <w:pPr>
        <w:pStyle w:val="Heading4"/>
      </w:pPr>
      <w:r>
        <w:t>Show Parameters? – Toggle Box</w:t>
      </w:r>
    </w:p>
    <w:p w14:paraId="65B8AFB6" w14:textId="77777777" w:rsidR="00A15E29" w:rsidRDefault="00A15E29" w:rsidP="00A15E29">
      <w:r>
        <w:t>To show parameters, make sure that the toggle box is ‘ticked’ with a checkmark.</w:t>
      </w:r>
    </w:p>
    <w:p w14:paraId="7939B906" w14:textId="77777777" w:rsidR="00A15E29" w:rsidRDefault="00A15E29" w:rsidP="00A15E29">
      <w:pPr>
        <w:pStyle w:val="Heading4"/>
      </w:pPr>
      <w:r>
        <w:t>Export to Excel? – Toggle Box</w:t>
      </w:r>
    </w:p>
    <w:p w14:paraId="367C0834" w14:textId="77777777" w:rsidR="00A15E29" w:rsidRPr="00CC767A" w:rsidRDefault="00A15E29" w:rsidP="00A15E29">
      <w:r>
        <w:t>To export the printed file to an excel document, make sure that the Export to Excel toggle box is checked.</w:t>
      </w:r>
    </w:p>
    <w:p w14:paraId="4F537175" w14:textId="77777777" w:rsidR="00A15E29" w:rsidRDefault="00A15E29" w:rsidP="00A15E29">
      <w:pPr>
        <w:pStyle w:val="Heading4"/>
      </w:pPr>
      <w:r>
        <w:t>Auto Run Excel? – Toggle Box</w:t>
      </w:r>
    </w:p>
    <w:p w14:paraId="4F3462AE" w14:textId="77777777" w:rsidR="00A15E29" w:rsidRPr="00CC767A" w:rsidRDefault="00A15E29" w:rsidP="00A15E29">
      <w:r>
        <w:t>To automatically open the new excel document, make sure that the Auto Run Excel toggle box is checked.</w:t>
      </w:r>
    </w:p>
    <w:p w14:paraId="27BA8A80" w14:textId="77777777" w:rsidR="00A15E29" w:rsidRDefault="00A15E29" w:rsidP="00A15E29">
      <w:pPr>
        <w:pStyle w:val="Heading4"/>
      </w:pPr>
      <w:r>
        <w:t>If Yes, File Name</w:t>
      </w:r>
    </w:p>
    <w:p w14:paraId="3A600972" w14:textId="77777777" w:rsidR="00A15E29" w:rsidRDefault="00A15E29" w:rsidP="00A15E29">
      <w:r>
        <w:t>If exporting the file to Excel, enter the desired file name.</w:t>
      </w:r>
    </w:p>
    <w:p w14:paraId="4DD9E33D" w14:textId="5F5624AA" w:rsidR="002E4736" w:rsidRDefault="002E4736" w:rsidP="002E4736"/>
    <w:p w14:paraId="06C98353" w14:textId="2472B4B0" w:rsidR="00DA15BC" w:rsidRDefault="00DA15BC" w:rsidP="002E4736"/>
    <w:p w14:paraId="5F8A9801" w14:textId="6036A8DF" w:rsidR="00DA15BC" w:rsidRDefault="00DA15BC" w:rsidP="002E4736"/>
    <w:p w14:paraId="2BF967C0" w14:textId="25C884A7" w:rsidR="00DA15BC" w:rsidRDefault="00DA15BC" w:rsidP="002E4736"/>
    <w:p w14:paraId="1895C826" w14:textId="77777777" w:rsidR="00DA15BC" w:rsidRPr="002E4736" w:rsidRDefault="00DA15BC" w:rsidP="002E4736"/>
    <w:p w14:paraId="1BE0549B" w14:textId="28554A28" w:rsidR="002E4736" w:rsidRDefault="00DF0613" w:rsidP="002E4736">
      <w:pPr>
        <w:pStyle w:val="Heading2"/>
      </w:pPr>
      <w:bookmarkStart w:id="213" w:name="_Toc47448337"/>
      <w:r>
        <w:lastRenderedPageBreak/>
        <w:t xml:space="preserve">Inks by Machine </w:t>
      </w:r>
      <w:r w:rsidR="002E4736">
        <w:t>[</w:t>
      </w:r>
      <w:r w:rsidR="009E7CB8">
        <w:t>MR8</w:t>
      </w:r>
      <w:r w:rsidR="002E4736">
        <w:t>]</w:t>
      </w:r>
      <w:bookmarkEnd w:id="213"/>
    </w:p>
    <w:p w14:paraId="6B0AB220" w14:textId="7A4E4F32" w:rsidR="00DA15BC" w:rsidRDefault="00DA15BC" w:rsidP="00DA15BC">
      <w:pPr>
        <w:rPr>
          <w:rFonts w:cstheme="minorHAnsi"/>
        </w:rPr>
      </w:pPr>
      <w:r w:rsidRPr="006C24F8">
        <w:rPr>
          <w:rFonts w:cstheme="minorHAnsi"/>
        </w:rPr>
        <w:t>The raw materials inks by machine report is useful for larger companies that must report the environmental protection agency to compare the waste captured closely matches the amount to inks consumed by job and by machine.  The report may be output computer screen, printer, fax, email or directly text file or to an excel format.</w:t>
      </w:r>
    </w:p>
    <w:p w14:paraId="294119B1" w14:textId="41835DC3" w:rsidR="00DA15BC" w:rsidRPr="00DA15BC" w:rsidRDefault="00DA15BC" w:rsidP="00DA15BC">
      <w:r w:rsidRPr="006C24F8">
        <w:rPr>
          <w:rFonts w:cstheme="minorHAnsi"/>
        </w:rPr>
        <w:t>The print selection allows limited the report by date range, machine range and job number range.</w:t>
      </w:r>
    </w:p>
    <w:p w14:paraId="6AF2B3E9" w14:textId="1037B909" w:rsidR="00CB170D" w:rsidRDefault="00CB170D" w:rsidP="00CB170D">
      <w:pPr>
        <w:pStyle w:val="Heading3"/>
      </w:pPr>
      <w:bookmarkStart w:id="214" w:name="_Toc44686569"/>
      <w:bookmarkStart w:id="215" w:name="_Toc47448338"/>
      <w:r>
        <w:t>Selection Parameters</w:t>
      </w:r>
      <w:bookmarkEnd w:id="214"/>
      <w:bookmarkEnd w:id="215"/>
    </w:p>
    <w:p w14:paraId="44C23B3A" w14:textId="1D431C88" w:rsidR="003C75F5" w:rsidRPr="003C75F5" w:rsidRDefault="00337F89" w:rsidP="003C75F5">
      <w:r>
        <w:rPr>
          <w:noProof/>
        </w:rPr>
        <w:drawing>
          <wp:inline distT="0" distB="0" distL="0" distR="0" wp14:anchorId="32AA5929" wp14:editId="4C2B45DF">
            <wp:extent cx="4362450" cy="1466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62450" cy="1466850"/>
                    </a:xfrm>
                    <a:prstGeom prst="rect">
                      <a:avLst/>
                    </a:prstGeom>
                  </pic:spPr>
                </pic:pic>
              </a:graphicData>
            </a:graphic>
          </wp:inline>
        </w:drawing>
      </w:r>
    </w:p>
    <w:p w14:paraId="257119E2" w14:textId="0312B9F0" w:rsidR="003C75F5" w:rsidRDefault="001A1F7F" w:rsidP="003C75F5">
      <w:pPr>
        <w:pStyle w:val="Heading4"/>
      </w:pPr>
      <w:r>
        <w:t>Industry? Folding – Toggle Box</w:t>
      </w:r>
    </w:p>
    <w:p w14:paraId="7464AF1D" w14:textId="48FA0F8E" w:rsidR="00EF6C40" w:rsidRDefault="00EF6C40" w:rsidP="00EF6C40">
      <w:r>
        <w:t>To include folding box materials in the report, make sure that the Folding toggle box is checked.</w:t>
      </w:r>
    </w:p>
    <w:p w14:paraId="7EFAC84B" w14:textId="75AF0D14" w:rsidR="003C75F5" w:rsidRDefault="001A1F7F" w:rsidP="003C75F5">
      <w:pPr>
        <w:pStyle w:val="Heading4"/>
      </w:pPr>
      <w:r>
        <w:t>Industry? Corrugated</w:t>
      </w:r>
      <w:r w:rsidR="00337F89">
        <w:t xml:space="preserve"> – Toggle Box</w:t>
      </w:r>
    </w:p>
    <w:p w14:paraId="5744E343" w14:textId="27F17FB7" w:rsidR="00EF6C40" w:rsidRDefault="00EF6C40" w:rsidP="00EF6C40">
      <w:r>
        <w:t>To include corrugated box materials in the report, make sure that the Corrugated toggle box is checked.</w:t>
      </w:r>
    </w:p>
    <w:p w14:paraId="75E2D33D" w14:textId="261768B2" w:rsidR="003C75F5" w:rsidRDefault="00337F89" w:rsidP="003C75F5">
      <w:pPr>
        <w:pStyle w:val="Heading4"/>
      </w:pPr>
      <w:r>
        <w:t>Beginning Machine # / Ending Machine #</w:t>
      </w:r>
    </w:p>
    <w:p w14:paraId="37715318" w14:textId="484131DB" w:rsidR="00F55351" w:rsidRPr="00E5397E" w:rsidRDefault="00F55351" w:rsidP="00F55351">
      <w:r>
        <w:t>Enter the beginning and ending Machine Number to run the report for.</w:t>
      </w:r>
    </w:p>
    <w:p w14:paraId="032C3620" w14:textId="194FD8AD" w:rsidR="00337F89" w:rsidRDefault="00337F89" w:rsidP="00337F89">
      <w:pPr>
        <w:pStyle w:val="Heading4"/>
      </w:pPr>
      <w:r>
        <w:t>Beginning Job # / Ending Job #</w:t>
      </w:r>
    </w:p>
    <w:p w14:paraId="5DB19FB2" w14:textId="041295B5" w:rsidR="00F55351" w:rsidRPr="00E5397E" w:rsidRDefault="00F55351" w:rsidP="00F55351">
      <w:r>
        <w:t>Enter the beginning and ending Job Number to run the report for.</w:t>
      </w:r>
    </w:p>
    <w:p w14:paraId="52251D66" w14:textId="2DB3BDB5" w:rsidR="00337F89" w:rsidRDefault="00337F89" w:rsidP="00337F89">
      <w:pPr>
        <w:pStyle w:val="Heading4"/>
      </w:pPr>
      <w:r>
        <w:t>Beginning Job #: 00 / Ending Job #: 00</w:t>
      </w:r>
    </w:p>
    <w:p w14:paraId="6092BB07" w14:textId="02C93B06" w:rsidR="00F55351" w:rsidRPr="00E5397E" w:rsidRDefault="00F55351" w:rsidP="00F55351">
      <w:r>
        <w:t>Enter the beginning and ending Subsequent Job Number to run the report for.</w:t>
      </w:r>
    </w:p>
    <w:p w14:paraId="74E5BF99" w14:textId="6CF97E48" w:rsidR="00337F89" w:rsidRDefault="00337F89" w:rsidP="00337F89">
      <w:pPr>
        <w:pStyle w:val="Heading4"/>
      </w:pPr>
      <w:r>
        <w:t>Beginning Date / Ending Date</w:t>
      </w:r>
    </w:p>
    <w:p w14:paraId="62A205CC" w14:textId="08ECE60B" w:rsidR="00F55351" w:rsidRDefault="00F55351" w:rsidP="00F55351">
      <w:r>
        <w:t>Enter the beginning and ending Date to run the report for.</w:t>
      </w:r>
    </w:p>
    <w:p w14:paraId="0341F1F7" w14:textId="25C43C5B" w:rsidR="00DA15BC" w:rsidRDefault="00DA15BC" w:rsidP="00F55351"/>
    <w:p w14:paraId="744C3783" w14:textId="150D68CB" w:rsidR="00DA15BC" w:rsidRDefault="00DA15BC" w:rsidP="00F55351"/>
    <w:p w14:paraId="3E7A02A5" w14:textId="77777777" w:rsidR="00DA15BC" w:rsidRPr="00E5397E" w:rsidRDefault="00DA15BC" w:rsidP="00F55351"/>
    <w:p w14:paraId="27449D8B" w14:textId="14165251" w:rsidR="00405DF3" w:rsidRDefault="00405DF3" w:rsidP="00405DF3">
      <w:pPr>
        <w:pStyle w:val="Heading3"/>
      </w:pPr>
      <w:bookmarkStart w:id="216" w:name="_Toc44686570"/>
      <w:bookmarkStart w:id="217" w:name="_Toc47448339"/>
      <w:r>
        <w:lastRenderedPageBreak/>
        <w:t>Available and Selected Columns</w:t>
      </w:r>
      <w:bookmarkEnd w:id="216"/>
      <w:bookmarkEnd w:id="217"/>
    </w:p>
    <w:p w14:paraId="37609B6F" w14:textId="67A6754A" w:rsidR="003C75F5" w:rsidRPr="003C75F5" w:rsidRDefault="00337F89" w:rsidP="003C75F5">
      <w:r>
        <w:rPr>
          <w:noProof/>
        </w:rPr>
        <w:drawing>
          <wp:inline distT="0" distB="0" distL="0" distR="0" wp14:anchorId="77EE8D84" wp14:editId="15B807E7">
            <wp:extent cx="4276725" cy="12477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76725" cy="1247775"/>
                    </a:xfrm>
                    <a:prstGeom prst="rect">
                      <a:avLst/>
                    </a:prstGeom>
                  </pic:spPr>
                </pic:pic>
              </a:graphicData>
            </a:graphic>
          </wp:inline>
        </w:drawing>
      </w:r>
    </w:p>
    <w:p w14:paraId="4FB3356B" w14:textId="77777777" w:rsidR="006732A1" w:rsidRDefault="006732A1" w:rsidP="006732A1">
      <w:pPr>
        <w:pStyle w:val="Heading4"/>
      </w:pPr>
      <w:r>
        <w:t>Available Columns</w:t>
      </w:r>
    </w:p>
    <w:p w14:paraId="291518EC"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2969E16A" w14:textId="77777777" w:rsidR="006732A1" w:rsidRDefault="006732A1" w:rsidP="006732A1">
      <w:pPr>
        <w:pStyle w:val="Heading4"/>
      </w:pPr>
      <w:r>
        <w:t>Selected Columns (In Display Order)</w:t>
      </w:r>
    </w:p>
    <w:p w14:paraId="5DF96484"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439200F5" w14:textId="77777777" w:rsidR="006732A1" w:rsidRDefault="006732A1" w:rsidP="006732A1">
      <w:pPr>
        <w:pStyle w:val="Heading4"/>
      </w:pPr>
      <w:r>
        <w:t>Default</w:t>
      </w:r>
    </w:p>
    <w:p w14:paraId="533B8B26"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E5609F9" w14:textId="77777777" w:rsidR="006732A1" w:rsidRDefault="006732A1" w:rsidP="006732A1">
      <w:pPr>
        <w:pStyle w:val="Heading4"/>
      </w:pPr>
      <w:r>
        <w:t>Add &gt;&gt;</w:t>
      </w:r>
    </w:p>
    <w:p w14:paraId="35C94EC7"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6E0006A" w14:textId="77777777" w:rsidR="006732A1" w:rsidRDefault="006732A1" w:rsidP="006732A1">
      <w:pPr>
        <w:pStyle w:val="Heading4"/>
      </w:pPr>
      <w:r>
        <w:t>&lt;&lt; Remove</w:t>
      </w:r>
    </w:p>
    <w:p w14:paraId="5A7C86FF"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653D015" w14:textId="77777777" w:rsidR="006732A1" w:rsidRDefault="006732A1" w:rsidP="006732A1">
      <w:pPr>
        <w:pStyle w:val="Heading4"/>
      </w:pPr>
      <w:r>
        <w:t>Move Up</w:t>
      </w:r>
    </w:p>
    <w:p w14:paraId="0862A19B"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ADE610B" w14:textId="77777777" w:rsidR="006732A1" w:rsidRDefault="006732A1" w:rsidP="006732A1">
      <w:pPr>
        <w:pStyle w:val="Heading4"/>
      </w:pPr>
      <w:r>
        <w:t>Move Down</w:t>
      </w:r>
    </w:p>
    <w:p w14:paraId="503DC381" w14:textId="4248F1ED"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375EC4A" w14:textId="2633F5F0" w:rsidR="00DA15BC" w:rsidRDefault="00DA15BC" w:rsidP="006732A1"/>
    <w:p w14:paraId="326ED147" w14:textId="77777777" w:rsidR="00DA15BC" w:rsidRDefault="00DA15BC" w:rsidP="006732A1"/>
    <w:p w14:paraId="472D1B73" w14:textId="7C5CE1CE" w:rsidR="00CB170D" w:rsidRDefault="00CB170D" w:rsidP="00CB170D">
      <w:pPr>
        <w:pStyle w:val="Heading3"/>
      </w:pPr>
      <w:bookmarkStart w:id="218" w:name="_Toc44686571"/>
      <w:bookmarkStart w:id="219" w:name="_Toc47448340"/>
      <w:r>
        <w:lastRenderedPageBreak/>
        <w:t>Output Destination</w:t>
      </w:r>
      <w:bookmarkEnd w:id="218"/>
      <w:bookmarkEnd w:id="219"/>
    </w:p>
    <w:p w14:paraId="124FA269" w14:textId="2EF904E0" w:rsidR="003C75F5" w:rsidRPr="003C75F5" w:rsidRDefault="00337F89" w:rsidP="003C75F5">
      <w:r>
        <w:rPr>
          <w:noProof/>
        </w:rPr>
        <w:drawing>
          <wp:inline distT="0" distB="0" distL="0" distR="0" wp14:anchorId="223CDC25" wp14:editId="7F5DD4F7">
            <wp:extent cx="4391025" cy="143301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94783" cy="1434241"/>
                    </a:xfrm>
                    <a:prstGeom prst="rect">
                      <a:avLst/>
                    </a:prstGeom>
                  </pic:spPr>
                </pic:pic>
              </a:graphicData>
            </a:graphic>
          </wp:inline>
        </w:drawing>
      </w:r>
    </w:p>
    <w:p w14:paraId="3382F64D" w14:textId="77777777" w:rsidR="00A15E29" w:rsidRDefault="00A15E29" w:rsidP="00A15E29">
      <w:pPr>
        <w:pStyle w:val="Heading4"/>
      </w:pPr>
      <w:r>
        <w:t>Destination Choice</w:t>
      </w:r>
    </w:p>
    <w:p w14:paraId="422FBBE4" w14:textId="77777777" w:rsidR="00A15E29" w:rsidRPr="00144B20" w:rsidRDefault="00A15E29" w:rsidP="00A15E29">
      <w:r>
        <w:t>To choose the destination where the document should be printed, please make sure that desired output destination choice bubble is toggled.</w:t>
      </w:r>
    </w:p>
    <w:p w14:paraId="3C480474" w14:textId="77777777" w:rsidR="00A15E29" w:rsidRDefault="00A15E29" w:rsidP="00A15E29">
      <w:pPr>
        <w:pStyle w:val="Heading4"/>
      </w:pPr>
      <w:r>
        <w:t>Layout Choice</w:t>
      </w:r>
    </w:p>
    <w:p w14:paraId="31DF9BD3" w14:textId="77777777" w:rsidR="00A15E29" w:rsidRPr="00144B20" w:rsidRDefault="00A15E29" w:rsidP="00A15E29">
      <w:r>
        <w:t>To choose the preferred layout of Landscape vs. Portrait, please make sure the desired option choice bubbled is toggled.</w:t>
      </w:r>
    </w:p>
    <w:p w14:paraId="12D6C66B" w14:textId="77777777" w:rsidR="00A15E29" w:rsidRDefault="00A15E29" w:rsidP="00A15E29">
      <w:pPr>
        <w:pStyle w:val="Heading4"/>
      </w:pPr>
      <w:r>
        <w:t>Show Parameters? – Toggle Box</w:t>
      </w:r>
    </w:p>
    <w:p w14:paraId="5486A819" w14:textId="77777777" w:rsidR="00A15E29" w:rsidRDefault="00A15E29" w:rsidP="00A15E29">
      <w:r>
        <w:t>To show parameters, make sure that the toggle box is ‘ticked’ with a checkmark.</w:t>
      </w:r>
    </w:p>
    <w:p w14:paraId="4CEBADE2" w14:textId="77777777" w:rsidR="00A15E29" w:rsidRDefault="00A15E29" w:rsidP="00A15E29">
      <w:pPr>
        <w:pStyle w:val="Heading4"/>
      </w:pPr>
      <w:r>
        <w:t>Export to Excel? – Toggle Box</w:t>
      </w:r>
    </w:p>
    <w:p w14:paraId="087A9909" w14:textId="77777777" w:rsidR="00A15E29" w:rsidRPr="00CC767A" w:rsidRDefault="00A15E29" w:rsidP="00A15E29">
      <w:r>
        <w:t>To export the printed file to an excel document, make sure that the Export to Excel toggle box is checked.</w:t>
      </w:r>
    </w:p>
    <w:p w14:paraId="624DB141" w14:textId="77777777" w:rsidR="00A15E29" w:rsidRDefault="00A15E29" w:rsidP="00A15E29">
      <w:pPr>
        <w:pStyle w:val="Heading4"/>
      </w:pPr>
      <w:r>
        <w:t>Auto Run Excel? – Toggle Box</w:t>
      </w:r>
    </w:p>
    <w:p w14:paraId="5995F349" w14:textId="77777777" w:rsidR="00A15E29" w:rsidRPr="00CC767A" w:rsidRDefault="00A15E29" w:rsidP="00A15E29">
      <w:r>
        <w:t>To automatically open the new excel document, make sure that the Auto Run Excel toggle box is checked.</w:t>
      </w:r>
    </w:p>
    <w:p w14:paraId="68A32E34" w14:textId="77777777" w:rsidR="00A15E29" w:rsidRDefault="00A15E29" w:rsidP="00A15E29">
      <w:pPr>
        <w:pStyle w:val="Heading4"/>
      </w:pPr>
      <w:r>
        <w:t>If Yes, File Name</w:t>
      </w:r>
    </w:p>
    <w:p w14:paraId="5730764D" w14:textId="3536ABB6" w:rsidR="00A15E29" w:rsidRDefault="00A15E29" w:rsidP="00A15E29">
      <w:r>
        <w:t>If exporting the file to Excel, enter the desired file name.</w:t>
      </w:r>
    </w:p>
    <w:p w14:paraId="0D662DBA" w14:textId="63BACFBF" w:rsidR="00DA15BC" w:rsidRDefault="00DA15BC" w:rsidP="00A15E29"/>
    <w:p w14:paraId="10C0C8DA" w14:textId="482B9631" w:rsidR="00DA15BC" w:rsidRDefault="00DA15BC" w:rsidP="00A15E29"/>
    <w:p w14:paraId="4B2D9F01" w14:textId="17483CCB" w:rsidR="00DA15BC" w:rsidRDefault="00DA15BC" w:rsidP="00A15E29"/>
    <w:p w14:paraId="4950EBAC" w14:textId="7BC1E57D" w:rsidR="00DA15BC" w:rsidRDefault="00DA15BC" w:rsidP="00A15E29"/>
    <w:p w14:paraId="588DF05C" w14:textId="666296B2" w:rsidR="00DA15BC" w:rsidRDefault="00DA15BC" w:rsidP="00A15E29"/>
    <w:p w14:paraId="6F3C0686" w14:textId="6CD3370A" w:rsidR="00DA15BC" w:rsidRDefault="00DA15BC" w:rsidP="00A15E29"/>
    <w:p w14:paraId="7DF37E47" w14:textId="01406F8B" w:rsidR="00DA15BC" w:rsidRDefault="00DA15BC" w:rsidP="00A15E29"/>
    <w:p w14:paraId="2003E3D1" w14:textId="504784DE" w:rsidR="00DA15BC" w:rsidRDefault="00DA15BC" w:rsidP="00A15E29"/>
    <w:p w14:paraId="62C129FA" w14:textId="77777777" w:rsidR="00DA15BC" w:rsidRDefault="00DA15BC" w:rsidP="00A15E29"/>
    <w:p w14:paraId="0D6D5373" w14:textId="77777777" w:rsidR="00DA15BC" w:rsidRDefault="00DA15BC" w:rsidP="00A15E29"/>
    <w:p w14:paraId="434C98EF" w14:textId="14A4D25D" w:rsidR="002E4736" w:rsidRDefault="00DF0613" w:rsidP="002E4736">
      <w:pPr>
        <w:pStyle w:val="Heading2"/>
      </w:pPr>
      <w:bookmarkStart w:id="220" w:name="_Toc47448341"/>
      <w:r>
        <w:lastRenderedPageBreak/>
        <w:t xml:space="preserve">Roll Stock Lot/Tag Report </w:t>
      </w:r>
      <w:r w:rsidR="002E4736">
        <w:t>[</w:t>
      </w:r>
      <w:r w:rsidR="009E7CB8">
        <w:t>MR9</w:t>
      </w:r>
      <w:r w:rsidR="002E4736">
        <w:t>]</w:t>
      </w:r>
      <w:bookmarkEnd w:id="220"/>
    </w:p>
    <w:p w14:paraId="1226F641" w14:textId="7843DE11" w:rsidR="00DA15BC" w:rsidRDefault="00DA15BC" w:rsidP="00DA15BC">
      <w:pPr>
        <w:rPr>
          <w:rFonts w:cstheme="minorHAnsi"/>
        </w:rPr>
      </w:pPr>
      <w:r w:rsidRPr="00733191">
        <w:rPr>
          <w:rFonts w:cstheme="minorHAnsi"/>
        </w:rPr>
        <w:t>The raw materials roll stock report shows rolls of paper by tag number by warehouse and bin location. The report may be output computer screen, printer, fax, email or directly text file or to an excel format.</w:t>
      </w:r>
    </w:p>
    <w:p w14:paraId="5EAB1E85" w14:textId="0A172684" w:rsidR="00DA15BC" w:rsidRPr="00DA15BC" w:rsidRDefault="00DA15BC" w:rsidP="00DA15BC">
      <w:r w:rsidRPr="00733191">
        <w:rPr>
          <w:rFonts w:cstheme="minorHAnsi"/>
        </w:rPr>
        <w:t>The print selection allows limited the report by item code, product category and warehouse for paper or board material.</w:t>
      </w:r>
    </w:p>
    <w:p w14:paraId="3E1C6F01" w14:textId="22F9B70C" w:rsidR="00CB170D" w:rsidRDefault="00CB170D" w:rsidP="00CB170D">
      <w:pPr>
        <w:pStyle w:val="Heading3"/>
      </w:pPr>
      <w:bookmarkStart w:id="221" w:name="_Toc44686573"/>
      <w:bookmarkStart w:id="222" w:name="_Toc47448342"/>
      <w:r>
        <w:t>Selection Parameters</w:t>
      </w:r>
      <w:bookmarkEnd w:id="221"/>
      <w:bookmarkEnd w:id="222"/>
    </w:p>
    <w:p w14:paraId="60F01908" w14:textId="300568AD" w:rsidR="00337F89" w:rsidRPr="00337F89" w:rsidRDefault="00337F89" w:rsidP="00337F89">
      <w:r>
        <w:rPr>
          <w:noProof/>
        </w:rPr>
        <w:drawing>
          <wp:inline distT="0" distB="0" distL="0" distR="0" wp14:anchorId="5A8D7A01" wp14:editId="008E6B4F">
            <wp:extent cx="4114800" cy="13239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14800" cy="1323975"/>
                    </a:xfrm>
                    <a:prstGeom prst="rect">
                      <a:avLst/>
                    </a:prstGeom>
                  </pic:spPr>
                </pic:pic>
              </a:graphicData>
            </a:graphic>
          </wp:inline>
        </w:drawing>
      </w:r>
    </w:p>
    <w:p w14:paraId="63DB5A8B" w14:textId="7583BE85" w:rsidR="00CB170D" w:rsidRDefault="00337F89" w:rsidP="00CB170D">
      <w:pPr>
        <w:pStyle w:val="Heading4"/>
      </w:pPr>
      <w:r>
        <w:t>Beginning Item # / Ending Item #</w:t>
      </w:r>
    </w:p>
    <w:p w14:paraId="78D6A8B7" w14:textId="16A6E712" w:rsidR="00F55351" w:rsidRPr="00E5397E" w:rsidRDefault="00F55351" w:rsidP="00F55351">
      <w:r>
        <w:t>Enter the beginning and ending Item Number to run the report for.</w:t>
      </w:r>
    </w:p>
    <w:p w14:paraId="082ECA99" w14:textId="22948A7A" w:rsidR="00337F89" w:rsidRDefault="00337F89" w:rsidP="00337F89">
      <w:pPr>
        <w:pStyle w:val="Heading4"/>
      </w:pPr>
      <w:r>
        <w:t>Beginning Category / Ending Category</w:t>
      </w:r>
    </w:p>
    <w:p w14:paraId="7E2CAA8C" w14:textId="4C182129" w:rsidR="00F55351" w:rsidRPr="00E5397E" w:rsidRDefault="00F55351" w:rsidP="00F55351">
      <w:r>
        <w:t>Enter the beginning and ending Category to run the report for.</w:t>
      </w:r>
    </w:p>
    <w:p w14:paraId="061F005D" w14:textId="58BA640B" w:rsidR="00337F89" w:rsidRDefault="00337F89" w:rsidP="00337F89">
      <w:pPr>
        <w:pStyle w:val="Heading4"/>
      </w:pPr>
      <w:r>
        <w:t>Beginning Warehouse / Ending Warehouse</w:t>
      </w:r>
    </w:p>
    <w:p w14:paraId="314ABC4E" w14:textId="5F272E4A" w:rsidR="00F55351" w:rsidRPr="00E5397E" w:rsidRDefault="00F55351" w:rsidP="00F55351">
      <w:r>
        <w:t>Enter the beginning and ending Warehouse to run the report for.</w:t>
      </w:r>
    </w:p>
    <w:p w14:paraId="77AC25AE" w14:textId="7954E074" w:rsidR="00337F89" w:rsidRDefault="00337F89" w:rsidP="00337F89">
      <w:pPr>
        <w:pStyle w:val="Heading4"/>
      </w:pPr>
      <w:r>
        <w:t>Material Type: Paper – Toggle Box</w:t>
      </w:r>
    </w:p>
    <w:p w14:paraId="76BD50BD" w14:textId="1447A5D7" w:rsidR="00EF6C40" w:rsidRDefault="00EF6C40" w:rsidP="00EF6C40">
      <w:r>
        <w:t>To include paper roll stock in the report, make sure that the Paper toggle box is checked.</w:t>
      </w:r>
    </w:p>
    <w:p w14:paraId="222E88FA" w14:textId="1AD563F3" w:rsidR="00337F89" w:rsidRDefault="00337F89" w:rsidP="00337F89">
      <w:pPr>
        <w:pStyle w:val="Heading4"/>
      </w:pPr>
      <w:r>
        <w:t>Material Type: Board – Toggle Box</w:t>
      </w:r>
    </w:p>
    <w:p w14:paraId="0EFD5770" w14:textId="6EF6BE0C" w:rsidR="00EF6C40" w:rsidRDefault="00EF6C40" w:rsidP="00EF6C40">
      <w:r>
        <w:t>To include board roll stock in the report, make sure that the Board toggle box is checked.</w:t>
      </w:r>
    </w:p>
    <w:p w14:paraId="0AE5C4DA" w14:textId="0A4D834F" w:rsidR="00DA15BC" w:rsidRDefault="00DA15BC" w:rsidP="00EF6C40"/>
    <w:p w14:paraId="5AB331BC" w14:textId="5A90464A" w:rsidR="00DA15BC" w:rsidRDefault="00DA15BC" w:rsidP="00EF6C40"/>
    <w:p w14:paraId="6BE56BFB" w14:textId="29E9F0FA" w:rsidR="00DA15BC" w:rsidRDefault="00DA15BC" w:rsidP="00EF6C40"/>
    <w:p w14:paraId="0ECE6517" w14:textId="2E517C49" w:rsidR="00DA15BC" w:rsidRDefault="00DA15BC" w:rsidP="00EF6C40"/>
    <w:p w14:paraId="0719BFE2" w14:textId="498C4E92" w:rsidR="00DA15BC" w:rsidRDefault="00DA15BC" w:rsidP="00EF6C40"/>
    <w:p w14:paraId="26AF0830" w14:textId="77777777" w:rsidR="00DA15BC" w:rsidRDefault="00DA15BC" w:rsidP="00EF6C40"/>
    <w:p w14:paraId="125D392C" w14:textId="17CCEA0B" w:rsidR="00405DF3" w:rsidRDefault="00405DF3" w:rsidP="00405DF3">
      <w:pPr>
        <w:pStyle w:val="Heading3"/>
      </w:pPr>
      <w:bookmarkStart w:id="223" w:name="_Toc44686574"/>
      <w:bookmarkStart w:id="224" w:name="_Toc47448343"/>
      <w:r>
        <w:lastRenderedPageBreak/>
        <w:t>Available and Selected Columns</w:t>
      </w:r>
      <w:bookmarkEnd w:id="223"/>
      <w:bookmarkEnd w:id="224"/>
    </w:p>
    <w:p w14:paraId="2B3B74B9" w14:textId="6DA901E2" w:rsidR="00337F89" w:rsidRPr="00337F89" w:rsidRDefault="00337F89" w:rsidP="00337F89">
      <w:r>
        <w:rPr>
          <w:noProof/>
        </w:rPr>
        <w:drawing>
          <wp:inline distT="0" distB="0" distL="0" distR="0" wp14:anchorId="07BA30E5" wp14:editId="0CF262FD">
            <wp:extent cx="4362450" cy="1257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62450" cy="1257300"/>
                    </a:xfrm>
                    <a:prstGeom prst="rect">
                      <a:avLst/>
                    </a:prstGeom>
                  </pic:spPr>
                </pic:pic>
              </a:graphicData>
            </a:graphic>
          </wp:inline>
        </w:drawing>
      </w:r>
    </w:p>
    <w:p w14:paraId="74D2FDF9" w14:textId="77777777" w:rsidR="006732A1" w:rsidRDefault="006732A1" w:rsidP="006732A1">
      <w:pPr>
        <w:pStyle w:val="Heading4"/>
      </w:pPr>
      <w:r>
        <w:t>Available Columns</w:t>
      </w:r>
    </w:p>
    <w:p w14:paraId="5D6632FD"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34BF05BA" w14:textId="77777777" w:rsidR="006732A1" w:rsidRDefault="006732A1" w:rsidP="006732A1">
      <w:pPr>
        <w:pStyle w:val="Heading4"/>
      </w:pPr>
      <w:r>
        <w:t>Selected Columns (In Display Order)</w:t>
      </w:r>
    </w:p>
    <w:p w14:paraId="1F4B870A"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2F8855A3" w14:textId="77777777" w:rsidR="006732A1" w:rsidRDefault="006732A1" w:rsidP="006732A1">
      <w:pPr>
        <w:pStyle w:val="Heading4"/>
      </w:pPr>
      <w:r>
        <w:t>Default</w:t>
      </w:r>
    </w:p>
    <w:p w14:paraId="1C4A213D"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2E9DE86" w14:textId="77777777" w:rsidR="006732A1" w:rsidRDefault="006732A1" w:rsidP="006732A1">
      <w:pPr>
        <w:pStyle w:val="Heading4"/>
      </w:pPr>
      <w:r>
        <w:t>Add &gt;&gt;</w:t>
      </w:r>
    </w:p>
    <w:p w14:paraId="410AB1D1"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254716C" w14:textId="77777777" w:rsidR="006732A1" w:rsidRDefault="006732A1" w:rsidP="006732A1">
      <w:pPr>
        <w:pStyle w:val="Heading4"/>
      </w:pPr>
      <w:r>
        <w:t>&lt;&lt; Remove</w:t>
      </w:r>
    </w:p>
    <w:p w14:paraId="0C90158D"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E97897C" w14:textId="77777777" w:rsidR="006732A1" w:rsidRDefault="006732A1" w:rsidP="006732A1">
      <w:pPr>
        <w:pStyle w:val="Heading4"/>
      </w:pPr>
      <w:r>
        <w:t>Move Up</w:t>
      </w:r>
    </w:p>
    <w:p w14:paraId="6682038E"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4CF508E" w14:textId="77777777" w:rsidR="006732A1" w:rsidRDefault="006732A1" w:rsidP="006732A1">
      <w:pPr>
        <w:pStyle w:val="Heading4"/>
      </w:pPr>
      <w:r>
        <w:t>Move Down</w:t>
      </w:r>
    </w:p>
    <w:p w14:paraId="405215A0" w14:textId="53A70079"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8CA0696" w14:textId="02E7A3C9" w:rsidR="00DA15BC" w:rsidRDefault="00DA15BC" w:rsidP="006732A1"/>
    <w:p w14:paraId="0B831962" w14:textId="77777777" w:rsidR="00DA15BC" w:rsidRDefault="00DA15BC" w:rsidP="006732A1"/>
    <w:p w14:paraId="712D76E3" w14:textId="1FDEA017" w:rsidR="00CB170D" w:rsidRDefault="00CB170D" w:rsidP="00CB170D">
      <w:pPr>
        <w:pStyle w:val="Heading3"/>
      </w:pPr>
      <w:bookmarkStart w:id="225" w:name="_Toc44686575"/>
      <w:bookmarkStart w:id="226" w:name="_Toc47448344"/>
      <w:r>
        <w:lastRenderedPageBreak/>
        <w:t>Output Destination</w:t>
      </w:r>
      <w:bookmarkEnd w:id="225"/>
      <w:bookmarkEnd w:id="226"/>
    </w:p>
    <w:p w14:paraId="3AB04828" w14:textId="18916D3E" w:rsidR="00337F89" w:rsidRPr="00337F89" w:rsidRDefault="00337F89" w:rsidP="00337F89">
      <w:r>
        <w:rPr>
          <w:noProof/>
        </w:rPr>
        <w:drawing>
          <wp:inline distT="0" distB="0" distL="0" distR="0" wp14:anchorId="1E18979A" wp14:editId="4BC879AB">
            <wp:extent cx="4391025" cy="156949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96062" cy="1571292"/>
                    </a:xfrm>
                    <a:prstGeom prst="rect">
                      <a:avLst/>
                    </a:prstGeom>
                  </pic:spPr>
                </pic:pic>
              </a:graphicData>
            </a:graphic>
          </wp:inline>
        </w:drawing>
      </w:r>
    </w:p>
    <w:p w14:paraId="2A90BED1" w14:textId="77777777" w:rsidR="00A15E29" w:rsidRDefault="00A15E29" w:rsidP="00A15E29">
      <w:pPr>
        <w:pStyle w:val="Heading4"/>
      </w:pPr>
      <w:r>
        <w:t>Destination Choice</w:t>
      </w:r>
    </w:p>
    <w:p w14:paraId="0DF5348A" w14:textId="77777777" w:rsidR="00A15E29" w:rsidRPr="00144B20" w:rsidRDefault="00A15E29" w:rsidP="00A15E29">
      <w:r>
        <w:t>To choose the destination where the document should be printed, please make sure that desired output destination choice bubble is toggled.</w:t>
      </w:r>
    </w:p>
    <w:p w14:paraId="12ED5918" w14:textId="77777777" w:rsidR="00A15E29" w:rsidRDefault="00A15E29" w:rsidP="00A15E29">
      <w:pPr>
        <w:pStyle w:val="Heading4"/>
      </w:pPr>
      <w:r>
        <w:t>Layout Choice</w:t>
      </w:r>
    </w:p>
    <w:p w14:paraId="367FA1B8" w14:textId="77777777" w:rsidR="00A15E29" w:rsidRPr="00144B20" w:rsidRDefault="00A15E29" w:rsidP="00A15E29">
      <w:r>
        <w:t>To choose the preferred layout of Landscape vs. Portrait, please make sure the desired option choice bubbled is toggled.</w:t>
      </w:r>
    </w:p>
    <w:p w14:paraId="596BEBEE" w14:textId="77777777" w:rsidR="00A15E29" w:rsidRDefault="00A15E29" w:rsidP="00A15E29">
      <w:pPr>
        <w:pStyle w:val="Heading4"/>
      </w:pPr>
      <w:r>
        <w:t>Lines Per Page</w:t>
      </w:r>
    </w:p>
    <w:p w14:paraId="1C46EC5E" w14:textId="77777777" w:rsidR="00A15E29" w:rsidRPr="00144B20" w:rsidRDefault="00A15E29" w:rsidP="00A15E29">
      <w:r w:rsidRPr="00211A1F">
        <w:t>Lines per page on the report when printing.</w:t>
      </w:r>
    </w:p>
    <w:p w14:paraId="67E6A2FE" w14:textId="77777777" w:rsidR="00A15E29" w:rsidRDefault="00A15E29" w:rsidP="00A15E29">
      <w:pPr>
        <w:pStyle w:val="Heading4"/>
      </w:pPr>
      <w:r>
        <w:t>Font</w:t>
      </w:r>
    </w:p>
    <w:p w14:paraId="1607EA1B"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48ACBCA3" w14:textId="77777777" w:rsidR="00A15E29" w:rsidRDefault="00A15E29" w:rsidP="00A15E29">
      <w:pPr>
        <w:pStyle w:val="Heading4"/>
      </w:pPr>
      <w:r>
        <w:t>Show Parameters? – Toggle Box</w:t>
      </w:r>
    </w:p>
    <w:p w14:paraId="25CDA736" w14:textId="77777777" w:rsidR="00A15E29" w:rsidRDefault="00A15E29" w:rsidP="00A15E29">
      <w:r>
        <w:t>To show parameters, make sure that the toggle box is ‘ticked’ with a checkmark.</w:t>
      </w:r>
    </w:p>
    <w:p w14:paraId="5D948EF8" w14:textId="77777777" w:rsidR="00A15E29" w:rsidRDefault="00A15E29" w:rsidP="00A15E29">
      <w:pPr>
        <w:pStyle w:val="Heading4"/>
      </w:pPr>
      <w:r>
        <w:t>Export to Excel? – Toggle Box</w:t>
      </w:r>
    </w:p>
    <w:p w14:paraId="273D9D75" w14:textId="77777777" w:rsidR="00A15E29" w:rsidRPr="00CC767A" w:rsidRDefault="00A15E29" w:rsidP="00A15E29">
      <w:r>
        <w:t>To export the printed file to an excel document, make sure that the Export to Excel toggle box is checked.</w:t>
      </w:r>
    </w:p>
    <w:p w14:paraId="01CE516C" w14:textId="77777777" w:rsidR="00A15E29" w:rsidRDefault="00A15E29" w:rsidP="00A15E29">
      <w:pPr>
        <w:pStyle w:val="Heading4"/>
      </w:pPr>
      <w:r>
        <w:t>Auto Run Excel? – Toggle Box</w:t>
      </w:r>
    </w:p>
    <w:p w14:paraId="63164D63" w14:textId="75792A59" w:rsidR="00A15E29" w:rsidRDefault="00A15E29" w:rsidP="00A15E29">
      <w:r>
        <w:t xml:space="preserve">To automatically open the </w:t>
      </w:r>
      <w:proofErr w:type="gramStart"/>
      <w:r>
        <w:t>new</w:t>
      </w:r>
      <w:proofErr w:type="gramEnd"/>
      <w:r>
        <w:t xml:space="preserve"> excel document, make sure that the Auto Run Excel toggle box is checked.</w:t>
      </w:r>
    </w:p>
    <w:p w14:paraId="445A9DDB" w14:textId="588E2FD5" w:rsidR="00DA15BC" w:rsidRDefault="00DA15BC" w:rsidP="00A15E29"/>
    <w:p w14:paraId="61CDF00B" w14:textId="7F11D52C" w:rsidR="00DA15BC" w:rsidRDefault="00DA15BC" w:rsidP="00A15E29"/>
    <w:p w14:paraId="6A2BE3E8" w14:textId="2BE409D8" w:rsidR="00DA15BC" w:rsidRDefault="00DA15BC" w:rsidP="00A15E29"/>
    <w:p w14:paraId="665A724B" w14:textId="09C00234" w:rsidR="00DA15BC" w:rsidRDefault="00DA15BC" w:rsidP="00A15E29"/>
    <w:p w14:paraId="262127CF" w14:textId="0D7588A1" w:rsidR="00DA15BC" w:rsidRDefault="00DA15BC" w:rsidP="00A15E29"/>
    <w:p w14:paraId="710738F7" w14:textId="77777777" w:rsidR="00DA15BC" w:rsidRDefault="00DA15BC" w:rsidP="00A15E29"/>
    <w:p w14:paraId="03A3B9F5" w14:textId="77777777" w:rsidR="00DA15BC" w:rsidRPr="00CC767A" w:rsidRDefault="00DA15BC" w:rsidP="00A15E29"/>
    <w:p w14:paraId="7082EA9E" w14:textId="60878A30" w:rsidR="002E4736" w:rsidRDefault="00DF0613" w:rsidP="002E4736">
      <w:pPr>
        <w:pStyle w:val="Heading2"/>
      </w:pPr>
      <w:bookmarkStart w:id="227" w:name="_Toc47448345"/>
      <w:r>
        <w:lastRenderedPageBreak/>
        <w:t xml:space="preserve">Roll Stock Consumed Report </w:t>
      </w:r>
      <w:r w:rsidR="002E4736">
        <w:t>[</w:t>
      </w:r>
      <w:r w:rsidR="009E7CB8">
        <w:t>MR)</w:t>
      </w:r>
      <w:r w:rsidR="002E4736">
        <w:t>]</w:t>
      </w:r>
      <w:bookmarkEnd w:id="227"/>
    </w:p>
    <w:p w14:paraId="4ACD46D4" w14:textId="3D214993" w:rsidR="00DA15BC" w:rsidRDefault="00DA15BC" w:rsidP="00DA15BC">
      <w:pPr>
        <w:rPr>
          <w:rFonts w:cstheme="minorHAnsi"/>
        </w:rPr>
      </w:pPr>
      <w:r w:rsidRPr="00BA07AC">
        <w:rPr>
          <w:rFonts w:cstheme="minorHAnsi"/>
        </w:rPr>
        <w:t>The raw materials roll stock report shows rolls of paper consumed for any date range. The report may be output computer screen, printer, fax, email or directly text file or to an excel format.</w:t>
      </w:r>
    </w:p>
    <w:p w14:paraId="41107155" w14:textId="339D7753" w:rsidR="00DA15BC" w:rsidRDefault="00DA15BC" w:rsidP="00DA15BC">
      <w:pPr>
        <w:rPr>
          <w:rFonts w:cstheme="minorHAnsi"/>
        </w:rPr>
      </w:pPr>
      <w:r w:rsidRPr="00BA07AC">
        <w:rPr>
          <w:rFonts w:cstheme="minorHAnsi"/>
        </w:rPr>
        <w:t>The print selection allows limited the report by item code, product category, date range and warehouse in summary or detail.</w:t>
      </w:r>
    </w:p>
    <w:p w14:paraId="3AF784C4" w14:textId="77777777" w:rsidR="00DA15BC" w:rsidRPr="00DA15BC" w:rsidRDefault="00DA15BC" w:rsidP="00DA15BC"/>
    <w:p w14:paraId="69892F8F" w14:textId="47D0AE63" w:rsidR="00CB170D" w:rsidRDefault="00CB170D" w:rsidP="00CB170D">
      <w:pPr>
        <w:pStyle w:val="Heading3"/>
      </w:pPr>
      <w:bookmarkStart w:id="228" w:name="_Toc44686577"/>
      <w:bookmarkStart w:id="229" w:name="_Toc47448346"/>
      <w:r>
        <w:t>Selection Parameters</w:t>
      </w:r>
      <w:bookmarkEnd w:id="228"/>
      <w:bookmarkEnd w:id="229"/>
    </w:p>
    <w:p w14:paraId="2BBEECA0" w14:textId="57A161CE" w:rsidR="00337F89" w:rsidRPr="00337F89" w:rsidRDefault="00337F89" w:rsidP="00337F89">
      <w:r>
        <w:rPr>
          <w:noProof/>
        </w:rPr>
        <w:drawing>
          <wp:inline distT="0" distB="0" distL="0" distR="0" wp14:anchorId="65321358" wp14:editId="4D1D0C4E">
            <wp:extent cx="4410075" cy="1685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10075" cy="1685925"/>
                    </a:xfrm>
                    <a:prstGeom prst="rect">
                      <a:avLst/>
                    </a:prstGeom>
                  </pic:spPr>
                </pic:pic>
              </a:graphicData>
            </a:graphic>
          </wp:inline>
        </w:drawing>
      </w:r>
    </w:p>
    <w:p w14:paraId="22F0436A" w14:textId="424D1136" w:rsidR="00337F89" w:rsidRDefault="00337F89" w:rsidP="00337F89">
      <w:pPr>
        <w:pStyle w:val="Heading4"/>
      </w:pPr>
      <w:r>
        <w:t>Beginning Item # / Ending Item #</w:t>
      </w:r>
    </w:p>
    <w:p w14:paraId="7D27ACCA" w14:textId="2B6AEA87" w:rsidR="00F55351" w:rsidRPr="00E5397E" w:rsidRDefault="00F55351" w:rsidP="00F55351">
      <w:r>
        <w:t>Enter the beginning and ending Item Number to run the report for.</w:t>
      </w:r>
    </w:p>
    <w:p w14:paraId="752E512F" w14:textId="328C0949" w:rsidR="00337F89" w:rsidRDefault="00337F89" w:rsidP="00337F89">
      <w:pPr>
        <w:pStyle w:val="Heading4"/>
      </w:pPr>
      <w:r>
        <w:t>Beginning Category / Ending Category</w:t>
      </w:r>
    </w:p>
    <w:p w14:paraId="224B21E4" w14:textId="60563CCF" w:rsidR="00F55351" w:rsidRPr="00E5397E" w:rsidRDefault="00F55351" w:rsidP="00F55351">
      <w:r>
        <w:t>Enter the beginning and ending Category to run the report for.</w:t>
      </w:r>
    </w:p>
    <w:p w14:paraId="7657033C" w14:textId="442DAFC6" w:rsidR="00337F89" w:rsidRDefault="00337F89" w:rsidP="00337F89">
      <w:pPr>
        <w:pStyle w:val="Heading4"/>
      </w:pPr>
      <w:r>
        <w:t>Beginning Date / Ending Date</w:t>
      </w:r>
    </w:p>
    <w:p w14:paraId="7B06A80A" w14:textId="5E4A379F" w:rsidR="00F55351" w:rsidRPr="00E5397E" w:rsidRDefault="00F55351" w:rsidP="00F55351">
      <w:r>
        <w:t>Enter the beginning and ending Date to run the report for.</w:t>
      </w:r>
    </w:p>
    <w:p w14:paraId="03240AD0" w14:textId="1EA255C3" w:rsidR="00337F89" w:rsidRDefault="00337F89" w:rsidP="00337F89">
      <w:pPr>
        <w:pStyle w:val="Heading4"/>
      </w:pPr>
      <w:r>
        <w:t>Beginning Warehouse / Ending Warehouse</w:t>
      </w:r>
    </w:p>
    <w:p w14:paraId="5C55D552" w14:textId="44DF6DEF" w:rsidR="00F55351" w:rsidRPr="00E5397E" w:rsidRDefault="00F55351" w:rsidP="00F55351">
      <w:r>
        <w:t>Enter the beginning and ending Warehouse to run the report for.</w:t>
      </w:r>
    </w:p>
    <w:p w14:paraId="11C1ADED" w14:textId="08515766" w:rsidR="00337F89" w:rsidRDefault="00337F89" w:rsidP="00337F89">
      <w:pPr>
        <w:pStyle w:val="Heading4"/>
      </w:pPr>
      <w:r>
        <w:t>Material Type: Paper – Toggle Box</w:t>
      </w:r>
    </w:p>
    <w:p w14:paraId="11C6D321" w14:textId="1B928A7C" w:rsidR="00EF6C40" w:rsidRDefault="00EF6C40" w:rsidP="00EF6C40">
      <w:r>
        <w:t>To include paper roll stock in the report, make sure that the Paper toggle box is checked.</w:t>
      </w:r>
    </w:p>
    <w:p w14:paraId="288800CF" w14:textId="17340BF5" w:rsidR="00337F89" w:rsidRDefault="00337F89" w:rsidP="00337F89">
      <w:pPr>
        <w:pStyle w:val="Heading4"/>
      </w:pPr>
      <w:r>
        <w:t>Material Type: Board – Toggle Box</w:t>
      </w:r>
    </w:p>
    <w:p w14:paraId="51D64193" w14:textId="5BA4C6DC" w:rsidR="00EF6C40" w:rsidRDefault="00EF6C40" w:rsidP="00EF6C40">
      <w:r>
        <w:t>To include board roll stock in the report, make sure that the Board toggle box is checked.</w:t>
      </w:r>
    </w:p>
    <w:p w14:paraId="0493C27F" w14:textId="29A8126B" w:rsidR="00337F89" w:rsidRDefault="00337F89" w:rsidP="00337F89">
      <w:pPr>
        <w:pStyle w:val="Heading4"/>
      </w:pPr>
      <w:r>
        <w:t>Material Type: Subtotal by Category – Toggle Box</w:t>
      </w:r>
    </w:p>
    <w:p w14:paraId="227F65D9" w14:textId="18E3D2AB" w:rsidR="00EF6C40" w:rsidRDefault="00EF6C40" w:rsidP="00EF6C40">
      <w:r>
        <w:t>To subtotal all inventory by their category, make sure that the Subtotal by Category toggle box is checked.</w:t>
      </w:r>
    </w:p>
    <w:p w14:paraId="33993C95" w14:textId="0F637CA6" w:rsidR="00337F89" w:rsidRDefault="00337F89" w:rsidP="00337F89">
      <w:pPr>
        <w:pStyle w:val="Heading4"/>
      </w:pPr>
      <w:r>
        <w:t>Material Type: Subtotal by Item – Toggle Box</w:t>
      </w:r>
    </w:p>
    <w:p w14:paraId="4BC82745" w14:textId="50995CB5" w:rsidR="00EF6C40" w:rsidRDefault="00EF6C40" w:rsidP="00EF6C40">
      <w:r>
        <w:t>To subtotal all inventory by their item, make sure that the Subtotal by Item toggle box is checked.</w:t>
      </w:r>
    </w:p>
    <w:p w14:paraId="26866299" w14:textId="6E876F75" w:rsidR="00F9749E" w:rsidRDefault="00F9749E" w:rsidP="00EF6C40"/>
    <w:p w14:paraId="5CCBC108" w14:textId="5423CFD7" w:rsidR="00F9749E" w:rsidRDefault="00F9749E" w:rsidP="00EF6C40"/>
    <w:p w14:paraId="7CE9514E" w14:textId="77777777" w:rsidR="00F9749E" w:rsidRDefault="00F9749E" w:rsidP="00EF6C40"/>
    <w:p w14:paraId="15020F9A" w14:textId="7B088A88" w:rsidR="00405DF3" w:rsidRDefault="00405DF3" w:rsidP="00405DF3">
      <w:pPr>
        <w:pStyle w:val="Heading3"/>
      </w:pPr>
      <w:bookmarkStart w:id="230" w:name="_Toc44686578"/>
      <w:bookmarkStart w:id="231" w:name="_Toc47448347"/>
      <w:r>
        <w:lastRenderedPageBreak/>
        <w:t>Available and Selected Columns</w:t>
      </w:r>
      <w:bookmarkEnd w:id="230"/>
      <w:bookmarkEnd w:id="231"/>
    </w:p>
    <w:p w14:paraId="11B780B1" w14:textId="1341B18B" w:rsidR="00337F89" w:rsidRPr="00337F89" w:rsidRDefault="00337F89" w:rsidP="00337F89">
      <w:r>
        <w:rPr>
          <w:noProof/>
        </w:rPr>
        <w:drawing>
          <wp:inline distT="0" distB="0" distL="0" distR="0" wp14:anchorId="5A44DF3C" wp14:editId="1F34F46A">
            <wp:extent cx="4343400" cy="12477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43400" cy="1247775"/>
                    </a:xfrm>
                    <a:prstGeom prst="rect">
                      <a:avLst/>
                    </a:prstGeom>
                  </pic:spPr>
                </pic:pic>
              </a:graphicData>
            </a:graphic>
          </wp:inline>
        </w:drawing>
      </w:r>
    </w:p>
    <w:p w14:paraId="5FA41F80" w14:textId="77777777" w:rsidR="006732A1" w:rsidRDefault="006732A1" w:rsidP="006732A1">
      <w:pPr>
        <w:pStyle w:val="Heading4"/>
      </w:pPr>
      <w:r>
        <w:t>Available Columns</w:t>
      </w:r>
    </w:p>
    <w:p w14:paraId="365965CA"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1EA2CCA1" w14:textId="77777777" w:rsidR="006732A1" w:rsidRDefault="006732A1" w:rsidP="006732A1">
      <w:pPr>
        <w:pStyle w:val="Heading4"/>
      </w:pPr>
      <w:r>
        <w:t>Selected Columns (In Display Order)</w:t>
      </w:r>
    </w:p>
    <w:p w14:paraId="6690F296"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61B743E0" w14:textId="77777777" w:rsidR="006732A1" w:rsidRDefault="006732A1" w:rsidP="006732A1">
      <w:pPr>
        <w:pStyle w:val="Heading4"/>
      </w:pPr>
      <w:r>
        <w:t>Default</w:t>
      </w:r>
    </w:p>
    <w:p w14:paraId="4EB3CAFB"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27EDA85" w14:textId="77777777" w:rsidR="006732A1" w:rsidRDefault="006732A1" w:rsidP="006732A1">
      <w:pPr>
        <w:pStyle w:val="Heading4"/>
      </w:pPr>
      <w:r>
        <w:t>Add &gt;&gt;</w:t>
      </w:r>
    </w:p>
    <w:p w14:paraId="37920A44"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8A0A665" w14:textId="77777777" w:rsidR="006732A1" w:rsidRDefault="006732A1" w:rsidP="006732A1">
      <w:pPr>
        <w:pStyle w:val="Heading4"/>
      </w:pPr>
      <w:r>
        <w:t>&lt;&lt; Remove</w:t>
      </w:r>
    </w:p>
    <w:p w14:paraId="461C6CC6"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B85B9FA" w14:textId="77777777" w:rsidR="006732A1" w:rsidRDefault="006732A1" w:rsidP="006732A1">
      <w:pPr>
        <w:pStyle w:val="Heading4"/>
      </w:pPr>
      <w:r>
        <w:t>Move Up</w:t>
      </w:r>
    </w:p>
    <w:p w14:paraId="643C81B0"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0481CED" w14:textId="77777777" w:rsidR="006732A1" w:rsidRDefault="006732A1" w:rsidP="006732A1">
      <w:pPr>
        <w:pStyle w:val="Heading4"/>
      </w:pPr>
      <w:r>
        <w:t>Move Down</w:t>
      </w:r>
    </w:p>
    <w:p w14:paraId="698A575C"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93D1191" w14:textId="77777777" w:rsidR="00A15E29" w:rsidRPr="00A15E29" w:rsidRDefault="00A15E29" w:rsidP="00A15E29"/>
    <w:p w14:paraId="474912BD" w14:textId="32B0CA74" w:rsidR="00CB170D" w:rsidRDefault="00CB170D" w:rsidP="00CB170D">
      <w:pPr>
        <w:pStyle w:val="Heading3"/>
      </w:pPr>
      <w:bookmarkStart w:id="232" w:name="_Toc44686579"/>
      <w:bookmarkStart w:id="233" w:name="_Toc47448348"/>
      <w:r>
        <w:lastRenderedPageBreak/>
        <w:t>Output Destination</w:t>
      </w:r>
      <w:bookmarkEnd w:id="232"/>
      <w:bookmarkEnd w:id="233"/>
    </w:p>
    <w:p w14:paraId="4353A5B3" w14:textId="6C4A8098" w:rsidR="00337F89" w:rsidRPr="00337F89" w:rsidRDefault="00337F89" w:rsidP="00337F89">
      <w:r>
        <w:rPr>
          <w:noProof/>
        </w:rPr>
        <w:drawing>
          <wp:inline distT="0" distB="0" distL="0" distR="0" wp14:anchorId="013440C2" wp14:editId="4CA4F791">
            <wp:extent cx="4505325" cy="18383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05325" cy="1838325"/>
                    </a:xfrm>
                    <a:prstGeom prst="rect">
                      <a:avLst/>
                    </a:prstGeom>
                  </pic:spPr>
                </pic:pic>
              </a:graphicData>
            </a:graphic>
          </wp:inline>
        </w:drawing>
      </w:r>
    </w:p>
    <w:p w14:paraId="36D7ED33" w14:textId="77777777" w:rsidR="00A15E29" w:rsidRDefault="00A15E29" w:rsidP="00A15E29">
      <w:pPr>
        <w:pStyle w:val="Heading4"/>
      </w:pPr>
      <w:r>
        <w:t>Destination Choice</w:t>
      </w:r>
    </w:p>
    <w:p w14:paraId="14B38B61" w14:textId="77777777" w:rsidR="00A15E29" w:rsidRPr="00144B20" w:rsidRDefault="00A15E29" w:rsidP="00A15E29">
      <w:r>
        <w:t>To choose the destination where the document should be printed, please make sure that desired output destination choice bubble is toggled.</w:t>
      </w:r>
    </w:p>
    <w:p w14:paraId="46F6D783" w14:textId="77777777" w:rsidR="00A15E29" w:rsidRDefault="00A15E29" w:rsidP="00A15E29">
      <w:pPr>
        <w:pStyle w:val="Heading4"/>
      </w:pPr>
      <w:r>
        <w:t>Layout Choice</w:t>
      </w:r>
    </w:p>
    <w:p w14:paraId="06B69D2D" w14:textId="77777777" w:rsidR="00A15E29" w:rsidRPr="00144B20" w:rsidRDefault="00A15E29" w:rsidP="00A15E29">
      <w:r>
        <w:t>To choose the preferred layout of Landscape vs. Portrait, please make sure the desired option choice bubbled is toggled.</w:t>
      </w:r>
    </w:p>
    <w:p w14:paraId="26B87FFF" w14:textId="77777777" w:rsidR="00A15E29" w:rsidRDefault="00A15E29" w:rsidP="00A15E29">
      <w:pPr>
        <w:pStyle w:val="Heading4"/>
      </w:pPr>
      <w:r>
        <w:t>Lines Per Page</w:t>
      </w:r>
    </w:p>
    <w:p w14:paraId="0F131967" w14:textId="77777777" w:rsidR="00A15E29" w:rsidRPr="00144B20" w:rsidRDefault="00A15E29" w:rsidP="00A15E29">
      <w:r w:rsidRPr="00211A1F">
        <w:t>Lines per page on the report when printing.</w:t>
      </w:r>
    </w:p>
    <w:p w14:paraId="6AC24DFF" w14:textId="77777777" w:rsidR="00A15E29" w:rsidRDefault="00A15E29" w:rsidP="00A15E29">
      <w:pPr>
        <w:pStyle w:val="Heading4"/>
      </w:pPr>
      <w:r>
        <w:t>Font</w:t>
      </w:r>
    </w:p>
    <w:p w14:paraId="3B3717B6" w14:textId="77777777" w:rsidR="00A15E29" w:rsidRPr="00144B20" w:rsidRDefault="00A15E29" w:rsidP="00A15E29">
      <w:r w:rsidRPr="00211A1F">
        <w:t xml:space="preserve">Enter the font number to use with this report </w:t>
      </w:r>
      <w:r>
        <w:t>(</w:t>
      </w:r>
      <w:r w:rsidRPr="00211A1F">
        <w:t>Font 11 is defa</w:t>
      </w:r>
      <w:r>
        <w:t>u</w:t>
      </w:r>
      <w:r w:rsidRPr="00211A1F">
        <w:t>lt</w:t>
      </w:r>
      <w:r>
        <w:t>)</w:t>
      </w:r>
      <w:r w:rsidRPr="00211A1F">
        <w:t>.</w:t>
      </w:r>
    </w:p>
    <w:p w14:paraId="4B95866B" w14:textId="77777777" w:rsidR="00A15E29" w:rsidRDefault="00A15E29" w:rsidP="00A15E29">
      <w:pPr>
        <w:pStyle w:val="Heading4"/>
      </w:pPr>
      <w:r>
        <w:t>Show Parameters? – Toggle Box</w:t>
      </w:r>
    </w:p>
    <w:p w14:paraId="4252A6E4" w14:textId="77777777" w:rsidR="00A15E29" w:rsidRDefault="00A15E29" w:rsidP="00A15E29">
      <w:r>
        <w:t>To show parameters, make sure that the toggle box is ‘ticked’ with a checkmark.</w:t>
      </w:r>
    </w:p>
    <w:p w14:paraId="77D94181" w14:textId="77777777" w:rsidR="00A15E29" w:rsidRDefault="00A15E29" w:rsidP="00A15E29">
      <w:pPr>
        <w:pStyle w:val="Heading4"/>
      </w:pPr>
      <w:r>
        <w:t>Export to Excel? – Toggle Box</w:t>
      </w:r>
    </w:p>
    <w:p w14:paraId="64B2F968" w14:textId="77777777" w:rsidR="00A15E29" w:rsidRPr="00CC767A" w:rsidRDefault="00A15E29" w:rsidP="00A15E29">
      <w:r>
        <w:t>To export the printed file to an excel document, make sure that the Export to Excel toggle box is checked.</w:t>
      </w:r>
    </w:p>
    <w:p w14:paraId="4116FB40" w14:textId="77777777" w:rsidR="00A15E29" w:rsidRDefault="00A15E29" w:rsidP="00A15E29">
      <w:pPr>
        <w:pStyle w:val="Heading4"/>
      </w:pPr>
      <w:r>
        <w:t>Auto Run Excel? – Toggle Box</w:t>
      </w:r>
    </w:p>
    <w:p w14:paraId="29B19261" w14:textId="77777777" w:rsidR="00A15E29" w:rsidRPr="00CC767A" w:rsidRDefault="00A15E29" w:rsidP="00A15E29">
      <w:r>
        <w:t>To automatically open the new excel document, make sure that the Auto Run Excel toggle box is checked.</w:t>
      </w:r>
    </w:p>
    <w:p w14:paraId="1C495BB2" w14:textId="77777777" w:rsidR="00A15E29" w:rsidRDefault="00A15E29" w:rsidP="00A15E29">
      <w:pPr>
        <w:pStyle w:val="Heading4"/>
      </w:pPr>
      <w:r>
        <w:t>If Yes, File Name</w:t>
      </w:r>
    </w:p>
    <w:p w14:paraId="454F87F1" w14:textId="77777777" w:rsidR="00A15E29" w:rsidRDefault="00A15E29" w:rsidP="00A15E29">
      <w:r>
        <w:t>If exporting the file to Excel, enter the desired file name.</w:t>
      </w:r>
    </w:p>
    <w:p w14:paraId="6761F59F" w14:textId="26CEF27A" w:rsidR="009E7CB8" w:rsidRDefault="009E7CB8" w:rsidP="009E7CB8"/>
    <w:p w14:paraId="6C390CE8" w14:textId="1790A26E" w:rsidR="00DA15BC" w:rsidRDefault="00DA15BC" w:rsidP="009E7CB8"/>
    <w:p w14:paraId="22B424DD" w14:textId="697B9513" w:rsidR="00DA15BC" w:rsidRDefault="00DA15BC" w:rsidP="009E7CB8"/>
    <w:p w14:paraId="4512DC0F" w14:textId="77777777" w:rsidR="00DA15BC" w:rsidRPr="009E7CB8" w:rsidRDefault="00DA15BC" w:rsidP="009E7CB8"/>
    <w:p w14:paraId="21A777C5" w14:textId="43B3CB17" w:rsidR="002E4736" w:rsidRDefault="00DF0613" w:rsidP="002E4736">
      <w:pPr>
        <w:pStyle w:val="Heading2"/>
      </w:pPr>
      <w:bookmarkStart w:id="234" w:name="_Toc47448349"/>
      <w:r>
        <w:lastRenderedPageBreak/>
        <w:t xml:space="preserve">Transaction by TON/MSF </w:t>
      </w:r>
      <w:r w:rsidR="002E4736">
        <w:t>[</w:t>
      </w:r>
      <w:r w:rsidR="009E7CB8">
        <w:t>MR!</w:t>
      </w:r>
      <w:r w:rsidR="002E4736">
        <w:t>]</w:t>
      </w:r>
      <w:bookmarkEnd w:id="234"/>
    </w:p>
    <w:p w14:paraId="63831382" w14:textId="6CAFD0D5" w:rsidR="00DA15BC" w:rsidRDefault="00DA15BC" w:rsidP="00DA15BC">
      <w:pPr>
        <w:rPr>
          <w:rFonts w:cstheme="minorHAnsi"/>
        </w:rPr>
      </w:pPr>
      <w:r w:rsidRPr="005D35C7">
        <w:rPr>
          <w:rFonts w:cstheme="minorHAnsi"/>
        </w:rPr>
        <w:t>The raw materials roll stock report shows rolls of paper consumed for any date range. The report may be output computer screen, printer, fax, email or directly text file or to an excel format.</w:t>
      </w:r>
    </w:p>
    <w:p w14:paraId="2FEB78A9" w14:textId="7780B9D7" w:rsidR="00DA15BC" w:rsidRPr="00DA15BC" w:rsidRDefault="00DA15BC" w:rsidP="00DA15BC">
      <w:r w:rsidRPr="005D35C7">
        <w:rPr>
          <w:rFonts w:cstheme="minorHAnsi"/>
        </w:rPr>
        <w:t>The print selection allows limited the report by item code, product category, date range and warehouse in summary or detail.</w:t>
      </w:r>
    </w:p>
    <w:p w14:paraId="6D8866B4" w14:textId="6D75C3B5" w:rsidR="00CB170D" w:rsidRDefault="00CB170D" w:rsidP="00CB170D">
      <w:pPr>
        <w:pStyle w:val="Heading3"/>
      </w:pPr>
      <w:bookmarkStart w:id="235" w:name="_Toc44686581"/>
      <w:bookmarkStart w:id="236" w:name="_Toc47448350"/>
      <w:r>
        <w:t>Selection Parameters</w:t>
      </w:r>
      <w:bookmarkEnd w:id="235"/>
      <w:bookmarkEnd w:id="236"/>
    </w:p>
    <w:p w14:paraId="59E1E9C5" w14:textId="0DC5CD5D" w:rsidR="00337F89" w:rsidRPr="00337F89" w:rsidRDefault="00C33AAA" w:rsidP="00337F89">
      <w:r>
        <w:rPr>
          <w:noProof/>
        </w:rPr>
        <w:drawing>
          <wp:inline distT="0" distB="0" distL="0" distR="0" wp14:anchorId="786431B0" wp14:editId="36D32306">
            <wp:extent cx="4200525" cy="18573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00525" cy="1857375"/>
                    </a:xfrm>
                    <a:prstGeom prst="rect">
                      <a:avLst/>
                    </a:prstGeom>
                  </pic:spPr>
                </pic:pic>
              </a:graphicData>
            </a:graphic>
          </wp:inline>
        </w:drawing>
      </w:r>
    </w:p>
    <w:p w14:paraId="24D90A98" w14:textId="6E8854E7" w:rsidR="00CB170D" w:rsidRDefault="00337F89" w:rsidP="00CB170D">
      <w:pPr>
        <w:pStyle w:val="Heading4"/>
      </w:pPr>
      <w:r>
        <w:t xml:space="preserve">Beginning </w:t>
      </w:r>
      <w:r w:rsidR="00C33AAA">
        <w:t>Item #</w:t>
      </w:r>
      <w:r>
        <w:t xml:space="preserve"> / Ending </w:t>
      </w:r>
      <w:r w:rsidR="00C33AAA">
        <w:t>Item #</w:t>
      </w:r>
    </w:p>
    <w:p w14:paraId="4A893B32" w14:textId="3742DB87" w:rsidR="00F55351" w:rsidRPr="00E5397E" w:rsidRDefault="00F55351" w:rsidP="00F55351">
      <w:r>
        <w:t>Enter the beginning and ending Item Number to run the report for.</w:t>
      </w:r>
    </w:p>
    <w:p w14:paraId="25ACB1F0" w14:textId="244ADA31" w:rsidR="00337F89" w:rsidRDefault="00337F89" w:rsidP="00337F89">
      <w:pPr>
        <w:pStyle w:val="Heading4"/>
      </w:pPr>
      <w:r>
        <w:t>Beginning Category / Ending Category</w:t>
      </w:r>
    </w:p>
    <w:p w14:paraId="5026F702" w14:textId="3959C5E9" w:rsidR="00F55351" w:rsidRPr="00E5397E" w:rsidRDefault="00F55351" w:rsidP="00F55351">
      <w:r>
        <w:t>Enter the beginning and ending Category to run the report for.</w:t>
      </w:r>
    </w:p>
    <w:p w14:paraId="6D330E24" w14:textId="54340D65" w:rsidR="00337F89" w:rsidRDefault="00337F89" w:rsidP="00337F89">
      <w:pPr>
        <w:pStyle w:val="Heading4"/>
      </w:pPr>
      <w:r>
        <w:t xml:space="preserve">Beginning </w:t>
      </w:r>
      <w:r w:rsidR="00C33AAA">
        <w:t>Date</w:t>
      </w:r>
      <w:r>
        <w:t xml:space="preserve"> / Ending </w:t>
      </w:r>
      <w:r w:rsidR="00C33AAA">
        <w:t>Date</w:t>
      </w:r>
    </w:p>
    <w:p w14:paraId="455DF265" w14:textId="51B8119E" w:rsidR="00F55351" w:rsidRPr="00E5397E" w:rsidRDefault="00F55351" w:rsidP="00F55351">
      <w:r>
        <w:t>Enter the beginning and ending Date to run the report for.</w:t>
      </w:r>
    </w:p>
    <w:p w14:paraId="403A9E7E" w14:textId="581140C0" w:rsidR="00337F89" w:rsidRDefault="00337F89" w:rsidP="00337F89">
      <w:pPr>
        <w:pStyle w:val="Heading4"/>
      </w:pPr>
      <w:r>
        <w:t xml:space="preserve">Beginning </w:t>
      </w:r>
      <w:r w:rsidR="00C33AAA">
        <w:t>Vendor</w:t>
      </w:r>
      <w:r>
        <w:t xml:space="preserve"> / Ending </w:t>
      </w:r>
      <w:r w:rsidR="00C33AAA">
        <w:t>Vendor</w:t>
      </w:r>
    </w:p>
    <w:p w14:paraId="7F8B0964" w14:textId="658CFE18" w:rsidR="00F55351" w:rsidRPr="00E5397E" w:rsidRDefault="00F55351" w:rsidP="00F55351">
      <w:r>
        <w:t>Enter the beginning and ending Vendor to run the report for.</w:t>
      </w:r>
    </w:p>
    <w:p w14:paraId="334E64D9" w14:textId="086F4A26" w:rsidR="00337F89" w:rsidRDefault="00EF6C40" w:rsidP="00337F89">
      <w:pPr>
        <w:pStyle w:val="Heading4"/>
      </w:pPr>
      <w:r>
        <w:t xml:space="preserve">Transaction Type: </w:t>
      </w:r>
      <w:r w:rsidR="00C33AAA">
        <w:t>Receipts? – Toggle Box</w:t>
      </w:r>
    </w:p>
    <w:p w14:paraId="7FB3FF03" w14:textId="6734F136" w:rsidR="00EF6C40" w:rsidRDefault="00EF6C40" w:rsidP="00EF6C40">
      <w:r>
        <w:t>To include Receipt transactions in the re</w:t>
      </w:r>
      <w:r w:rsidR="0035206B">
        <w:t>port</w:t>
      </w:r>
      <w:r>
        <w:t xml:space="preserve">, make sure that the </w:t>
      </w:r>
      <w:r w:rsidR="0035206B">
        <w:t>Receipts</w:t>
      </w:r>
      <w:r>
        <w:t xml:space="preserve"> toggle box is checked.</w:t>
      </w:r>
    </w:p>
    <w:p w14:paraId="617F9AB1" w14:textId="2B122378" w:rsidR="00337F89" w:rsidRDefault="00EF6C40" w:rsidP="00337F89">
      <w:pPr>
        <w:pStyle w:val="Heading4"/>
      </w:pPr>
      <w:r>
        <w:t xml:space="preserve">Transaction Type: </w:t>
      </w:r>
      <w:r w:rsidR="00C33AAA">
        <w:t>Issues? – Toggle Box</w:t>
      </w:r>
    </w:p>
    <w:p w14:paraId="71203062" w14:textId="15DC1495" w:rsidR="0035206B" w:rsidRDefault="0035206B" w:rsidP="0035206B">
      <w:r>
        <w:t>To include Issue transactions in the report, make sure that the Issues toggle box is checked.</w:t>
      </w:r>
    </w:p>
    <w:p w14:paraId="775E6B8A" w14:textId="71E76D8F" w:rsidR="00337F89" w:rsidRDefault="00EF6C40" w:rsidP="00337F89">
      <w:pPr>
        <w:pStyle w:val="Heading4"/>
      </w:pPr>
      <w:r>
        <w:t xml:space="preserve">Transaction Type: </w:t>
      </w:r>
      <w:r w:rsidR="00C33AAA">
        <w:t>Transfers? – Toggle Box</w:t>
      </w:r>
    </w:p>
    <w:p w14:paraId="7AED0979" w14:textId="7B420630" w:rsidR="0035206B" w:rsidRDefault="0035206B" w:rsidP="0035206B">
      <w:r>
        <w:t>To include Transfer transactions in the report, make sure that the Transfers toggle box is checked.</w:t>
      </w:r>
    </w:p>
    <w:p w14:paraId="6E116576" w14:textId="56630547" w:rsidR="00C33AAA" w:rsidRDefault="00EF6C40" w:rsidP="00C33AAA">
      <w:pPr>
        <w:pStyle w:val="Heading4"/>
      </w:pPr>
      <w:r>
        <w:t xml:space="preserve">Transaction Type: </w:t>
      </w:r>
      <w:r w:rsidR="00C33AAA">
        <w:t>Adjustments? – Toggle Box</w:t>
      </w:r>
    </w:p>
    <w:p w14:paraId="72915A1E" w14:textId="074A7EF6" w:rsidR="0035206B" w:rsidRDefault="0035206B" w:rsidP="0035206B">
      <w:r>
        <w:t>To include Adjustment transactions in the report, make sure that the Adjustments toggle box is checked.</w:t>
      </w:r>
    </w:p>
    <w:p w14:paraId="492D41E1" w14:textId="2FCE5839" w:rsidR="00C33AAA" w:rsidRDefault="00EF6C40" w:rsidP="00C33AAA">
      <w:pPr>
        <w:pStyle w:val="Heading4"/>
      </w:pPr>
      <w:r>
        <w:t xml:space="preserve">Transaction Type: </w:t>
      </w:r>
      <w:r w:rsidR="00C33AAA">
        <w:t>Cycle Counts? – Toggle Box</w:t>
      </w:r>
    </w:p>
    <w:p w14:paraId="4D3B3825" w14:textId="11978769" w:rsidR="0035206B" w:rsidRDefault="0035206B" w:rsidP="0035206B">
      <w:r>
        <w:t>To include Cycle Count transactions in the report, make sure that the Cycle Counts toggle box is checked.</w:t>
      </w:r>
    </w:p>
    <w:p w14:paraId="7ADB7877" w14:textId="1CEE0AFD" w:rsidR="00405DF3" w:rsidRDefault="00405DF3" w:rsidP="00405DF3">
      <w:pPr>
        <w:pStyle w:val="Heading3"/>
      </w:pPr>
      <w:bookmarkStart w:id="237" w:name="_Toc44686582"/>
      <w:bookmarkStart w:id="238" w:name="_Toc47448351"/>
      <w:r>
        <w:lastRenderedPageBreak/>
        <w:t>Available and Selected Columns</w:t>
      </w:r>
      <w:bookmarkEnd w:id="237"/>
      <w:bookmarkEnd w:id="238"/>
    </w:p>
    <w:p w14:paraId="732855F0" w14:textId="3D9FD41F" w:rsidR="00337F89" w:rsidRPr="00337F89" w:rsidRDefault="00C33AAA" w:rsidP="00337F89">
      <w:r>
        <w:rPr>
          <w:noProof/>
        </w:rPr>
        <w:drawing>
          <wp:inline distT="0" distB="0" distL="0" distR="0" wp14:anchorId="37997D42" wp14:editId="16671835">
            <wp:extent cx="4381500" cy="1276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381500" cy="1276350"/>
                    </a:xfrm>
                    <a:prstGeom prst="rect">
                      <a:avLst/>
                    </a:prstGeom>
                  </pic:spPr>
                </pic:pic>
              </a:graphicData>
            </a:graphic>
          </wp:inline>
        </w:drawing>
      </w:r>
    </w:p>
    <w:p w14:paraId="6265DBBD" w14:textId="77777777" w:rsidR="006732A1" w:rsidRDefault="006732A1" w:rsidP="006732A1">
      <w:pPr>
        <w:pStyle w:val="Heading4"/>
      </w:pPr>
      <w:r>
        <w:t>Available Columns</w:t>
      </w:r>
    </w:p>
    <w:p w14:paraId="78ABC84F"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7130790E" w14:textId="77777777" w:rsidR="006732A1" w:rsidRDefault="006732A1" w:rsidP="006732A1">
      <w:pPr>
        <w:pStyle w:val="Heading4"/>
      </w:pPr>
      <w:r>
        <w:t>Selected Columns (In Display Order)</w:t>
      </w:r>
    </w:p>
    <w:p w14:paraId="6BA0FFC0"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1A8057B9" w14:textId="77777777" w:rsidR="006732A1" w:rsidRDefault="006732A1" w:rsidP="006732A1">
      <w:pPr>
        <w:pStyle w:val="Heading4"/>
      </w:pPr>
      <w:r>
        <w:t>Default</w:t>
      </w:r>
    </w:p>
    <w:p w14:paraId="48B20822"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0EED578" w14:textId="77777777" w:rsidR="006732A1" w:rsidRDefault="006732A1" w:rsidP="006732A1">
      <w:pPr>
        <w:pStyle w:val="Heading4"/>
      </w:pPr>
      <w:r>
        <w:t>Add &gt;&gt;</w:t>
      </w:r>
    </w:p>
    <w:p w14:paraId="158043A0"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4AEFB4F" w14:textId="77777777" w:rsidR="006732A1" w:rsidRDefault="006732A1" w:rsidP="006732A1">
      <w:pPr>
        <w:pStyle w:val="Heading4"/>
      </w:pPr>
      <w:r>
        <w:t>&lt;&lt; Remove</w:t>
      </w:r>
    </w:p>
    <w:p w14:paraId="77EBE9A7"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06F917F" w14:textId="77777777" w:rsidR="006732A1" w:rsidRDefault="006732A1" w:rsidP="006732A1">
      <w:pPr>
        <w:pStyle w:val="Heading4"/>
      </w:pPr>
      <w:r>
        <w:t>Move Up</w:t>
      </w:r>
    </w:p>
    <w:p w14:paraId="432D8948"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4F86852" w14:textId="77777777" w:rsidR="006732A1" w:rsidRDefault="006732A1" w:rsidP="006732A1">
      <w:pPr>
        <w:pStyle w:val="Heading4"/>
      </w:pPr>
      <w:r>
        <w:t>Move Down</w:t>
      </w:r>
    </w:p>
    <w:p w14:paraId="08C6F17A"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053075B" w14:textId="77777777" w:rsidR="006732A1" w:rsidRPr="006732A1" w:rsidRDefault="006732A1" w:rsidP="006732A1"/>
    <w:p w14:paraId="35781ECB" w14:textId="7C5074E8" w:rsidR="00CB170D" w:rsidRDefault="00CB170D" w:rsidP="00CB170D">
      <w:pPr>
        <w:pStyle w:val="Heading3"/>
      </w:pPr>
      <w:bookmarkStart w:id="239" w:name="_Toc44686583"/>
      <w:bookmarkStart w:id="240" w:name="_Toc47448352"/>
      <w:r>
        <w:lastRenderedPageBreak/>
        <w:t>Output Destination</w:t>
      </w:r>
      <w:bookmarkEnd w:id="239"/>
      <w:bookmarkEnd w:id="240"/>
    </w:p>
    <w:p w14:paraId="35A1D826" w14:textId="55EA657D" w:rsidR="00337F89" w:rsidRPr="00337F89" w:rsidRDefault="00C33AAA" w:rsidP="00337F89">
      <w:r>
        <w:rPr>
          <w:noProof/>
        </w:rPr>
        <w:drawing>
          <wp:inline distT="0" distB="0" distL="0" distR="0" wp14:anchorId="1C445D41" wp14:editId="05BA4F39">
            <wp:extent cx="4505325" cy="1876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05325" cy="1876425"/>
                    </a:xfrm>
                    <a:prstGeom prst="rect">
                      <a:avLst/>
                    </a:prstGeom>
                  </pic:spPr>
                </pic:pic>
              </a:graphicData>
            </a:graphic>
          </wp:inline>
        </w:drawing>
      </w:r>
    </w:p>
    <w:p w14:paraId="0C4DDB9E" w14:textId="77777777" w:rsidR="006732A1" w:rsidRDefault="006732A1" w:rsidP="006732A1">
      <w:pPr>
        <w:pStyle w:val="Heading4"/>
      </w:pPr>
      <w:r>
        <w:t>Destination Choice</w:t>
      </w:r>
    </w:p>
    <w:p w14:paraId="21EF00A9" w14:textId="77777777" w:rsidR="006732A1" w:rsidRPr="00144B20" w:rsidRDefault="006732A1" w:rsidP="006732A1">
      <w:r>
        <w:t>To choose the destination where the document should be printed, please make sure that desired output destination choice bubble is toggled.</w:t>
      </w:r>
    </w:p>
    <w:p w14:paraId="68F92774" w14:textId="77777777" w:rsidR="006732A1" w:rsidRDefault="006732A1" w:rsidP="006732A1">
      <w:pPr>
        <w:pStyle w:val="Heading4"/>
      </w:pPr>
      <w:r>
        <w:t>Layout Choice</w:t>
      </w:r>
    </w:p>
    <w:p w14:paraId="396B7674" w14:textId="77777777" w:rsidR="006732A1" w:rsidRPr="00144B20" w:rsidRDefault="006732A1" w:rsidP="006732A1">
      <w:r>
        <w:t>To choose the preferred layout of Landscape vs. Portrait, please make sure the desired option choice bubbled is toggled.</w:t>
      </w:r>
    </w:p>
    <w:p w14:paraId="6AAC121C" w14:textId="77777777" w:rsidR="006732A1" w:rsidRDefault="006732A1" w:rsidP="006732A1">
      <w:pPr>
        <w:pStyle w:val="Heading4"/>
      </w:pPr>
      <w:r>
        <w:t>Lines Per Page</w:t>
      </w:r>
    </w:p>
    <w:p w14:paraId="663FB16F" w14:textId="77777777" w:rsidR="006732A1" w:rsidRPr="00144B20" w:rsidRDefault="006732A1" w:rsidP="006732A1">
      <w:r w:rsidRPr="00211A1F">
        <w:t>Lines per page on the report when printing.</w:t>
      </w:r>
    </w:p>
    <w:p w14:paraId="3486D36E" w14:textId="77777777" w:rsidR="006732A1" w:rsidRDefault="006732A1" w:rsidP="006732A1">
      <w:pPr>
        <w:pStyle w:val="Heading4"/>
      </w:pPr>
      <w:r>
        <w:t>Font</w:t>
      </w:r>
    </w:p>
    <w:p w14:paraId="3369F037" w14:textId="77777777" w:rsidR="006732A1" w:rsidRPr="00144B20" w:rsidRDefault="006732A1" w:rsidP="006732A1">
      <w:r w:rsidRPr="00211A1F">
        <w:t xml:space="preserve">Enter the font number to use with this report </w:t>
      </w:r>
      <w:r>
        <w:t>(</w:t>
      </w:r>
      <w:r w:rsidRPr="00211A1F">
        <w:t>Font 11 is defa</w:t>
      </w:r>
      <w:r>
        <w:t>u</w:t>
      </w:r>
      <w:r w:rsidRPr="00211A1F">
        <w:t>lt</w:t>
      </w:r>
      <w:r>
        <w:t>)</w:t>
      </w:r>
      <w:r w:rsidRPr="00211A1F">
        <w:t>.</w:t>
      </w:r>
    </w:p>
    <w:p w14:paraId="02312BE0" w14:textId="77777777" w:rsidR="006732A1" w:rsidRDefault="006732A1" w:rsidP="006732A1">
      <w:pPr>
        <w:pStyle w:val="Heading4"/>
      </w:pPr>
      <w:r>
        <w:t>Show Parameters? – Toggle Box</w:t>
      </w:r>
    </w:p>
    <w:p w14:paraId="336CE533" w14:textId="77777777" w:rsidR="006732A1" w:rsidRDefault="006732A1" w:rsidP="006732A1">
      <w:r>
        <w:t>To show parameters, make sure that the toggle box is ‘ticked’ with a checkmark.</w:t>
      </w:r>
    </w:p>
    <w:p w14:paraId="73A1B18A" w14:textId="77777777" w:rsidR="006732A1" w:rsidRDefault="006732A1" w:rsidP="006732A1">
      <w:pPr>
        <w:pStyle w:val="Heading4"/>
      </w:pPr>
      <w:r>
        <w:t>Export to Excel? – Toggle Box</w:t>
      </w:r>
    </w:p>
    <w:p w14:paraId="1D24EE13" w14:textId="77777777" w:rsidR="006732A1" w:rsidRPr="00CC767A" w:rsidRDefault="006732A1" w:rsidP="006732A1">
      <w:r>
        <w:t>To export the printed file to an excel document, make sure that the Export to Excel toggle box is checked.</w:t>
      </w:r>
    </w:p>
    <w:p w14:paraId="2CCE1AF5" w14:textId="77777777" w:rsidR="006732A1" w:rsidRDefault="006732A1" w:rsidP="006732A1">
      <w:pPr>
        <w:pStyle w:val="Heading4"/>
      </w:pPr>
      <w:r>
        <w:t>Auto Run Excel? – Toggle Box</w:t>
      </w:r>
    </w:p>
    <w:p w14:paraId="79ECEA7D" w14:textId="77777777" w:rsidR="006732A1" w:rsidRPr="00CC767A" w:rsidRDefault="006732A1" w:rsidP="006732A1">
      <w:r>
        <w:t>To automatically open the new excel document, make sure that the Auto Run Excel toggle box is checked.</w:t>
      </w:r>
    </w:p>
    <w:p w14:paraId="10ECB42D" w14:textId="77777777" w:rsidR="006732A1" w:rsidRDefault="006732A1" w:rsidP="006732A1">
      <w:pPr>
        <w:pStyle w:val="Heading4"/>
      </w:pPr>
      <w:r>
        <w:t>If Yes, File Name</w:t>
      </w:r>
    </w:p>
    <w:p w14:paraId="63C8D213" w14:textId="77777777" w:rsidR="006732A1" w:rsidRDefault="006732A1" w:rsidP="006732A1">
      <w:r>
        <w:t>If exporting the file to Excel, enter the desired file name.</w:t>
      </w:r>
    </w:p>
    <w:p w14:paraId="341FA266" w14:textId="3775AF6B" w:rsidR="009E7CB8" w:rsidRDefault="009E7CB8" w:rsidP="009E7CB8"/>
    <w:p w14:paraId="38D7739D" w14:textId="7701F279" w:rsidR="00DA15BC" w:rsidRDefault="00DA15BC" w:rsidP="009E7CB8"/>
    <w:p w14:paraId="20C013F4" w14:textId="3A7F7F61" w:rsidR="00DA15BC" w:rsidRDefault="00DA15BC" w:rsidP="009E7CB8"/>
    <w:p w14:paraId="484689C0" w14:textId="77777777" w:rsidR="00DA15BC" w:rsidRPr="009E7CB8" w:rsidRDefault="00DA15BC" w:rsidP="009E7CB8"/>
    <w:p w14:paraId="005E04E8" w14:textId="4B853A76" w:rsidR="002E4736" w:rsidRDefault="00DF0613" w:rsidP="002E4736">
      <w:pPr>
        <w:pStyle w:val="Heading2"/>
      </w:pPr>
      <w:bookmarkStart w:id="241" w:name="_Toc47448353"/>
      <w:r>
        <w:lastRenderedPageBreak/>
        <w:t xml:space="preserve">Ink/Glue Consumption </w:t>
      </w:r>
      <w:r w:rsidR="002E4736">
        <w:t>[</w:t>
      </w:r>
      <w:r w:rsidR="009E7CB8">
        <w:t>MR@</w:t>
      </w:r>
      <w:r w:rsidR="002E4736">
        <w:t>]</w:t>
      </w:r>
      <w:bookmarkEnd w:id="241"/>
    </w:p>
    <w:p w14:paraId="51209D7A" w14:textId="2AD5D05D" w:rsidR="00DA15BC" w:rsidRDefault="00DA15BC" w:rsidP="00DA15BC">
      <w:pPr>
        <w:rPr>
          <w:rFonts w:cstheme="minorHAnsi"/>
        </w:rPr>
      </w:pPr>
      <w:r w:rsidRPr="001238C2">
        <w:rPr>
          <w:rFonts w:cstheme="minorHAnsi"/>
        </w:rPr>
        <w:t>The raw materials transaction history for ink or glue material can be useful for larger companies that must report the environmental protection agency to compare the waste captured closely matches the amount to inks and glue consumed by job and by machine.</w:t>
      </w:r>
    </w:p>
    <w:p w14:paraId="67A7385B" w14:textId="283846F2" w:rsidR="00DA15BC" w:rsidRDefault="00DA15BC" w:rsidP="00DA15BC">
      <w:pPr>
        <w:rPr>
          <w:rFonts w:cstheme="minorHAnsi"/>
        </w:rPr>
      </w:pPr>
      <w:r w:rsidRPr="001238C2">
        <w:rPr>
          <w:rFonts w:cstheme="minorHAnsi"/>
        </w:rPr>
        <w:t>The report may be output computer screen, printer, fax, email or directly text file or to an excel format.   The print selection allows limiting the report by item code, product category, date range and job number range.</w:t>
      </w:r>
    </w:p>
    <w:p w14:paraId="120682D7" w14:textId="77777777" w:rsidR="00DA15BC" w:rsidRPr="00DA15BC" w:rsidRDefault="00DA15BC" w:rsidP="00DA15BC"/>
    <w:p w14:paraId="70D41391" w14:textId="2D190D90" w:rsidR="00CB170D" w:rsidRDefault="00CB170D" w:rsidP="00CB170D">
      <w:pPr>
        <w:pStyle w:val="Heading3"/>
      </w:pPr>
      <w:bookmarkStart w:id="242" w:name="_Toc44686585"/>
      <w:bookmarkStart w:id="243" w:name="_Toc47448354"/>
      <w:r>
        <w:t>Selection Parameters</w:t>
      </w:r>
      <w:bookmarkEnd w:id="242"/>
      <w:bookmarkEnd w:id="243"/>
    </w:p>
    <w:p w14:paraId="352A12EC" w14:textId="1F907CA3" w:rsidR="006732A1" w:rsidRPr="006732A1" w:rsidRDefault="006732A1" w:rsidP="006732A1">
      <w:r>
        <w:rPr>
          <w:noProof/>
        </w:rPr>
        <w:drawing>
          <wp:inline distT="0" distB="0" distL="0" distR="0" wp14:anchorId="050A4BA4" wp14:editId="77047E8F">
            <wp:extent cx="4438650" cy="13049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38650" cy="1304925"/>
                    </a:xfrm>
                    <a:prstGeom prst="rect">
                      <a:avLst/>
                    </a:prstGeom>
                  </pic:spPr>
                </pic:pic>
              </a:graphicData>
            </a:graphic>
          </wp:inline>
        </w:drawing>
      </w:r>
    </w:p>
    <w:p w14:paraId="12FFA0C2" w14:textId="57972C51" w:rsidR="00CB170D" w:rsidRDefault="006732A1" w:rsidP="00CB170D">
      <w:pPr>
        <w:pStyle w:val="Heading4"/>
      </w:pPr>
      <w:r>
        <w:t>Beginning Item # / Ending Item #</w:t>
      </w:r>
    </w:p>
    <w:p w14:paraId="6CFCCC7C" w14:textId="04B9D6D7" w:rsidR="00F55351" w:rsidRPr="00E5397E" w:rsidRDefault="00F55351" w:rsidP="00F55351">
      <w:r>
        <w:t>Enter the beginning and ending Item Number to run the report for.</w:t>
      </w:r>
    </w:p>
    <w:p w14:paraId="689DAD49" w14:textId="60CC1602" w:rsidR="006732A1" w:rsidRDefault="006732A1" w:rsidP="006732A1">
      <w:pPr>
        <w:pStyle w:val="Heading4"/>
      </w:pPr>
      <w:r>
        <w:t>Beginning RM Category / Ending RM Category</w:t>
      </w:r>
    </w:p>
    <w:p w14:paraId="2674E455" w14:textId="0D335F6E" w:rsidR="00F55351" w:rsidRPr="00E5397E" w:rsidRDefault="00F55351" w:rsidP="00F55351">
      <w:r>
        <w:t>Enter the beginning and ending Raw Material Category to run the report for.</w:t>
      </w:r>
    </w:p>
    <w:p w14:paraId="040DC155" w14:textId="7A9B0E3D" w:rsidR="006732A1" w:rsidRDefault="006732A1" w:rsidP="006732A1">
      <w:pPr>
        <w:pStyle w:val="Heading4"/>
      </w:pPr>
      <w:r>
        <w:t>Beginning FG Category / Ending FG Category</w:t>
      </w:r>
    </w:p>
    <w:p w14:paraId="604FE74B" w14:textId="684F7BC8" w:rsidR="00F55351" w:rsidRPr="00E5397E" w:rsidRDefault="00F55351" w:rsidP="00F55351">
      <w:r>
        <w:t>Enter the beginning and ending Finished Good Category to run the report for.</w:t>
      </w:r>
    </w:p>
    <w:p w14:paraId="04A2ACED" w14:textId="6A4716E4" w:rsidR="006732A1" w:rsidRDefault="006732A1" w:rsidP="006732A1">
      <w:pPr>
        <w:pStyle w:val="Heading4"/>
      </w:pPr>
      <w:r>
        <w:t>Beginning Date / Ending Date</w:t>
      </w:r>
    </w:p>
    <w:p w14:paraId="65E0D108" w14:textId="786AAD95" w:rsidR="00F55351" w:rsidRPr="00E5397E" w:rsidRDefault="00F55351" w:rsidP="00F55351">
      <w:r>
        <w:t>Enter the beginning and ending Date to run the report for.</w:t>
      </w:r>
    </w:p>
    <w:p w14:paraId="1EBE9E5E" w14:textId="526A4C09" w:rsidR="006732A1" w:rsidRDefault="006732A1" w:rsidP="006732A1">
      <w:pPr>
        <w:pStyle w:val="Heading4"/>
      </w:pPr>
      <w:r>
        <w:t>Beginning Job # / Ending Job #</w:t>
      </w:r>
    </w:p>
    <w:p w14:paraId="686B0182" w14:textId="1CC1CC53" w:rsidR="00F55351" w:rsidRPr="00E5397E" w:rsidRDefault="00F55351" w:rsidP="00F55351">
      <w:r>
        <w:t>Enter the beginning and ending Job Number to run the report for.</w:t>
      </w:r>
    </w:p>
    <w:p w14:paraId="11CE3060" w14:textId="08245BC3" w:rsidR="006732A1" w:rsidRDefault="006732A1" w:rsidP="006732A1">
      <w:pPr>
        <w:pStyle w:val="Heading4"/>
      </w:pPr>
      <w:r>
        <w:t>Beginning Job #: 00 / Ending Job #: 00</w:t>
      </w:r>
    </w:p>
    <w:p w14:paraId="6A95A380" w14:textId="1ED62C2D" w:rsidR="00F55351" w:rsidRDefault="00F55351" w:rsidP="00F55351">
      <w:r>
        <w:t>Enter the beginning and ending Subsequent Job Number to run the report for.</w:t>
      </w:r>
    </w:p>
    <w:p w14:paraId="19698B6C" w14:textId="32B1F8D1" w:rsidR="00DA15BC" w:rsidRDefault="00DA15BC" w:rsidP="00F55351"/>
    <w:p w14:paraId="70A3372D" w14:textId="76CBCC1A" w:rsidR="00DA15BC" w:rsidRDefault="00DA15BC" w:rsidP="00F55351"/>
    <w:p w14:paraId="0361FB82" w14:textId="77777777" w:rsidR="00DA15BC" w:rsidRPr="00E5397E" w:rsidRDefault="00DA15BC" w:rsidP="00F55351"/>
    <w:p w14:paraId="0B985A38" w14:textId="4C9B4E06" w:rsidR="006732A1" w:rsidRDefault="006732A1" w:rsidP="006732A1">
      <w:pPr>
        <w:pStyle w:val="Heading3"/>
      </w:pPr>
      <w:bookmarkStart w:id="244" w:name="_Toc44686586"/>
      <w:bookmarkStart w:id="245" w:name="_Toc47448355"/>
      <w:r>
        <w:lastRenderedPageBreak/>
        <w:t>Select/Deselect Material Types</w:t>
      </w:r>
      <w:bookmarkEnd w:id="244"/>
      <w:bookmarkEnd w:id="245"/>
    </w:p>
    <w:p w14:paraId="7D0D1B69" w14:textId="678DA41E" w:rsidR="006732A1" w:rsidRPr="006732A1" w:rsidRDefault="006732A1" w:rsidP="006732A1">
      <w:r>
        <w:rPr>
          <w:noProof/>
        </w:rPr>
        <w:drawing>
          <wp:inline distT="0" distB="0" distL="0" distR="0" wp14:anchorId="3FDDF98D" wp14:editId="41BB6A38">
            <wp:extent cx="3724275" cy="11715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24275" cy="1171575"/>
                    </a:xfrm>
                    <a:prstGeom prst="rect">
                      <a:avLst/>
                    </a:prstGeom>
                  </pic:spPr>
                </pic:pic>
              </a:graphicData>
            </a:graphic>
          </wp:inline>
        </w:drawing>
      </w:r>
    </w:p>
    <w:p w14:paraId="72CA45EE" w14:textId="1837BAF3" w:rsidR="006732A1" w:rsidRDefault="006732A1" w:rsidP="006732A1">
      <w:pPr>
        <w:pStyle w:val="Heading4"/>
      </w:pPr>
      <w:r>
        <w:t>Material Types</w:t>
      </w:r>
    </w:p>
    <w:p w14:paraId="5A17D091" w14:textId="77777777" w:rsidR="00C9264F" w:rsidRDefault="00C9264F" w:rsidP="00C9264F">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092282A5" w14:textId="3525C7FE" w:rsidR="006732A1" w:rsidRDefault="006732A1" w:rsidP="006732A1">
      <w:pPr>
        <w:pStyle w:val="Heading4"/>
      </w:pPr>
      <w:r>
        <w:t>Sort by FG Category – Toggle Box</w:t>
      </w:r>
    </w:p>
    <w:p w14:paraId="7D3280B0" w14:textId="2DA3F163" w:rsidR="0035206B" w:rsidRDefault="0035206B" w:rsidP="0035206B">
      <w:r>
        <w:t>To sort the report by Finished Good categories, make sure that the Sort by FG Category toggle box is checked.</w:t>
      </w:r>
    </w:p>
    <w:p w14:paraId="7BC88BC1" w14:textId="77777777" w:rsidR="007B0B58" w:rsidRDefault="007B0B58" w:rsidP="007B0B58">
      <w:pPr>
        <w:pStyle w:val="Heading4"/>
      </w:pPr>
      <w:r>
        <w:t>SELECT COLUMNS</w:t>
      </w:r>
    </w:p>
    <w:p w14:paraId="57A661E0" w14:textId="7C07AD1A" w:rsidR="007B0B58" w:rsidRDefault="007B0B58" w:rsidP="007B0B58">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0C964725" w14:textId="4EB87542" w:rsidR="00405DF3" w:rsidRDefault="00405DF3" w:rsidP="00405DF3">
      <w:pPr>
        <w:pStyle w:val="Heading3"/>
      </w:pPr>
      <w:bookmarkStart w:id="246" w:name="_Toc44686587"/>
      <w:bookmarkStart w:id="247" w:name="_Toc47448356"/>
      <w:r>
        <w:t>Available and Selected Columns</w:t>
      </w:r>
      <w:bookmarkEnd w:id="246"/>
      <w:bookmarkEnd w:id="247"/>
    </w:p>
    <w:p w14:paraId="15773EBE" w14:textId="149541A4" w:rsidR="006732A1" w:rsidRPr="006732A1" w:rsidRDefault="006732A1" w:rsidP="006732A1">
      <w:r>
        <w:rPr>
          <w:noProof/>
        </w:rPr>
        <w:drawing>
          <wp:inline distT="0" distB="0" distL="0" distR="0" wp14:anchorId="3D03E1F5" wp14:editId="6D7A5921">
            <wp:extent cx="4448175" cy="1840676"/>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62968" cy="1846797"/>
                    </a:xfrm>
                    <a:prstGeom prst="rect">
                      <a:avLst/>
                    </a:prstGeom>
                  </pic:spPr>
                </pic:pic>
              </a:graphicData>
            </a:graphic>
          </wp:inline>
        </w:drawing>
      </w:r>
    </w:p>
    <w:p w14:paraId="6EC9C373" w14:textId="77777777" w:rsidR="006732A1" w:rsidRDefault="006732A1" w:rsidP="006732A1">
      <w:pPr>
        <w:pStyle w:val="Heading4"/>
      </w:pPr>
      <w:r>
        <w:t>Available Columns</w:t>
      </w:r>
    </w:p>
    <w:p w14:paraId="4D5BF9F4" w14:textId="77777777" w:rsidR="006732A1" w:rsidRPr="00F61F89" w:rsidRDefault="006732A1" w:rsidP="006732A1">
      <w:r>
        <w:t>The user may choose which columns they wish to have on the report printout. As the user selects their choices, they will appear on the ‘</w:t>
      </w:r>
      <w:r>
        <w:rPr>
          <w:i/>
          <w:iCs/>
        </w:rPr>
        <w:t>Selected Columns’</w:t>
      </w:r>
      <w:r>
        <w:t xml:space="preserve"> list.</w:t>
      </w:r>
    </w:p>
    <w:p w14:paraId="5C90E420" w14:textId="77777777" w:rsidR="006732A1" w:rsidRDefault="006732A1" w:rsidP="006732A1">
      <w:pPr>
        <w:pStyle w:val="Heading4"/>
      </w:pPr>
      <w:r>
        <w:t>Selected Columns (In Display Order)</w:t>
      </w:r>
    </w:p>
    <w:p w14:paraId="3D8C7B56" w14:textId="77777777" w:rsidR="006732A1" w:rsidRPr="00F61F89" w:rsidRDefault="006732A1" w:rsidP="006732A1">
      <w:r>
        <w:t>The columns that the user has chosen from the ‘</w:t>
      </w:r>
      <w:r>
        <w:rPr>
          <w:i/>
          <w:iCs/>
        </w:rPr>
        <w:t xml:space="preserve">Available Columns’ </w:t>
      </w:r>
      <w:r>
        <w:t>list. The order that these columns are displayed in here is the order in which they will print on the report.</w:t>
      </w:r>
    </w:p>
    <w:p w14:paraId="516478AB" w14:textId="77777777" w:rsidR="006732A1" w:rsidRDefault="006732A1" w:rsidP="006732A1">
      <w:pPr>
        <w:pStyle w:val="Heading4"/>
      </w:pPr>
      <w:r>
        <w:t>Default</w:t>
      </w:r>
    </w:p>
    <w:p w14:paraId="16761D94" w14:textId="77777777" w:rsidR="006732A1" w:rsidRPr="00361386" w:rsidRDefault="006732A1" w:rsidP="006732A1">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C5967FE" w14:textId="77777777" w:rsidR="006732A1" w:rsidRDefault="006732A1" w:rsidP="006732A1">
      <w:pPr>
        <w:pStyle w:val="Heading4"/>
      </w:pPr>
      <w:r>
        <w:t>Add &gt;&gt;</w:t>
      </w:r>
    </w:p>
    <w:p w14:paraId="1CF76214" w14:textId="77777777" w:rsidR="006732A1" w:rsidRPr="00361386" w:rsidRDefault="006732A1" w:rsidP="006732A1">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97A54D5" w14:textId="77777777" w:rsidR="006732A1" w:rsidRDefault="006732A1" w:rsidP="006732A1">
      <w:pPr>
        <w:pStyle w:val="Heading4"/>
      </w:pPr>
      <w:r>
        <w:lastRenderedPageBreak/>
        <w:t>&lt;&lt; Remove</w:t>
      </w:r>
    </w:p>
    <w:p w14:paraId="451558BA" w14:textId="77777777" w:rsidR="006732A1" w:rsidRPr="00361386" w:rsidRDefault="006732A1" w:rsidP="006732A1">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EF9C03E" w14:textId="77777777" w:rsidR="006732A1" w:rsidRDefault="006732A1" w:rsidP="006732A1">
      <w:pPr>
        <w:pStyle w:val="Heading4"/>
      </w:pPr>
      <w:r>
        <w:t>Move Up</w:t>
      </w:r>
    </w:p>
    <w:p w14:paraId="2E510136" w14:textId="77777777" w:rsidR="006732A1" w:rsidRPr="00361386"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4A843AA" w14:textId="77777777" w:rsidR="006732A1" w:rsidRDefault="006732A1" w:rsidP="006732A1">
      <w:pPr>
        <w:pStyle w:val="Heading4"/>
      </w:pPr>
      <w:r>
        <w:t>Move Down</w:t>
      </w:r>
    </w:p>
    <w:p w14:paraId="7638C2CC" w14:textId="77777777" w:rsidR="006732A1" w:rsidRDefault="006732A1" w:rsidP="006732A1">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3C6E859" w14:textId="31CA4772" w:rsidR="00CB170D" w:rsidRDefault="00CB170D" w:rsidP="00CB170D">
      <w:pPr>
        <w:pStyle w:val="Heading3"/>
      </w:pPr>
      <w:bookmarkStart w:id="248" w:name="_Toc44686588"/>
      <w:bookmarkStart w:id="249" w:name="_Toc47448357"/>
      <w:r>
        <w:t>Output Destination</w:t>
      </w:r>
      <w:bookmarkEnd w:id="248"/>
      <w:bookmarkEnd w:id="249"/>
    </w:p>
    <w:p w14:paraId="3823C139" w14:textId="6878A06F" w:rsidR="006732A1" w:rsidRPr="006732A1" w:rsidRDefault="006732A1" w:rsidP="006732A1">
      <w:r>
        <w:rPr>
          <w:noProof/>
        </w:rPr>
        <w:drawing>
          <wp:inline distT="0" distB="0" distL="0" distR="0" wp14:anchorId="76AFAD52" wp14:editId="76BBAFA3">
            <wp:extent cx="4467225" cy="156754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72869" cy="1569523"/>
                    </a:xfrm>
                    <a:prstGeom prst="rect">
                      <a:avLst/>
                    </a:prstGeom>
                  </pic:spPr>
                </pic:pic>
              </a:graphicData>
            </a:graphic>
          </wp:inline>
        </w:drawing>
      </w:r>
    </w:p>
    <w:p w14:paraId="11760772" w14:textId="77777777" w:rsidR="006732A1" w:rsidRDefault="006732A1" w:rsidP="006732A1">
      <w:pPr>
        <w:pStyle w:val="Heading4"/>
      </w:pPr>
      <w:r>
        <w:t>Destination Choice</w:t>
      </w:r>
    </w:p>
    <w:p w14:paraId="78085CA7" w14:textId="77777777" w:rsidR="006732A1" w:rsidRPr="00144B20" w:rsidRDefault="006732A1" w:rsidP="006732A1">
      <w:r>
        <w:t>To choose the destination where the document should be printed, please make sure that desired output destination choice bubble is toggled.</w:t>
      </w:r>
    </w:p>
    <w:p w14:paraId="73D7745E" w14:textId="77777777" w:rsidR="006732A1" w:rsidRDefault="006732A1" w:rsidP="006732A1">
      <w:pPr>
        <w:pStyle w:val="Heading4"/>
      </w:pPr>
      <w:r>
        <w:t>Layout Choice</w:t>
      </w:r>
    </w:p>
    <w:p w14:paraId="2B98242C" w14:textId="77777777" w:rsidR="006732A1" w:rsidRPr="00144B20" w:rsidRDefault="006732A1" w:rsidP="006732A1">
      <w:r>
        <w:t>To choose the preferred layout of Landscape vs. Portrait, please make sure the desired option choice bubbled is toggled.</w:t>
      </w:r>
    </w:p>
    <w:p w14:paraId="06B086BA" w14:textId="77777777" w:rsidR="006732A1" w:rsidRDefault="006732A1" w:rsidP="006732A1">
      <w:pPr>
        <w:pStyle w:val="Heading4"/>
      </w:pPr>
      <w:r>
        <w:t>Lines Per Page</w:t>
      </w:r>
    </w:p>
    <w:p w14:paraId="3D2D3FC6" w14:textId="77777777" w:rsidR="006732A1" w:rsidRPr="00144B20" w:rsidRDefault="006732A1" w:rsidP="006732A1">
      <w:r w:rsidRPr="00211A1F">
        <w:t>Lines per page on the report when printing.</w:t>
      </w:r>
    </w:p>
    <w:p w14:paraId="0BF45D3C" w14:textId="77777777" w:rsidR="006732A1" w:rsidRDefault="006732A1" w:rsidP="006732A1">
      <w:pPr>
        <w:pStyle w:val="Heading4"/>
      </w:pPr>
      <w:r>
        <w:t>Font</w:t>
      </w:r>
    </w:p>
    <w:p w14:paraId="38A97328" w14:textId="77777777" w:rsidR="006732A1" w:rsidRPr="00144B20" w:rsidRDefault="006732A1" w:rsidP="006732A1">
      <w:r w:rsidRPr="00211A1F">
        <w:t xml:space="preserve">Enter the font number to use with this report </w:t>
      </w:r>
      <w:r>
        <w:t>(</w:t>
      </w:r>
      <w:r w:rsidRPr="00211A1F">
        <w:t>Font 11 is defa</w:t>
      </w:r>
      <w:r>
        <w:t>u</w:t>
      </w:r>
      <w:r w:rsidRPr="00211A1F">
        <w:t>lt</w:t>
      </w:r>
      <w:r>
        <w:t>)</w:t>
      </w:r>
      <w:r w:rsidRPr="00211A1F">
        <w:t>.</w:t>
      </w:r>
    </w:p>
    <w:p w14:paraId="57B38D63" w14:textId="77777777" w:rsidR="006732A1" w:rsidRDefault="006732A1" w:rsidP="006732A1">
      <w:pPr>
        <w:pStyle w:val="Heading4"/>
      </w:pPr>
      <w:r>
        <w:t>Show Parameters? – Toggle Box</w:t>
      </w:r>
    </w:p>
    <w:p w14:paraId="1E43F039" w14:textId="77777777" w:rsidR="006732A1" w:rsidRDefault="006732A1" w:rsidP="006732A1">
      <w:r>
        <w:t>To show parameters, make sure that the toggle box is ‘ticked’ with a checkmark.</w:t>
      </w:r>
    </w:p>
    <w:p w14:paraId="2F638BB5" w14:textId="77777777" w:rsidR="006732A1" w:rsidRDefault="006732A1" w:rsidP="006732A1">
      <w:pPr>
        <w:pStyle w:val="Heading4"/>
      </w:pPr>
      <w:r>
        <w:t>Export to Excel? – Toggle Box</w:t>
      </w:r>
    </w:p>
    <w:p w14:paraId="18F35FCB" w14:textId="77777777" w:rsidR="006732A1" w:rsidRPr="00CC767A" w:rsidRDefault="006732A1" w:rsidP="006732A1">
      <w:r>
        <w:t>To export the printed file to an excel document, make sure that the Export to Excel toggle box is checked.</w:t>
      </w:r>
    </w:p>
    <w:p w14:paraId="4BAEBBB2" w14:textId="77777777" w:rsidR="006732A1" w:rsidRDefault="006732A1" w:rsidP="006732A1">
      <w:pPr>
        <w:pStyle w:val="Heading4"/>
      </w:pPr>
      <w:r>
        <w:t>Auto Run Excel? – Toggle Box</w:t>
      </w:r>
    </w:p>
    <w:p w14:paraId="09638A69" w14:textId="77777777" w:rsidR="006732A1" w:rsidRPr="00CC767A" w:rsidRDefault="006732A1" w:rsidP="006732A1">
      <w:r>
        <w:t>To automatically open the new excel document, make sure that the Auto Run Excel toggle box is checked.</w:t>
      </w:r>
    </w:p>
    <w:p w14:paraId="609AF2A2" w14:textId="5F31AF1B" w:rsidR="009E7CB8" w:rsidRDefault="00DF0613" w:rsidP="009E7CB8">
      <w:pPr>
        <w:pStyle w:val="Heading2"/>
      </w:pPr>
      <w:bookmarkStart w:id="250" w:name="_Toc47448358"/>
      <w:r>
        <w:lastRenderedPageBreak/>
        <w:t>Roll Stock Cost</w:t>
      </w:r>
      <w:r w:rsidR="009E7CB8">
        <w:t xml:space="preserve"> [MR#]</w:t>
      </w:r>
      <w:bookmarkEnd w:id="250"/>
    </w:p>
    <w:p w14:paraId="1017786D" w14:textId="18EBD1DC" w:rsidR="00DA15BC" w:rsidRDefault="00DA15BC" w:rsidP="00DA15BC">
      <w:pPr>
        <w:rPr>
          <w:rFonts w:cstheme="minorHAnsi"/>
        </w:rPr>
      </w:pPr>
      <w:r w:rsidRPr="00832373">
        <w:rPr>
          <w:rFonts w:cstheme="minorHAnsi"/>
        </w:rPr>
        <w:t>The raw materials roll stock report shows how many rolls of paper are on hand as well as on hand and the value of the on-hand inventory by LF and MSF.  The report may be output computer screen, printer, fax, email or directly text file or to an excel format.</w:t>
      </w:r>
    </w:p>
    <w:p w14:paraId="29DE99BF" w14:textId="256EE8C4" w:rsidR="00DA15BC" w:rsidRPr="00DA15BC" w:rsidRDefault="00DA15BC" w:rsidP="00DA15BC">
      <w:r w:rsidRPr="00832373">
        <w:rPr>
          <w:rFonts w:cstheme="minorHAnsi"/>
        </w:rPr>
        <w:t>The print selection allows limited the report by product category for paper or board material.</w:t>
      </w:r>
    </w:p>
    <w:p w14:paraId="329D7A1B" w14:textId="75E0ED9A" w:rsidR="00CB170D" w:rsidRDefault="00CB170D" w:rsidP="00CB170D">
      <w:pPr>
        <w:pStyle w:val="Heading3"/>
      </w:pPr>
      <w:bookmarkStart w:id="251" w:name="_Toc44686590"/>
      <w:bookmarkStart w:id="252" w:name="_Toc47448359"/>
      <w:r>
        <w:t>Selection Parameters</w:t>
      </w:r>
      <w:bookmarkEnd w:id="251"/>
      <w:bookmarkEnd w:id="252"/>
    </w:p>
    <w:p w14:paraId="51081BC3" w14:textId="26B6F5B9" w:rsidR="006732A1" w:rsidRPr="006732A1" w:rsidRDefault="006732A1" w:rsidP="006732A1">
      <w:r>
        <w:rPr>
          <w:noProof/>
        </w:rPr>
        <w:drawing>
          <wp:inline distT="0" distB="0" distL="0" distR="0" wp14:anchorId="53FD7C85" wp14:editId="2A5DBD72">
            <wp:extent cx="4543425" cy="1140031"/>
            <wp:effectExtent l="0" t="0" r="0" b="31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52557" cy="1142322"/>
                    </a:xfrm>
                    <a:prstGeom prst="rect">
                      <a:avLst/>
                    </a:prstGeom>
                  </pic:spPr>
                </pic:pic>
              </a:graphicData>
            </a:graphic>
          </wp:inline>
        </w:drawing>
      </w:r>
    </w:p>
    <w:p w14:paraId="5E621F98" w14:textId="07BD6364" w:rsidR="00CB170D" w:rsidRDefault="006732A1" w:rsidP="00CB170D">
      <w:pPr>
        <w:pStyle w:val="Heading4"/>
      </w:pPr>
      <w:r>
        <w:t>Beginning Category / Ending Category</w:t>
      </w:r>
    </w:p>
    <w:p w14:paraId="2660991B" w14:textId="41E341B9" w:rsidR="00F55351" w:rsidRPr="00E5397E" w:rsidRDefault="00F55351" w:rsidP="00F55351">
      <w:r>
        <w:t>Enter the beginning and ending Category to run the report for.</w:t>
      </w:r>
    </w:p>
    <w:p w14:paraId="6E7013AA" w14:textId="53A1E2A3" w:rsidR="006732A1" w:rsidRDefault="006732A1" w:rsidP="006732A1">
      <w:pPr>
        <w:pStyle w:val="Heading4"/>
      </w:pPr>
      <w:r>
        <w:t>Beginning RM Item # / Ending RM Item #</w:t>
      </w:r>
    </w:p>
    <w:p w14:paraId="04D53532" w14:textId="1BDD83F7" w:rsidR="00F55351" w:rsidRPr="00E5397E" w:rsidRDefault="00F55351" w:rsidP="00F55351">
      <w:r>
        <w:t>Enter the beginning and ending Raw Material Item Number to run the report for.</w:t>
      </w:r>
    </w:p>
    <w:p w14:paraId="4C2B019E" w14:textId="4D83C75C" w:rsidR="006732A1" w:rsidRDefault="006732A1" w:rsidP="006732A1">
      <w:pPr>
        <w:pStyle w:val="Heading4"/>
      </w:pPr>
      <w:r>
        <w:t>Print Last PO Cost for Cost/MSF? – Toggle Box</w:t>
      </w:r>
    </w:p>
    <w:p w14:paraId="05703504" w14:textId="4FD1BFD4" w:rsidR="0035206B" w:rsidRDefault="0035206B" w:rsidP="0035206B">
      <w:r>
        <w:t>To print the last purchase order cost for the current report Cost/MSF, make sure that this toggle box is checked.</w:t>
      </w:r>
    </w:p>
    <w:p w14:paraId="28E9EA02" w14:textId="091E7D95" w:rsidR="006732A1" w:rsidRDefault="006732A1" w:rsidP="006732A1">
      <w:pPr>
        <w:pStyle w:val="Heading4"/>
      </w:pPr>
      <w:r>
        <w:t>Print Subtotal by Category? – Toggle Box</w:t>
      </w:r>
    </w:p>
    <w:p w14:paraId="0FA8C68A" w14:textId="0A3155C2" w:rsidR="0035206B" w:rsidRDefault="0035206B" w:rsidP="0035206B">
      <w:r>
        <w:t>To print subtotals by category on the report, make sure that the Print Subtotal by Category toggle box is checked.</w:t>
      </w:r>
    </w:p>
    <w:p w14:paraId="30C31FE0" w14:textId="52A98D3D" w:rsidR="006732A1" w:rsidRDefault="006732A1" w:rsidP="006732A1">
      <w:pPr>
        <w:pStyle w:val="Heading4"/>
      </w:pPr>
      <w:r>
        <w:t>Print Grand Totals? – Toggle Box</w:t>
      </w:r>
    </w:p>
    <w:p w14:paraId="23C8484D" w14:textId="51FE3EF2" w:rsidR="0035206B" w:rsidRDefault="0035206B" w:rsidP="0035206B">
      <w:r>
        <w:t>To print grand totals on the report, make sure that the Print Grand Totals toggle box is checked.</w:t>
      </w:r>
    </w:p>
    <w:p w14:paraId="7319F1CA" w14:textId="7E9CF6E8" w:rsidR="00405DF3" w:rsidRDefault="00405DF3" w:rsidP="00405DF3">
      <w:pPr>
        <w:pStyle w:val="Heading3"/>
      </w:pPr>
      <w:bookmarkStart w:id="253" w:name="_Toc44686591"/>
      <w:bookmarkStart w:id="254" w:name="_Toc47448360"/>
      <w:r>
        <w:t>Available and Selected Columns</w:t>
      </w:r>
      <w:bookmarkEnd w:id="253"/>
      <w:bookmarkEnd w:id="254"/>
    </w:p>
    <w:p w14:paraId="66B92D45" w14:textId="748DDC68" w:rsidR="006732A1" w:rsidRPr="006732A1" w:rsidRDefault="006732A1" w:rsidP="006732A1">
      <w:r>
        <w:rPr>
          <w:noProof/>
        </w:rPr>
        <w:drawing>
          <wp:inline distT="0" distB="0" distL="0" distR="0" wp14:anchorId="014D87FB" wp14:editId="166667F3">
            <wp:extent cx="4400550" cy="126682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400550" cy="1266825"/>
                    </a:xfrm>
                    <a:prstGeom prst="rect">
                      <a:avLst/>
                    </a:prstGeom>
                  </pic:spPr>
                </pic:pic>
              </a:graphicData>
            </a:graphic>
          </wp:inline>
        </w:drawing>
      </w:r>
    </w:p>
    <w:p w14:paraId="26B13C34" w14:textId="77777777" w:rsidR="004A09B7" w:rsidRDefault="004A09B7" w:rsidP="004A09B7">
      <w:pPr>
        <w:pStyle w:val="Heading4"/>
      </w:pPr>
      <w:r>
        <w:t>Available Columns</w:t>
      </w:r>
    </w:p>
    <w:p w14:paraId="785F5873" w14:textId="77777777" w:rsidR="004A09B7" w:rsidRPr="00F61F89" w:rsidRDefault="004A09B7" w:rsidP="004A09B7">
      <w:r>
        <w:t>The user may choose which columns they wish to have on the report printout. As the user selects their choices, they will appear on the ‘</w:t>
      </w:r>
      <w:r>
        <w:rPr>
          <w:i/>
          <w:iCs/>
        </w:rPr>
        <w:t>Selected Columns’</w:t>
      </w:r>
      <w:r>
        <w:t xml:space="preserve"> list.</w:t>
      </w:r>
    </w:p>
    <w:p w14:paraId="7CD13181" w14:textId="77777777" w:rsidR="004A09B7" w:rsidRDefault="004A09B7" w:rsidP="004A09B7">
      <w:pPr>
        <w:pStyle w:val="Heading4"/>
      </w:pPr>
      <w:r>
        <w:t>Selected Columns (In Display Order)</w:t>
      </w:r>
    </w:p>
    <w:p w14:paraId="00651A47" w14:textId="77777777" w:rsidR="004A09B7" w:rsidRPr="00F61F89" w:rsidRDefault="004A09B7" w:rsidP="004A09B7">
      <w:r>
        <w:t>The columns that the user has chosen from the ‘</w:t>
      </w:r>
      <w:r>
        <w:rPr>
          <w:i/>
          <w:iCs/>
        </w:rPr>
        <w:t xml:space="preserve">Available Columns’ </w:t>
      </w:r>
      <w:r>
        <w:t>list. The order that these columns are displayed in here is the order in which they will print on the report.</w:t>
      </w:r>
    </w:p>
    <w:p w14:paraId="41ADC55F" w14:textId="77777777" w:rsidR="004A09B7" w:rsidRDefault="004A09B7" w:rsidP="004A09B7">
      <w:pPr>
        <w:pStyle w:val="Heading4"/>
      </w:pPr>
      <w:r>
        <w:lastRenderedPageBreak/>
        <w:t>Default</w:t>
      </w:r>
    </w:p>
    <w:p w14:paraId="4279B477" w14:textId="77777777" w:rsidR="004A09B7" w:rsidRPr="00361386" w:rsidRDefault="004A09B7" w:rsidP="004A09B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20D111F" w14:textId="77777777" w:rsidR="004A09B7" w:rsidRDefault="004A09B7" w:rsidP="004A09B7">
      <w:pPr>
        <w:pStyle w:val="Heading4"/>
      </w:pPr>
      <w:r>
        <w:t>Add &gt;&gt;</w:t>
      </w:r>
    </w:p>
    <w:p w14:paraId="5A56AE92" w14:textId="77777777" w:rsidR="004A09B7" w:rsidRPr="00361386" w:rsidRDefault="004A09B7" w:rsidP="004A09B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A740ED9" w14:textId="77777777" w:rsidR="004A09B7" w:rsidRDefault="004A09B7" w:rsidP="004A09B7">
      <w:pPr>
        <w:pStyle w:val="Heading4"/>
      </w:pPr>
      <w:r>
        <w:t>&lt;&lt; Remove</w:t>
      </w:r>
    </w:p>
    <w:p w14:paraId="616A85AE" w14:textId="77777777" w:rsidR="004A09B7" w:rsidRPr="00361386" w:rsidRDefault="004A09B7" w:rsidP="004A09B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E973ECC" w14:textId="77777777" w:rsidR="004A09B7" w:rsidRDefault="004A09B7" w:rsidP="004A09B7">
      <w:pPr>
        <w:pStyle w:val="Heading4"/>
      </w:pPr>
      <w:r>
        <w:t>Move Up</w:t>
      </w:r>
    </w:p>
    <w:p w14:paraId="1B51091B" w14:textId="77777777" w:rsidR="004A09B7" w:rsidRPr="00361386" w:rsidRDefault="004A09B7" w:rsidP="004A09B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ED700FE" w14:textId="77777777" w:rsidR="004A09B7" w:rsidRDefault="004A09B7" w:rsidP="004A09B7">
      <w:pPr>
        <w:pStyle w:val="Heading4"/>
      </w:pPr>
      <w:r>
        <w:t>Move Down</w:t>
      </w:r>
    </w:p>
    <w:p w14:paraId="694DBBE1" w14:textId="77777777" w:rsidR="004A09B7" w:rsidRDefault="004A09B7" w:rsidP="004A09B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562F67D" w14:textId="690AAE2B" w:rsidR="00CB170D" w:rsidRDefault="00CB170D" w:rsidP="00CB170D">
      <w:pPr>
        <w:pStyle w:val="Heading3"/>
      </w:pPr>
      <w:bookmarkStart w:id="255" w:name="_Toc44686592"/>
      <w:bookmarkStart w:id="256" w:name="_Toc47448361"/>
      <w:r>
        <w:t>Output Destination</w:t>
      </w:r>
      <w:bookmarkEnd w:id="255"/>
      <w:bookmarkEnd w:id="256"/>
    </w:p>
    <w:p w14:paraId="59C89C5C" w14:textId="27DCBC18" w:rsidR="006732A1" w:rsidRPr="006732A1" w:rsidRDefault="006732A1" w:rsidP="006732A1">
      <w:bookmarkStart w:id="257" w:name="_GoBack"/>
      <w:r>
        <w:rPr>
          <w:noProof/>
        </w:rPr>
        <w:drawing>
          <wp:inline distT="0" distB="0" distL="0" distR="0" wp14:anchorId="5A28A083" wp14:editId="3D289ABE">
            <wp:extent cx="4533900" cy="141316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53796" cy="1419365"/>
                    </a:xfrm>
                    <a:prstGeom prst="rect">
                      <a:avLst/>
                    </a:prstGeom>
                  </pic:spPr>
                </pic:pic>
              </a:graphicData>
            </a:graphic>
          </wp:inline>
        </w:drawing>
      </w:r>
      <w:bookmarkEnd w:id="257"/>
    </w:p>
    <w:p w14:paraId="06501C2C" w14:textId="77777777" w:rsidR="004A09B7" w:rsidRDefault="004A09B7" w:rsidP="004A09B7">
      <w:pPr>
        <w:pStyle w:val="Heading4"/>
      </w:pPr>
      <w:r>
        <w:t>Destination Choice</w:t>
      </w:r>
    </w:p>
    <w:p w14:paraId="4A5568A9" w14:textId="77777777" w:rsidR="004A09B7" w:rsidRPr="00144B20" w:rsidRDefault="004A09B7" w:rsidP="004A09B7">
      <w:r>
        <w:t>To choose the destination where the document should be printed, please make sure that desired output destination choice bubble is toggled.</w:t>
      </w:r>
    </w:p>
    <w:p w14:paraId="499CEE16" w14:textId="77777777" w:rsidR="004A09B7" w:rsidRDefault="004A09B7" w:rsidP="004A09B7">
      <w:pPr>
        <w:pStyle w:val="Heading4"/>
      </w:pPr>
      <w:r>
        <w:t>Layout Choice</w:t>
      </w:r>
    </w:p>
    <w:p w14:paraId="2466A8CC" w14:textId="77777777" w:rsidR="004A09B7" w:rsidRPr="00144B20" w:rsidRDefault="004A09B7" w:rsidP="004A09B7">
      <w:r>
        <w:t>To choose the preferred layout of Landscape vs. Portrait, please make sure the desired option choice bubbled is toggled.</w:t>
      </w:r>
    </w:p>
    <w:p w14:paraId="57ABDC02" w14:textId="77777777" w:rsidR="004A09B7" w:rsidRDefault="004A09B7" w:rsidP="004A09B7">
      <w:pPr>
        <w:pStyle w:val="Heading4"/>
      </w:pPr>
      <w:r>
        <w:t>Show Parameters? – Toggle Box</w:t>
      </w:r>
    </w:p>
    <w:p w14:paraId="77242AD7" w14:textId="77777777" w:rsidR="004A09B7" w:rsidRDefault="004A09B7" w:rsidP="004A09B7">
      <w:r>
        <w:t>To show parameters, make sure that the toggle box is ‘ticked’ with a checkmark.</w:t>
      </w:r>
    </w:p>
    <w:p w14:paraId="418C6C72" w14:textId="77777777" w:rsidR="004A09B7" w:rsidRDefault="004A09B7" w:rsidP="004A09B7">
      <w:pPr>
        <w:pStyle w:val="Heading4"/>
      </w:pPr>
      <w:r>
        <w:t>Export to Excel? – Toggle Box</w:t>
      </w:r>
    </w:p>
    <w:p w14:paraId="43293272" w14:textId="77777777" w:rsidR="004A09B7" w:rsidRPr="00CC767A" w:rsidRDefault="004A09B7" w:rsidP="004A09B7">
      <w:r>
        <w:t>To export the printed file to an excel document, make sure that the Export to Excel toggle box is checked.</w:t>
      </w:r>
    </w:p>
    <w:p w14:paraId="1E8121DF" w14:textId="77777777" w:rsidR="004A09B7" w:rsidRDefault="004A09B7" w:rsidP="004A09B7">
      <w:pPr>
        <w:pStyle w:val="Heading4"/>
      </w:pPr>
      <w:r>
        <w:t>Auto Run Excel? – Toggle Box</w:t>
      </w:r>
    </w:p>
    <w:p w14:paraId="5AFD3569" w14:textId="77777777" w:rsidR="004A09B7" w:rsidRPr="00CC767A" w:rsidRDefault="004A09B7" w:rsidP="004A09B7">
      <w:r>
        <w:t>To automatically open the new excel document, make sure that the Auto Run Excel toggle box is checked.</w:t>
      </w:r>
    </w:p>
    <w:p w14:paraId="248034E7" w14:textId="455E3E9D" w:rsidR="009E7CB8" w:rsidRDefault="00DF0613" w:rsidP="009E7CB8">
      <w:pPr>
        <w:pStyle w:val="Heading2"/>
      </w:pPr>
      <w:bookmarkStart w:id="258" w:name="_Toc47448362"/>
      <w:r>
        <w:lastRenderedPageBreak/>
        <w:t>Job Material/Machine Report</w:t>
      </w:r>
      <w:r w:rsidR="009E7CB8">
        <w:t xml:space="preserve"> [MR$]</w:t>
      </w:r>
      <w:bookmarkEnd w:id="258"/>
    </w:p>
    <w:p w14:paraId="6CB370C0" w14:textId="5697F66F" w:rsidR="00CB170D" w:rsidRDefault="00CB170D" w:rsidP="00CB170D">
      <w:pPr>
        <w:pStyle w:val="Heading3"/>
      </w:pPr>
      <w:bookmarkStart w:id="259" w:name="_Toc44686594"/>
      <w:bookmarkStart w:id="260" w:name="_Toc47448363"/>
      <w:r>
        <w:t>Selection Parameters</w:t>
      </w:r>
      <w:bookmarkEnd w:id="259"/>
      <w:bookmarkEnd w:id="260"/>
    </w:p>
    <w:p w14:paraId="1ED5EF12" w14:textId="6AF2FDF7" w:rsidR="004A09B7" w:rsidRPr="004A09B7" w:rsidRDefault="004A09B7" w:rsidP="004A09B7">
      <w:r>
        <w:rPr>
          <w:noProof/>
        </w:rPr>
        <w:drawing>
          <wp:inline distT="0" distB="0" distL="0" distR="0" wp14:anchorId="0705D017" wp14:editId="050CB071">
            <wp:extent cx="4572000" cy="29622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72000" cy="2962275"/>
                    </a:xfrm>
                    <a:prstGeom prst="rect">
                      <a:avLst/>
                    </a:prstGeom>
                  </pic:spPr>
                </pic:pic>
              </a:graphicData>
            </a:graphic>
          </wp:inline>
        </w:drawing>
      </w:r>
    </w:p>
    <w:p w14:paraId="4ABB8D07" w14:textId="551F878C" w:rsidR="004A09B7" w:rsidRDefault="004A09B7" w:rsidP="004A09B7">
      <w:pPr>
        <w:pStyle w:val="Heading4"/>
      </w:pPr>
      <w:r>
        <w:t>Inventory As Of</w:t>
      </w:r>
    </w:p>
    <w:p w14:paraId="359FDFC6" w14:textId="7CBA5C5F" w:rsidR="009C233B" w:rsidRPr="009C233B" w:rsidRDefault="001C7CB0" w:rsidP="009C233B">
      <w:r w:rsidRPr="001C7CB0">
        <w:t>For Jobs Closed After - (As of) Enter the as of date.</w:t>
      </w:r>
    </w:p>
    <w:p w14:paraId="64934538" w14:textId="51588792" w:rsidR="006732A1" w:rsidRDefault="006732A1" w:rsidP="006732A1">
      <w:pPr>
        <w:pStyle w:val="Heading4"/>
      </w:pPr>
      <w:r>
        <w:t xml:space="preserve">Beginning </w:t>
      </w:r>
      <w:r w:rsidR="004A09B7">
        <w:t>Run Date</w:t>
      </w:r>
      <w:r>
        <w:t xml:space="preserve"> / Ending </w:t>
      </w:r>
      <w:r w:rsidR="004A09B7">
        <w:t>Run Date</w:t>
      </w:r>
    </w:p>
    <w:p w14:paraId="1C1C5F25" w14:textId="42ABBB65" w:rsidR="00F55351" w:rsidRPr="00E5397E" w:rsidRDefault="00F55351" w:rsidP="00F55351">
      <w:r>
        <w:t>Enter the beginning and ending Run Date to run the report for.</w:t>
      </w:r>
    </w:p>
    <w:p w14:paraId="2C5EBDE1" w14:textId="10E5C24D" w:rsidR="004A09B7" w:rsidRDefault="004A09B7" w:rsidP="004A09B7">
      <w:pPr>
        <w:pStyle w:val="Heading4"/>
      </w:pPr>
      <w:r>
        <w:t>Beginning RM Item # / Ending RM Item #</w:t>
      </w:r>
    </w:p>
    <w:p w14:paraId="7A1A76AD" w14:textId="7EF477A2" w:rsidR="00F55351" w:rsidRPr="00E5397E" w:rsidRDefault="00F55351" w:rsidP="00F55351">
      <w:r>
        <w:t>Enter the beginning and ending Item Number to run the report for.</w:t>
      </w:r>
    </w:p>
    <w:p w14:paraId="49A72B24" w14:textId="31B5C4A1" w:rsidR="004A09B7" w:rsidRDefault="004A09B7" w:rsidP="004A09B7">
      <w:pPr>
        <w:pStyle w:val="Heading4"/>
      </w:pPr>
      <w:r>
        <w:t>Beginning Category / Ending Category</w:t>
      </w:r>
    </w:p>
    <w:p w14:paraId="5951CC46" w14:textId="01B8A00B" w:rsidR="00F55351" w:rsidRPr="00E5397E" w:rsidRDefault="00F55351" w:rsidP="00F55351">
      <w:r>
        <w:t>Enter the beginning and ending Category to run the report for.</w:t>
      </w:r>
    </w:p>
    <w:p w14:paraId="2D2EEC14" w14:textId="65A57103" w:rsidR="004A09B7" w:rsidRDefault="004A09B7" w:rsidP="004A09B7">
      <w:pPr>
        <w:pStyle w:val="Heading4"/>
      </w:pPr>
      <w:r>
        <w:t>Beginning Machine / Ending Machine</w:t>
      </w:r>
    </w:p>
    <w:p w14:paraId="55168D04" w14:textId="4B0D3CB5" w:rsidR="00F55351" w:rsidRPr="00E5397E" w:rsidRDefault="00F55351" w:rsidP="00F55351">
      <w:r>
        <w:t>Enter the beginning and ending Machine to run the report for.</w:t>
      </w:r>
    </w:p>
    <w:p w14:paraId="23ECA3FA" w14:textId="2BCDA38E" w:rsidR="004A09B7" w:rsidRDefault="004A09B7" w:rsidP="004A09B7">
      <w:pPr>
        <w:pStyle w:val="Heading4"/>
      </w:pPr>
      <w:r>
        <w:t>Calculate Value Using On-Hand or Available? (Choice)</w:t>
      </w:r>
    </w:p>
    <w:p w14:paraId="0E1BEB55" w14:textId="713A7EA9" w:rsidR="00211A35" w:rsidRDefault="00211A35" w:rsidP="00211A35">
      <w:r>
        <w:t>To choose the preferred calculating method of Available vs. On-Hand, please make sure the desired option choice bubble is toggled.</w:t>
      </w:r>
    </w:p>
    <w:p w14:paraId="485B6485" w14:textId="5888D28A" w:rsidR="004A09B7" w:rsidRDefault="004A09B7" w:rsidP="004A09B7">
      <w:pPr>
        <w:pStyle w:val="Heading4"/>
      </w:pPr>
      <w:r>
        <w:t>Item Code? (Choice)</w:t>
      </w:r>
    </w:p>
    <w:p w14:paraId="354E2E6E" w14:textId="64BD2F46" w:rsidR="00211A35" w:rsidRDefault="00211A35" w:rsidP="00211A35">
      <w:r>
        <w:t>To choose the preferred item code option of Estimated vs. Real (Or Both), please make sure the desired option choice bubble is toggled.</w:t>
      </w:r>
    </w:p>
    <w:p w14:paraId="752C0CB8" w14:textId="24D86F85" w:rsidR="004A09B7" w:rsidRDefault="004A09B7" w:rsidP="004A09B7">
      <w:pPr>
        <w:pStyle w:val="Heading4"/>
      </w:pPr>
      <w:r>
        <w:t>Include Zero Balances? – Toggle Box</w:t>
      </w:r>
    </w:p>
    <w:p w14:paraId="21C1B67D" w14:textId="4EFCCB55" w:rsidR="0035206B" w:rsidRDefault="0035206B" w:rsidP="0035206B">
      <w:r>
        <w:t>To include inventory that has zero balances, make sure that the Include Zero Balances toggle box is checked.</w:t>
      </w:r>
    </w:p>
    <w:p w14:paraId="35F0D6D8" w14:textId="5896ECDB" w:rsidR="004A09B7" w:rsidRDefault="004A09B7" w:rsidP="004A09B7">
      <w:pPr>
        <w:pStyle w:val="Heading4"/>
      </w:pPr>
      <w:r>
        <w:lastRenderedPageBreak/>
        <w:t>Include Quantity On Order with Quantity Available? – Toggle Box</w:t>
      </w:r>
    </w:p>
    <w:p w14:paraId="037D8911" w14:textId="7B6441F3" w:rsidR="0035206B" w:rsidRDefault="0035206B" w:rsidP="0035206B">
      <w:r>
        <w:t>To include the quantity that is on-order along with the quantity that is on-hand, make sure that this toggle box is checked.</w:t>
      </w:r>
    </w:p>
    <w:p w14:paraId="668FC2C5" w14:textId="50496BCE" w:rsidR="004A09B7" w:rsidRDefault="004A09B7" w:rsidP="004A09B7">
      <w:pPr>
        <w:pStyle w:val="Heading4"/>
      </w:pPr>
      <w:r>
        <w:t>Negative Balance (On Hand &lt; 0)? – Toggle Box</w:t>
      </w:r>
    </w:p>
    <w:p w14:paraId="3ADE507E" w14:textId="1DE31C73" w:rsidR="0035206B" w:rsidRDefault="0035206B" w:rsidP="0035206B">
      <w:r>
        <w:t>To include items that have a negative balance (where the quantity on-hand is less than zero), make sure that this toggle box is checked.</w:t>
      </w:r>
    </w:p>
    <w:p w14:paraId="342FF0DC" w14:textId="0A333711" w:rsidR="004A09B7" w:rsidRDefault="004A09B7" w:rsidP="004A09B7">
      <w:pPr>
        <w:pStyle w:val="Heading4"/>
      </w:pPr>
      <w:r>
        <w:t>Negative Balance (On-Hand Committed &lt; 0)? – Toggle Box</w:t>
      </w:r>
    </w:p>
    <w:p w14:paraId="49D4132A" w14:textId="3E2D6893" w:rsidR="0035206B" w:rsidRDefault="0035206B" w:rsidP="0035206B">
      <w:r>
        <w:t>To include items that have a negative balance (where the quantity on-hand that is already committed to an order is less than zero), make sure that this toggle box is checked.</w:t>
      </w:r>
    </w:p>
    <w:p w14:paraId="2E37F3FA" w14:textId="0D8D4DD6" w:rsidR="004A09B7" w:rsidRDefault="004A09B7" w:rsidP="004A09B7">
      <w:pPr>
        <w:pStyle w:val="Heading4"/>
      </w:pPr>
      <w:r>
        <w:t>Allocated Quantity? – Toggle Box</w:t>
      </w:r>
    </w:p>
    <w:p w14:paraId="2A34D67C" w14:textId="79ECA13E" w:rsidR="0035206B" w:rsidRDefault="0035206B" w:rsidP="0035206B">
      <w:r>
        <w:t>To show the allocated quantity of an item on the report, make sure that the Allocated Quantity toggle box is checked.</w:t>
      </w:r>
    </w:p>
    <w:p w14:paraId="65106223" w14:textId="77777777" w:rsidR="007B0B58" w:rsidRDefault="007B0B58" w:rsidP="007B0B58">
      <w:pPr>
        <w:pStyle w:val="Heading4"/>
      </w:pPr>
      <w:r>
        <w:t>SELECT COLUMNS</w:t>
      </w:r>
    </w:p>
    <w:p w14:paraId="4091C6DD" w14:textId="44D85E77" w:rsidR="007B0B58" w:rsidRDefault="007B0B58" w:rsidP="007B0B58">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3BACDBAA" w14:textId="77777777" w:rsidR="00F9749E" w:rsidRPr="00F2476A" w:rsidRDefault="00F9749E" w:rsidP="007B0B58"/>
    <w:p w14:paraId="1CC0E207" w14:textId="63911EFC" w:rsidR="004A09B7" w:rsidRDefault="004A09B7" w:rsidP="004A09B7">
      <w:pPr>
        <w:pStyle w:val="Heading3"/>
      </w:pPr>
      <w:bookmarkStart w:id="261" w:name="_Toc44686595"/>
      <w:bookmarkStart w:id="262" w:name="_Toc47448364"/>
      <w:r>
        <w:t>Select/Deselect Material Types</w:t>
      </w:r>
      <w:bookmarkEnd w:id="261"/>
      <w:bookmarkEnd w:id="262"/>
    </w:p>
    <w:p w14:paraId="515E9CA3" w14:textId="4A2B3642" w:rsidR="004A09B7" w:rsidRDefault="004A09B7" w:rsidP="004A09B7">
      <w:r>
        <w:rPr>
          <w:noProof/>
        </w:rPr>
        <w:drawing>
          <wp:inline distT="0" distB="0" distL="0" distR="0" wp14:anchorId="7620703A" wp14:editId="557E5283">
            <wp:extent cx="2219325" cy="12287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19325" cy="1228725"/>
                    </a:xfrm>
                    <a:prstGeom prst="rect">
                      <a:avLst/>
                    </a:prstGeom>
                  </pic:spPr>
                </pic:pic>
              </a:graphicData>
            </a:graphic>
          </wp:inline>
        </w:drawing>
      </w:r>
    </w:p>
    <w:p w14:paraId="5EA9293C" w14:textId="1F1506DF" w:rsidR="00C9264F" w:rsidRDefault="00C9264F" w:rsidP="00C9264F">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04B568BD" w14:textId="53E27E7C" w:rsidR="00F9749E" w:rsidRDefault="00F9749E" w:rsidP="00C9264F"/>
    <w:p w14:paraId="331B35DC" w14:textId="77777777" w:rsidR="00F9749E" w:rsidRDefault="00F9749E" w:rsidP="00C9264F"/>
    <w:p w14:paraId="3BFFCF42" w14:textId="10AC9C74" w:rsidR="00405DF3" w:rsidRDefault="00405DF3" w:rsidP="00405DF3">
      <w:pPr>
        <w:pStyle w:val="Heading3"/>
      </w:pPr>
      <w:bookmarkStart w:id="263" w:name="_Toc44686596"/>
      <w:bookmarkStart w:id="264" w:name="_Toc47448365"/>
      <w:r>
        <w:lastRenderedPageBreak/>
        <w:t>Available and Selected Columns</w:t>
      </w:r>
      <w:bookmarkEnd w:id="263"/>
      <w:bookmarkEnd w:id="264"/>
    </w:p>
    <w:p w14:paraId="48FABFAC" w14:textId="04EEF86E" w:rsidR="004A09B7" w:rsidRPr="004A09B7" w:rsidRDefault="004A09B7" w:rsidP="004A09B7">
      <w:r>
        <w:rPr>
          <w:noProof/>
        </w:rPr>
        <w:drawing>
          <wp:inline distT="0" distB="0" distL="0" distR="0" wp14:anchorId="5EBD5825" wp14:editId="20EB6886">
            <wp:extent cx="4410075" cy="19716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410075" cy="1971675"/>
                    </a:xfrm>
                    <a:prstGeom prst="rect">
                      <a:avLst/>
                    </a:prstGeom>
                  </pic:spPr>
                </pic:pic>
              </a:graphicData>
            </a:graphic>
          </wp:inline>
        </w:drawing>
      </w:r>
    </w:p>
    <w:p w14:paraId="52D3042C" w14:textId="77777777" w:rsidR="004A09B7" w:rsidRDefault="004A09B7" w:rsidP="004A09B7">
      <w:pPr>
        <w:pStyle w:val="Heading4"/>
      </w:pPr>
      <w:r>
        <w:t>Available Columns</w:t>
      </w:r>
    </w:p>
    <w:p w14:paraId="0453EDB2" w14:textId="77777777" w:rsidR="004A09B7" w:rsidRPr="00F61F89" w:rsidRDefault="004A09B7" w:rsidP="004A09B7">
      <w:r>
        <w:t>The user may choose which columns they wish to have on the report printout. As the user selects their choices, they will appear on the ‘</w:t>
      </w:r>
      <w:r>
        <w:rPr>
          <w:i/>
          <w:iCs/>
        </w:rPr>
        <w:t>Selected Columns’</w:t>
      </w:r>
      <w:r>
        <w:t xml:space="preserve"> list.</w:t>
      </w:r>
    </w:p>
    <w:p w14:paraId="22D273BF" w14:textId="77777777" w:rsidR="004A09B7" w:rsidRDefault="004A09B7" w:rsidP="004A09B7">
      <w:pPr>
        <w:pStyle w:val="Heading4"/>
      </w:pPr>
      <w:r>
        <w:t>Selected Columns (In Display Order)</w:t>
      </w:r>
    </w:p>
    <w:p w14:paraId="7EAF350F" w14:textId="77777777" w:rsidR="004A09B7" w:rsidRPr="00F61F89" w:rsidRDefault="004A09B7" w:rsidP="004A09B7">
      <w:r>
        <w:t>The columns that the user has chosen from the ‘</w:t>
      </w:r>
      <w:r>
        <w:rPr>
          <w:i/>
          <w:iCs/>
        </w:rPr>
        <w:t xml:space="preserve">Available Columns’ </w:t>
      </w:r>
      <w:r>
        <w:t>list. The order that these columns are displayed in here is the order in which they will print on the report.</w:t>
      </w:r>
    </w:p>
    <w:p w14:paraId="22937604" w14:textId="77777777" w:rsidR="004A09B7" w:rsidRDefault="004A09B7" w:rsidP="004A09B7">
      <w:pPr>
        <w:pStyle w:val="Heading4"/>
      </w:pPr>
      <w:r>
        <w:t>Default</w:t>
      </w:r>
    </w:p>
    <w:p w14:paraId="0E232AC8" w14:textId="77777777" w:rsidR="004A09B7" w:rsidRPr="00361386" w:rsidRDefault="004A09B7" w:rsidP="004A09B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62CFE63" w14:textId="77777777" w:rsidR="004A09B7" w:rsidRDefault="004A09B7" w:rsidP="004A09B7">
      <w:pPr>
        <w:pStyle w:val="Heading4"/>
      </w:pPr>
      <w:r>
        <w:t>Add &gt;&gt;</w:t>
      </w:r>
    </w:p>
    <w:p w14:paraId="372823F6" w14:textId="77777777" w:rsidR="004A09B7" w:rsidRPr="00361386" w:rsidRDefault="004A09B7" w:rsidP="004A09B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9F861EC" w14:textId="77777777" w:rsidR="004A09B7" w:rsidRDefault="004A09B7" w:rsidP="004A09B7">
      <w:pPr>
        <w:pStyle w:val="Heading4"/>
      </w:pPr>
      <w:r>
        <w:t>&lt;&lt; Remove</w:t>
      </w:r>
    </w:p>
    <w:p w14:paraId="68D14E22" w14:textId="77777777" w:rsidR="004A09B7" w:rsidRPr="00361386" w:rsidRDefault="004A09B7" w:rsidP="004A09B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0AF5F6B" w14:textId="77777777" w:rsidR="004A09B7" w:rsidRDefault="004A09B7" w:rsidP="004A09B7">
      <w:pPr>
        <w:pStyle w:val="Heading4"/>
      </w:pPr>
      <w:r>
        <w:t>Move Up</w:t>
      </w:r>
    </w:p>
    <w:p w14:paraId="22EC6962" w14:textId="77777777" w:rsidR="004A09B7" w:rsidRPr="00361386" w:rsidRDefault="004A09B7" w:rsidP="004A09B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293A273" w14:textId="77777777" w:rsidR="004A09B7" w:rsidRDefault="004A09B7" w:rsidP="004A09B7">
      <w:pPr>
        <w:pStyle w:val="Heading4"/>
      </w:pPr>
      <w:r>
        <w:t>Move Down</w:t>
      </w:r>
    </w:p>
    <w:p w14:paraId="54CC0B6A" w14:textId="77777777" w:rsidR="004A09B7" w:rsidRDefault="004A09B7" w:rsidP="004A09B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241B6D5" w14:textId="77777777" w:rsidR="004A09B7" w:rsidRPr="004A09B7" w:rsidRDefault="004A09B7" w:rsidP="004A09B7"/>
    <w:p w14:paraId="0FC45CAA" w14:textId="22932910" w:rsidR="00CB170D" w:rsidRDefault="00CB170D" w:rsidP="00CB170D">
      <w:pPr>
        <w:pStyle w:val="Heading3"/>
      </w:pPr>
      <w:bookmarkStart w:id="265" w:name="_Toc44686597"/>
      <w:bookmarkStart w:id="266" w:name="_Toc47448366"/>
      <w:r>
        <w:lastRenderedPageBreak/>
        <w:t>Output Destination</w:t>
      </w:r>
      <w:bookmarkEnd w:id="265"/>
      <w:bookmarkEnd w:id="266"/>
    </w:p>
    <w:p w14:paraId="029B08C8" w14:textId="4C92BD5D" w:rsidR="004A09B7" w:rsidRPr="004A09B7" w:rsidRDefault="004A09B7" w:rsidP="004A09B7">
      <w:r>
        <w:rPr>
          <w:noProof/>
        </w:rPr>
        <w:drawing>
          <wp:inline distT="0" distB="0" distL="0" distR="0" wp14:anchorId="347772DA" wp14:editId="657DD568">
            <wp:extent cx="4524375" cy="17430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24375" cy="1743075"/>
                    </a:xfrm>
                    <a:prstGeom prst="rect">
                      <a:avLst/>
                    </a:prstGeom>
                  </pic:spPr>
                </pic:pic>
              </a:graphicData>
            </a:graphic>
          </wp:inline>
        </w:drawing>
      </w:r>
    </w:p>
    <w:p w14:paraId="29C0E85B" w14:textId="77777777" w:rsidR="004A09B7" w:rsidRDefault="004A09B7" w:rsidP="004A09B7">
      <w:pPr>
        <w:pStyle w:val="Heading4"/>
      </w:pPr>
      <w:r>
        <w:t>Destination Choice</w:t>
      </w:r>
    </w:p>
    <w:p w14:paraId="689EBF5A" w14:textId="77777777" w:rsidR="004A09B7" w:rsidRPr="00144B20" w:rsidRDefault="004A09B7" w:rsidP="004A09B7">
      <w:r>
        <w:t>To choose the destination where the document should be printed, please make sure that desired output destination choice bubble is toggled.</w:t>
      </w:r>
    </w:p>
    <w:p w14:paraId="2D1FC6CC" w14:textId="77777777" w:rsidR="004A09B7" w:rsidRDefault="004A09B7" w:rsidP="004A09B7">
      <w:pPr>
        <w:pStyle w:val="Heading4"/>
      </w:pPr>
      <w:r>
        <w:t>Layout Choice</w:t>
      </w:r>
    </w:p>
    <w:p w14:paraId="371A578D" w14:textId="77777777" w:rsidR="004A09B7" w:rsidRPr="00144B20" w:rsidRDefault="004A09B7" w:rsidP="004A09B7">
      <w:r>
        <w:t>To choose the preferred layout of Landscape vs. Portrait, please make sure the desired option choice bubbled is toggled.</w:t>
      </w:r>
    </w:p>
    <w:p w14:paraId="089D9517" w14:textId="77777777" w:rsidR="004A09B7" w:rsidRDefault="004A09B7" w:rsidP="004A09B7">
      <w:pPr>
        <w:pStyle w:val="Heading4"/>
      </w:pPr>
      <w:r>
        <w:t>Lines Per Page</w:t>
      </w:r>
    </w:p>
    <w:p w14:paraId="206D572B" w14:textId="77777777" w:rsidR="004A09B7" w:rsidRPr="00144B20" w:rsidRDefault="004A09B7" w:rsidP="004A09B7">
      <w:r w:rsidRPr="00211A1F">
        <w:t>Lines per page on the report when printing.</w:t>
      </w:r>
    </w:p>
    <w:p w14:paraId="1DB5CEDC" w14:textId="77777777" w:rsidR="004A09B7" w:rsidRDefault="004A09B7" w:rsidP="004A09B7">
      <w:pPr>
        <w:pStyle w:val="Heading4"/>
      </w:pPr>
      <w:r>
        <w:t>Font</w:t>
      </w:r>
    </w:p>
    <w:p w14:paraId="62CD9746" w14:textId="77777777" w:rsidR="004A09B7" w:rsidRPr="00144B20" w:rsidRDefault="004A09B7" w:rsidP="004A09B7">
      <w:r w:rsidRPr="00211A1F">
        <w:t xml:space="preserve">Enter the font number to use with this report </w:t>
      </w:r>
      <w:r>
        <w:t>(</w:t>
      </w:r>
      <w:r w:rsidRPr="00211A1F">
        <w:t>Font 11 is defa</w:t>
      </w:r>
      <w:r>
        <w:t>u</w:t>
      </w:r>
      <w:r w:rsidRPr="00211A1F">
        <w:t>lt</w:t>
      </w:r>
      <w:r>
        <w:t>)</w:t>
      </w:r>
      <w:r w:rsidRPr="00211A1F">
        <w:t>.</w:t>
      </w:r>
    </w:p>
    <w:p w14:paraId="043151F8" w14:textId="77777777" w:rsidR="004A09B7" w:rsidRDefault="004A09B7" w:rsidP="004A09B7">
      <w:pPr>
        <w:pStyle w:val="Heading4"/>
      </w:pPr>
      <w:r>
        <w:t>Show Parameters? – Toggle Box</w:t>
      </w:r>
    </w:p>
    <w:p w14:paraId="73223C08" w14:textId="77777777" w:rsidR="004A09B7" w:rsidRDefault="004A09B7" w:rsidP="004A09B7">
      <w:r>
        <w:t>To show parameters, make sure that the toggle box is ‘ticked’ with a checkmark.</w:t>
      </w:r>
    </w:p>
    <w:p w14:paraId="0365EDCE" w14:textId="77777777" w:rsidR="004A09B7" w:rsidRDefault="004A09B7" w:rsidP="004A09B7">
      <w:pPr>
        <w:pStyle w:val="Heading4"/>
      </w:pPr>
      <w:r>
        <w:t>Export to Excel? – Toggle Box</w:t>
      </w:r>
    </w:p>
    <w:p w14:paraId="7860A4B7" w14:textId="77777777" w:rsidR="004A09B7" w:rsidRPr="00CC767A" w:rsidRDefault="004A09B7" w:rsidP="004A09B7">
      <w:r>
        <w:t>To export the printed file to an excel document, make sure that the Export to Excel toggle box is checked.</w:t>
      </w:r>
    </w:p>
    <w:p w14:paraId="2E9BF91E" w14:textId="77777777" w:rsidR="004A09B7" w:rsidRDefault="004A09B7" w:rsidP="004A09B7">
      <w:pPr>
        <w:pStyle w:val="Heading4"/>
      </w:pPr>
      <w:r>
        <w:t>Auto Run Excel? – Toggle Box</w:t>
      </w:r>
    </w:p>
    <w:p w14:paraId="30B0B876" w14:textId="77777777" w:rsidR="004A09B7" w:rsidRPr="00CC767A" w:rsidRDefault="004A09B7" w:rsidP="004A09B7">
      <w:r>
        <w:t>To automatically open the new excel document, make sure that the Auto Run Excel toggle box is checked.</w:t>
      </w:r>
    </w:p>
    <w:p w14:paraId="06A14210" w14:textId="77777777" w:rsidR="004A09B7" w:rsidRDefault="004A09B7" w:rsidP="004A09B7">
      <w:pPr>
        <w:pStyle w:val="Heading4"/>
      </w:pPr>
      <w:r>
        <w:t>If Yes, File Name</w:t>
      </w:r>
    </w:p>
    <w:p w14:paraId="73702651" w14:textId="77777777" w:rsidR="004A09B7" w:rsidRDefault="004A09B7" w:rsidP="004A09B7">
      <w:r>
        <w:t>If exporting the file to Excel, enter the desired file name.</w:t>
      </w:r>
    </w:p>
    <w:p w14:paraId="58D10141" w14:textId="77777777" w:rsidR="009E7CB8" w:rsidRPr="009E7CB8" w:rsidRDefault="009E7CB8" w:rsidP="009E7CB8"/>
    <w:p w14:paraId="69481360" w14:textId="2AFB729B" w:rsidR="009E7CB8" w:rsidRDefault="00DF0613" w:rsidP="009E7CB8">
      <w:pPr>
        <w:pStyle w:val="Heading2"/>
      </w:pPr>
      <w:bookmarkStart w:id="267" w:name="_Toc47448367"/>
      <w:r>
        <w:lastRenderedPageBreak/>
        <w:t>Customer Material Usage</w:t>
      </w:r>
      <w:r w:rsidR="009E7CB8">
        <w:t xml:space="preserve"> [MR%]</w:t>
      </w:r>
      <w:bookmarkEnd w:id="267"/>
    </w:p>
    <w:p w14:paraId="2315DDCD" w14:textId="45BC75CA" w:rsidR="00CB170D" w:rsidRDefault="00CB170D" w:rsidP="00CB170D">
      <w:pPr>
        <w:pStyle w:val="Heading3"/>
      </w:pPr>
      <w:bookmarkStart w:id="268" w:name="_Toc44686599"/>
      <w:bookmarkStart w:id="269" w:name="_Toc47448368"/>
      <w:r>
        <w:t>Selection Parameters</w:t>
      </w:r>
      <w:bookmarkEnd w:id="268"/>
      <w:bookmarkEnd w:id="269"/>
    </w:p>
    <w:p w14:paraId="69FFAD08" w14:textId="1871584D" w:rsidR="004A09B7" w:rsidRPr="004A09B7" w:rsidRDefault="004A09B7" w:rsidP="004A09B7">
      <w:r>
        <w:rPr>
          <w:noProof/>
        </w:rPr>
        <w:drawing>
          <wp:inline distT="0" distB="0" distL="0" distR="0" wp14:anchorId="4F554AE1" wp14:editId="16266977">
            <wp:extent cx="4495800" cy="20002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495800" cy="2000250"/>
                    </a:xfrm>
                    <a:prstGeom prst="rect">
                      <a:avLst/>
                    </a:prstGeom>
                  </pic:spPr>
                </pic:pic>
              </a:graphicData>
            </a:graphic>
          </wp:inline>
        </w:drawing>
      </w:r>
    </w:p>
    <w:p w14:paraId="12973994" w14:textId="651B2035" w:rsidR="004A09B7" w:rsidRDefault="004A09B7" w:rsidP="004A09B7">
      <w:pPr>
        <w:pStyle w:val="Heading4"/>
      </w:pPr>
      <w:r>
        <w:t>Beginning Item # / Ending Item #</w:t>
      </w:r>
    </w:p>
    <w:p w14:paraId="55DECE95" w14:textId="32E3AB89" w:rsidR="00F55351" w:rsidRPr="00E5397E" w:rsidRDefault="00F55351" w:rsidP="00F55351">
      <w:r>
        <w:t>Enter the beginning and ending Item Number to run the report for.</w:t>
      </w:r>
    </w:p>
    <w:p w14:paraId="00D366DD" w14:textId="5183DFB1" w:rsidR="006732A1" w:rsidRDefault="006732A1" w:rsidP="006732A1">
      <w:pPr>
        <w:pStyle w:val="Heading4"/>
      </w:pPr>
      <w:r>
        <w:t>Beginning Category / Ending Category</w:t>
      </w:r>
    </w:p>
    <w:p w14:paraId="15F36FE7" w14:textId="652F818F" w:rsidR="00F55351" w:rsidRPr="00E5397E" w:rsidRDefault="00F55351" w:rsidP="00F55351">
      <w:r>
        <w:t>Enter the beginning and ending Category to run the report for.</w:t>
      </w:r>
    </w:p>
    <w:p w14:paraId="4E88A30E" w14:textId="0D689248" w:rsidR="004A09B7" w:rsidRDefault="004A09B7" w:rsidP="004A09B7">
      <w:pPr>
        <w:pStyle w:val="Heading4"/>
      </w:pPr>
      <w:r>
        <w:t>Beginning Date / Ending Date</w:t>
      </w:r>
    </w:p>
    <w:p w14:paraId="08D1E6A1" w14:textId="144B4864" w:rsidR="00F55351" w:rsidRPr="00E5397E" w:rsidRDefault="00F55351" w:rsidP="00F55351">
      <w:r>
        <w:t>Enter the beginning and ending Date to run the report for.</w:t>
      </w:r>
    </w:p>
    <w:p w14:paraId="6AE42414" w14:textId="16AD5436" w:rsidR="004A09B7" w:rsidRDefault="004A09B7" w:rsidP="004A09B7">
      <w:pPr>
        <w:pStyle w:val="Heading4"/>
      </w:pPr>
      <w:r>
        <w:t>Beginning Vendor / Ending Vendor</w:t>
      </w:r>
    </w:p>
    <w:p w14:paraId="37C6E905" w14:textId="2C8E4728" w:rsidR="00F55351" w:rsidRPr="00E5397E" w:rsidRDefault="00F55351" w:rsidP="00F55351">
      <w:r>
        <w:t>Enter the beginning and ending Vendor to run the report for.</w:t>
      </w:r>
    </w:p>
    <w:p w14:paraId="4D4904DB" w14:textId="77FAE77A" w:rsidR="004A09B7" w:rsidRDefault="004A09B7" w:rsidP="004A09B7">
      <w:pPr>
        <w:pStyle w:val="Heading4"/>
      </w:pPr>
      <w:r>
        <w:t>Beginning Customer / Ending Customer</w:t>
      </w:r>
    </w:p>
    <w:p w14:paraId="459AC227" w14:textId="293B1F60" w:rsidR="00F55351" w:rsidRPr="00E5397E" w:rsidRDefault="00F55351" w:rsidP="00F55351">
      <w:r>
        <w:t>Enter the beginning and ending Customer to run the report for.</w:t>
      </w:r>
    </w:p>
    <w:p w14:paraId="18EAD65E" w14:textId="60151754" w:rsidR="00CB170D" w:rsidRDefault="00C52901" w:rsidP="00CB170D">
      <w:pPr>
        <w:pStyle w:val="Heading4"/>
      </w:pPr>
      <w:r>
        <w:t>Transaction Type: Receipts? – Toggle Box</w:t>
      </w:r>
    </w:p>
    <w:p w14:paraId="05F2BE97" w14:textId="2372B4A5" w:rsidR="0035206B" w:rsidRDefault="0035206B" w:rsidP="0035206B">
      <w:r>
        <w:t>To include receipt transactions in the report, make sure that the Receipts toggle box is checked.</w:t>
      </w:r>
    </w:p>
    <w:p w14:paraId="7577AB6B" w14:textId="655FB548" w:rsidR="00C52901" w:rsidRDefault="00C52901" w:rsidP="00C52901">
      <w:pPr>
        <w:pStyle w:val="Heading4"/>
      </w:pPr>
      <w:r>
        <w:t>Transaction Type: Issues? – Toggle Box</w:t>
      </w:r>
    </w:p>
    <w:p w14:paraId="324EE9CC" w14:textId="3847A511" w:rsidR="0035206B" w:rsidRDefault="0035206B" w:rsidP="0035206B">
      <w:r>
        <w:t>To include issue transactions in the report, make sure that the Issues toggle box is checked.</w:t>
      </w:r>
    </w:p>
    <w:p w14:paraId="0AF813D9" w14:textId="425989F2" w:rsidR="00C52901" w:rsidRDefault="00C52901" w:rsidP="00C52901">
      <w:pPr>
        <w:pStyle w:val="Heading4"/>
      </w:pPr>
      <w:r>
        <w:t>Transaction Type: Transfers? – Toggle Box</w:t>
      </w:r>
    </w:p>
    <w:p w14:paraId="186C020A" w14:textId="0BF90841" w:rsidR="0035206B" w:rsidRDefault="0035206B" w:rsidP="0035206B">
      <w:r>
        <w:t>To include transfer transactions in the report, make sure that the Transfers toggle box is checked.</w:t>
      </w:r>
    </w:p>
    <w:p w14:paraId="6A1E1591" w14:textId="2E39E960" w:rsidR="00C52901" w:rsidRDefault="00C52901" w:rsidP="00C52901">
      <w:pPr>
        <w:pStyle w:val="Heading4"/>
      </w:pPr>
      <w:r>
        <w:t>Transaction Type: Adjustments? – Toggle Box</w:t>
      </w:r>
    </w:p>
    <w:p w14:paraId="029705B0" w14:textId="26F393F7" w:rsidR="0035206B" w:rsidRDefault="0035206B" w:rsidP="0035206B">
      <w:r>
        <w:t>To include adjustment transactions in the report, make sure that the Adjustments toggle box is checked.</w:t>
      </w:r>
    </w:p>
    <w:p w14:paraId="1F2E3C30" w14:textId="6021E36E" w:rsidR="00C52901" w:rsidRDefault="00C52901" w:rsidP="00C52901">
      <w:pPr>
        <w:pStyle w:val="Heading4"/>
      </w:pPr>
      <w:r>
        <w:t>Transaction Type: Cycle Counts? – Toggle Box</w:t>
      </w:r>
    </w:p>
    <w:p w14:paraId="76C1F26C" w14:textId="79432532" w:rsidR="0035206B" w:rsidRDefault="0035206B" w:rsidP="0035206B">
      <w:r>
        <w:t>To include cycle count transactions in the report, make sure that the Cycle Counts toggle box is checked.</w:t>
      </w:r>
    </w:p>
    <w:p w14:paraId="01DB1661" w14:textId="2CAC1A3F" w:rsidR="004A09B7" w:rsidRDefault="00C52901" w:rsidP="004A09B7">
      <w:pPr>
        <w:pStyle w:val="Heading4"/>
      </w:pPr>
      <w:r>
        <w:t>Summarize by Categories? – Toggle Box</w:t>
      </w:r>
    </w:p>
    <w:p w14:paraId="5A319773" w14:textId="6EA5B79C" w:rsidR="0035206B" w:rsidRDefault="0035206B" w:rsidP="0035206B">
      <w:r>
        <w:t>To summarize items by their categories, make sure that the Summarize by Categories toggle box is checked.</w:t>
      </w:r>
    </w:p>
    <w:p w14:paraId="3788DD5F" w14:textId="4BDEF32B" w:rsidR="00405DF3" w:rsidRDefault="00405DF3" w:rsidP="00405DF3">
      <w:pPr>
        <w:pStyle w:val="Heading3"/>
      </w:pPr>
      <w:bookmarkStart w:id="270" w:name="_Toc44686600"/>
      <w:bookmarkStart w:id="271" w:name="_Toc47448369"/>
      <w:r>
        <w:lastRenderedPageBreak/>
        <w:t>Available and Selected Columns</w:t>
      </w:r>
      <w:bookmarkEnd w:id="270"/>
      <w:bookmarkEnd w:id="271"/>
    </w:p>
    <w:p w14:paraId="43238BF1" w14:textId="31EA3EB6" w:rsidR="004A09B7" w:rsidRPr="004A09B7" w:rsidRDefault="004A09B7" w:rsidP="004A09B7">
      <w:r>
        <w:rPr>
          <w:noProof/>
        </w:rPr>
        <w:drawing>
          <wp:inline distT="0" distB="0" distL="0" distR="0" wp14:anchorId="0274A1EA" wp14:editId="4F7440A9">
            <wp:extent cx="4457700" cy="13049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57700" cy="1304925"/>
                    </a:xfrm>
                    <a:prstGeom prst="rect">
                      <a:avLst/>
                    </a:prstGeom>
                  </pic:spPr>
                </pic:pic>
              </a:graphicData>
            </a:graphic>
          </wp:inline>
        </w:drawing>
      </w:r>
    </w:p>
    <w:p w14:paraId="4D85012D" w14:textId="77777777" w:rsidR="004A09B7" w:rsidRDefault="004A09B7" w:rsidP="004A09B7">
      <w:pPr>
        <w:pStyle w:val="Heading4"/>
      </w:pPr>
      <w:r>
        <w:t>Available Columns</w:t>
      </w:r>
    </w:p>
    <w:p w14:paraId="028AFB69" w14:textId="77777777" w:rsidR="004A09B7" w:rsidRPr="00F61F89" w:rsidRDefault="004A09B7" w:rsidP="004A09B7">
      <w:r>
        <w:t>The user may choose which columns they wish to have on the report printout. As the user selects their choices, they will appear on the ‘</w:t>
      </w:r>
      <w:r>
        <w:rPr>
          <w:i/>
          <w:iCs/>
        </w:rPr>
        <w:t>Selected Columns’</w:t>
      </w:r>
      <w:r>
        <w:t xml:space="preserve"> list.</w:t>
      </w:r>
    </w:p>
    <w:p w14:paraId="28DB9961" w14:textId="77777777" w:rsidR="004A09B7" w:rsidRDefault="004A09B7" w:rsidP="004A09B7">
      <w:pPr>
        <w:pStyle w:val="Heading4"/>
      </w:pPr>
      <w:r>
        <w:t>Selected Columns (In Display Order)</w:t>
      </w:r>
    </w:p>
    <w:p w14:paraId="0B97D47E" w14:textId="77777777" w:rsidR="004A09B7" w:rsidRPr="00F61F89" w:rsidRDefault="004A09B7" w:rsidP="004A09B7">
      <w:r>
        <w:t>The columns that the user has chosen from the ‘</w:t>
      </w:r>
      <w:r>
        <w:rPr>
          <w:i/>
          <w:iCs/>
        </w:rPr>
        <w:t xml:space="preserve">Available Columns’ </w:t>
      </w:r>
      <w:r>
        <w:t>list. The order that these columns are displayed in here is the order in which they will print on the report.</w:t>
      </w:r>
    </w:p>
    <w:p w14:paraId="5ABF9D5E" w14:textId="77777777" w:rsidR="004A09B7" w:rsidRDefault="004A09B7" w:rsidP="004A09B7">
      <w:pPr>
        <w:pStyle w:val="Heading4"/>
      </w:pPr>
      <w:r>
        <w:t>Default</w:t>
      </w:r>
    </w:p>
    <w:p w14:paraId="040516D0" w14:textId="77777777" w:rsidR="004A09B7" w:rsidRPr="00361386" w:rsidRDefault="004A09B7" w:rsidP="004A09B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248E01C" w14:textId="77777777" w:rsidR="004A09B7" w:rsidRDefault="004A09B7" w:rsidP="004A09B7">
      <w:pPr>
        <w:pStyle w:val="Heading4"/>
      </w:pPr>
      <w:r>
        <w:t>Add &gt;&gt;</w:t>
      </w:r>
    </w:p>
    <w:p w14:paraId="50CA7500" w14:textId="77777777" w:rsidR="004A09B7" w:rsidRPr="00361386" w:rsidRDefault="004A09B7" w:rsidP="004A09B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1F7713F" w14:textId="77777777" w:rsidR="004A09B7" w:rsidRDefault="004A09B7" w:rsidP="004A09B7">
      <w:pPr>
        <w:pStyle w:val="Heading4"/>
      </w:pPr>
      <w:r>
        <w:t>&lt;&lt; Remove</w:t>
      </w:r>
    </w:p>
    <w:p w14:paraId="0CC0351D" w14:textId="77777777" w:rsidR="004A09B7" w:rsidRPr="00361386" w:rsidRDefault="004A09B7" w:rsidP="004A09B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4C247FE" w14:textId="77777777" w:rsidR="004A09B7" w:rsidRDefault="004A09B7" w:rsidP="004A09B7">
      <w:pPr>
        <w:pStyle w:val="Heading4"/>
      </w:pPr>
      <w:r>
        <w:t>Move Up</w:t>
      </w:r>
    </w:p>
    <w:p w14:paraId="6C50BD6B" w14:textId="77777777" w:rsidR="004A09B7" w:rsidRPr="00361386" w:rsidRDefault="004A09B7" w:rsidP="004A09B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07FA0D6" w14:textId="77777777" w:rsidR="004A09B7" w:rsidRDefault="004A09B7" w:rsidP="004A09B7">
      <w:pPr>
        <w:pStyle w:val="Heading4"/>
      </w:pPr>
      <w:r>
        <w:t>Move Down</w:t>
      </w:r>
    </w:p>
    <w:p w14:paraId="6B4A3264" w14:textId="77777777" w:rsidR="004A09B7" w:rsidRDefault="004A09B7" w:rsidP="004A09B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6CE4EAB" w14:textId="77777777" w:rsidR="004A09B7" w:rsidRPr="004A09B7" w:rsidRDefault="004A09B7" w:rsidP="004A09B7"/>
    <w:p w14:paraId="042EA646" w14:textId="0C4710DC" w:rsidR="00CB170D" w:rsidRDefault="00CB170D" w:rsidP="00CB170D">
      <w:pPr>
        <w:pStyle w:val="Heading3"/>
      </w:pPr>
      <w:bookmarkStart w:id="272" w:name="_Toc44686601"/>
      <w:bookmarkStart w:id="273" w:name="_Toc47448370"/>
      <w:r>
        <w:lastRenderedPageBreak/>
        <w:t>Output Destination</w:t>
      </w:r>
      <w:bookmarkEnd w:id="272"/>
      <w:bookmarkEnd w:id="273"/>
    </w:p>
    <w:p w14:paraId="1D5E75EE" w14:textId="03728477" w:rsidR="004A09B7" w:rsidRPr="004A09B7" w:rsidRDefault="004A09B7" w:rsidP="004A09B7">
      <w:r>
        <w:rPr>
          <w:noProof/>
        </w:rPr>
        <w:drawing>
          <wp:inline distT="0" distB="0" distL="0" distR="0" wp14:anchorId="5B507B6E" wp14:editId="399C1FA0">
            <wp:extent cx="4533900" cy="17716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3900" cy="1771650"/>
                    </a:xfrm>
                    <a:prstGeom prst="rect">
                      <a:avLst/>
                    </a:prstGeom>
                  </pic:spPr>
                </pic:pic>
              </a:graphicData>
            </a:graphic>
          </wp:inline>
        </w:drawing>
      </w:r>
    </w:p>
    <w:p w14:paraId="5932375A" w14:textId="77777777" w:rsidR="004A09B7" w:rsidRDefault="004A09B7" w:rsidP="004A09B7">
      <w:pPr>
        <w:pStyle w:val="Heading4"/>
      </w:pPr>
      <w:r>
        <w:t>Destination Choice</w:t>
      </w:r>
    </w:p>
    <w:p w14:paraId="768268E9" w14:textId="77777777" w:rsidR="004A09B7" w:rsidRPr="00144B20" w:rsidRDefault="004A09B7" w:rsidP="004A09B7">
      <w:r>
        <w:t>To choose the destination where the document should be printed, please make sure that desired output destination choice bubble is toggled.</w:t>
      </w:r>
    </w:p>
    <w:p w14:paraId="03FF9E19" w14:textId="77777777" w:rsidR="004A09B7" w:rsidRDefault="004A09B7" w:rsidP="004A09B7">
      <w:pPr>
        <w:pStyle w:val="Heading4"/>
      </w:pPr>
      <w:r>
        <w:t>Layout Choice</w:t>
      </w:r>
    </w:p>
    <w:p w14:paraId="0060C47B" w14:textId="77777777" w:rsidR="004A09B7" w:rsidRPr="00144B20" w:rsidRDefault="004A09B7" w:rsidP="004A09B7">
      <w:r>
        <w:t>To choose the preferred layout of Landscape vs. Portrait, please make sure the desired option choice bubbled is toggled.</w:t>
      </w:r>
    </w:p>
    <w:p w14:paraId="1B5E5A48" w14:textId="77777777" w:rsidR="004A09B7" w:rsidRDefault="004A09B7" w:rsidP="004A09B7">
      <w:pPr>
        <w:pStyle w:val="Heading4"/>
      </w:pPr>
      <w:r>
        <w:t>Lines Per Page</w:t>
      </w:r>
    </w:p>
    <w:p w14:paraId="0DBA4D75" w14:textId="77777777" w:rsidR="004A09B7" w:rsidRPr="00144B20" w:rsidRDefault="004A09B7" w:rsidP="004A09B7">
      <w:r w:rsidRPr="00211A1F">
        <w:t>Lines per page on the report when printing.</w:t>
      </w:r>
    </w:p>
    <w:p w14:paraId="3F3A4670" w14:textId="77777777" w:rsidR="004A09B7" w:rsidRDefault="004A09B7" w:rsidP="004A09B7">
      <w:pPr>
        <w:pStyle w:val="Heading4"/>
      </w:pPr>
      <w:r>
        <w:t>Font</w:t>
      </w:r>
    </w:p>
    <w:p w14:paraId="39AD14B9" w14:textId="77777777" w:rsidR="004A09B7" w:rsidRPr="00144B20" w:rsidRDefault="004A09B7" w:rsidP="004A09B7">
      <w:r w:rsidRPr="00211A1F">
        <w:t xml:space="preserve">Enter the font number to use with this report </w:t>
      </w:r>
      <w:r>
        <w:t>(</w:t>
      </w:r>
      <w:r w:rsidRPr="00211A1F">
        <w:t>Font 11 is defa</w:t>
      </w:r>
      <w:r>
        <w:t>u</w:t>
      </w:r>
      <w:r w:rsidRPr="00211A1F">
        <w:t>lt</w:t>
      </w:r>
      <w:r>
        <w:t>)</w:t>
      </w:r>
      <w:r w:rsidRPr="00211A1F">
        <w:t>.</w:t>
      </w:r>
    </w:p>
    <w:p w14:paraId="4000D579" w14:textId="77777777" w:rsidR="004A09B7" w:rsidRDefault="004A09B7" w:rsidP="004A09B7">
      <w:pPr>
        <w:pStyle w:val="Heading4"/>
      </w:pPr>
      <w:r>
        <w:t>Show Parameters? – Toggle Box</w:t>
      </w:r>
    </w:p>
    <w:p w14:paraId="7B0A5BBE" w14:textId="77777777" w:rsidR="004A09B7" w:rsidRDefault="004A09B7" w:rsidP="004A09B7">
      <w:r>
        <w:t>To show parameters, make sure that the toggle box is ‘ticked’ with a checkmark.</w:t>
      </w:r>
    </w:p>
    <w:p w14:paraId="576E9197" w14:textId="77777777" w:rsidR="004A09B7" w:rsidRDefault="004A09B7" w:rsidP="004A09B7">
      <w:pPr>
        <w:pStyle w:val="Heading4"/>
      </w:pPr>
      <w:r>
        <w:t>Export to Excel? – Toggle Box</w:t>
      </w:r>
    </w:p>
    <w:p w14:paraId="47D43A94" w14:textId="77777777" w:rsidR="004A09B7" w:rsidRPr="00CC767A" w:rsidRDefault="004A09B7" w:rsidP="004A09B7">
      <w:r>
        <w:t>To export the printed file to an excel document, make sure that the Export to Excel toggle box is checked.</w:t>
      </w:r>
    </w:p>
    <w:p w14:paraId="33D808BF" w14:textId="77777777" w:rsidR="004A09B7" w:rsidRDefault="004A09B7" w:rsidP="004A09B7">
      <w:pPr>
        <w:pStyle w:val="Heading4"/>
      </w:pPr>
      <w:r>
        <w:t>Auto Run Excel? – Toggle Box</w:t>
      </w:r>
    </w:p>
    <w:p w14:paraId="01D45E15" w14:textId="77777777" w:rsidR="004A09B7" w:rsidRPr="00CC767A" w:rsidRDefault="004A09B7" w:rsidP="004A09B7">
      <w:r>
        <w:t>To automatically open the new excel document, make sure that the Auto Run Excel toggle box is checked.</w:t>
      </w:r>
    </w:p>
    <w:p w14:paraId="4B2A052C" w14:textId="77777777" w:rsidR="004A09B7" w:rsidRDefault="004A09B7" w:rsidP="004A09B7">
      <w:pPr>
        <w:pStyle w:val="Heading4"/>
      </w:pPr>
      <w:r>
        <w:t>If Yes, File Name</w:t>
      </w:r>
    </w:p>
    <w:p w14:paraId="26155602" w14:textId="77777777" w:rsidR="004A09B7" w:rsidRDefault="004A09B7" w:rsidP="004A09B7">
      <w:r>
        <w:t>If exporting the file to Excel, enter the desired file name.</w:t>
      </w:r>
    </w:p>
    <w:p w14:paraId="14D3407B" w14:textId="0CCC38FA" w:rsidR="009E7CB8" w:rsidRDefault="009E7CB8" w:rsidP="009E7CB8"/>
    <w:p w14:paraId="11B28453" w14:textId="72259C8E" w:rsidR="00F9749E" w:rsidRDefault="00F9749E" w:rsidP="009E7CB8"/>
    <w:p w14:paraId="27F3F9B6" w14:textId="7CFE6258" w:rsidR="00F9749E" w:rsidRDefault="00F9749E" w:rsidP="009E7CB8"/>
    <w:p w14:paraId="460FB32B" w14:textId="77777777" w:rsidR="00F9749E" w:rsidRPr="009E7CB8" w:rsidRDefault="00F9749E" w:rsidP="009E7CB8"/>
    <w:p w14:paraId="670212A0" w14:textId="23742873" w:rsidR="002E4736" w:rsidRDefault="002E4736" w:rsidP="002E4736">
      <w:pPr>
        <w:pStyle w:val="Heading1"/>
        <w:rPr>
          <w:b/>
          <w:bCs/>
        </w:rPr>
      </w:pPr>
      <w:bookmarkStart w:id="274" w:name="_Toc47448371"/>
      <w:r>
        <w:rPr>
          <w:b/>
          <w:bCs/>
        </w:rPr>
        <w:lastRenderedPageBreak/>
        <w:t>File Maintenance for Raw Goods [MF]</w:t>
      </w:r>
      <w:bookmarkEnd w:id="274"/>
    </w:p>
    <w:p w14:paraId="3A408C29" w14:textId="07CA5043" w:rsidR="00197D63" w:rsidRDefault="00197D63" w:rsidP="00197D63">
      <w:pPr>
        <w:pStyle w:val="Heading2"/>
      </w:pPr>
      <w:bookmarkStart w:id="275" w:name="_Toc47448372"/>
      <w:r>
        <w:t>Overview</w:t>
      </w:r>
      <w:bookmarkEnd w:id="275"/>
    </w:p>
    <w:p w14:paraId="4FA5F0E9" w14:textId="77777777" w:rsidR="00197D63" w:rsidRDefault="00197D63" w:rsidP="00197D63">
      <w:pPr>
        <w:tabs>
          <w:tab w:val="left" w:pos="480"/>
          <w:tab w:val="left" w:pos="1080"/>
          <w:tab w:val="left" w:pos="1680"/>
          <w:tab w:val="left" w:pos="2280"/>
        </w:tabs>
        <w:spacing w:line="240" w:lineRule="atLeast"/>
        <w:ind w:right="-240"/>
        <w:rPr>
          <w:rFonts w:cstheme="minorHAnsi"/>
        </w:rPr>
      </w:pPr>
      <w:r w:rsidRPr="00381FB6">
        <w:rPr>
          <w:rFonts w:cstheme="minorHAnsi"/>
        </w:rPr>
        <w:t xml:space="preserve">For the Raw Materials File, all estimated and actual materials used in cost estimating must be added to the raw material file.  Two screens must be defined for each material, however the data required on the second screen varies depending on whether the item code is </w:t>
      </w:r>
      <w:r w:rsidRPr="00197D63">
        <w:rPr>
          <w:rFonts w:cstheme="minorHAnsi"/>
          <w:b/>
          <w:bCs/>
          <w:i/>
          <w:iCs/>
          <w:u w:val="single"/>
        </w:rPr>
        <w:t>"E"</w:t>
      </w:r>
      <w:r w:rsidRPr="00381FB6">
        <w:rPr>
          <w:rFonts w:cstheme="minorHAnsi"/>
        </w:rPr>
        <w:t xml:space="preserve"> for estimated or </w:t>
      </w:r>
      <w:r w:rsidRPr="00197D63">
        <w:rPr>
          <w:rFonts w:cstheme="minorHAnsi"/>
          <w:b/>
          <w:bCs/>
          <w:i/>
          <w:iCs/>
          <w:u w:val="single"/>
        </w:rPr>
        <w:t>"R"</w:t>
      </w:r>
      <w:r w:rsidRPr="00381FB6">
        <w:rPr>
          <w:rFonts w:cstheme="minorHAnsi"/>
        </w:rPr>
        <w:t xml:space="preserve"> for raw material that is stocked.   To Add a material, simply press </w:t>
      </w:r>
      <w:r w:rsidRPr="00197D63">
        <w:rPr>
          <w:rFonts w:cstheme="minorHAnsi"/>
          <w:b/>
          <w:bCs/>
          <w:i/>
          <w:iCs/>
          <w:u w:val="single"/>
        </w:rPr>
        <w:t>"A"</w:t>
      </w:r>
      <w:r w:rsidRPr="00381FB6">
        <w:rPr>
          <w:rFonts w:cstheme="minorHAnsi"/>
        </w:rPr>
        <w:t xml:space="preserve"> for Add and define each field as required.  Depending on the material type, different fields are mandatory so that yield factors may be defined for calculating the material requirements in cost estimating and job cost / production control.  </w:t>
      </w:r>
    </w:p>
    <w:p w14:paraId="76346446" w14:textId="77777777" w:rsidR="00197D63" w:rsidRDefault="00197D63" w:rsidP="00197D63">
      <w:pPr>
        <w:tabs>
          <w:tab w:val="left" w:pos="480"/>
          <w:tab w:val="left" w:pos="1080"/>
          <w:tab w:val="left" w:pos="1680"/>
          <w:tab w:val="left" w:pos="2280"/>
        </w:tabs>
        <w:spacing w:line="240" w:lineRule="atLeast"/>
        <w:ind w:right="-240"/>
        <w:rPr>
          <w:rFonts w:cstheme="minorHAnsi"/>
        </w:rPr>
      </w:pPr>
      <w:r w:rsidRPr="00381FB6">
        <w:rPr>
          <w:rFonts w:cstheme="minorHAnsi"/>
        </w:rPr>
        <w:t xml:space="preserve">To find a material, press </w:t>
      </w:r>
      <w:r w:rsidRPr="00197D63">
        <w:rPr>
          <w:rFonts w:cstheme="minorHAnsi"/>
          <w:b/>
          <w:bCs/>
          <w:i/>
          <w:iCs/>
          <w:u w:val="single"/>
        </w:rPr>
        <w:t>"P</w:t>
      </w:r>
      <w:r w:rsidRPr="00381FB6">
        <w:rPr>
          <w:rFonts w:cstheme="minorHAnsi"/>
        </w:rPr>
        <w:t xml:space="preserve">" for previous item, </w:t>
      </w:r>
      <w:r w:rsidRPr="00197D63">
        <w:rPr>
          <w:rFonts w:cstheme="minorHAnsi"/>
          <w:b/>
          <w:bCs/>
          <w:i/>
          <w:iCs/>
          <w:u w:val="single"/>
        </w:rPr>
        <w:t>"N"</w:t>
      </w:r>
      <w:r w:rsidRPr="00381FB6">
        <w:rPr>
          <w:rFonts w:cstheme="minorHAnsi"/>
        </w:rPr>
        <w:t xml:space="preserve"> for next item or </w:t>
      </w:r>
      <w:r w:rsidRPr="00197D63">
        <w:rPr>
          <w:rFonts w:cstheme="minorHAnsi"/>
          <w:b/>
          <w:bCs/>
          <w:i/>
          <w:iCs/>
          <w:u w:val="single"/>
        </w:rPr>
        <w:t>"F"</w:t>
      </w:r>
      <w:r w:rsidRPr="00381FB6">
        <w:rPr>
          <w:rFonts w:cstheme="minorHAnsi"/>
        </w:rPr>
        <w:t xml:space="preserve"> for find.  Once </w:t>
      </w:r>
      <w:r w:rsidRPr="00197D63">
        <w:rPr>
          <w:rFonts w:cstheme="minorHAnsi"/>
          <w:b/>
          <w:bCs/>
          <w:i/>
          <w:iCs/>
          <w:u w:val="single"/>
        </w:rPr>
        <w:t>"F"</w:t>
      </w:r>
      <w:r w:rsidRPr="00381FB6">
        <w:rPr>
          <w:rFonts w:cstheme="minorHAnsi"/>
        </w:rPr>
        <w:t xml:space="preserve"> </w:t>
      </w:r>
      <w:r>
        <w:rPr>
          <w:rFonts w:cstheme="minorHAnsi"/>
        </w:rPr>
        <w:t>(F</w:t>
      </w:r>
      <w:r w:rsidRPr="00381FB6">
        <w:rPr>
          <w:rFonts w:cstheme="minorHAnsi"/>
        </w:rPr>
        <w:t>ind</w:t>
      </w:r>
      <w:r>
        <w:rPr>
          <w:rFonts w:cstheme="minorHAnsi"/>
        </w:rPr>
        <w:t>)</w:t>
      </w:r>
      <w:r w:rsidRPr="00381FB6">
        <w:rPr>
          <w:rFonts w:cstheme="minorHAnsi"/>
        </w:rPr>
        <w:t xml:space="preserve"> is pressed, various fields are highlighted for searching the file.  Press the tab key to move to a field, press </w:t>
      </w:r>
      <w:r>
        <w:rPr>
          <w:rFonts w:cstheme="minorHAnsi"/>
          <w:b/>
          <w:bCs/>
          <w:i/>
          <w:iCs/>
          <w:u w:val="single"/>
        </w:rPr>
        <w:t>“F1”</w:t>
      </w:r>
      <w:r w:rsidRPr="00381FB6">
        <w:rPr>
          <w:rFonts w:cstheme="minorHAnsi"/>
        </w:rPr>
        <w:t xml:space="preserve"> to look up alphabetically, then use the arrow key to select an item to modify.  To change or delete and item, first </w:t>
      </w:r>
      <w:r w:rsidRPr="00197D63">
        <w:rPr>
          <w:rFonts w:cstheme="minorHAnsi"/>
          <w:b/>
          <w:bCs/>
          <w:i/>
          <w:iCs/>
          <w:u w:val="single"/>
        </w:rPr>
        <w:t>"F"</w:t>
      </w:r>
      <w:r>
        <w:rPr>
          <w:rFonts w:cstheme="minorHAnsi"/>
        </w:rPr>
        <w:t xml:space="preserve"> (F</w:t>
      </w:r>
      <w:r w:rsidRPr="00381FB6">
        <w:rPr>
          <w:rFonts w:cstheme="minorHAnsi"/>
        </w:rPr>
        <w:t>ind</w:t>
      </w:r>
      <w:r>
        <w:rPr>
          <w:rFonts w:cstheme="minorHAnsi"/>
        </w:rPr>
        <w:t>)</w:t>
      </w:r>
      <w:r w:rsidRPr="00381FB6">
        <w:rPr>
          <w:rFonts w:cstheme="minorHAnsi"/>
        </w:rPr>
        <w:t xml:space="preserve"> an item, then press either </w:t>
      </w:r>
      <w:r w:rsidRPr="00197D63">
        <w:rPr>
          <w:rFonts w:cstheme="minorHAnsi"/>
          <w:b/>
          <w:bCs/>
          <w:i/>
          <w:iCs/>
          <w:u w:val="single"/>
        </w:rPr>
        <w:t>"C"</w:t>
      </w:r>
      <w:r w:rsidRPr="00381FB6">
        <w:rPr>
          <w:rFonts w:cstheme="minorHAnsi"/>
        </w:rPr>
        <w:t xml:space="preserve"> for change or </w:t>
      </w:r>
      <w:r w:rsidRPr="00197D63">
        <w:rPr>
          <w:rFonts w:cstheme="minorHAnsi"/>
          <w:b/>
          <w:bCs/>
          <w:i/>
          <w:iCs/>
          <w:u w:val="single"/>
        </w:rPr>
        <w:t>"D"</w:t>
      </w:r>
      <w:r w:rsidRPr="00381FB6">
        <w:rPr>
          <w:rFonts w:cstheme="minorHAnsi"/>
        </w:rPr>
        <w:t xml:space="preserve"> for delete to modify or delete the item.  </w:t>
      </w:r>
    </w:p>
    <w:p w14:paraId="7C5DB650" w14:textId="473E94BD" w:rsidR="00197D63" w:rsidRPr="00381FB6" w:rsidRDefault="00197D63" w:rsidP="00197D63">
      <w:pPr>
        <w:tabs>
          <w:tab w:val="left" w:pos="480"/>
          <w:tab w:val="left" w:pos="1080"/>
          <w:tab w:val="left" w:pos="1680"/>
          <w:tab w:val="left" w:pos="2280"/>
        </w:tabs>
        <w:spacing w:line="240" w:lineRule="atLeast"/>
        <w:ind w:right="-240"/>
        <w:rPr>
          <w:rFonts w:cstheme="minorHAnsi"/>
          <w:vanish/>
        </w:rPr>
      </w:pPr>
      <w:r w:rsidRPr="00381FB6">
        <w:rPr>
          <w:rFonts w:cstheme="minorHAnsi"/>
        </w:rPr>
        <w:t xml:space="preserve">Please </w:t>
      </w:r>
      <w:r>
        <w:rPr>
          <w:rFonts w:cstheme="minorHAnsi"/>
        </w:rPr>
        <w:t>N</w:t>
      </w:r>
      <w:r w:rsidRPr="00381FB6">
        <w:rPr>
          <w:rFonts w:cstheme="minorHAnsi"/>
        </w:rPr>
        <w:t>ote</w:t>
      </w:r>
      <w:r>
        <w:rPr>
          <w:rFonts w:cstheme="minorHAnsi"/>
        </w:rPr>
        <w:t>: T</w:t>
      </w:r>
      <w:r w:rsidRPr="00381FB6">
        <w:rPr>
          <w:rFonts w:cstheme="minorHAnsi"/>
        </w:rPr>
        <w:t xml:space="preserve">o add or change information on screen two, press the </w:t>
      </w:r>
      <w:r w:rsidRPr="00197D63">
        <w:rPr>
          <w:rFonts w:cstheme="minorHAnsi"/>
          <w:b/>
          <w:bCs/>
          <w:i/>
          <w:iCs/>
          <w:u w:val="single"/>
        </w:rPr>
        <w:t>"2"</w:t>
      </w:r>
      <w:r w:rsidRPr="00381FB6">
        <w:rPr>
          <w:rFonts w:cstheme="minorHAnsi"/>
        </w:rPr>
        <w:t xml:space="preserve"> key for second screen, then press the </w:t>
      </w:r>
      <w:r w:rsidRPr="00197D63">
        <w:rPr>
          <w:rFonts w:cstheme="minorHAnsi"/>
          <w:b/>
          <w:bCs/>
          <w:i/>
          <w:iCs/>
          <w:u w:val="single"/>
        </w:rPr>
        <w:t>"C"</w:t>
      </w:r>
      <w:r w:rsidRPr="00381FB6">
        <w:rPr>
          <w:rFonts w:cstheme="minorHAnsi"/>
        </w:rPr>
        <w:t xml:space="preserve"> for change.  The “</w:t>
      </w:r>
      <w:r>
        <w:rPr>
          <w:rFonts w:cstheme="minorHAnsi"/>
        </w:rPr>
        <w:t>BOM</w:t>
      </w:r>
      <w:r w:rsidRPr="00381FB6">
        <w:rPr>
          <w:rFonts w:cstheme="minorHAnsi"/>
        </w:rPr>
        <w:t xml:space="preserve">” Bill of Material option allows corrugated plants to define the paper medium, liner and medium shrinkage percentages required when producing various board flute grades.   </w:t>
      </w:r>
      <w:r w:rsidRPr="00381FB6">
        <w:rPr>
          <w:rFonts w:cstheme="minorHAnsi"/>
          <w:vanish/>
        </w:rPr>
        <w:t>@@</w:t>
      </w:r>
    </w:p>
    <w:p w14:paraId="32281113" w14:textId="77777777" w:rsidR="00197D63" w:rsidRPr="00381FB6" w:rsidRDefault="00197D63" w:rsidP="00197D63">
      <w:pPr>
        <w:tabs>
          <w:tab w:val="left" w:pos="480"/>
          <w:tab w:val="left" w:pos="1080"/>
          <w:tab w:val="left" w:pos="1680"/>
          <w:tab w:val="left" w:pos="2280"/>
        </w:tabs>
        <w:spacing w:line="240" w:lineRule="atLeast"/>
        <w:ind w:right="-240"/>
        <w:rPr>
          <w:rFonts w:cstheme="minorHAnsi"/>
          <w:vanish/>
        </w:rPr>
      </w:pPr>
    </w:p>
    <w:p w14:paraId="4623E30A" w14:textId="77777777" w:rsidR="00197D63" w:rsidRPr="00381FB6" w:rsidRDefault="00197D63" w:rsidP="00197D63">
      <w:pPr>
        <w:tabs>
          <w:tab w:val="left" w:pos="480"/>
          <w:tab w:val="left" w:pos="1080"/>
          <w:tab w:val="left" w:pos="1680"/>
          <w:tab w:val="left" w:pos="2280"/>
        </w:tabs>
        <w:spacing w:line="240" w:lineRule="atLeast"/>
        <w:ind w:right="-240"/>
        <w:rPr>
          <w:rFonts w:cstheme="minorHAnsi"/>
          <w:vanish/>
        </w:rPr>
      </w:pPr>
      <w:r w:rsidRPr="00381FB6">
        <w:rPr>
          <w:rFonts w:cstheme="minorHAnsi"/>
          <w:vanish/>
        </w:rPr>
        <w:t>%%</w:t>
      </w:r>
      <w:r w:rsidRPr="00381FB6">
        <w:rPr>
          <w:rFonts w:cstheme="minorHAnsi"/>
        </w:rPr>
        <w:t xml:space="preserve"> </w:t>
      </w:r>
      <w:r w:rsidRPr="00381FB6">
        <w:rPr>
          <w:rFonts w:cstheme="minorHAnsi"/>
          <w:vanish/>
        </w:rPr>
        <w:t>sys/ref/invtot^^</w:t>
      </w:r>
    </w:p>
    <w:p w14:paraId="69C9C801" w14:textId="77777777" w:rsidR="00197D63" w:rsidRPr="00381FB6" w:rsidRDefault="00197D63" w:rsidP="00197D63">
      <w:pPr>
        <w:tabs>
          <w:tab w:val="left" w:pos="1080"/>
          <w:tab w:val="left" w:pos="1680"/>
          <w:tab w:val="left" w:pos="2280"/>
        </w:tabs>
        <w:spacing w:line="240" w:lineRule="atLeast"/>
        <w:ind w:right="-240"/>
        <w:rPr>
          <w:rFonts w:cstheme="minorHAnsi"/>
        </w:rPr>
      </w:pPr>
      <w:r w:rsidRPr="00381FB6">
        <w:rPr>
          <w:rFonts w:cstheme="minorHAnsi"/>
        </w:rPr>
        <w:t>The consumption totals for Period to Date, Year to Date and Last Year are automatically updated when posting warehouse transactions.  The cost and quantity used in the production process are shown in the totals screen.</w:t>
      </w:r>
    </w:p>
    <w:p w14:paraId="1E64D33C" w14:textId="1DEC895F" w:rsidR="00197D63" w:rsidRPr="00381FB6" w:rsidRDefault="00197D63" w:rsidP="00197D63">
      <w:pPr>
        <w:tabs>
          <w:tab w:val="left" w:pos="480"/>
          <w:tab w:val="left" w:pos="1080"/>
          <w:tab w:val="left" w:pos="1680"/>
          <w:tab w:val="left" w:pos="2280"/>
        </w:tabs>
        <w:spacing w:line="240" w:lineRule="atLeast"/>
        <w:ind w:right="-240"/>
        <w:rPr>
          <w:rFonts w:cstheme="minorHAnsi"/>
        </w:rPr>
      </w:pPr>
      <w:r w:rsidRPr="00381FB6">
        <w:rPr>
          <w:rFonts w:cstheme="minorHAnsi"/>
        </w:rPr>
        <w:t>The Product category file may be defined for each Raw Materials category of items.  Many Raw Materials Purchasing Job Costing reports are available by product category.</w:t>
      </w:r>
    </w:p>
    <w:p w14:paraId="24765683" w14:textId="77777777" w:rsidR="00197D63" w:rsidRDefault="00197D63" w:rsidP="00197D63">
      <w:pPr>
        <w:rPr>
          <w:rFonts w:cstheme="minorHAnsi"/>
        </w:rPr>
      </w:pPr>
      <w:r w:rsidRPr="00381FB6">
        <w:rPr>
          <w:rFonts w:cstheme="minorHAnsi"/>
        </w:rPr>
        <w:t xml:space="preserve">Material Cost Type/Location Accounts are groupings or classes of material place together for costing purposes.   Normally, each product category will have a unique material cost type general ledger accounts, however a category may be divided into unique cost types.  </w:t>
      </w:r>
    </w:p>
    <w:p w14:paraId="6C46942A" w14:textId="77777777" w:rsidR="00197D63" w:rsidRDefault="00197D63" w:rsidP="00197D63">
      <w:pPr>
        <w:rPr>
          <w:rFonts w:cstheme="minorHAnsi"/>
        </w:rPr>
      </w:pPr>
      <w:r w:rsidRPr="00381FB6">
        <w:rPr>
          <w:rFonts w:cstheme="minorHAnsi"/>
        </w:rPr>
        <w:t>For example, Board may be a product category for inventory reporting, however for costing purposes different board grades such as SBS, CCN, KRAFT, etc. may be divided into unique cost types</w:t>
      </w:r>
      <w:r w:rsidRPr="00197D63">
        <w:rPr>
          <w:rFonts w:cstheme="minorHAnsi"/>
        </w:rPr>
        <w:t xml:space="preserve">.  </w:t>
      </w:r>
    </w:p>
    <w:p w14:paraId="1E869EA5" w14:textId="77777777" w:rsidR="00197D63" w:rsidRDefault="00197D63" w:rsidP="00197D63">
      <w:pPr>
        <w:rPr>
          <w:rFonts w:cstheme="minorHAnsi"/>
        </w:rPr>
      </w:pPr>
      <w:r w:rsidRPr="00197D63">
        <w:rPr>
          <w:rFonts w:cstheme="minorHAnsi"/>
        </w:rPr>
        <w:t xml:space="preserve">Please </w:t>
      </w:r>
      <w:r>
        <w:rPr>
          <w:rFonts w:cstheme="minorHAnsi"/>
        </w:rPr>
        <w:t>Note: T</w:t>
      </w:r>
      <w:r w:rsidRPr="00197D63">
        <w:rPr>
          <w:rFonts w:cstheme="minorHAnsi"/>
        </w:rPr>
        <w:t>he cost type must by entered on the item file.</w:t>
      </w:r>
      <w:r w:rsidRPr="00381FB6">
        <w:rPr>
          <w:rFonts w:cstheme="minorHAnsi"/>
        </w:rPr>
        <w:t xml:space="preserve">  This application allows you to maintain a file of material cost type/locations General ledger accounts for interface to job costing.  You can interactively maintain the material cost type / location accounts through add, change and delete modes by pressing the capital Letter in the menu at the bottom of the screen.   In this file, the warehouse location must be entered and must be a valid warehouse in the plant / warehouse file.  This allows the inventory accounts for a particular material cost type to be tracked by account.  </w:t>
      </w:r>
    </w:p>
    <w:p w14:paraId="4221A2B5" w14:textId="77777777" w:rsidR="00197D63" w:rsidRDefault="00197D63" w:rsidP="00197D63">
      <w:pPr>
        <w:rPr>
          <w:rFonts w:cstheme="minorHAnsi"/>
        </w:rPr>
      </w:pPr>
      <w:r w:rsidRPr="00381FB6">
        <w:rPr>
          <w:rFonts w:cstheme="minorHAnsi"/>
        </w:rPr>
        <w:t xml:space="preserve">When receiving goods into inventory, the system looks up the matching material cost type/location account record to properly Debit the Raw Material Asset account.  When issuing materials to a job, the system looks up the matching material cost type/location account record to properly Credit the Raw Material Asset as well as the Expense and the Purchase Price Variance Accounts.  </w:t>
      </w:r>
    </w:p>
    <w:p w14:paraId="7775BF93" w14:textId="2D80D2BF" w:rsidR="00197D63" w:rsidRPr="00197D63" w:rsidRDefault="00197D63" w:rsidP="00197D63">
      <w:r w:rsidRPr="00381FB6">
        <w:rPr>
          <w:rFonts w:cstheme="minorHAnsi"/>
        </w:rPr>
        <w:t xml:space="preserve">If you wish to track only one raw material asset GL number, simply create one Material Cost Type and use in all items.  If you wish to track by material cost type without regards to location, simply leave the location field blank.  If you wish to track inventory assets by location, you must create a material cost type for each location for each material type.  </w:t>
      </w:r>
    </w:p>
    <w:p w14:paraId="55917843" w14:textId="2AE453BB" w:rsidR="002E4736" w:rsidRDefault="009E7CB8" w:rsidP="002E4736">
      <w:pPr>
        <w:pStyle w:val="Heading2"/>
      </w:pPr>
      <w:bookmarkStart w:id="276" w:name="_Toc47448373"/>
      <w:r>
        <w:lastRenderedPageBreak/>
        <w:t>Folding Carton Materials</w:t>
      </w:r>
      <w:r w:rsidR="002E4736">
        <w:t xml:space="preserve"> [</w:t>
      </w:r>
      <w:r>
        <w:t>MF1</w:t>
      </w:r>
      <w:r w:rsidR="002E4736">
        <w:t>]</w:t>
      </w:r>
      <w:bookmarkEnd w:id="276"/>
    </w:p>
    <w:p w14:paraId="146CEC8D" w14:textId="51E0A4F6" w:rsidR="006C50C7" w:rsidRDefault="006C50C7" w:rsidP="006C50C7">
      <w:pPr>
        <w:pStyle w:val="Heading3"/>
      </w:pPr>
      <w:bookmarkStart w:id="277" w:name="_Toc47448374"/>
      <w:r>
        <w:t>Overview</w:t>
      </w:r>
      <w:bookmarkEnd w:id="277"/>
    </w:p>
    <w:p w14:paraId="0C45726A" w14:textId="77777777" w:rsidR="006C50C7" w:rsidRPr="002F2059" w:rsidRDefault="006C50C7" w:rsidP="006C50C7">
      <w:pPr>
        <w:tabs>
          <w:tab w:val="left" w:pos="480"/>
          <w:tab w:val="left" w:pos="1080"/>
          <w:tab w:val="left" w:pos="1680"/>
          <w:tab w:val="left" w:pos="2280"/>
        </w:tabs>
        <w:spacing w:line="240" w:lineRule="atLeast"/>
        <w:ind w:right="-240"/>
        <w:rPr>
          <w:rFonts w:cstheme="minorHAnsi"/>
        </w:rPr>
      </w:pPr>
      <w:r w:rsidRPr="002F2059">
        <w:rPr>
          <w:rFonts w:cstheme="minorHAnsi"/>
        </w:rPr>
        <w:t xml:space="preserve">All estimated and actual materials used in cost estimating must be added to the raw material file.  Two screens must be defined for each material, however the data required on the second screen varies depending on whether the item code is </w:t>
      </w:r>
      <w:r w:rsidRPr="006C50C7">
        <w:rPr>
          <w:rFonts w:cstheme="minorHAnsi"/>
          <w:b/>
          <w:bCs/>
          <w:i/>
          <w:iCs/>
          <w:u w:val="single"/>
        </w:rPr>
        <w:t>"E"</w:t>
      </w:r>
      <w:r w:rsidRPr="002F2059">
        <w:rPr>
          <w:rFonts w:cstheme="minorHAnsi"/>
        </w:rPr>
        <w:t xml:space="preserve"> for estimated or </w:t>
      </w:r>
      <w:r w:rsidRPr="006C50C7">
        <w:rPr>
          <w:rFonts w:cstheme="minorHAnsi"/>
          <w:b/>
          <w:bCs/>
          <w:i/>
          <w:iCs/>
          <w:u w:val="single"/>
        </w:rPr>
        <w:t>"R"</w:t>
      </w:r>
      <w:r w:rsidRPr="002F2059">
        <w:rPr>
          <w:rFonts w:cstheme="minorHAnsi"/>
        </w:rPr>
        <w:t xml:space="preserve"> for raw material that is stocked. </w:t>
      </w:r>
    </w:p>
    <w:p w14:paraId="2A7F9FE8" w14:textId="771952CE" w:rsidR="006C50C7" w:rsidRPr="002F2059" w:rsidRDefault="006C50C7" w:rsidP="006C50C7">
      <w:pPr>
        <w:tabs>
          <w:tab w:val="left" w:pos="480"/>
          <w:tab w:val="left" w:pos="1080"/>
          <w:tab w:val="left" w:pos="1680"/>
          <w:tab w:val="left" w:pos="2280"/>
        </w:tabs>
        <w:spacing w:line="240" w:lineRule="atLeast"/>
        <w:ind w:right="-240"/>
        <w:rPr>
          <w:rFonts w:cstheme="minorHAnsi"/>
        </w:rPr>
      </w:pPr>
      <w:r w:rsidRPr="002F2059">
        <w:rPr>
          <w:rFonts w:cstheme="minorHAnsi"/>
        </w:rPr>
        <w:t xml:space="preserve">To Add a material, simply press </w:t>
      </w:r>
      <w:r w:rsidRPr="006C50C7">
        <w:rPr>
          <w:rFonts w:cstheme="minorHAnsi"/>
          <w:b/>
          <w:bCs/>
          <w:i/>
          <w:iCs/>
          <w:u w:val="single"/>
        </w:rPr>
        <w:t>"A"</w:t>
      </w:r>
      <w:r w:rsidRPr="002F2059">
        <w:rPr>
          <w:rFonts w:cstheme="minorHAnsi"/>
        </w:rPr>
        <w:t xml:space="preserve"> for Add and define each field as required.  Depending on the material type, different fields are mandatory so that yield factors may be defined for calculating the material requirements in cost estimating and job cost / production control.</w:t>
      </w:r>
    </w:p>
    <w:p w14:paraId="433801A4" w14:textId="697EDB84" w:rsidR="006C50C7" w:rsidRPr="002F2059" w:rsidRDefault="006C50C7" w:rsidP="006C50C7">
      <w:pPr>
        <w:tabs>
          <w:tab w:val="left" w:pos="480"/>
          <w:tab w:val="left" w:pos="1080"/>
          <w:tab w:val="left" w:pos="1680"/>
          <w:tab w:val="left" w:pos="2280"/>
        </w:tabs>
        <w:spacing w:line="240" w:lineRule="atLeast"/>
        <w:ind w:right="-240"/>
        <w:rPr>
          <w:rFonts w:cstheme="minorHAnsi"/>
        </w:rPr>
      </w:pPr>
      <w:r w:rsidRPr="002F2059">
        <w:rPr>
          <w:rFonts w:cstheme="minorHAnsi"/>
        </w:rPr>
        <w:t xml:space="preserve">To find a material, press </w:t>
      </w:r>
      <w:r w:rsidRPr="006C50C7">
        <w:rPr>
          <w:rFonts w:cstheme="minorHAnsi"/>
          <w:b/>
          <w:bCs/>
          <w:i/>
          <w:iCs/>
          <w:u w:val="single"/>
        </w:rPr>
        <w:t>"P"</w:t>
      </w:r>
      <w:r w:rsidRPr="002F2059">
        <w:rPr>
          <w:rFonts w:cstheme="minorHAnsi"/>
        </w:rPr>
        <w:t xml:space="preserve"> for previous item, </w:t>
      </w:r>
      <w:r w:rsidRPr="006C50C7">
        <w:rPr>
          <w:rFonts w:cstheme="minorHAnsi"/>
          <w:b/>
          <w:bCs/>
          <w:i/>
          <w:iCs/>
          <w:u w:val="single"/>
        </w:rPr>
        <w:t>"N"</w:t>
      </w:r>
      <w:r w:rsidRPr="002F2059">
        <w:rPr>
          <w:rFonts w:cstheme="minorHAnsi"/>
        </w:rPr>
        <w:t xml:space="preserve"> for next item or </w:t>
      </w:r>
      <w:r w:rsidRPr="006C50C7">
        <w:rPr>
          <w:rFonts w:cstheme="minorHAnsi"/>
          <w:b/>
          <w:bCs/>
          <w:i/>
          <w:iCs/>
          <w:u w:val="single"/>
        </w:rPr>
        <w:t>"F"</w:t>
      </w:r>
      <w:r w:rsidRPr="002F2059">
        <w:rPr>
          <w:rFonts w:cstheme="minorHAnsi"/>
        </w:rPr>
        <w:t xml:space="preserve"> for find.  Once </w:t>
      </w:r>
      <w:r w:rsidRPr="006C50C7">
        <w:rPr>
          <w:rFonts w:cstheme="minorHAnsi"/>
          <w:b/>
          <w:bCs/>
          <w:i/>
          <w:iCs/>
          <w:u w:val="single"/>
        </w:rPr>
        <w:t>"F"</w:t>
      </w:r>
      <w:r w:rsidRPr="002F2059">
        <w:rPr>
          <w:rFonts w:cstheme="minorHAnsi"/>
        </w:rPr>
        <w:t xml:space="preserve"> </w:t>
      </w:r>
      <w:r>
        <w:rPr>
          <w:rFonts w:cstheme="minorHAnsi"/>
        </w:rPr>
        <w:t>(F</w:t>
      </w:r>
      <w:r w:rsidRPr="002F2059">
        <w:rPr>
          <w:rFonts w:cstheme="minorHAnsi"/>
        </w:rPr>
        <w:t>ind</w:t>
      </w:r>
      <w:r>
        <w:rPr>
          <w:rFonts w:cstheme="minorHAnsi"/>
        </w:rPr>
        <w:t>)</w:t>
      </w:r>
      <w:r w:rsidRPr="002F2059">
        <w:rPr>
          <w:rFonts w:cstheme="minorHAnsi"/>
        </w:rPr>
        <w:t xml:space="preserve"> is pressed, various fields are highlighted for searching the file.  Press the </w:t>
      </w:r>
      <w:r>
        <w:rPr>
          <w:rFonts w:cstheme="minorHAnsi"/>
          <w:b/>
          <w:bCs/>
          <w:i/>
          <w:iCs/>
          <w:u w:val="single"/>
        </w:rPr>
        <w:t>“Tab”</w:t>
      </w:r>
      <w:r w:rsidRPr="002F2059">
        <w:rPr>
          <w:rFonts w:cstheme="minorHAnsi"/>
        </w:rPr>
        <w:t xml:space="preserve"> key to move to a field, press </w:t>
      </w:r>
      <w:r>
        <w:rPr>
          <w:rFonts w:cstheme="minorHAnsi"/>
          <w:b/>
          <w:bCs/>
          <w:i/>
          <w:iCs/>
          <w:u w:val="single"/>
        </w:rPr>
        <w:t>“F1”</w:t>
      </w:r>
      <w:r w:rsidRPr="002F2059">
        <w:rPr>
          <w:rFonts w:cstheme="minorHAnsi"/>
        </w:rPr>
        <w:t xml:space="preserve"> to look up alphabetically, then use the arrow key to select an item to modify.</w:t>
      </w:r>
    </w:p>
    <w:p w14:paraId="0F333F2B" w14:textId="77777777" w:rsidR="006C50C7" w:rsidRDefault="006C50C7" w:rsidP="006C50C7">
      <w:pPr>
        <w:tabs>
          <w:tab w:val="left" w:pos="480"/>
          <w:tab w:val="left" w:pos="1080"/>
          <w:tab w:val="left" w:pos="1680"/>
          <w:tab w:val="left" w:pos="2280"/>
        </w:tabs>
        <w:spacing w:line="240" w:lineRule="atLeast"/>
        <w:ind w:right="-240"/>
        <w:rPr>
          <w:rFonts w:cstheme="minorHAnsi"/>
        </w:rPr>
      </w:pPr>
      <w:r w:rsidRPr="002F2059">
        <w:rPr>
          <w:rFonts w:cstheme="minorHAnsi"/>
        </w:rPr>
        <w:t xml:space="preserve">To change or delete and item, first </w:t>
      </w:r>
      <w:r w:rsidRPr="006C50C7">
        <w:rPr>
          <w:rFonts w:cstheme="minorHAnsi"/>
          <w:b/>
          <w:bCs/>
          <w:i/>
          <w:iCs/>
          <w:u w:val="single"/>
        </w:rPr>
        <w:t>"F"</w:t>
      </w:r>
      <w:r>
        <w:rPr>
          <w:rFonts w:cstheme="minorHAnsi"/>
        </w:rPr>
        <w:t xml:space="preserve"> (F</w:t>
      </w:r>
      <w:r w:rsidRPr="002F2059">
        <w:rPr>
          <w:rFonts w:cstheme="minorHAnsi"/>
        </w:rPr>
        <w:t>ind</w:t>
      </w:r>
      <w:r>
        <w:rPr>
          <w:rFonts w:cstheme="minorHAnsi"/>
        </w:rPr>
        <w:t>)</w:t>
      </w:r>
      <w:r w:rsidRPr="002F2059">
        <w:rPr>
          <w:rFonts w:cstheme="minorHAnsi"/>
        </w:rPr>
        <w:t xml:space="preserve"> an item, then press either </w:t>
      </w:r>
      <w:r w:rsidRPr="006C50C7">
        <w:rPr>
          <w:rFonts w:cstheme="minorHAnsi"/>
          <w:b/>
          <w:bCs/>
          <w:i/>
          <w:iCs/>
          <w:u w:val="single"/>
        </w:rPr>
        <w:t>"C"</w:t>
      </w:r>
      <w:r w:rsidRPr="002F2059">
        <w:rPr>
          <w:rFonts w:cstheme="minorHAnsi"/>
        </w:rPr>
        <w:t xml:space="preserve"> for change or </w:t>
      </w:r>
      <w:r w:rsidRPr="006C50C7">
        <w:rPr>
          <w:rFonts w:cstheme="minorHAnsi"/>
          <w:b/>
          <w:bCs/>
          <w:i/>
          <w:iCs/>
          <w:u w:val="single"/>
        </w:rPr>
        <w:t>"D"</w:t>
      </w:r>
      <w:r w:rsidRPr="002F2059">
        <w:rPr>
          <w:rFonts w:cstheme="minorHAnsi"/>
        </w:rPr>
        <w:t xml:space="preserve"> for delete to modify or delete the item.  </w:t>
      </w:r>
    </w:p>
    <w:p w14:paraId="66C123B6" w14:textId="72E7589B" w:rsidR="006C50C7" w:rsidRPr="002F2059" w:rsidRDefault="006C50C7" w:rsidP="006C50C7">
      <w:pPr>
        <w:tabs>
          <w:tab w:val="left" w:pos="480"/>
          <w:tab w:val="left" w:pos="1080"/>
          <w:tab w:val="left" w:pos="1680"/>
          <w:tab w:val="left" w:pos="2280"/>
        </w:tabs>
        <w:spacing w:line="240" w:lineRule="atLeast"/>
        <w:ind w:right="-240"/>
        <w:rPr>
          <w:rFonts w:cstheme="minorHAnsi"/>
        </w:rPr>
      </w:pPr>
      <w:r w:rsidRPr="002F2059">
        <w:rPr>
          <w:rFonts w:cstheme="minorHAnsi"/>
        </w:rPr>
        <w:t xml:space="preserve">Please </w:t>
      </w:r>
      <w:r>
        <w:rPr>
          <w:rFonts w:cstheme="minorHAnsi"/>
        </w:rPr>
        <w:t>N</w:t>
      </w:r>
      <w:r w:rsidRPr="002F2059">
        <w:rPr>
          <w:rFonts w:cstheme="minorHAnsi"/>
        </w:rPr>
        <w:t>ote</w:t>
      </w:r>
      <w:r>
        <w:rPr>
          <w:rFonts w:cstheme="minorHAnsi"/>
        </w:rPr>
        <w:t>: T</w:t>
      </w:r>
      <w:r w:rsidRPr="002F2059">
        <w:rPr>
          <w:rFonts w:cstheme="minorHAnsi"/>
        </w:rPr>
        <w:t xml:space="preserve">o add or change information on screen two, press the </w:t>
      </w:r>
      <w:r w:rsidRPr="006C50C7">
        <w:rPr>
          <w:rFonts w:cstheme="minorHAnsi"/>
          <w:b/>
          <w:bCs/>
          <w:i/>
          <w:iCs/>
          <w:u w:val="single"/>
        </w:rPr>
        <w:t>"2"</w:t>
      </w:r>
      <w:r w:rsidRPr="002F2059">
        <w:rPr>
          <w:rFonts w:cstheme="minorHAnsi"/>
        </w:rPr>
        <w:t xml:space="preserve"> key for second screen, then press the </w:t>
      </w:r>
      <w:r w:rsidRPr="006C50C7">
        <w:rPr>
          <w:rFonts w:cstheme="minorHAnsi"/>
          <w:b/>
          <w:bCs/>
          <w:i/>
          <w:iCs/>
          <w:u w:val="single"/>
        </w:rPr>
        <w:t>"C"</w:t>
      </w:r>
      <w:r w:rsidRPr="002F2059">
        <w:rPr>
          <w:rFonts w:cstheme="minorHAnsi"/>
        </w:rPr>
        <w:t xml:space="preserve"> for change.</w:t>
      </w:r>
    </w:p>
    <w:p w14:paraId="50F0EE9F" w14:textId="0D37E501" w:rsidR="006C50C7" w:rsidRPr="002F2059" w:rsidRDefault="006C50C7" w:rsidP="006C50C7">
      <w:pPr>
        <w:tabs>
          <w:tab w:val="left" w:pos="480"/>
          <w:tab w:val="left" w:pos="1080"/>
          <w:tab w:val="left" w:pos="1680"/>
          <w:tab w:val="left" w:pos="2280"/>
        </w:tabs>
        <w:spacing w:line="240" w:lineRule="atLeast"/>
        <w:ind w:right="-240"/>
        <w:rPr>
          <w:rFonts w:cstheme="minorHAnsi"/>
        </w:rPr>
      </w:pPr>
      <w:r w:rsidRPr="002F2059">
        <w:rPr>
          <w:rFonts w:cstheme="minorHAnsi"/>
        </w:rPr>
        <w:t>The “</w:t>
      </w:r>
      <w:r>
        <w:rPr>
          <w:rFonts w:cstheme="minorHAnsi"/>
        </w:rPr>
        <w:t>BO&lt;</w:t>
      </w:r>
      <w:r w:rsidRPr="002F2059">
        <w:rPr>
          <w:rFonts w:cstheme="minorHAnsi"/>
        </w:rPr>
        <w:t>” Bill of Material option allows corrugated plants to define the paper medium, liner and medium shrinkage percentages required when producing various board flute grades.</w:t>
      </w:r>
    </w:p>
    <w:p w14:paraId="45FF23E7" w14:textId="77777777" w:rsidR="006C50C7" w:rsidRPr="002F2059" w:rsidRDefault="006C50C7" w:rsidP="006C50C7">
      <w:pPr>
        <w:tabs>
          <w:tab w:val="left" w:pos="480"/>
          <w:tab w:val="left" w:pos="1080"/>
          <w:tab w:val="left" w:pos="1680"/>
          <w:tab w:val="left" w:pos="2280"/>
        </w:tabs>
        <w:spacing w:line="240" w:lineRule="atLeast"/>
        <w:ind w:right="-240"/>
        <w:rPr>
          <w:rFonts w:cstheme="minorHAnsi"/>
          <w:vanish/>
        </w:rPr>
      </w:pPr>
      <w:r w:rsidRPr="002F2059">
        <w:rPr>
          <w:rFonts w:cstheme="minorHAnsi"/>
          <w:vanish/>
        </w:rPr>
        <w:t>@@</w:t>
      </w:r>
    </w:p>
    <w:p w14:paraId="68111C19" w14:textId="77777777" w:rsidR="006C50C7" w:rsidRPr="002F2059" w:rsidRDefault="006C50C7" w:rsidP="006C50C7">
      <w:pPr>
        <w:tabs>
          <w:tab w:val="left" w:pos="480"/>
          <w:tab w:val="left" w:pos="1080"/>
          <w:tab w:val="left" w:pos="1680"/>
          <w:tab w:val="left" w:pos="2280"/>
        </w:tabs>
        <w:spacing w:line="240" w:lineRule="atLeast"/>
        <w:ind w:right="-240"/>
        <w:rPr>
          <w:rFonts w:cstheme="minorHAnsi"/>
          <w:vanish/>
        </w:rPr>
      </w:pPr>
    </w:p>
    <w:p w14:paraId="25187E6C" w14:textId="77777777" w:rsidR="006C50C7" w:rsidRPr="002F2059" w:rsidRDefault="006C50C7" w:rsidP="006C50C7">
      <w:pPr>
        <w:tabs>
          <w:tab w:val="left" w:pos="480"/>
          <w:tab w:val="left" w:pos="1080"/>
          <w:tab w:val="left" w:pos="1680"/>
          <w:tab w:val="left" w:pos="2280"/>
        </w:tabs>
        <w:spacing w:line="240" w:lineRule="atLeast"/>
        <w:ind w:right="-240"/>
        <w:rPr>
          <w:rFonts w:cstheme="minorHAnsi"/>
          <w:vanish/>
        </w:rPr>
      </w:pPr>
      <w:r w:rsidRPr="002F2059">
        <w:rPr>
          <w:rFonts w:cstheme="minorHAnsi"/>
          <w:vanish/>
        </w:rPr>
        <w:t>sys/ref/invtot^^</w:t>
      </w:r>
    </w:p>
    <w:p w14:paraId="322553E6" w14:textId="37B6B2E7" w:rsidR="006C50C7" w:rsidRPr="006C50C7" w:rsidRDefault="006C50C7" w:rsidP="006C50C7">
      <w:r w:rsidRPr="002F2059">
        <w:rPr>
          <w:rFonts w:cstheme="minorHAnsi"/>
        </w:rPr>
        <w:t>The consumption totals for Period to Date, Year to Date and Last Year are automatically updated when posting warehouse transactions.  The cost and quantity used in the production process are shown in the totals screen.</w:t>
      </w:r>
    </w:p>
    <w:p w14:paraId="48BF9102" w14:textId="0E49FDE1" w:rsidR="002E4736" w:rsidRDefault="00C52901" w:rsidP="002E4736">
      <w:pPr>
        <w:pStyle w:val="Heading3"/>
      </w:pPr>
      <w:bookmarkStart w:id="278" w:name="_Toc44686606"/>
      <w:bookmarkStart w:id="279" w:name="_Toc47448375"/>
      <w:r>
        <w:lastRenderedPageBreak/>
        <w:t>Browse Items</w:t>
      </w:r>
      <w:bookmarkEnd w:id="278"/>
      <w:bookmarkEnd w:id="279"/>
    </w:p>
    <w:p w14:paraId="479D5C88" w14:textId="38945384" w:rsidR="00C52901" w:rsidRPr="00C52901" w:rsidRDefault="00415F1A" w:rsidP="00C52901">
      <w:r>
        <w:rPr>
          <w:noProof/>
        </w:rPr>
        <w:drawing>
          <wp:inline distT="0" distB="0" distL="0" distR="0" wp14:anchorId="2D54BFE1" wp14:editId="4BE8F37A">
            <wp:extent cx="5943600" cy="45370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4537075"/>
                    </a:xfrm>
                    <a:prstGeom prst="rect">
                      <a:avLst/>
                    </a:prstGeom>
                  </pic:spPr>
                </pic:pic>
              </a:graphicData>
            </a:graphic>
          </wp:inline>
        </w:drawing>
      </w:r>
    </w:p>
    <w:p w14:paraId="52EEC700" w14:textId="6C7F5BAC" w:rsidR="00DF0613" w:rsidRDefault="00415F1A" w:rsidP="00DF0613">
      <w:pPr>
        <w:pStyle w:val="Heading4"/>
      </w:pPr>
      <w:r>
        <w:t>ADD</w:t>
      </w:r>
    </w:p>
    <w:p w14:paraId="5267EB31" w14:textId="6B1B11FF" w:rsidR="00910523" w:rsidRPr="00E64A2B" w:rsidRDefault="00910523" w:rsidP="00910523">
      <w:bookmarkStart w:id="280" w:name="_Hlk43556175"/>
      <w:r>
        <w:t xml:space="preserve">Click the </w:t>
      </w:r>
      <w:r>
        <w:rPr>
          <w:b/>
          <w:bCs/>
          <w:i/>
          <w:iCs/>
          <w:u w:val="single"/>
        </w:rPr>
        <w:t>“Green + Icon”</w:t>
      </w:r>
      <w:r>
        <w:t xml:space="preserve"> to add a new Raw Material Item.</w:t>
      </w:r>
    </w:p>
    <w:p w14:paraId="5E52C8EA" w14:textId="7ECB83FC" w:rsidR="00467C2C" w:rsidRDefault="00C52901" w:rsidP="00467C2C">
      <w:pPr>
        <w:pStyle w:val="Heading3"/>
      </w:pPr>
      <w:bookmarkStart w:id="281" w:name="_Toc44686607"/>
      <w:bookmarkStart w:id="282" w:name="_Toc47448376"/>
      <w:bookmarkEnd w:id="280"/>
      <w:r>
        <w:lastRenderedPageBreak/>
        <w:t>View Item</w:t>
      </w:r>
      <w:bookmarkEnd w:id="281"/>
      <w:bookmarkEnd w:id="282"/>
    </w:p>
    <w:p w14:paraId="60934EFC" w14:textId="1876BDEA" w:rsidR="00C52901" w:rsidRPr="00C52901" w:rsidRDefault="00415F1A" w:rsidP="00C52901">
      <w:r>
        <w:rPr>
          <w:noProof/>
        </w:rPr>
        <w:drawing>
          <wp:inline distT="0" distB="0" distL="0" distR="0" wp14:anchorId="1E607B33" wp14:editId="2973D59F">
            <wp:extent cx="5943600" cy="433641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4336415"/>
                    </a:xfrm>
                    <a:prstGeom prst="rect">
                      <a:avLst/>
                    </a:prstGeom>
                  </pic:spPr>
                </pic:pic>
              </a:graphicData>
            </a:graphic>
          </wp:inline>
        </w:drawing>
      </w:r>
    </w:p>
    <w:p w14:paraId="70C80365" w14:textId="77777777" w:rsidR="00144211" w:rsidRDefault="00144211" w:rsidP="00144211">
      <w:pPr>
        <w:pStyle w:val="Heading4"/>
      </w:pPr>
      <w:r>
        <w:t>UPDATE</w:t>
      </w:r>
    </w:p>
    <w:p w14:paraId="4437340D" w14:textId="576FB4B1" w:rsidR="00144211" w:rsidRDefault="00144211" w:rsidP="00144211">
      <w:r>
        <w:t xml:space="preserve">To change the currently selected Raw Material Item, simply click the </w:t>
      </w:r>
      <w:r>
        <w:rPr>
          <w:b/>
          <w:bCs/>
          <w:i/>
          <w:iCs/>
          <w:u w:val="single"/>
        </w:rPr>
        <w:t>“Update</w:t>
      </w:r>
      <w:r>
        <w:t xml:space="preserve">” button at the bottom of the screen.  </w:t>
      </w:r>
    </w:p>
    <w:p w14:paraId="14D4A207" w14:textId="77777777" w:rsidR="00144211" w:rsidRDefault="00144211" w:rsidP="00144211">
      <w:pPr>
        <w:pStyle w:val="Heading4"/>
      </w:pPr>
      <w:r>
        <w:t>ADD</w:t>
      </w:r>
    </w:p>
    <w:p w14:paraId="3C58AF13" w14:textId="294A87AB" w:rsidR="00144211" w:rsidRDefault="00144211" w:rsidP="00144211">
      <w:r>
        <w:t xml:space="preserve">To add a new Raw Material Item, simply click the </w:t>
      </w:r>
      <w:r>
        <w:rPr>
          <w:b/>
          <w:bCs/>
          <w:i/>
          <w:iCs/>
          <w:u w:val="single"/>
        </w:rPr>
        <w:t xml:space="preserve">“Green + Icon” </w:t>
      </w:r>
      <w:r>
        <w:t>button at the top of the Raw Material Inventory screen.</w:t>
      </w:r>
    </w:p>
    <w:p w14:paraId="31413F26" w14:textId="77777777" w:rsidR="00144211" w:rsidRPr="004477D0" w:rsidRDefault="00144211" w:rsidP="00144211">
      <w:r>
        <w:t xml:space="preserve">Alternatively, click the </w:t>
      </w:r>
      <w:r>
        <w:rPr>
          <w:b/>
          <w:bCs/>
          <w:i/>
          <w:iCs/>
          <w:u w:val="single"/>
        </w:rPr>
        <w:t>“Add”</w:t>
      </w:r>
      <w:r>
        <w:t xml:space="preserve"> button at the bottom of the screen.</w:t>
      </w:r>
    </w:p>
    <w:p w14:paraId="0C4E7679" w14:textId="77777777" w:rsidR="00144211" w:rsidRDefault="00144211" w:rsidP="00144211">
      <w:pPr>
        <w:pStyle w:val="Heading4"/>
      </w:pPr>
      <w:bookmarkStart w:id="283" w:name="_Hlk44151351"/>
      <w:r>
        <w:t>DELETE</w:t>
      </w:r>
    </w:p>
    <w:p w14:paraId="3923A858" w14:textId="269B91E4" w:rsidR="00144211" w:rsidRDefault="00144211" w:rsidP="00144211">
      <w:r>
        <w:t xml:space="preserve">To delete the currently selected Raw Material Item,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7FE0E23" w14:textId="77777777" w:rsidR="00144211" w:rsidRDefault="00144211" w:rsidP="00144211">
      <w:pPr>
        <w:pStyle w:val="Heading4"/>
      </w:pPr>
      <w:bookmarkStart w:id="284" w:name="_Hlk42700524"/>
      <w:bookmarkStart w:id="285" w:name="_Hlk43140819"/>
      <w:bookmarkStart w:id="286" w:name="_Hlk43555402"/>
      <w:r>
        <w:t>NEXT</w:t>
      </w:r>
    </w:p>
    <w:p w14:paraId="58712A35" w14:textId="31EEB8A0" w:rsidR="00144211" w:rsidRDefault="00144211" w:rsidP="00144211">
      <w:r>
        <w:t xml:space="preserve">Press </w:t>
      </w:r>
      <w:r w:rsidRPr="00B86B9F">
        <w:rPr>
          <w:b/>
          <w:bCs/>
          <w:i/>
          <w:iCs/>
          <w:u w:val="single"/>
        </w:rPr>
        <w:t>"N"</w:t>
      </w:r>
      <w:r>
        <w:t xml:space="preserve"> (Next) to find next Raw Material Item to view or modify. Alternatively, press the </w:t>
      </w:r>
      <w:r>
        <w:rPr>
          <w:b/>
          <w:bCs/>
          <w:i/>
          <w:iCs/>
          <w:u w:val="single"/>
        </w:rPr>
        <w:t>“Right Arrow”</w:t>
      </w:r>
      <w:r>
        <w:t xml:space="preserve"> on the screen.</w:t>
      </w:r>
    </w:p>
    <w:p w14:paraId="086D16C3" w14:textId="77777777" w:rsidR="00144211" w:rsidRDefault="00144211" w:rsidP="00144211">
      <w:pPr>
        <w:pStyle w:val="Heading4"/>
      </w:pPr>
      <w:r>
        <w:t>PREVIOUS</w:t>
      </w:r>
    </w:p>
    <w:p w14:paraId="5C0EF2B5" w14:textId="6EEE4437" w:rsidR="00144211" w:rsidRDefault="00144211" w:rsidP="00144211">
      <w:r>
        <w:t xml:space="preserve">Press </w:t>
      </w:r>
      <w:r w:rsidRPr="00B86B9F">
        <w:rPr>
          <w:b/>
          <w:bCs/>
          <w:i/>
          <w:iCs/>
          <w:u w:val="single"/>
        </w:rPr>
        <w:t>"P"</w:t>
      </w:r>
      <w:r>
        <w:t xml:space="preserve"> (Previous) to find previous Raw Material Item to view or modify.</w:t>
      </w:r>
      <w:r w:rsidRPr="00EA7FC0">
        <w:t xml:space="preserve"> </w:t>
      </w:r>
      <w:r>
        <w:t xml:space="preserve">Alternatively, press the </w:t>
      </w:r>
      <w:r>
        <w:rPr>
          <w:b/>
          <w:bCs/>
          <w:i/>
          <w:iCs/>
          <w:u w:val="single"/>
        </w:rPr>
        <w:t>“Left Arrow”</w:t>
      </w:r>
      <w:r>
        <w:t xml:space="preserve"> on the screen.</w:t>
      </w:r>
      <w:bookmarkEnd w:id="284"/>
    </w:p>
    <w:p w14:paraId="7E097437" w14:textId="7BB46DC7" w:rsidR="00467C2C" w:rsidRDefault="00C52901" w:rsidP="00467C2C">
      <w:pPr>
        <w:pStyle w:val="Heading3"/>
      </w:pPr>
      <w:bookmarkStart w:id="287" w:name="_Toc47448377"/>
      <w:bookmarkEnd w:id="283"/>
      <w:bookmarkEnd w:id="285"/>
      <w:bookmarkEnd w:id="286"/>
      <w:r>
        <w:lastRenderedPageBreak/>
        <w:t>Add/Update Item</w:t>
      </w:r>
      <w:bookmarkEnd w:id="287"/>
    </w:p>
    <w:p w14:paraId="53E4778F" w14:textId="09EBF69B" w:rsidR="00C52901" w:rsidRPr="00C52901" w:rsidRDefault="00415F1A" w:rsidP="00C52901">
      <w:r>
        <w:rPr>
          <w:noProof/>
        </w:rPr>
        <w:drawing>
          <wp:inline distT="0" distB="0" distL="0" distR="0" wp14:anchorId="3C605EAB" wp14:editId="02A7E5CD">
            <wp:extent cx="5943600" cy="43281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4328160"/>
                    </a:xfrm>
                    <a:prstGeom prst="rect">
                      <a:avLst/>
                    </a:prstGeom>
                  </pic:spPr>
                </pic:pic>
              </a:graphicData>
            </a:graphic>
          </wp:inline>
        </w:drawing>
      </w:r>
    </w:p>
    <w:p w14:paraId="1E2CCFEE" w14:textId="77777777" w:rsidR="00144211" w:rsidRDefault="00144211" w:rsidP="00144211">
      <w:pPr>
        <w:pStyle w:val="Heading4"/>
      </w:pPr>
      <w:r>
        <w:t>SAVE</w:t>
      </w:r>
    </w:p>
    <w:p w14:paraId="383194D5" w14:textId="760FDE5B" w:rsidR="00144211" w:rsidRDefault="00144211" w:rsidP="00144211">
      <w:r>
        <w:t xml:space="preserve">Click the </w:t>
      </w:r>
      <w:r>
        <w:rPr>
          <w:b/>
          <w:bCs/>
          <w:i/>
          <w:iCs/>
          <w:u w:val="single"/>
        </w:rPr>
        <w:t>“Save”</w:t>
      </w:r>
      <w:r>
        <w:t xml:space="preserve"> button to save all changes to the current Raw Material Item.</w:t>
      </w:r>
    </w:p>
    <w:p w14:paraId="61279222" w14:textId="77777777" w:rsidR="00144211" w:rsidRDefault="00144211" w:rsidP="00144211">
      <w:pPr>
        <w:pStyle w:val="Heading4"/>
      </w:pPr>
      <w:r>
        <w:t>RESET</w:t>
      </w:r>
    </w:p>
    <w:p w14:paraId="461E0BA0" w14:textId="77777777" w:rsidR="00144211" w:rsidRPr="00096EBD" w:rsidRDefault="00144211" w:rsidP="00144211">
      <w:r>
        <w:t xml:space="preserve">Click the </w:t>
      </w:r>
      <w:r>
        <w:rPr>
          <w:b/>
          <w:bCs/>
          <w:i/>
          <w:iCs/>
          <w:u w:val="single"/>
        </w:rPr>
        <w:t>“Reset”</w:t>
      </w:r>
      <w:r>
        <w:t xml:space="preserve"> button to reset all fields to their original state.</w:t>
      </w:r>
    </w:p>
    <w:p w14:paraId="09B0DAD6" w14:textId="77777777" w:rsidR="00144211" w:rsidRDefault="00144211" w:rsidP="00144211">
      <w:pPr>
        <w:pStyle w:val="Heading4"/>
      </w:pPr>
      <w:r>
        <w:t>CANCEL</w:t>
      </w:r>
    </w:p>
    <w:p w14:paraId="60C7F1D2" w14:textId="662234DE" w:rsidR="00144211" w:rsidRPr="00DF6BEC" w:rsidRDefault="00144211" w:rsidP="00144211">
      <w:r>
        <w:t xml:space="preserve">Click the </w:t>
      </w:r>
      <w:r>
        <w:rPr>
          <w:b/>
          <w:bCs/>
          <w:i/>
          <w:iCs/>
          <w:u w:val="single"/>
        </w:rPr>
        <w:t>“Cancel”</w:t>
      </w:r>
      <w:r>
        <w:t xml:space="preserve"> button to cancel all changes to the Raw Material Item without saving.</w:t>
      </w:r>
    </w:p>
    <w:p w14:paraId="13D0651B" w14:textId="361AEE49" w:rsidR="00467C2C" w:rsidRDefault="00C52901" w:rsidP="00467C2C">
      <w:pPr>
        <w:pStyle w:val="Heading3"/>
      </w:pPr>
      <w:bookmarkStart w:id="288" w:name="_Toc44686609"/>
      <w:bookmarkStart w:id="289" w:name="_Toc47448378"/>
      <w:r>
        <w:t>Add/Update Item Field Definitions</w:t>
      </w:r>
      <w:bookmarkEnd w:id="288"/>
      <w:bookmarkEnd w:id="289"/>
    </w:p>
    <w:p w14:paraId="3CC36CEA" w14:textId="37686DAB" w:rsidR="00467C2C" w:rsidRDefault="00415F1A" w:rsidP="00467C2C">
      <w:pPr>
        <w:pStyle w:val="Heading4"/>
      </w:pPr>
      <w:r>
        <w:t>Item #</w:t>
      </w:r>
    </w:p>
    <w:p w14:paraId="64C8E214" w14:textId="77777777" w:rsidR="006C50C7" w:rsidRDefault="006C50C7" w:rsidP="009C233B">
      <w:pPr>
        <w:rPr>
          <w:rFonts w:cstheme="minorHAnsi"/>
        </w:rPr>
      </w:pPr>
      <w:r w:rsidRPr="00535C54">
        <w:rPr>
          <w:rFonts w:cstheme="minorHAnsi"/>
        </w:rPr>
        <w:t xml:space="preserve">Enter a code for this raw material, but be consistent.  i.e. C200, C250, C275, etc.  so that the items are in order when printed or listed on an inquiry.  The code is the primary key for utilizing an alpha numeric search throughout the system.  Estimated material as well as actual stocked raw material should be defined with consistent item number codes.  </w:t>
      </w:r>
    </w:p>
    <w:p w14:paraId="3C440F5D" w14:textId="203B0F23" w:rsidR="009C233B" w:rsidRPr="009C233B" w:rsidRDefault="006C50C7" w:rsidP="009C233B">
      <w:r w:rsidRPr="00535C54">
        <w:rPr>
          <w:rFonts w:cstheme="minorHAnsi"/>
        </w:rPr>
        <w:t>As an example, C200 could be used for an estimated cost of C Flute board so that the system generates an actual sheet size that would be used to calculate the cost based on the total MSF or Tons required.   Prior to purchasing the material, we would need to add and item such as C20028x40 which would be a 28 x 40-inch sheet which would a real stocked item number.</w:t>
      </w:r>
    </w:p>
    <w:p w14:paraId="64C71D2A" w14:textId="1A0E3F40" w:rsidR="00415F1A" w:rsidRDefault="00415F1A" w:rsidP="00415F1A">
      <w:pPr>
        <w:pStyle w:val="Heading4"/>
      </w:pPr>
      <w:r>
        <w:lastRenderedPageBreak/>
        <w:t>Material (Choice)</w:t>
      </w:r>
    </w:p>
    <w:p w14:paraId="48CB737C" w14:textId="33B07B41" w:rsidR="00211A35" w:rsidRDefault="00211A35" w:rsidP="00211A35">
      <w:r>
        <w:t>To choose the preferred material type of Stocked Raw Material vs. Estimated Material, please make sure the desired option choice bubble is toggled.</w:t>
      </w:r>
    </w:p>
    <w:p w14:paraId="45B6AE79" w14:textId="3CC4C0AC" w:rsidR="00415F1A" w:rsidRDefault="00415F1A" w:rsidP="00415F1A">
      <w:pPr>
        <w:pStyle w:val="Heading4"/>
      </w:pPr>
      <w:r>
        <w:t>Taxable? – Toggle Box</w:t>
      </w:r>
    </w:p>
    <w:p w14:paraId="752F16FC" w14:textId="0DCBDE40" w:rsidR="00991D1C" w:rsidRDefault="00991D1C" w:rsidP="00991D1C">
      <w:r>
        <w:t>To mark this item as taxable, make sure that the Taxable toggle box is checked.</w:t>
      </w:r>
    </w:p>
    <w:p w14:paraId="0C50261C" w14:textId="6C559F3C" w:rsidR="00415F1A" w:rsidRDefault="00415F1A" w:rsidP="00415F1A">
      <w:pPr>
        <w:pStyle w:val="Heading4"/>
      </w:pPr>
      <w:r>
        <w:t>Name</w:t>
      </w:r>
    </w:p>
    <w:p w14:paraId="2BCABADB" w14:textId="1674493A" w:rsidR="009C233B" w:rsidRPr="009C233B" w:rsidRDefault="006C50C7" w:rsidP="009C233B">
      <w:r w:rsidRPr="00535C54">
        <w:rPr>
          <w:rFonts w:cstheme="minorHAnsi"/>
        </w:rPr>
        <w:t>This line transfers to the job ticket, purchase order and desired reports.  This line is used for alpha-numeric searches throughout the system.</w:t>
      </w:r>
    </w:p>
    <w:p w14:paraId="79D2C4F4" w14:textId="0ADC0F0B" w:rsidR="00415F1A" w:rsidRDefault="00415F1A" w:rsidP="00415F1A">
      <w:pPr>
        <w:pStyle w:val="Heading4"/>
      </w:pPr>
      <w:r>
        <w:t>Description</w:t>
      </w:r>
    </w:p>
    <w:p w14:paraId="14F80AB7" w14:textId="415A6832" w:rsidR="009C233B" w:rsidRPr="009C233B" w:rsidRDefault="006C50C7" w:rsidP="009C233B">
      <w:r w:rsidRPr="00535C54">
        <w:rPr>
          <w:rFonts w:cstheme="minorHAnsi"/>
        </w:rPr>
        <w:t>Enter a description of the Raw Materials item for this file.</w:t>
      </w:r>
    </w:p>
    <w:p w14:paraId="25DABB1B" w14:textId="0ABFB9DE" w:rsidR="00415F1A" w:rsidRDefault="00415F1A" w:rsidP="00415F1A">
      <w:pPr>
        <w:pStyle w:val="Heading4"/>
      </w:pPr>
      <w:r>
        <w:t>Estimate Description</w:t>
      </w:r>
    </w:p>
    <w:p w14:paraId="784A33A4" w14:textId="5861A57C" w:rsidR="009C233B" w:rsidRPr="009C233B" w:rsidRDefault="006C50C7" w:rsidP="009C233B">
      <w:r w:rsidRPr="00535C54">
        <w:rPr>
          <w:rFonts w:cstheme="minorHAnsi"/>
        </w:rPr>
        <w:t>This is the description used on the cost estimating screen.  This field is necessary to minimize characters on the estimate screens and for reporting purposes.</w:t>
      </w:r>
    </w:p>
    <w:p w14:paraId="5348B507" w14:textId="51AC0B0B" w:rsidR="00415F1A" w:rsidRDefault="00415F1A" w:rsidP="00415F1A">
      <w:pPr>
        <w:pStyle w:val="Heading4"/>
      </w:pPr>
      <w:r>
        <w:t>Material Type</w:t>
      </w:r>
    </w:p>
    <w:p w14:paraId="056513E1" w14:textId="77777777" w:rsidR="006C50C7" w:rsidRDefault="006C50C7" w:rsidP="009C233B">
      <w:pPr>
        <w:rPr>
          <w:rFonts w:cstheme="minorHAnsi"/>
        </w:rPr>
      </w:pPr>
      <w:r w:rsidRPr="00535C54">
        <w:rPr>
          <w:rFonts w:cstheme="minorHAnsi"/>
        </w:rPr>
        <w:t>The material types are maintained by Advanced Software.  Only the code is entered in the raw material file.  Our system has a formula for each material type so that the total material required for each estimate and production quantity per job is computed by the unit of measure.</w:t>
      </w:r>
    </w:p>
    <w:p w14:paraId="5F90B790" w14:textId="4DDEF1C5" w:rsidR="006C50C7" w:rsidRDefault="006C50C7" w:rsidP="009C233B">
      <w:pPr>
        <w:rPr>
          <w:rFonts w:cstheme="minorHAnsi"/>
        </w:rPr>
      </w:pPr>
      <w:r w:rsidRPr="00535C54">
        <w:rPr>
          <w:rFonts w:cstheme="minorHAnsi"/>
        </w:rPr>
        <w:t>Valid Material Types are</w:t>
      </w:r>
      <w:r>
        <w:rPr>
          <w:rFonts w:cstheme="minorHAnsi"/>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2520"/>
        <w:gridCol w:w="720"/>
        <w:gridCol w:w="5480"/>
      </w:tblGrid>
      <w:tr w:rsidR="006C50C7" w14:paraId="635C2816" w14:textId="77777777" w:rsidTr="006C50C7">
        <w:trPr>
          <w:trHeight w:val="377"/>
        </w:trPr>
        <w:tc>
          <w:tcPr>
            <w:tcW w:w="630" w:type="dxa"/>
          </w:tcPr>
          <w:p w14:paraId="10C64984" w14:textId="4BAE22F4" w:rsidR="006C50C7" w:rsidRDefault="006C50C7" w:rsidP="009C233B">
            <w:pPr>
              <w:rPr>
                <w:rFonts w:cstheme="minorHAnsi"/>
              </w:rPr>
            </w:pPr>
            <w:r>
              <w:rPr>
                <w:rFonts w:cstheme="minorHAnsi"/>
              </w:rPr>
              <w:t>B</w:t>
            </w:r>
          </w:p>
        </w:tc>
        <w:tc>
          <w:tcPr>
            <w:tcW w:w="2520" w:type="dxa"/>
          </w:tcPr>
          <w:p w14:paraId="21FF0441" w14:textId="077398FB" w:rsidR="006C50C7" w:rsidRDefault="006C50C7" w:rsidP="009C233B">
            <w:pPr>
              <w:rPr>
                <w:rFonts w:cstheme="minorHAnsi"/>
              </w:rPr>
            </w:pPr>
            <w:r>
              <w:rPr>
                <w:rFonts w:cstheme="minorHAnsi"/>
              </w:rPr>
              <w:t>Board</w:t>
            </w:r>
          </w:p>
        </w:tc>
        <w:tc>
          <w:tcPr>
            <w:tcW w:w="720" w:type="dxa"/>
          </w:tcPr>
          <w:p w14:paraId="4F52E709" w14:textId="17D6EEE2" w:rsidR="006C50C7" w:rsidRDefault="006C50C7" w:rsidP="009C233B">
            <w:pPr>
              <w:rPr>
                <w:rFonts w:cstheme="minorHAnsi"/>
              </w:rPr>
            </w:pPr>
            <w:r>
              <w:rPr>
                <w:rFonts w:cstheme="minorHAnsi"/>
              </w:rPr>
              <w:t>M</w:t>
            </w:r>
          </w:p>
        </w:tc>
        <w:tc>
          <w:tcPr>
            <w:tcW w:w="5480" w:type="dxa"/>
          </w:tcPr>
          <w:p w14:paraId="3A7631AA" w14:textId="32A0B0A0" w:rsidR="006C50C7" w:rsidRDefault="006C50C7" w:rsidP="009C233B">
            <w:pPr>
              <w:rPr>
                <w:rFonts w:cstheme="minorHAnsi"/>
              </w:rPr>
            </w:pPr>
            <w:r>
              <w:rPr>
                <w:rFonts w:cstheme="minorHAnsi"/>
              </w:rPr>
              <w:t>Miscellaneous</w:t>
            </w:r>
          </w:p>
        </w:tc>
      </w:tr>
      <w:tr w:rsidR="006C50C7" w14:paraId="4A86A14B" w14:textId="77777777" w:rsidTr="006C50C7">
        <w:trPr>
          <w:trHeight w:val="350"/>
        </w:trPr>
        <w:tc>
          <w:tcPr>
            <w:tcW w:w="630" w:type="dxa"/>
          </w:tcPr>
          <w:p w14:paraId="617AD252" w14:textId="727FC527" w:rsidR="006C50C7" w:rsidRDefault="006C50C7" w:rsidP="009C233B">
            <w:pPr>
              <w:rPr>
                <w:rFonts w:cstheme="minorHAnsi"/>
              </w:rPr>
            </w:pPr>
            <w:r>
              <w:rPr>
                <w:rFonts w:cstheme="minorHAnsi"/>
              </w:rPr>
              <w:t>C</w:t>
            </w:r>
          </w:p>
        </w:tc>
        <w:tc>
          <w:tcPr>
            <w:tcW w:w="2520" w:type="dxa"/>
          </w:tcPr>
          <w:p w14:paraId="3FE37712" w14:textId="5AD52550" w:rsidR="006C50C7" w:rsidRDefault="006C50C7" w:rsidP="009C233B">
            <w:pPr>
              <w:rPr>
                <w:rFonts w:cstheme="minorHAnsi"/>
              </w:rPr>
            </w:pPr>
            <w:r>
              <w:rPr>
                <w:rFonts w:cstheme="minorHAnsi"/>
              </w:rPr>
              <w:t>Packing Code</w:t>
            </w:r>
          </w:p>
        </w:tc>
        <w:tc>
          <w:tcPr>
            <w:tcW w:w="720" w:type="dxa"/>
          </w:tcPr>
          <w:p w14:paraId="145BBADE" w14:textId="0FD20286" w:rsidR="006C50C7" w:rsidRDefault="006C50C7" w:rsidP="009C233B">
            <w:pPr>
              <w:rPr>
                <w:rFonts w:cstheme="minorHAnsi"/>
              </w:rPr>
            </w:pPr>
            <w:r>
              <w:rPr>
                <w:rFonts w:cstheme="minorHAnsi"/>
              </w:rPr>
              <w:t>R</w:t>
            </w:r>
          </w:p>
        </w:tc>
        <w:tc>
          <w:tcPr>
            <w:tcW w:w="5480" w:type="dxa"/>
          </w:tcPr>
          <w:p w14:paraId="1E1C9B83" w14:textId="2180D653" w:rsidR="006C50C7" w:rsidRDefault="006C50C7" w:rsidP="009C233B">
            <w:pPr>
              <w:rPr>
                <w:rFonts w:cstheme="minorHAnsi"/>
              </w:rPr>
            </w:pPr>
            <w:r>
              <w:rPr>
                <w:rFonts w:cstheme="minorHAnsi"/>
              </w:rPr>
              <w:t>Die Rule</w:t>
            </w:r>
          </w:p>
        </w:tc>
      </w:tr>
      <w:tr w:rsidR="006C50C7" w14:paraId="1A44A935" w14:textId="77777777" w:rsidTr="006C50C7">
        <w:trPr>
          <w:trHeight w:val="350"/>
        </w:trPr>
        <w:tc>
          <w:tcPr>
            <w:tcW w:w="630" w:type="dxa"/>
          </w:tcPr>
          <w:p w14:paraId="29E696A2" w14:textId="6FA38C8C" w:rsidR="006C50C7" w:rsidRDefault="006C50C7" w:rsidP="009C233B">
            <w:pPr>
              <w:rPr>
                <w:rFonts w:cstheme="minorHAnsi"/>
              </w:rPr>
            </w:pPr>
            <w:r>
              <w:rPr>
                <w:rFonts w:cstheme="minorHAnsi"/>
              </w:rPr>
              <w:t>D</w:t>
            </w:r>
          </w:p>
        </w:tc>
        <w:tc>
          <w:tcPr>
            <w:tcW w:w="2520" w:type="dxa"/>
          </w:tcPr>
          <w:p w14:paraId="0E2D9D45" w14:textId="6FC8FC8D" w:rsidR="006C50C7" w:rsidRDefault="006C50C7" w:rsidP="009C233B">
            <w:pPr>
              <w:rPr>
                <w:rFonts w:cstheme="minorHAnsi"/>
              </w:rPr>
            </w:pPr>
            <w:r>
              <w:rPr>
                <w:rFonts w:cstheme="minorHAnsi"/>
              </w:rPr>
              <w:t>Pallet</w:t>
            </w:r>
          </w:p>
        </w:tc>
        <w:tc>
          <w:tcPr>
            <w:tcW w:w="720" w:type="dxa"/>
          </w:tcPr>
          <w:p w14:paraId="06F7206F" w14:textId="06B78F59" w:rsidR="006C50C7" w:rsidRDefault="006C50C7" w:rsidP="009C233B">
            <w:pPr>
              <w:rPr>
                <w:rFonts w:cstheme="minorHAnsi"/>
              </w:rPr>
            </w:pPr>
            <w:r>
              <w:rPr>
                <w:rFonts w:cstheme="minorHAnsi"/>
              </w:rPr>
              <w:t>S</w:t>
            </w:r>
          </w:p>
        </w:tc>
        <w:tc>
          <w:tcPr>
            <w:tcW w:w="5480" w:type="dxa"/>
          </w:tcPr>
          <w:p w14:paraId="51A3F6EC" w14:textId="7D71606B" w:rsidR="006C50C7" w:rsidRDefault="006C50C7" w:rsidP="009C233B">
            <w:pPr>
              <w:rPr>
                <w:rFonts w:cstheme="minorHAnsi"/>
              </w:rPr>
            </w:pPr>
            <w:r>
              <w:rPr>
                <w:rFonts w:cstheme="minorHAnsi"/>
              </w:rPr>
              <w:t>Stitch</w:t>
            </w:r>
          </w:p>
        </w:tc>
      </w:tr>
      <w:tr w:rsidR="006C50C7" w14:paraId="224A9B66" w14:textId="77777777" w:rsidTr="006C50C7">
        <w:trPr>
          <w:trHeight w:val="350"/>
        </w:trPr>
        <w:tc>
          <w:tcPr>
            <w:tcW w:w="630" w:type="dxa"/>
          </w:tcPr>
          <w:p w14:paraId="571C1831" w14:textId="2DB3F4DA" w:rsidR="006C50C7" w:rsidRDefault="006C50C7" w:rsidP="009C233B">
            <w:pPr>
              <w:rPr>
                <w:rFonts w:cstheme="minorHAnsi"/>
              </w:rPr>
            </w:pPr>
            <w:r>
              <w:rPr>
                <w:rFonts w:cstheme="minorHAnsi"/>
              </w:rPr>
              <w:t>G</w:t>
            </w:r>
          </w:p>
        </w:tc>
        <w:tc>
          <w:tcPr>
            <w:tcW w:w="2520" w:type="dxa"/>
          </w:tcPr>
          <w:p w14:paraId="6BD8E3A5" w14:textId="3F0AE071" w:rsidR="006C50C7" w:rsidRDefault="006C50C7" w:rsidP="009C233B">
            <w:pPr>
              <w:rPr>
                <w:rFonts w:cstheme="minorHAnsi"/>
              </w:rPr>
            </w:pPr>
            <w:r>
              <w:rPr>
                <w:rFonts w:cstheme="minorHAnsi"/>
              </w:rPr>
              <w:t>Glue</w:t>
            </w:r>
          </w:p>
        </w:tc>
        <w:tc>
          <w:tcPr>
            <w:tcW w:w="720" w:type="dxa"/>
          </w:tcPr>
          <w:p w14:paraId="7AA21498" w14:textId="4B02F371" w:rsidR="006C50C7" w:rsidRDefault="006C50C7" w:rsidP="009C233B">
            <w:pPr>
              <w:rPr>
                <w:rFonts w:cstheme="minorHAnsi"/>
              </w:rPr>
            </w:pPr>
            <w:r>
              <w:rPr>
                <w:rFonts w:cstheme="minorHAnsi"/>
              </w:rPr>
              <w:t>T</w:t>
            </w:r>
          </w:p>
        </w:tc>
        <w:tc>
          <w:tcPr>
            <w:tcW w:w="5480" w:type="dxa"/>
          </w:tcPr>
          <w:p w14:paraId="36FCFB8A" w14:textId="3AD06721" w:rsidR="006C50C7" w:rsidRDefault="006C50C7" w:rsidP="009C233B">
            <w:pPr>
              <w:rPr>
                <w:rFonts w:cstheme="minorHAnsi"/>
              </w:rPr>
            </w:pPr>
            <w:r>
              <w:rPr>
                <w:rFonts w:cstheme="minorHAnsi"/>
              </w:rPr>
              <w:t>Tape</w:t>
            </w:r>
          </w:p>
        </w:tc>
      </w:tr>
      <w:tr w:rsidR="006C50C7" w14:paraId="7E2407F3" w14:textId="77777777" w:rsidTr="006C50C7">
        <w:trPr>
          <w:trHeight w:val="350"/>
        </w:trPr>
        <w:tc>
          <w:tcPr>
            <w:tcW w:w="630" w:type="dxa"/>
          </w:tcPr>
          <w:p w14:paraId="23386FB9" w14:textId="076C8693" w:rsidR="006C50C7" w:rsidRDefault="006C50C7" w:rsidP="009C233B">
            <w:pPr>
              <w:rPr>
                <w:rFonts w:cstheme="minorHAnsi"/>
              </w:rPr>
            </w:pPr>
            <w:r>
              <w:rPr>
                <w:rFonts w:cstheme="minorHAnsi"/>
              </w:rPr>
              <w:t>I</w:t>
            </w:r>
          </w:p>
        </w:tc>
        <w:tc>
          <w:tcPr>
            <w:tcW w:w="2520" w:type="dxa"/>
          </w:tcPr>
          <w:p w14:paraId="4722D39D" w14:textId="5D7CF6EF" w:rsidR="006C50C7" w:rsidRDefault="006C50C7" w:rsidP="009C233B">
            <w:pPr>
              <w:rPr>
                <w:rFonts w:cstheme="minorHAnsi"/>
              </w:rPr>
            </w:pPr>
            <w:r>
              <w:rPr>
                <w:rFonts w:cstheme="minorHAnsi"/>
              </w:rPr>
              <w:t>Ink</w:t>
            </w:r>
          </w:p>
        </w:tc>
        <w:tc>
          <w:tcPr>
            <w:tcW w:w="720" w:type="dxa"/>
          </w:tcPr>
          <w:p w14:paraId="1E1D0BD9" w14:textId="4B421309" w:rsidR="006C50C7" w:rsidRDefault="006C50C7" w:rsidP="009C233B">
            <w:pPr>
              <w:rPr>
                <w:rFonts w:cstheme="minorHAnsi"/>
              </w:rPr>
            </w:pPr>
            <w:r>
              <w:rPr>
                <w:rFonts w:cstheme="minorHAnsi"/>
              </w:rPr>
              <w:t>V</w:t>
            </w:r>
          </w:p>
        </w:tc>
        <w:tc>
          <w:tcPr>
            <w:tcW w:w="5480" w:type="dxa"/>
          </w:tcPr>
          <w:p w14:paraId="5B5C4731" w14:textId="1A768070" w:rsidR="006C50C7" w:rsidRDefault="006C50C7" w:rsidP="009C233B">
            <w:pPr>
              <w:rPr>
                <w:rFonts w:cstheme="minorHAnsi"/>
              </w:rPr>
            </w:pPr>
            <w:r>
              <w:rPr>
                <w:rFonts w:cstheme="minorHAnsi"/>
              </w:rPr>
              <w:t>Varnish</w:t>
            </w:r>
          </w:p>
        </w:tc>
      </w:tr>
      <w:tr w:rsidR="006C50C7" w14:paraId="254B0FE9" w14:textId="77777777" w:rsidTr="006C50C7">
        <w:trPr>
          <w:trHeight w:val="440"/>
        </w:trPr>
        <w:tc>
          <w:tcPr>
            <w:tcW w:w="630" w:type="dxa"/>
          </w:tcPr>
          <w:p w14:paraId="4751FDB9" w14:textId="6921440A" w:rsidR="006C50C7" w:rsidRDefault="006C50C7" w:rsidP="009C233B">
            <w:pPr>
              <w:rPr>
                <w:rFonts w:cstheme="minorHAnsi"/>
              </w:rPr>
            </w:pPr>
            <w:r>
              <w:rPr>
                <w:rFonts w:cstheme="minorHAnsi"/>
              </w:rPr>
              <w:t>L</w:t>
            </w:r>
          </w:p>
        </w:tc>
        <w:tc>
          <w:tcPr>
            <w:tcW w:w="2520" w:type="dxa"/>
          </w:tcPr>
          <w:p w14:paraId="2F7F7335" w14:textId="39F66C21" w:rsidR="006C50C7" w:rsidRDefault="006C50C7" w:rsidP="009C233B">
            <w:pPr>
              <w:rPr>
                <w:rFonts w:cstheme="minorHAnsi"/>
              </w:rPr>
            </w:pPr>
            <w:r>
              <w:rPr>
                <w:rFonts w:cstheme="minorHAnsi"/>
              </w:rPr>
              <w:t>Laminate</w:t>
            </w:r>
          </w:p>
        </w:tc>
        <w:tc>
          <w:tcPr>
            <w:tcW w:w="720" w:type="dxa"/>
          </w:tcPr>
          <w:p w14:paraId="4773794B" w14:textId="77777777" w:rsidR="006C50C7" w:rsidRDefault="006C50C7" w:rsidP="009C233B">
            <w:pPr>
              <w:rPr>
                <w:rFonts w:cstheme="minorHAnsi"/>
              </w:rPr>
            </w:pPr>
          </w:p>
        </w:tc>
        <w:tc>
          <w:tcPr>
            <w:tcW w:w="5480" w:type="dxa"/>
          </w:tcPr>
          <w:p w14:paraId="3400FF33" w14:textId="77777777" w:rsidR="006C50C7" w:rsidRDefault="006C50C7" w:rsidP="009C233B">
            <w:pPr>
              <w:rPr>
                <w:rFonts w:cstheme="minorHAnsi"/>
              </w:rPr>
            </w:pPr>
          </w:p>
        </w:tc>
      </w:tr>
    </w:tbl>
    <w:p w14:paraId="2755AC8E" w14:textId="73333EBC" w:rsidR="00415F1A" w:rsidRDefault="00415F1A" w:rsidP="00415F1A">
      <w:pPr>
        <w:pStyle w:val="Heading4"/>
      </w:pPr>
      <w:r>
        <w:t>Cost Type</w:t>
      </w:r>
    </w:p>
    <w:p w14:paraId="3B2ABB17" w14:textId="77777777" w:rsidR="006C50C7" w:rsidRDefault="006C50C7" w:rsidP="009C233B">
      <w:pPr>
        <w:rPr>
          <w:rFonts w:cstheme="minorHAnsi"/>
        </w:rPr>
      </w:pPr>
      <w:r w:rsidRPr="00535C54">
        <w:rPr>
          <w:rFonts w:cstheme="minorHAnsi"/>
        </w:rPr>
        <w:t xml:space="preserve">Enter the material cost type for this raw material.  General ledger account numbers for the raw material asset account, consumption expense account and purchase price variance account are assigned by material cost types which interface with job costing and the general ledger.  </w:t>
      </w:r>
    </w:p>
    <w:p w14:paraId="0FFAA0D2" w14:textId="3743B2AF" w:rsidR="009C233B" w:rsidRPr="009C233B" w:rsidRDefault="006C50C7" w:rsidP="009C233B">
      <w:r w:rsidRPr="00535C54">
        <w:rPr>
          <w:rFonts w:cstheme="minorHAnsi"/>
        </w:rPr>
        <w:t>Debit and credits are automatically recorded via receipts for purchases, actual production postings and adjustments.  The work-in-process inventory general ledger account numbers are set up in the job cost product line file so that offsetting debits are posted when raw materials are issued to the job.</w:t>
      </w:r>
    </w:p>
    <w:p w14:paraId="1CC9835A" w14:textId="1CF848C5" w:rsidR="00415F1A" w:rsidRDefault="00415F1A" w:rsidP="00415F1A">
      <w:pPr>
        <w:pStyle w:val="Heading4"/>
      </w:pPr>
      <w:r>
        <w:t>Category</w:t>
      </w:r>
    </w:p>
    <w:p w14:paraId="7C0C750B" w14:textId="121E088A" w:rsidR="009C233B" w:rsidRPr="009C233B" w:rsidRDefault="006C50C7" w:rsidP="009C233B">
      <w:r w:rsidRPr="00535C54">
        <w:rPr>
          <w:rFonts w:cstheme="minorHAnsi"/>
        </w:rPr>
        <w:t xml:space="preserve">Enter a valid product category from the product category file.  Each category is listed by item and the categories are also defined by product line.  This file contains categories defined by each company.  The description is defined in the file so that only the code is entered in the raw material file.  Many inventory, sales and job costing reports are available by product category.  </w:t>
      </w:r>
    </w:p>
    <w:p w14:paraId="79C0DD46" w14:textId="04F33224" w:rsidR="00415F1A" w:rsidRDefault="00415F1A" w:rsidP="00415F1A">
      <w:pPr>
        <w:pStyle w:val="Heading4"/>
      </w:pPr>
      <w:r>
        <w:lastRenderedPageBreak/>
        <w:t>Caliper</w:t>
      </w:r>
    </w:p>
    <w:p w14:paraId="00D74E66" w14:textId="0D19D017" w:rsidR="009C233B" w:rsidRPr="009C233B" w:rsidRDefault="00A54CBB" w:rsidP="009C233B">
      <w:r>
        <w:t>Caliper dimension for board or paper.  Paper will use up to five decimals, whereas the board material will utilize just two decimals.  The board caliper is utilized in the machine standards file for creating make ready and run speed standards based on caliper size.</w:t>
      </w:r>
    </w:p>
    <w:p w14:paraId="76F5AE81" w14:textId="5EE73ED3" w:rsidR="00415F1A" w:rsidRDefault="00415F1A" w:rsidP="00415F1A">
      <w:pPr>
        <w:pStyle w:val="Heading4"/>
      </w:pPr>
      <w:r>
        <w:t>Basis Weight</w:t>
      </w:r>
    </w:p>
    <w:p w14:paraId="6225F405" w14:textId="77777777" w:rsidR="00A54CBB" w:rsidRDefault="00A54CBB" w:rsidP="009C233B">
      <w:r>
        <w:t xml:space="preserve">Board (Material Type=B) and Paper (Material Type=P) utilize basis weight or weight per thousand square feet to calculate the total weight of an estimate or order quantity.  To calculate the estimated cost of board or paper, the caliper and basis weight must be entered.  Only the Item No is entered during estimating.  </w:t>
      </w:r>
    </w:p>
    <w:p w14:paraId="19E76C37" w14:textId="77777777" w:rsidR="00A54CBB" w:rsidRDefault="00A54CBB" w:rsidP="009C233B">
      <w:r>
        <w:t xml:space="preserve">The basis weight is the multiplier for calculating the total weight of board material required as well as the shipping weight of cartons.  The total cost of board is dependent on the item code.  For estimated board that is not stocked (item code=E), the standard cost matrix on screen two is used to determine the cost per ton or cost per MSF.  </w:t>
      </w:r>
    </w:p>
    <w:p w14:paraId="6861FF17" w14:textId="650F601F" w:rsidR="009C233B" w:rsidRPr="009C233B" w:rsidRDefault="00A54CBB" w:rsidP="009C233B">
      <w:r>
        <w:t>However, if the board used on the estimate is on hand material (item code=R), then the actual (average or last) cost, which is updated by material receipts, is used to compute the cost of board.</w:t>
      </w:r>
    </w:p>
    <w:p w14:paraId="4A34703E" w14:textId="128403E1" w:rsidR="00415F1A" w:rsidRDefault="00415F1A" w:rsidP="00415F1A">
      <w:pPr>
        <w:pStyle w:val="Heading4"/>
      </w:pPr>
      <w:r>
        <w:t>Registration #</w:t>
      </w:r>
    </w:p>
    <w:p w14:paraId="6D957F24" w14:textId="75973A97" w:rsidR="009C233B" w:rsidRPr="009C233B" w:rsidRDefault="00A54CBB" w:rsidP="009C233B">
      <w:r>
        <w:t>Enter the regular number for paper.  This is not used in the board calculations.</w:t>
      </w:r>
    </w:p>
    <w:p w14:paraId="58C2CB38" w14:textId="1B3B6EF5" w:rsidR="00415F1A" w:rsidRDefault="00415F1A" w:rsidP="00415F1A">
      <w:pPr>
        <w:pStyle w:val="Heading4"/>
      </w:pPr>
      <w:r>
        <w:t>Roll Width</w:t>
      </w:r>
    </w:p>
    <w:p w14:paraId="521C6F9D" w14:textId="5E89ED92" w:rsidR="009C233B" w:rsidRPr="009C233B" w:rsidRDefault="00A54CBB" w:rsidP="009C233B">
      <w:r>
        <w:t>Enter the board or paper roll width dimension for actual raw material.  This field will transfer to the estimate automatically when an actual stocked board is used on an estimate.  This field is not used for non-stocked board (item code=E) because the system will calculate the optimum width based on the style formulas then find the best fit roll from the valid roll widths on page two.</w:t>
      </w:r>
    </w:p>
    <w:p w14:paraId="43FB153C" w14:textId="27F2C63C" w:rsidR="00415F1A" w:rsidRDefault="00415F1A" w:rsidP="00415F1A">
      <w:pPr>
        <w:pStyle w:val="Heading4"/>
      </w:pPr>
      <w:r>
        <w:t>Shrink %</w:t>
      </w:r>
    </w:p>
    <w:p w14:paraId="27ABAA5D" w14:textId="37305E91" w:rsidR="009C233B" w:rsidRPr="009C233B" w:rsidRDefault="00A54CBB" w:rsidP="009C233B">
      <w:r>
        <w:t>Enter the take up shrinkage percentage for corrugated medium board when laminating both liner board and medium to a printed sheet.  The devisor of this percentage will be divided into the primary boards net sheet length to determine the gross length of this board material.  This length together with the primary boards width are used to calculate the weight and cost of this board material.</w:t>
      </w:r>
    </w:p>
    <w:p w14:paraId="126A7C3C" w14:textId="7FB37EF5" w:rsidR="00415F1A" w:rsidRDefault="00415F1A" w:rsidP="00415F1A">
      <w:pPr>
        <w:pStyle w:val="Heading4"/>
      </w:pPr>
      <w:r>
        <w:t>Sheet Width</w:t>
      </w:r>
    </w:p>
    <w:p w14:paraId="241A80A8" w14:textId="289702D3" w:rsidR="009C233B" w:rsidRPr="009C233B" w:rsidRDefault="00A54CBB" w:rsidP="009C233B">
      <w:r>
        <w:t>Enter the board or paper width dimension for actual raw material.  This field will transfer to the estimate automatically when an actual stocked board is used on an estimate.  This field is not used for non-stocked board (item code=E) because the system will calculate the optimum sheet size based on the style formulas.  In addition, if valid roll widths are defined on screen 2, then the system will find the closest roll width equal to or greater than the calculated sheet width.</w:t>
      </w:r>
    </w:p>
    <w:p w14:paraId="1A2CD0AF" w14:textId="27C6660E" w:rsidR="00415F1A" w:rsidRDefault="00415F1A" w:rsidP="00415F1A">
      <w:pPr>
        <w:pStyle w:val="Heading4"/>
      </w:pPr>
      <w:r>
        <w:t>Sheet Length</w:t>
      </w:r>
    </w:p>
    <w:p w14:paraId="0145E355" w14:textId="76771EAB" w:rsidR="009C233B" w:rsidRPr="009C233B" w:rsidRDefault="00A54CBB" w:rsidP="009C233B">
      <w:r>
        <w:t xml:space="preserve">Enter the board or paper length dimension for actual raw material.  This field will transfer to the estimate automatically when an actual stocked board is used on an estimate.  This field should not be </w:t>
      </w:r>
      <w:r w:rsidR="00F9749E">
        <w:t>defined for</w:t>
      </w:r>
      <w:r>
        <w:t xml:space="preserve"> non-stocked board (item code=E) because the system will calculate the optimum sheet length based on the style formulas.</w:t>
      </w:r>
    </w:p>
    <w:p w14:paraId="444E769B" w14:textId="712EE8DA" w:rsidR="00415F1A" w:rsidRDefault="00415F1A" w:rsidP="00415F1A">
      <w:pPr>
        <w:pStyle w:val="Heading4"/>
      </w:pPr>
      <w:r>
        <w:lastRenderedPageBreak/>
        <w:t>Core Diameter</w:t>
      </w:r>
    </w:p>
    <w:p w14:paraId="2FA7DD25" w14:textId="1E46C29B" w:rsidR="009C233B" w:rsidRPr="009C233B" w:rsidRDefault="001C7CB0" w:rsidP="009C233B">
      <w:r w:rsidRPr="001C7CB0">
        <w:t>Enter the core dia</w:t>
      </w:r>
      <w:r>
        <w:t>meter of a roll</w:t>
      </w:r>
      <w:r w:rsidRPr="001C7CB0">
        <w:t xml:space="preserve"> in this field.</w:t>
      </w:r>
    </w:p>
    <w:p w14:paraId="1128F885" w14:textId="55DBB3AD" w:rsidR="00415F1A" w:rsidRDefault="00415F1A" w:rsidP="00415F1A">
      <w:pPr>
        <w:pStyle w:val="Heading4"/>
      </w:pPr>
      <w:r>
        <w:t>Department</w:t>
      </w:r>
    </w:p>
    <w:p w14:paraId="11F6EFEA" w14:textId="421F0E36" w:rsidR="006C50C7" w:rsidRDefault="006C50C7" w:rsidP="009C233B">
      <w:pPr>
        <w:rPr>
          <w:rFonts w:cstheme="minorHAnsi"/>
        </w:rPr>
      </w:pPr>
      <w:r w:rsidRPr="00535C54">
        <w:rPr>
          <w:rFonts w:cstheme="minorHAnsi"/>
        </w:rPr>
        <w:t>The department fields are defined strictly by ASI</w:t>
      </w:r>
      <w:r>
        <w:rPr>
          <w:rFonts w:cstheme="minorHAnsi"/>
        </w:rPr>
        <w:t>. H</w:t>
      </w:r>
      <w:r w:rsidRPr="00535C54">
        <w:rPr>
          <w:rFonts w:cstheme="minorHAnsi"/>
        </w:rPr>
        <w:t>owever</w:t>
      </w:r>
      <w:r>
        <w:rPr>
          <w:rFonts w:cstheme="minorHAnsi"/>
        </w:rPr>
        <w:t>,</w:t>
      </w:r>
      <w:r w:rsidRPr="00535C54">
        <w:rPr>
          <w:rFonts w:cstheme="minorHAnsi"/>
        </w:rPr>
        <w:t xml:space="preserve"> the departments and sequence priority must be defined by your company.  Press the </w:t>
      </w:r>
      <w:r w:rsidR="00065044" w:rsidRPr="002337FF">
        <w:rPr>
          <w:rFonts w:cstheme="minorHAnsi"/>
          <w:b/>
          <w:bCs/>
          <w:i/>
          <w:iCs/>
          <w:u w:val="single"/>
        </w:rPr>
        <w:t>“Page Up” / “Page Down”</w:t>
      </w:r>
      <w:r w:rsidR="00065044">
        <w:rPr>
          <w:rFonts w:cstheme="minorHAnsi"/>
          <w:b/>
          <w:bCs/>
          <w:i/>
          <w:iCs/>
          <w:u w:val="single"/>
        </w:rPr>
        <w:t xml:space="preserve"> </w:t>
      </w:r>
      <w:r w:rsidRPr="00535C54">
        <w:rPr>
          <w:rFonts w:cstheme="minorHAnsi"/>
        </w:rPr>
        <w:t xml:space="preserve">or press </w:t>
      </w:r>
      <w:r w:rsidR="00065044" w:rsidRPr="002337FF">
        <w:rPr>
          <w:rFonts w:cstheme="minorHAnsi"/>
          <w:b/>
          <w:bCs/>
          <w:i/>
          <w:iCs/>
          <w:u w:val="single"/>
        </w:rPr>
        <w:t>“F1”</w:t>
      </w:r>
      <w:r w:rsidR="00065044">
        <w:rPr>
          <w:rFonts w:cstheme="minorHAnsi"/>
          <w:b/>
          <w:bCs/>
          <w:i/>
          <w:iCs/>
          <w:u w:val="single"/>
        </w:rPr>
        <w:t xml:space="preserve"> </w:t>
      </w:r>
      <w:r w:rsidRPr="00535C54">
        <w:rPr>
          <w:rFonts w:cstheme="minorHAnsi"/>
        </w:rPr>
        <w:t xml:space="preserve">to show valid departments.  </w:t>
      </w:r>
    </w:p>
    <w:p w14:paraId="6888C884" w14:textId="33B06A9E" w:rsidR="009C233B" w:rsidRPr="009C233B" w:rsidRDefault="006C50C7" w:rsidP="009C233B">
      <w:r w:rsidRPr="00535C54">
        <w:rPr>
          <w:rFonts w:cstheme="minorHAnsi"/>
        </w:rPr>
        <w:t>For each department defined, a reduction percentage may be defined to slow down the machine run speeds defined in the machine standards file.   The percentage entered here will take priority over a percentage defined in the machine file caliper matrix.  This percentage will reduce the run speeds found in the machine standard file for each machine in the department defined.</w:t>
      </w:r>
    </w:p>
    <w:p w14:paraId="6BD2C27B" w14:textId="62815388" w:rsidR="00415F1A" w:rsidRDefault="00415F1A" w:rsidP="00415F1A">
      <w:pPr>
        <w:pStyle w:val="Heading4"/>
      </w:pPr>
      <w:r>
        <w:t>Reduction %</w:t>
      </w:r>
    </w:p>
    <w:p w14:paraId="166E719C" w14:textId="4DBD2D42" w:rsidR="009C233B" w:rsidRPr="009C233B" w:rsidRDefault="006C50C7" w:rsidP="009C233B">
      <w:r w:rsidRPr="00535C54">
        <w:rPr>
          <w:rFonts w:cstheme="minorHAnsi"/>
        </w:rPr>
        <w:t>Enter the percentage for the department entered above.  This percentage will reduce the production run speed found in the machine standards file whenever this raw material item code is entered on an estimate.  This field may only be defined for board or paper material. (material type = B).</w:t>
      </w:r>
    </w:p>
    <w:p w14:paraId="35F5F0F4" w14:textId="26FB3A68" w:rsidR="00415F1A" w:rsidRDefault="00415F1A" w:rsidP="00415F1A">
      <w:pPr>
        <w:pStyle w:val="Heading4"/>
      </w:pPr>
      <w:r>
        <w:t>Weight/100</w:t>
      </w:r>
    </w:p>
    <w:p w14:paraId="0EFC7CE7" w14:textId="617E3EE7" w:rsidR="009C233B" w:rsidRPr="009C233B" w:rsidRDefault="001C7CB0" w:rsidP="009C233B">
      <w:r w:rsidRPr="001C7CB0">
        <w:t>This is the weight per 100 items.  It is used to control the weight calculations.</w:t>
      </w:r>
    </w:p>
    <w:p w14:paraId="372985F3" w14:textId="6747CD30" w:rsidR="00415F1A" w:rsidRDefault="00415F1A" w:rsidP="00415F1A">
      <w:pPr>
        <w:pStyle w:val="Heading4"/>
      </w:pPr>
      <w:r>
        <w:t>Status (Choice)</w:t>
      </w:r>
    </w:p>
    <w:p w14:paraId="14753273" w14:textId="79105168" w:rsidR="00211A35" w:rsidRDefault="00211A35" w:rsidP="00211A35">
      <w:r>
        <w:t>To choose the preferred Warehouse Status of Active vs. Inactive, please make sure the desired option choice bubble is toggled.</w:t>
      </w:r>
    </w:p>
    <w:p w14:paraId="30361803" w14:textId="011A3FF1" w:rsidR="00467C2C" w:rsidRDefault="00C52901" w:rsidP="00467C2C">
      <w:pPr>
        <w:pStyle w:val="Heading3"/>
      </w:pPr>
      <w:bookmarkStart w:id="290" w:name="_Toc47448379"/>
      <w:r>
        <w:t>BOM</w:t>
      </w:r>
      <w:bookmarkEnd w:id="290"/>
    </w:p>
    <w:p w14:paraId="6713BFDD" w14:textId="6719C1FA" w:rsidR="00C52901" w:rsidRPr="00C52901" w:rsidRDefault="0094292A" w:rsidP="00C52901">
      <w:r>
        <w:rPr>
          <w:noProof/>
        </w:rPr>
        <w:drawing>
          <wp:inline distT="0" distB="0" distL="0" distR="0" wp14:anchorId="6233730D" wp14:editId="574C409F">
            <wp:extent cx="5943600" cy="31662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6436" cy="3167791"/>
                    </a:xfrm>
                    <a:prstGeom prst="rect">
                      <a:avLst/>
                    </a:prstGeom>
                  </pic:spPr>
                </pic:pic>
              </a:graphicData>
            </a:graphic>
          </wp:inline>
        </w:drawing>
      </w:r>
    </w:p>
    <w:p w14:paraId="68540469" w14:textId="77777777" w:rsidR="00144211" w:rsidRDefault="00144211" w:rsidP="00144211">
      <w:pPr>
        <w:pStyle w:val="Heading4"/>
      </w:pPr>
      <w:r>
        <w:t>UPDATE</w:t>
      </w:r>
    </w:p>
    <w:p w14:paraId="7A3A1166" w14:textId="69B36058" w:rsidR="00144211" w:rsidRDefault="00144211" w:rsidP="00144211">
      <w:r>
        <w:t xml:space="preserve">To change the currently selected Bill of Materials, simply click the </w:t>
      </w:r>
      <w:r>
        <w:rPr>
          <w:b/>
          <w:bCs/>
          <w:i/>
          <w:iCs/>
          <w:u w:val="single"/>
        </w:rPr>
        <w:t>“Update</w:t>
      </w:r>
      <w:r>
        <w:t xml:space="preserve">” button at the bottom of the screen.  </w:t>
      </w:r>
    </w:p>
    <w:p w14:paraId="19785BE7" w14:textId="265C5820" w:rsidR="00467C2C" w:rsidRDefault="00C52901" w:rsidP="00467C2C">
      <w:pPr>
        <w:pStyle w:val="Heading3"/>
      </w:pPr>
      <w:bookmarkStart w:id="291" w:name="_Toc47448380"/>
      <w:r>
        <w:lastRenderedPageBreak/>
        <w:t>Update BOM</w:t>
      </w:r>
      <w:bookmarkEnd w:id="291"/>
    </w:p>
    <w:p w14:paraId="3FAD942C" w14:textId="516A301D" w:rsidR="00C52901" w:rsidRPr="00C52901" w:rsidRDefault="0094292A" w:rsidP="00C52901">
      <w:r>
        <w:rPr>
          <w:noProof/>
        </w:rPr>
        <w:drawing>
          <wp:inline distT="0" distB="0" distL="0" distR="0" wp14:anchorId="71C4B986" wp14:editId="5B115E5E">
            <wp:extent cx="5943600" cy="337248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372485"/>
                    </a:xfrm>
                    <a:prstGeom prst="rect">
                      <a:avLst/>
                    </a:prstGeom>
                  </pic:spPr>
                </pic:pic>
              </a:graphicData>
            </a:graphic>
          </wp:inline>
        </w:drawing>
      </w:r>
    </w:p>
    <w:p w14:paraId="19F75078" w14:textId="77777777" w:rsidR="00144211" w:rsidRDefault="00144211" w:rsidP="00144211">
      <w:pPr>
        <w:pStyle w:val="Heading4"/>
      </w:pPr>
      <w:r>
        <w:t>SAVE</w:t>
      </w:r>
    </w:p>
    <w:p w14:paraId="3FD6D8EC" w14:textId="3CA3F6A6" w:rsidR="00144211" w:rsidRDefault="00144211" w:rsidP="00144211">
      <w:r>
        <w:t xml:space="preserve">Click the </w:t>
      </w:r>
      <w:r>
        <w:rPr>
          <w:b/>
          <w:bCs/>
          <w:i/>
          <w:iCs/>
          <w:u w:val="single"/>
        </w:rPr>
        <w:t>“Save”</w:t>
      </w:r>
      <w:r>
        <w:t xml:space="preserve"> button to save all changes to the current Bill of Material.</w:t>
      </w:r>
    </w:p>
    <w:p w14:paraId="2D883B64" w14:textId="77777777" w:rsidR="00144211" w:rsidRDefault="00144211" w:rsidP="00144211">
      <w:pPr>
        <w:pStyle w:val="Heading4"/>
      </w:pPr>
      <w:r>
        <w:t>CANCEL</w:t>
      </w:r>
    </w:p>
    <w:p w14:paraId="5E5B464A" w14:textId="7C54AA61" w:rsidR="00144211" w:rsidRDefault="00144211" w:rsidP="00144211">
      <w:r>
        <w:t xml:space="preserve">Click the </w:t>
      </w:r>
      <w:r>
        <w:rPr>
          <w:b/>
          <w:bCs/>
          <w:i/>
          <w:iCs/>
          <w:u w:val="single"/>
        </w:rPr>
        <w:t>“Cancel”</w:t>
      </w:r>
      <w:r>
        <w:t xml:space="preserve"> button to cancel all changes to the Bill of Material without saving.</w:t>
      </w:r>
    </w:p>
    <w:p w14:paraId="571953FB" w14:textId="77777777" w:rsidR="00F9749E" w:rsidRPr="00DF6BEC" w:rsidRDefault="00F9749E" w:rsidP="00144211"/>
    <w:p w14:paraId="29D4E290" w14:textId="673CEC37" w:rsidR="00C52901" w:rsidRDefault="00C52901" w:rsidP="00C52901">
      <w:pPr>
        <w:pStyle w:val="Heading3"/>
      </w:pPr>
      <w:bookmarkStart w:id="292" w:name="_Toc44686612"/>
      <w:bookmarkStart w:id="293" w:name="_Toc47448381"/>
      <w:r>
        <w:t>Update BOM Field Definitions</w:t>
      </w:r>
      <w:bookmarkEnd w:id="292"/>
      <w:bookmarkEnd w:id="293"/>
    </w:p>
    <w:p w14:paraId="67046FCC" w14:textId="5D07BBF6" w:rsidR="00C52901" w:rsidRDefault="0094292A" w:rsidP="00C52901">
      <w:pPr>
        <w:pStyle w:val="Heading4"/>
      </w:pPr>
      <w:r>
        <w:t>Paper 1</w:t>
      </w:r>
    </w:p>
    <w:p w14:paraId="0CC2B6D8" w14:textId="5FB6C73B" w:rsidR="009C233B" w:rsidRPr="00515D88" w:rsidRDefault="001C7CB0" w:rsidP="009C233B">
      <w:r>
        <w:t xml:space="preserve">Enter the item number for the </w:t>
      </w:r>
      <w:r w:rsidR="00515D88">
        <w:t xml:space="preserve">first kind of </w:t>
      </w:r>
      <w:r>
        <w:t xml:space="preserve">paper. Alternatively, </w:t>
      </w:r>
      <w:r w:rsidR="00515D88">
        <w:t xml:space="preserve">press the </w:t>
      </w:r>
      <w:r w:rsidR="00515D88">
        <w:rPr>
          <w:b/>
          <w:bCs/>
          <w:i/>
          <w:iCs/>
          <w:u w:val="single"/>
        </w:rPr>
        <w:t>“F1”</w:t>
      </w:r>
      <w:r w:rsidR="00515D88">
        <w:t xml:space="preserve"> key to choose a number from a list of available items.</w:t>
      </w:r>
    </w:p>
    <w:p w14:paraId="4A768C5C" w14:textId="24ED3438" w:rsidR="0094292A" w:rsidRDefault="0094292A" w:rsidP="0094292A">
      <w:pPr>
        <w:pStyle w:val="Heading4"/>
      </w:pPr>
      <w:r>
        <w:t>Paper 2</w:t>
      </w:r>
    </w:p>
    <w:p w14:paraId="3ABFFF23" w14:textId="5B494556" w:rsidR="00515D88" w:rsidRPr="00515D88" w:rsidRDefault="00515D88" w:rsidP="00515D88">
      <w:r>
        <w:t xml:space="preserve">Enter the item number for the second kind of paper. Alternatively, press the </w:t>
      </w:r>
      <w:r>
        <w:rPr>
          <w:b/>
          <w:bCs/>
          <w:i/>
          <w:iCs/>
          <w:u w:val="single"/>
        </w:rPr>
        <w:t>“F1”</w:t>
      </w:r>
      <w:r>
        <w:t xml:space="preserve"> key to choose a number from a list of available items.</w:t>
      </w:r>
    </w:p>
    <w:p w14:paraId="40F37AB1" w14:textId="7DB06FA5" w:rsidR="0094292A" w:rsidRDefault="0094292A" w:rsidP="0094292A">
      <w:pPr>
        <w:pStyle w:val="Heading4"/>
      </w:pPr>
      <w:r>
        <w:t>Laminate Code</w:t>
      </w:r>
    </w:p>
    <w:p w14:paraId="24F5C9F6" w14:textId="1913C068" w:rsidR="00515D88" w:rsidRPr="00515D88" w:rsidRDefault="00515D88" w:rsidP="00515D88">
      <w:r>
        <w:t xml:space="preserve">Enter the item number for the laminate code. Alternatively, press the </w:t>
      </w:r>
      <w:r>
        <w:rPr>
          <w:b/>
          <w:bCs/>
          <w:i/>
          <w:iCs/>
          <w:u w:val="single"/>
        </w:rPr>
        <w:t>“F1”</w:t>
      </w:r>
      <w:r>
        <w:t xml:space="preserve"> key to choose a number from a list of available items.</w:t>
      </w:r>
    </w:p>
    <w:p w14:paraId="57B6A6E6" w14:textId="5552C560" w:rsidR="0094292A" w:rsidRDefault="0094292A" w:rsidP="0094292A">
      <w:pPr>
        <w:pStyle w:val="Heading4"/>
      </w:pPr>
      <w:r>
        <w:t>Adhesive Code</w:t>
      </w:r>
    </w:p>
    <w:p w14:paraId="25C91459" w14:textId="7CAA7768" w:rsidR="00515D88" w:rsidRPr="00515D88" w:rsidRDefault="00515D88" w:rsidP="00515D88">
      <w:r>
        <w:t xml:space="preserve">Enter the item number for the adhesive code. Alternatively, press the </w:t>
      </w:r>
      <w:r>
        <w:rPr>
          <w:b/>
          <w:bCs/>
          <w:i/>
          <w:iCs/>
          <w:u w:val="single"/>
        </w:rPr>
        <w:t>“F1”</w:t>
      </w:r>
      <w:r>
        <w:t xml:space="preserve"> key to choose a number from a list of available items.</w:t>
      </w:r>
    </w:p>
    <w:p w14:paraId="152DB427" w14:textId="40CAA762" w:rsidR="0094292A" w:rsidRDefault="0094292A" w:rsidP="0094292A">
      <w:pPr>
        <w:pStyle w:val="Heading4"/>
      </w:pPr>
      <w:r>
        <w:t>Flute Size (Choice)</w:t>
      </w:r>
    </w:p>
    <w:p w14:paraId="020FF99F" w14:textId="4458A24C" w:rsidR="00211A35" w:rsidRDefault="00211A35" w:rsidP="00211A35">
      <w:r>
        <w:t>To choose the preferred Flute Size, please make sure the desired option choice bubble is toggled.</w:t>
      </w:r>
    </w:p>
    <w:p w14:paraId="3041DBDF" w14:textId="1ED3061E" w:rsidR="00C52901" w:rsidRDefault="00C52901" w:rsidP="00C52901">
      <w:pPr>
        <w:pStyle w:val="Heading3"/>
      </w:pPr>
      <w:bookmarkStart w:id="294" w:name="_Toc47448382"/>
      <w:r>
        <w:lastRenderedPageBreak/>
        <w:t>Inventory</w:t>
      </w:r>
      <w:bookmarkEnd w:id="294"/>
    </w:p>
    <w:p w14:paraId="209E810C" w14:textId="41A8B5F5" w:rsidR="004A6A3A" w:rsidRPr="004A6A3A" w:rsidRDefault="004A6A3A" w:rsidP="004A6A3A">
      <w:r w:rsidRPr="00052D6E">
        <w:rPr>
          <w:rFonts w:ascii="Calibri" w:hAnsi="Calibri" w:cs="Calibri"/>
        </w:rPr>
        <w:t>The following quantity fields are updated from either warehouse transactions, physical count processing or materials issued through production posting.  The weighted average cost is calculated from warehouse transactions receipts or from purchase order receipts which download the cost to accounts payable.</w:t>
      </w:r>
    </w:p>
    <w:p w14:paraId="0CCCC2DD" w14:textId="0EF7B090" w:rsidR="00C52901" w:rsidRPr="00C52901" w:rsidRDefault="0094292A" w:rsidP="00C52901">
      <w:r>
        <w:rPr>
          <w:noProof/>
        </w:rPr>
        <w:drawing>
          <wp:inline distT="0" distB="0" distL="0" distR="0" wp14:anchorId="4F3D2F8C" wp14:editId="28BBC414">
            <wp:extent cx="5943600" cy="45110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4511040"/>
                    </a:xfrm>
                    <a:prstGeom prst="rect">
                      <a:avLst/>
                    </a:prstGeom>
                  </pic:spPr>
                </pic:pic>
              </a:graphicData>
            </a:graphic>
          </wp:inline>
        </w:drawing>
      </w:r>
    </w:p>
    <w:p w14:paraId="699CD007" w14:textId="51D67FAF" w:rsidR="00C52901" w:rsidRDefault="0094292A" w:rsidP="00C52901">
      <w:pPr>
        <w:pStyle w:val="Heading4"/>
      </w:pPr>
      <w:r>
        <w:t>UPDATE</w:t>
      </w:r>
    </w:p>
    <w:p w14:paraId="0C5CFD70" w14:textId="42204310" w:rsidR="00144211" w:rsidRDefault="00144211" w:rsidP="00144211">
      <w:r>
        <w:t xml:space="preserve">To change the currently selected Inventory, simply click the </w:t>
      </w:r>
      <w:r>
        <w:rPr>
          <w:b/>
          <w:bCs/>
          <w:i/>
          <w:iCs/>
          <w:u w:val="single"/>
        </w:rPr>
        <w:t>“Update</w:t>
      </w:r>
      <w:r>
        <w:t xml:space="preserve">” button at the bottom of the screen.  </w:t>
      </w:r>
    </w:p>
    <w:p w14:paraId="6A29EA36" w14:textId="77777777" w:rsidR="00144211" w:rsidRDefault="00144211" w:rsidP="00144211">
      <w:pPr>
        <w:pStyle w:val="Heading4"/>
      </w:pPr>
      <w:r>
        <w:t>NEXT</w:t>
      </w:r>
    </w:p>
    <w:p w14:paraId="650B0B6E" w14:textId="39179A73" w:rsidR="00144211" w:rsidRDefault="00144211" w:rsidP="00144211">
      <w:r>
        <w:t xml:space="preserve">Press </w:t>
      </w:r>
      <w:r w:rsidRPr="00B86B9F">
        <w:rPr>
          <w:b/>
          <w:bCs/>
          <w:i/>
          <w:iCs/>
          <w:u w:val="single"/>
        </w:rPr>
        <w:t>"N"</w:t>
      </w:r>
      <w:r>
        <w:t xml:space="preserve"> (Next) to find next Inventory to view or modify. Alternatively, press the </w:t>
      </w:r>
      <w:r>
        <w:rPr>
          <w:b/>
          <w:bCs/>
          <w:i/>
          <w:iCs/>
          <w:u w:val="single"/>
        </w:rPr>
        <w:t>“Right Arrow”</w:t>
      </w:r>
      <w:r>
        <w:t xml:space="preserve"> on the screen.</w:t>
      </w:r>
    </w:p>
    <w:p w14:paraId="73C277CA" w14:textId="77777777" w:rsidR="00144211" w:rsidRDefault="00144211" w:rsidP="00144211">
      <w:pPr>
        <w:pStyle w:val="Heading4"/>
      </w:pPr>
      <w:r>
        <w:t>PREVIOUS</w:t>
      </w:r>
    </w:p>
    <w:p w14:paraId="067A71C1" w14:textId="4617BABA" w:rsidR="00144211" w:rsidRDefault="00144211" w:rsidP="00144211">
      <w:r>
        <w:t xml:space="preserve">Press </w:t>
      </w:r>
      <w:r w:rsidRPr="00B86B9F">
        <w:rPr>
          <w:b/>
          <w:bCs/>
          <w:i/>
          <w:iCs/>
          <w:u w:val="single"/>
        </w:rPr>
        <w:t>"P"</w:t>
      </w:r>
      <w:r>
        <w:t xml:space="preserve"> (Previous) to find previous Inventory to view or modify.</w:t>
      </w:r>
      <w:r w:rsidRPr="00EA7FC0">
        <w:t xml:space="preserve"> </w:t>
      </w:r>
      <w:r>
        <w:t xml:space="preserve">Alternatively, press the </w:t>
      </w:r>
      <w:r>
        <w:rPr>
          <w:b/>
          <w:bCs/>
          <w:i/>
          <w:iCs/>
          <w:u w:val="single"/>
        </w:rPr>
        <w:t>“Left Arrow”</w:t>
      </w:r>
      <w:r>
        <w:t xml:space="preserve"> on the screen.</w:t>
      </w:r>
    </w:p>
    <w:p w14:paraId="7D49C608" w14:textId="321F26F3" w:rsidR="0094292A" w:rsidRDefault="0094292A" w:rsidP="0094292A">
      <w:pPr>
        <w:pStyle w:val="Heading4"/>
      </w:pPr>
      <w:r>
        <w:t>RECALC QTY</w:t>
      </w:r>
    </w:p>
    <w:p w14:paraId="1CF3A6FB" w14:textId="151670DF" w:rsidR="0094292A" w:rsidRPr="0094292A" w:rsidRDefault="00911308" w:rsidP="0094292A">
      <w:r>
        <w:t xml:space="preserve">Click the </w:t>
      </w:r>
      <w:r>
        <w:rPr>
          <w:b/>
          <w:bCs/>
          <w:i/>
          <w:iCs/>
          <w:u w:val="single"/>
        </w:rPr>
        <w:t>“Recalc Qty”</w:t>
      </w:r>
      <w:r>
        <w:t xml:space="preserve"> button to recalculate all inventory quantities after making any changes.</w:t>
      </w:r>
    </w:p>
    <w:p w14:paraId="3FE58A77" w14:textId="166B300A" w:rsidR="00C52901" w:rsidRDefault="00C52901" w:rsidP="00C52901">
      <w:pPr>
        <w:pStyle w:val="Heading3"/>
      </w:pPr>
      <w:bookmarkStart w:id="295" w:name="_Toc47448383"/>
      <w:r>
        <w:lastRenderedPageBreak/>
        <w:t>Update Inventory</w:t>
      </w:r>
      <w:bookmarkEnd w:id="295"/>
    </w:p>
    <w:p w14:paraId="291EA7E8" w14:textId="127EB24D" w:rsidR="00C52901" w:rsidRPr="00C52901" w:rsidRDefault="00263DEC" w:rsidP="00C52901">
      <w:r>
        <w:rPr>
          <w:noProof/>
        </w:rPr>
        <w:drawing>
          <wp:inline distT="0" distB="0" distL="0" distR="0" wp14:anchorId="218AF084" wp14:editId="5DFEE53D">
            <wp:extent cx="5943600" cy="45415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4541520"/>
                    </a:xfrm>
                    <a:prstGeom prst="rect">
                      <a:avLst/>
                    </a:prstGeom>
                  </pic:spPr>
                </pic:pic>
              </a:graphicData>
            </a:graphic>
          </wp:inline>
        </w:drawing>
      </w:r>
    </w:p>
    <w:p w14:paraId="63FDBC9D" w14:textId="53DB92BE" w:rsidR="00C52901" w:rsidRDefault="0094292A" w:rsidP="00C52901">
      <w:pPr>
        <w:pStyle w:val="Heading4"/>
      </w:pPr>
      <w:r>
        <w:t>SAVE</w:t>
      </w:r>
    </w:p>
    <w:p w14:paraId="7F58F6EB" w14:textId="4D744A4A" w:rsidR="00144211" w:rsidRDefault="00144211" w:rsidP="00144211">
      <w:r>
        <w:t xml:space="preserve">Click the </w:t>
      </w:r>
      <w:r>
        <w:rPr>
          <w:b/>
          <w:bCs/>
          <w:i/>
          <w:iCs/>
          <w:u w:val="single"/>
        </w:rPr>
        <w:t>“Save”</w:t>
      </w:r>
      <w:r>
        <w:t xml:space="preserve"> button to save all changes to the current Inventory.</w:t>
      </w:r>
    </w:p>
    <w:p w14:paraId="53652F7A" w14:textId="7F5DAFFC" w:rsidR="0094292A" w:rsidRDefault="0094292A" w:rsidP="0094292A">
      <w:pPr>
        <w:pStyle w:val="Heading4"/>
      </w:pPr>
      <w:r>
        <w:t>CANCEL</w:t>
      </w:r>
    </w:p>
    <w:p w14:paraId="46FA55B4" w14:textId="481479B1" w:rsidR="00144211" w:rsidRPr="00DF6BEC" w:rsidRDefault="00144211" w:rsidP="00144211">
      <w:r>
        <w:t xml:space="preserve">Click the </w:t>
      </w:r>
      <w:r>
        <w:rPr>
          <w:b/>
          <w:bCs/>
          <w:i/>
          <w:iCs/>
          <w:u w:val="single"/>
        </w:rPr>
        <w:t>“Cancel”</w:t>
      </w:r>
      <w:r>
        <w:t xml:space="preserve"> button to cancel all changes to the Inventory without saving.</w:t>
      </w:r>
    </w:p>
    <w:p w14:paraId="1215BE92" w14:textId="77777777" w:rsidR="00144211" w:rsidRDefault="00144211" w:rsidP="00144211">
      <w:pPr>
        <w:pStyle w:val="Heading4"/>
      </w:pPr>
      <w:r>
        <w:t>NEXT</w:t>
      </w:r>
    </w:p>
    <w:p w14:paraId="673CA60D" w14:textId="211DE785" w:rsidR="00144211" w:rsidRDefault="00144211" w:rsidP="00144211">
      <w:r>
        <w:t xml:space="preserve">Press </w:t>
      </w:r>
      <w:r w:rsidRPr="00B86B9F">
        <w:rPr>
          <w:b/>
          <w:bCs/>
          <w:i/>
          <w:iCs/>
          <w:u w:val="single"/>
        </w:rPr>
        <w:t>"N"</w:t>
      </w:r>
      <w:r>
        <w:t xml:space="preserve"> (Next) to find next Inventory to view or modify. Alternatively, press the </w:t>
      </w:r>
      <w:r>
        <w:rPr>
          <w:b/>
          <w:bCs/>
          <w:i/>
          <w:iCs/>
          <w:u w:val="single"/>
        </w:rPr>
        <w:t>“Right Arrow”</w:t>
      </w:r>
      <w:r>
        <w:t xml:space="preserve"> on the screen.</w:t>
      </w:r>
    </w:p>
    <w:p w14:paraId="1CBB37B6" w14:textId="77777777" w:rsidR="00144211" w:rsidRDefault="00144211" w:rsidP="00144211">
      <w:pPr>
        <w:pStyle w:val="Heading4"/>
      </w:pPr>
      <w:r>
        <w:t>PREVIOUS</w:t>
      </w:r>
    </w:p>
    <w:p w14:paraId="555505AD" w14:textId="09B51B70" w:rsidR="00144211" w:rsidRDefault="00144211" w:rsidP="00144211">
      <w:r>
        <w:t xml:space="preserve">Press </w:t>
      </w:r>
      <w:r w:rsidRPr="00B86B9F">
        <w:rPr>
          <w:b/>
          <w:bCs/>
          <w:i/>
          <w:iCs/>
          <w:u w:val="single"/>
        </w:rPr>
        <w:t>"P"</w:t>
      </w:r>
      <w:r>
        <w:t xml:space="preserve"> (Previous) to find previous Inventory to view or modify.</w:t>
      </w:r>
      <w:r w:rsidRPr="00EA7FC0">
        <w:t xml:space="preserve"> </w:t>
      </w:r>
      <w:r>
        <w:t xml:space="preserve">Alternatively, press the </w:t>
      </w:r>
      <w:r>
        <w:rPr>
          <w:b/>
          <w:bCs/>
          <w:i/>
          <w:iCs/>
          <w:u w:val="single"/>
        </w:rPr>
        <w:t>“Left Arrow”</w:t>
      </w:r>
      <w:r>
        <w:t xml:space="preserve"> on the screen.</w:t>
      </w:r>
    </w:p>
    <w:p w14:paraId="03EA49AB" w14:textId="77777777" w:rsidR="00F9749E" w:rsidRDefault="00F9749E" w:rsidP="00144211"/>
    <w:p w14:paraId="1839B485" w14:textId="0894CEF2" w:rsidR="00C52901" w:rsidRDefault="00C52901" w:rsidP="00C52901">
      <w:pPr>
        <w:pStyle w:val="Heading3"/>
      </w:pPr>
      <w:bookmarkStart w:id="296" w:name="_Toc44686615"/>
      <w:bookmarkStart w:id="297" w:name="_Toc47448384"/>
      <w:r>
        <w:t>Update Inventory Field Definitions</w:t>
      </w:r>
      <w:bookmarkEnd w:id="296"/>
      <w:bookmarkEnd w:id="297"/>
    </w:p>
    <w:p w14:paraId="78CF11DA" w14:textId="7A7DF5C8" w:rsidR="00C52901" w:rsidRDefault="0094292A" w:rsidP="00C52901">
      <w:pPr>
        <w:pStyle w:val="Heading4"/>
      </w:pPr>
      <w:r>
        <w:t>Warehouse</w:t>
      </w:r>
    </w:p>
    <w:p w14:paraId="4D4B0240" w14:textId="1EE49D40" w:rsidR="009C233B" w:rsidRPr="009C233B" w:rsidRDefault="004A6A3A" w:rsidP="009C233B">
      <w:r w:rsidRPr="00052D6E">
        <w:rPr>
          <w:rFonts w:ascii="Calibri" w:hAnsi="Calibri" w:cs="Calibri"/>
        </w:rPr>
        <w:t>This is the primary warehouse location for this item.  A separate file will provide inventory control by warehouse and bin location.</w:t>
      </w:r>
    </w:p>
    <w:p w14:paraId="6DC37E50" w14:textId="51A2302F" w:rsidR="0094292A" w:rsidRDefault="0094292A" w:rsidP="0094292A">
      <w:pPr>
        <w:pStyle w:val="Heading4"/>
      </w:pPr>
      <w:r>
        <w:lastRenderedPageBreak/>
        <w:t>Bin</w:t>
      </w:r>
    </w:p>
    <w:p w14:paraId="561F5A3B" w14:textId="22E5BE69" w:rsidR="009C233B" w:rsidRPr="009C233B" w:rsidRDefault="004A6A3A" w:rsidP="009C233B">
      <w:r w:rsidRPr="00052D6E">
        <w:rPr>
          <w:rFonts w:ascii="Calibri" w:hAnsi="Calibri" w:cs="Calibri"/>
        </w:rPr>
        <w:t>This is the primary bin location for this item.  The bin file will provide inventory control by warehouse and bin location.  Multiple bins as well as pallet/tag numbers can exist for each item within each warehouse.</w:t>
      </w:r>
    </w:p>
    <w:p w14:paraId="7FD1C1B0" w14:textId="0BD57D80" w:rsidR="0094292A" w:rsidRDefault="0094292A" w:rsidP="0094292A">
      <w:pPr>
        <w:pStyle w:val="Heading4"/>
      </w:pPr>
      <w:r>
        <w:t>Auto Allocate? – Toggle Box</w:t>
      </w:r>
    </w:p>
    <w:p w14:paraId="6119FB5D" w14:textId="14518AB7" w:rsidR="00991D1C" w:rsidRDefault="00991D1C" w:rsidP="00991D1C">
      <w:r>
        <w:t>To automatically allocate the inventory, make sure that the Auto Allocate toggle box is checked.</w:t>
      </w:r>
    </w:p>
    <w:p w14:paraId="7C55C768" w14:textId="01CFD932" w:rsidR="004A6A3A" w:rsidRPr="009C233B" w:rsidRDefault="004A6A3A" w:rsidP="009C233B">
      <w:r w:rsidRPr="00052D6E">
        <w:rPr>
          <w:rFonts w:ascii="Calibri" w:hAnsi="Calibri" w:cs="Calibri"/>
        </w:rPr>
        <w:t>This field dictates if this item is controlled for automatic allocation and deallocation purposes.  Once an order has been entered, this field is used to allocate material which was entered on the estimate.</w:t>
      </w:r>
    </w:p>
    <w:p w14:paraId="2D007C3E" w14:textId="5E28F291" w:rsidR="0094292A" w:rsidRDefault="0094292A" w:rsidP="0094292A">
      <w:pPr>
        <w:pStyle w:val="Heading4"/>
      </w:pPr>
      <w:r>
        <w:t>Stocked? – Toggle Box</w:t>
      </w:r>
    </w:p>
    <w:p w14:paraId="17434B7A" w14:textId="47875E55" w:rsidR="00991D1C" w:rsidRDefault="00991D1C" w:rsidP="00991D1C">
      <w:r>
        <w:t>To mark this as a stocked inventory, make sure that the Stocked toggle box is checked.</w:t>
      </w:r>
    </w:p>
    <w:p w14:paraId="2F5521F3" w14:textId="70042C95" w:rsidR="004A6A3A" w:rsidRPr="009C233B" w:rsidRDefault="004A6A3A" w:rsidP="009C233B">
      <w:r w:rsidRPr="00052D6E">
        <w:rPr>
          <w:rFonts w:ascii="Calibri" w:hAnsi="Calibri" w:cs="Calibri"/>
        </w:rPr>
        <w:t>This field dictates if this item is stocked in your warehouse.  The item must be stocked in order to allocate material.</w:t>
      </w:r>
    </w:p>
    <w:p w14:paraId="06AB2161" w14:textId="5021F7FE" w:rsidR="0094292A" w:rsidRDefault="0094292A" w:rsidP="0094292A">
      <w:pPr>
        <w:pStyle w:val="Heading4"/>
      </w:pPr>
      <w:r>
        <w:t>Zero On-Hand – Toggle Box</w:t>
      </w:r>
    </w:p>
    <w:p w14:paraId="2F3ABD8B" w14:textId="61F84411" w:rsidR="00991D1C" w:rsidRDefault="00991D1C" w:rsidP="00991D1C">
      <w:r>
        <w:t>To mark this item as having zero on-hand quantity, make sure that the Zero On-Hand toggle box is checked.</w:t>
      </w:r>
    </w:p>
    <w:p w14:paraId="6E2C4B52" w14:textId="560F5024" w:rsidR="0094292A" w:rsidRDefault="0094292A" w:rsidP="0094292A">
      <w:pPr>
        <w:pStyle w:val="Heading4"/>
      </w:pPr>
      <w:r>
        <w:t>Inventory Type (Choice)</w:t>
      </w:r>
    </w:p>
    <w:p w14:paraId="17570FA9" w14:textId="2E11BCA8" w:rsidR="00211A35" w:rsidRDefault="00211A35" w:rsidP="00211A35">
      <w:r>
        <w:t>To choose the preferred inventory type of Purchased vs. Manufactured, please make sure the desired option choice bubble is toggled.</w:t>
      </w:r>
    </w:p>
    <w:p w14:paraId="345274C3" w14:textId="375970B0" w:rsidR="0094292A" w:rsidRDefault="0094292A" w:rsidP="0094292A">
      <w:pPr>
        <w:pStyle w:val="Heading4"/>
      </w:pPr>
      <w:r>
        <w:t>Qty Purchased UOM</w:t>
      </w:r>
    </w:p>
    <w:p w14:paraId="7D44EC3F" w14:textId="35660E0C" w:rsidR="009C233B" w:rsidRPr="009C233B" w:rsidRDefault="004A6A3A" w:rsidP="009C233B">
      <w:r w:rsidRPr="00052D6E">
        <w:rPr>
          <w:rFonts w:ascii="Calibri" w:hAnsi="Calibri" w:cs="Calibri"/>
        </w:rPr>
        <w:t>Purchased unit of measure is the unit of measure how this item is purchased.  If the Consumption UOM is different, then a conversion for Purchased UOM into Consumption UOM quantities will automatically be calculated when the item is received through the purchasing module.</w:t>
      </w:r>
    </w:p>
    <w:p w14:paraId="5A562CF0" w14:textId="582824B2" w:rsidR="0094292A" w:rsidRDefault="0094292A" w:rsidP="0094292A">
      <w:pPr>
        <w:pStyle w:val="Heading4"/>
      </w:pPr>
      <w:r>
        <w:t>Cycle Code</w:t>
      </w:r>
    </w:p>
    <w:p w14:paraId="1714AB97" w14:textId="7EDB31AD" w:rsidR="009C233B" w:rsidRPr="009C233B" w:rsidRDefault="004A6A3A" w:rsidP="009C233B">
      <w:r w:rsidRPr="00052D6E">
        <w:rPr>
          <w:rFonts w:ascii="Calibri" w:hAnsi="Calibri" w:cs="Calibri"/>
        </w:rPr>
        <w:t>Enter a user defined code for grouping categories of raw materials.  A worksheet will print sorted by cycle count code for taking a physical inventory.  Utilizing this method allows counting inventory by logical categories.</w:t>
      </w:r>
    </w:p>
    <w:p w14:paraId="3706D3B2" w14:textId="0F077B0D" w:rsidR="0094292A" w:rsidRDefault="0094292A" w:rsidP="0094292A">
      <w:pPr>
        <w:pStyle w:val="Heading4"/>
      </w:pPr>
      <w:r>
        <w:t>Production Code</w:t>
      </w:r>
    </w:p>
    <w:p w14:paraId="2D08683B" w14:textId="0F829EC1" w:rsidR="009C233B" w:rsidRPr="009C233B" w:rsidRDefault="004A6A3A" w:rsidP="009C233B">
      <w:r w:rsidRPr="00052D6E">
        <w:rPr>
          <w:rFonts w:ascii="Calibri" w:hAnsi="Calibri" w:cs="Calibri"/>
        </w:rPr>
        <w:t>Enter a user defined Production Code used to group items for customizing your own reports.</w:t>
      </w:r>
    </w:p>
    <w:p w14:paraId="1BF42BB5" w14:textId="3693765A" w:rsidR="0094292A" w:rsidRDefault="0094292A" w:rsidP="0094292A">
      <w:pPr>
        <w:pStyle w:val="Heading4"/>
      </w:pPr>
      <w:r>
        <w:t>Purchase Report Code</w:t>
      </w:r>
    </w:p>
    <w:p w14:paraId="52302925" w14:textId="0ED0BE84" w:rsidR="009C233B" w:rsidRPr="009C233B" w:rsidRDefault="004A6A3A" w:rsidP="009C233B">
      <w:r w:rsidRPr="00052D6E">
        <w:rPr>
          <w:rFonts w:ascii="Calibri" w:hAnsi="Calibri" w:cs="Calibri"/>
        </w:rPr>
        <w:t>Enter a user defined purchasing report code for purchasing report.  For example, C Flute, B Flute, DW, TW to group specific board grades.</w:t>
      </w:r>
    </w:p>
    <w:p w14:paraId="013D82A5" w14:textId="1CA7511A" w:rsidR="0094292A" w:rsidRDefault="0094292A" w:rsidP="0094292A">
      <w:pPr>
        <w:pStyle w:val="Heading4"/>
      </w:pPr>
      <w:r>
        <w:t>Reorder Policy (Choice)</w:t>
      </w:r>
    </w:p>
    <w:p w14:paraId="54EC4E83" w14:textId="77777777" w:rsidR="004A6A3A" w:rsidRDefault="004A6A3A" w:rsidP="009C233B">
      <w:pPr>
        <w:rPr>
          <w:rFonts w:ascii="Calibri" w:hAnsi="Calibri" w:cs="Calibri"/>
        </w:rPr>
      </w:pPr>
      <w:r w:rsidRPr="00052D6E">
        <w:rPr>
          <w:rFonts w:ascii="Calibri" w:hAnsi="Calibri" w:cs="Calibri"/>
        </w:rPr>
        <w:t xml:space="preserve">Enter "R" for Reorder point or "L" for Lot Controlled.  The reorder point method works in conjunction with the allocation process to keep a constant quantity of material on hand.  When the quantity on hand falls below the reorder level, the material is listed on the reorder advise report.  </w:t>
      </w:r>
    </w:p>
    <w:p w14:paraId="59DF120F" w14:textId="720F6D98" w:rsidR="009C233B" w:rsidRPr="009C233B" w:rsidRDefault="004A6A3A" w:rsidP="009C233B">
      <w:r w:rsidRPr="00052D6E">
        <w:rPr>
          <w:rFonts w:ascii="Calibri" w:hAnsi="Calibri" w:cs="Calibri"/>
        </w:rPr>
        <w:t>The reorder level should be based on the lead time multiplied by the average daily consumption plus a safety stock quantity.  The Lot Control method is used for material that is ordered only when we receive an order.</w:t>
      </w:r>
    </w:p>
    <w:p w14:paraId="2FC996C9" w14:textId="5DC4AB74" w:rsidR="0094292A" w:rsidRDefault="0094292A" w:rsidP="0094292A">
      <w:pPr>
        <w:pStyle w:val="Heading4"/>
      </w:pPr>
      <w:r>
        <w:lastRenderedPageBreak/>
        <w:t>Vendor 1</w:t>
      </w:r>
    </w:p>
    <w:p w14:paraId="5CF27175" w14:textId="6CC57F5C" w:rsidR="009C233B" w:rsidRPr="009C233B" w:rsidRDefault="00410E91" w:rsidP="009C233B">
      <w:r w:rsidRPr="00052D6E">
        <w:rPr>
          <w:rFonts w:ascii="Calibri" w:hAnsi="Calibri" w:cs="Calibri"/>
        </w:rPr>
        <w:t>Enter the primary vendor number from the accounts payable vendor file.</w:t>
      </w:r>
    </w:p>
    <w:p w14:paraId="63AA6241" w14:textId="5BF77A0E" w:rsidR="0094292A" w:rsidRDefault="0094292A" w:rsidP="0094292A">
      <w:pPr>
        <w:pStyle w:val="Heading4"/>
      </w:pPr>
      <w:r>
        <w:t>Vendor 1: Item #</w:t>
      </w:r>
    </w:p>
    <w:p w14:paraId="40126226" w14:textId="5164B3DF" w:rsidR="009C233B" w:rsidRPr="009C233B" w:rsidRDefault="00410E91" w:rsidP="009C233B">
      <w:r w:rsidRPr="00052D6E">
        <w:rPr>
          <w:rFonts w:ascii="Calibri" w:hAnsi="Calibri" w:cs="Calibri"/>
        </w:rPr>
        <w:t>Enter a substitute raw material item number for vendor number one.</w:t>
      </w:r>
    </w:p>
    <w:p w14:paraId="1A8836AA" w14:textId="1C4C1756" w:rsidR="0094292A" w:rsidRDefault="0094292A" w:rsidP="0094292A">
      <w:pPr>
        <w:pStyle w:val="Heading4"/>
      </w:pPr>
      <w:r>
        <w:t>Vendor 2</w:t>
      </w:r>
    </w:p>
    <w:p w14:paraId="2E27F551" w14:textId="761A79ED" w:rsidR="009C233B" w:rsidRPr="009C233B" w:rsidRDefault="00410E91" w:rsidP="009C233B">
      <w:r w:rsidRPr="00052D6E">
        <w:rPr>
          <w:rFonts w:ascii="Calibri" w:hAnsi="Calibri" w:cs="Calibri"/>
        </w:rPr>
        <w:t>Enter a secondary vendor number from the accounts payable vendor file for this material.</w:t>
      </w:r>
    </w:p>
    <w:p w14:paraId="76A5C7DC" w14:textId="4DFAEB4F" w:rsidR="0094292A" w:rsidRDefault="0094292A" w:rsidP="0094292A">
      <w:pPr>
        <w:pStyle w:val="Heading4"/>
      </w:pPr>
      <w:r>
        <w:t>Vendor 2: Item #</w:t>
      </w:r>
    </w:p>
    <w:p w14:paraId="2E220919" w14:textId="4356FD65" w:rsidR="009C233B" w:rsidRPr="009C233B" w:rsidRDefault="00410E91" w:rsidP="009C233B">
      <w:r w:rsidRPr="00052D6E">
        <w:rPr>
          <w:rFonts w:ascii="Calibri" w:hAnsi="Calibri" w:cs="Calibri"/>
        </w:rPr>
        <w:t>Enter a substitute raw material item number for vendor number two.</w:t>
      </w:r>
    </w:p>
    <w:p w14:paraId="50F1344A" w14:textId="6AC3BDED" w:rsidR="0094292A" w:rsidRDefault="0094292A" w:rsidP="0094292A">
      <w:pPr>
        <w:pStyle w:val="Heading4"/>
      </w:pPr>
      <w:r>
        <w:t>Reorder Level</w:t>
      </w:r>
    </w:p>
    <w:p w14:paraId="725A0FA0" w14:textId="7A5CBAA7" w:rsidR="009C233B" w:rsidRPr="009C233B" w:rsidRDefault="004A6A3A" w:rsidP="009C233B">
      <w:r w:rsidRPr="00052D6E">
        <w:rPr>
          <w:rFonts w:ascii="Calibri" w:hAnsi="Calibri" w:cs="Calibri"/>
        </w:rPr>
        <w:t>Enter the quantity level based on consumption that we must place on a purchase order.  Below this quantity will cause this item to appear on the reorder advise reports.</w:t>
      </w:r>
    </w:p>
    <w:p w14:paraId="506FCDFA" w14:textId="041667DD" w:rsidR="0094292A" w:rsidRDefault="0094292A" w:rsidP="0094292A">
      <w:pPr>
        <w:pStyle w:val="Heading4"/>
      </w:pPr>
      <w:r>
        <w:t>Minimum</w:t>
      </w:r>
    </w:p>
    <w:p w14:paraId="6A9B2AC7" w14:textId="517C9F5C" w:rsidR="009C233B" w:rsidRPr="009C233B" w:rsidRDefault="004A6A3A" w:rsidP="009C233B">
      <w:r w:rsidRPr="00052D6E">
        <w:rPr>
          <w:rFonts w:ascii="Calibri" w:hAnsi="Calibri" w:cs="Calibri"/>
        </w:rPr>
        <w:t>Enter a minimum quantity to purchase to obtain a reasonable price.  An attempt to order a smaller quantity would display a warning message when adding a purchase order.</w:t>
      </w:r>
    </w:p>
    <w:p w14:paraId="6C3DDA84" w14:textId="5DC4F58C" w:rsidR="0094292A" w:rsidRDefault="0094292A" w:rsidP="0094292A">
      <w:pPr>
        <w:pStyle w:val="Heading4"/>
      </w:pPr>
      <w:r>
        <w:t>Maximum</w:t>
      </w:r>
    </w:p>
    <w:p w14:paraId="680CF338" w14:textId="2CF34EFA" w:rsidR="009C233B" w:rsidRPr="009C233B" w:rsidRDefault="004A6A3A" w:rsidP="009C233B">
      <w:r w:rsidRPr="00052D6E">
        <w:rPr>
          <w:rFonts w:ascii="Calibri" w:hAnsi="Calibri" w:cs="Calibri"/>
        </w:rPr>
        <w:t>Enter a maximum quantity to limit excessive on hand inventory.  An attempt to order a larger quantity would display a warning message when adding a purchase order.</w:t>
      </w:r>
    </w:p>
    <w:p w14:paraId="1BF4ECF8" w14:textId="7DF9C501" w:rsidR="0094292A" w:rsidRDefault="0094292A" w:rsidP="0094292A">
      <w:pPr>
        <w:pStyle w:val="Heading4"/>
      </w:pPr>
      <w:r>
        <w:t>Lead Time (Days)</w:t>
      </w:r>
    </w:p>
    <w:p w14:paraId="7207BC96" w14:textId="52BEF2BC" w:rsidR="0094292A" w:rsidRDefault="004A6A3A" w:rsidP="0094292A">
      <w:r w:rsidRPr="00052D6E">
        <w:rPr>
          <w:rFonts w:ascii="Calibri" w:hAnsi="Calibri" w:cs="Calibri"/>
        </w:rPr>
        <w:t>Enter the number of days from time of purchase order to delivery of product from vendor.  Currently, this is only information.</w:t>
      </w:r>
    </w:p>
    <w:p w14:paraId="19ED3506" w14:textId="6FA0C942" w:rsidR="00410E91" w:rsidRDefault="00410E91" w:rsidP="00410E91">
      <w:pPr>
        <w:pStyle w:val="Heading4"/>
      </w:pPr>
      <w:r>
        <w:t>Beginning Balance</w:t>
      </w:r>
    </w:p>
    <w:p w14:paraId="0655CD76" w14:textId="2E9BA4F2" w:rsidR="00410E91" w:rsidRPr="00410E91" w:rsidRDefault="004A6A3A" w:rsidP="00410E91">
      <w:r w:rsidRPr="00052D6E">
        <w:rPr>
          <w:rFonts w:ascii="Calibri" w:hAnsi="Calibri" w:cs="Calibri"/>
        </w:rPr>
        <w:t>Balance at the beginning of each month and is affected when period ending process is run.</w:t>
      </w:r>
    </w:p>
    <w:p w14:paraId="3C17E200" w14:textId="24B7CB4F" w:rsidR="00410E91" w:rsidRDefault="00410E91" w:rsidP="00410E91">
      <w:pPr>
        <w:pStyle w:val="Heading4"/>
      </w:pPr>
      <w:r>
        <w:t>Beginning Balance Date</w:t>
      </w:r>
    </w:p>
    <w:p w14:paraId="39FF6C51" w14:textId="14C2A4CB" w:rsidR="00410E91" w:rsidRPr="00410E91" w:rsidRDefault="004A6A3A" w:rsidP="00410E91">
      <w:r w:rsidRPr="00052D6E">
        <w:rPr>
          <w:rFonts w:ascii="Calibri" w:hAnsi="Calibri" w:cs="Calibri"/>
        </w:rPr>
        <w:t>This is the beginning balance date for the current period.  This is initially set by receipts from the inventory, then is automatically updated by month end procedures.</w:t>
      </w:r>
    </w:p>
    <w:p w14:paraId="4349CC11" w14:textId="603AC093" w:rsidR="00410E91" w:rsidRDefault="00410E91" w:rsidP="00410E91">
      <w:pPr>
        <w:pStyle w:val="Heading4"/>
      </w:pPr>
      <w:r>
        <w:t>Count Date</w:t>
      </w:r>
    </w:p>
    <w:p w14:paraId="48FAB77F" w14:textId="7793E43C" w:rsidR="00410E91" w:rsidRPr="00410E91" w:rsidRDefault="004A6A3A" w:rsidP="00410E91">
      <w:r w:rsidRPr="00052D6E">
        <w:rPr>
          <w:rFonts w:ascii="Calibri" w:hAnsi="Calibri" w:cs="Calibri"/>
        </w:rPr>
        <w:t>The date last physical inventory was posted for this item.  This date is updated when posting a physical count.</w:t>
      </w:r>
    </w:p>
    <w:p w14:paraId="012674D5" w14:textId="555E52C9" w:rsidR="00410E91" w:rsidRDefault="00410E91" w:rsidP="00410E91">
      <w:pPr>
        <w:pStyle w:val="Heading4"/>
      </w:pPr>
      <w:r>
        <w:t>Last Cost</w:t>
      </w:r>
    </w:p>
    <w:p w14:paraId="1E9AC615" w14:textId="1CCBACAC" w:rsidR="00410E91" w:rsidRPr="00410E91" w:rsidRDefault="004A6A3A" w:rsidP="00410E91">
      <w:r w:rsidRPr="00052D6E">
        <w:rPr>
          <w:rFonts w:ascii="Calibri" w:hAnsi="Calibri" w:cs="Calibri"/>
        </w:rPr>
        <w:t>This is the last purchased cost for this item and is automatically updated by the system from purchasing or receipts posting via warehouse transactions or purchase order receipts to inventory.</w:t>
      </w:r>
    </w:p>
    <w:p w14:paraId="3B5CBBE3" w14:textId="32ADDE09" w:rsidR="00410E91" w:rsidRDefault="00410E91" w:rsidP="00410E91">
      <w:pPr>
        <w:pStyle w:val="Heading4"/>
      </w:pPr>
      <w:r>
        <w:t>Average Cost</w:t>
      </w:r>
    </w:p>
    <w:p w14:paraId="532BC0E8" w14:textId="27367FC5" w:rsidR="00410E91" w:rsidRPr="00410E91" w:rsidRDefault="004A6A3A" w:rsidP="00410E91">
      <w:r w:rsidRPr="00052D6E">
        <w:rPr>
          <w:rFonts w:ascii="Calibri" w:hAnsi="Calibri" w:cs="Calibri"/>
        </w:rPr>
        <w:t>This is the weighted average purchased cost for the quantity on hand of this item and is automatically updated by the system from purchasing or warehouse transactions receipts posted to inventory.</w:t>
      </w:r>
    </w:p>
    <w:p w14:paraId="3A7BC9A4" w14:textId="0B931666" w:rsidR="0094292A" w:rsidRDefault="0094292A" w:rsidP="0094292A">
      <w:pPr>
        <w:pStyle w:val="Heading3"/>
      </w:pPr>
      <w:bookmarkStart w:id="298" w:name="_Toc47448385"/>
      <w:bookmarkStart w:id="299" w:name="_Hlk44596111"/>
      <w:r>
        <w:lastRenderedPageBreak/>
        <w:t>Inventory: On Hand Inquiry</w:t>
      </w:r>
      <w:bookmarkEnd w:id="298"/>
    </w:p>
    <w:p w14:paraId="24CEEE05" w14:textId="79420E64" w:rsidR="00410E91" w:rsidRPr="00410E91" w:rsidRDefault="00410E91" w:rsidP="00410E91">
      <w:r w:rsidRPr="00052D6E">
        <w:rPr>
          <w:rFonts w:ascii="Calibri" w:hAnsi="Calibri" w:cs="Calibri"/>
        </w:rPr>
        <w:t>This is the actual quantity of the item which is currently in stock in the primary location.  This quantity is increased by the recording of receipts transactions, and decreased by the filling of a customer orders for the item or by issuing a quantity of the item to the company's manufacturing facility.</w:t>
      </w:r>
    </w:p>
    <w:bookmarkEnd w:id="299"/>
    <w:p w14:paraId="257DA419" w14:textId="20B5CAF8" w:rsidR="0094292A" w:rsidRDefault="00263DEC" w:rsidP="0094292A">
      <w:r>
        <w:rPr>
          <w:noProof/>
        </w:rPr>
        <w:drawing>
          <wp:inline distT="0" distB="0" distL="0" distR="0" wp14:anchorId="4D99D110" wp14:editId="5B6D4CB9">
            <wp:extent cx="5943600" cy="451929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519295"/>
                    </a:xfrm>
                    <a:prstGeom prst="rect">
                      <a:avLst/>
                    </a:prstGeom>
                  </pic:spPr>
                </pic:pic>
              </a:graphicData>
            </a:graphic>
          </wp:inline>
        </w:drawing>
      </w:r>
    </w:p>
    <w:p w14:paraId="793851B3" w14:textId="52BA6CA9" w:rsidR="00D06361" w:rsidRDefault="00D06361" w:rsidP="00D06361">
      <w:pPr>
        <w:pStyle w:val="Heading4"/>
      </w:pPr>
      <w:bookmarkStart w:id="300" w:name="_Hlk44596118"/>
      <w:r>
        <w:t>Show Bins with Quantity = 0? – Toggle Box</w:t>
      </w:r>
    </w:p>
    <w:p w14:paraId="0C5830A6" w14:textId="2DF7C5D9" w:rsidR="00991D1C" w:rsidRDefault="00991D1C" w:rsidP="00991D1C">
      <w:r>
        <w:t>To show empty bins in the selection, make sure that this toggle box is checked.</w:t>
      </w:r>
    </w:p>
    <w:p w14:paraId="156DD84C" w14:textId="31FCB2FF" w:rsidR="00F9749E" w:rsidRDefault="00F9749E" w:rsidP="00991D1C"/>
    <w:p w14:paraId="466B9C6E" w14:textId="1FFB8EAD" w:rsidR="00F9749E" w:rsidRDefault="00F9749E" w:rsidP="00991D1C"/>
    <w:p w14:paraId="109D4769" w14:textId="16109188" w:rsidR="00F9749E" w:rsidRDefault="00F9749E" w:rsidP="00991D1C"/>
    <w:p w14:paraId="14ABBD77" w14:textId="0FB0190E" w:rsidR="00F9749E" w:rsidRDefault="00F9749E" w:rsidP="00991D1C"/>
    <w:p w14:paraId="71BDE36F" w14:textId="6341D85A" w:rsidR="00F9749E" w:rsidRDefault="00F9749E" w:rsidP="00991D1C"/>
    <w:p w14:paraId="7015D760" w14:textId="77777777" w:rsidR="00F9749E" w:rsidRDefault="00F9749E" w:rsidP="00991D1C"/>
    <w:p w14:paraId="738CD665" w14:textId="2DB6A5CF" w:rsidR="0094292A" w:rsidRDefault="0094292A" w:rsidP="0094292A">
      <w:pPr>
        <w:pStyle w:val="Heading3"/>
      </w:pPr>
      <w:bookmarkStart w:id="301" w:name="_Toc47448386"/>
      <w:bookmarkStart w:id="302" w:name="_Hlk44596128"/>
      <w:bookmarkEnd w:id="300"/>
      <w:r>
        <w:lastRenderedPageBreak/>
        <w:t>Inventory: On Order Inquiry</w:t>
      </w:r>
      <w:bookmarkEnd w:id="301"/>
    </w:p>
    <w:p w14:paraId="5303C446" w14:textId="5A38EBF6" w:rsidR="00410E91" w:rsidRPr="00410E91" w:rsidRDefault="00410E91" w:rsidP="00410E91">
      <w:r w:rsidRPr="00052D6E">
        <w:rPr>
          <w:rFonts w:ascii="Calibri" w:hAnsi="Calibri" w:cs="Calibri"/>
        </w:rPr>
        <w:t>This is the quantity of the item which is currently on order for all locations.  This quantity is increased when purchase orders or shop orders for the item are released, and decreased when orders for the item are received into stock.</w:t>
      </w:r>
    </w:p>
    <w:bookmarkEnd w:id="302"/>
    <w:p w14:paraId="7F0645D8" w14:textId="3C0D4434" w:rsidR="0094292A" w:rsidRDefault="0094292A" w:rsidP="0094292A">
      <w:r>
        <w:rPr>
          <w:noProof/>
        </w:rPr>
        <w:drawing>
          <wp:inline distT="0" distB="0" distL="0" distR="0" wp14:anchorId="25D0B057" wp14:editId="6C46CECB">
            <wp:extent cx="5943600" cy="4531360"/>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4531360"/>
                    </a:xfrm>
                    <a:prstGeom prst="rect">
                      <a:avLst/>
                    </a:prstGeom>
                  </pic:spPr>
                </pic:pic>
              </a:graphicData>
            </a:graphic>
          </wp:inline>
        </w:drawing>
      </w:r>
    </w:p>
    <w:p w14:paraId="63FE5116" w14:textId="15301A93" w:rsidR="00F9749E" w:rsidRDefault="00F9749E" w:rsidP="0094292A"/>
    <w:p w14:paraId="71782CBA" w14:textId="73704396" w:rsidR="00F9749E" w:rsidRDefault="00F9749E" w:rsidP="0094292A"/>
    <w:p w14:paraId="34DDCAA7" w14:textId="104C5AE9" w:rsidR="00F9749E" w:rsidRDefault="00F9749E" w:rsidP="0094292A"/>
    <w:p w14:paraId="5C485A89" w14:textId="6A2B9063" w:rsidR="00F9749E" w:rsidRDefault="00F9749E" w:rsidP="0094292A"/>
    <w:p w14:paraId="244F2160" w14:textId="07E78577" w:rsidR="00F9749E" w:rsidRDefault="00F9749E" w:rsidP="0094292A"/>
    <w:p w14:paraId="57F7ED30" w14:textId="75CA58DA" w:rsidR="00F9749E" w:rsidRDefault="00F9749E" w:rsidP="0094292A"/>
    <w:p w14:paraId="6EBF9A67" w14:textId="77777777" w:rsidR="00F9749E" w:rsidRDefault="00F9749E" w:rsidP="0094292A"/>
    <w:p w14:paraId="09CA19E6" w14:textId="71B2A0F8" w:rsidR="0094292A" w:rsidRDefault="0094292A" w:rsidP="0094292A">
      <w:pPr>
        <w:pStyle w:val="Heading3"/>
      </w:pPr>
      <w:bookmarkStart w:id="303" w:name="_Toc47448387"/>
      <w:bookmarkStart w:id="304" w:name="_Hlk44596138"/>
      <w:r>
        <w:lastRenderedPageBreak/>
        <w:t>Inventory: Committed Inquiry</w:t>
      </w:r>
      <w:bookmarkEnd w:id="303"/>
    </w:p>
    <w:p w14:paraId="6CD6474C" w14:textId="29AF6DF8" w:rsidR="00410E91" w:rsidRPr="00410E91" w:rsidRDefault="00410E91" w:rsidP="00410E91">
      <w:r w:rsidRPr="00052D6E">
        <w:rPr>
          <w:rFonts w:ascii="Calibri" w:hAnsi="Calibri" w:cs="Calibri"/>
        </w:rPr>
        <w:t>This is the quantity of the item which has already been committed to meet the projected needs of the manufacturing plant.  The plant requirements are satisfied by issuing stock from inventory.  This decreases the amount issued or shipped.  This field cannot be modified in change mode.</w:t>
      </w:r>
    </w:p>
    <w:bookmarkEnd w:id="304"/>
    <w:p w14:paraId="05A781ED" w14:textId="78312675" w:rsidR="0094292A" w:rsidRDefault="00263DEC" w:rsidP="0094292A">
      <w:r>
        <w:rPr>
          <w:noProof/>
        </w:rPr>
        <w:drawing>
          <wp:inline distT="0" distB="0" distL="0" distR="0" wp14:anchorId="32B370EB" wp14:editId="3013870F">
            <wp:extent cx="5943600" cy="4547235"/>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4547235"/>
                    </a:xfrm>
                    <a:prstGeom prst="rect">
                      <a:avLst/>
                    </a:prstGeom>
                  </pic:spPr>
                </pic:pic>
              </a:graphicData>
            </a:graphic>
          </wp:inline>
        </w:drawing>
      </w:r>
    </w:p>
    <w:p w14:paraId="64B489BE" w14:textId="1ABBEA22" w:rsidR="00263DEC" w:rsidRDefault="00263DEC" w:rsidP="00263DEC">
      <w:pPr>
        <w:pStyle w:val="Heading4"/>
      </w:pPr>
      <w:r>
        <w:t>Job #</w:t>
      </w:r>
    </w:p>
    <w:p w14:paraId="3611E3B5" w14:textId="0EE9349B" w:rsidR="009C233B" w:rsidRPr="009C233B" w:rsidRDefault="009A6C86" w:rsidP="009C233B">
      <w:r w:rsidRPr="009A6C86">
        <w:t xml:space="preserve">Enter the job number or you can do a </w:t>
      </w:r>
      <w:r>
        <w:rPr>
          <w:b/>
          <w:bCs/>
          <w:i/>
          <w:iCs/>
          <w:u w:val="single"/>
        </w:rPr>
        <w:t>“F1”</w:t>
      </w:r>
      <w:r w:rsidRPr="009A6C86">
        <w:t xml:space="preserve"> look-up from list. A partial description may be typed into any field or data may be entered into multiple fields followed by pressing the </w:t>
      </w:r>
      <w:r>
        <w:rPr>
          <w:b/>
          <w:bCs/>
          <w:i/>
          <w:iCs/>
          <w:u w:val="single"/>
        </w:rPr>
        <w:t>“Go”</w:t>
      </w:r>
      <w:r w:rsidRPr="009A6C86">
        <w:t xml:space="preserve"> button to sort the fields by the criteria that was entered. Once the data is presented on the screen, the YELLOW column heading may be clicked to sort that specific column in ascending or descending order.</w:t>
      </w:r>
    </w:p>
    <w:p w14:paraId="7D152319" w14:textId="675969EC" w:rsidR="00263DEC" w:rsidRDefault="00263DEC" w:rsidP="00263DEC">
      <w:pPr>
        <w:pStyle w:val="Heading4"/>
      </w:pPr>
      <w:r>
        <w:t>Job #: 00</w:t>
      </w:r>
    </w:p>
    <w:p w14:paraId="6C417466" w14:textId="2772AAE8" w:rsidR="009C233B" w:rsidRPr="009C233B" w:rsidRDefault="009A6C86" w:rsidP="009C233B">
      <w:r>
        <w:t>Enter a subsequent job number to search for.</w:t>
      </w:r>
    </w:p>
    <w:p w14:paraId="2EF0778F" w14:textId="261B5BF3" w:rsidR="00263DEC" w:rsidRDefault="00263DEC" w:rsidP="00263DEC">
      <w:pPr>
        <w:pStyle w:val="Heading4"/>
      </w:pPr>
      <w:r>
        <w:t>Item Name</w:t>
      </w:r>
    </w:p>
    <w:p w14:paraId="02A34C87" w14:textId="0F28CE06" w:rsidR="009C233B" w:rsidRDefault="009A6C86" w:rsidP="009C233B">
      <w:r>
        <w:t>The item name will transfer from the item file.</w:t>
      </w:r>
    </w:p>
    <w:p w14:paraId="2B7484F0" w14:textId="77777777" w:rsidR="00F9749E" w:rsidRPr="009C233B" w:rsidRDefault="00F9749E" w:rsidP="009C233B"/>
    <w:p w14:paraId="107BBF5F" w14:textId="35DD3792" w:rsidR="00410E91" w:rsidRDefault="00410E91" w:rsidP="00410E91">
      <w:pPr>
        <w:pStyle w:val="Heading3"/>
      </w:pPr>
      <w:bookmarkStart w:id="305" w:name="_Toc47448388"/>
      <w:bookmarkStart w:id="306" w:name="_Hlk44596146"/>
      <w:r>
        <w:lastRenderedPageBreak/>
        <w:t>Inventory: Backordered Inquiry</w:t>
      </w:r>
      <w:bookmarkEnd w:id="305"/>
    </w:p>
    <w:p w14:paraId="42E936D7" w14:textId="2710A4AE" w:rsidR="00410E91" w:rsidRDefault="00410E91" w:rsidP="00410E91">
      <w:r w:rsidRPr="00052D6E">
        <w:rPr>
          <w:rFonts w:ascii="Calibri" w:hAnsi="Calibri" w:cs="Calibri"/>
        </w:rPr>
        <w:t>This is a non-modifiable field.  It will show the total quantity of an item which is backordered if the item is billed but not shipped.</w:t>
      </w:r>
    </w:p>
    <w:p w14:paraId="7BD4911E" w14:textId="71AC962F" w:rsidR="0094292A" w:rsidRDefault="0094292A" w:rsidP="0094292A">
      <w:pPr>
        <w:pStyle w:val="Heading3"/>
      </w:pPr>
      <w:bookmarkStart w:id="307" w:name="_Toc47448389"/>
      <w:bookmarkStart w:id="308" w:name="_Hlk44596155"/>
      <w:bookmarkEnd w:id="306"/>
      <w:r>
        <w:t>Inventory: Available Inquiry</w:t>
      </w:r>
      <w:bookmarkEnd w:id="307"/>
    </w:p>
    <w:p w14:paraId="5950928B" w14:textId="77777777" w:rsidR="00410E91" w:rsidRDefault="00410E91" w:rsidP="00410E91">
      <w:pPr>
        <w:rPr>
          <w:rFonts w:ascii="Calibri" w:hAnsi="Calibri" w:cs="Calibri"/>
        </w:rPr>
      </w:pPr>
      <w:r w:rsidRPr="00052D6E">
        <w:rPr>
          <w:rFonts w:ascii="Calibri" w:hAnsi="Calibri" w:cs="Calibri"/>
        </w:rPr>
        <w:t xml:space="preserve">The basic calculation for the available quantity of an item is:  Available = On-hand - Committed.   You have the option of including the quantity on-order via purchasing in the calculated quantity available; in other words, you can specify that any quantity of the items which are on-order should be considered on-hand for purposes of this report.  </w:t>
      </w:r>
    </w:p>
    <w:p w14:paraId="050A8BAE" w14:textId="2CD743CB" w:rsidR="00410E91" w:rsidRPr="00410E91" w:rsidRDefault="00410E91" w:rsidP="00410E91">
      <w:r w:rsidRPr="00052D6E">
        <w:rPr>
          <w:rFonts w:ascii="Calibri" w:hAnsi="Calibri" w:cs="Calibri"/>
        </w:rPr>
        <w:t xml:space="preserve">If this option is selected (by answering </w:t>
      </w:r>
      <w:r w:rsidRPr="00410E91">
        <w:rPr>
          <w:rFonts w:ascii="Calibri" w:hAnsi="Calibri" w:cs="Calibri"/>
          <w:b/>
          <w:bCs/>
          <w:i/>
          <w:iCs/>
          <w:u w:val="single"/>
        </w:rPr>
        <w:t>"Y"</w:t>
      </w:r>
      <w:r w:rsidRPr="00052D6E">
        <w:rPr>
          <w:rFonts w:ascii="Calibri" w:hAnsi="Calibri" w:cs="Calibri"/>
        </w:rPr>
        <w:t xml:space="preserve"> to the "SHOULD QUANTITY AVAILABLE INCLUDE ON ORDER?" question on the entry screen), the calculation for the available quantity becomes (Available = On-hand + On-order - Committed).  It is normally desirable to include quantity on-order in the calculation of quantity available for this purpose to discover what new purchased orders should be placed.</w:t>
      </w:r>
    </w:p>
    <w:bookmarkEnd w:id="308"/>
    <w:p w14:paraId="08710A94" w14:textId="4DCF3BC9" w:rsidR="0094292A" w:rsidRPr="0094292A" w:rsidRDefault="0094292A" w:rsidP="0094292A">
      <w:r>
        <w:rPr>
          <w:noProof/>
        </w:rPr>
        <w:drawing>
          <wp:inline distT="0" distB="0" distL="0" distR="0" wp14:anchorId="22356B4F" wp14:editId="0DCCED5C">
            <wp:extent cx="5943600" cy="4135272"/>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51915" cy="4141057"/>
                    </a:xfrm>
                    <a:prstGeom prst="rect">
                      <a:avLst/>
                    </a:prstGeom>
                  </pic:spPr>
                </pic:pic>
              </a:graphicData>
            </a:graphic>
          </wp:inline>
        </w:drawing>
      </w:r>
    </w:p>
    <w:p w14:paraId="64824C0F" w14:textId="77777777" w:rsidR="009A6C86" w:rsidRDefault="009A6C86" w:rsidP="009A6C86">
      <w:pPr>
        <w:pStyle w:val="Heading4"/>
      </w:pPr>
      <w:r>
        <w:t>Job #</w:t>
      </w:r>
    </w:p>
    <w:p w14:paraId="75ACCF79" w14:textId="77777777" w:rsidR="009A6C86" w:rsidRPr="009C233B" w:rsidRDefault="009A6C86" w:rsidP="009A6C86">
      <w:r w:rsidRPr="009A6C86">
        <w:t xml:space="preserve">Enter the job number or you can do a </w:t>
      </w:r>
      <w:r>
        <w:rPr>
          <w:b/>
          <w:bCs/>
          <w:i/>
          <w:iCs/>
          <w:u w:val="single"/>
        </w:rPr>
        <w:t>“F1”</w:t>
      </w:r>
      <w:r w:rsidRPr="009A6C86">
        <w:t xml:space="preserve"> look-up from list. A partial description may be typed into any field or data may be entered into multiple fields followed by pressing the </w:t>
      </w:r>
      <w:r>
        <w:rPr>
          <w:b/>
          <w:bCs/>
          <w:i/>
          <w:iCs/>
          <w:u w:val="single"/>
        </w:rPr>
        <w:t>“Go”</w:t>
      </w:r>
      <w:r w:rsidRPr="009A6C86">
        <w:t xml:space="preserve"> button to sort the fields by the criteria that was entered. Once the data is presented on the screen, the YELLOW column heading may be clicked to sort that specific column in ascending or descending order.</w:t>
      </w:r>
    </w:p>
    <w:p w14:paraId="6C050999" w14:textId="77777777" w:rsidR="009A6C86" w:rsidRDefault="009A6C86" w:rsidP="009A6C86">
      <w:pPr>
        <w:pStyle w:val="Heading4"/>
      </w:pPr>
      <w:r>
        <w:t>Item Name</w:t>
      </w:r>
    </w:p>
    <w:p w14:paraId="184E2500" w14:textId="77777777" w:rsidR="009A6C86" w:rsidRPr="009C233B" w:rsidRDefault="009A6C86" w:rsidP="009A6C86">
      <w:r>
        <w:t>The item name will transfer from the item file.</w:t>
      </w:r>
    </w:p>
    <w:p w14:paraId="3AECD999" w14:textId="33F0EE87" w:rsidR="00C52901" w:rsidRDefault="00C52901" w:rsidP="00C52901">
      <w:pPr>
        <w:pStyle w:val="Heading3"/>
      </w:pPr>
      <w:bookmarkStart w:id="309" w:name="_Toc47448390"/>
      <w:r>
        <w:lastRenderedPageBreak/>
        <w:t>Vend Cost: Browse</w:t>
      </w:r>
      <w:bookmarkEnd w:id="309"/>
    </w:p>
    <w:p w14:paraId="3CFB7959" w14:textId="08A9A74E" w:rsidR="00C52901" w:rsidRDefault="00263DEC" w:rsidP="00C52901">
      <w:r>
        <w:rPr>
          <w:noProof/>
        </w:rPr>
        <w:drawing>
          <wp:inline distT="0" distB="0" distL="0" distR="0" wp14:anchorId="53A1E290" wp14:editId="64A13030">
            <wp:extent cx="5943600" cy="453898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538980"/>
                    </a:xfrm>
                    <a:prstGeom prst="rect">
                      <a:avLst/>
                    </a:prstGeom>
                  </pic:spPr>
                </pic:pic>
              </a:graphicData>
            </a:graphic>
          </wp:inline>
        </w:drawing>
      </w:r>
    </w:p>
    <w:p w14:paraId="6F841A59" w14:textId="0E471E48" w:rsidR="009F7FFB" w:rsidRDefault="009F7FFB" w:rsidP="009F7FFB">
      <w:pPr>
        <w:pStyle w:val="Heading4"/>
      </w:pPr>
      <w:r>
        <w:t>ADD</w:t>
      </w:r>
    </w:p>
    <w:p w14:paraId="18FD3B37" w14:textId="0F3AAC09" w:rsidR="00144211" w:rsidRDefault="00144211" w:rsidP="00144211">
      <w:r>
        <w:t xml:space="preserve">Click the </w:t>
      </w:r>
      <w:r>
        <w:rPr>
          <w:b/>
          <w:bCs/>
          <w:i/>
          <w:iCs/>
          <w:u w:val="single"/>
        </w:rPr>
        <w:t>“Green + Icon”</w:t>
      </w:r>
      <w:r>
        <w:t xml:space="preserve"> to add a new Vendor Cost Matrix.</w:t>
      </w:r>
    </w:p>
    <w:p w14:paraId="58E6818D" w14:textId="1E04E57A" w:rsidR="00F9749E" w:rsidRDefault="00F9749E" w:rsidP="00144211"/>
    <w:p w14:paraId="3CE43856" w14:textId="41ADBAD0" w:rsidR="00F9749E" w:rsidRDefault="00F9749E" w:rsidP="00144211"/>
    <w:p w14:paraId="40E48412" w14:textId="7BE8D44B" w:rsidR="00F9749E" w:rsidRDefault="00F9749E" w:rsidP="00144211"/>
    <w:p w14:paraId="2E254D97" w14:textId="32638596" w:rsidR="00F9749E" w:rsidRDefault="00F9749E" w:rsidP="00144211"/>
    <w:p w14:paraId="2F089CA4" w14:textId="44FD86D0" w:rsidR="00F9749E" w:rsidRDefault="00F9749E" w:rsidP="00144211"/>
    <w:p w14:paraId="4D29C529" w14:textId="2BB174AB" w:rsidR="00F9749E" w:rsidRDefault="00F9749E" w:rsidP="00144211"/>
    <w:p w14:paraId="51D5993D" w14:textId="3CBBC4A2" w:rsidR="00F9749E" w:rsidRDefault="00F9749E" w:rsidP="00144211"/>
    <w:p w14:paraId="0A733E4A" w14:textId="77777777" w:rsidR="00F9749E" w:rsidRPr="00E64A2B" w:rsidRDefault="00F9749E" w:rsidP="00144211"/>
    <w:p w14:paraId="4D417D2D" w14:textId="07759BA5" w:rsidR="00D06361" w:rsidRDefault="00D06361" w:rsidP="00D06361">
      <w:pPr>
        <w:pStyle w:val="Heading3"/>
      </w:pPr>
      <w:bookmarkStart w:id="310" w:name="_Toc44686622"/>
      <w:bookmarkStart w:id="311" w:name="_Toc47448391"/>
      <w:r>
        <w:lastRenderedPageBreak/>
        <w:t>Vend Cost: Browse Field Definitions</w:t>
      </w:r>
      <w:bookmarkEnd w:id="310"/>
      <w:bookmarkEnd w:id="311"/>
    </w:p>
    <w:p w14:paraId="2B6490BC" w14:textId="2F213FED" w:rsidR="00C52901" w:rsidRDefault="009F7FFB" w:rsidP="00C52901">
      <w:pPr>
        <w:pStyle w:val="Heading4"/>
      </w:pPr>
      <w:r>
        <w:t>Exact Match – Toggle Box</w:t>
      </w:r>
    </w:p>
    <w:p w14:paraId="517C3E14" w14:textId="6EDFCC16" w:rsidR="00991D1C" w:rsidRDefault="00991D1C" w:rsidP="00991D1C">
      <w:bookmarkStart w:id="312" w:name="_Hlk44762930"/>
      <w:r>
        <w:t xml:space="preserve">To </w:t>
      </w:r>
      <w:r w:rsidR="00583C10">
        <w:t>o</w:t>
      </w:r>
      <w:r>
        <w:t>nly show search matches that are an exact match to all parameters, make sure that the Exact Match toggle box is checked.</w:t>
      </w:r>
    </w:p>
    <w:bookmarkEnd w:id="312"/>
    <w:p w14:paraId="4D53651E" w14:textId="77777777" w:rsidR="00911308" w:rsidRDefault="00911308" w:rsidP="00911308">
      <w:pPr>
        <w:pStyle w:val="Heading4"/>
      </w:pPr>
      <w:r>
        <w:t>Type (Choice)</w:t>
      </w:r>
    </w:p>
    <w:p w14:paraId="135B1AE6" w14:textId="77777777" w:rsidR="00911308" w:rsidRDefault="00911308" w:rsidP="00911308">
      <w:bookmarkStart w:id="313" w:name="_Hlk44762937"/>
      <w:r>
        <w:t>To choose the preferred Material type of Raw Material vs. Finished Good (Or All), please make sure the desired option is chosen in the drop down menu.</w:t>
      </w:r>
    </w:p>
    <w:bookmarkEnd w:id="313"/>
    <w:p w14:paraId="7BA81A6C" w14:textId="1C2C79C4" w:rsidR="009F7FFB" w:rsidRDefault="009F7FFB" w:rsidP="009F7FFB">
      <w:pPr>
        <w:pStyle w:val="Heading4"/>
      </w:pPr>
      <w:r>
        <w:t>Item #</w:t>
      </w:r>
    </w:p>
    <w:p w14:paraId="71480A86" w14:textId="45D30F4C" w:rsidR="009C233B" w:rsidRPr="009C233B" w:rsidRDefault="00F15696" w:rsidP="009C233B">
      <w:bookmarkStart w:id="314" w:name="_Hlk44762947"/>
      <w:r w:rsidRPr="00F15696">
        <w:t xml:space="preserve">Enter the FG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Once the data is presented on the screen, the YELLOW column heading may be clicked to sort that specific column in ascending or descending order.</w:t>
      </w:r>
    </w:p>
    <w:bookmarkEnd w:id="314"/>
    <w:p w14:paraId="7B0A8D5A" w14:textId="73C8AAF7" w:rsidR="009F7FFB" w:rsidRDefault="009F7FFB" w:rsidP="009F7FFB">
      <w:pPr>
        <w:pStyle w:val="Heading4"/>
      </w:pPr>
      <w:r>
        <w:t>Vendor</w:t>
      </w:r>
    </w:p>
    <w:p w14:paraId="7453C255" w14:textId="52E78C68" w:rsidR="009C233B" w:rsidRPr="009C233B" w:rsidRDefault="00F15696" w:rsidP="009C233B">
      <w:bookmarkStart w:id="315" w:name="_Hlk44762953"/>
      <w:r w:rsidRPr="00F15696">
        <w:t xml:space="preserve">Enter the vendor number to look-up your customer or you may use the look-up </w:t>
      </w:r>
      <w:r>
        <w:rPr>
          <w:b/>
          <w:bCs/>
          <w:i/>
          <w:iCs/>
          <w:u w:val="single"/>
        </w:rPr>
        <w:t>“F1”</w:t>
      </w:r>
      <w:r w:rsidRPr="00F15696">
        <w:t xml:space="preserve"> key look-up.  A partial description may be typed into any field or data may be entered into multiple fields followed by pressing the </w:t>
      </w:r>
      <w:r>
        <w:rPr>
          <w:b/>
          <w:bCs/>
          <w:i/>
          <w:iCs/>
          <w:u w:val="single"/>
        </w:rPr>
        <w:t xml:space="preserve">“Go” </w:t>
      </w:r>
      <w:r w:rsidRPr="00F15696">
        <w:t>button to sort the fields by the criteria that was entered.   Once the data is presented on the screen, the YELLOW column heading may be clicked to sort that specific column in ascending or descending order.</w:t>
      </w:r>
    </w:p>
    <w:bookmarkEnd w:id="315"/>
    <w:p w14:paraId="5EDDBA18" w14:textId="4C5339C7" w:rsidR="009F7FFB" w:rsidRDefault="009F7FFB" w:rsidP="009F7FFB">
      <w:pPr>
        <w:pStyle w:val="Heading4"/>
      </w:pPr>
      <w:r>
        <w:t>Vendor Item</w:t>
      </w:r>
    </w:p>
    <w:p w14:paraId="2FDC6DB9" w14:textId="44A05529" w:rsidR="009C233B" w:rsidRPr="009C233B" w:rsidRDefault="00F15696" w:rsidP="009C233B">
      <w:bookmarkStart w:id="316" w:name="_Hlk44762966"/>
      <w:r>
        <w:t>Enter a vendor item number to search for.</w:t>
      </w:r>
    </w:p>
    <w:bookmarkEnd w:id="316"/>
    <w:p w14:paraId="7B39030E" w14:textId="366A114C" w:rsidR="009F7FFB" w:rsidRDefault="009F7FFB" w:rsidP="009F7FFB">
      <w:pPr>
        <w:pStyle w:val="Heading4"/>
      </w:pPr>
      <w:r>
        <w:t>Include Estimate – Toggle Box</w:t>
      </w:r>
    </w:p>
    <w:p w14:paraId="161ECDF3" w14:textId="21D18ADB" w:rsidR="00991D1C" w:rsidRDefault="00991D1C" w:rsidP="00991D1C">
      <w:bookmarkStart w:id="317" w:name="_Hlk44762972"/>
      <w:r>
        <w:t>To include estimates in the selection, make sure that the Include Estimate toggle box is checked.</w:t>
      </w:r>
    </w:p>
    <w:bookmarkEnd w:id="317"/>
    <w:p w14:paraId="55373635" w14:textId="42785354" w:rsidR="009F7FFB" w:rsidRDefault="009F7FFB" w:rsidP="009F7FFB">
      <w:pPr>
        <w:pStyle w:val="Heading4"/>
      </w:pPr>
      <w:r>
        <w:t>Estimate #</w:t>
      </w:r>
    </w:p>
    <w:p w14:paraId="1D219F73" w14:textId="664F88C1" w:rsidR="009C233B" w:rsidRPr="009C233B" w:rsidRDefault="00F15696" w:rsidP="009C233B">
      <w:bookmarkStart w:id="318" w:name="_Hlk44762980"/>
      <w:r w:rsidRPr="00F15696">
        <w:t xml:space="preserve">Enter the estimate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 xml:space="preserve">“Go” </w:t>
      </w:r>
      <w:r w:rsidRPr="00F15696">
        <w:t>button to sort the fields by the criteria that was entered. Once the data is presented on the screen, the YELLOW column heading may be clicked to sort that specific column in ascending or descending order.</w:t>
      </w:r>
    </w:p>
    <w:bookmarkEnd w:id="318"/>
    <w:p w14:paraId="42276E7D" w14:textId="2DEEC1C4" w:rsidR="009F7FFB" w:rsidRDefault="009F7FFB" w:rsidP="009F7FFB">
      <w:pPr>
        <w:pStyle w:val="Heading4"/>
      </w:pPr>
      <w:r>
        <w:t>Include Expired – Toggle Box</w:t>
      </w:r>
    </w:p>
    <w:p w14:paraId="26C585A2" w14:textId="4ECA44A1" w:rsidR="00991D1C" w:rsidRDefault="00991D1C" w:rsidP="00991D1C">
      <w:bookmarkStart w:id="319" w:name="_Hlk44762986"/>
      <w:r>
        <w:t>To include expired vendor cost matrixes in the search, make sure that the Include Expired toggle box is checked.</w:t>
      </w:r>
    </w:p>
    <w:bookmarkEnd w:id="319"/>
    <w:p w14:paraId="7DC68613" w14:textId="36B4D85B" w:rsidR="009F7FFB" w:rsidRDefault="009F7FFB" w:rsidP="009F7FFB">
      <w:pPr>
        <w:pStyle w:val="Heading4"/>
      </w:pPr>
      <w:r>
        <w:t>Include Future Effective – Toggle Box</w:t>
      </w:r>
    </w:p>
    <w:p w14:paraId="28C32FE5" w14:textId="08CF4E26" w:rsidR="00991D1C" w:rsidRDefault="00991D1C" w:rsidP="00991D1C">
      <w:bookmarkStart w:id="320" w:name="_Hlk44762990"/>
      <w:r>
        <w:t>To include vendor cost matrixes that have not yet begun in the search, make sure that the Include Future Effective toggle box is checked.</w:t>
      </w:r>
    </w:p>
    <w:p w14:paraId="4C114115" w14:textId="5AAD7472" w:rsidR="00C52901" w:rsidRDefault="00C52901" w:rsidP="00C52901">
      <w:pPr>
        <w:pStyle w:val="Heading3"/>
      </w:pPr>
      <w:bookmarkStart w:id="321" w:name="_Toc47448392"/>
      <w:bookmarkEnd w:id="320"/>
      <w:r>
        <w:lastRenderedPageBreak/>
        <w:t>Vend Cost: Vendor Cost</w:t>
      </w:r>
      <w:bookmarkEnd w:id="321"/>
    </w:p>
    <w:p w14:paraId="4B5917C0" w14:textId="226728E6" w:rsidR="00C52901" w:rsidRPr="00C52901" w:rsidRDefault="009F7FFB" w:rsidP="00C52901">
      <w:r>
        <w:rPr>
          <w:noProof/>
        </w:rPr>
        <w:drawing>
          <wp:inline distT="0" distB="0" distL="0" distR="0" wp14:anchorId="6A98C8E8" wp14:editId="68ABDCD4">
            <wp:extent cx="5943600" cy="4435523"/>
            <wp:effectExtent l="0" t="0" r="0"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4116" cy="4435908"/>
                    </a:xfrm>
                    <a:prstGeom prst="rect">
                      <a:avLst/>
                    </a:prstGeom>
                  </pic:spPr>
                </pic:pic>
              </a:graphicData>
            </a:graphic>
          </wp:inline>
        </w:drawing>
      </w:r>
    </w:p>
    <w:p w14:paraId="1DD25493" w14:textId="77777777" w:rsidR="00144211" w:rsidRDefault="00144211" w:rsidP="00144211">
      <w:pPr>
        <w:pStyle w:val="Heading4"/>
      </w:pPr>
      <w:bookmarkStart w:id="322" w:name="_Hlk44763014"/>
      <w:bookmarkStart w:id="323" w:name="_Hlk44513940"/>
      <w:r>
        <w:t>UPDATE</w:t>
      </w:r>
    </w:p>
    <w:p w14:paraId="290348EC" w14:textId="11D74490" w:rsidR="00144211" w:rsidRDefault="00144211" w:rsidP="00144211">
      <w:r>
        <w:t xml:space="preserve">To change the currently selected Vendor Cost Matrix, simply click the </w:t>
      </w:r>
      <w:r>
        <w:rPr>
          <w:b/>
          <w:bCs/>
          <w:i/>
          <w:iCs/>
          <w:u w:val="single"/>
        </w:rPr>
        <w:t>“Update</w:t>
      </w:r>
      <w:r>
        <w:t xml:space="preserve">” button at the bottom of the screen.  </w:t>
      </w:r>
    </w:p>
    <w:p w14:paraId="7E115514" w14:textId="77777777" w:rsidR="00144211" w:rsidRDefault="00144211" w:rsidP="00144211">
      <w:pPr>
        <w:pStyle w:val="Heading4"/>
      </w:pPr>
      <w:r>
        <w:t>ADD</w:t>
      </w:r>
    </w:p>
    <w:p w14:paraId="79F9EE2D" w14:textId="3D147668" w:rsidR="00144211" w:rsidRDefault="00144211" w:rsidP="00144211">
      <w:r>
        <w:t xml:space="preserve">To add a new Vendor Cost Matrix, simply click the </w:t>
      </w:r>
      <w:r>
        <w:rPr>
          <w:b/>
          <w:bCs/>
          <w:i/>
          <w:iCs/>
          <w:u w:val="single"/>
        </w:rPr>
        <w:t xml:space="preserve">“Green + Icon” </w:t>
      </w:r>
      <w:r>
        <w:t>button at the top of the Vendor Cost screen.</w:t>
      </w:r>
    </w:p>
    <w:p w14:paraId="043335C1" w14:textId="77777777" w:rsidR="00144211" w:rsidRPr="004477D0" w:rsidRDefault="00144211" w:rsidP="00144211">
      <w:r>
        <w:t xml:space="preserve">Alternatively, click the </w:t>
      </w:r>
      <w:r>
        <w:rPr>
          <w:b/>
          <w:bCs/>
          <w:i/>
          <w:iCs/>
          <w:u w:val="single"/>
        </w:rPr>
        <w:t>“Add”</w:t>
      </w:r>
      <w:r>
        <w:t xml:space="preserve"> button at the bottom of the screen.</w:t>
      </w:r>
    </w:p>
    <w:p w14:paraId="7B7DD77C" w14:textId="77777777" w:rsidR="00144211" w:rsidRDefault="00144211" w:rsidP="00144211">
      <w:pPr>
        <w:pStyle w:val="Heading4"/>
      </w:pPr>
      <w:bookmarkStart w:id="324" w:name="_Hlk44763021"/>
      <w:bookmarkEnd w:id="322"/>
      <w:r>
        <w:t>DELETE</w:t>
      </w:r>
    </w:p>
    <w:p w14:paraId="25C0B6EB" w14:textId="5E69A842" w:rsidR="00144211" w:rsidRDefault="00144211" w:rsidP="00144211">
      <w:r>
        <w:t xml:space="preserve">To delete the currently selected Vendor Cost Matrix,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D362D69" w14:textId="77777777" w:rsidR="00144211" w:rsidRDefault="00144211" w:rsidP="00144211">
      <w:pPr>
        <w:pStyle w:val="Heading4"/>
      </w:pPr>
      <w:r>
        <w:t>NEXT</w:t>
      </w:r>
    </w:p>
    <w:p w14:paraId="5278FF64" w14:textId="700628A1" w:rsidR="00144211" w:rsidRDefault="00144211" w:rsidP="00144211">
      <w:r>
        <w:t xml:space="preserve">Press </w:t>
      </w:r>
      <w:r w:rsidRPr="00B86B9F">
        <w:rPr>
          <w:b/>
          <w:bCs/>
          <w:i/>
          <w:iCs/>
          <w:u w:val="single"/>
        </w:rPr>
        <w:t>"N"</w:t>
      </w:r>
      <w:r>
        <w:t xml:space="preserve"> (Next) to find next Vendor Cost Matrix to view or modify. Alternatively, press the </w:t>
      </w:r>
      <w:r>
        <w:rPr>
          <w:b/>
          <w:bCs/>
          <w:i/>
          <w:iCs/>
          <w:u w:val="single"/>
        </w:rPr>
        <w:t>“Right Arrow”</w:t>
      </w:r>
      <w:r>
        <w:t xml:space="preserve"> on the screen.</w:t>
      </w:r>
    </w:p>
    <w:p w14:paraId="06EA8F0D" w14:textId="77777777" w:rsidR="00144211" w:rsidRDefault="00144211" w:rsidP="00144211">
      <w:pPr>
        <w:pStyle w:val="Heading4"/>
      </w:pPr>
      <w:r>
        <w:t>PREVIOUS</w:t>
      </w:r>
    </w:p>
    <w:p w14:paraId="6F7E9287" w14:textId="79DF7BCE" w:rsidR="00144211" w:rsidRDefault="00144211" w:rsidP="00144211">
      <w:r>
        <w:t xml:space="preserve">Press </w:t>
      </w:r>
      <w:r w:rsidRPr="00B86B9F">
        <w:rPr>
          <w:b/>
          <w:bCs/>
          <w:i/>
          <w:iCs/>
          <w:u w:val="single"/>
        </w:rPr>
        <w:t>"P"</w:t>
      </w:r>
      <w:r>
        <w:t xml:space="preserve"> (Previous) to find previous Vendor Cost Matrix to view or modify.</w:t>
      </w:r>
      <w:r w:rsidRPr="00EA7FC0">
        <w:t xml:space="preserve"> </w:t>
      </w:r>
      <w:r>
        <w:t xml:space="preserve">Alternatively, press the </w:t>
      </w:r>
      <w:r>
        <w:rPr>
          <w:b/>
          <w:bCs/>
          <w:i/>
          <w:iCs/>
          <w:u w:val="single"/>
        </w:rPr>
        <w:t>“Left Arrow”</w:t>
      </w:r>
      <w:r>
        <w:t xml:space="preserve"> on the screen.</w:t>
      </w:r>
    </w:p>
    <w:p w14:paraId="43DBCA14" w14:textId="3E6FDA4F" w:rsidR="00C52901" w:rsidRDefault="00C52901" w:rsidP="00C52901">
      <w:pPr>
        <w:pStyle w:val="Heading3"/>
      </w:pPr>
      <w:bookmarkStart w:id="325" w:name="_Toc47448393"/>
      <w:bookmarkEnd w:id="323"/>
      <w:bookmarkEnd w:id="324"/>
      <w:r>
        <w:lastRenderedPageBreak/>
        <w:t>Add/Update Vendor Cost</w:t>
      </w:r>
      <w:bookmarkEnd w:id="325"/>
    </w:p>
    <w:p w14:paraId="6416D31A" w14:textId="33A6D246" w:rsidR="00C52901" w:rsidRPr="00C52901" w:rsidRDefault="009F7FFB" w:rsidP="00C52901">
      <w:r>
        <w:rPr>
          <w:noProof/>
        </w:rPr>
        <w:drawing>
          <wp:inline distT="0" distB="0" distL="0" distR="0" wp14:anchorId="21DD9821" wp14:editId="2A754524">
            <wp:extent cx="5943600" cy="45434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4543425"/>
                    </a:xfrm>
                    <a:prstGeom prst="rect">
                      <a:avLst/>
                    </a:prstGeom>
                  </pic:spPr>
                </pic:pic>
              </a:graphicData>
            </a:graphic>
          </wp:inline>
        </w:drawing>
      </w:r>
    </w:p>
    <w:p w14:paraId="24B9E4E0" w14:textId="77777777" w:rsidR="00833DC4" w:rsidRDefault="00833DC4" w:rsidP="00833DC4">
      <w:pPr>
        <w:pStyle w:val="Heading4"/>
      </w:pPr>
      <w:bookmarkStart w:id="326" w:name="_Hlk44763041"/>
      <w:r>
        <w:t>SAVE</w:t>
      </w:r>
    </w:p>
    <w:p w14:paraId="0A8E1974" w14:textId="60CC646A" w:rsidR="00833DC4" w:rsidRDefault="00833DC4" w:rsidP="00833DC4">
      <w:r>
        <w:t xml:space="preserve">Click the </w:t>
      </w:r>
      <w:r>
        <w:rPr>
          <w:b/>
          <w:bCs/>
          <w:i/>
          <w:iCs/>
          <w:u w:val="single"/>
        </w:rPr>
        <w:t>“Save”</w:t>
      </w:r>
      <w:r>
        <w:t xml:space="preserve"> button to save all changes to the current Vendor Cost Matrix.</w:t>
      </w:r>
    </w:p>
    <w:p w14:paraId="08733F56" w14:textId="77777777" w:rsidR="00833DC4" w:rsidRDefault="00833DC4" w:rsidP="00833DC4">
      <w:pPr>
        <w:pStyle w:val="Heading4"/>
      </w:pPr>
      <w:r>
        <w:t>RESET</w:t>
      </w:r>
    </w:p>
    <w:p w14:paraId="48518D50" w14:textId="77777777" w:rsidR="00833DC4" w:rsidRPr="00096EBD" w:rsidRDefault="00833DC4" w:rsidP="00833DC4">
      <w:r>
        <w:t xml:space="preserve">Click the </w:t>
      </w:r>
      <w:r>
        <w:rPr>
          <w:b/>
          <w:bCs/>
          <w:i/>
          <w:iCs/>
          <w:u w:val="single"/>
        </w:rPr>
        <w:t>“Reset”</w:t>
      </w:r>
      <w:r>
        <w:t xml:space="preserve"> button to reset all fields to their original state.</w:t>
      </w:r>
    </w:p>
    <w:p w14:paraId="7BA707B2" w14:textId="77777777" w:rsidR="00833DC4" w:rsidRDefault="00833DC4" w:rsidP="00833DC4">
      <w:pPr>
        <w:pStyle w:val="Heading4"/>
      </w:pPr>
      <w:r>
        <w:t>CANCEL</w:t>
      </w:r>
    </w:p>
    <w:p w14:paraId="51DF20B6" w14:textId="49324A00" w:rsidR="00833DC4" w:rsidRPr="00DF6BEC" w:rsidRDefault="00833DC4" w:rsidP="00833DC4">
      <w:r>
        <w:t xml:space="preserve">Click the </w:t>
      </w:r>
      <w:r>
        <w:rPr>
          <w:b/>
          <w:bCs/>
          <w:i/>
          <w:iCs/>
          <w:u w:val="single"/>
        </w:rPr>
        <w:t>“Cancel”</w:t>
      </w:r>
      <w:r>
        <w:t xml:space="preserve"> button to cancel all changes to the Vendor Cost Matrix without saving.</w:t>
      </w:r>
    </w:p>
    <w:p w14:paraId="59FCBA6C" w14:textId="77777777" w:rsidR="00833DC4" w:rsidRDefault="00833DC4" w:rsidP="00833DC4">
      <w:pPr>
        <w:pStyle w:val="Heading4"/>
      </w:pPr>
      <w:r>
        <w:t>NEXT</w:t>
      </w:r>
    </w:p>
    <w:p w14:paraId="4F88B73F" w14:textId="058C1BAA" w:rsidR="00833DC4" w:rsidRDefault="00833DC4" w:rsidP="00833DC4">
      <w:r>
        <w:t xml:space="preserve">Press </w:t>
      </w:r>
      <w:r w:rsidRPr="00B86B9F">
        <w:rPr>
          <w:b/>
          <w:bCs/>
          <w:i/>
          <w:iCs/>
          <w:u w:val="single"/>
        </w:rPr>
        <w:t>"N"</w:t>
      </w:r>
      <w:r>
        <w:t xml:space="preserve"> (Next) to find next Vendor Cost Matrix to view or modify. Alternatively, press the </w:t>
      </w:r>
      <w:r>
        <w:rPr>
          <w:b/>
          <w:bCs/>
          <w:i/>
          <w:iCs/>
          <w:u w:val="single"/>
        </w:rPr>
        <w:t>“Right Arrow”</w:t>
      </w:r>
      <w:r>
        <w:t xml:space="preserve"> on the screen.</w:t>
      </w:r>
    </w:p>
    <w:p w14:paraId="4AEAC8F3" w14:textId="77777777" w:rsidR="00833DC4" w:rsidRDefault="00833DC4" w:rsidP="00833DC4">
      <w:pPr>
        <w:pStyle w:val="Heading4"/>
      </w:pPr>
      <w:r>
        <w:t>PREVIOUS</w:t>
      </w:r>
    </w:p>
    <w:p w14:paraId="2C2BDCAF" w14:textId="6EB00E10" w:rsidR="00833DC4" w:rsidRDefault="00833DC4" w:rsidP="00833DC4">
      <w:r>
        <w:t xml:space="preserve">Press </w:t>
      </w:r>
      <w:r w:rsidRPr="00B86B9F">
        <w:rPr>
          <w:b/>
          <w:bCs/>
          <w:i/>
          <w:iCs/>
          <w:u w:val="single"/>
        </w:rPr>
        <w:t>"P"</w:t>
      </w:r>
      <w:r>
        <w:t xml:space="preserve"> (Previous) to find previous Vendor Cost Matrix to view or modify.</w:t>
      </w:r>
      <w:r w:rsidRPr="00EA7FC0">
        <w:t xml:space="preserve"> </w:t>
      </w:r>
      <w:r>
        <w:t xml:space="preserve">Alternatively, press the </w:t>
      </w:r>
      <w:r>
        <w:rPr>
          <w:b/>
          <w:bCs/>
          <w:i/>
          <w:iCs/>
          <w:u w:val="single"/>
        </w:rPr>
        <w:t>“Left Arrow”</w:t>
      </w:r>
      <w:r>
        <w:t xml:space="preserve"> on the screen.</w:t>
      </w:r>
    </w:p>
    <w:p w14:paraId="52F7A9F5" w14:textId="7BD419AB" w:rsidR="00C52901" w:rsidRDefault="00C52901" w:rsidP="00C52901">
      <w:pPr>
        <w:pStyle w:val="Heading3"/>
      </w:pPr>
      <w:bookmarkStart w:id="327" w:name="_Toc44686625"/>
      <w:bookmarkStart w:id="328" w:name="_Toc47448394"/>
      <w:bookmarkEnd w:id="326"/>
      <w:r>
        <w:lastRenderedPageBreak/>
        <w:t>Add/Update Vendor Cost Field Definitions</w:t>
      </w:r>
      <w:bookmarkEnd w:id="327"/>
      <w:bookmarkEnd w:id="328"/>
    </w:p>
    <w:p w14:paraId="02400A3A" w14:textId="002021BF" w:rsidR="00C52901" w:rsidRDefault="009F7FFB" w:rsidP="00C52901">
      <w:pPr>
        <w:pStyle w:val="Heading4"/>
      </w:pPr>
      <w:r>
        <w:t>Item Type (Choice)</w:t>
      </w:r>
    </w:p>
    <w:p w14:paraId="797F4D9F" w14:textId="1009892A" w:rsidR="00211A35" w:rsidRDefault="00211A35" w:rsidP="00211A35">
      <w:bookmarkStart w:id="329" w:name="_Hlk44763054"/>
      <w:r>
        <w:t>To choose the preferred item type of Finished Good vs. Raw Material, please make sure the desired option is chose</w:t>
      </w:r>
      <w:r w:rsidR="001C7CB0">
        <w:t>n</w:t>
      </w:r>
      <w:r>
        <w:t xml:space="preserve"> from th</w:t>
      </w:r>
      <w:r w:rsidR="001C7CB0">
        <w:t>e</w:t>
      </w:r>
      <w:r>
        <w:t xml:space="preserve"> </w:t>
      </w:r>
      <w:r w:rsidR="009C20B0">
        <w:t>drop-down</w:t>
      </w:r>
      <w:r>
        <w:t xml:space="preserve"> menu.</w:t>
      </w:r>
    </w:p>
    <w:bookmarkEnd w:id="329"/>
    <w:p w14:paraId="293819EC" w14:textId="4FE06080" w:rsidR="009F7FFB" w:rsidRDefault="009F7FFB" w:rsidP="009F7FFB">
      <w:pPr>
        <w:pStyle w:val="Heading4"/>
      </w:pPr>
      <w:r>
        <w:t>Vendor</w:t>
      </w:r>
    </w:p>
    <w:p w14:paraId="6DE2EB55" w14:textId="22997B34" w:rsidR="009C233B" w:rsidRPr="00F15696" w:rsidRDefault="00F15696" w:rsidP="009C233B">
      <w:bookmarkStart w:id="330" w:name="_Hlk44763063"/>
      <w:r>
        <w:t xml:space="preserve">Enter a valid vendor number. Alternatively, press the </w:t>
      </w:r>
      <w:r>
        <w:rPr>
          <w:b/>
          <w:bCs/>
          <w:i/>
          <w:iCs/>
          <w:u w:val="single"/>
        </w:rPr>
        <w:t>“F1”</w:t>
      </w:r>
      <w:r>
        <w:t xml:space="preserve"> key to choose a valid number from a list of available vendors.</w:t>
      </w:r>
    </w:p>
    <w:bookmarkEnd w:id="330"/>
    <w:p w14:paraId="684728E8" w14:textId="356B1E1B" w:rsidR="009F7FFB" w:rsidRDefault="009F7FFB" w:rsidP="009F7FFB">
      <w:pPr>
        <w:pStyle w:val="Heading4"/>
      </w:pPr>
      <w:r>
        <w:t>Customer</w:t>
      </w:r>
    </w:p>
    <w:p w14:paraId="2710804D" w14:textId="155B1FF2" w:rsidR="00F15696" w:rsidRPr="00F15696" w:rsidRDefault="00F15696" w:rsidP="00F15696">
      <w:bookmarkStart w:id="331" w:name="_Hlk44763069"/>
      <w:r>
        <w:t xml:space="preserve">Enter a valid customer number. Alternatively, press the </w:t>
      </w:r>
      <w:r>
        <w:rPr>
          <w:b/>
          <w:bCs/>
          <w:i/>
          <w:iCs/>
          <w:u w:val="single"/>
        </w:rPr>
        <w:t>“F1”</w:t>
      </w:r>
      <w:r>
        <w:t xml:space="preserve"> key to choose a valid number from a list of available customers.</w:t>
      </w:r>
    </w:p>
    <w:bookmarkEnd w:id="331"/>
    <w:p w14:paraId="0CF932A3" w14:textId="58C70526" w:rsidR="009F7FFB" w:rsidRDefault="009F7FFB" w:rsidP="009F7FFB">
      <w:pPr>
        <w:pStyle w:val="Heading4"/>
      </w:pPr>
      <w:r>
        <w:t>Estimate</w:t>
      </w:r>
    </w:p>
    <w:p w14:paraId="3F16DD4B" w14:textId="5295EDA5" w:rsidR="00F15696" w:rsidRPr="00F15696" w:rsidRDefault="00F15696" w:rsidP="00F15696">
      <w:bookmarkStart w:id="332" w:name="_Hlk44763075"/>
      <w:r>
        <w:t xml:space="preserve">Enter a valid estimate number. Alternatively, press the </w:t>
      </w:r>
      <w:r>
        <w:rPr>
          <w:b/>
          <w:bCs/>
          <w:i/>
          <w:iCs/>
          <w:u w:val="single"/>
        </w:rPr>
        <w:t>“F1”</w:t>
      </w:r>
      <w:r>
        <w:t xml:space="preserve"> key to choose a valid number from a list of available estimates.</w:t>
      </w:r>
    </w:p>
    <w:bookmarkEnd w:id="332"/>
    <w:p w14:paraId="43288411" w14:textId="5C51BC04" w:rsidR="009F7FFB" w:rsidRDefault="009F7FFB" w:rsidP="009F7FFB">
      <w:pPr>
        <w:pStyle w:val="Heading4"/>
      </w:pPr>
      <w:r>
        <w:t>Vend Item</w:t>
      </w:r>
    </w:p>
    <w:p w14:paraId="5CCAB41F" w14:textId="2D78D09C" w:rsidR="00F15696" w:rsidRPr="00F15696" w:rsidRDefault="00F15696" w:rsidP="00F15696">
      <w:r>
        <w:t xml:space="preserve">Enter a valid vendor item number. Alternatively, press the </w:t>
      </w:r>
      <w:r>
        <w:rPr>
          <w:b/>
          <w:bCs/>
          <w:i/>
          <w:iCs/>
          <w:u w:val="single"/>
        </w:rPr>
        <w:t>“F1”</w:t>
      </w:r>
      <w:r>
        <w:t xml:space="preserve"> key to choose a valid number from a list of available vendor items.</w:t>
      </w:r>
    </w:p>
    <w:p w14:paraId="045F65B5" w14:textId="0AD3BA92" w:rsidR="009F7FFB" w:rsidRDefault="009F7FFB" w:rsidP="009F7FFB">
      <w:pPr>
        <w:pStyle w:val="Heading4"/>
      </w:pPr>
      <w:r>
        <w:t>Effective Date</w:t>
      </w:r>
    </w:p>
    <w:p w14:paraId="77A926F6" w14:textId="23C193B0" w:rsidR="009C233B" w:rsidRPr="009C233B" w:rsidRDefault="00F15696" w:rsidP="009C233B">
      <w:bookmarkStart w:id="333" w:name="_Hlk44763094"/>
      <w:r>
        <w:t>Enter the first date on which this Vendor Cost Matrix will go into effect.</w:t>
      </w:r>
    </w:p>
    <w:bookmarkEnd w:id="333"/>
    <w:p w14:paraId="5ACD88F3" w14:textId="2F48A6DA" w:rsidR="009F7FFB" w:rsidRDefault="009F7FFB" w:rsidP="009F7FFB">
      <w:pPr>
        <w:pStyle w:val="Heading4"/>
      </w:pPr>
      <w:r>
        <w:t>Expires Date</w:t>
      </w:r>
    </w:p>
    <w:p w14:paraId="6FE5F7B1" w14:textId="4F6F38C4" w:rsidR="00F15696" w:rsidRPr="009C233B" w:rsidRDefault="00F15696" w:rsidP="00F15696">
      <w:bookmarkStart w:id="334" w:name="_Hlk44763098"/>
      <w:r>
        <w:t>Enter the date on which this Vendor Cost Matrix will expire.</w:t>
      </w:r>
    </w:p>
    <w:bookmarkEnd w:id="334"/>
    <w:p w14:paraId="1A0BB4F6" w14:textId="5527FD65" w:rsidR="009F7FFB" w:rsidRDefault="009F7FFB" w:rsidP="009F7FFB">
      <w:pPr>
        <w:pStyle w:val="Heading4"/>
      </w:pPr>
      <w:r>
        <w:t>Created Date</w:t>
      </w:r>
    </w:p>
    <w:p w14:paraId="7A30E8AD" w14:textId="4FF38361" w:rsidR="009C233B" w:rsidRPr="009C233B" w:rsidRDefault="00F15696" w:rsidP="009C233B">
      <w:bookmarkStart w:id="335" w:name="_Hlk44763103"/>
      <w:r>
        <w:t>The original date that this Vendor Cost Matrix was created. This is defined by the system and cannot be modified.</w:t>
      </w:r>
    </w:p>
    <w:bookmarkEnd w:id="335"/>
    <w:p w14:paraId="4E29FD4F" w14:textId="415B1EA6" w:rsidR="009F7FFB" w:rsidRDefault="009F7FFB" w:rsidP="009F7FFB">
      <w:pPr>
        <w:pStyle w:val="Heading4"/>
      </w:pPr>
      <w:r>
        <w:t>Created By</w:t>
      </w:r>
    </w:p>
    <w:p w14:paraId="522745B6" w14:textId="0648B6B8" w:rsidR="00F15696" w:rsidRPr="009C233B" w:rsidRDefault="00F15696" w:rsidP="00F15696">
      <w:bookmarkStart w:id="336" w:name="_Hlk44763111"/>
      <w:r>
        <w:t>The original user that created this Vendor Cost Matrix. This is defined by the system and cannot be modified.</w:t>
      </w:r>
    </w:p>
    <w:bookmarkEnd w:id="336"/>
    <w:p w14:paraId="3BE7A587" w14:textId="06111FC7" w:rsidR="009F7FFB" w:rsidRDefault="009F7FFB" w:rsidP="009F7FFB">
      <w:pPr>
        <w:pStyle w:val="Heading4"/>
      </w:pPr>
      <w:r>
        <w:t>Updated Date</w:t>
      </w:r>
    </w:p>
    <w:p w14:paraId="47AA25DE" w14:textId="4E5195BB" w:rsidR="00F15696" w:rsidRPr="009C233B" w:rsidRDefault="00F15696" w:rsidP="00F15696">
      <w:bookmarkStart w:id="337" w:name="_Hlk44763116"/>
      <w:r>
        <w:t>The username of the last user to make changes to this Vendor Cost Matrix. This is defined by the system and cannot be modified.</w:t>
      </w:r>
    </w:p>
    <w:bookmarkEnd w:id="337"/>
    <w:p w14:paraId="40C6001D" w14:textId="07506BD1" w:rsidR="009F7FFB" w:rsidRDefault="009F7FFB" w:rsidP="009F7FFB">
      <w:pPr>
        <w:pStyle w:val="Heading4"/>
      </w:pPr>
      <w:r>
        <w:t>Updated By</w:t>
      </w:r>
    </w:p>
    <w:p w14:paraId="657B8BD0" w14:textId="56ABEC55" w:rsidR="00F15696" w:rsidRPr="009C233B" w:rsidRDefault="00F15696" w:rsidP="00F15696">
      <w:bookmarkStart w:id="338" w:name="_Hlk44763119"/>
      <w:r>
        <w:t>The date that this Vendor Cost Matrix was last updated. This is defined by the system and cannot be modified.</w:t>
      </w:r>
    </w:p>
    <w:p w14:paraId="2747DA0B" w14:textId="11F1DD07" w:rsidR="00D06361" w:rsidRDefault="00D06361" w:rsidP="00D06361">
      <w:pPr>
        <w:pStyle w:val="Heading3"/>
      </w:pPr>
      <w:bookmarkStart w:id="339" w:name="_Toc47448395"/>
      <w:bookmarkEnd w:id="338"/>
      <w:r>
        <w:lastRenderedPageBreak/>
        <w:t>Vend Cost: Vendor Cost: Cost Levels</w:t>
      </w:r>
      <w:bookmarkEnd w:id="339"/>
    </w:p>
    <w:p w14:paraId="06B921C0" w14:textId="5762F62F" w:rsidR="00DF4405" w:rsidRPr="00DF4405" w:rsidRDefault="00DF4405" w:rsidP="00DF4405">
      <w:r>
        <w:rPr>
          <w:noProof/>
        </w:rPr>
        <w:drawing>
          <wp:inline distT="0" distB="0" distL="0" distR="0" wp14:anchorId="3471909F" wp14:editId="590607B8">
            <wp:extent cx="3848100" cy="26574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48100" cy="2657475"/>
                    </a:xfrm>
                    <a:prstGeom prst="rect">
                      <a:avLst/>
                    </a:prstGeom>
                    <a:noFill/>
                    <a:ln>
                      <a:noFill/>
                    </a:ln>
                  </pic:spPr>
                </pic:pic>
              </a:graphicData>
            </a:graphic>
          </wp:inline>
        </w:drawing>
      </w:r>
    </w:p>
    <w:p w14:paraId="2E1B9A2F" w14:textId="485EAE4C" w:rsidR="00DF4405" w:rsidRDefault="00DF4405" w:rsidP="00DF4405">
      <w:pPr>
        <w:pStyle w:val="Heading4"/>
      </w:pPr>
      <w:bookmarkStart w:id="340" w:name="_Hlk44763152"/>
      <w:r>
        <w:t>VIEW (Cost Level)</w:t>
      </w:r>
    </w:p>
    <w:p w14:paraId="05D13D54" w14:textId="121B0B34" w:rsidR="00833DC4" w:rsidRPr="00941382" w:rsidRDefault="00833DC4" w:rsidP="00833DC4">
      <w:r>
        <w:t xml:space="preserve">Click the </w:t>
      </w:r>
      <w:r>
        <w:rPr>
          <w:b/>
          <w:bCs/>
          <w:i/>
          <w:iCs/>
          <w:u w:val="single"/>
        </w:rPr>
        <w:t>“View”</w:t>
      </w:r>
      <w:r>
        <w:t xml:space="preserve"> button to view detailed information about the currently selected Cost Level.</w:t>
      </w:r>
    </w:p>
    <w:p w14:paraId="73F6C9F3" w14:textId="1892BFC3" w:rsidR="00DF4405" w:rsidRDefault="00DF4405" w:rsidP="00DF4405">
      <w:pPr>
        <w:pStyle w:val="Heading4"/>
      </w:pPr>
      <w:r>
        <w:t>UPDATE (Cost Level)</w:t>
      </w:r>
    </w:p>
    <w:p w14:paraId="3B65E4E7" w14:textId="07EB8DE7" w:rsidR="00833DC4" w:rsidRDefault="00833DC4" w:rsidP="00833DC4">
      <w:r>
        <w:t xml:space="preserve">To change the currently selected Cost Level, simply click the </w:t>
      </w:r>
      <w:r>
        <w:rPr>
          <w:b/>
          <w:bCs/>
          <w:i/>
          <w:iCs/>
          <w:u w:val="single"/>
        </w:rPr>
        <w:t>“Update</w:t>
      </w:r>
      <w:r>
        <w:t xml:space="preserve">” button at the bottom of the screen.  </w:t>
      </w:r>
    </w:p>
    <w:p w14:paraId="5DAE570D" w14:textId="54773507" w:rsidR="00DF4405" w:rsidRDefault="00DF4405" w:rsidP="00DF4405">
      <w:pPr>
        <w:pStyle w:val="Heading4"/>
      </w:pPr>
      <w:r>
        <w:t>ADD (Cost Level)</w:t>
      </w:r>
    </w:p>
    <w:p w14:paraId="2039C6C7" w14:textId="5182CBB4" w:rsidR="00833DC4" w:rsidRPr="00E64A2B" w:rsidRDefault="00833DC4" w:rsidP="00833DC4">
      <w:bookmarkStart w:id="341" w:name="_Hlk43554429"/>
      <w:r>
        <w:t xml:space="preserve">Click the </w:t>
      </w:r>
      <w:r>
        <w:rPr>
          <w:b/>
          <w:bCs/>
          <w:i/>
          <w:iCs/>
          <w:u w:val="single"/>
        </w:rPr>
        <w:t>“Add”</w:t>
      </w:r>
      <w:r>
        <w:t xml:space="preserve"> button</w:t>
      </w:r>
      <w:r w:rsidRPr="00167C88">
        <w:t xml:space="preserve"> </w:t>
      </w:r>
      <w:r>
        <w:t>at the bottom of the screen to add a new Cost Level.</w:t>
      </w:r>
    </w:p>
    <w:bookmarkEnd w:id="341"/>
    <w:p w14:paraId="044E7D98" w14:textId="6238BBE7" w:rsidR="00DF4405" w:rsidRDefault="00DF4405" w:rsidP="00DF4405">
      <w:pPr>
        <w:pStyle w:val="Heading4"/>
      </w:pPr>
      <w:r>
        <w:t>COPY (Cost Level)</w:t>
      </w:r>
    </w:p>
    <w:p w14:paraId="6B077151" w14:textId="64CC05FC" w:rsidR="00833DC4" w:rsidRPr="00F132A9" w:rsidRDefault="00833DC4" w:rsidP="00833DC4">
      <w:r>
        <w:t xml:space="preserve">Click the </w:t>
      </w:r>
      <w:r>
        <w:rPr>
          <w:b/>
          <w:bCs/>
          <w:i/>
          <w:iCs/>
          <w:u w:val="single"/>
        </w:rPr>
        <w:t>“Copy”</w:t>
      </w:r>
      <w:r>
        <w:t xml:space="preserve"> button to copy information from the currently selected Cost Level.</w:t>
      </w:r>
    </w:p>
    <w:p w14:paraId="5234EAF6" w14:textId="1157BC5A" w:rsidR="00DF4405" w:rsidRDefault="00DF4405" w:rsidP="00DF4405">
      <w:pPr>
        <w:pStyle w:val="Heading4"/>
      </w:pPr>
      <w:r>
        <w:t>DELETE (Cost Level)</w:t>
      </w:r>
    </w:p>
    <w:p w14:paraId="4D433306" w14:textId="028A7127" w:rsidR="00833DC4" w:rsidRDefault="00833DC4" w:rsidP="00833DC4">
      <w:r>
        <w:t xml:space="preserve">To delete the currently selected Cost Level,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326C8CA" w14:textId="77777777" w:rsidR="00DF4405" w:rsidRDefault="00DF4405" w:rsidP="00DF4405">
      <w:pPr>
        <w:pStyle w:val="Heading4"/>
      </w:pPr>
      <w:r>
        <w:t>UPDATE ADD MULTIPLE (Cost Level)</w:t>
      </w:r>
    </w:p>
    <w:p w14:paraId="4B5F551A" w14:textId="77777777" w:rsidR="00911308" w:rsidRPr="00911308" w:rsidRDefault="00911308" w:rsidP="00911308">
      <w:r>
        <w:t xml:space="preserve">Click the </w:t>
      </w:r>
      <w:r>
        <w:rPr>
          <w:b/>
          <w:bCs/>
          <w:i/>
          <w:iCs/>
          <w:u w:val="single"/>
        </w:rPr>
        <w:t>“Update Add Multiple</w:t>
      </w:r>
      <w:r>
        <w:t>” button to add multiple cost levels to this Vendor Cost Matrix.</w:t>
      </w:r>
    </w:p>
    <w:p w14:paraId="2B468BAD" w14:textId="7DD12B64" w:rsidR="009F7FFB" w:rsidRDefault="009F7FFB" w:rsidP="009F7FFB">
      <w:pPr>
        <w:pStyle w:val="Heading3"/>
      </w:pPr>
      <w:bookmarkStart w:id="342" w:name="_Toc47448396"/>
      <w:bookmarkEnd w:id="340"/>
      <w:r>
        <w:lastRenderedPageBreak/>
        <w:t>Update/Add Cost Levels</w:t>
      </w:r>
      <w:bookmarkEnd w:id="342"/>
    </w:p>
    <w:p w14:paraId="5C7A8B1F" w14:textId="25B70EC8" w:rsidR="009F7FFB" w:rsidRDefault="009F7FFB" w:rsidP="009F7FFB">
      <w:r>
        <w:rPr>
          <w:noProof/>
        </w:rPr>
        <w:drawing>
          <wp:inline distT="0" distB="0" distL="0" distR="0" wp14:anchorId="3A3B6BC2" wp14:editId="14A1C074">
            <wp:extent cx="2809875" cy="252412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09875" cy="2524125"/>
                    </a:xfrm>
                    <a:prstGeom prst="rect">
                      <a:avLst/>
                    </a:prstGeom>
                  </pic:spPr>
                </pic:pic>
              </a:graphicData>
            </a:graphic>
          </wp:inline>
        </w:drawing>
      </w:r>
    </w:p>
    <w:p w14:paraId="71DB896F" w14:textId="77777777" w:rsidR="00833DC4" w:rsidRDefault="00833DC4" w:rsidP="00833DC4">
      <w:pPr>
        <w:pStyle w:val="Heading4"/>
      </w:pPr>
      <w:bookmarkStart w:id="343" w:name="_Hlk44763164"/>
      <w:r>
        <w:t>SAVE</w:t>
      </w:r>
    </w:p>
    <w:p w14:paraId="0E3454A6" w14:textId="195213D7" w:rsidR="00833DC4" w:rsidRPr="00BC1FC0" w:rsidRDefault="00833DC4" w:rsidP="00833DC4">
      <w:r>
        <w:t xml:space="preserve">Click the </w:t>
      </w:r>
      <w:r>
        <w:rPr>
          <w:b/>
          <w:bCs/>
          <w:i/>
          <w:iCs/>
          <w:u w:val="single"/>
        </w:rPr>
        <w:t>“Floppy Disc Icon”</w:t>
      </w:r>
      <w:r>
        <w:t xml:space="preserve"> to save all changes to the Vendor Cost Level screen.</w:t>
      </w:r>
    </w:p>
    <w:p w14:paraId="08A01862" w14:textId="77777777" w:rsidR="00833DC4" w:rsidRDefault="00833DC4" w:rsidP="00833DC4">
      <w:pPr>
        <w:pStyle w:val="Heading4"/>
      </w:pPr>
      <w:r>
        <w:t>EXIT</w:t>
      </w:r>
    </w:p>
    <w:p w14:paraId="00D4244C" w14:textId="6DE622E8" w:rsidR="00833DC4" w:rsidRPr="00BC1FC0" w:rsidRDefault="00833DC4" w:rsidP="00833DC4">
      <w:r>
        <w:t xml:space="preserve">Click the </w:t>
      </w:r>
      <w:r>
        <w:rPr>
          <w:b/>
          <w:bCs/>
          <w:i/>
          <w:iCs/>
          <w:u w:val="single"/>
        </w:rPr>
        <w:t>“Exit Door Icon”</w:t>
      </w:r>
      <w:r>
        <w:t xml:space="preserve"> to exit the Vendor Cost Level popup screen.</w:t>
      </w:r>
    </w:p>
    <w:p w14:paraId="3CFA0C07" w14:textId="77777777" w:rsidR="00911308" w:rsidRDefault="00911308" w:rsidP="00911308">
      <w:pPr>
        <w:pStyle w:val="Heading3"/>
      </w:pPr>
      <w:bookmarkStart w:id="344" w:name="_Toc47448397"/>
      <w:bookmarkEnd w:id="343"/>
      <w:r>
        <w:lastRenderedPageBreak/>
        <w:t>Update/Add Multiple Vendor Cost Levels</w:t>
      </w:r>
      <w:bookmarkEnd w:id="344"/>
    </w:p>
    <w:p w14:paraId="5FAC3A5D" w14:textId="77777777" w:rsidR="00911308" w:rsidRDefault="00911308" w:rsidP="00911308">
      <w:r>
        <w:rPr>
          <w:noProof/>
        </w:rPr>
        <w:drawing>
          <wp:inline distT="0" distB="0" distL="0" distR="0" wp14:anchorId="7AC6C384" wp14:editId="364791F8">
            <wp:extent cx="5943600" cy="51441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5144135"/>
                    </a:xfrm>
                    <a:prstGeom prst="rect">
                      <a:avLst/>
                    </a:prstGeom>
                  </pic:spPr>
                </pic:pic>
              </a:graphicData>
            </a:graphic>
          </wp:inline>
        </w:drawing>
      </w:r>
    </w:p>
    <w:p w14:paraId="289B58A8" w14:textId="77777777" w:rsidR="00911308" w:rsidRDefault="00911308" w:rsidP="00911308">
      <w:pPr>
        <w:pStyle w:val="Heading4"/>
      </w:pPr>
      <w:bookmarkStart w:id="345" w:name="_Hlk44763178"/>
      <w:r>
        <w:t>SAVE</w:t>
      </w:r>
    </w:p>
    <w:p w14:paraId="6AA4DB5A" w14:textId="3C471725" w:rsidR="00911308" w:rsidRPr="00BC1FC0" w:rsidRDefault="00911308" w:rsidP="00911308">
      <w:r>
        <w:t xml:space="preserve">Click the </w:t>
      </w:r>
      <w:r>
        <w:rPr>
          <w:b/>
          <w:bCs/>
          <w:i/>
          <w:iCs/>
          <w:u w:val="single"/>
        </w:rPr>
        <w:t>“Floppy Disc Icon”</w:t>
      </w:r>
      <w:r>
        <w:t xml:space="preserve"> to save all changes to the Multiple Vendor Cost Level screen.</w:t>
      </w:r>
    </w:p>
    <w:p w14:paraId="517FFFFC" w14:textId="77777777" w:rsidR="00911308" w:rsidRDefault="00911308" w:rsidP="00911308">
      <w:pPr>
        <w:pStyle w:val="Heading4"/>
      </w:pPr>
      <w:r>
        <w:t>EXIT</w:t>
      </w:r>
    </w:p>
    <w:p w14:paraId="368C3CCA" w14:textId="5FE9E61D" w:rsidR="00911308" w:rsidRDefault="00911308" w:rsidP="00911308">
      <w:r>
        <w:t xml:space="preserve">Click the </w:t>
      </w:r>
      <w:r>
        <w:rPr>
          <w:b/>
          <w:bCs/>
          <w:i/>
          <w:iCs/>
          <w:u w:val="single"/>
        </w:rPr>
        <w:t>“Exit Door Icon”</w:t>
      </w:r>
      <w:r>
        <w:t xml:space="preserve"> to exit the Multiple Vendor Cost Level popup screen.</w:t>
      </w:r>
    </w:p>
    <w:bookmarkEnd w:id="345"/>
    <w:p w14:paraId="2B2DD1D6" w14:textId="17D7B66B" w:rsidR="009C20B0" w:rsidRDefault="009C20B0" w:rsidP="00911308"/>
    <w:p w14:paraId="497DD8C6" w14:textId="76507314" w:rsidR="009C20B0" w:rsidRDefault="009C20B0" w:rsidP="00911308"/>
    <w:p w14:paraId="075BB59D" w14:textId="5968321A" w:rsidR="009C20B0" w:rsidRDefault="009C20B0" w:rsidP="00911308"/>
    <w:p w14:paraId="0D56F50D" w14:textId="77777777" w:rsidR="009C20B0" w:rsidRPr="00BC1FC0" w:rsidRDefault="009C20B0" w:rsidP="00911308"/>
    <w:p w14:paraId="53277C99" w14:textId="0A53E166" w:rsidR="009F7FFB" w:rsidRDefault="009F7FFB" w:rsidP="009F7FFB">
      <w:pPr>
        <w:pStyle w:val="Heading3"/>
      </w:pPr>
      <w:bookmarkStart w:id="346" w:name="_Toc44686629"/>
      <w:bookmarkStart w:id="347" w:name="_Toc47448398"/>
      <w:r>
        <w:lastRenderedPageBreak/>
        <w:t>Update/Add Cost Levels Field Definitions</w:t>
      </w:r>
      <w:bookmarkEnd w:id="346"/>
      <w:bookmarkEnd w:id="347"/>
    </w:p>
    <w:p w14:paraId="6EAA24BE" w14:textId="77777777" w:rsidR="00050D44" w:rsidRDefault="00050D44" w:rsidP="00050D44">
      <w:pPr>
        <w:pStyle w:val="Heading4"/>
      </w:pPr>
      <w:r>
        <w:t>Cost and Quantity UOM</w:t>
      </w:r>
    </w:p>
    <w:p w14:paraId="10507E78" w14:textId="77777777" w:rsidR="00050D44" w:rsidRDefault="00050D44" w:rsidP="00050D44">
      <w:pPr>
        <w:tabs>
          <w:tab w:val="left" w:pos="0"/>
          <w:tab w:val="left" w:pos="1080"/>
          <w:tab w:val="left" w:pos="1680"/>
          <w:tab w:val="left" w:pos="2280"/>
        </w:tabs>
        <w:spacing w:line="240" w:lineRule="atLeast"/>
        <w:ind w:right="-240"/>
      </w:pPr>
      <w:bookmarkStart w:id="348" w:name="_Hlk44763203"/>
      <w:r>
        <w:t xml:space="preserve">The sell price unit of measure defaults to M for per thousand, however this may be modified.  Each unit of measure will yield a different total selling price.  </w:t>
      </w:r>
    </w:p>
    <w:p w14:paraId="7B10755E" w14:textId="77777777" w:rsidR="00050D44" w:rsidRDefault="00050D44" w:rsidP="00050D44">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050D44" w14:paraId="7C029580" w14:textId="77777777" w:rsidTr="00931768">
        <w:trPr>
          <w:trHeight w:val="359"/>
        </w:trPr>
        <w:tc>
          <w:tcPr>
            <w:tcW w:w="540" w:type="dxa"/>
          </w:tcPr>
          <w:p w14:paraId="417384B2" w14:textId="77777777" w:rsidR="00050D44" w:rsidRDefault="00050D44" w:rsidP="00931768">
            <w:r>
              <w:t>C</w:t>
            </w:r>
          </w:p>
        </w:tc>
        <w:tc>
          <w:tcPr>
            <w:tcW w:w="8810" w:type="dxa"/>
          </w:tcPr>
          <w:p w14:paraId="07B669B9" w14:textId="77777777" w:rsidR="00050D44" w:rsidRDefault="00050D44" w:rsidP="00931768">
            <w:r>
              <w:t>Per Hundred</w:t>
            </w:r>
          </w:p>
        </w:tc>
      </w:tr>
      <w:tr w:rsidR="00050D44" w14:paraId="337EA63B" w14:textId="77777777" w:rsidTr="00931768">
        <w:trPr>
          <w:trHeight w:val="350"/>
        </w:trPr>
        <w:tc>
          <w:tcPr>
            <w:tcW w:w="540" w:type="dxa"/>
          </w:tcPr>
          <w:p w14:paraId="0A2E51A7" w14:textId="77777777" w:rsidR="00050D44" w:rsidRDefault="00050D44" w:rsidP="00931768">
            <w:r>
              <w:t>CS</w:t>
            </w:r>
          </w:p>
        </w:tc>
        <w:tc>
          <w:tcPr>
            <w:tcW w:w="8810" w:type="dxa"/>
          </w:tcPr>
          <w:p w14:paraId="2DFF3AC7" w14:textId="77777777" w:rsidR="00050D44" w:rsidRDefault="00050D44" w:rsidP="00931768">
            <w:r>
              <w:t>Per Case</w:t>
            </w:r>
          </w:p>
        </w:tc>
      </w:tr>
      <w:tr w:rsidR="00050D44" w14:paraId="0E1F9196" w14:textId="77777777" w:rsidTr="00931768">
        <w:trPr>
          <w:trHeight w:val="350"/>
        </w:trPr>
        <w:tc>
          <w:tcPr>
            <w:tcW w:w="540" w:type="dxa"/>
          </w:tcPr>
          <w:p w14:paraId="1CBBF948" w14:textId="77777777" w:rsidR="00050D44" w:rsidRDefault="00050D44" w:rsidP="00931768">
            <w:r>
              <w:t>EA</w:t>
            </w:r>
          </w:p>
        </w:tc>
        <w:tc>
          <w:tcPr>
            <w:tcW w:w="8810" w:type="dxa"/>
          </w:tcPr>
          <w:p w14:paraId="7256FC72" w14:textId="77777777" w:rsidR="00050D44" w:rsidRDefault="00050D44" w:rsidP="00931768">
            <w:r>
              <w:t>Per Each</w:t>
            </w:r>
          </w:p>
        </w:tc>
      </w:tr>
      <w:tr w:rsidR="00050D44" w14:paraId="1CC43230" w14:textId="77777777" w:rsidTr="00931768">
        <w:trPr>
          <w:trHeight w:val="350"/>
        </w:trPr>
        <w:tc>
          <w:tcPr>
            <w:tcW w:w="540" w:type="dxa"/>
          </w:tcPr>
          <w:p w14:paraId="6C20D7D2" w14:textId="77777777" w:rsidR="00050D44" w:rsidRDefault="00050D44" w:rsidP="00931768">
            <w:r>
              <w:t>L</w:t>
            </w:r>
          </w:p>
        </w:tc>
        <w:tc>
          <w:tcPr>
            <w:tcW w:w="8810" w:type="dxa"/>
          </w:tcPr>
          <w:p w14:paraId="43047333" w14:textId="77777777" w:rsidR="00050D44" w:rsidRDefault="00050D44" w:rsidP="00931768">
            <w:r>
              <w:t>Per Lot</w:t>
            </w:r>
          </w:p>
        </w:tc>
      </w:tr>
      <w:tr w:rsidR="00050D44" w14:paraId="045DD288" w14:textId="77777777" w:rsidTr="00931768">
        <w:trPr>
          <w:trHeight w:val="350"/>
        </w:trPr>
        <w:tc>
          <w:tcPr>
            <w:tcW w:w="540" w:type="dxa"/>
          </w:tcPr>
          <w:p w14:paraId="2DC619EE" w14:textId="77777777" w:rsidR="00050D44" w:rsidRDefault="00050D44" w:rsidP="00931768">
            <w:r>
              <w:t>M</w:t>
            </w:r>
          </w:p>
        </w:tc>
        <w:tc>
          <w:tcPr>
            <w:tcW w:w="8810" w:type="dxa"/>
          </w:tcPr>
          <w:p w14:paraId="23DD85AC" w14:textId="77777777" w:rsidR="00050D44" w:rsidRDefault="00050D44" w:rsidP="00931768">
            <w:r>
              <w:t>Per Thousand</w:t>
            </w:r>
          </w:p>
        </w:tc>
      </w:tr>
    </w:tbl>
    <w:bookmarkEnd w:id="348"/>
    <w:p w14:paraId="040F5996" w14:textId="0633F71C" w:rsidR="009F7FFB" w:rsidRDefault="009F7FFB" w:rsidP="009F7FFB">
      <w:pPr>
        <w:pStyle w:val="Heading4"/>
      </w:pPr>
      <w:r>
        <w:t>Quantity Up-To</w:t>
      </w:r>
    </w:p>
    <w:p w14:paraId="129BA78B" w14:textId="25814378" w:rsidR="009C233B" w:rsidRPr="009C233B" w:rsidRDefault="00911308" w:rsidP="009C233B">
      <w:r>
        <w:t>Enter the highest quantity that this item can have.</w:t>
      </w:r>
    </w:p>
    <w:p w14:paraId="068310D3" w14:textId="28F7E193" w:rsidR="009F7FFB" w:rsidRDefault="009F7FFB" w:rsidP="009F7FFB">
      <w:pPr>
        <w:pStyle w:val="Heading4"/>
      </w:pPr>
      <w:r>
        <w:t>Cost Per</w:t>
      </w:r>
    </w:p>
    <w:p w14:paraId="4895860A" w14:textId="1DC9019D" w:rsidR="009C233B" w:rsidRPr="009C233B" w:rsidRDefault="007B0B58" w:rsidP="009C233B">
      <w:bookmarkStart w:id="349" w:name="_Hlk44763243"/>
      <w:r>
        <w:t>Enter the cost per item.</w:t>
      </w:r>
    </w:p>
    <w:bookmarkEnd w:id="349"/>
    <w:p w14:paraId="6D2910F8" w14:textId="2B440BF8" w:rsidR="009F7FFB" w:rsidRDefault="009F7FFB" w:rsidP="009F7FFB">
      <w:pPr>
        <w:pStyle w:val="Heading4"/>
      </w:pPr>
      <w:r>
        <w:t>Setup</w:t>
      </w:r>
    </w:p>
    <w:p w14:paraId="6C8BF6DE" w14:textId="4CC979BD" w:rsidR="009C233B" w:rsidRPr="009C233B" w:rsidRDefault="007B0B58" w:rsidP="009C233B">
      <w:bookmarkStart w:id="350" w:name="_Hlk44763248"/>
      <w:r>
        <w:t>Enter the set cost for this item.</w:t>
      </w:r>
    </w:p>
    <w:bookmarkEnd w:id="350"/>
    <w:p w14:paraId="5B7CDB46" w14:textId="508A9151" w:rsidR="009F7FFB" w:rsidRDefault="009F7FFB" w:rsidP="009F7FFB">
      <w:pPr>
        <w:pStyle w:val="Heading4"/>
      </w:pPr>
      <w:r>
        <w:t>Deviation</w:t>
      </w:r>
    </w:p>
    <w:p w14:paraId="6EF5B534" w14:textId="4B988912" w:rsidR="009C233B" w:rsidRPr="009C233B" w:rsidRDefault="007B0B58" w:rsidP="009C233B">
      <w:bookmarkStart w:id="351" w:name="_Hlk44763254"/>
      <w:r>
        <w:t>Enter the Deviation for this item.</w:t>
      </w:r>
    </w:p>
    <w:bookmarkEnd w:id="351"/>
    <w:p w14:paraId="5FF4FCE5" w14:textId="6335717E" w:rsidR="009F7FFB" w:rsidRDefault="009F7FFB" w:rsidP="009F7FFB">
      <w:pPr>
        <w:pStyle w:val="Heading4"/>
      </w:pPr>
      <w:r>
        <w:t>Lead Time</w:t>
      </w:r>
    </w:p>
    <w:p w14:paraId="144FD44E" w14:textId="6066B7EF" w:rsidR="009C233B" w:rsidRPr="009C233B" w:rsidRDefault="007B0B58" w:rsidP="009C233B">
      <w:bookmarkStart w:id="352" w:name="_Hlk44763258"/>
      <w:r>
        <w:t>Enter the Lead Time for this item.</w:t>
      </w:r>
    </w:p>
    <w:bookmarkEnd w:id="352"/>
    <w:p w14:paraId="5496CFAE" w14:textId="1618E376" w:rsidR="009F7FFB" w:rsidRDefault="009F7FFB" w:rsidP="009F7FFB">
      <w:pPr>
        <w:pStyle w:val="Heading4"/>
      </w:pPr>
      <w:r>
        <w:t>Use for Best Cost – Toggle Box</w:t>
      </w:r>
    </w:p>
    <w:p w14:paraId="13F5BA16" w14:textId="280AF8E9" w:rsidR="00991D1C" w:rsidRDefault="00991D1C" w:rsidP="00991D1C">
      <w:bookmarkStart w:id="353" w:name="_Hlk44763264"/>
      <w:r>
        <w:t>To use this cost level as the best cost for items, make sure that the Use for Best Cost toggle box is checked.</w:t>
      </w:r>
    </w:p>
    <w:p w14:paraId="6DD50DF6" w14:textId="7C125B05" w:rsidR="00C52901" w:rsidRDefault="00C52901" w:rsidP="00C52901">
      <w:pPr>
        <w:pStyle w:val="Heading3"/>
      </w:pPr>
      <w:bookmarkStart w:id="354" w:name="_Toc47448399"/>
      <w:bookmarkEnd w:id="353"/>
      <w:r>
        <w:lastRenderedPageBreak/>
        <w:t>Vend Cost: Restrictions</w:t>
      </w:r>
      <w:bookmarkEnd w:id="354"/>
    </w:p>
    <w:p w14:paraId="673ABEE8" w14:textId="3C8885B4" w:rsidR="00C52901" w:rsidRPr="00C52901" w:rsidRDefault="009F7FFB" w:rsidP="00C52901">
      <w:r>
        <w:rPr>
          <w:noProof/>
        </w:rPr>
        <w:drawing>
          <wp:inline distT="0" distB="0" distL="0" distR="0" wp14:anchorId="5C7E0CB3" wp14:editId="143A49E2">
            <wp:extent cx="5943600" cy="4178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4178935"/>
                    </a:xfrm>
                    <a:prstGeom prst="rect">
                      <a:avLst/>
                    </a:prstGeom>
                  </pic:spPr>
                </pic:pic>
              </a:graphicData>
            </a:graphic>
          </wp:inline>
        </w:drawing>
      </w:r>
    </w:p>
    <w:p w14:paraId="21858DBC" w14:textId="0A8B48D6" w:rsidR="00C52901" w:rsidRDefault="009F7FFB" w:rsidP="00C52901">
      <w:pPr>
        <w:pStyle w:val="Heading4"/>
      </w:pPr>
      <w:r>
        <w:t>UPDATE</w:t>
      </w:r>
    </w:p>
    <w:p w14:paraId="0F41DEE7" w14:textId="2AB666A1" w:rsidR="00833DC4" w:rsidRDefault="00833DC4" w:rsidP="00833DC4">
      <w:bookmarkStart w:id="355" w:name="_Hlk44763368"/>
      <w:r>
        <w:t xml:space="preserve">To change the currently selected Vendor Restrictions, simply click the </w:t>
      </w:r>
      <w:r>
        <w:rPr>
          <w:b/>
          <w:bCs/>
          <w:i/>
          <w:iCs/>
          <w:u w:val="single"/>
        </w:rPr>
        <w:t>“Update</w:t>
      </w:r>
      <w:r>
        <w:t xml:space="preserve">” button at the bottom of the screen.  </w:t>
      </w:r>
    </w:p>
    <w:p w14:paraId="1B9B16FA" w14:textId="4FC8503F" w:rsidR="00C52901" w:rsidRDefault="00C52901" w:rsidP="00C52901">
      <w:pPr>
        <w:pStyle w:val="Heading3"/>
      </w:pPr>
      <w:bookmarkStart w:id="356" w:name="_Toc47448400"/>
      <w:bookmarkEnd w:id="355"/>
      <w:r>
        <w:lastRenderedPageBreak/>
        <w:t>Update Restrictions</w:t>
      </w:r>
      <w:bookmarkEnd w:id="356"/>
    </w:p>
    <w:p w14:paraId="52BB7207" w14:textId="0BE181DC" w:rsidR="00C52901" w:rsidRPr="00C52901" w:rsidRDefault="009F7FFB" w:rsidP="00C52901">
      <w:r>
        <w:rPr>
          <w:noProof/>
        </w:rPr>
        <w:drawing>
          <wp:inline distT="0" distB="0" distL="0" distR="0" wp14:anchorId="653F9E46" wp14:editId="3683674F">
            <wp:extent cx="5943600" cy="4201160"/>
            <wp:effectExtent l="0" t="0" r="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4201160"/>
                    </a:xfrm>
                    <a:prstGeom prst="rect">
                      <a:avLst/>
                    </a:prstGeom>
                  </pic:spPr>
                </pic:pic>
              </a:graphicData>
            </a:graphic>
          </wp:inline>
        </w:drawing>
      </w:r>
    </w:p>
    <w:p w14:paraId="27CD38B5" w14:textId="335B6C04" w:rsidR="00C52901" w:rsidRDefault="009F7FFB" w:rsidP="00C52901">
      <w:pPr>
        <w:pStyle w:val="Heading4"/>
      </w:pPr>
      <w:bookmarkStart w:id="357" w:name="_Hlk44763382"/>
      <w:r>
        <w:t>SAVE</w:t>
      </w:r>
    </w:p>
    <w:p w14:paraId="4136AF8B" w14:textId="1AEDC452" w:rsidR="00833DC4" w:rsidRDefault="00833DC4" w:rsidP="00833DC4">
      <w:r>
        <w:t xml:space="preserve">Click the </w:t>
      </w:r>
      <w:r>
        <w:rPr>
          <w:b/>
          <w:bCs/>
          <w:i/>
          <w:iCs/>
          <w:u w:val="single"/>
        </w:rPr>
        <w:t>“Save”</w:t>
      </w:r>
      <w:r>
        <w:t xml:space="preserve"> button to save all changes to the current Vendor Restriction.</w:t>
      </w:r>
    </w:p>
    <w:p w14:paraId="0AFE2332" w14:textId="73E385F6" w:rsidR="009F7FFB" w:rsidRDefault="009F7FFB" w:rsidP="009F7FFB">
      <w:pPr>
        <w:pStyle w:val="Heading4"/>
      </w:pPr>
      <w:r>
        <w:t>CANCEL</w:t>
      </w:r>
    </w:p>
    <w:p w14:paraId="6634A94D" w14:textId="33B6D4EB" w:rsidR="00833DC4" w:rsidRDefault="00833DC4" w:rsidP="00833DC4">
      <w:r>
        <w:t xml:space="preserve">Click the </w:t>
      </w:r>
      <w:r>
        <w:rPr>
          <w:b/>
          <w:bCs/>
          <w:i/>
          <w:iCs/>
          <w:u w:val="single"/>
        </w:rPr>
        <w:t>“Cancel”</w:t>
      </w:r>
      <w:r>
        <w:t xml:space="preserve"> button to cancel all changes to the Vendor Restriction without saving.</w:t>
      </w:r>
    </w:p>
    <w:bookmarkEnd w:id="357"/>
    <w:p w14:paraId="0812FBBD" w14:textId="094650B8" w:rsidR="009C20B0" w:rsidRDefault="009C20B0" w:rsidP="00833DC4"/>
    <w:p w14:paraId="69935053" w14:textId="773AEAFA" w:rsidR="009C20B0" w:rsidRDefault="009C20B0" w:rsidP="00833DC4"/>
    <w:p w14:paraId="2A557820" w14:textId="3F09F02D" w:rsidR="009C20B0" w:rsidRDefault="009C20B0" w:rsidP="00833DC4"/>
    <w:p w14:paraId="7B4FBE71" w14:textId="25F0EA2E" w:rsidR="009C20B0" w:rsidRDefault="009C20B0" w:rsidP="00833DC4"/>
    <w:p w14:paraId="2654AFEB" w14:textId="404C9957" w:rsidR="009C20B0" w:rsidRDefault="009C20B0" w:rsidP="00833DC4"/>
    <w:p w14:paraId="55A378E5" w14:textId="6A37871E" w:rsidR="009C20B0" w:rsidRDefault="009C20B0" w:rsidP="00833DC4"/>
    <w:p w14:paraId="6F476DED" w14:textId="19D5319D" w:rsidR="009C20B0" w:rsidRDefault="009C20B0" w:rsidP="00833DC4"/>
    <w:p w14:paraId="22DD04F7" w14:textId="77777777" w:rsidR="009C20B0" w:rsidRPr="00DF6BEC" w:rsidRDefault="009C20B0" w:rsidP="00833DC4"/>
    <w:p w14:paraId="46D7619B" w14:textId="53BAC04B" w:rsidR="00C52901" w:rsidRPr="00C52901" w:rsidRDefault="00C52901" w:rsidP="00C52901">
      <w:pPr>
        <w:pStyle w:val="Heading3"/>
      </w:pPr>
      <w:bookmarkStart w:id="358" w:name="_Toc44686632"/>
      <w:bookmarkStart w:id="359" w:name="_Toc47448401"/>
      <w:r>
        <w:lastRenderedPageBreak/>
        <w:t>Update Restrictions Field Definitions</w:t>
      </w:r>
      <w:bookmarkEnd w:id="358"/>
      <w:bookmarkEnd w:id="359"/>
    </w:p>
    <w:p w14:paraId="09BCA5E5" w14:textId="77777777" w:rsidR="00050D44" w:rsidRDefault="00050D44" w:rsidP="00050D44">
      <w:pPr>
        <w:pStyle w:val="Heading4"/>
      </w:pPr>
      <w:bookmarkStart w:id="360" w:name="_Hlk44763395"/>
      <w:r>
        <w:t>Cost and Quantity UOM</w:t>
      </w:r>
    </w:p>
    <w:p w14:paraId="253508ED" w14:textId="77777777" w:rsidR="00050D44" w:rsidRDefault="00050D44" w:rsidP="00050D44">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7EA4318D" w14:textId="77777777" w:rsidR="00050D44" w:rsidRDefault="00050D44" w:rsidP="00050D44">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050D44" w14:paraId="09C6A1F5" w14:textId="77777777" w:rsidTr="00931768">
        <w:trPr>
          <w:trHeight w:val="359"/>
        </w:trPr>
        <w:tc>
          <w:tcPr>
            <w:tcW w:w="540" w:type="dxa"/>
          </w:tcPr>
          <w:p w14:paraId="7C0DFD08" w14:textId="77777777" w:rsidR="00050D44" w:rsidRDefault="00050D44" w:rsidP="00931768">
            <w:r>
              <w:t>C</w:t>
            </w:r>
          </w:p>
        </w:tc>
        <w:tc>
          <w:tcPr>
            <w:tcW w:w="8810" w:type="dxa"/>
          </w:tcPr>
          <w:p w14:paraId="3FB12433" w14:textId="77777777" w:rsidR="00050D44" w:rsidRDefault="00050D44" w:rsidP="00931768">
            <w:r>
              <w:t>Per Hundred</w:t>
            </w:r>
          </w:p>
        </w:tc>
      </w:tr>
      <w:tr w:rsidR="00050D44" w14:paraId="62E2B19C" w14:textId="77777777" w:rsidTr="00931768">
        <w:trPr>
          <w:trHeight w:val="350"/>
        </w:trPr>
        <w:tc>
          <w:tcPr>
            <w:tcW w:w="540" w:type="dxa"/>
          </w:tcPr>
          <w:p w14:paraId="243FD6EC" w14:textId="77777777" w:rsidR="00050D44" w:rsidRDefault="00050D44" w:rsidP="00931768">
            <w:r>
              <w:t>CS</w:t>
            </w:r>
          </w:p>
        </w:tc>
        <w:tc>
          <w:tcPr>
            <w:tcW w:w="8810" w:type="dxa"/>
          </w:tcPr>
          <w:p w14:paraId="4024E7F0" w14:textId="77777777" w:rsidR="00050D44" w:rsidRDefault="00050D44" w:rsidP="00931768">
            <w:r>
              <w:t>Per Case</w:t>
            </w:r>
          </w:p>
        </w:tc>
      </w:tr>
      <w:tr w:rsidR="00050D44" w14:paraId="6AD5D38D" w14:textId="77777777" w:rsidTr="00931768">
        <w:trPr>
          <w:trHeight w:val="350"/>
        </w:trPr>
        <w:tc>
          <w:tcPr>
            <w:tcW w:w="540" w:type="dxa"/>
          </w:tcPr>
          <w:p w14:paraId="2DC49C31" w14:textId="77777777" w:rsidR="00050D44" w:rsidRDefault="00050D44" w:rsidP="00931768">
            <w:r>
              <w:t>EA</w:t>
            </w:r>
          </w:p>
        </w:tc>
        <w:tc>
          <w:tcPr>
            <w:tcW w:w="8810" w:type="dxa"/>
          </w:tcPr>
          <w:p w14:paraId="6AA8DA91" w14:textId="77777777" w:rsidR="00050D44" w:rsidRDefault="00050D44" w:rsidP="00931768">
            <w:r>
              <w:t>Per Each</w:t>
            </w:r>
          </w:p>
        </w:tc>
      </w:tr>
      <w:tr w:rsidR="00050D44" w14:paraId="7C1BBF75" w14:textId="77777777" w:rsidTr="00931768">
        <w:trPr>
          <w:trHeight w:val="350"/>
        </w:trPr>
        <w:tc>
          <w:tcPr>
            <w:tcW w:w="540" w:type="dxa"/>
          </w:tcPr>
          <w:p w14:paraId="2821B120" w14:textId="77777777" w:rsidR="00050D44" w:rsidRDefault="00050D44" w:rsidP="00931768">
            <w:r>
              <w:t>L</w:t>
            </w:r>
          </w:p>
        </w:tc>
        <w:tc>
          <w:tcPr>
            <w:tcW w:w="8810" w:type="dxa"/>
          </w:tcPr>
          <w:p w14:paraId="2F94D77E" w14:textId="77777777" w:rsidR="00050D44" w:rsidRDefault="00050D44" w:rsidP="00931768">
            <w:r>
              <w:t>Per Lot</w:t>
            </w:r>
          </w:p>
        </w:tc>
      </w:tr>
      <w:tr w:rsidR="00050D44" w14:paraId="46B025E2" w14:textId="77777777" w:rsidTr="00931768">
        <w:trPr>
          <w:trHeight w:val="350"/>
        </w:trPr>
        <w:tc>
          <w:tcPr>
            <w:tcW w:w="540" w:type="dxa"/>
          </w:tcPr>
          <w:p w14:paraId="4F8CDEAB" w14:textId="77777777" w:rsidR="00050D44" w:rsidRDefault="00050D44" w:rsidP="00931768">
            <w:r>
              <w:t>M</w:t>
            </w:r>
          </w:p>
        </w:tc>
        <w:tc>
          <w:tcPr>
            <w:tcW w:w="8810" w:type="dxa"/>
          </w:tcPr>
          <w:p w14:paraId="6A472700" w14:textId="77777777" w:rsidR="00050D44" w:rsidRDefault="00050D44" w:rsidP="00931768">
            <w:r>
              <w:t>Per Thousand</w:t>
            </w:r>
          </w:p>
        </w:tc>
      </w:tr>
    </w:tbl>
    <w:p w14:paraId="68564613" w14:textId="4D77C62A" w:rsidR="009F7FFB" w:rsidRDefault="00D06361" w:rsidP="009F7FFB">
      <w:pPr>
        <w:pStyle w:val="Heading4"/>
      </w:pPr>
      <w:r>
        <w:t>Minimum Width</w:t>
      </w:r>
    </w:p>
    <w:p w14:paraId="06FA169F" w14:textId="77F36640" w:rsidR="009C233B" w:rsidRPr="009C233B" w:rsidRDefault="00050D44" w:rsidP="009C233B">
      <w:r>
        <w:t>Enter the minimum width restriction for the item.</w:t>
      </w:r>
    </w:p>
    <w:p w14:paraId="1E126F69" w14:textId="434291AD" w:rsidR="009F7FFB" w:rsidRDefault="00D06361" w:rsidP="009F7FFB">
      <w:pPr>
        <w:pStyle w:val="Heading4"/>
      </w:pPr>
      <w:r>
        <w:t>Maximum Width</w:t>
      </w:r>
    </w:p>
    <w:p w14:paraId="44B66107" w14:textId="572256B1" w:rsidR="00050D44" w:rsidRPr="009C233B" w:rsidRDefault="00050D44" w:rsidP="00050D44">
      <w:r>
        <w:t>Enter the maximum width restriction for the item.</w:t>
      </w:r>
    </w:p>
    <w:p w14:paraId="52923F12" w14:textId="585ABACB" w:rsidR="00D06361" w:rsidRDefault="00D06361" w:rsidP="00D06361">
      <w:pPr>
        <w:pStyle w:val="Heading4"/>
      </w:pPr>
      <w:r>
        <w:t>Minimum Length</w:t>
      </w:r>
    </w:p>
    <w:p w14:paraId="5B64B3CB" w14:textId="78B35901" w:rsidR="00050D44" w:rsidRPr="009C233B" w:rsidRDefault="00050D44" w:rsidP="00050D44">
      <w:r>
        <w:t>Enter the minimum length restriction for the item.</w:t>
      </w:r>
    </w:p>
    <w:p w14:paraId="4448CEFC" w14:textId="09F48125" w:rsidR="009F7FFB" w:rsidRDefault="00D06361" w:rsidP="009F7FFB">
      <w:pPr>
        <w:pStyle w:val="Heading4"/>
      </w:pPr>
      <w:r>
        <w:t xml:space="preserve">Maximum Length </w:t>
      </w:r>
    </w:p>
    <w:p w14:paraId="136A6E88" w14:textId="78A9C732" w:rsidR="00050D44" w:rsidRPr="009C233B" w:rsidRDefault="00050D44" w:rsidP="00050D44">
      <w:r>
        <w:t>Enter the maximum length restriction for the item.</w:t>
      </w:r>
    </w:p>
    <w:p w14:paraId="38396A18" w14:textId="3B90BD25" w:rsidR="009F7FFB" w:rsidRDefault="00D06361" w:rsidP="009F7FFB">
      <w:pPr>
        <w:pStyle w:val="Heading4"/>
      </w:pPr>
      <w:r>
        <w:t>Undercharge Width</w:t>
      </w:r>
    </w:p>
    <w:p w14:paraId="244BC912" w14:textId="7FEBD071" w:rsidR="00050D44" w:rsidRPr="009C233B" w:rsidRDefault="00050D44" w:rsidP="00050D44">
      <w:r>
        <w:t>Enter the undercharge width restriction for the item.</w:t>
      </w:r>
    </w:p>
    <w:p w14:paraId="0DA7FEAD" w14:textId="4CE6895D" w:rsidR="009F7FFB" w:rsidRDefault="00D06361" w:rsidP="009F7FFB">
      <w:pPr>
        <w:pStyle w:val="Heading4"/>
      </w:pPr>
      <w:r>
        <w:t>Upcharge Width</w:t>
      </w:r>
    </w:p>
    <w:p w14:paraId="14A87F55" w14:textId="5C1B8442" w:rsidR="00050D44" w:rsidRPr="009C233B" w:rsidRDefault="00050D44" w:rsidP="00050D44">
      <w:r>
        <w:t>Enter the upcharge width restriction for the item.</w:t>
      </w:r>
    </w:p>
    <w:p w14:paraId="2D91F8B8" w14:textId="3BF5BE1A" w:rsidR="00D06361" w:rsidRDefault="00D06361" w:rsidP="00D06361">
      <w:pPr>
        <w:pStyle w:val="Heading4"/>
      </w:pPr>
      <w:r>
        <w:t>Undercharge Length</w:t>
      </w:r>
    </w:p>
    <w:p w14:paraId="26ADC633" w14:textId="7F835847" w:rsidR="00050D44" w:rsidRPr="009C233B" w:rsidRDefault="00050D44" w:rsidP="00050D44">
      <w:r>
        <w:t>Enter the undercharge length restriction for the item.</w:t>
      </w:r>
    </w:p>
    <w:p w14:paraId="53FF6330" w14:textId="31B37CB1" w:rsidR="00D06361" w:rsidRDefault="00D06361" w:rsidP="00D06361">
      <w:pPr>
        <w:pStyle w:val="Heading4"/>
      </w:pPr>
      <w:r>
        <w:t>Upcharge Length</w:t>
      </w:r>
    </w:p>
    <w:p w14:paraId="6CDE89B6" w14:textId="504CA78E" w:rsidR="00050D44" w:rsidRPr="009C233B" w:rsidRDefault="00050D44" w:rsidP="00050D44">
      <w:r>
        <w:t>Enter the upcharge length restriction for the item.</w:t>
      </w:r>
    </w:p>
    <w:p w14:paraId="54A005C4" w14:textId="590DA14E" w:rsidR="009F7FFB" w:rsidRDefault="00D06361" w:rsidP="009F7FFB">
      <w:pPr>
        <w:pStyle w:val="Heading4"/>
      </w:pPr>
      <w:r>
        <w:t>Minimum Order Quantity</w:t>
      </w:r>
    </w:p>
    <w:p w14:paraId="27C4E215" w14:textId="52F40D77" w:rsidR="00050D44" w:rsidRPr="009C233B" w:rsidRDefault="00050D44" w:rsidP="00050D44">
      <w:r>
        <w:t>Enter the minimum order quantity restriction for the item.</w:t>
      </w:r>
    </w:p>
    <w:p w14:paraId="1A0A1EE0" w14:textId="35D5AF4F" w:rsidR="009F7FFB" w:rsidRDefault="00D06361" w:rsidP="009F7FFB">
      <w:pPr>
        <w:pStyle w:val="Heading4"/>
      </w:pPr>
      <w:r>
        <w:t>Maximum Order Quantity</w:t>
      </w:r>
    </w:p>
    <w:p w14:paraId="4721FDE5" w14:textId="6B5243BB" w:rsidR="00050D44" w:rsidRPr="009C233B" w:rsidRDefault="00050D44" w:rsidP="00050D44">
      <w:r>
        <w:t>Enter the maximum order quantity restriction for the item.</w:t>
      </w:r>
    </w:p>
    <w:p w14:paraId="3B238F1F" w14:textId="28F9B408" w:rsidR="00D06361" w:rsidRDefault="00D06361" w:rsidP="00D06361">
      <w:pPr>
        <w:pStyle w:val="Heading4"/>
      </w:pPr>
      <w:r>
        <w:t>Valid Roll Widths</w:t>
      </w:r>
    </w:p>
    <w:p w14:paraId="4DFD48D4" w14:textId="22F9DD6F" w:rsidR="00050D44" w:rsidRPr="009C233B" w:rsidRDefault="00050D44" w:rsidP="00050D44">
      <w:r>
        <w:t>Enter the valid roll width restriction for the item.</w:t>
      </w:r>
    </w:p>
    <w:p w14:paraId="7D97017D" w14:textId="220A4532" w:rsidR="00C52901" w:rsidRDefault="00C52901" w:rsidP="00C52901">
      <w:pPr>
        <w:pStyle w:val="Heading3"/>
      </w:pPr>
      <w:bookmarkStart w:id="361" w:name="_Toc47448402"/>
      <w:bookmarkEnd w:id="360"/>
      <w:r>
        <w:lastRenderedPageBreak/>
        <w:t>P</w:t>
      </w:r>
      <w:r w:rsidR="00DF4405">
        <w:t>O</w:t>
      </w:r>
      <w:r>
        <w:t>s</w:t>
      </w:r>
      <w:bookmarkEnd w:id="361"/>
    </w:p>
    <w:p w14:paraId="4BA1A557" w14:textId="0FCE1FEB" w:rsidR="00C52901" w:rsidRPr="00C52901" w:rsidRDefault="00D06361" w:rsidP="00C52901">
      <w:r>
        <w:rPr>
          <w:noProof/>
        </w:rPr>
        <w:drawing>
          <wp:inline distT="0" distB="0" distL="0" distR="0" wp14:anchorId="71AB430D" wp14:editId="2F191585">
            <wp:extent cx="5943600" cy="451929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4519295"/>
                    </a:xfrm>
                    <a:prstGeom prst="rect">
                      <a:avLst/>
                    </a:prstGeom>
                  </pic:spPr>
                </pic:pic>
              </a:graphicData>
            </a:graphic>
          </wp:inline>
        </w:drawing>
      </w:r>
    </w:p>
    <w:p w14:paraId="7A997AD5" w14:textId="77777777" w:rsidR="00D06361" w:rsidRPr="00D06361" w:rsidRDefault="00D06361" w:rsidP="00D06361"/>
    <w:p w14:paraId="7F082FD1" w14:textId="71764EEC" w:rsidR="00C52901" w:rsidRDefault="00C52901" w:rsidP="00C52901">
      <w:pPr>
        <w:pStyle w:val="Heading3"/>
      </w:pPr>
      <w:bookmarkStart w:id="362" w:name="_Toc47448403"/>
      <w:r>
        <w:lastRenderedPageBreak/>
        <w:t>Jobs</w:t>
      </w:r>
      <w:bookmarkEnd w:id="362"/>
    </w:p>
    <w:p w14:paraId="62BEB5E2" w14:textId="17331244" w:rsidR="00C52901" w:rsidRDefault="00D06361" w:rsidP="00C52901">
      <w:r>
        <w:rPr>
          <w:noProof/>
        </w:rPr>
        <w:drawing>
          <wp:inline distT="0" distB="0" distL="0" distR="0" wp14:anchorId="74B7E33E" wp14:editId="16A28101">
            <wp:extent cx="5943600" cy="454152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3600" cy="4541520"/>
                    </a:xfrm>
                    <a:prstGeom prst="rect">
                      <a:avLst/>
                    </a:prstGeom>
                  </pic:spPr>
                </pic:pic>
              </a:graphicData>
            </a:graphic>
          </wp:inline>
        </w:drawing>
      </w:r>
    </w:p>
    <w:p w14:paraId="1D508B1B" w14:textId="77777777" w:rsidR="009C20B0" w:rsidRDefault="009C20B0" w:rsidP="00C52901"/>
    <w:p w14:paraId="0DE0EABF" w14:textId="63AB0CCE" w:rsidR="00DF4405" w:rsidRDefault="00DF4405" w:rsidP="00DF4405">
      <w:pPr>
        <w:pStyle w:val="Heading3"/>
      </w:pPr>
      <w:bookmarkStart w:id="363" w:name="_Toc44686635"/>
      <w:bookmarkStart w:id="364" w:name="_Toc47448404"/>
      <w:r>
        <w:t>Jobs Field Definitions</w:t>
      </w:r>
      <w:bookmarkEnd w:id="363"/>
      <w:bookmarkEnd w:id="364"/>
    </w:p>
    <w:p w14:paraId="380B5EDF" w14:textId="38788F7E" w:rsidR="00D06361" w:rsidRDefault="00D06361" w:rsidP="00D06361">
      <w:pPr>
        <w:pStyle w:val="Heading4"/>
      </w:pPr>
      <w:r>
        <w:t>Job #</w:t>
      </w:r>
    </w:p>
    <w:p w14:paraId="0425AED7" w14:textId="16BB3389" w:rsidR="009C233B" w:rsidRPr="009C233B" w:rsidRDefault="00050D44" w:rsidP="009C233B">
      <w:r w:rsidRPr="00050D44">
        <w:t xml:space="preserve">Enter the job number or you can do a </w:t>
      </w:r>
      <w:r>
        <w:rPr>
          <w:b/>
          <w:bCs/>
          <w:i/>
          <w:iCs/>
          <w:u w:val="single"/>
        </w:rPr>
        <w:t>“F1”</w:t>
      </w:r>
      <w:r w:rsidRPr="00050D44">
        <w:t xml:space="preserve"> look-up from list. A partial description may be typed into any field or data may be entered into multiple fields followed by pressing the </w:t>
      </w:r>
      <w:r>
        <w:rPr>
          <w:b/>
          <w:bCs/>
          <w:i/>
          <w:iCs/>
          <w:u w:val="single"/>
        </w:rPr>
        <w:t xml:space="preserve">“Go” </w:t>
      </w:r>
      <w:r w:rsidRPr="00050D44">
        <w:t>button to sort the fields by the criteria that was entered. Once the data is presented on the screen, the YELLOW column heading may be clicked to sort that specific column in ascending or descending order.</w:t>
      </w:r>
    </w:p>
    <w:p w14:paraId="27436F6C" w14:textId="019DA4C4" w:rsidR="00D06361" w:rsidRDefault="00D06361" w:rsidP="00D06361">
      <w:pPr>
        <w:pStyle w:val="Heading4"/>
      </w:pPr>
      <w:r>
        <w:t>Job #: 00</w:t>
      </w:r>
    </w:p>
    <w:p w14:paraId="0C4ACCD2" w14:textId="27AD5A29" w:rsidR="009C233B" w:rsidRPr="009C233B" w:rsidRDefault="00050D44" w:rsidP="009C233B">
      <w:r>
        <w:t>Enter the subsequent job number to search for.</w:t>
      </w:r>
    </w:p>
    <w:p w14:paraId="611656FA" w14:textId="2CA03D47" w:rsidR="00D06361" w:rsidRDefault="00D06361" w:rsidP="00D06361">
      <w:pPr>
        <w:pStyle w:val="Heading4"/>
      </w:pPr>
      <w:r>
        <w:t>Item Name</w:t>
      </w:r>
    </w:p>
    <w:p w14:paraId="1A5B8DFC" w14:textId="0D13E6B4" w:rsidR="009C233B" w:rsidRPr="009C233B" w:rsidRDefault="00050D44" w:rsidP="009C233B">
      <w:r>
        <w:t>The item name will transfer from the item file.</w:t>
      </w:r>
    </w:p>
    <w:p w14:paraId="672F980B" w14:textId="3D0DB8BE" w:rsidR="00C52901" w:rsidRDefault="00C52901" w:rsidP="00C52901">
      <w:pPr>
        <w:pStyle w:val="Heading3"/>
      </w:pPr>
      <w:bookmarkStart w:id="365" w:name="_Toc47448405"/>
      <w:r>
        <w:lastRenderedPageBreak/>
        <w:t>Bins</w:t>
      </w:r>
      <w:bookmarkEnd w:id="365"/>
    </w:p>
    <w:p w14:paraId="52751A14" w14:textId="754FF6C2" w:rsidR="00C52901" w:rsidRPr="00C52901" w:rsidRDefault="00D06361" w:rsidP="00C52901">
      <w:r>
        <w:rPr>
          <w:noProof/>
        </w:rPr>
        <w:drawing>
          <wp:inline distT="0" distB="0" distL="0" distR="0" wp14:anchorId="17BA7135" wp14:editId="19593036">
            <wp:extent cx="5943600" cy="450151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4501515"/>
                    </a:xfrm>
                    <a:prstGeom prst="rect">
                      <a:avLst/>
                    </a:prstGeom>
                  </pic:spPr>
                </pic:pic>
              </a:graphicData>
            </a:graphic>
          </wp:inline>
        </w:drawing>
      </w:r>
    </w:p>
    <w:p w14:paraId="0F9765B3" w14:textId="77777777" w:rsidR="00911308" w:rsidRDefault="00911308" w:rsidP="00911308">
      <w:pPr>
        <w:pStyle w:val="Heading4"/>
      </w:pPr>
      <w:r>
        <w:t>UPDATE COST/UNIT/COUNT</w:t>
      </w:r>
    </w:p>
    <w:p w14:paraId="3E25376E" w14:textId="10489B98" w:rsidR="00911308" w:rsidRPr="00911308" w:rsidRDefault="00911308" w:rsidP="00911308">
      <w:r>
        <w:t xml:space="preserve">Click the </w:t>
      </w:r>
      <w:r>
        <w:rPr>
          <w:b/>
          <w:bCs/>
          <w:i/>
          <w:iCs/>
          <w:u w:val="single"/>
        </w:rPr>
        <w:t>“Update Cost/Unit/Count”</w:t>
      </w:r>
      <w:r>
        <w:t xml:space="preserve"> button to update this Bin after making any changes to this Raw Material item on any other screen.</w:t>
      </w:r>
    </w:p>
    <w:p w14:paraId="3C20B86E" w14:textId="34172935" w:rsidR="00D06361" w:rsidRDefault="00D06361" w:rsidP="00D06361">
      <w:pPr>
        <w:pStyle w:val="Heading4"/>
      </w:pPr>
      <w:r>
        <w:t>Show Bins with Quantity = 0? – Toggle Box</w:t>
      </w:r>
    </w:p>
    <w:p w14:paraId="47FBC7E1" w14:textId="2A47A8D1" w:rsidR="00991D1C" w:rsidRDefault="00991D1C" w:rsidP="00991D1C">
      <w:r>
        <w:t>To show empty bins in the report, make sure that this toggle box is checked.</w:t>
      </w:r>
    </w:p>
    <w:p w14:paraId="261ADBD4" w14:textId="46E15479" w:rsidR="00C52901" w:rsidRDefault="00C52901" w:rsidP="00C52901">
      <w:pPr>
        <w:pStyle w:val="Heading3"/>
      </w:pPr>
      <w:bookmarkStart w:id="366" w:name="_Toc47448406"/>
      <w:r>
        <w:lastRenderedPageBreak/>
        <w:t>History</w:t>
      </w:r>
      <w:bookmarkEnd w:id="366"/>
    </w:p>
    <w:p w14:paraId="4D7282B8" w14:textId="522C8643" w:rsidR="00C52901" w:rsidRPr="00C52901" w:rsidRDefault="00D06361" w:rsidP="00C52901">
      <w:r>
        <w:rPr>
          <w:noProof/>
        </w:rPr>
        <w:drawing>
          <wp:inline distT="0" distB="0" distL="0" distR="0" wp14:anchorId="11278F56" wp14:editId="544728DE">
            <wp:extent cx="5943600" cy="45110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4511040"/>
                    </a:xfrm>
                    <a:prstGeom prst="rect">
                      <a:avLst/>
                    </a:prstGeom>
                  </pic:spPr>
                </pic:pic>
              </a:graphicData>
            </a:graphic>
          </wp:inline>
        </w:drawing>
      </w:r>
    </w:p>
    <w:p w14:paraId="1F0014E0" w14:textId="715EA558" w:rsidR="00DF4405" w:rsidRDefault="00DF4405" w:rsidP="00DF4405">
      <w:pPr>
        <w:pStyle w:val="Heading4"/>
      </w:pPr>
      <w:r>
        <w:t>COPY</w:t>
      </w:r>
    </w:p>
    <w:p w14:paraId="216E56E8" w14:textId="53312933" w:rsidR="00833DC4" w:rsidRPr="00F132A9" w:rsidRDefault="00833DC4" w:rsidP="00833DC4">
      <w:r>
        <w:t xml:space="preserve">Click the </w:t>
      </w:r>
      <w:r>
        <w:rPr>
          <w:b/>
          <w:bCs/>
          <w:i/>
          <w:iCs/>
          <w:u w:val="single"/>
        </w:rPr>
        <w:t>“Copy”</w:t>
      </w:r>
      <w:r>
        <w:t xml:space="preserve"> button to copy information from the currently selected Inventory History.</w:t>
      </w:r>
    </w:p>
    <w:p w14:paraId="612DA552" w14:textId="2F2C33BA" w:rsidR="00DF4405" w:rsidRDefault="00DF4405" w:rsidP="00DF4405">
      <w:pPr>
        <w:pStyle w:val="Heading4"/>
      </w:pPr>
      <w:r>
        <w:t>DELETE</w:t>
      </w:r>
    </w:p>
    <w:p w14:paraId="1E29E63C" w14:textId="6845BA79" w:rsidR="00833DC4" w:rsidRDefault="00833DC4" w:rsidP="00833DC4">
      <w:r>
        <w:t xml:space="preserve">To delete the currently selected Inventory History, simply press the </w:t>
      </w:r>
      <w:r w:rsidRPr="00B86B9F">
        <w:rPr>
          <w:b/>
          <w:bCs/>
          <w:i/>
          <w:iCs/>
          <w:u w:val="single"/>
        </w:rPr>
        <w:t>"D"</w:t>
      </w:r>
      <w:r>
        <w:t xml:space="preserve"> key.  Alternatively, click the </w:t>
      </w:r>
      <w:r>
        <w:rPr>
          <w:b/>
          <w:bCs/>
          <w:i/>
          <w:iCs/>
          <w:u w:val="single"/>
        </w:rPr>
        <w:t>“Delete”</w:t>
      </w:r>
      <w:r>
        <w:t xml:space="preserve"> button at the top of the screen.</w:t>
      </w:r>
    </w:p>
    <w:p w14:paraId="560FAB2B" w14:textId="32266A16" w:rsidR="009C20B0" w:rsidRDefault="009C20B0" w:rsidP="00833DC4"/>
    <w:p w14:paraId="06C0A331" w14:textId="7F227E2F" w:rsidR="009C20B0" w:rsidRDefault="009C20B0" w:rsidP="00833DC4"/>
    <w:p w14:paraId="694FDDB6" w14:textId="2383358A" w:rsidR="009C20B0" w:rsidRDefault="009C20B0" w:rsidP="00833DC4"/>
    <w:p w14:paraId="7BA9B231" w14:textId="4C223290" w:rsidR="009C20B0" w:rsidRDefault="009C20B0" w:rsidP="00833DC4"/>
    <w:p w14:paraId="56FAA497" w14:textId="2F91AE06" w:rsidR="009C20B0" w:rsidRDefault="009C20B0" w:rsidP="00833DC4"/>
    <w:p w14:paraId="02CDDEF2" w14:textId="77777777" w:rsidR="009C20B0" w:rsidRDefault="009C20B0" w:rsidP="00833DC4"/>
    <w:p w14:paraId="110CA29D" w14:textId="1E0EC695" w:rsidR="00DF4405" w:rsidRDefault="00DF4405" w:rsidP="00DF4405">
      <w:pPr>
        <w:pStyle w:val="Heading3"/>
      </w:pPr>
      <w:bookmarkStart w:id="367" w:name="_Toc44686638"/>
      <w:bookmarkStart w:id="368" w:name="_Toc47448407"/>
      <w:r>
        <w:lastRenderedPageBreak/>
        <w:t>History Field Definitions</w:t>
      </w:r>
      <w:bookmarkEnd w:id="367"/>
      <w:bookmarkEnd w:id="368"/>
    </w:p>
    <w:p w14:paraId="6315AB12" w14:textId="6086F6B8" w:rsidR="00D06361" w:rsidRDefault="00D06361" w:rsidP="00D06361">
      <w:pPr>
        <w:pStyle w:val="Heading4"/>
      </w:pPr>
      <w:r>
        <w:t>Tag #</w:t>
      </w:r>
    </w:p>
    <w:p w14:paraId="34B3D014" w14:textId="223B3F85" w:rsidR="009C233B" w:rsidRPr="00050D44" w:rsidRDefault="00050D44" w:rsidP="009C233B">
      <w:r w:rsidRPr="00050D44">
        <w:t>Enter the tag number</w:t>
      </w:r>
      <w:r>
        <w:t xml:space="preserve"> to search for</w:t>
      </w:r>
      <w:r w:rsidRPr="00050D44">
        <w:t>.</w:t>
      </w:r>
      <w:r>
        <w:t xml:space="preserve"> Alternatively, press the </w:t>
      </w:r>
      <w:r>
        <w:rPr>
          <w:b/>
          <w:bCs/>
          <w:i/>
          <w:iCs/>
          <w:u w:val="single"/>
        </w:rPr>
        <w:t>“F1”</w:t>
      </w:r>
      <w:r>
        <w:t xml:space="preserve"> key to search for a valid item number from a list of available items.</w:t>
      </w:r>
    </w:p>
    <w:p w14:paraId="5150B378" w14:textId="714263EF" w:rsidR="00D06361" w:rsidRDefault="00D06361" w:rsidP="00D06361">
      <w:pPr>
        <w:pStyle w:val="Heading4"/>
      </w:pPr>
      <w:r>
        <w:t>Job #</w:t>
      </w:r>
    </w:p>
    <w:p w14:paraId="1B00AB68" w14:textId="309C223F" w:rsidR="009C233B" w:rsidRPr="009C233B" w:rsidRDefault="00050D44" w:rsidP="009C233B">
      <w:r w:rsidRPr="00050D44">
        <w:t xml:space="preserve">Enter the job number or you can do a </w:t>
      </w:r>
      <w:r>
        <w:rPr>
          <w:b/>
          <w:bCs/>
          <w:i/>
          <w:iCs/>
          <w:u w:val="single"/>
        </w:rPr>
        <w:t>“F1”</w:t>
      </w:r>
      <w:r w:rsidRPr="00050D44">
        <w:t xml:space="preserve"> look-up from list. A partial description may be typed into any field or data may be entered into multiple fields followed by pressing the </w:t>
      </w:r>
      <w:r>
        <w:rPr>
          <w:b/>
          <w:bCs/>
          <w:i/>
          <w:iCs/>
          <w:u w:val="single"/>
        </w:rPr>
        <w:t xml:space="preserve">“Go” </w:t>
      </w:r>
      <w:r w:rsidRPr="00050D44">
        <w:t>button to sort the fields by the criteria that was entered. Once the data is presented on the screen, the YELLOW column heading may be clicked to sort that specific column in ascending or descending order.</w:t>
      </w:r>
    </w:p>
    <w:p w14:paraId="2001EBF2" w14:textId="03BC77B2" w:rsidR="00D06361" w:rsidRDefault="00D06361" w:rsidP="00D06361">
      <w:pPr>
        <w:pStyle w:val="Heading4"/>
      </w:pPr>
      <w:r>
        <w:t>Job #: 00</w:t>
      </w:r>
    </w:p>
    <w:p w14:paraId="7048A301" w14:textId="0ACF2030" w:rsidR="009C233B" w:rsidRPr="009C233B" w:rsidRDefault="00050D44" w:rsidP="009C233B">
      <w:r>
        <w:t>Enter the subsequent job number to search for.</w:t>
      </w:r>
    </w:p>
    <w:p w14:paraId="04C5653B" w14:textId="2DA2582C" w:rsidR="00D06361" w:rsidRDefault="00D06361" w:rsidP="00D06361">
      <w:pPr>
        <w:pStyle w:val="Heading4"/>
      </w:pPr>
      <w:r>
        <w:t>Trans Code</w:t>
      </w:r>
    </w:p>
    <w:p w14:paraId="481D5EBC" w14:textId="66A7DF34" w:rsidR="009C233B" w:rsidRDefault="00050D44" w:rsidP="009C233B">
      <w:r>
        <w:t xml:space="preserve">Enter the trans code </w:t>
      </w:r>
      <w:r w:rsidR="00CE77E3">
        <w:t>to search for.</w:t>
      </w:r>
    </w:p>
    <w:p w14:paraId="512AB272" w14:textId="000D43E3" w:rsidR="00CE77E3" w:rsidRDefault="00CE77E3" w:rsidP="009C233B">
      <w:r>
        <w:t>Valid Codes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0"/>
        <w:gridCol w:w="810"/>
        <w:gridCol w:w="4495"/>
      </w:tblGrid>
      <w:tr w:rsidR="00CE77E3" w14:paraId="625925F8" w14:textId="77777777" w:rsidTr="00CE77E3">
        <w:trPr>
          <w:trHeight w:val="350"/>
        </w:trPr>
        <w:tc>
          <w:tcPr>
            <w:tcW w:w="895" w:type="dxa"/>
          </w:tcPr>
          <w:p w14:paraId="35E657F3" w14:textId="11431CA6" w:rsidR="00CE77E3" w:rsidRDefault="00CE77E3" w:rsidP="009C233B">
            <w:r>
              <w:t>A</w:t>
            </w:r>
          </w:p>
        </w:tc>
        <w:tc>
          <w:tcPr>
            <w:tcW w:w="3150" w:type="dxa"/>
          </w:tcPr>
          <w:p w14:paraId="60C8DEAA" w14:textId="70C53DBF" w:rsidR="00CE77E3" w:rsidRDefault="00CE77E3" w:rsidP="009C233B">
            <w:r>
              <w:t>Adjustment</w:t>
            </w:r>
          </w:p>
        </w:tc>
        <w:tc>
          <w:tcPr>
            <w:tcW w:w="810" w:type="dxa"/>
          </w:tcPr>
          <w:p w14:paraId="15131459" w14:textId="2D62D183" w:rsidR="00CE77E3" w:rsidRDefault="00CE77E3" w:rsidP="009C233B">
            <w:r>
              <w:t>R</w:t>
            </w:r>
          </w:p>
        </w:tc>
        <w:tc>
          <w:tcPr>
            <w:tcW w:w="4495" w:type="dxa"/>
          </w:tcPr>
          <w:p w14:paraId="18006616" w14:textId="07F9A808" w:rsidR="00CE77E3" w:rsidRDefault="00CE77E3" w:rsidP="009C233B">
            <w:r>
              <w:t>Receipt</w:t>
            </w:r>
          </w:p>
        </w:tc>
      </w:tr>
      <w:tr w:rsidR="00CE77E3" w14:paraId="69E10381" w14:textId="77777777" w:rsidTr="00CE77E3">
        <w:trPr>
          <w:trHeight w:val="350"/>
        </w:trPr>
        <w:tc>
          <w:tcPr>
            <w:tcW w:w="895" w:type="dxa"/>
          </w:tcPr>
          <w:p w14:paraId="11127BFB" w14:textId="56AEBA16" w:rsidR="00CE77E3" w:rsidRDefault="00CE77E3" w:rsidP="009C233B">
            <w:r>
              <w:t>C</w:t>
            </w:r>
          </w:p>
        </w:tc>
        <w:tc>
          <w:tcPr>
            <w:tcW w:w="3150" w:type="dxa"/>
          </w:tcPr>
          <w:p w14:paraId="0D2AFA58" w14:textId="6DE3DB34" w:rsidR="00CE77E3" w:rsidRDefault="00CE77E3" w:rsidP="009C233B">
            <w:r>
              <w:t>Physical Count</w:t>
            </w:r>
          </w:p>
        </w:tc>
        <w:tc>
          <w:tcPr>
            <w:tcW w:w="810" w:type="dxa"/>
          </w:tcPr>
          <w:p w14:paraId="44D2B140" w14:textId="430C6788" w:rsidR="00CE77E3" w:rsidRDefault="00CE77E3" w:rsidP="009C233B">
            <w:r>
              <w:t>S</w:t>
            </w:r>
          </w:p>
        </w:tc>
        <w:tc>
          <w:tcPr>
            <w:tcW w:w="4495" w:type="dxa"/>
          </w:tcPr>
          <w:p w14:paraId="61E6AF54" w14:textId="6D41D949" w:rsidR="00CE77E3" w:rsidRDefault="00CE77E3" w:rsidP="009C233B">
            <w:r>
              <w:t>Shipment</w:t>
            </w:r>
          </w:p>
        </w:tc>
      </w:tr>
      <w:tr w:rsidR="00CE77E3" w14:paraId="030FD3F5" w14:textId="77777777" w:rsidTr="00CE77E3">
        <w:trPr>
          <w:trHeight w:val="350"/>
        </w:trPr>
        <w:tc>
          <w:tcPr>
            <w:tcW w:w="895" w:type="dxa"/>
          </w:tcPr>
          <w:p w14:paraId="78504B78" w14:textId="0825CE2A" w:rsidR="00CE77E3" w:rsidRDefault="00CE77E3" w:rsidP="009C233B">
            <w:r>
              <w:t>E</w:t>
            </w:r>
          </w:p>
        </w:tc>
        <w:tc>
          <w:tcPr>
            <w:tcW w:w="3150" w:type="dxa"/>
          </w:tcPr>
          <w:p w14:paraId="3B6C321B" w14:textId="4B4F356E" w:rsidR="00CE77E3" w:rsidRDefault="00CE77E3" w:rsidP="009C233B">
            <w:r>
              <w:t>Returns</w:t>
            </w:r>
          </w:p>
        </w:tc>
        <w:tc>
          <w:tcPr>
            <w:tcW w:w="810" w:type="dxa"/>
          </w:tcPr>
          <w:p w14:paraId="40CB04DC" w14:textId="77777777" w:rsidR="00CE77E3" w:rsidRDefault="00CE77E3" w:rsidP="009C233B"/>
        </w:tc>
        <w:tc>
          <w:tcPr>
            <w:tcW w:w="4495" w:type="dxa"/>
          </w:tcPr>
          <w:p w14:paraId="47863799" w14:textId="77777777" w:rsidR="00CE77E3" w:rsidRDefault="00CE77E3" w:rsidP="009C233B"/>
        </w:tc>
      </w:tr>
    </w:tbl>
    <w:p w14:paraId="23C93265" w14:textId="29C82877" w:rsidR="00D06361" w:rsidRDefault="00D06361" w:rsidP="00D06361">
      <w:pPr>
        <w:pStyle w:val="Heading4"/>
      </w:pPr>
      <w:r>
        <w:t>From Date</w:t>
      </w:r>
    </w:p>
    <w:p w14:paraId="7EC532B8" w14:textId="5A945559" w:rsidR="009C233B" w:rsidRPr="009C233B" w:rsidRDefault="00CE77E3" w:rsidP="009C233B">
      <w:r w:rsidRPr="00CE77E3">
        <w:t>Enter the invoice date for the vendor.</w:t>
      </w:r>
    </w:p>
    <w:p w14:paraId="789F1BBD" w14:textId="6E37C6B6" w:rsidR="00D06361" w:rsidRDefault="00D06361" w:rsidP="00D06361">
      <w:pPr>
        <w:pStyle w:val="Heading4"/>
      </w:pPr>
      <w:r>
        <w:t>Vendor PO #</w:t>
      </w:r>
    </w:p>
    <w:p w14:paraId="6CCF1659" w14:textId="4F6B6AAC" w:rsidR="009C233B" w:rsidRPr="009C233B" w:rsidRDefault="00CE77E3" w:rsidP="009C233B">
      <w:r w:rsidRPr="00CE77E3">
        <w:t xml:space="preserve">Enter the PO number for a look-up of a customer or you may use the </w:t>
      </w:r>
      <w:r>
        <w:rPr>
          <w:b/>
          <w:bCs/>
          <w:i/>
          <w:iCs/>
          <w:u w:val="single"/>
        </w:rPr>
        <w:t>“F1”</w:t>
      </w:r>
      <w:r w:rsidRPr="00CE77E3">
        <w:t xml:space="preserve"> key to find the customer. A partial description may be typed into any field or data may be entered into multiple fields followed by pressing the </w:t>
      </w:r>
      <w:r>
        <w:rPr>
          <w:b/>
          <w:bCs/>
          <w:i/>
          <w:iCs/>
          <w:u w:val="single"/>
        </w:rPr>
        <w:t xml:space="preserve">“Go” </w:t>
      </w:r>
      <w:r w:rsidRPr="00CE77E3">
        <w:t>button to sort the fields by the criteria that was entered. Once the data is presented on the screen, the YELLOW column heading may be clicked to sort that specific column in ascending or descending order.</w:t>
      </w:r>
    </w:p>
    <w:p w14:paraId="0AF813B4" w14:textId="5F993344" w:rsidR="00D06361" w:rsidRDefault="00D06361" w:rsidP="00D06361">
      <w:pPr>
        <w:pStyle w:val="Heading4"/>
      </w:pPr>
      <w:r>
        <w:t>Item Name</w:t>
      </w:r>
    </w:p>
    <w:p w14:paraId="135096F1" w14:textId="56B58A3F" w:rsidR="009C233B" w:rsidRDefault="00CE77E3" w:rsidP="009C233B">
      <w:r>
        <w:t>The Item Name will transfer from the Item File.</w:t>
      </w:r>
    </w:p>
    <w:p w14:paraId="0D85866E" w14:textId="174720C9" w:rsidR="009C20B0" w:rsidRDefault="009C20B0" w:rsidP="009C233B"/>
    <w:p w14:paraId="1EC17831" w14:textId="5EBC7F90" w:rsidR="009C20B0" w:rsidRDefault="009C20B0" w:rsidP="009C233B"/>
    <w:p w14:paraId="0076B160" w14:textId="7B384C03" w:rsidR="009C20B0" w:rsidRDefault="009C20B0" w:rsidP="009C233B"/>
    <w:p w14:paraId="39C90D6B" w14:textId="33F71EEE" w:rsidR="009C20B0" w:rsidRDefault="009C20B0" w:rsidP="009C233B"/>
    <w:p w14:paraId="2A6A4FDA" w14:textId="7A89DF86" w:rsidR="009C20B0" w:rsidRDefault="009C20B0" w:rsidP="009C233B"/>
    <w:p w14:paraId="16511962" w14:textId="77777777" w:rsidR="009C20B0" w:rsidRPr="009C233B" w:rsidRDefault="009C20B0" w:rsidP="009C233B"/>
    <w:p w14:paraId="4370D4EE" w14:textId="70BCE633" w:rsidR="009E7CB8" w:rsidRDefault="009E7CB8" w:rsidP="009E7CB8">
      <w:pPr>
        <w:pStyle w:val="Heading2"/>
      </w:pPr>
      <w:bookmarkStart w:id="369" w:name="_Toc47448408"/>
      <w:r>
        <w:lastRenderedPageBreak/>
        <w:t>Corrugated/Foam Materials [MF2]</w:t>
      </w:r>
      <w:bookmarkEnd w:id="369"/>
    </w:p>
    <w:p w14:paraId="19D8198E" w14:textId="5ABD24DE" w:rsidR="00017347" w:rsidRDefault="00017347" w:rsidP="00017347">
      <w:pPr>
        <w:pStyle w:val="Heading3"/>
      </w:pPr>
      <w:bookmarkStart w:id="370" w:name="_Toc47448409"/>
      <w:r>
        <w:t>Overview</w:t>
      </w:r>
      <w:bookmarkEnd w:id="370"/>
    </w:p>
    <w:p w14:paraId="2B339A66" w14:textId="77777777" w:rsidR="00017347" w:rsidRPr="00534BBE" w:rsidRDefault="00017347" w:rsidP="00017347">
      <w:pPr>
        <w:tabs>
          <w:tab w:val="left" w:pos="480"/>
          <w:tab w:val="left" w:pos="1080"/>
          <w:tab w:val="left" w:pos="1680"/>
          <w:tab w:val="left" w:pos="2280"/>
        </w:tabs>
        <w:spacing w:line="240" w:lineRule="atLeast"/>
        <w:ind w:right="-240"/>
        <w:rPr>
          <w:rFonts w:cstheme="minorHAnsi"/>
        </w:rPr>
      </w:pPr>
      <w:r w:rsidRPr="00534BBE">
        <w:rPr>
          <w:rFonts w:cstheme="minorHAnsi"/>
        </w:rPr>
        <w:t>The cost of board and paper is determined by the board and paper fields simply by entering a board code on the estimate.  Corrugated plants may use up to seven paper codes for each board code entered on an estimate.  The gross sheet size is used to determine the cost of all board and paper material for each part of an estimate.  All medium paper defined utilizes the shrinkage percentage to calculate the gross length of each medium to determine the cost.</w:t>
      </w:r>
    </w:p>
    <w:p w14:paraId="253C4FDC" w14:textId="6950B0AF" w:rsidR="00017347" w:rsidRPr="00017347" w:rsidRDefault="00017347" w:rsidP="00017347">
      <w:pPr>
        <w:tabs>
          <w:tab w:val="left" w:pos="480"/>
          <w:tab w:val="left" w:pos="1080"/>
          <w:tab w:val="left" w:pos="1680"/>
          <w:tab w:val="left" w:pos="2280"/>
        </w:tabs>
        <w:spacing w:line="240" w:lineRule="atLeast"/>
        <w:ind w:right="-240"/>
      </w:pPr>
      <w:r w:rsidRPr="00534BBE">
        <w:rPr>
          <w:rFonts w:cstheme="minorHAnsi"/>
        </w:rPr>
        <w:t xml:space="preserve">The cost for label laminating is calculated by the cost per MSH (thousand sheets), per MSF or per Ton as valid units of measures.   The label material raw material item number and the length and width must be entered during estimating.  For label material with item codes defined as </w:t>
      </w:r>
      <w:r w:rsidRPr="00017347">
        <w:rPr>
          <w:rFonts w:cstheme="minorHAnsi"/>
          <w:b/>
          <w:bCs/>
          <w:i/>
          <w:iCs/>
          <w:u w:val="single"/>
        </w:rPr>
        <w:t>“E”</w:t>
      </w:r>
      <w:r>
        <w:rPr>
          <w:rFonts w:cstheme="minorHAnsi"/>
        </w:rPr>
        <w:t xml:space="preserve"> (E</w:t>
      </w:r>
      <w:r w:rsidRPr="00534BBE">
        <w:rPr>
          <w:rFonts w:cstheme="minorHAnsi"/>
        </w:rPr>
        <w:t>stimated</w:t>
      </w:r>
      <w:r>
        <w:rPr>
          <w:rFonts w:cstheme="minorHAnsi"/>
        </w:rPr>
        <w:t>)</w:t>
      </w:r>
      <w:r w:rsidRPr="00534BBE">
        <w:rPr>
          <w:rFonts w:cstheme="minorHAnsi"/>
        </w:rPr>
        <w:t>, the cost per unit of measure is found in the price matrix and multiplied by consumption quantity required for the estimate quantity.  For actual stocked material, the last or average cost is used to compute the total cost.</w:t>
      </w:r>
    </w:p>
    <w:p w14:paraId="22439BF1" w14:textId="77777777" w:rsidR="00DF4405" w:rsidRDefault="00DF4405" w:rsidP="00DF4405">
      <w:pPr>
        <w:pStyle w:val="Heading3"/>
      </w:pPr>
      <w:bookmarkStart w:id="371" w:name="_Toc44686641"/>
      <w:bookmarkStart w:id="372" w:name="_Toc47448410"/>
      <w:r>
        <w:t>Browse Items</w:t>
      </w:r>
      <w:bookmarkEnd w:id="371"/>
      <w:bookmarkEnd w:id="372"/>
    </w:p>
    <w:p w14:paraId="16C23FF3" w14:textId="42E90CCD" w:rsidR="00DF4405" w:rsidRPr="00C52901" w:rsidRDefault="00B117C5" w:rsidP="00DF4405">
      <w:r>
        <w:rPr>
          <w:noProof/>
        </w:rPr>
        <w:drawing>
          <wp:inline distT="0" distB="0" distL="0" distR="0" wp14:anchorId="019CF01D" wp14:editId="6E83A0EF">
            <wp:extent cx="5943600" cy="45231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4523105"/>
                    </a:xfrm>
                    <a:prstGeom prst="rect">
                      <a:avLst/>
                    </a:prstGeom>
                  </pic:spPr>
                </pic:pic>
              </a:graphicData>
            </a:graphic>
          </wp:inline>
        </w:drawing>
      </w:r>
    </w:p>
    <w:p w14:paraId="351C071F" w14:textId="77777777" w:rsidR="00DF4405" w:rsidRDefault="00DF4405" w:rsidP="00DF4405">
      <w:pPr>
        <w:pStyle w:val="Heading4"/>
      </w:pPr>
      <w:r>
        <w:t>ADD</w:t>
      </w:r>
    </w:p>
    <w:p w14:paraId="00EE1DE9" w14:textId="0140B2AB" w:rsidR="00833DC4" w:rsidRPr="00E64A2B" w:rsidRDefault="00833DC4" w:rsidP="00833DC4">
      <w:r>
        <w:t xml:space="preserve">Click the </w:t>
      </w:r>
      <w:r>
        <w:rPr>
          <w:b/>
          <w:bCs/>
          <w:i/>
          <w:iCs/>
          <w:u w:val="single"/>
        </w:rPr>
        <w:t>“Green + Icon”</w:t>
      </w:r>
      <w:r>
        <w:t xml:space="preserve"> to add a new Raw Material Item.</w:t>
      </w:r>
    </w:p>
    <w:p w14:paraId="27BFCA1E" w14:textId="77777777" w:rsidR="00DF4405" w:rsidRDefault="00DF4405" w:rsidP="00DF4405">
      <w:pPr>
        <w:pStyle w:val="Heading3"/>
      </w:pPr>
      <w:bookmarkStart w:id="373" w:name="_Toc44686642"/>
      <w:bookmarkStart w:id="374" w:name="_Toc47448411"/>
      <w:r>
        <w:lastRenderedPageBreak/>
        <w:t>View Item</w:t>
      </w:r>
      <w:bookmarkEnd w:id="373"/>
      <w:bookmarkEnd w:id="374"/>
    </w:p>
    <w:p w14:paraId="03B9A89C" w14:textId="10A3768A" w:rsidR="00DF4405" w:rsidRPr="00C52901" w:rsidRDefault="00B117C5" w:rsidP="00DF4405">
      <w:r>
        <w:rPr>
          <w:noProof/>
        </w:rPr>
        <w:drawing>
          <wp:inline distT="0" distB="0" distL="0" distR="0" wp14:anchorId="6A07472D" wp14:editId="094DE94A">
            <wp:extent cx="5943600" cy="4299045"/>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5085" cy="4300119"/>
                    </a:xfrm>
                    <a:prstGeom prst="rect">
                      <a:avLst/>
                    </a:prstGeom>
                  </pic:spPr>
                </pic:pic>
              </a:graphicData>
            </a:graphic>
          </wp:inline>
        </w:drawing>
      </w:r>
    </w:p>
    <w:p w14:paraId="1ECB9192" w14:textId="77777777" w:rsidR="00833DC4" w:rsidRDefault="00833DC4" w:rsidP="00833DC4">
      <w:pPr>
        <w:pStyle w:val="Heading4"/>
      </w:pPr>
      <w:r>
        <w:t>UPDATE</w:t>
      </w:r>
    </w:p>
    <w:p w14:paraId="029C445E" w14:textId="593A912D" w:rsidR="00833DC4" w:rsidRDefault="00833DC4" w:rsidP="00833DC4">
      <w:r>
        <w:t xml:space="preserve">To change the currently selected Raw Material Item, simply click the </w:t>
      </w:r>
      <w:r>
        <w:rPr>
          <w:b/>
          <w:bCs/>
          <w:i/>
          <w:iCs/>
          <w:u w:val="single"/>
        </w:rPr>
        <w:t>“Update</w:t>
      </w:r>
      <w:r>
        <w:t xml:space="preserve">” button at the bottom of the screen.  </w:t>
      </w:r>
    </w:p>
    <w:p w14:paraId="3FF771B6" w14:textId="77777777" w:rsidR="00833DC4" w:rsidRDefault="00833DC4" w:rsidP="00833DC4">
      <w:pPr>
        <w:pStyle w:val="Heading4"/>
      </w:pPr>
      <w:r>
        <w:t>ADD</w:t>
      </w:r>
    </w:p>
    <w:p w14:paraId="12D2295D" w14:textId="78888B56" w:rsidR="00833DC4" w:rsidRDefault="00833DC4" w:rsidP="00833DC4">
      <w:r>
        <w:t xml:space="preserve">To add a new Raw Material Item, simply click the </w:t>
      </w:r>
      <w:r>
        <w:rPr>
          <w:b/>
          <w:bCs/>
          <w:i/>
          <w:iCs/>
          <w:u w:val="single"/>
        </w:rPr>
        <w:t xml:space="preserve">“Green + Icon” </w:t>
      </w:r>
      <w:r>
        <w:t>button at the top of the Raw Material Inventory screen.</w:t>
      </w:r>
    </w:p>
    <w:p w14:paraId="2389A1E3" w14:textId="77777777" w:rsidR="00833DC4" w:rsidRPr="004477D0" w:rsidRDefault="00833DC4" w:rsidP="00833DC4">
      <w:r>
        <w:t xml:space="preserve">Alternatively, click the </w:t>
      </w:r>
      <w:r>
        <w:rPr>
          <w:b/>
          <w:bCs/>
          <w:i/>
          <w:iCs/>
          <w:u w:val="single"/>
        </w:rPr>
        <w:t>“Add”</w:t>
      </w:r>
      <w:r>
        <w:t xml:space="preserve"> button at the bottom of the screen.</w:t>
      </w:r>
    </w:p>
    <w:p w14:paraId="557D6254" w14:textId="77777777" w:rsidR="00833DC4" w:rsidRDefault="00833DC4" w:rsidP="00833DC4">
      <w:pPr>
        <w:pStyle w:val="Heading4"/>
      </w:pPr>
      <w:r>
        <w:t>DELETE</w:t>
      </w:r>
    </w:p>
    <w:p w14:paraId="46321A77" w14:textId="3612D936" w:rsidR="00833DC4" w:rsidRDefault="00833DC4" w:rsidP="00833DC4">
      <w:r>
        <w:t xml:space="preserve">To delete the currently selected Raw Material Item,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0B2E1AEE" w14:textId="77777777" w:rsidR="00833DC4" w:rsidRDefault="00833DC4" w:rsidP="00833DC4">
      <w:pPr>
        <w:pStyle w:val="Heading4"/>
      </w:pPr>
      <w:r>
        <w:t>NEXT</w:t>
      </w:r>
    </w:p>
    <w:p w14:paraId="02CBCBD2" w14:textId="46F5B2EA" w:rsidR="00833DC4" w:rsidRDefault="00833DC4" w:rsidP="00833DC4">
      <w:r>
        <w:t xml:space="preserve">Press </w:t>
      </w:r>
      <w:r w:rsidRPr="00B86B9F">
        <w:rPr>
          <w:b/>
          <w:bCs/>
          <w:i/>
          <w:iCs/>
          <w:u w:val="single"/>
        </w:rPr>
        <w:t>"N"</w:t>
      </w:r>
      <w:r>
        <w:t xml:space="preserve"> (Next) to find next Raw Material Item to view or modify. Alternatively, press the </w:t>
      </w:r>
      <w:r>
        <w:rPr>
          <w:b/>
          <w:bCs/>
          <w:i/>
          <w:iCs/>
          <w:u w:val="single"/>
        </w:rPr>
        <w:t>“Right Arrow”</w:t>
      </w:r>
      <w:r>
        <w:t xml:space="preserve"> on the screen.</w:t>
      </w:r>
    </w:p>
    <w:p w14:paraId="5F56E2F8" w14:textId="77777777" w:rsidR="00833DC4" w:rsidRDefault="00833DC4" w:rsidP="00833DC4">
      <w:pPr>
        <w:pStyle w:val="Heading4"/>
      </w:pPr>
      <w:r>
        <w:t>PREVIOUS</w:t>
      </w:r>
    </w:p>
    <w:p w14:paraId="234E4054" w14:textId="784A7B0E" w:rsidR="00833DC4" w:rsidRDefault="00833DC4" w:rsidP="00833DC4">
      <w:r>
        <w:t xml:space="preserve">Press </w:t>
      </w:r>
      <w:r w:rsidRPr="00B86B9F">
        <w:rPr>
          <w:b/>
          <w:bCs/>
          <w:i/>
          <w:iCs/>
          <w:u w:val="single"/>
        </w:rPr>
        <w:t>"P"</w:t>
      </w:r>
      <w:r>
        <w:t xml:space="preserve"> (Previous) to find previous Raw Material Item to view or modify.</w:t>
      </w:r>
      <w:r w:rsidRPr="00EA7FC0">
        <w:t xml:space="preserve"> </w:t>
      </w:r>
      <w:r>
        <w:t xml:space="preserve">Alternatively, press the </w:t>
      </w:r>
      <w:r>
        <w:rPr>
          <w:b/>
          <w:bCs/>
          <w:i/>
          <w:iCs/>
          <w:u w:val="single"/>
        </w:rPr>
        <w:t>“Left Arrow”</w:t>
      </w:r>
      <w:r>
        <w:t xml:space="preserve"> on the screen.</w:t>
      </w:r>
    </w:p>
    <w:p w14:paraId="424C7237" w14:textId="77777777" w:rsidR="00DF4405" w:rsidRDefault="00DF4405" w:rsidP="00DF4405">
      <w:pPr>
        <w:pStyle w:val="Heading3"/>
      </w:pPr>
      <w:bookmarkStart w:id="375" w:name="_Toc47448412"/>
      <w:r>
        <w:lastRenderedPageBreak/>
        <w:t>Add/Update Item</w:t>
      </w:r>
      <w:bookmarkEnd w:id="375"/>
    </w:p>
    <w:p w14:paraId="09C66FEA" w14:textId="400875F8" w:rsidR="00DF4405" w:rsidRPr="00C52901" w:rsidRDefault="00B117C5" w:rsidP="00DF4405">
      <w:r>
        <w:rPr>
          <w:noProof/>
        </w:rPr>
        <w:drawing>
          <wp:inline distT="0" distB="0" distL="0" distR="0" wp14:anchorId="1FA27726" wp14:editId="5BF5172A">
            <wp:extent cx="5943600" cy="452310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4523105"/>
                    </a:xfrm>
                    <a:prstGeom prst="rect">
                      <a:avLst/>
                    </a:prstGeom>
                  </pic:spPr>
                </pic:pic>
              </a:graphicData>
            </a:graphic>
          </wp:inline>
        </w:drawing>
      </w:r>
    </w:p>
    <w:p w14:paraId="1BF74965" w14:textId="77777777" w:rsidR="00833DC4" w:rsidRDefault="00833DC4" w:rsidP="00833DC4">
      <w:pPr>
        <w:pStyle w:val="Heading4"/>
      </w:pPr>
      <w:r>
        <w:t>SAVE</w:t>
      </w:r>
    </w:p>
    <w:p w14:paraId="78C76C06" w14:textId="5563A34D" w:rsidR="00833DC4" w:rsidRDefault="00833DC4" w:rsidP="00833DC4">
      <w:r>
        <w:t xml:space="preserve">Click the </w:t>
      </w:r>
      <w:r>
        <w:rPr>
          <w:b/>
          <w:bCs/>
          <w:i/>
          <w:iCs/>
          <w:u w:val="single"/>
        </w:rPr>
        <w:t>“Save”</w:t>
      </w:r>
      <w:r>
        <w:t xml:space="preserve"> button to save all changes to the current Raw Material Item.</w:t>
      </w:r>
    </w:p>
    <w:p w14:paraId="15881533" w14:textId="77777777" w:rsidR="00833DC4" w:rsidRDefault="00833DC4" w:rsidP="00833DC4">
      <w:pPr>
        <w:pStyle w:val="Heading4"/>
      </w:pPr>
      <w:r>
        <w:t>RESET</w:t>
      </w:r>
    </w:p>
    <w:p w14:paraId="20A1F21D" w14:textId="77777777" w:rsidR="00833DC4" w:rsidRPr="00096EBD" w:rsidRDefault="00833DC4" w:rsidP="00833DC4">
      <w:r>
        <w:t xml:space="preserve">Click the </w:t>
      </w:r>
      <w:r>
        <w:rPr>
          <w:b/>
          <w:bCs/>
          <w:i/>
          <w:iCs/>
          <w:u w:val="single"/>
        </w:rPr>
        <w:t>“Reset”</w:t>
      </w:r>
      <w:r>
        <w:t xml:space="preserve"> button to reset all fields to their original state.</w:t>
      </w:r>
    </w:p>
    <w:p w14:paraId="7FD1F8EE" w14:textId="77777777" w:rsidR="00833DC4" w:rsidRDefault="00833DC4" w:rsidP="00833DC4">
      <w:pPr>
        <w:pStyle w:val="Heading4"/>
      </w:pPr>
      <w:r>
        <w:t>CANCEL</w:t>
      </w:r>
    </w:p>
    <w:p w14:paraId="3547BDB8" w14:textId="0CFB75BB" w:rsidR="00833DC4" w:rsidRDefault="00833DC4" w:rsidP="00833DC4">
      <w:r>
        <w:t xml:space="preserve">Click the </w:t>
      </w:r>
      <w:r>
        <w:rPr>
          <w:b/>
          <w:bCs/>
          <w:i/>
          <w:iCs/>
          <w:u w:val="single"/>
        </w:rPr>
        <w:t>“Cancel”</w:t>
      </w:r>
      <w:r>
        <w:t xml:space="preserve"> button to cancel all changes to the Raw Material Item without saving.</w:t>
      </w:r>
    </w:p>
    <w:p w14:paraId="25E0431A" w14:textId="277B10D1" w:rsidR="009C20B0" w:rsidRDefault="009C20B0" w:rsidP="00833DC4"/>
    <w:p w14:paraId="3740E9A2" w14:textId="438B755C" w:rsidR="009C20B0" w:rsidRDefault="009C20B0" w:rsidP="00833DC4"/>
    <w:p w14:paraId="58221E6A" w14:textId="4124D918" w:rsidR="009C20B0" w:rsidRDefault="009C20B0" w:rsidP="00833DC4"/>
    <w:p w14:paraId="3DA93F9E" w14:textId="03BC6D2D" w:rsidR="009C20B0" w:rsidRDefault="009C20B0" w:rsidP="00833DC4"/>
    <w:p w14:paraId="6EB5055A" w14:textId="77777777" w:rsidR="009C20B0" w:rsidRPr="00DF6BEC" w:rsidRDefault="009C20B0" w:rsidP="00833DC4"/>
    <w:p w14:paraId="28BBE5C8" w14:textId="77777777" w:rsidR="00DF4405" w:rsidRDefault="00DF4405" w:rsidP="00DF4405">
      <w:pPr>
        <w:pStyle w:val="Heading3"/>
      </w:pPr>
      <w:bookmarkStart w:id="376" w:name="_Toc44686644"/>
      <w:bookmarkStart w:id="377" w:name="_Toc47448413"/>
      <w:r>
        <w:lastRenderedPageBreak/>
        <w:t>Add/Update Item Field Definitions</w:t>
      </w:r>
      <w:bookmarkEnd w:id="376"/>
      <w:bookmarkEnd w:id="377"/>
    </w:p>
    <w:p w14:paraId="00EE5B0B" w14:textId="77777777" w:rsidR="00CE77E3" w:rsidRDefault="00CE77E3" w:rsidP="00CE77E3">
      <w:pPr>
        <w:pStyle w:val="Heading4"/>
      </w:pPr>
      <w:r>
        <w:t>Item #</w:t>
      </w:r>
    </w:p>
    <w:p w14:paraId="532771C3" w14:textId="77777777" w:rsidR="00CE77E3" w:rsidRDefault="00CE77E3" w:rsidP="00CE77E3">
      <w:pPr>
        <w:rPr>
          <w:rFonts w:cstheme="minorHAnsi"/>
        </w:rPr>
      </w:pPr>
      <w:r w:rsidRPr="00535C54">
        <w:rPr>
          <w:rFonts w:cstheme="minorHAnsi"/>
        </w:rPr>
        <w:t xml:space="preserve">Enter a code for this raw material, but be consistent.  i.e. C200, C250, C275, etc.  so that the items are in order when printed or listed on an inquiry.  The code is the primary key for utilizing an alpha numeric search throughout the system.  Estimated material as well as actual stocked raw material should be defined with consistent item number codes.  </w:t>
      </w:r>
    </w:p>
    <w:p w14:paraId="2B442B98" w14:textId="77777777" w:rsidR="00CE77E3" w:rsidRPr="009C233B" w:rsidRDefault="00CE77E3" w:rsidP="00CE77E3">
      <w:r w:rsidRPr="00535C54">
        <w:rPr>
          <w:rFonts w:cstheme="minorHAnsi"/>
        </w:rPr>
        <w:t>As an example, C200 could be used for an estimated cost of C Flute board so that the system generates an actual sheet size that would be used to calculate the cost based on the total MSF or Tons required.   Prior to purchasing the material, we would need to add and item such as C20028x40 which would be a 28 x 40-inch sheet which would a real stocked item number.</w:t>
      </w:r>
    </w:p>
    <w:p w14:paraId="60A63102" w14:textId="1422CFE8" w:rsidR="00DF4405" w:rsidRDefault="00DF4405" w:rsidP="00DF4405">
      <w:pPr>
        <w:pStyle w:val="Heading4"/>
      </w:pPr>
      <w:r>
        <w:t>Material (Choice)</w:t>
      </w:r>
    </w:p>
    <w:p w14:paraId="7F44F4AB" w14:textId="7FEB4543" w:rsidR="001C7CB0" w:rsidRDefault="001C7CB0" w:rsidP="001C7CB0">
      <w:r>
        <w:t>To choose the preferred material type of Stocked Raw Material vs. Estimated Material, please make sure the desired option choice bubble is toggled.</w:t>
      </w:r>
    </w:p>
    <w:p w14:paraId="62B30FD0" w14:textId="7BC3746D" w:rsidR="00DF4405" w:rsidRDefault="00DF4405" w:rsidP="00DF4405">
      <w:pPr>
        <w:pStyle w:val="Heading4"/>
      </w:pPr>
      <w:r>
        <w:t>Taxable? – Toggle Box</w:t>
      </w:r>
    </w:p>
    <w:p w14:paraId="1A242EBF" w14:textId="6C3126F6" w:rsidR="00991D1C" w:rsidRDefault="00991D1C" w:rsidP="00991D1C">
      <w:r>
        <w:t>To marl this item as taxable, make sure that the Taxable toggle box is checked.</w:t>
      </w:r>
    </w:p>
    <w:p w14:paraId="7CC73FD4" w14:textId="77777777" w:rsidR="00CE77E3" w:rsidRDefault="00CE77E3" w:rsidP="00CE77E3">
      <w:pPr>
        <w:pStyle w:val="Heading4"/>
      </w:pPr>
      <w:r>
        <w:t>Name</w:t>
      </w:r>
    </w:p>
    <w:p w14:paraId="02E89EEE" w14:textId="77777777" w:rsidR="00CE77E3" w:rsidRPr="009C233B" w:rsidRDefault="00CE77E3" w:rsidP="00CE77E3">
      <w:r w:rsidRPr="00535C54">
        <w:rPr>
          <w:rFonts w:cstheme="minorHAnsi"/>
        </w:rPr>
        <w:t>This line transfers to the job ticket, purchase order and desired reports.  This line is used for alpha-numeric searches throughout the system.</w:t>
      </w:r>
    </w:p>
    <w:p w14:paraId="3125CE21" w14:textId="77777777" w:rsidR="00CE77E3" w:rsidRDefault="00CE77E3" w:rsidP="00CE77E3">
      <w:pPr>
        <w:pStyle w:val="Heading4"/>
      </w:pPr>
      <w:r>
        <w:t>Description</w:t>
      </w:r>
    </w:p>
    <w:p w14:paraId="12618E47" w14:textId="77777777" w:rsidR="00CE77E3" w:rsidRPr="009C233B" w:rsidRDefault="00CE77E3" w:rsidP="00CE77E3">
      <w:r w:rsidRPr="00535C54">
        <w:rPr>
          <w:rFonts w:cstheme="minorHAnsi"/>
        </w:rPr>
        <w:t>Enter a description of the Raw Materials item for this file.</w:t>
      </w:r>
    </w:p>
    <w:p w14:paraId="439BEC72" w14:textId="77777777" w:rsidR="00CE77E3" w:rsidRDefault="00CE77E3" w:rsidP="00CE77E3">
      <w:pPr>
        <w:pStyle w:val="Heading4"/>
      </w:pPr>
      <w:r>
        <w:t>Estimate Description</w:t>
      </w:r>
    </w:p>
    <w:p w14:paraId="4FCAA329" w14:textId="77777777" w:rsidR="00CE77E3" w:rsidRPr="009C233B" w:rsidRDefault="00CE77E3" w:rsidP="00CE77E3">
      <w:r w:rsidRPr="00535C54">
        <w:rPr>
          <w:rFonts w:cstheme="minorHAnsi"/>
        </w:rPr>
        <w:t>This is the description used on the cost estimating screen.  This field is necessary to minimize characters on the estimate screens and for reporting purposes.</w:t>
      </w:r>
    </w:p>
    <w:p w14:paraId="2BE23C41" w14:textId="77777777" w:rsidR="00CE77E3" w:rsidRDefault="00CE77E3" w:rsidP="00CE77E3">
      <w:pPr>
        <w:pStyle w:val="Heading4"/>
      </w:pPr>
      <w:r>
        <w:t>Material Type</w:t>
      </w:r>
    </w:p>
    <w:p w14:paraId="212E53B8" w14:textId="77777777" w:rsidR="00CE77E3" w:rsidRDefault="00CE77E3" w:rsidP="00CE77E3">
      <w:pPr>
        <w:rPr>
          <w:rFonts w:cstheme="minorHAnsi"/>
        </w:rPr>
      </w:pPr>
      <w:r w:rsidRPr="00535C54">
        <w:rPr>
          <w:rFonts w:cstheme="minorHAnsi"/>
        </w:rPr>
        <w:t>The material types are maintained by Advanced Software.  Only the code is entered in the raw material file.  Our system has a formula for each material type so that the total material required for each estimate and production quantity per job is computed by the unit of measure.</w:t>
      </w:r>
    </w:p>
    <w:p w14:paraId="094E85F9" w14:textId="77777777" w:rsidR="00CE77E3" w:rsidRDefault="00CE77E3" w:rsidP="00CE77E3">
      <w:pPr>
        <w:rPr>
          <w:rFonts w:cstheme="minorHAnsi"/>
        </w:rPr>
      </w:pPr>
      <w:r w:rsidRPr="00535C54">
        <w:rPr>
          <w:rFonts w:cstheme="minorHAnsi"/>
        </w:rPr>
        <w:t>Valid Material Types are</w:t>
      </w:r>
      <w:r>
        <w:rPr>
          <w:rFonts w:cstheme="minorHAnsi"/>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2520"/>
        <w:gridCol w:w="720"/>
        <w:gridCol w:w="5480"/>
      </w:tblGrid>
      <w:tr w:rsidR="00CE77E3" w14:paraId="3E6A3E15" w14:textId="77777777" w:rsidTr="006C50C7">
        <w:trPr>
          <w:trHeight w:val="377"/>
        </w:trPr>
        <w:tc>
          <w:tcPr>
            <w:tcW w:w="630" w:type="dxa"/>
          </w:tcPr>
          <w:p w14:paraId="247669EA" w14:textId="77777777" w:rsidR="00CE77E3" w:rsidRDefault="00CE77E3" w:rsidP="00931768">
            <w:pPr>
              <w:rPr>
                <w:rFonts w:cstheme="minorHAnsi"/>
              </w:rPr>
            </w:pPr>
            <w:r>
              <w:rPr>
                <w:rFonts w:cstheme="minorHAnsi"/>
              </w:rPr>
              <w:t>B</w:t>
            </w:r>
          </w:p>
        </w:tc>
        <w:tc>
          <w:tcPr>
            <w:tcW w:w="2520" w:type="dxa"/>
          </w:tcPr>
          <w:p w14:paraId="6DCA0248" w14:textId="77777777" w:rsidR="00CE77E3" w:rsidRDefault="00CE77E3" w:rsidP="00931768">
            <w:pPr>
              <w:rPr>
                <w:rFonts w:cstheme="minorHAnsi"/>
              </w:rPr>
            </w:pPr>
            <w:r>
              <w:rPr>
                <w:rFonts w:cstheme="minorHAnsi"/>
              </w:rPr>
              <w:t>Board</w:t>
            </w:r>
          </w:p>
        </w:tc>
        <w:tc>
          <w:tcPr>
            <w:tcW w:w="720" w:type="dxa"/>
          </w:tcPr>
          <w:p w14:paraId="79C680E9" w14:textId="77777777" w:rsidR="00CE77E3" w:rsidRDefault="00CE77E3" w:rsidP="00931768">
            <w:pPr>
              <w:rPr>
                <w:rFonts w:cstheme="minorHAnsi"/>
              </w:rPr>
            </w:pPr>
            <w:r>
              <w:rPr>
                <w:rFonts w:cstheme="minorHAnsi"/>
              </w:rPr>
              <w:t>M</w:t>
            </w:r>
          </w:p>
        </w:tc>
        <w:tc>
          <w:tcPr>
            <w:tcW w:w="5480" w:type="dxa"/>
          </w:tcPr>
          <w:p w14:paraId="4F4C551E" w14:textId="77777777" w:rsidR="00CE77E3" w:rsidRDefault="00CE77E3" w:rsidP="00931768">
            <w:pPr>
              <w:rPr>
                <w:rFonts w:cstheme="minorHAnsi"/>
              </w:rPr>
            </w:pPr>
            <w:r>
              <w:rPr>
                <w:rFonts w:cstheme="minorHAnsi"/>
              </w:rPr>
              <w:t>Miscellaneous</w:t>
            </w:r>
          </w:p>
        </w:tc>
      </w:tr>
      <w:tr w:rsidR="00CE77E3" w14:paraId="4ABB5D8D" w14:textId="77777777" w:rsidTr="006C50C7">
        <w:trPr>
          <w:trHeight w:val="350"/>
        </w:trPr>
        <w:tc>
          <w:tcPr>
            <w:tcW w:w="630" w:type="dxa"/>
          </w:tcPr>
          <w:p w14:paraId="0CDC91D6" w14:textId="77777777" w:rsidR="00CE77E3" w:rsidRDefault="00CE77E3" w:rsidP="00931768">
            <w:pPr>
              <w:rPr>
                <w:rFonts w:cstheme="minorHAnsi"/>
              </w:rPr>
            </w:pPr>
            <w:r>
              <w:rPr>
                <w:rFonts w:cstheme="minorHAnsi"/>
              </w:rPr>
              <w:t>C</w:t>
            </w:r>
          </w:p>
        </w:tc>
        <w:tc>
          <w:tcPr>
            <w:tcW w:w="2520" w:type="dxa"/>
          </w:tcPr>
          <w:p w14:paraId="04D368EE" w14:textId="77777777" w:rsidR="00CE77E3" w:rsidRDefault="00CE77E3" w:rsidP="00931768">
            <w:pPr>
              <w:rPr>
                <w:rFonts w:cstheme="minorHAnsi"/>
              </w:rPr>
            </w:pPr>
            <w:r>
              <w:rPr>
                <w:rFonts w:cstheme="minorHAnsi"/>
              </w:rPr>
              <w:t>Packing Code</w:t>
            </w:r>
          </w:p>
        </w:tc>
        <w:tc>
          <w:tcPr>
            <w:tcW w:w="720" w:type="dxa"/>
          </w:tcPr>
          <w:p w14:paraId="3D6D300D" w14:textId="77777777" w:rsidR="00CE77E3" w:rsidRDefault="00CE77E3" w:rsidP="00931768">
            <w:pPr>
              <w:rPr>
                <w:rFonts w:cstheme="minorHAnsi"/>
              </w:rPr>
            </w:pPr>
            <w:r>
              <w:rPr>
                <w:rFonts w:cstheme="minorHAnsi"/>
              </w:rPr>
              <w:t>R</w:t>
            </w:r>
          </w:p>
        </w:tc>
        <w:tc>
          <w:tcPr>
            <w:tcW w:w="5480" w:type="dxa"/>
          </w:tcPr>
          <w:p w14:paraId="20D94867" w14:textId="77777777" w:rsidR="00CE77E3" w:rsidRDefault="00CE77E3" w:rsidP="00931768">
            <w:pPr>
              <w:rPr>
                <w:rFonts w:cstheme="minorHAnsi"/>
              </w:rPr>
            </w:pPr>
            <w:r>
              <w:rPr>
                <w:rFonts w:cstheme="minorHAnsi"/>
              </w:rPr>
              <w:t>Die Rule</w:t>
            </w:r>
          </w:p>
        </w:tc>
      </w:tr>
      <w:tr w:rsidR="00CE77E3" w14:paraId="0FDD8AB7" w14:textId="77777777" w:rsidTr="006C50C7">
        <w:trPr>
          <w:trHeight w:val="350"/>
        </w:trPr>
        <w:tc>
          <w:tcPr>
            <w:tcW w:w="630" w:type="dxa"/>
          </w:tcPr>
          <w:p w14:paraId="1100C4AA" w14:textId="77777777" w:rsidR="00CE77E3" w:rsidRDefault="00CE77E3" w:rsidP="00931768">
            <w:pPr>
              <w:rPr>
                <w:rFonts w:cstheme="minorHAnsi"/>
              </w:rPr>
            </w:pPr>
            <w:r>
              <w:rPr>
                <w:rFonts w:cstheme="minorHAnsi"/>
              </w:rPr>
              <w:t>D</w:t>
            </w:r>
          </w:p>
        </w:tc>
        <w:tc>
          <w:tcPr>
            <w:tcW w:w="2520" w:type="dxa"/>
          </w:tcPr>
          <w:p w14:paraId="65856A73" w14:textId="77777777" w:rsidR="00CE77E3" w:rsidRDefault="00CE77E3" w:rsidP="00931768">
            <w:pPr>
              <w:rPr>
                <w:rFonts w:cstheme="minorHAnsi"/>
              </w:rPr>
            </w:pPr>
            <w:r>
              <w:rPr>
                <w:rFonts w:cstheme="minorHAnsi"/>
              </w:rPr>
              <w:t>Pallet</w:t>
            </w:r>
          </w:p>
        </w:tc>
        <w:tc>
          <w:tcPr>
            <w:tcW w:w="720" w:type="dxa"/>
          </w:tcPr>
          <w:p w14:paraId="4A519C90" w14:textId="77777777" w:rsidR="00CE77E3" w:rsidRDefault="00CE77E3" w:rsidP="00931768">
            <w:pPr>
              <w:rPr>
                <w:rFonts w:cstheme="minorHAnsi"/>
              </w:rPr>
            </w:pPr>
            <w:r>
              <w:rPr>
                <w:rFonts w:cstheme="minorHAnsi"/>
              </w:rPr>
              <w:t>S</w:t>
            </w:r>
          </w:p>
        </w:tc>
        <w:tc>
          <w:tcPr>
            <w:tcW w:w="5480" w:type="dxa"/>
          </w:tcPr>
          <w:p w14:paraId="37F01189" w14:textId="77777777" w:rsidR="00CE77E3" w:rsidRDefault="00CE77E3" w:rsidP="00931768">
            <w:pPr>
              <w:rPr>
                <w:rFonts w:cstheme="minorHAnsi"/>
              </w:rPr>
            </w:pPr>
            <w:r>
              <w:rPr>
                <w:rFonts w:cstheme="minorHAnsi"/>
              </w:rPr>
              <w:t>Stitch</w:t>
            </w:r>
          </w:p>
        </w:tc>
      </w:tr>
      <w:tr w:rsidR="00CE77E3" w14:paraId="1775F45F" w14:textId="77777777" w:rsidTr="006C50C7">
        <w:trPr>
          <w:trHeight w:val="350"/>
        </w:trPr>
        <w:tc>
          <w:tcPr>
            <w:tcW w:w="630" w:type="dxa"/>
          </w:tcPr>
          <w:p w14:paraId="411F4F12" w14:textId="77777777" w:rsidR="00CE77E3" w:rsidRDefault="00CE77E3" w:rsidP="00931768">
            <w:pPr>
              <w:rPr>
                <w:rFonts w:cstheme="minorHAnsi"/>
              </w:rPr>
            </w:pPr>
            <w:r>
              <w:rPr>
                <w:rFonts w:cstheme="minorHAnsi"/>
              </w:rPr>
              <w:t>G</w:t>
            </w:r>
          </w:p>
        </w:tc>
        <w:tc>
          <w:tcPr>
            <w:tcW w:w="2520" w:type="dxa"/>
          </w:tcPr>
          <w:p w14:paraId="69292F0B" w14:textId="77777777" w:rsidR="00CE77E3" w:rsidRDefault="00CE77E3" w:rsidP="00931768">
            <w:pPr>
              <w:rPr>
                <w:rFonts w:cstheme="minorHAnsi"/>
              </w:rPr>
            </w:pPr>
            <w:r>
              <w:rPr>
                <w:rFonts w:cstheme="minorHAnsi"/>
              </w:rPr>
              <w:t>Glue</w:t>
            </w:r>
          </w:p>
        </w:tc>
        <w:tc>
          <w:tcPr>
            <w:tcW w:w="720" w:type="dxa"/>
          </w:tcPr>
          <w:p w14:paraId="6BFE9A1A" w14:textId="77777777" w:rsidR="00CE77E3" w:rsidRDefault="00CE77E3" w:rsidP="00931768">
            <w:pPr>
              <w:rPr>
                <w:rFonts w:cstheme="minorHAnsi"/>
              </w:rPr>
            </w:pPr>
            <w:r>
              <w:rPr>
                <w:rFonts w:cstheme="minorHAnsi"/>
              </w:rPr>
              <w:t>T</w:t>
            </w:r>
          </w:p>
        </w:tc>
        <w:tc>
          <w:tcPr>
            <w:tcW w:w="5480" w:type="dxa"/>
          </w:tcPr>
          <w:p w14:paraId="216AC0DF" w14:textId="77777777" w:rsidR="00CE77E3" w:rsidRDefault="00CE77E3" w:rsidP="00931768">
            <w:pPr>
              <w:rPr>
                <w:rFonts w:cstheme="minorHAnsi"/>
              </w:rPr>
            </w:pPr>
            <w:r>
              <w:rPr>
                <w:rFonts w:cstheme="minorHAnsi"/>
              </w:rPr>
              <w:t>Tape</w:t>
            </w:r>
          </w:p>
        </w:tc>
      </w:tr>
      <w:tr w:rsidR="00CE77E3" w14:paraId="2F790B69" w14:textId="77777777" w:rsidTr="006C50C7">
        <w:trPr>
          <w:trHeight w:val="350"/>
        </w:trPr>
        <w:tc>
          <w:tcPr>
            <w:tcW w:w="630" w:type="dxa"/>
          </w:tcPr>
          <w:p w14:paraId="232C8D52" w14:textId="77777777" w:rsidR="00CE77E3" w:rsidRDefault="00CE77E3" w:rsidP="00931768">
            <w:pPr>
              <w:rPr>
                <w:rFonts w:cstheme="minorHAnsi"/>
              </w:rPr>
            </w:pPr>
            <w:r>
              <w:rPr>
                <w:rFonts w:cstheme="minorHAnsi"/>
              </w:rPr>
              <w:t>I</w:t>
            </w:r>
          </w:p>
        </w:tc>
        <w:tc>
          <w:tcPr>
            <w:tcW w:w="2520" w:type="dxa"/>
          </w:tcPr>
          <w:p w14:paraId="7F364E17" w14:textId="77777777" w:rsidR="00CE77E3" w:rsidRDefault="00CE77E3" w:rsidP="00931768">
            <w:pPr>
              <w:rPr>
                <w:rFonts w:cstheme="minorHAnsi"/>
              </w:rPr>
            </w:pPr>
            <w:r>
              <w:rPr>
                <w:rFonts w:cstheme="minorHAnsi"/>
              </w:rPr>
              <w:t>Ink</w:t>
            </w:r>
          </w:p>
        </w:tc>
        <w:tc>
          <w:tcPr>
            <w:tcW w:w="720" w:type="dxa"/>
          </w:tcPr>
          <w:p w14:paraId="615EB73F" w14:textId="77777777" w:rsidR="00CE77E3" w:rsidRDefault="00CE77E3" w:rsidP="00931768">
            <w:pPr>
              <w:rPr>
                <w:rFonts w:cstheme="minorHAnsi"/>
              </w:rPr>
            </w:pPr>
            <w:r>
              <w:rPr>
                <w:rFonts w:cstheme="minorHAnsi"/>
              </w:rPr>
              <w:t>V</w:t>
            </w:r>
          </w:p>
        </w:tc>
        <w:tc>
          <w:tcPr>
            <w:tcW w:w="5480" w:type="dxa"/>
          </w:tcPr>
          <w:p w14:paraId="09A8E580" w14:textId="77777777" w:rsidR="00CE77E3" w:rsidRDefault="00CE77E3" w:rsidP="00931768">
            <w:pPr>
              <w:rPr>
                <w:rFonts w:cstheme="minorHAnsi"/>
              </w:rPr>
            </w:pPr>
            <w:r>
              <w:rPr>
                <w:rFonts w:cstheme="minorHAnsi"/>
              </w:rPr>
              <w:t>Varnish</w:t>
            </w:r>
          </w:p>
        </w:tc>
      </w:tr>
      <w:tr w:rsidR="00CE77E3" w14:paraId="09F5B8E7" w14:textId="77777777" w:rsidTr="006C50C7">
        <w:trPr>
          <w:trHeight w:val="440"/>
        </w:trPr>
        <w:tc>
          <w:tcPr>
            <w:tcW w:w="630" w:type="dxa"/>
          </w:tcPr>
          <w:p w14:paraId="51B77F8E" w14:textId="77777777" w:rsidR="00CE77E3" w:rsidRDefault="00CE77E3" w:rsidP="00931768">
            <w:pPr>
              <w:rPr>
                <w:rFonts w:cstheme="minorHAnsi"/>
              </w:rPr>
            </w:pPr>
            <w:r>
              <w:rPr>
                <w:rFonts w:cstheme="minorHAnsi"/>
              </w:rPr>
              <w:t>L</w:t>
            </w:r>
          </w:p>
        </w:tc>
        <w:tc>
          <w:tcPr>
            <w:tcW w:w="2520" w:type="dxa"/>
          </w:tcPr>
          <w:p w14:paraId="07A53E36" w14:textId="77777777" w:rsidR="00CE77E3" w:rsidRDefault="00CE77E3" w:rsidP="00931768">
            <w:pPr>
              <w:rPr>
                <w:rFonts w:cstheme="minorHAnsi"/>
              </w:rPr>
            </w:pPr>
            <w:r>
              <w:rPr>
                <w:rFonts w:cstheme="minorHAnsi"/>
              </w:rPr>
              <w:t>Laminate</w:t>
            </w:r>
          </w:p>
        </w:tc>
        <w:tc>
          <w:tcPr>
            <w:tcW w:w="720" w:type="dxa"/>
          </w:tcPr>
          <w:p w14:paraId="69504600" w14:textId="77777777" w:rsidR="00CE77E3" w:rsidRDefault="00CE77E3" w:rsidP="00931768">
            <w:pPr>
              <w:rPr>
                <w:rFonts w:cstheme="minorHAnsi"/>
              </w:rPr>
            </w:pPr>
          </w:p>
        </w:tc>
        <w:tc>
          <w:tcPr>
            <w:tcW w:w="5480" w:type="dxa"/>
          </w:tcPr>
          <w:p w14:paraId="479A6A88" w14:textId="77777777" w:rsidR="00CE77E3" w:rsidRDefault="00CE77E3" w:rsidP="00931768">
            <w:pPr>
              <w:rPr>
                <w:rFonts w:cstheme="minorHAnsi"/>
              </w:rPr>
            </w:pPr>
          </w:p>
        </w:tc>
      </w:tr>
    </w:tbl>
    <w:p w14:paraId="32C33310" w14:textId="77777777" w:rsidR="00CE77E3" w:rsidRDefault="00CE77E3" w:rsidP="00CE77E3">
      <w:pPr>
        <w:pStyle w:val="Heading4"/>
      </w:pPr>
      <w:r>
        <w:lastRenderedPageBreak/>
        <w:t>Cost Type</w:t>
      </w:r>
    </w:p>
    <w:p w14:paraId="058AA8AF" w14:textId="77777777" w:rsidR="00CE77E3" w:rsidRDefault="00CE77E3" w:rsidP="00CE77E3">
      <w:pPr>
        <w:rPr>
          <w:rFonts w:cstheme="minorHAnsi"/>
        </w:rPr>
      </w:pPr>
      <w:r w:rsidRPr="00535C54">
        <w:rPr>
          <w:rFonts w:cstheme="minorHAnsi"/>
        </w:rPr>
        <w:t xml:space="preserve">Enter the material cost type for this raw material.  General ledger account numbers for the raw material asset account, consumption expense account and purchase price variance account are assigned by material cost types which interface with job costing and the general ledger.  </w:t>
      </w:r>
    </w:p>
    <w:p w14:paraId="3375FA12" w14:textId="77777777" w:rsidR="00CE77E3" w:rsidRPr="009C233B" w:rsidRDefault="00CE77E3" w:rsidP="00CE77E3">
      <w:r w:rsidRPr="00535C54">
        <w:rPr>
          <w:rFonts w:cstheme="minorHAnsi"/>
        </w:rPr>
        <w:t>Debit and credits are automatically recorded via receipts for purchases, actual production postings and adjustments.  The work-in-process inventory general ledger account numbers are set up in the job cost product line file so that offsetting debits are posted when raw materials are issued to the job.</w:t>
      </w:r>
    </w:p>
    <w:p w14:paraId="50075CBB" w14:textId="77777777" w:rsidR="00CE77E3" w:rsidRDefault="00CE77E3" w:rsidP="00CE77E3">
      <w:pPr>
        <w:pStyle w:val="Heading4"/>
      </w:pPr>
      <w:r>
        <w:t>Category</w:t>
      </w:r>
    </w:p>
    <w:p w14:paraId="457D43C1" w14:textId="77777777" w:rsidR="00CE77E3" w:rsidRPr="009C233B" w:rsidRDefault="00CE77E3" w:rsidP="00CE77E3">
      <w:r w:rsidRPr="00535C54">
        <w:rPr>
          <w:rFonts w:cstheme="minorHAnsi"/>
        </w:rPr>
        <w:t xml:space="preserve">Enter a valid product category from the product category file.  Each category is listed by item and the categories are also defined by product line.  This file contains categories defined by each company.  The description is defined in the file so that only the code is entered in the raw material file.  Many inventory, sales and job costing reports are available by product category.  </w:t>
      </w:r>
    </w:p>
    <w:p w14:paraId="18BBEA52" w14:textId="1A733521" w:rsidR="00B117C5" w:rsidRDefault="00B117C5" w:rsidP="00B117C5">
      <w:pPr>
        <w:pStyle w:val="Heading4"/>
      </w:pPr>
      <w:r>
        <w:t>Flute</w:t>
      </w:r>
    </w:p>
    <w:p w14:paraId="50C9FF0A" w14:textId="62D05F64" w:rsidR="009C233B" w:rsidRPr="009C233B" w:rsidRDefault="00017347" w:rsidP="009C233B">
      <w:r w:rsidRPr="00534BBE">
        <w:rPr>
          <w:rFonts w:cstheme="minorHAnsi"/>
        </w:rPr>
        <w:t>Enter the Flute Code as defined in the Flute File.</w:t>
      </w:r>
    </w:p>
    <w:p w14:paraId="57367A33" w14:textId="704A0A7B" w:rsidR="00B117C5" w:rsidRDefault="00B117C5" w:rsidP="00B117C5">
      <w:pPr>
        <w:pStyle w:val="Heading4"/>
      </w:pPr>
      <w:r>
        <w:t>Test</w:t>
      </w:r>
    </w:p>
    <w:p w14:paraId="63810771" w14:textId="11410878" w:rsidR="009C233B" w:rsidRPr="009C233B" w:rsidRDefault="00017347" w:rsidP="009C233B">
      <w:r w:rsidRPr="00534BBE">
        <w:rPr>
          <w:rFonts w:cstheme="minorHAnsi"/>
        </w:rPr>
        <w:t xml:space="preserve">Enter the test for paperboard.  </w:t>
      </w:r>
    </w:p>
    <w:p w14:paraId="40F2B93C" w14:textId="68077681" w:rsidR="00B117C5" w:rsidRDefault="00B117C5" w:rsidP="00B117C5">
      <w:pPr>
        <w:pStyle w:val="Heading4"/>
      </w:pPr>
      <w:r>
        <w:t>Caliper</w:t>
      </w:r>
    </w:p>
    <w:p w14:paraId="015A27C1" w14:textId="1DB8E337" w:rsidR="009C233B" w:rsidRPr="009C233B" w:rsidRDefault="00017347" w:rsidP="009C233B">
      <w:r w:rsidRPr="00534BBE">
        <w:rPr>
          <w:rFonts w:cstheme="minorHAnsi"/>
        </w:rPr>
        <w:t>Enter the caliper thickness dimension for board or paper.  Paper may use up to five decimals, whereas the board material will utilize just three decimals.  The board caliper is utilized in the machine standards file for creating make ready and run speed standards based on caliper size.</w:t>
      </w:r>
    </w:p>
    <w:p w14:paraId="6ADB8EA2" w14:textId="7AB3D85F" w:rsidR="00B117C5" w:rsidRDefault="00B117C5" w:rsidP="00B117C5">
      <w:pPr>
        <w:pStyle w:val="Heading4"/>
      </w:pPr>
      <w:r>
        <w:t>Weight/MSF</w:t>
      </w:r>
    </w:p>
    <w:p w14:paraId="46E36DA7" w14:textId="77777777" w:rsidR="00017347" w:rsidRDefault="00017347" w:rsidP="009C233B">
      <w:pPr>
        <w:rPr>
          <w:rFonts w:cstheme="minorHAnsi"/>
        </w:rPr>
      </w:pPr>
      <w:r w:rsidRPr="00534BBE">
        <w:rPr>
          <w:rFonts w:cstheme="minorHAnsi"/>
        </w:rPr>
        <w:t xml:space="preserve">Board (Material Type=B) and Paper (Material Type=P) utilize weight per thousand square feet to calculate the total weight of an estimate or order quantity.  To calculate the estimated cost of board or paper, the flute, test, caliper and weight per MSF must be entered.  Only the Item No is entered during estimating.  </w:t>
      </w:r>
    </w:p>
    <w:p w14:paraId="7982A987" w14:textId="77777777" w:rsidR="00017347" w:rsidRDefault="00017347" w:rsidP="009C233B">
      <w:pPr>
        <w:rPr>
          <w:rFonts w:cstheme="minorHAnsi"/>
        </w:rPr>
      </w:pPr>
      <w:r w:rsidRPr="00534BBE">
        <w:rPr>
          <w:rFonts w:cstheme="minorHAnsi"/>
        </w:rPr>
        <w:t xml:space="preserve">The weight per MSF is the multiplier for calculating the total weight of board material required as well as the shipping weight of cartons.  The total cost of board is dependent on the item code.  For estimated board that is not stocked (item code=E), the standard cost matrix on screen two is used to determine the cost per ton or cost per MSF.  </w:t>
      </w:r>
    </w:p>
    <w:p w14:paraId="6080BCBB" w14:textId="1DF27517" w:rsidR="009C233B" w:rsidRPr="009C233B" w:rsidRDefault="00017347" w:rsidP="009C233B">
      <w:r w:rsidRPr="00534BBE">
        <w:rPr>
          <w:rFonts w:cstheme="minorHAnsi"/>
        </w:rPr>
        <w:t>However, if the board used on the estimate is on hand material (item code=R), then the actual (average or last) cost, which is updated by material receipts, is used to compute the cost of board.</w:t>
      </w:r>
    </w:p>
    <w:p w14:paraId="508EC5CF" w14:textId="45D53FDA" w:rsidR="00B117C5" w:rsidRDefault="00B117C5" w:rsidP="00B117C5">
      <w:pPr>
        <w:pStyle w:val="Heading4"/>
      </w:pPr>
      <w:r>
        <w:t>ECT</w:t>
      </w:r>
    </w:p>
    <w:p w14:paraId="20FF79F2" w14:textId="3C60ECCD" w:rsidR="009C233B" w:rsidRPr="009C233B" w:rsidRDefault="00017347" w:rsidP="009C233B">
      <w:r w:rsidRPr="00534BBE">
        <w:rPr>
          <w:rFonts w:cstheme="minorHAnsi"/>
        </w:rPr>
        <w:t xml:space="preserve">Edge Crushed Test.  This is a test of the stacking strength.  </w:t>
      </w:r>
    </w:p>
    <w:p w14:paraId="11A998F6" w14:textId="77777777" w:rsidR="009C20B0" w:rsidRDefault="009C20B0" w:rsidP="009C20B0">
      <w:pPr>
        <w:pStyle w:val="Heading4"/>
      </w:pPr>
      <w:r>
        <w:t>Roll Width</w:t>
      </w:r>
    </w:p>
    <w:p w14:paraId="325DBE5B" w14:textId="77777777" w:rsidR="009C20B0" w:rsidRPr="009C233B" w:rsidRDefault="009C20B0" w:rsidP="009C20B0">
      <w:r w:rsidRPr="00534BBE">
        <w:rPr>
          <w:rFonts w:cstheme="minorHAnsi"/>
        </w:rPr>
        <w:t>Enter the board or paper roll width dimension for actual raw material.  This field will transfer to the estimate automatically when an actual stocked board is used on an estimate.  This field is not used for non-stocked board (item code=E) because the system will calculate the optimum width based on the style formulas then find the best fit roll from the valid roll widths on page two.</w:t>
      </w:r>
    </w:p>
    <w:p w14:paraId="520C60C6" w14:textId="03F5F409" w:rsidR="00B117C5" w:rsidRDefault="00B117C5" w:rsidP="00B117C5">
      <w:pPr>
        <w:pStyle w:val="Heading4"/>
      </w:pPr>
      <w:r>
        <w:lastRenderedPageBreak/>
        <w:t>Shrink %</w:t>
      </w:r>
    </w:p>
    <w:p w14:paraId="5D30A767" w14:textId="6B87DC12" w:rsidR="00017347" w:rsidRPr="00534BBE" w:rsidRDefault="00017347" w:rsidP="00017347">
      <w:pPr>
        <w:tabs>
          <w:tab w:val="left" w:pos="480"/>
          <w:tab w:val="left" w:pos="1080"/>
          <w:tab w:val="left" w:pos="1680"/>
          <w:tab w:val="left" w:pos="2280"/>
        </w:tabs>
        <w:spacing w:line="240" w:lineRule="atLeast"/>
        <w:ind w:right="-240"/>
        <w:rPr>
          <w:rFonts w:cstheme="minorHAnsi"/>
        </w:rPr>
      </w:pPr>
      <w:r w:rsidRPr="00534BBE">
        <w:rPr>
          <w:rFonts w:cstheme="minorHAnsi"/>
        </w:rPr>
        <w:t>The “</w:t>
      </w:r>
      <w:r>
        <w:rPr>
          <w:rFonts w:cstheme="minorHAnsi"/>
        </w:rPr>
        <w:t>BOM</w:t>
      </w:r>
      <w:r w:rsidRPr="00534BBE">
        <w:rPr>
          <w:rFonts w:cstheme="minorHAnsi"/>
        </w:rPr>
        <w:t>” Bill of Material option allows corrugated plants to define the paper medium, liner and medium shrinkage percentages required when producing various board flute grades.</w:t>
      </w:r>
    </w:p>
    <w:p w14:paraId="0D9FBCD0" w14:textId="2E92F11D" w:rsidR="009C233B" w:rsidRPr="009C233B" w:rsidRDefault="00017347" w:rsidP="00017347">
      <w:r w:rsidRPr="00534BBE">
        <w:rPr>
          <w:rFonts w:cstheme="minorHAnsi"/>
        </w:rPr>
        <w:t>Enter the take up shrinkage percentage for corrugated medium board when producing various flute grades.  The devisor of this percentage (1-%) will be divided into the gross sheet length to determine the gross length of the paper medium.  This length together with the boards width are used to calculate the weight and cost of the paper material for all medium required to produce the flute grade.</w:t>
      </w:r>
    </w:p>
    <w:p w14:paraId="6C0E51A7" w14:textId="441B2C3D" w:rsidR="00B117C5" w:rsidRDefault="00B117C5" w:rsidP="00B117C5">
      <w:pPr>
        <w:pStyle w:val="Heading4"/>
      </w:pPr>
      <w:r>
        <w:t>Width</w:t>
      </w:r>
    </w:p>
    <w:p w14:paraId="617CEE3C" w14:textId="33D0F42D" w:rsidR="009C233B" w:rsidRPr="009C233B" w:rsidRDefault="00017347" w:rsidP="009C233B">
      <w:r w:rsidRPr="00534BBE">
        <w:rPr>
          <w:rFonts w:cstheme="minorHAnsi"/>
        </w:rPr>
        <w:t>Enter the board or paper width dimension for actual raw material.  This field will transfer to the estimate automatically when an actual stocked board is used on an estimate.  This field is not used for non-stocked board (item code=E) because the system will calculate the optimum sheet size based on the style formulas.  In addition, if valid roll widths are defined on screen 2, then the system will find the closest roll width equal to or greater than the calculated sheet width.</w:t>
      </w:r>
    </w:p>
    <w:p w14:paraId="76071741" w14:textId="10CC57FB" w:rsidR="00B117C5" w:rsidRDefault="00B117C5" w:rsidP="00B117C5">
      <w:pPr>
        <w:pStyle w:val="Heading4"/>
      </w:pPr>
      <w:r>
        <w:t>Length</w:t>
      </w:r>
    </w:p>
    <w:p w14:paraId="0A57E60B" w14:textId="5975F3A4" w:rsidR="009C233B" w:rsidRPr="009C233B" w:rsidRDefault="00017347" w:rsidP="009C233B">
      <w:r w:rsidRPr="00534BBE">
        <w:rPr>
          <w:rFonts w:cstheme="minorHAnsi"/>
        </w:rPr>
        <w:t xml:space="preserve">Enter the board or paper length dimension for actual raw material.  This field will transfer to the estimate automatically when an actual stocked board is used on an estimate.  This field should not be </w:t>
      </w:r>
      <w:r w:rsidR="00DA52C6" w:rsidRPr="00534BBE">
        <w:rPr>
          <w:rFonts w:cstheme="minorHAnsi"/>
        </w:rPr>
        <w:t>defined for</w:t>
      </w:r>
      <w:r w:rsidRPr="00534BBE">
        <w:rPr>
          <w:rFonts w:cstheme="minorHAnsi"/>
        </w:rPr>
        <w:t xml:space="preserve"> non-stocked board (item code=E) because the system will calculate the optimum sheet length based on the style formulas.</w:t>
      </w:r>
    </w:p>
    <w:p w14:paraId="02BA0960" w14:textId="6AF05EB1" w:rsidR="00DF4405" w:rsidRDefault="00DF4405" w:rsidP="00DF4405">
      <w:pPr>
        <w:pStyle w:val="Heading4"/>
      </w:pPr>
      <w:r>
        <w:t>Department</w:t>
      </w:r>
    </w:p>
    <w:p w14:paraId="2B833DF9" w14:textId="77777777" w:rsidR="00017347" w:rsidRDefault="00017347" w:rsidP="009C233B">
      <w:pPr>
        <w:rPr>
          <w:rFonts w:cstheme="minorHAnsi"/>
        </w:rPr>
      </w:pPr>
      <w:r w:rsidRPr="00534BBE">
        <w:rPr>
          <w:rFonts w:cstheme="minorHAnsi"/>
        </w:rPr>
        <w:t>The department fields are defined strictly by ASI</w:t>
      </w:r>
      <w:r>
        <w:rPr>
          <w:rFonts w:cstheme="minorHAnsi"/>
        </w:rPr>
        <w:t>. H</w:t>
      </w:r>
      <w:r w:rsidRPr="00534BBE">
        <w:rPr>
          <w:rFonts w:cstheme="minorHAnsi"/>
        </w:rPr>
        <w:t>owever</w:t>
      </w:r>
      <w:r>
        <w:rPr>
          <w:rFonts w:cstheme="minorHAnsi"/>
        </w:rPr>
        <w:t>,</w:t>
      </w:r>
      <w:r w:rsidRPr="00534BBE">
        <w:rPr>
          <w:rFonts w:cstheme="minorHAnsi"/>
        </w:rPr>
        <w:t xml:space="preserve"> the departments and sequence priority must be defined by your company.  Press the </w:t>
      </w:r>
      <w:r w:rsidRPr="002337FF">
        <w:rPr>
          <w:rFonts w:cstheme="minorHAnsi"/>
          <w:b/>
          <w:bCs/>
          <w:i/>
          <w:iCs/>
          <w:u w:val="single"/>
        </w:rPr>
        <w:t>“Page Up” / “Page Down”</w:t>
      </w:r>
      <w:r>
        <w:rPr>
          <w:rFonts w:cstheme="minorHAnsi"/>
          <w:b/>
          <w:bCs/>
          <w:i/>
          <w:iCs/>
          <w:u w:val="single"/>
        </w:rPr>
        <w:t xml:space="preserve"> </w:t>
      </w:r>
      <w:r w:rsidRPr="00534BBE">
        <w:rPr>
          <w:rFonts w:cstheme="minorHAnsi"/>
        </w:rPr>
        <w:t xml:space="preserve">or press </w:t>
      </w:r>
      <w:r w:rsidRPr="002337FF">
        <w:rPr>
          <w:rFonts w:cstheme="minorHAnsi"/>
          <w:b/>
          <w:bCs/>
          <w:i/>
          <w:iCs/>
          <w:u w:val="single"/>
        </w:rPr>
        <w:t>“F1”</w:t>
      </w:r>
      <w:r>
        <w:rPr>
          <w:rFonts w:cstheme="minorHAnsi"/>
          <w:b/>
          <w:bCs/>
          <w:i/>
          <w:iCs/>
          <w:u w:val="single"/>
        </w:rPr>
        <w:t xml:space="preserve"> </w:t>
      </w:r>
      <w:r w:rsidRPr="00534BBE">
        <w:rPr>
          <w:rFonts w:cstheme="minorHAnsi"/>
        </w:rPr>
        <w:t xml:space="preserve">to show valid departments.  For each department defined, a reduction percentage may be defined to slow down the machine run speeds defined in the machine standards file.   </w:t>
      </w:r>
    </w:p>
    <w:p w14:paraId="226D99FF" w14:textId="3CFF5C43" w:rsidR="009C233B" w:rsidRPr="009C233B" w:rsidRDefault="00017347" w:rsidP="009C233B">
      <w:r w:rsidRPr="00534BBE">
        <w:rPr>
          <w:rFonts w:cstheme="minorHAnsi"/>
        </w:rPr>
        <w:t xml:space="preserve">The percentage entered here will take priority over a percentage defined in the machine file caliper matrix.  This percentage will reduce the run speeds found in the machine standard file for each machine in the department defined.  </w:t>
      </w:r>
    </w:p>
    <w:p w14:paraId="3606507D" w14:textId="61B9A27A" w:rsidR="00DF4405" w:rsidRDefault="00DF4405" w:rsidP="00DF4405">
      <w:pPr>
        <w:pStyle w:val="Heading4"/>
      </w:pPr>
      <w:r>
        <w:t>Reduction %</w:t>
      </w:r>
    </w:p>
    <w:p w14:paraId="299B102B" w14:textId="06454119" w:rsidR="009C233B" w:rsidRPr="009C233B" w:rsidRDefault="00017347" w:rsidP="009C233B">
      <w:r w:rsidRPr="00534BBE">
        <w:rPr>
          <w:rFonts w:cstheme="minorHAnsi"/>
        </w:rPr>
        <w:t>Enter the percentage for the department entered above.  This percentage will reduce the production run speed found in the machine standards file whenever this raw material is entered on an estimate.  This field may only be defined for board or paper material. (material type = B)</w:t>
      </w:r>
      <w:r>
        <w:rPr>
          <w:rFonts w:cstheme="minorHAnsi"/>
        </w:rPr>
        <w:t>.</w:t>
      </w:r>
    </w:p>
    <w:p w14:paraId="16636041" w14:textId="77777777" w:rsidR="00CE77E3" w:rsidRDefault="00CE77E3" w:rsidP="00CE77E3">
      <w:pPr>
        <w:pStyle w:val="Heading4"/>
      </w:pPr>
      <w:r>
        <w:t>Weight/100</w:t>
      </w:r>
    </w:p>
    <w:p w14:paraId="7D705E46" w14:textId="77777777" w:rsidR="00CE77E3" w:rsidRPr="009C233B" w:rsidRDefault="00CE77E3" w:rsidP="00CE77E3">
      <w:r w:rsidRPr="001C7CB0">
        <w:t>This is the weight per 100 items.  It is used to control the weight calculations.</w:t>
      </w:r>
    </w:p>
    <w:p w14:paraId="2803AAFF" w14:textId="77777777" w:rsidR="00DF4405" w:rsidRDefault="00DF4405" w:rsidP="00DF4405">
      <w:pPr>
        <w:pStyle w:val="Heading3"/>
      </w:pPr>
      <w:bookmarkStart w:id="378" w:name="_Toc47448414"/>
      <w:r>
        <w:lastRenderedPageBreak/>
        <w:t>BOM</w:t>
      </w:r>
      <w:bookmarkEnd w:id="378"/>
    </w:p>
    <w:p w14:paraId="2FC3D3AD" w14:textId="14A174B6" w:rsidR="00DF4405" w:rsidRPr="00C52901" w:rsidRDefault="00B117C5" w:rsidP="00DF4405">
      <w:r>
        <w:rPr>
          <w:noProof/>
        </w:rPr>
        <w:drawing>
          <wp:inline distT="0" distB="0" distL="0" distR="0" wp14:anchorId="11072C95" wp14:editId="45BE8AFB">
            <wp:extent cx="5943600" cy="451929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4519295"/>
                    </a:xfrm>
                    <a:prstGeom prst="rect">
                      <a:avLst/>
                    </a:prstGeom>
                  </pic:spPr>
                </pic:pic>
              </a:graphicData>
            </a:graphic>
          </wp:inline>
        </w:drawing>
      </w:r>
    </w:p>
    <w:p w14:paraId="069C61ED" w14:textId="77777777" w:rsidR="00DF4405" w:rsidRDefault="00DF4405" w:rsidP="00DF4405">
      <w:pPr>
        <w:pStyle w:val="Heading4"/>
      </w:pPr>
      <w:r>
        <w:t>UPDATE</w:t>
      </w:r>
    </w:p>
    <w:p w14:paraId="4B6835DF" w14:textId="7D21EBE4" w:rsidR="00833DC4" w:rsidRDefault="00833DC4" w:rsidP="00833DC4">
      <w:r>
        <w:t xml:space="preserve">To change the currently selected Bill of Materials, simply click the </w:t>
      </w:r>
      <w:r>
        <w:rPr>
          <w:b/>
          <w:bCs/>
          <w:i/>
          <w:iCs/>
          <w:u w:val="single"/>
        </w:rPr>
        <w:t>“Update</w:t>
      </w:r>
      <w:r>
        <w:t xml:space="preserve">” button at the bottom of the screen.  </w:t>
      </w:r>
    </w:p>
    <w:p w14:paraId="28C2AB3B" w14:textId="77777777" w:rsidR="00DF4405" w:rsidRDefault="00DF4405" w:rsidP="00DF4405">
      <w:pPr>
        <w:pStyle w:val="Heading3"/>
      </w:pPr>
      <w:bookmarkStart w:id="379" w:name="_Toc47448415"/>
      <w:r>
        <w:lastRenderedPageBreak/>
        <w:t>Update BOM</w:t>
      </w:r>
      <w:bookmarkEnd w:id="379"/>
    </w:p>
    <w:p w14:paraId="4F2FB034" w14:textId="7A3DB086" w:rsidR="00DF4405" w:rsidRPr="00C52901" w:rsidRDefault="00B117C5" w:rsidP="00DF4405">
      <w:r>
        <w:rPr>
          <w:noProof/>
        </w:rPr>
        <w:drawing>
          <wp:inline distT="0" distB="0" distL="0" distR="0" wp14:anchorId="2BA9F84C" wp14:editId="327F935D">
            <wp:extent cx="5943600" cy="4244454"/>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8972" cy="4248290"/>
                    </a:xfrm>
                    <a:prstGeom prst="rect">
                      <a:avLst/>
                    </a:prstGeom>
                  </pic:spPr>
                </pic:pic>
              </a:graphicData>
            </a:graphic>
          </wp:inline>
        </w:drawing>
      </w:r>
    </w:p>
    <w:p w14:paraId="73879673" w14:textId="6C536325" w:rsidR="00DF4405" w:rsidRDefault="00DF4405" w:rsidP="00DF4405">
      <w:pPr>
        <w:pStyle w:val="Heading4"/>
      </w:pPr>
      <w:r>
        <w:t>SAVE</w:t>
      </w:r>
    </w:p>
    <w:p w14:paraId="1B991C4F" w14:textId="278B6E50" w:rsidR="00833DC4" w:rsidRDefault="00833DC4" w:rsidP="00833DC4">
      <w:r>
        <w:t xml:space="preserve">Click the </w:t>
      </w:r>
      <w:r>
        <w:rPr>
          <w:b/>
          <w:bCs/>
          <w:i/>
          <w:iCs/>
          <w:u w:val="single"/>
        </w:rPr>
        <w:t>“Save”</w:t>
      </w:r>
      <w:r>
        <w:t xml:space="preserve"> button to save all changes to the current Bill of Material.</w:t>
      </w:r>
    </w:p>
    <w:p w14:paraId="33A3B8A2" w14:textId="77777777" w:rsidR="00DF4405" w:rsidRDefault="00DF4405" w:rsidP="00DF4405">
      <w:pPr>
        <w:pStyle w:val="Heading4"/>
      </w:pPr>
      <w:r>
        <w:t>CANCEL</w:t>
      </w:r>
    </w:p>
    <w:p w14:paraId="77E65E4B" w14:textId="30D9332F" w:rsidR="00833DC4" w:rsidRPr="00DF6BEC" w:rsidRDefault="00833DC4" w:rsidP="00833DC4">
      <w:r>
        <w:t xml:space="preserve">Click the </w:t>
      </w:r>
      <w:r>
        <w:rPr>
          <w:b/>
          <w:bCs/>
          <w:i/>
          <w:iCs/>
          <w:u w:val="single"/>
        </w:rPr>
        <w:t>“Cancel”</w:t>
      </w:r>
      <w:r>
        <w:t xml:space="preserve"> button to cancel all changes to the Bill of Material without saving.</w:t>
      </w:r>
    </w:p>
    <w:p w14:paraId="2A044FCA" w14:textId="77777777" w:rsidR="00DF4405" w:rsidRDefault="00DF4405" w:rsidP="00DF4405">
      <w:pPr>
        <w:pStyle w:val="Heading3"/>
      </w:pPr>
      <w:bookmarkStart w:id="380" w:name="_Toc44686647"/>
      <w:bookmarkStart w:id="381" w:name="_Toc47448416"/>
      <w:r>
        <w:t>Update BOM Field Definitions</w:t>
      </w:r>
      <w:bookmarkEnd w:id="380"/>
      <w:bookmarkEnd w:id="381"/>
    </w:p>
    <w:p w14:paraId="0275BBBF" w14:textId="0A0F7ED8" w:rsidR="00DF4405" w:rsidRDefault="00DF4405" w:rsidP="00DF4405">
      <w:pPr>
        <w:pStyle w:val="Heading4"/>
      </w:pPr>
      <w:r>
        <w:t>Paper 1</w:t>
      </w:r>
    </w:p>
    <w:p w14:paraId="5198E5C9" w14:textId="77777777" w:rsidR="00CE77E3" w:rsidRPr="00515D88" w:rsidRDefault="00CE77E3" w:rsidP="00CE77E3">
      <w:r>
        <w:t xml:space="preserve">Enter the item number for the first kind of paper. Alternatively, press the </w:t>
      </w:r>
      <w:r>
        <w:rPr>
          <w:b/>
          <w:bCs/>
          <w:i/>
          <w:iCs/>
          <w:u w:val="single"/>
        </w:rPr>
        <w:t>“F1”</w:t>
      </w:r>
      <w:r>
        <w:t xml:space="preserve"> key to choose a number from a list of available items.</w:t>
      </w:r>
    </w:p>
    <w:p w14:paraId="36C16572" w14:textId="058AD677" w:rsidR="00B117C5" w:rsidRDefault="00B117C5" w:rsidP="00B117C5">
      <w:pPr>
        <w:pStyle w:val="Heading4"/>
      </w:pPr>
      <w:r>
        <w:t>Shrink %</w:t>
      </w:r>
    </w:p>
    <w:p w14:paraId="3A5251CC" w14:textId="7CE2FA29" w:rsidR="009C233B" w:rsidRPr="009C233B" w:rsidRDefault="00CE77E3" w:rsidP="009C233B">
      <w:r>
        <w:t>Enter the shrink percentage.</w:t>
      </w:r>
    </w:p>
    <w:p w14:paraId="7B8D996E" w14:textId="0318CC4A" w:rsidR="00DF4405" w:rsidRDefault="00DF4405" w:rsidP="00DF4405">
      <w:pPr>
        <w:pStyle w:val="Heading4"/>
      </w:pPr>
      <w:r>
        <w:t>Laminate Code</w:t>
      </w:r>
    </w:p>
    <w:p w14:paraId="00A25278" w14:textId="77777777" w:rsidR="00CE77E3" w:rsidRPr="00515D88" w:rsidRDefault="00CE77E3" w:rsidP="00CE77E3">
      <w:r>
        <w:t xml:space="preserve">Enter the item number for the laminate code. Alternatively, press the </w:t>
      </w:r>
      <w:r>
        <w:rPr>
          <w:b/>
          <w:bCs/>
          <w:i/>
          <w:iCs/>
          <w:u w:val="single"/>
        </w:rPr>
        <w:t>“F1”</w:t>
      </w:r>
      <w:r>
        <w:t xml:space="preserve"> key to choose a number from a list of available items.</w:t>
      </w:r>
    </w:p>
    <w:p w14:paraId="0243F8E4" w14:textId="77777777" w:rsidR="00DF4405" w:rsidRDefault="00DF4405" w:rsidP="00DF4405">
      <w:pPr>
        <w:pStyle w:val="Heading4"/>
      </w:pPr>
      <w:r>
        <w:t>Adhesive Code</w:t>
      </w:r>
    </w:p>
    <w:p w14:paraId="1A50B638" w14:textId="77777777" w:rsidR="00CE77E3" w:rsidRPr="00515D88" w:rsidRDefault="00CE77E3" w:rsidP="00CE77E3">
      <w:r>
        <w:t xml:space="preserve">Enter the item number for the adhesive code. Alternatively, press the </w:t>
      </w:r>
      <w:r>
        <w:rPr>
          <w:b/>
          <w:bCs/>
          <w:i/>
          <w:iCs/>
          <w:u w:val="single"/>
        </w:rPr>
        <w:t>“F1”</w:t>
      </w:r>
      <w:r>
        <w:t xml:space="preserve"> key to choose a number from a list of available items.</w:t>
      </w:r>
    </w:p>
    <w:p w14:paraId="6E39609B" w14:textId="6DB8DDEF" w:rsidR="00DF4405" w:rsidRDefault="00DF4405" w:rsidP="00DF4405">
      <w:pPr>
        <w:pStyle w:val="Heading3"/>
      </w:pPr>
      <w:bookmarkStart w:id="382" w:name="_Toc47448417"/>
      <w:r>
        <w:lastRenderedPageBreak/>
        <w:t>Inventory</w:t>
      </w:r>
      <w:bookmarkEnd w:id="382"/>
    </w:p>
    <w:p w14:paraId="3A9224BE" w14:textId="77777777" w:rsidR="00CE77E3" w:rsidRPr="004A6A3A" w:rsidRDefault="00CE77E3" w:rsidP="00CE77E3">
      <w:r w:rsidRPr="00052D6E">
        <w:rPr>
          <w:rFonts w:ascii="Calibri" w:hAnsi="Calibri" w:cs="Calibri"/>
        </w:rPr>
        <w:t>The following quantity fields are updated from either warehouse transactions, physical count processing or materials issued through production posting.  The weighted average cost is calculated from warehouse transactions receipts or from purchase order receipts which download the cost to accounts payable.</w:t>
      </w:r>
    </w:p>
    <w:p w14:paraId="2A3C1112" w14:textId="08874B1E" w:rsidR="00DF4405" w:rsidRPr="00C52901" w:rsidRDefault="00B117C5" w:rsidP="00DF4405">
      <w:r>
        <w:rPr>
          <w:noProof/>
        </w:rPr>
        <w:drawing>
          <wp:inline distT="0" distB="0" distL="0" distR="0" wp14:anchorId="495982C2" wp14:editId="735B3E74">
            <wp:extent cx="5943600" cy="453771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4537710"/>
                    </a:xfrm>
                    <a:prstGeom prst="rect">
                      <a:avLst/>
                    </a:prstGeom>
                  </pic:spPr>
                </pic:pic>
              </a:graphicData>
            </a:graphic>
          </wp:inline>
        </w:drawing>
      </w:r>
    </w:p>
    <w:p w14:paraId="5D67B5A1" w14:textId="69517D9C" w:rsidR="00DF4405" w:rsidRDefault="00DF4405" w:rsidP="00DF4405">
      <w:pPr>
        <w:pStyle w:val="Heading4"/>
      </w:pPr>
      <w:r>
        <w:t>UPDATE</w:t>
      </w:r>
    </w:p>
    <w:p w14:paraId="27A57F5B" w14:textId="459F00AF" w:rsidR="00833DC4" w:rsidRDefault="00833DC4" w:rsidP="00833DC4">
      <w:r>
        <w:t xml:space="preserve">To change the currently selected Inventory, simply click the </w:t>
      </w:r>
      <w:r>
        <w:rPr>
          <w:b/>
          <w:bCs/>
          <w:i/>
          <w:iCs/>
          <w:u w:val="single"/>
        </w:rPr>
        <w:t>“Update</w:t>
      </w:r>
      <w:r>
        <w:t xml:space="preserve">” button at the bottom of the screen.  </w:t>
      </w:r>
    </w:p>
    <w:p w14:paraId="25378B27" w14:textId="77777777" w:rsidR="00833DC4" w:rsidRDefault="00833DC4" w:rsidP="00833DC4">
      <w:pPr>
        <w:pStyle w:val="Heading4"/>
      </w:pPr>
      <w:r>
        <w:t>NEXT</w:t>
      </w:r>
    </w:p>
    <w:p w14:paraId="5EE22DDC" w14:textId="030891F2" w:rsidR="00833DC4" w:rsidRDefault="00833DC4" w:rsidP="00833DC4">
      <w:r>
        <w:t xml:space="preserve">Press </w:t>
      </w:r>
      <w:r w:rsidRPr="00B86B9F">
        <w:rPr>
          <w:b/>
          <w:bCs/>
          <w:i/>
          <w:iCs/>
          <w:u w:val="single"/>
        </w:rPr>
        <w:t>"N"</w:t>
      </w:r>
      <w:r>
        <w:t xml:space="preserve"> (Next) to find next Inventory to view or modify. Alternatively, press the </w:t>
      </w:r>
      <w:r>
        <w:rPr>
          <w:b/>
          <w:bCs/>
          <w:i/>
          <w:iCs/>
          <w:u w:val="single"/>
        </w:rPr>
        <w:t>“Right Arrow”</w:t>
      </w:r>
      <w:r>
        <w:t xml:space="preserve"> on the screen.</w:t>
      </w:r>
    </w:p>
    <w:p w14:paraId="260630D5" w14:textId="77777777" w:rsidR="00833DC4" w:rsidRDefault="00833DC4" w:rsidP="00833DC4">
      <w:pPr>
        <w:pStyle w:val="Heading4"/>
      </w:pPr>
      <w:r>
        <w:t>PREVIOUS</w:t>
      </w:r>
    </w:p>
    <w:p w14:paraId="568C2209" w14:textId="67A2A8B0" w:rsidR="00833DC4" w:rsidRDefault="00833DC4" w:rsidP="00833DC4">
      <w:r>
        <w:t xml:space="preserve">Press </w:t>
      </w:r>
      <w:r w:rsidRPr="00B86B9F">
        <w:rPr>
          <w:b/>
          <w:bCs/>
          <w:i/>
          <w:iCs/>
          <w:u w:val="single"/>
        </w:rPr>
        <w:t>"P"</w:t>
      </w:r>
      <w:r>
        <w:t xml:space="preserve"> (Previous) to find previous Inventory to view or modify.</w:t>
      </w:r>
      <w:r w:rsidRPr="00EA7FC0">
        <w:t xml:space="preserve"> </w:t>
      </w:r>
      <w:r>
        <w:t xml:space="preserve">Alternatively, press the </w:t>
      </w:r>
      <w:r>
        <w:rPr>
          <w:b/>
          <w:bCs/>
          <w:i/>
          <w:iCs/>
          <w:u w:val="single"/>
        </w:rPr>
        <w:t>“Left Arrow”</w:t>
      </w:r>
      <w:r>
        <w:t xml:space="preserve"> on the screen.</w:t>
      </w:r>
    </w:p>
    <w:p w14:paraId="6412F86E" w14:textId="77777777" w:rsidR="00DF4405" w:rsidRDefault="00DF4405" w:rsidP="00DF4405">
      <w:pPr>
        <w:pStyle w:val="Heading4"/>
      </w:pPr>
      <w:r>
        <w:t>RECALC QTY</w:t>
      </w:r>
    </w:p>
    <w:p w14:paraId="46D17D4F" w14:textId="53938B34" w:rsidR="00DF4405" w:rsidRPr="00911308" w:rsidRDefault="00911308" w:rsidP="00DF4405">
      <w:r>
        <w:t xml:space="preserve">Click the </w:t>
      </w:r>
      <w:r>
        <w:rPr>
          <w:b/>
          <w:bCs/>
          <w:i/>
          <w:iCs/>
          <w:u w:val="single"/>
        </w:rPr>
        <w:t>“Recalc Qty”</w:t>
      </w:r>
      <w:r>
        <w:t xml:space="preserve"> button to recalculate all inventory quantities after making any changes.</w:t>
      </w:r>
    </w:p>
    <w:p w14:paraId="6DC1285F" w14:textId="77777777" w:rsidR="00DF4405" w:rsidRDefault="00DF4405" w:rsidP="00DF4405">
      <w:pPr>
        <w:pStyle w:val="Heading3"/>
      </w:pPr>
      <w:bookmarkStart w:id="383" w:name="_Toc47448418"/>
      <w:r>
        <w:lastRenderedPageBreak/>
        <w:t>Update Inventory</w:t>
      </w:r>
      <w:bookmarkEnd w:id="383"/>
    </w:p>
    <w:p w14:paraId="2636BB33" w14:textId="5D2F952C" w:rsidR="00DF4405" w:rsidRPr="00C52901" w:rsidRDefault="00B117C5" w:rsidP="00DF4405">
      <w:r>
        <w:rPr>
          <w:noProof/>
        </w:rPr>
        <w:drawing>
          <wp:inline distT="0" distB="0" distL="0" distR="0" wp14:anchorId="057A9141" wp14:editId="1F020BAF">
            <wp:extent cx="5943600" cy="45434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4543425"/>
                    </a:xfrm>
                    <a:prstGeom prst="rect">
                      <a:avLst/>
                    </a:prstGeom>
                  </pic:spPr>
                </pic:pic>
              </a:graphicData>
            </a:graphic>
          </wp:inline>
        </w:drawing>
      </w:r>
    </w:p>
    <w:p w14:paraId="1CB86294" w14:textId="3672783E" w:rsidR="00DF4405" w:rsidRDefault="00DF4405" w:rsidP="00DF4405">
      <w:pPr>
        <w:pStyle w:val="Heading4"/>
      </w:pPr>
      <w:r>
        <w:t>SAVE</w:t>
      </w:r>
    </w:p>
    <w:p w14:paraId="164462DE" w14:textId="3A5FDAFA" w:rsidR="00833DC4" w:rsidRDefault="00833DC4" w:rsidP="00833DC4">
      <w:r>
        <w:t xml:space="preserve">Click the </w:t>
      </w:r>
      <w:r>
        <w:rPr>
          <w:b/>
          <w:bCs/>
          <w:i/>
          <w:iCs/>
          <w:u w:val="single"/>
        </w:rPr>
        <w:t>“Save”</w:t>
      </w:r>
      <w:r>
        <w:t xml:space="preserve"> button to save all changes to the current Inventory.</w:t>
      </w:r>
    </w:p>
    <w:p w14:paraId="68AA9371" w14:textId="04947D5E" w:rsidR="00DF4405" w:rsidRDefault="00DF4405" w:rsidP="00DF4405">
      <w:pPr>
        <w:pStyle w:val="Heading4"/>
      </w:pPr>
      <w:r>
        <w:t>CANCEL</w:t>
      </w:r>
    </w:p>
    <w:p w14:paraId="70F35160" w14:textId="7EFD2045" w:rsidR="00833DC4" w:rsidRPr="00DF6BEC" w:rsidRDefault="00833DC4" w:rsidP="00833DC4">
      <w:r>
        <w:t xml:space="preserve">Click the </w:t>
      </w:r>
      <w:r>
        <w:rPr>
          <w:b/>
          <w:bCs/>
          <w:i/>
          <w:iCs/>
          <w:u w:val="single"/>
        </w:rPr>
        <w:t>“Cancel”</w:t>
      </w:r>
      <w:r>
        <w:t xml:space="preserve"> button to cancel all changes to the Inventory without saving.</w:t>
      </w:r>
    </w:p>
    <w:p w14:paraId="154DD16B" w14:textId="77777777" w:rsidR="00833DC4" w:rsidRDefault="00833DC4" w:rsidP="00833DC4">
      <w:pPr>
        <w:pStyle w:val="Heading4"/>
      </w:pPr>
      <w:r>
        <w:t>NEXT</w:t>
      </w:r>
    </w:p>
    <w:p w14:paraId="6567A9CB" w14:textId="3A936DF5" w:rsidR="00833DC4" w:rsidRDefault="00833DC4" w:rsidP="00833DC4">
      <w:r>
        <w:t xml:space="preserve">Press </w:t>
      </w:r>
      <w:r w:rsidRPr="00B86B9F">
        <w:rPr>
          <w:b/>
          <w:bCs/>
          <w:i/>
          <w:iCs/>
          <w:u w:val="single"/>
        </w:rPr>
        <w:t>"N"</w:t>
      </w:r>
      <w:r>
        <w:t xml:space="preserve"> (Next) to find next Inventory to view or modify. Alternatively, press the </w:t>
      </w:r>
      <w:r>
        <w:rPr>
          <w:b/>
          <w:bCs/>
          <w:i/>
          <w:iCs/>
          <w:u w:val="single"/>
        </w:rPr>
        <w:t>“Right Arrow”</w:t>
      </w:r>
      <w:r>
        <w:t xml:space="preserve"> on the screen.</w:t>
      </w:r>
    </w:p>
    <w:p w14:paraId="54E9CC3A" w14:textId="77777777" w:rsidR="00833DC4" w:rsidRDefault="00833DC4" w:rsidP="00833DC4">
      <w:pPr>
        <w:pStyle w:val="Heading4"/>
      </w:pPr>
      <w:r>
        <w:t>PREVIOUS</w:t>
      </w:r>
    </w:p>
    <w:p w14:paraId="284CB419" w14:textId="63451E44" w:rsidR="00833DC4" w:rsidRDefault="00833DC4" w:rsidP="00833DC4">
      <w:r>
        <w:t xml:space="preserve">Press </w:t>
      </w:r>
      <w:r w:rsidRPr="00B86B9F">
        <w:rPr>
          <w:b/>
          <w:bCs/>
          <w:i/>
          <w:iCs/>
          <w:u w:val="single"/>
        </w:rPr>
        <w:t>"P"</w:t>
      </w:r>
      <w:r>
        <w:t xml:space="preserve"> (Previous) to find previous Inventory to view or modify.</w:t>
      </w:r>
      <w:r w:rsidRPr="00EA7FC0">
        <w:t xml:space="preserve"> </w:t>
      </w:r>
      <w:r>
        <w:t xml:space="preserve">Alternatively, press the </w:t>
      </w:r>
      <w:r>
        <w:rPr>
          <w:b/>
          <w:bCs/>
          <w:i/>
          <w:iCs/>
          <w:u w:val="single"/>
        </w:rPr>
        <w:t>“Left Arrow”</w:t>
      </w:r>
      <w:r>
        <w:t xml:space="preserve"> on the screen.</w:t>
      </w:r>
    </w:p>
    <w:p w14:paraId="6DA6FB7B" w14:textId="3A0A8349" w:rsidR="009C20B0" w:rsidRDefault="009C20B0" w:rsidP="00833DC4"/>
    <w:p w14:paraId="405B6D0C" w14:textId="77777777" w:rsidR="009C20B0" w:rsidRDefault="009C20B0" w:rsidP="00833DC4"/>
    <w:p w14:paraId="5EC89A80" w14:textId="77777777" w:rsidR="00DF4405" w:rsidRDefault="00DF4405" w:rsidP="00DF4405">
      <w:pPr>
        <w:pStyle w:val="Heading3"/>
      </w:pPr>
      <w:bookmarkStart w:id="384" w:name="_Toc44686650"/>
      <w:bookmarkStart w:id="385" w:name="_Toc47448419"/>
      <w:r>
        <w:lastRenderedPageBreak/>
        <w:t>Update Inventory Field Definitions</w:t>
      </w:r>
      <w:bookmarkEnd w:id="384"/>
      <w:bookmarkEnd w:id="385"/>
    </w:p>
    <w:p w14:paraId="15D59E94" w14:textId="77777777" w:rsidR="00262EBA" w:rsidRDefault="00262EBA" w:rsidP="00262EBA">
      <w:pPr>
        <w:pStyle w:val="Heading4"/>
      </w:pPr>
      <w:r>
        <w:t>Warehouse</w:t>
      </w:r>
    </w:p>
    <w:p w14:paraId="3F314B70" w14:textId="77777777" w:rsidR="00262EBA" w:rsidRPr="009C233B" w:rsidRDefault="00262EBA" w:rsidP="00262EBA">
      <w:r w:rsidRPr="00052D6E">
        <w:rPr>
          <w:rFonts w:ascii="Calibri" w:hAnsi="Calibri" w:cs="Calibri"/>
        </w:rPr>
        <w:t>This is the primary warehouse location for this item.  A separate file will provide inventory control by warehouse and bin location.</w:t>
      </w:r>
    </w:p>
    <w:p w14:paraId="6127DFF4" w14:textId="77777777" w:rsidR="00262EBA" w:rsidRDefault="00262EBA" w:rsidP="00262EBA">
      <w:pPr>
        <w:pStyle w:val="Heading4"/>
      </w:pPr>
      <w:r>
        <w:t>Bin</w:t>
      </w:r>
    </w:p>
    <w:p w14:paraId="51C76C6E" w14:textId="77777777" w:rsidR="00262EBA" w:rsidRPr="009C233B" w:rsidRDefault="00262EBA" w:rsidP="00262EBA">
      <w:r w:rsidRPr="00052D6E">
        <w:rPr>
          <w:rFonts w:ascii="Calibri" w:hAnsi="Calibri" w:cs="Calibri"/>
        </w:rPr>
        <w:t>This is the primary bin location for this item.  The bin file will provide inventory control by warehouse and bin location.  Multiple bins as well as pallet/tag numbers can exist for each item within each warehouse.</w:t>
      </w:r>
    </w:p>
    <w:p w14:paraId="6A979B2A" w14:textId="77777777" w:rsidR="00262EBA" w:rsidRDefault="00262EBA" w:rsidP="00262EBA">
      <w:pPr>
        <w:pStyle w:val="Heading4"/>
      </w:pPr>
      <w:r>
        <w:t>Auto Allocate? – Toggle Box</w:t>
      </w:r>
    </w:p>
    <w:p w14:paraId="552886FA" w14:textId="77777777" w:rsidR="00262EBA" w:rsidRDefault="00262EBA" w:rsidP="00262EBA">
      <w:r>
        <w:t>To automatically allocate the inventory, make sure that the Auto Allocate toggle box is checked.</w:t>
      </w:r>
    </w:p>
    <w:p w14:paraId="0ECF142B" w14:textId="77777777" w:rsidR="00262EBA" w:rsidRPr="009C233B" w:rsidRDefault="00262EBA" w:rsidP="00262EBA">
      <w:r w:rsidRPr="00052D6E">
        <w:rPr>
          <w:rFonts w:ascii="Calibri" w:hAnsi="Calibri" w:cs="Calibri"/>
        </w:rPr>
        <w:t>This field dictates if this item is controlled for automatic allocation and deallocation purposes.  Once an order has been entered, this field is used to allocate material which was entered on the estimate.</w:t>
      </w:r>
    </w:p>
    <w:p w14:paraId="394565F3" w14:textId="77777777" w:rsidR="00262EBA" w:rsidRDefault="00262EBA" w:rsidP="00262EBA">
      <w:pPr>
        <w:pStyle w:val="Heading4"/>
      </w:pPr>
      <w:r>
        <w:t>Stocked? – Toggle Box</w:t>
      </w:r>
    </w:p>
    <w:p w14:paraId="3664FB30" w14:textId="77777777" w:rsidR="00262EBA" w:rsidRDefault="00262EBA" w:rsidP="00262EBA">
      <w:r>
        <w:t>To mark this as a stocked inventory, make sure that the Stocked toggle box is checked.</w:t>
      </w:r>
    </w:p>
    <w:p w14:paraId="5B052718" w14:textId="77777777" w:rsidR="00262EBA" w:rsidRPr="009C233B" w:rsidRDefault="00262EBA" w:rsidP="00262EBA">
      <w:r w:rsidRPr="00052D6E">
        <w:rPr>
          <w:rFonts w:ascii="Calibri" w:hAnsi="Calibri" w:cs="Calibri"/>
        </w:rPr>
        <w:t>This field dictates if this item is stocked in your warehouse.  The item must be stocked in order to allocate material.</w:t>
      </w:r>
    </w:p>
    <w:p w14:paraId="6FB9A892" w14:textId="77777777" w:rsidR="00262EBA" w:rsidRDefault="00262EBA" w:rsidP="00262EBA">
      <w:pPr>
        <w:pStyle w:val="Heading4"/>
      </w:pPr>
      <w:r>
        <w:t>Zero On-Hand – Toggle Box</w:t>
      </w:r>
    </w:p>
    <w:p w14:paraId="4084D59C" w14:textId="77777777" w:rsidR="00262EBA" w:rsidRDefault="00262EBA" w:rsidP="00262EBA">
      <w:r>
        <w:t>To mark this item as having zero on-hand quantity, make sure that the Zero On-Hand toggle box is checked.</w:t>
      </w:r>
    </w:p>
    <w:p w14:paraId="4303A327" w14:textId="77777777" w:rsidR="00262EBA" w:rsidRDefault="00262EBA" w:rsidP="00262EBA">
      <w:pPr>
        <w:pStyle w:val="Heading4"/>
      </w:pPr>
      <w:r>
        <w:t>Inventory Type (Choice)</w:t>
      </w:r>
    </w:p>
    <w:p w14:paraId="7D96F511" w14:textId="77777777" w:rsidR="00262EBA" w:rsidRDefault="00262EBA" w:rsidP="00262EBA">
      <w:r>
        <w:t>To choose the preferred inventory type of Purchased vs. Manufactured, please make sure the desired option choice bubble is toggled.</w:t>
      </w:r>
    </w:p>
    <w:p w14:paraId="303AB6CA" w14:textId="67E8FBE2" w:rsidR="00DF4405" w:rsidRDefault="00B117C5" w:rsidP="00DF4405">
      <w:pPr>
        <w:pStyle w:val="Heading4"/>
      </w:pPr>
      <w:r>
        <w:t>Consumption</w:t>
      </w:r>
      <w:r w:rsidR="00DF4405">
        <w:t xml:space="preserve"> UOM</w:t>
      </w:r>
    </w:p>
    <w:p w14:paraId="60A4B25D" w14:textId="77777777" w:rsidR="00DE335D" w:rsidRDefault="00DE335D" w:rsidP="00DE335D">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295B9319" w14:textId="77777777" w:rsidR="00DE335D" w:rsidRDefault="00DE335D" w:rsidP="00DE335D">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DE335D" w14:paraId="4D5F12E3" w14:textId="77777777" w:rsidTr="00211A35">
        <w:trPr>
          <w:trHeight w:val="359"/>
        </w:trPr>
        <w:tc>
          <w:tcPr>
            <w:tcW w:w="540" w:type="dxa"/>
          </w:tcPr>
          <w:p w14:paraId="3926DC7B" w14:textId="77777777" w:rsidR="00DE335D" w:rsidRDefault="00DE335D" w:rsidP="00211A35">
            <w:r>
              <w:t>C</w:t>
            </w:r>
          </w:p>
        </w:tc>
        <w:tc>
          <w:tcPr>
            <w:tcW w:w="8810" w:type="dxa"/>
          </w:tcPr>
          <w:p w14:paraId="22E52F94" w14:textId="77777777" w:rsidR="00DE335D" w:rsidRDefault="00DE335D" w:rsidP="00211A35">
            <w:r>
              <w:t>Per Hundred</w:t>
            </w:r>
          </w:p>
        </w:tc>
      </w:tr>
      <w:tr w:rsidR="00DE335D" w14:paraId="03DE93BF" w14:textId="77777777" w:rsidTr="00211A35">
        <w:trPr>
          <w:trHeight w:val="350"/>
        </w:trPr>
        <w:tc>
          <w:tcPr>
            <w:tcW w:w="540" w:type="dxa"/>
          </w:tcPr>
          <w:p w14:paraId="53646B4D" w14:textId="77777777" w:rsidR="00DE335D" w:rsidRDefault="00DE335D" w:rsidP="00211A35">
            <w:r>
              <w:t>CS</w:t>
            </w:r>
          </w:p>
        </w:tc>
        <w:tc>
          <w:tcPr>
            <w:tcW w:w="8810" w:type="dxa"/>
          </w:tcPr>
          <w:p w14:paraId="4E7544D6" w14:textId="77777777" w:rsidR="00DE335D" w:rsidRDefault="00DE335D" w:rsidP="00211A35">
            <w:r>
              <w:t>Per Case</w:t>
            </w:r>
          </w:p>
        </w:tc>
      </w:tr>
      <w:tr w:rsidR="00DE335D" w14:paraId="50E84179" w14:textId="77777777" w:rsidTr="00211A35">
        <w:trPr>
          <w:trHeight w:val="350"/>
        </w:trPr>
        <w:tc>
          <w:tcPr>
            <w:tcW w:w="540" w:type="dxa"/>
          </w:tcPr>
          <w:p w14:paraId="0CD6BD3D" w14:textId="77777777" w:rsidR="00DE335D" w:rsidRDefault="00DE335D" w:rsidP="00211A35">
            <w:r>
              <w:t>EA</w:t>
            </w:r>
          </w:p>
        </w:tc>
        <w:tc>
          <w:tcPr>
            <w:tcW w:w="8810" w:type="dxa"/>
          </w:tcPr>
          <w:p w14:paraId="25267F24" w14:textId="77777777" w:rsidR="00DE335D" w:rsidRDefault="00DE335D" w:rsidP="00211A35">
            <w:r>
              <w:t>Per Each</w:t>
            </w:r>
          </w:p>
        </w:tc>
      </w:tr>
      <w:tr w:rsidR="00DE335D" w14:paraId="1BD41565" w14:textId="77777777" w:rsidTr="00211A35">
        <w:trPr>
          <w:trHeight w:val="350"/>
        </w:trPr>
        <w:tc>
          <w:tcPr>
            <w:tcW w:w="540" w:type="dxa"/>
          </w:tcPr>
          <w:p w14:paraId="79249E0A" w14:textId="77777777" w:rsidR="00DE335D" w:rsidRDefault="00DE335D" w:rsidP="00211A35">
            <w:r>
              <w:t>L</w:t>
            </w:r>
          </w:p>
        </w:tc>
        <w:tc>
          <w:tcPr>
            <w:tcW w:w="8810" w:type="dxa"/>
          </w:tcPr>
          <w:p w14:paraId="0CCFD2BB" w14:textId="77777777" w:rsidR="00DE335D" w:rsidRDefault="00DE335D" w:rsidP="00211A35">
            <w:r>
              <w:t>Per Lot</w:t>
            </w:r>
          </w:p>
        </w:tc>
      </w:tr>
      <w:tr w:rsidR="00DE335D" w14:paraId="57118550" w14:textId="77777777" w:rsidTr="00211A35">
        <w:trPr>
          <w:trHeight w:val="350"/>
        </w:trPr>
        <w:tc>
          <w:tcPr>
            <w:tcW w:w="540" w:type="dxa"/>
          </w:tcPr>
          <w:p w14:paraId="324585C8" w14:textId="77777777" w:rsidR="00DE335D" w:rsidRDefault="00DE335D" w:rsidP="00211A35">
            <w:r>
              <w:t>M</w:t>
            </w:r>
          </w:p>
        </w:tc>
        <w:tc>
          <w:tcPr>
            <w:tcW w:w="8810" w:type="dxa"/>
          </w:tcPr>
          <w:p w14:paraId="302A0513" w14:textId="77777777" w:rsidR="00DE335D" w:rsidRDefault="00DE335D" w:rsidP="00211A35">
            <w:r>
              <w:t>Per Thousand</w:t>
            </w:r>
          </w:p>
        </w:tc>
      </w:tr>
    </w:tbl>
    <w:p w14:paraId="344D6C95" w14:textId="77777777" w:rsidR="009C20B0" w:rsidRDefault="009C20B0" w:rsidP="009C20B0">
      <w:pPr>
        <w:pStyle w:val="Heading4"/>
      </w:pPr>
      <w:r>
        <w:t>Cycle Code</w:t>
      </w:r>
    </w:p>
    <w:p w14:paraId="194B627A" w14:textId="77777777" w:rsidR="009C20B0" w:rsidRPr="009C233B" w:rsidRDefault="009C20B0" w:rsidP="009C20B0">
      <w:r w:rsidRPr="00052D6E">
        <w:rPr>
          <w:rFonts w:ascii="Calibri" w:hAnsi="Calibri" w:cs="Calibri"/>
        </w:rPr>
        <w:t>Enter a user defined code for grouping categories of raw materials.  A worksheet will print sorted by cycle count code for taking a physical inventory.  Utilizing this method allows counting inventory by logical categories.</w:t>
      </w:r>
    </w:p>
    <w:p w14:paraId="57833F8B" w14:textId="4A5271E6" w:rsidR="00DF4405" w:rsidRDefault="00B117C5" w:rsidP="00DF4405">
      <w:pPr>
        <w:pStyle w:val="Heading4"/>
      </w:pPr>
      <w:r>
        <w:lastRenderedPageBreak/>
        <w:t>Quantity Purchased UOM</w:t>
      </w:r>
    </w:p>
    <w:p w14:paraId="7B4DD291" w14:textId="77777777" w:rsidR="00DE335D" w:rsidRDefault="00DE335D" w:rsidP="00DE335D">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7393F990" w14:textId="77777777" w:rsidR="00DE335D" w:rsidRDefault="00DE335D" w:rsidP="00DE335D">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DE335D" w14:paraId="5B53AD3F" w14:textId="77777777" w:rsidTr="00211A35">
        <w:trPr>
          <w:trHeight w:val="359"/>
        </w:trPr>
        <w:tc>
          <w:tcPr>
            <w:tcW w:w="540" w:type="dxa"/>
          </w:tcPr>
          <w:p w14:paraId="0ED9F0F1" w14:textId="77777777" w:rsidR="00DE335D" w:rsidRDefault="00DE335D" w:rsidP="00211A35">
            <w:r>
              <w:t>C</w:t>
            </w:r>
          </w:p>
        </w:tc>
        <w:tc>
          <w:tcPr>
            <w:tcW w:w="8810" w:type="dxa"/>
          </w:tcPr>
          <w:p w14:paraId="59FD091E" w14:textId="77777777" w:rsidR="00DE335D" w:rsidRDefault="00DE335D" w:rsidP="00211A35">
            <w:r>
              <w:t>Per Hundred</w:t>
            </w:r>
          </w:p>
        </w:tc>
      </w:tr>
      <w:tr w:rsidR="00DE335D" w14:paraId="7B86D243" w14:textId="77777777" w:rsidTr="00211A35">
        <w:trPr>
          <w:trHeight w:val="350"/>
        </w:trPr>
        <w:tc>
          <w:tcPr>
            <w:tcW w:w="540" w:type="dxa"/>
          </w:tcPr>
          <w:p w14:paraId="342A3290" w14:textId="77777777" w:rsidR="00DE335D" w:rsidRDefault="00DE335D" w:rsidP="00211A35">
            <w:r>
              <w:t>CS</w:t>
            </w:r>
          </w:p>
        </w:tc>
        <w:tc>
          <w:tcPr>
            <w:tcW w:w="8810" w:type="dxa"/>
          </w:tcPr>
          <w:p w14:paraId="51E28EA3" w14:textId="77777777" w:rsidR="00DE335D" w:rsidRDefault="00DE335D" w:rsidP="00211A35">
            <w:r>
              <w:t>Per Case</w:t>
            </w:r>
          </w:p>
        </w:tc>
      </w:tr>
      <w:tr w:rsidR="00DE335D" w14:paraId="1C251F7E" w14:textId="77777777" w:rsidTr="00211A35">
        <w:trPr>
          <w:trHeight w:val="350"/>
        </w:trPr>
        <w:tc>
          <w:tcPr>
            <w:tcW w:w="540" w:type="dxa"/>
          </w:tcPr>
          <w:p w14:paraId="7E3D4661" w14:textId="77777777" w:rsidR="00DE335D" w:rsidRDefault="00DE335D" w:rsidP="00211A35">
            <w:r>
              <w:t>EA</w:t>
            </w:r>
          </w:p>
        </w:tc>
        <w:tc>
          <w:tcPr>
            <w:tcW w:w="8810" w:type="dxa"/>
          </w:tcPr>
          <w:p w14:paraId="0FC1E2C3" w14:textId="77777777" w:rsidR="00DE335D" w:rsidRDefault="00DE335D" w:rsidP="00211A35">
            <w:r>
              <w:t>Per Each</w:t>
            </w:r>
          </w:p>
        </w:tc>
      </w:tr>
      <w:tr w:rsidR="00DE335D" w14:paraId="24C1E750" w14:textId="77777777" w:rsidTr="00211A35">
        <w:trPr>
          <w:trHeight w:val="350"/>
        </w:trPr>
        <w:tc>
          <w:tcPr>
            <w:tcW w:w="540" w:type="dxa"/>
          </w:tcPr>
          <w:p w14:paraId="5735F7A5" w14:textId="77777777" w:rsidR="00DE335D" w:rsidRDefault="00DE335D" w:rsidP="00211A35">
            <w:r>
              <w:t>L</w:t>
            </w:r>
          </w:p>
        </w:tc>
        <w:tc>
          <w:tcPr>
            <w:tcW w:w="8810" w:type="dxa"/>
          </w:tcPr>
          <w:p w14:paraId="4C6A4ABC" w14:textId="77777777" w:rsidR="00DE335D" w:rsidRDefault="00DE335D" w:rsidP="00211A35">
            <w:r>
              <w:t>Per Lot</w:t>
            </w:r>
          </w:p>
        </w:tc>
      </w:tr>
      <w:tr w:rsidR="00DE335D" w14:paraId="5FE3AA0D" w14:textId="77777777" w:rsidTr="00211A35">
        <w:trPr>
          <w:trHeight w:val="350"/>
        </w:trPr>
        <w:tc>
          <w:tcPr>
            <w:tcW w:w="540" w:type="dxa"/>
          </w:tcPr>
          <w:p w14:paraId="3DD3B9CF" w14:textId="77777777" w:rsidR="00DE335D" w:rsidRDefault="00DE335D" w:rsidP="00211A35">
            <w:r>
              <w:t>M</w:t>
            </w:r>
          </w:p>
        </w:tc>
        <w:tc>
          <w:tcPr>
            <w:tcW w:w="8810" w:type="dxa"/>
          </w:tcPr>
          <w:p w14:paraId="7E8C1A8E" w14:textId="77777777" w:rsidR="00DE335D" w:rsidRDefault="00DE335D" w:rsidP="00211A35">
            <w:r>
              <w:t>Per Thousand</w:t>
            </w:r>
          </w:p>
        </w:tc>
      </w:tr>
    </w:tbl>
    <w:p w14:paraId="5140DF48" w14:textId="77777777" w:rsidR="00262EBA" w:rsidRDefault="00262EBA" w:rsidP="00262EBA">
      <w:pPr>
        <w:pStyle w:val="Heading4"/>
      </w:pPr>
      <w:r>
        <w:t>Production Code</w:t>
      </w:r>
    </w:p>
    <w:p w14:paraId="40C2BD66" w14:textId="77777777" w:rsidR="00262EBA" w:rsidRPr="009C233B" w:rsidRDefault="00262EBA" w:rsidP="00262EBA">
      <w:r w:rsidRPr="00052D6E">
        <w:rPr>
          <w:rFonts w:ascii="Calibri" w:hAnsi="Calibri" w:cs="Calibri"/>
        </w:rPr>
        <w:t>Enter a user defined Production Code used to group items for customizing your own reports.</w:t>
      </w:r>
    </w:p>
    <w:p w14:paraId="09E8CFA5" w14:textId="77777777" w:rsidR="00262EBA" w:rsidRDefault="00262EBA" w:rsidP="00262EBA">
      <w:pPr>
        <w:pStyle w:val="Heading4"/>
      </w:pPr>
      <w:r>
        <w:t>Purchase Report Code</w:t>
      </w:r>
    </w:p>
    <w:p w14:paraId="43729B66" w14:textId="77777777" w:rsidR="00262EBA" w:rsidRPr="009C233B" w:rsidRDefault="00262EBA" w:rsidP="00262EBA">
      <w:r w:rsidRPr="00052D6E">
        <w:rPr>
          <w:rFonts w:ascii="Calibri" w:hAnsi="Calibri" w:cs="Calibri"/>
        </w:rPr>
        <w:t>Enter a user defined purchasing report code for purchasing report.  For example, C Flute, B Flute, DW, TW to group specific board grades.</w:t>
      </w:r>
    </w:p>
    <w:p w14:paraId="1EC06336" w14:textId="77777777" w:rsidR="00262EBA" w:rsidRDefault="00262EBA" w:rsidP="00262EBA">
      <w:pPr>
        <w:pStyle w:val="Heading4"/>
      </w:pPr>
      <w:r>
        <w:t>Reorder Policy (Choice)</w:t>
      </w:r>
    </w:p>
    <w:p w14:paraId="55AAC936" w14:textId="77777777" w:rsidR="00262EBA" w:rsidRDefault="00262EBA" w:rsidP="00262EBA">
      <w:pPr>
        <w:rPr>
          <w:rFonts w:ascii="Calibri" w:hAnsi="Calibri" w:cs="Calibri"/>
        </w:rPr>
      </w:pPr>
      <w:r w:rsidRPr="00052D6E">
        <w:rPr>
          <w:rFonts w:ascii="Calibri" w:hAnsi="Calibri" w:cs="Calibri"/>
        </w:rPr>
        <w:t xml:space="preserve">Enter "R" for Reorder point or "L" for Lot Controlled.  The reorder point method works in conjunction with the allocation process to keep a constant quantity of material on hand.  When the quantity on hand falls below the reorder level, the material is listed on the reorder advise report.  </w:t>
      </w:r>
    </w:p>
    <w:p w14:paraId="13F5F81C" w14:textId="77777777" w:rsidR="00262EBA" w:rsidRPr="009C233B" w:rsidRDefault="00262EBA" w:rsidP="00262EBA">
      <w:r w:rsidRPr="00052D6E">
        <w:rPr>
          <w:rFonts w:ascii="Calibri" w:hAnsi="Calibri" w:cs="Calibri"/>
        </w:rPr>
        <w:t>The reorder level should be based on the lead time multiplied by the average daily consumption plus a safety stock quantity.  The Lot Control method is used for material that is ordered only when we receive an order.</w:t>
      </w:r>
    </w:p>
    <w:p w14:paraId="5E3BF554" w14:textId="77777777" w:rsidR="00262EBA" w:rsidRDefault="00262EBA" w:rsidP="00262EBA">
      <w:pPr>
        <w:pStyle w:val="Heading4"/>
      </w:pPr>
      <w:r>
        <w:t>Vendor 1</w:t>
      </w:r>
    </w:p>
    <w:p w14:paraId="3D3F8955" w14:textId="77777777" w:rsidR="00262EBA" w:rsidRPr="009C233B" w:rsidRDefault="00262EBA" w:rsidP="00262EBA">
      <w:r w:rsidRPr="00052D6E">
        <w:rPr>
          <w:rFonts w:ascii="Calibri" w:hAnsi="Calibri" w:cs="Calibri"/>
        </w:rPr>
        <w:t>Enter the primary vendor number from the accounts payable vendor file.</w:t>
      </w:r>
    </w:p>
    <w:p w14:paraId="49845859" w14:textId="77777777" w:rsidR="00262EBA" w:rsidRDefault="00262EBA" w:rsidP="00262EBA">
      <w:pPr>
        <w:pStyle w:val="Heading4"/>
      </w:pPr>
      <w:r>
        <w:t>Vendor 1: Item #</w:t>
      </w:r>
    </w:p>
    <w:p w14:paraId="753E1955" w14:textId="77777777" w:rsidR="00262EBA" w:rsidRPr="009C233B" w:rsidRDefault="00262EBA" w:rsidP="00262EBA">
      <w:r w:rsidRPr="00052D6E">
        <w:rPr>
          <w:rFonts w:ascii="Calibri" w:hAnsi="Calibri" w:cs="Calibri"/>
        </w:rPr>
        <w:t>Enter a substitute raw material item number for vendor number one.</w:t>
      </w:r>
    </w:p>
    <w:p w14:paraId="6A5ECB43" w14:textId="77777777" w:rsidR="00262EBA" w:rsidRDefault="00262EBA" w:rsidP="00262EBA">
      <w:pPr>
        <w:pStyle w:val="Heading4"/>
      </w:pPr>
      <w:r>
        <w:t>Vendor 2</w:t>
      </w:r>
    </w:p>
    <w:p w14:paraId="51A8AD12" w14:textId="77777777" w:rsidR="00262EBA" w:rsidRPr="009C233B" w:rsidRDefault="00262EBA" w:rsidP="00262EBA">
      <w:r w:rsidRPr="00052D6E">
        <w:rPr>
          <w:rFonts w:ascii="Calibri" w:hAnsi="Calibri" w:cs="Calibri"/>
        </w:rPr>
        <w:t>Enter a secondary vendor number from the accounts payable vendor file for this material.</w:t>
      </w:r>
    </w:p>
    <w:p w14:paraId="4F045C50" w14:textId="77777777" w:rsidR="00262EBA" w:rsidRDefault="00262EBA" w:rsidP="00262EBA">
      <w:pPr>
        <w:pStyle w:val="Heading4"/>
      </w:pPr>
      <w:r>
        <w:t>Vendor 2: Item #</w:t>
      </w:r>
    </w:p>
    <w:p w14:paraId="75563B8E" w14:textId="77777777" w:rsidR="00262EBA" w:rsidRPr="009C233B" w:rsidRDefault="00262EBA" w:rsidP="00262EBA">
      <w:r w:rsidRPr="00052D6E">
        <w:rPr>
          <w:rFonts w:ascii="Calibri" w:hAnsi="Calibri" w:cs="Calibri"/>
        </w:rPr>
        <w:t>Enter a substitute raw material item number for vendor number two.</w:t>
      </w:r>
    </w:p>
    <w:p w14:paraId="00203321" w14:textId="77777777" w:rsidR="00262EBA" w:rsidRDefault="00262EBA" w:rsidP="00262EBA">
      <w:pPr>
        <w:pStyle w:val="Heading4"/>
      </w:pPr>
      <w:r>
        <w:t>Reorder Level</w:t>
      </w:r>
    </w:p>
    <w:p w14:paraId="6E5631EE" w14:textId="77777777" w:rsidR="00262EBA" w:rsidRPr="009C233B" w:rsidRDefault="00262EBA" w:rsidP="00262EBA">
      <w:r w:rsidRPr="00052D6E">
        <w:rPr>
          <w:rFonts w:ascii="Calibri" w:hAnsi="Calibri" w:cs="Calibri"/>
        </w:rPr>
        <w:t>Enter the quantity level based on consumption that we must place on a purchase order.  Below this quantity will cause this item to appear on the reorder advise reports.</w:t>
      </w:r>
    </w:p>
    <w:p w14:paraId="7BC67976" w14:textId="77777777" w:rsidR="00262EBA" w:rsidRDefault="00262EBA" w:rsidP="00262EBA">
      <w:pPr>
        <w:pStyle w:val="Heading4"/>
      </w:pPr>
      <w:r>
        <w:t>Minimum</w:t>
      </w:r>
    </w:p>
    <w:p w14:paraId="082E91CA" w14:textId="77777777" w:rsidR="00262EBA" w:rsidRPr="009C233B" w:rsidRDefault="00262EBA" w:rsidP="00262EBA">
      <w:r w:rsidRPr="00052D6E">
        <w:rPr>
          <w:rFonts w:ascii="Calibri" w:hAnsi="Calibri" w:cs="Calibri"/>
        </w:rPr>
        <w:t>Enter a minimum quantity to purchase to obtain a reasonable price.  An attempt to order a smaller quantity would display a warning message when adding a purchase order.</w:t>
      </w:r>
    </w:p>
    <w:p w14:paraId="7D9BB7D7" w14:textId="77777777" w:rsidR="00262EBA" w:rsidRDefault="00262EBA" w:rsidP="00262EBA">
      <w:pPr>
        <w:pStyle w:val="Heading4"/>
      </w:pPr>
      <w:r>
        <w:lastRenderedPageBreak/>
        <w:t>Maximum</w:t>
      </w:r>
    </w:p>
    <w:p w14:paraId="59E89B8E" w14:textId="77777777" w:rsidR="00262EBA" w:rsidRPr="009C233B" w:rsidRDefault="00262EBA" w:rsidP="00262EBA">
      <w:r w:rsidRPr="00052D6E">
        <w:rPr>
          <w:rFonts w:ascii="Calibri" w:hAnsi="Calibri" w:cs="Calibri"/>
        </w:rPr>
        <w:t>Enter a maximum quantity to limit excessive on hand inventory.  An attempt to order a larger quantity would display a warning message when adding a purchase order.</w:t>
      </w:r>
    </w:p>
    <w:p w14:paraId="4BA47884" w14:textId="77777777" w:rsidR="00262EBA" w:rsidRDefault="00262EBA" w:rsidP="00262EBA">
      <w:pPr>
        <w:pStyle w:val="Heading4"/>
      </w:pPr>
      <w:r>
        <w:t>Lead Time (Days)</w:t>
      </w:r>
    </w:p>
    <w:p w14:paraId="7FB0494C" w14:textId="7C0DADB2" w:rsidR="00262EBA" w:rsidRDefault="00262EBA" w:rsidP="00262EBA">
      <w:pPr>
        <w:rPr>
          <w:rFonts w:ascii="Calibri" w:hAnsi="Calibri" w:cs="Calibri"/>
        </w:rPr>
      </w:pPr>
      <w:r w:rsidRPr="00052D6E">
        <w:rPr>
          <w:rFonts w:ascii="Calibri" w:hAnsi="Calibri" w:cs="Calibri"/>
        </w:rPr>
        <w:t>Enter the number of days from time of purchase order to delivery of product from vendor.  Currently, this is only information.</w:t>
      </w:r>
    </w:p>
    <w:p w14:paraId="33CD7B87" w14:textId="6D08B93D" w:rsidR="009C20B0" w:rsidRDefault="009C20B0" w:rsidP="00262EBA">
      <w:pPr>
        <w:rPr>
          <w:rFonts w:ascii="Calibri" w:hAnsi="Calibri" w:cs="Calibri"/>
        </w:rPr>
      </w:pPr>
    </w:p>
    <w:p w14:paraId="02B75924" w14:textId="1B54C8D0" w:rsidR="009C20B0" w:rsidRDefault="009C20B0" w:rsidP="00262EBA">
      <w:pPr>
        <w:rPr>
          <w:rFonts w:ascii="Calibri" w:hAnsi="Calibri" w:cs="Calibri"/>
        </w:rPr>
      </w:pPr>
    </w:p>
    <w:p w14:paraId="1EA8A0D1" w14:textId="77777777" w:rsidR="009C20B0" w:rsidRDefault="009C20B0" w:rsidP="00262EBA"/>
    <w:p w14:paraId="0C6E19BF" w14:textId="77777777" w:rsidR="00DF4405" w:rsidRDefault="00DF4405" w:rsidP="00DF4405">
      <w:pPr>
        <w:pStyle w:val="Heading3"/>
      </w:pPr>
      <w:bookmarkStart w:id="386" w:name="_Toc47448420"/>
      <w:r>
        <w:t>Inventory: On Hand Inquiry</w:t>
      </w:r>
      <w:bookmarkEnd w:id="386"/>
    </w:p>
    <w:p w14:paraId="0BAB9005" w14:textId="77777777" w:rsidR="00C47349" w:rsidRPr="00410E91" w:rsidRDefault="00C47349" w:rsidP="00C47349">
      <w:r w:rsidRPr="00052D6E">
        <w:rPr>
          <w:rFonts w:ascii="Calibri" w:hAnsi="Calibri" w:cs="Calibri"/>
        </w:rPr>
        <w:t>This is the actual quantity of the item which is currently in stock in the primary location.  This quantity is increased by the recording of receipts transactions, and decreased by the filling of a customer orders for the item or by issuing a quantity of the item to the company's manufacturing facility.</w:t>
      </w:r>
    </w:p>
    <w:p w14:paraId="76DE6F81" w14:textId="54E63103" w:rsidR="00DF4405" w:rsidRDefault="00B117C5" w:rsidP="00DF4405">
      <w:r>
        <w:rPr>
          <w:noProof/>
        </w:rPr>
        <w:drawing>
          <wp:inline distT="0" distB="0" distL="0" distR="0" wp14:anchorId="1DF322B3" wp14:editId="7EC3C2A1">
            <wp:extent cx="5943600" cy="453707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4537075"/>
                    </a:xfrm>
                    <a:prstGeom prst="rect">
                      <a:avLst/>
                    </a:prstGeom>
                  </pic:spPr>
                </pic:pic>
              </a:graphicData>
            </a:graphic>
          </wp:inline>
        </w:drawing>
      </w:r>
    </w:p>
    <w:p w14:paraId="4E689944" w14:textId="77777777" w:rsidR="00DF4405" w:rsidRDefault="00DF4405" w:rsidP="00DF4405">
      <w:pPr>
        <w:pStyle w:val="Heading4"/>
      </w:pPr>
      <w:r>
        <w:t>Show Bins with Quantity = 0? – Toggle Box</w:t>
      </w:r>
    </w:p>
    <w:p w14:paraId="5161198A" w14:textId="77777777" w:rsidR="00C47349" w:rsidRDefault="00C47349" w:rsidP="00C47349">
      <w:r>
        <w:t>To show empty bins in the selection, make sure that this toggle box is checked.</w:t>
      </w:r>
    </w:p>
    <w:p w14:paraId="5072CDC0" w14:textId="77777777" w:rsidR="00DF4405" w:rsidRDefault="00DF4405" w:rsidP="00DF4405">
      <w:pPr>
        <w:pStyle w:val="Heading3"/>
      </w:pPr>
      <w:bookmarkStart w:id="387" w:name="_Toc47448421"/>
      <w:r>
        <w:lastRenderedPageBreak/>
        <w:t>Inventory: On Order Inquiry</w:t>
      </w:r>
      <w:bookmarkEnd w:id="387"/>
    </w:p>
    <w:p w14:paraId="742B947B" w14:textId="77777777" w:rsidR="00C47349" w:rsidRPr="00410E91" w:rsidRDefault="00C47349" w:rsidP="00C47349">
      <w:r w:rsidRPr="00052D6E">
        <w:rPr>
          <w:rFonts w:ascii="Calibri" w:hAnsi="Calibri" w:cs="Calibri"/>
        </w:rPr>
        <w:t>This is the quantity of the item which is currently on order for all locations.  This quantity is increased when purchase orders or shop orders for the item are released, and decreased when orders for the item are received into stock.</w:t>
      </w:r>
    </w:p>
    <w:p w14:paraId="5F4C20D4" w14:textId="5B7FB4C6" w:rsidR="00DF4405" w:rsidRDefault="00B117C5" w:rsidP="00DF4405">
      <w:r>
        <w:rPr>
          <w:noProof/>
        </w:rPr>
        <w:drawing>
          <wp:inline distT="0" distB="0" distL="0" distR="0" wp14:anchorId="42603176" wp14:editId="715AC56B">
            <wp:extent cx="5943600" cy="4531360"/>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4531360"/>
                    </a:xfrm>
                    <a:prstGeom prst="rect">
                      <a:avLst/>
                    </a:prstGeom>
                  </pic:spPr>
                </pic:pic>
              </a:graphicData>
            </a:graphic>
          </wp:inline>
        </w:drawing>
      </w:r>
    </w:p>
    <w:p w14:paraId="4D46EC2A" w14:textId="121ABAF0" w:rsidR="009C20B0" w:rsidRDefault="009C20B0" w:rsidP="00DF4405"/>
    <w:p w14:paraId="26825757" w14:textId="645AC32E" w:rsidR="009C20B0" w:rsidRDefault="009C20B0" w:rsidP="00DF4405"/>
    <w:p w14:paraId="08FE9AB9" w14:textId="2AC4ED59" w:rsidR="009C20B0" w:rsidRDefault="009C20B0" w:rsidP="00DF4405"/>
    <w:p w14:paraId="5FD22E45" w14:textId="3DB290AB" w:rsidR="009C20B0" w:rsidRDefault="009C20B0" w:rsidP="00DF4405"/>
    <w:p w14:paraId="0664BA27" w14:textId="79C9429E" w:rsidR="009C20B0" w:rsidRDefault="009C20B0" w:rsidP="00DF4405"/>
    <w:p w14:paraId="390DA7AD" w14:textId="7D9C21CF" w:rsidR="009C20B0" w:rsidRDefault="009C20B0" w:rsidP="00DF4405"/>
    <w:p w14:paraId="69C9F0CB" w14:textId="77777777" w:rsidR="009C20B0" w:rsidRDefault="009C20B0" w:rsidP="00DF4405"/>
    <w:p w14:paraId="06945C4E" w14:textId="77777777" w:rsidR="00DF4405" w:rsidRDefault="00DF4405" w:rsidP="00DF4405">
      <w:pPr>
        <w:pStyle w:val="Heading3"/>
      </w:pPr>
      <w:bookmarkStart w:id="388" w:name="_Toc47448422"/>
      <w:r>
        <w:lastRenderedPageBreak/>
        <w:t>Inventory: Committed Inquiry</w:t>
      </w:r>
      <w:bookmarkEnd w:id="388"/>
    </w:p>
    <w:p w14:paraId="1CB215B1" w14:textId="77777777" w:rsidR="00C47349" w:rsidRPr="00410E91" w:rsidRDefault="00C47349" w:rsidP="00C47349">
      <w:r w:rsidRPr="00052D6E">
        <w:rPr>
          <w:rFonts w:ascii="Calibri" w:hAnsi="Calibri" w:cs="Calibri"/>
        </w:rPr>
        <w:t>This is the quantity of the item which has already been committed to meet the projected needs of the manufacturing plant.  The plant requirements are satisfied by issuing stock from inventory.  This decreases the amount issued or shipped.  This field cannot be modified in change mode.</w:t>
      </w:r>
    </w:p>
    <w:p w14:paraId="04A5D669" w14:textId="739D722B" w:rsidR="00DF4405" w:rsidRDefault="00B117C5" w:rsidP="00DF4405">
      <w:r>
        <w:rPr>
          <w:noProof/>
        </w:rPr>
        <w:drawing>
          <wp:inline distT="0" distB="0" distL="0" distR="0" wp14:anchorId="7A31CDCF" wp14:editId="14646A57">
            <wp:extent cx="5943600" cy="45370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4537075"/>
                    </a:xfrm>
                    <a:prstGeom prst="rect">
                      <a:avLst/>
                    </a:prstGeom>
                  </pic:spPr>
                </pic:pic>
              </a:graphicData>
            </a:graphic>
          </wp:inline>
        </w:drawing>
      </w:r>
    </w:p>
    <w:p w14:paraId="08EE3291" w14:textId="77777777" w:rsidR="009A6C86" w:rsidRDefault="009A6C86" w:rsidP="009A6C86">
      <w:pPr>
        <w:pStyle w:val="Heading4"/>
      </w:pPr>
      <w:r>
        <w:t>Job #</w:t>
      </w:r>
    </w:p>
    <w:p w14:paraId="351695AE" w14:textId="77777777" w:rsidR="009A6C86" w:rsidRPr="009C233B" w:rsidRDefault="009A6C86" w:rsidP="009A6C86">
      <w:r w:rsidRPr="009A6C86">
        <w:t xml:space="preserve">Enter the job number or you can do a </w:t>
      </w:r>
      <w:r>
        <w:rPr>
          <w:b/>
          <w:bCs/>
          <w:i/>
          <w:iCs/>
          <w:u w:val="single"/>
        </w:rPr>
        <w:t>“F1”</w:t>
      </w:r>
      <w:r w:rsidRPr="009A6C86">
        <w:t xml:space="preserve"> look-up from list. A partial description may be typed into any field or data may be entered into multiple fields followed by pressing the </w:t>
      </w:r>
      <w:r>
        <w:rPr>
          <w:b/>
          <w:bCs/>
          <w:i/>
          <w:iCs/>
          <w:u w:val="single"/>
        </w:rPr>
        <w:t>“Go”</w:t>
      </w:r>
      <w:r w:rsidRPr="009A6C86">
        <w:t xml:space="preserve"> button to sort the fields by the criteria that was entered. Once the data is presented on the screen, the YELLOW column heading may be clicked to sort that specific column in ascending or descending order.</w:t>
      </w:r>
    </w:p>
    <w:p w14:paraId="3E79061C" w14:textId="77777777" w:rsidR="009A6C86" w:rsidRDefault="009A6C86" w:rsidP="009A6C86">
      <w:pPr>
        <w:pStyle w:val="Heading4"/>
      </w:pPr>
      <w:r>
        <w:t>Job #: 00</w:t>
      </w:r>
    </w:p>
    <w:p w14:paraId="43EC281A" w14:textId="77777777" w:rsidR="009A6C86" w:rsidRPr="009C233B" w:rsidRDefault="009A6C86" w:rsidP="009A6C86">
      <w:r>
        <w:t>Enter a subsequent job number to search for.</w:t>
      </w:r>
    </w:p>
    <w:p w14:paraId="55CB55AB" w14:textId="77777777" w:rsidR="009A6C86" w:rsidRDefault="009A6C86" w:rsidP="009A6C86">
      <w:pPr>
        <w:pStyle w:val="Heading4"/>
      </w:pPr>
      <w:r>
        <w:t>Item Name</w:t>
      </w:r>
    </w:p>
    <w:p w14:paraId="74A2745C" w14:textId="77777777" w:rsidR="009A6C86" w:rsidRPr="009C233B" w:rsidRDefault="009A6C86" w:rsidP="009A6C86">
      <w:r>
        <w:t>The item name will transfer from the item file.</w:t>
      </w:r>
    </w:p>
    <w:p w14:paraId="0FE95B7D" w14:textId="039BFF43" w:rsidR="00833DC4" w:rsidRDefault="00833DC4" w:rsidP="00833DC4">
      <w:pPr>
        <w:pStyle w:val="Heading3"/>
      </w:pPr>
      <w:bookmarkStart w:id="389" w:name="_Toc47448423"/>
      <w:r>
        <w:t>Inventory: Backordered Inquiry</w:t>
      </w:r>
      <w:bookmarkEnd w:id="389"/>
    </w:p>
    <w:p w14:paraId="6C895565" w14:textId="77777777" w:rsidR="00C47349" w:rsidRDefault="00C47349" w:rsidP="00C47349">
      <w:r w:rsidRPr="00052D6E">
        <w:rPr>
          <w:rFonts w:ascii="Calibri" w:hAnsi="Calibri" w:cs="Calibri"/>
        </w:rPr>
        <w:t>This is a non-modifiable field.  It will show the total quantity of an item which is backordered if the item is billed but not shipped.</w:t>
      </w:r>
    </w:p>
    <w:p w14:paraId="36116F90" w14:textId="77777777" w:rsidR="00DF4405" w:rsidRDefault="00DF4405" w:rsidP="00DF4405">
      <w:pPr>
        <w:pStyle w:val="Heading3"/>
      </w:pPr>
      <w:bookmarkStart w:id="390" w:name="_Toc47448424"/>
      <w:r>
        <w:lastRenderedPageBreak/>
        <w:t>Inventory: Available Inquiry</w:t>
      </w:r>
      <w:bookmarkEnd w:id="390"/>
    </w:p>
    <w:p w14:paraId="7F3BA699" w14:textId="77777777" w:rsidR="00C47349" w:rsidRDefault="00C47349" w:rsidP="00C47349">
      <w:pPr>
        <w:rPr>
          <w:rFonts w:ascii="Calibri" w:hAnsi="Calibri" w:cs="Calibri"/>
        </w:rPr>
      </w:pPr>
      <w:r w:rsidRPr="00052D6E">
        <w:rPr>
          <w:rFonts w:ascii="Calibri" w:hAnsi="Calibri" w:cs="Calibri"/>
        </w:rPr>
        <w:t xml:space="preserve">The basic calculation for the available quantity of an item is:  Available = On-hand - Committed.   You have the option of including the quantity on-order via purchasing in the calculated quantity available; in other words, you can specify that any quantity of the items which are on-order should be considered on-hand for purposes of this report.  </w:t>
      </w:r>
    </w:p>
    <w:p w14:paraId="2E7338AD" w14:textId="77777777" w:rsidR="00C47349" w:rsidRPr="00410E91" w:rsidRDefault="00C47349" w:rsidP="00C47349">
      <w:r w:rsidRPr="00052D6E">
        <w:rPr>
          <w:rFonts w:ascii="Calibri" w:hAnsi="Calibri" w:cs="Calibri"/>
        </w:rPr>
        <w:t xml:space="preserve">If this option is selected (by answering </w:t>
      </w:r>
      <w:r w:rsidRPr="00410E91">
        <w:rPr>
          <w:rFonts w:ascii="Calibri" w:hAnsi="Calibri" w:cs="Calibri"/>
          <w:b/>
          <w:bCs/>
          <w:i/>
          <w:iCs/>
          <w:u w:val="single"/>
        </w:rPr>
        <w:t>"Y"</w:t>
      </w:r>
      <w:r w:rsidRPr="00052D6E">
        <w:rPr>
          <w:rFonts w:ascii="Calibri" w:hAnsi="Calibri" w:cs="Calibri"/>
        </w:rPr>
        <w:t xml:space="preserve"> to the "SHOULD QUANTITY AVAILABLE INCLUDE ON ORDER?" question on the entry screen), the calculation for the available quantity becomes (Available = On-hand + On-order - Committed).  It is normally desirable to include quantity on-order in the calculation of quantity available for this purpose to discover what new purchased orders should be placed.</w:t>
      </w:r>
    </w:p>
    <w:p w14:paraId="55F1AA39" w14:textId="4FFB6116" w:rsidR="00DF4405" w:rsidRPr="0094292A" w:rsidRDefault="00B117C5" w:rsidP="00DF4405">
      <w:r>
        <w:rPr>
          <w:noProof/>
        </w:rPr>
        <w:drawing>
          <wp:inline distT="0" distB="0" distL="0" distR="0" wp14:anchorId="79C873E9" wp14:editId="76CABAD9">
            <wp:extent cx="5943600" cy="432634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6484" cy="4328440"/>
                    </a:xfrm>
                    <a:prstGeom prst="rect">
                      <a:avLst/>
                    </a:prstGeom>
                  </pic:spPr>
                </pic:pic>
              </a:graphicData>
            </a:graphic>
          </wp:inline>
        </w:drawing>
      </w:r>
    </w:p>
    <w:p w14:paraId="1756D533" w14:textId="77777777" w:rsidR="009A6C86" w:rsidRDefault="009A6C86" w:rsidP="009A6C86">
      <w:pPr>
        <w:pStyle w:val="Heading4"/>
      </w:pPr>
      <w:r>
        <w:t>Job #</w:t>
      </w:r>
    </w:p>
    <w:p w14:paraId="793DCF07" w14:textId="77777777" w:rsidR="009A6C86" w:rsidRPr="009C233B" w:rsidRDefault="009A6C86" w:rsidP="009A6C86">
      <w:r w:rsidRPr="009A6C86">
        <w:t xml:space="preserve">Enter the job number or you can do a </w:t>
      </w:r>
      <w:r>
        <w:rPr>
          <w:b/>
          <w:bCs/>
          <w:i/>
          <w:iCs/>
          <w:u w:val="single"/>
        </w:rPr>
        <w:t>“F1”</w:t>
      </w:r>
      <w:r w:rsidRPr="009A6C86">
        <w:t xml:space="preserve"> look-up from list. A partial description may be typed into any field or data may be entered into multiple fields followed by pressing the </w:t>
      </w:r>
      <w:r>
        <w:rPr>
          <w:b/>
          <w:bCs/>
          <w:i/>
          <w:iCs/>
          <w:u w:val="single"/>
        </w:rPr>
        <w:t>“Go”</w:t>
      </w:r>
      <w:r w:rsidRPr="009A6C86">
        <w:t xml:space="preserve"> button to sort the fields by the criteria that was entered. Once the data is presented on the screen, the YELLOW column heading may be clicked to sort that specific column in ascending or descending order.</w:t>
      </w:r>
    </w:p>
    <w:p w14:paraId="533C4703" w14:textId="77777777" w:rsidR="009A6C86" w:rsidRDefault="009A6C86" w:rsidP="009A6C86">
      <w:pPr>
        <w:pStyle w:val="Heading4"/>
      </w:pPr>
      <w:r>
        <w:t>Job #: 00</w:t>
      </w:r>
    </w:p>
    <w:p w14:paraId="4A7D2783" w14:textId="77777777" w:rsidR="009A6C86" w:rsidRPr="009C233B" w:rsidRDefault="009A6C86" w:rsidP="009A6C86">
      <w:r>
        <w:t>Enter a subsequent job number to search for.</w:t>
      </w:r>
    </w:p>
    <w:p w14:paraId="3E61BC3C" w14:textId="77777777" w:rsidR="009A6C86" w:rsidRDefault="009A6C86" w:rsidP="009A6C86">
      <w:pPr>
        <w:pStyle w:val="Heading4"/>
      </w:pPr>
      <w:r>
        <w:t>Item Name</w:t>
      </w:r>
    </w:p>
    <w:p w14:paraId="467F1600" w14:textId="77777777" w:rsidR="009A6C86" w:rsidRPr="009C233B" w:rsidRDefault="009A6C86" w:rsidP="009A6C86">
      <w:r>
        <w:t>The item name will transfer from the item file.</w:t>
      </w:r>
    </w:p>
    <w:p w14:paraId="145167DD" w14:textId="77777777" w:rsidR="00DF4405" w:rsidRDefault="00DF4405" w:rsidP="00DF4405">
      <w:pPr>
        <w:pStyle w:val="Heading3"/>
      </w:pPr>
      <w:bookmarkStart w:id="391" w:name="_Toc47448425"/>
      <w:r>
        <w:lastRenderedPageBreak/>
        <w:t>Vend Cost: Browse</w:t>
      </w:r>
      <w:bookmarkEnd w:id="391"/>
    </w:p>
    <w:p w14:paraId="120A4010" w14:textId="0D6A5D19" w:rsidR="00DF4405" w:rsidRDefault="00B117C5" w:rsidP="00DF4405">
      <w:r>
        <w:rPr>
          <w:noProof/>
        </w:rPr>
        <w:drawing>
          <wp:inline distT="0" distB="0" distL="0" distR="0" wp14:anchorId="44824E5D" wp14:editId="3F982FB9">
            <wp:extent cx="5943600" cy="4545330"/>
            <wp:effectExtent l="0" t="0" r="0" b="76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4545330"/>
                    </a:xfrm>
                    <a:prstGeom prst="rect">
                      <a:avLst/>
                    </a:prstGeom>
                  </pic:spPr>
                </pic:pic>
              </a:graphicData>
            </a:graphic>
          </wp:inline>
        </w:drawing>
      </w:r>
    </w:p>
    <w:p w14:paraId="2E4850D3" w14:textId="2825648A" w:rsidR="00DF4405" w:rsidRDefault="00DF4405" w:rsidP="00DF4405">
      <w:pPr>
        <w:pStyle w:val="Heading4"/>
      </w:pPr>
      <w:r>
        <w:t>ADD</w:t>
      </w:r>
    </w:p>
    <w:p w14:paraId="137D4C23" w14:textId="0DBD7865" w:rsidR="00833DC4" w:rsidRPr="00E64A2B" w:rsidRDefault="00833DC4" w:rsidP="00833DC4">
      <w:r>
        <w:t xml:space="preserve">Click the </w:t>
      </w:r>
      <w:r>
        <w:rPr>
          <w:b/>
          <w:bCs/>
          <w:i/>
          <w:iCs/>
          <w:u w:val="single"/>
        </w:rPr>
        <w:t>“Green + Icon”</w:t>
      </w:r>
      <w:r>
        <w:t xml:space="preserve"> to add a new Vendor Cost Matrix.</w:t>
      </w:r>
    </w:p>
    <w:p w14:paraId="27516C2C" w14:textId="77777777" w:rsidR="00DF4405" w:rsidRDefault="00DF4405" w:rsidP="00DF4405">
      <w:pPr>
        <w:pStyle w:val="Heading3"/>
      </w:pPr>
      <w:bookmarkStart w:id="392" w:name="_Toc44686657"/>
      <w:bookmarkStart w:id="393" w:name="_Toc47448426"/>
      <w:r>
        <w:t>Vend Cost: Browse Field Definitions</w:t>
      </w:r>
      <w:bookmarkEnd w:id="392"/>
      <w:bookmarkEnd w:id="393"/>
    </w:p>
    <w:p w14:paraId="04A019DB" w14:textId="77777777" w:rsidR="00262EBA" w:rsidRDefault="00262EBA" w:rsidP="00262EBA">
      <w:pPr>
        <w:pStyle w:val="Heading4"/>
      </w:pPr>
      <w:r>
        <w:t>Exact Match – Toggle Box</w:t>
      </w:r>
    </w:p>
    <w:p w14:paraId="0D0C928C" w14:textId="77777777" w:rsidR="00262EBA" w:rsidRDefault="00262EBA" w:rsidP="00262EBA">
      <w:r>
        <w:t>To inly show search matches that are an exact match to all parameters, make sure that the Exact Match toggle box is checked.</w:t>
      </w:r>
    </w:p>
    <w:p w14:paraId="4FF88DCE" w14:textId="77777777" w:rsidR="00262EBA" w:rsidRDefault="00262EBA" w:rsidP="00262EBA">
      <w:pPr>
        <w:pStyle w:val="Heading4"/>
      </w:pPr>
      <w:r>
        <w:t>Type (Choice)</w:t>
      </w:r>
    </w:p>
    <w:p w14:paraId="06E3D212" w14:textId="1BC65C66" w:rsidR="00911308" w:rsidRDefault="00911308" w:rsidP="00911308">
      <w:r>
        <w:t xml:space="preserve">To choose the preferred Material type of Raw Material vs. Finished Good (Or All), please make sure the desired option is chosen in the </w:t>
      </w:r>
      <w:r w:rsidR="009C20B0">
        <w:t>drop-down</w:t>
      </w:r>
      <w:r>
        <w:t xml:space="preserve"> menu.</w:t>
      </w:r>
    </w:p>
    <w:p w14:paraId="3E9B11E3" w14:textId="77777777" w:rsidR="00262EBA" w:rsidRDefault="00262EBA" w:rsidP="00262EBA">
      <w:pPr>
        <w:pStyle w:val="Heading4"/>
      </w:pPr>
      <w:r>
        <w:t>Item #</w:t>
      </w:r>
    </w:p>
    <w:p w14:paraId="5E0A02D6" w14:textId="77777777" w:rsidR="00262EBA" w:rsidRPr="009C233B" w:rsidRDefault="00262EBA" w:rsidP="00262EBA">
      <w:r w:rsidRPr="00F15696">
        <w:t xml:space="preserve">Enter the FG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Once the data is presented on the screen, the YELLOW column heading may be clicked to sort that specific column in ascending or descending order.</w:t>
      </w:r>
    </w:p>
    <w:p w14:paraId="411BAF9F" w14:textId="77777777" w:rsidR="00262EBA" w:rsidRDefault="00262EBA" w:rsidP="00262EBA">
      <w:pPr>
        <w:pStyle w:val="Heading4"/>
      </w:pPr>
      <w:r>
        <w:lastRenderedPageBreak/>
        <w:t>Vendor</w:t>
      </w:r>
    </w:p>
    <w:p w14:paraId="5E2D4578" w14:textId="77777777" w:rsidR="00262EBA" w:rsidRPr="009C233B" w:rsidRDefault="00262EBA" w:rsidP="00262EBA">
      <w:r w:rsidRPr="00F15696">
        <w:t xml:space="preserve">Enter the vendor number to look-up your customer or you may use the look-up </w:t>
      </w:r>
      <w:r>
        <w:rPr>
          <w:b/>
          <w:bCs/>
          <w:i/>
          <w:iCs/>
          <w:u w:val="single"/>
        </w:rPr>
        <w:t>“F1”</w:t>
      </w:r>
      <w:r w:rsidRPr="00F15696">
        <w:t xml:space="preserve"> key look-up.  A partial description may be typed into any field or data may be entered into multiple fields followed by pressing the </w:t>
      </w:r>
      <w:r>
        <w:rPr>
          <w:b/>
          <w:bCs/>
          <w:i/>
          <w:iCs/>
          <w:u w:val="single"/>
        </w:rPr>
        <w:t xml:space="preserve">“Go” </w:t>
      </w:r>
      <w:r w:rsidRPr="00F15696">
        <w:t>button to sort the fields by the criteria that was entered.   Once the data is presented on the screen, the YELLOW column heading may be clicked to sort that specific column in ascending or descending order.</w:t>
      </w:r>
    </w:p>
    <w:p w14:paraId="09CEFD37" w14:textId="77777777" w:rsidR="00262EBA" w:rsidRDefault="00262EBA" w:rsidP="00262EBA">
      <w:pPr>
        <w:pStyle w:val="Heading4"/>
      </w:pPr>
      <w:r>
        <w:t>Vendor Item</w:t>
      </w:r>
    </w:p>
    <w:p w14:paraId="64D4DAAE" w14:textId="77777777" w:rsidR="00262EBA" w:rsidRPr="009C233B" w:rsidRDefault="00262EBA" w:rsidP="00262EBA">
      <w:r>
        <w:t>Enter a vendor item number to search for.</w:t>
      </w:r>
    </w:p>
    <w:p w14:paraId="54D62BC9" w14:textId="77777777" w:rsidR="00262EBA" w:rsidRDefault="00262EBA" w:rsidP="00262EBA">
      <w:pPr>
        <w:pStyle w:val="Heading4"/>
      </w:pPr>
      <w:r>
        <w:t>Include Estimate – Toggle Box</w:t>
      </w:r>
    </w:p>
    <w:p w14:paraId="375AB169" w14:textId="77777777" w:rsidR="00262EBA" w:rsidRDefault="00262EBA" w:rsidP="00262EBA">
      <w:r>
        <w:t>To include estimates in the selection, make sure that the Include Estimate toggle box is checked.</w:t>
      </w:r>
    </w:p>
    <w:p w14:paraId="2D54D87F" w14:textId="77777777" w:rsidR="00262EBA" w:rsidRDefault="00262EBA" w:rsidP="00262EBA">
      <w:pPr>
        <w:pStyle w:val="Heading4"/>
      </w:pPr>
      <w:r>
        <w:t>Estimate #</w:t>
      </w:r>
    </w:p>
    <w:p w14:paraId="2B024153" w14:textId="77777777" w:rsidR="00262EBA" w:rsidRPr="009C233B" w:rsidRDefault="00262EBA" w:rsidP="00262EBA">
      <w:r w:rsidRPr="00F15696">
        <w:t xml:space="preserve">Enter the estimate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 xml:space="preserve">“Go” </w:t>
      </w:r>
      <w:r w:rsidRPr="00F15696">
        <w:t>button to sort the fields by the criteria that was entered. Once the data is presented on the screen, the YELLOW column heading may be clicked to sort that specific column in ascending or descending order.</w:t>
      </w:r>
    </w:p>
    <w:p w14:paraId="2AC07937" w14:textId="77777777" w:rsidR="00262EBA" w:rsidRDefault="00262EBA" w:rsidP="00262EBA">
      <w:pPr>
        <w:pStyle w:val="Heading4"/>
      </w:pPr>
      <w:r>
        <w:t>Include Expired – Toggle Box</w:t>
      </w:r>
    </w:p>
    <w:p w14:paraId="34F6F72B" w14:textId="77777777" w:rsidR="00262EBA" w:rsidRDefault="00262EBA" w:rsidP="00262EBA">
      <w:r>
        <w:t>To include expired vendor cost matrixes in the search, make sure that the Include Expired toggle box is checked.</w:t>
      </w:r>
    </w:p>
    <w:p w14:paraId="0174EB57" w14:textId="77777777" w:rsidR="00262EBA" w:rsidRDefault="00262EBA" w:rsidP="00262EBA">
      <w:pPr>
        <w:pStyle w:val="Heading4"/>
      </w:pPr>
      <w:r>
        <w:t>Include Future Effective – Toggle Box</w:t>
      </w:r>
    </w:p>
    <w:p w14:paraId="7D751D5A" w14:textId="77777777" w:rsidR="00262EBA" w:rsidRDefault="00262EBA" w:rsidP="00262EBA">
      <w:r>
        <w:t>To include vendor cost matrixes that have not yet begun in the search, make sure that the Include Future Effective toggle box is checked.</w:t>
      </w:r>
    </w:p>
    <w:p w14:paraId="37B03B4E" w14:textId="77777777" w:rsidR="00DF4405" w:rsidRDefault="00DF4405" w:rsidP="00DF4405">
      <w:pPr>
        <w:pStyle w:val="Heading3"/>
      </w:pPr>
      <w:bookmarkStart w:id="394" w:name="_Toc47448427"/>
      <w:r>
        <w:lastRenderedPageBreak/>
        <w:t>Vend Cost: Vendor Cost</w:t>
      </w:r>
      <w:bookmarkEnd w:id="394"/>
    </w:p>
    <w:p w14:paraId="7EDFE564" w14:textId="09FD6A3A" w:rsidR="00DF4405" w:rsidRPr="00C52901" w:rsidRDefault="00CC1A88" w:rsidP="00DF4405">
      <w:r>
        <w:rPr>
          <w:noProof/>
        </w:rPr>
        <w:drawing>
          <wp:inline distT="0" distB="0" distL="0" distR="0" wp14:anchorId="59E0FBE6" wp14:editId="4A7C55F3">
            <wp:extent cx="5943600" cy="4367284"/>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5270" cy="4368511"/>
                    </a:xfrm>
                    <a:prstGeom prst="rect">
                      <a:avLst/>
                    </a:prstGeom>
                  </pic:spPr>
                </pic:pic>
              </a:graphicData>
            </a:graphic>
          </wp:inline>
        </w:drawing>
      </w:r>
    </w:p>
    <w:p w14:paraId="2AA4B78E" w14:textId="77777777" w:rsidR="00833DC4" w:rsidRDefault="00833DC4" w:rsidP="00833DC4">
      <w:pPr>
        <w:pStyle w:val="Heading4"/>
      </w:pPr>
      <w:r>
        <w:t>UPDATE</w:t>
      </w:r>
    </w:p>
    <w:p w14:paraId="0C227DC8" w14:textId="55D9F98A" w:rsidR="00833DC4" w:rsidRDefault="00833DC4" w:rsidP="00833DC4">
      <w:r>
        <w:t xml:space="preserve">To change the currently selected Vendor Cost Matrix, simply click the </w:t>
      </w:r>
      <w:r>
        <w:rPr>
          <w:b/>
          <w:bCs/>
          <w:i/>
          <w:iCs/>
          <w:u w:val="single"/>
        </w:rPr>
        <w:t>“Update</w:t>
      </w:r>
      <w:r>
        <w:t xml:space="preserve">” button at the bottom of the screen.  </w:t>
      </w:r>
    </w:p>
    <w:p w14:paraId="2240282A" w14:textId="77777777" w:rsidR="00833DC4" w:rsidRDefault="00833DC4" w:rsidP="00833DC4">
      <w:pPr>
        <w:pStyle w:val="Heading4"/>
      </w:pPr>
      <w:r>
        <w:t>ADD</w:t>
      </w:r>
    </w:p>
    <w:p w14:paraId="1251AA2E" w14:textId="6F9AAE06" w:rsidR="00833DC4" w:rsidRDefault="00833DC4" w:rsidP="00833DC4">
      <w:r>
        <w:t xml:space="preserve">To add a new Vendor Cost Matrix, simply click the </w:t>
      </w:r>
      <w:r>
        <w:rPr>
          <w:b/>
          <w:bCs/>
          <w:i/>
          <w:iCs/>
          <w:u w:val="single"/>
        </w:rPr>
        <w:t xml:space="preserve">“Green + Icon” </w:t>
      </w:r>
      <w:r>
        <w:t>button at the top of the Vendor Cost Matrix screen.</w:t>
      </w:r>
    </w:p>
    <w:p w14:paraId="61FA4ECC" w14:textId="77777777" w:rsidR="00833DC4" w:rsidRPr="004477D0" w:rsidRDefault="00833DC4" w:rsidP="00833DC4">
      <w:r>
        <w:t xml:space="preserve">Alternatively, click the </w:t>
      </w:r>
      <w:r>
        <w:rPr>
          <w:b/>
          <w:bCs/>
          <w:i/>
          <w:iCs/>
          <w:u w:val="single"/>
        </w:rPr>
        <w:t>“Add”</w:t>
      </w:r>
      <w:r>
        <w:t xml:space="preserve"> button at the bottom of the screen.</w:t>
      </w:r>
    </w:p>
    <w:p w14:paraId="76C6DFB7" w14:textId="77777777" w:rsidR="00833DC4" w:rsidRDefault="00833DC4" w:rsidP="00833DC4">
      <w:pPr>
        <w:pStyle w:val="Heading4"/>
      </w:pPr>
      <w:r>
        <w:t>DELETE</w:t>
      </w:r>
    </w:p>
    <w:p w14:paraId="46815FCC" w14:textId="2022D1F8" w:rsidR="00833DC4" w:rsidRDefault="00833DC4" w:rsidP="00833DC4">
      <w:r>
        <w:t xml:space="preserve">To delete the currently selected Vendor Cost Matrix,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C44F9BC" w14:textId="77777777" w:rsidR="00833DC4" w:rsidRDefault="00833DC4" w:rsidP="00833DC4">
      <w:pPr>
        <w:pStyle w:val="Heading4"/>
      </w:pPr>
      <w:r>
        <w:t>NEXT</w:t>
      </w:r>
    </w:p>
    <w:p w14:paraId="2D2D9F54" w14:textId="37182384" w:rsidR="00833DC4" w:rsidRDefault="00833DC4" w:rsidP="00833DC4">
      <w:r>
        <w:t xml:space="preserve">Press </w:t>
      </w:r>
      <w:r w:rsidRPr="00B86B9F">
        <w:rPr>
          <w:b/>
          <w:bCs/>
          <w:i/>
          <w:iCs/>
          <w:u w:val="single"/>
        </w:rPr>
        <w:t>"N"</w:t>
      </w:r>
      <w:r>
        <w:t xml:space="preserve"> (Next) to find next Vendor Cost Matrix to view or modify. Alternatively, press the </w:t>
      </w:r>
      <w:r>
        <w:rPr>
          <w:b/>
          <w:bCs/>
          <w:i/>
          <w:iCs/>
          <w:u w:val="single"/>
        </w:rPr>
        <w:t>“Right Arrow”</w:t>
      </w:r>
      <w:r>
        <w:t xml:space="preserve"> on the screen.</w:t>
      </w:r>
    </w:p>
    <w:p w14:paraId="4A462112" w14:textId="77777777" w:rsidR="00833DC4" w:rsidRDefault="00833DC4" w:rsidP="00833DC4">
      <w:pPr>
        <w:pStyle w:val="Heading4"/>
      </w:pPr>
      <w:r>
        <w:t>PREVIOUS</w:t>
      </w:r>
    </w:p>
    <w:p w14:paraId="7F6F9B48" w14:textId="1FD5E5A5" w:rsidR="00833DC4" w:rsidRDefault="00833DC4" w:rsidP="00833DC4">
      <w:r>
        <w:t xml:space="preserve">Press </w:t>
      </w:r>
      <w:r w:rsidRPr="00B86B9F">
        <w:rPr>
          <w:b/>
          <w:bCs/>
          <w:i/>
          <w:iCs/>
          <w:u w:val="single"/>
        </w:rPr>
        <w:t>"P"</w:t>
      </w:r>
      <w:r>
        <w:t xml:space="preserve"> (Previous) to find previous Vendor Cost Matrix to view or modify.</w:t>
      </w:r>
      <w:r w:rsidRPr="00EA7FC0">
        <w:t xml:space="preserve"> </w:t>
      </w:r>
      <w:r>
        <w:t xml:space="preserve">Alternatively, press the </w:t>
      </w:r>
      <w:r>
        <w:rPr>
          <w:b/>
          <w:bCs/>
          <w:i/>
          <w:iCs/>
          <w:u w:val="single"/>
        </w:rPr>
        <w:t>“Left Arrow”</w:t>
      </w:r>
      <w:r>
        <w:t xml:space="preserve"> on the screen.</w:t>
      </w:r>
    </w:p>
    <w:p w14:paraId="4FA8D403" w14:textId="77777777" w:rsidR="00DF4405" w:rsidRDefault="00DF4405" w:rsidP="00DF4405">
      <w:pPr>
        <w:pStyle w:val="Heading3"/>
      </w:pPr>
      <w:bookmarkStart w:id="395" w:name="_Toc47448428"/>
      <w:r>
        <w:lastRenderedPageBreak/>
        <w:t>Add/Update Vendor Cost</w:t>
      </w:r>
      <w:bookmarkEnd w:id="395"/>
    </w:p>
    <w:p w14:paraId="1ADA4E16" w14:textId="6733C48B" w:rsidR="00DF4405" w:rsidRPr="00C52901" w:rsidRDefault="00CC1A88" w:rsidP="00DF4405">
      <w:r>
        <w:rPr>
          <w:noProof/>
        </w:rPr>
        <w:drawing>
          <wp:inline distT="0" distB="0" distL="0" distR="0" wp14:anchorId="48080540" wp14:editId="38876496">
            <wp:extent cx="5943600" cy="453517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4535170"/>
                    </a:xfrm>
                    <a:prstGeom prst="rect">
                      <a:avLst/>
                    </a:prstGeom>
                  </pic:spPr>
                </pic:pic>
              </a:graphicData>
            </a:graphic>
          </wp:inline>
        </w:drawing>
      </w:r>
    </w:p>
    <w:p w14:paraId="140698B3" w14:textId="77777777" w:rsidR="00833DC4" w:rsidRDefault="00833DC4" w:rsidP="00833DC4">
      <w:pPr>
        <w:pStyle w:val="Heading4"/>
      </w:pPr>
      <w:r>
        <w:t>SAVE</w:t>
      </w:r>
    </w:p>
    <w:p w14:paraId="5C1CD67B" w14:textId="4F91B20E" w:rsidR="00833DC4" w:rsidRDefault="00833DC4" w:rsidP="00833DC4">
      <w:r>
        <w:t xml:space="preserve">Click the </w:t>
      </w:r>
      <w:r>
        <w:rPr>
          <w:b/>
          <w:bCs/>
          <w:i/>
          <w:iCs/>
          <w:u w:val="single"/>
        </w:rPr>
        <w:t>“Save”</w:t>
      </w:r>
      <w:r>
        <w:t xml:space="preserve"> button to save all changes to the current Vendor Cost Matrix.</w:t>
      </w:r>
    </w:p>
    <w:p w14:paraId="595D0326" w14:textId="77777777" w:rsidR="00833DC4" w:rsidRDefault="00833DC4" w:rsidP="00833DC4">
      <w:pPr>
        <w:pStyle w:val="Heading4"/>
      </w:pPr>
      <w:r>
        <w:t>RESET</w:t>
      </w:r>
    </w:p>
    <w:p w14:paraId="604EBA2B" w14:textId="77777777" w:rsidR="00833DC4" w:rsidRPr="00096EBD" w:rsidRDefault="00833DC4" w:rsidP="00833DC4">
      <w:r>
        <w:t xml:space="preserve">Click the </w:t>
      </w:r>
      <w:r>
        <w:rPr>
          <w:b/>
          <w:bCs/>
          <w:i/>
          <w:iCs/>
          <w:u w:val="single"/>
        </w:rPr>
        <w:t>“Reset”</w:t>
      </w:r>
      <w:r>
        <w:t xml:space="preserve"> button to reset all fields to their original state.</w:t>
      </w:r>
    </w:p>
    <w:p w14:paraId="4748FD01" w14:textId="77777777" w:rsidR="00833DC4" w:rsidRDefault="00833DC4" w:rsidP="00833DC4">
      <w:pPr>
        <w:pStyle w:val="Heading4"/>
      </w:pPr>
      <w:r>
        <w:t>CANCEL</w:t>
      </w:r>
    </w:p>
    <w:p w14:paraId="561EF318" w14:textId="5B83FE06" w:rsidR="00833DC4" w:rsidRPr="00DF6BEC" w:rsidRDefault="00833DC4" w:rsidP="00833DC4">
      <w:r>
        <w:t xml:space="preserve">Click the </w:t>
      </w:r>
      <w:r>
        <w:rPr>
          <w:b/>
          <w:bCs/>
          <w:i/>
          <w:iCs/>
          <w:u w:val="single"/>
        </w:rPr>
        <w:t>“Cancel”</w:t>
      </w:r>
      <w:r>
        <w:t xml:space="preserve"> button to cancel all changes to the </w:t>
      </w:r>
      <w:r w:rsidR="00085650">
        <w:t xml:space="preserve">Vendor Cost Matrix </w:t>
      </w:r>
      <w:r>
        <w:t>without saving.</w:t>
      </w:r>
    </w:p>
    <w:p w14:paraId="35B69D36" w14:textId="77777777" w:rsidR="00833DC4" w:rsidRDefault="00833DC4" w:rsidP="00833DC4">
      <w:pPr>
        <w:pStyle w:val="Heading4"/>
      </w:pPr>
      <w:r>
        <w:t>NEXT</w:t>
      </w:r>
    </w:p>
    <w:p w14:paraId="39B9FC7B" w14:textId="4D5C482C" w:rsidR="00833DC4" w:rsidRDefault="00833DC4" w:rsidP="00833DC4">
      <w:r>
        <w:t xml:space="preserve">Press </w:t>
      </w:r>
      <w:r w:rsidRPr="00B86B9F">
        <w:rPr>
          <w:b/>
          <w:bCs/>
          <w:i/>
          <w:iCs/>
          <w:u w:val="single"/>
        </w:rPr>
        <w:t>"N"</w:t>
      </w:r>
      <w:r>
        <w:t xml:space="preserve"> (Next) to find next </w:t>
      </w:r>
      <w:r w:rsidR="00085650">
        <w:t xml:space="preserve">Vendor Cost Matrix </w:t>
      </w:r>
      <w:r>
        <w:t xml:space="preserve">to view or modify. Alternatively, press the </w:t>
      </w:r>
      <w:r>
        <w:rPr>
          <w:b/>
          <w:bCs/>
          <w:i/>
          <w:iCs/>
          <w:u w:val="single"/>
        </w:rPr>
        <w:t>“Right Arrow”</w:t>
      </w:r>
      <w:r>
        <w:t xml:space="preserve"> on the screen.</w:t>
      </w:r>
    </w:p>
    <w:p w14:paraId="2F17C8AF" w14:textId="68498D4F" w:rsidR="00833DC4" w:rsidRDefault="00833DC4" w:rsidP="00085650">
      <w:pPr>
        <w:pStyle w:val="Heading4"/>
        <w:tabs>
          <w:tab w:val="left" w:pos="3495"/>
        </w:tabs>
      </w:pPr>
      <w:r>
        <w:t>PREVIOUS</w:t>
      </w:r>
      <w:r w:rsidR="00085650">
        <w:tab/>
      </w:r>
    </w:p>
    <w:p w14:paraId="3E7ABEC9" w14:textId="11F0A412" w:rsidR="00833DC4" w:rsidRDefault="00833DC4" w:rsidP="00833DC4">
      <w:r>
        <w:t xml:space="preserve">Press </w:t>
      </w:r>
      <w:r w:rsidRPr="00B86B9F">
        <w:rPr>
          <w:b/>
          <w:bCs/>
          <w:i/>
          <w:iCs/>
          <w:u w:val="single"/>
        </w:rPr>
        <w:t>"P"</w:t>
      </w:r>
      <w:r>
        <w:t xml:space="preserve"> (Previous) to find previous </w:t>
      </w:r>
      <w:r w:rsidR="00085650">
        <w:t xml:space="preserve">Vendor Cost Matrix </w:t>
      </w:r>
      <w:r>
        <w:t>to view or modify.</w:t>
      </w:r>
      <w:r w:rsidRPr="00EA7FC0">
        <w:t xml:space="preserve"> </w:t>
      </w:r>
      <w:r>
        <w:t xml:space="preserve">Alternatively, press the </w:t>
      </w:r>
      <w:r>
        <w:rPr>
          <w:b/>
          <w:bCs/>
          <w:i/>
          <w:iCs/>
          <w:u w:val="single"/>
        </w:rPr>
        <w:t>“Left Arrow”</w:t>
      </w:r>
      <w:r>
        <w:t xml:space="preserve"> on the screen.</w:t>
      </w:r>
    </w:p>
    <w:p w14:paraId="5D7E97DA" w14:textId="77777777" w:rsidR="00DF4405" w:rsidRDefault="00DF4405" w:rsidP="00DF4405">
      <w:pPr>
        <w:pStyle w:val="Heading3"/>
      </w:pPr>
      <w:bookmarkStart w:id="396" w:name="_Toc44686660"/>
      <w:bookmarkStart w:id="397" w:name="_Toc47448429"/>
      <w:r>
        <w:lastRenderedPageBreak/>
        <w:t>Add/Update Vendor Cost Field Definitions</w:t>
      </w:r>
      <w:bookmarkEnd w:id="396"/>
      <w:bookmarkEnd w:id="397"/>
    </w:p>
    <w:p w14:paraId="78843791" w14:textId="77777777" w:rsidR="00262EBA" w:rsidRDefault="00262EBA" w:rsidP="00262EBA">
      <w:pPr>
        <w:pStyle w:val="Heading4"/>
      </w:pPr>
      <w:r>
        <w:t>Item Type (Choice)</w:t>
      </w:r>
    </w:p>
    <w:p w14:paraId="0354B056" w14:textId="77777777" w:rsidR="00262EBA" w:rsidRDefault="00262EBA" w:rsidP="00262EBA">
      <w:r>
        <w:t>To choose the preferred item type of Finished Good vs. Raw Material, please make sure the desired option is chosen from the drop down menu.</w:t>
      </w:r>
    </w:p>
    <w:p w14:paraId="62FD940E" w14:textId="77777777" w:rsidR="00262EBA" w:rsidRDefault="00262EBA" w:rsidP="00262EBA">
      <w:pPr>
        <w:pStyle w:val="Heading4"/>
      </w:pPr>
      <w:r>
        <w:t>Vendor</w:t>
      </w:r>
    </w:p>
    <w:p w14:paraId="3525BB80" w14:textId="77777777" w:rsidR="00262EBA" w:rsidRPr="00F15696" w:rsidRDefault="00262EBA" w:rsidP="00262EBA">
      <w:r>
        <w:t xml:space="preserve">Enter a valid vendor number. Alternatively, press the </w:t>
      </w:r>
      <w:r>
        <w:rPr>
          <w:b/>
          <w:bCs/>
          <w:i/>
          <w:iCs/>
          <w:u w:val="single"/>
        </w:rPr>
        <w:t>“F1”</w:t>
      </w:r>
      <w:r>
        <w:t xml:space="preserve"> key to choose a valid number from a list of available vendors.</w:t>
      </w:r>
    </w:p>
    <w:p w14:paraId="0396E2E3" w14:textId="77777777" w:rsidR="00262EBA" w:rsidRDefault="00262EBA" w:rsidP="00262EBA">
      <w:pPr>
        <w:pStyle w:val="Heading4"/>
      </w:pPr>
      <w:r>
        <w:t>Customer</w:t>
      </w:r>
    </w:p>
    <w:p w14:paraId="4E8AD995" w14:textId="77777777" w:rsidR="00262EBA" w:rsidRPr="00F15696" w:rsidRDefault="00262EBA" w:rsidP="00262EBA">
      <w:r>
        <w:t xml:space="preserve">Enter a valid customer number. Alternatively, press the </w:t>
      </w:r>
      <w:r>
        <w:rPr>
          <w:b/>
          <w:bCs/>
          <w:i/>
          <w:iCs/>
          <w:u w:val="single"/>
        </w:rPr>
        <w:t>“F1”</w:t>
      </w:r>
      <w:r>
        <w:t xml:space="preserve"> key to choose a valid number from a list of available customers.</w:t>
      </w:r>
    </w:p>
    <w:p w14:paraId="3FCA0F08" w14:textId="77777777" w:rsidR="00262EBA" w:rsidRDefault="00262EBA" w:rsidP="00262EBA">
      <w:pPr>
        <w:pStyle w:val="Heading4"/>
      </w:pPr>
      <w:r>
        <w:t>Estimate</w:t>
      </w:r>
    </w:p>
    <w:p w14:paraId="45AF80F2" w14:textId="77777777" w:rsidR="00262EBA" w:rsidRPr="00F15696" w:rsidRDefault="00262EBA" w:rsidP="00262EBA">
      <w:r>
        <w:t xml:space="preserve">Enter a valid estimate number. Alternatively, press the </w:t>
      </w:r>
      <w:r>
        <w:rPr>
          <w:b/>
          <w:bCs/>
          <w:i/>
          <w:iCs/>
          <w:u w:val="single"/>
        </w:rPr>
        <w:t>“F1”</w:t>
      </w:r>
      <w:r>
        <w:t xml:space="preserve"> key to choose a valid number from a list of available estimates.</w:t>
      </w:r>
    </w:p>
    <w:p w14:paraId="7B981281" w14:textId="77777777" w:rsidR="00262EBA" w:rsidRDefault="00262EBA" w:rsidP="00262EBA">
      <w:pPr>
        <w:pStyle w:val="Heading4"/>
      </w:pPr>
      <w:r>
        <w:t>Vend Item</w:t>
      </w:r>
    </w:p>
    <w:p w14:paraId="140ADBB2" w14:textId="77777777" w:rsidR="00262EBA" w:rsidRPr="00F15696" w:rsidRDefault="00262EBA" w:rsidP="00262EBA">
      <w:r>
        <w:t xml:space="preserve">Enter a valid vendor item number. Alternatively, press the </w:t>
      </w:r>
      <w:r>
        <w:rPr>
          <w:b/>
          <w:bCs/>
          <w:i/>
          <w:iCs/>
          <w:u w:val="single"/>
        </w:rPr>
        <w:t>“F1”</w:t>
      </w:r>
      <w:r>
        <w:t xml:space="preserve"> key to choose a valid number from a list of available vendor items.</w:t>
      </w:r>
    </w:p>
    <w:p w14:paraId="7F9B06D0" w14:textId="77777777" w:rsidR="00262EBA" w:rsidRDefault="00262EBA" w:rsidP="00262EBA">
      <w:pPr>
        <w:pStyle w:val="Heading4"/>
      </w:pPr>
      <w:r>
        <w:t>Effective Date</w:t>
      </w:r>
    </w:p>
    <w:p w14:paraId="796160E1" w14:textId="77777777" w:rsidR="00262EBA" w:rsidRPr="009C233B" w:rsidRDefault="00262EBA" w:rsidP="00262EBA">
      <w:r>
        <w:t>Enter the first date on which this Vendor Cost Matrix will go into effect.</w:t>
      </w:r>
    </w:p>
    <w:p w14:paraId="27CE99BE" w14:textId="77777777" w:rsidR="00262EBA" w:rsidRDefault="00262EBA" w:rsidP="00262EBA">
      <w:pPr>
        <w:pStyle w:val="Heading4"/>
      </w:pPr>
      <w:r>
        <w:t>Expires Date</w:t>
      </w:r>
    </w:p>
    <w:p w14:paraId="3BECC732" w14:textId="77777777" w:rsidR="00262EBA" w:rsidRPr="009C233B" w:rsidRDefault="00262EBA" w:rsidP="00262EBA">
      <w:r>
        <w:t>Enter the date on which this Vendor Cost Matrix will expire.</w:t>
      </w:r>
    </w:p>
    <w:p w14:paraId="05A29359" w14:textId="77777777" w:rsidR="00262EBA" w:rsidRDefault="00262EBA" w:rsidP="00262EBA">
      <w:pPr>
        <w:pStyle w:val="Heading4"/>
      </w:pPr>
      <w:r>
        <w:t>Created Date</w:t>
      </w:r>
    </w:p>
    <w:p w14:paraId="48FB6A10" w14:textId="77777777" w:rsidR="00262EBA" w:rsidRPr="009C233B" w:rsidRDefault="00262EBA" w:rsidP="00262EBA">
      <w:r>
        <w:t>The original date that this Vendor Cost Matrix was created. This is defined by the system and cannot be modified.</w:t>
      </w:r>
    </w:p>
    <w:p w14:paraId="7020D282" w14:textId="77777777" w:rsidR="00262EBA" w:rsidRDefault="00262EBA" w:rsidP="00262EBA">
      <w:pPr>
        <w:pStyle w:val="Heading4"/>
      </w:pPr>
      <w:r>
        <w:t>Created By</w:t>
      </w:r>
    </w:p>
    <w:p w14:paraId="3638B83E" w14:textId="77777777" w:rsidR="00262EBA" w:rsidRPr="009C233B" w:rsidRDefault="00262EBA" w:rsidP="00262EBA">
      <w:r>
        <w:t>The original user that created this Vendor Cost Matrix. This is defined by the system and cannot be modified.</w:t>
      </w:r>
    </w:p>
    <w:p w14:paraId="3900F578" w14:textId="77777777" w:rsidR="00262EBA" w:rsidRDefault="00262EBA" w:rsidP="00262EBA">
      <w:pPr>
        <w:pStyle w:val="Heading4"/>
      </w:pPr>
      <w:r>
        <w:t>Updated Date</w:t>
      </w:r>
    </w:p>
    <w:p w14:paraId="74D5D95A" w14:textId="77777777" w:rsidR="00262EBA" w:rsidRPr="009C233B" w:rsidRDefault="00262EBA" w:rsidP="00262EBA">
      <w:r>
        <w:t>The username of the last user to make changes to this Vendor Cost Matrix. This is defined by the system and cannot be modified.</w:t>
      </w:r>
    </w:p>
    <w:p w14:paraId="4B004CF4" w14:textId="77777777" w:rsidR="00262EBA" w:rsidRDefault="00262EBA" w:rsidP="00262EBA">
      <w:pPr>
        <w:pStyle w:val="Heading4"/>
      </w:pPr>
      <w:r>
        <w:t>Updated By</w:t>
      </w:r>
    </w:p>
    <w:p w14:paraId="6594FED6" w14:textId="77777777" w:rsidR="00262EBA" w:rsidRPr="009C233B" w:rsidRDefault="00262EBA" w:rsidP="00262EBA">
      <w:r>
        <w:t>The date that this Vendor Cost Matrix was last updated. This is defined by the system and cannot be modified.</w:t>
      </w:r>
    </w:p>
    <w:p w14:paraId="7C0A721C" w14:textId="77777777" w:rsidR="00DF4405" w:rsidRDefault="00DF4405" w:rsidP="00DF4405">
      <w:pPr>
        <w:pStyle w:val="Heading3"/>
      </w:pPr>
      <w:bookmarkStart w:id="398" w:name="_Toc47448430"/>
      <w:r>
        <w:lastRenderedPageBreak/>
        <w:t>Vend Cost: Vendor Cost: Cost Levels</w:t>
      </w:r>
      <w:bookmarkEnd w:id="398"/>
    </w:p>
    <w:p w14:paraId="37C89734" w14:textId="3C889C1F" w:rsidR="00DF4405" w:rsidRPr="00DF4405" w:rsidRDefault="00CC1A88" w:rsidP="00DF4405">
      <w:r>
        <w:rPr>
          <w:noProof/>
        </w:rPr>
        <w:drawing>
          <wp:inline distT="0" distB="0" distL="0" distR="0" wp14:anchorId="5FDA21E2" wp14:editId="4E52C606">
            <wp:extent cx="4629150" cy="31718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629150" cy="3171825"/>
                    </a:xfrm>
                    <a:prstGeom prst="rect">
                      <a:avLst/>
                    </a:prstGeom>
                  </pic:spPr>
                </pic:pic>
              </a:graphicData>
            </a:graphic>
          </wp:inline>
        </w:drawing>
      </w:r>
    </w:p>
    <w:p w14:paraId="255D899F" w14:textId="4B29C90A" w:rsidR="00DF4405" w:rsidRDefault="00DF4405" w:rsidP="00DF4405">
      <w:pPr>
        <w:pStyle w:val="Heading4"/>
      </w:pPr>
      <w:r>
        <w:t>VIEW (Cost Level)</w:t>
      </w:r>
    </w:p>
    <w:p w14:paraId="125F5181" w14:textId="6D389BFB" w:rsidR="00085650" w:rsidRPr="00941382" w:rsidRDefault="00085650" w:rsidP="00085650">
      <w:r>
        <w:t xml:space="preserve">Click the </w:t>
      </w:r>
      <w:r>
        <w:rPr>
          <w:b/>
          <w:bCs/>
          <w:i/>
          <w:iCs/>
          <w:u w:val="single"/>
        </w:rPr>
        <w:t>“View”</w:t>
      </w:r>
      <w:r>
        <w:t xml:space="preserve"> button to view detailed information about the currently selected Cost Level.</w:t>
      </w:r>
    </w:p>
    <w:p w14:paraId="1075698A" w14:textId="636D58C9" w:rsidR="00DF4405" w:rsidRDefault="00DF4405" w:rsidP="00DF4405">
      <w:pPr>
        <w:pStyle w:val="Heading4"/>
      </w:pPr>
      <w:r>
        <w:t>UPDATE (Cost Level)</w:t>
      </w:r>
    </w:p>
    <w:p w14:paraId="4D87B601" w14:textId="46167F52" w:rsidR="00085650" w:rsidRDefault="00085650" w:rsidP="00085650">
      <w:r>
        <w:t xml:space="preserve">To change the currently selected Cost Level, simply click the </w:t>
      </w:r>
      <w:r>
        <w:rPr>
          <w:b/>
          <w:bCs/>
          <w:i/>
          <w:iCs/>
          <w:u w:val="single"/>
        </w:rPr>
        <w:t>“Update</w:t>
      </w:r>
      <w:r>
        <w:t xml:space="preserve">” button at the bottom of the screen.  </w:t>
      </w:r>
    </w:p>
    <w:p w14:paraId="035E7F45" w14:textId="50689731" w:rsidR="00DF4405" w:rsidRDefault="00DF4405" w:rsidP="00DF4405">
      <w:pPr>
        <w:pStyle w:val="Heading4"/>
      </w:pPr>
      <w:r>
        <w:t>ADD (Cost Level)</w:t>
      </w:r>
    </w:p>
    <w:p w14:paraId="10E7FECE" w14:textId="2EADBABC" w:rsidR="00085650" w:rsidRPr="00E64A2B" w:rsidRDefault="00085650" w:rsidP="00085650">
      <w:r>
        <w:t xml:space="preserve">Click the </w:t>
      </w:r>
      <w:r>
        <w:rPr>
          <w:b/>
          <w:bCs/>
          <w:i/>
          <w:iCs/>
          <w:u w:val="single"/>
        </w:rPr>
        <w:t>“Add”</w:t>
      </w:r>
      <w:r>
        <w:t xml:space="preserve"> button</w:t>
      </w:r>
      <w:r w:rsidRPr="00167C88">
        <w:t xml:space="preserve"> </w:t>
      </w:r>
      <w:r>
        <w:t>at the bottom of the screen to add a new Cost Level.</w:t>
      </w:r>
    </w:p>
    <w:p w14:paraId="5B452D04" w14:textId="75BC25D4" w:rsidR="00DF4405" w:rsidRDefault="00DF4405" w:rsidP="00DF4405">
      <w:pPr>
        <w:pStyle w:val="Heading4"/>
      </w:pPr>
      <w:r>
        <w:t>COPY (Cost Level)</w:t>
      </w:r>
    </w:p>
    <w:p w14:paraId="4E7D97FB" w14:textId="3A82D755" w:rsidR="00085650" w:rsidRPr="00F132A9" w:rsidRDefault="00085650" w:rsidP="00085650">
      <w:r>
        <w:t xml:space="preserve">Click the </w:t>
      </w:r>
      <w:r>
        <w:rPr>
          <w:b/>
          <w:bCs/>
          <w:i/>
          <w:iCs/>
          <w:u w:val="single"/>
        </w:rPr>
        <w:t>“Copy”</w:t>
      </w:r>
      <w:r>
        <w:t xml:space="preserve"> button to copy information from the currently selected Cost Level.</w:t>
      </w:r>
    </w:p>
    <w:p w14:paraId="07DCE014" w14:textId="13DD05DE" w:rsidR="00DF4405" w:rsidRDefault="00DF4405" w:rsidP="00DF4405">
      <w:pPr>
        <w:pStyle w:val="Heading4"/>
      </w:pPr>
      <w:r>
        <w:t>DELETE (Cost Level)</w:t>
      </w:r>
    </w:p>
    <w:p w14:paraId="2132043F" w14:textId="3213D2AE" w:rsidR="00085650" w:rsidRDefault="00085650" w:rsidP="00085650">
      <w:r>
        <w:t xml:space="preserve">To delete the currently selected Cost Level,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F8D08C7" w14:textId="77777777" w:rsidR="00DF4405" w:rsidRDefault="00DF4405" w:rsidP="00DF4405">
      <w:pPr>
        <w:pStyle w:val="Heading4"/>
      </w:pPr>
      <w:r>
        <w:t>UPDATE ADD MULTIPLE (Cost Level)</w:t>
      </w:r>
    </w:p>
    <w:p w14:paraId="209685E6" w14:textId="087E8858" w:rsidR="00DF4405" w:rsidRPr="00911308" w:rsidRDefault="00911308" w:rsidP="00DF4405">
      <w:r>
        <w:t xml:space="preserve">Click the </w:t>
      </w:r>
      <w:r>
        <w:rPr>
          <w:b/>
          <w:bCs/>
          <w:i/>
          <w:iCs/>
          <w:u w:val="single"/>
        </w:rPr>
        <w:t>“Update Add Multiple</w:t>
      </w:r>
      <w:r>
        <w:t>” button to add multiple cost levels to this Vendor Cost Matrix.</w:t>
      </w:r>
    </w:p>
    <w:p w14:paraId="499B8698" w14:textId="77777777" w:rsidR="00DF4405" w:rsidRDefault="00DF4405" w:rsidP="00DF4405">
      <w:pPr>
        <w:pStyle w:val="Heading3"/>
      </w:pPr>
      <w:bookmarkStart w:id="399" w:name="_Toc47448431"/>
      <w:r>
        <w:lastRenderedPageBreak/>
        <w:t>Update/Add Cost Levels</w:t>
      </w:r>
      <w:bookmarkEnd w:id="399"/>
    </w:p>
    <w:p w14:paraId="6E875E57" w14:textId="6541BF55" w:rsidR="00DF4405" w:rsidRDefault="00CC1A88" w:rsidP="00DF4405">
      <w:r>
        <w:rPr>
          <w:noProof/>
        </w:rPr>
        <w:drawing>
          <wp:inline distT="0" distB="0" distL="0" distR="0" wp14:anchorId="26560110" wp14:editId="4C738CD7">
            <wp:extent cx="2847975" cy="25146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847975" cy="2514600"/>
                    </a:xfrm>
                    <a:prstGeom prst="rect">
                      <a:avLst/>
                    </a:prstGeom>
                  </pic:spPr>
                </pic:pic>
              </a:graphicData>
            </a:graphic>
          </wp:inline>
        </w:drawing>
      </w:r>
    </w:p>
    <w:p w14:paraId="218CB4F7" w14:textId="77777777" w:rsidR="00085650" w:rsidRDefault="00085650" w:rsidP="00085650">
      <w:pPr>
        <w:pStyle w:val="Heading4"/>
      </w:pPr>
      <w:r>
        <w:t>SAVE</w:t>
      </w:r>
    </w:p>
    <w:p w14:paraId="2E072B3E" w14:textId="4022DAA9" w:rsidR="00085650" w:rsidRPr="00BC1FC0" w:rsidRDefault="00085650" w:rsidP="00085650">
      <w:r>
        <w:t xml:space="preserve">Click the </w:t>
      </w:r>
      <w:r>
        <w:rPr>
          <w:b/>
          <w:bCs/>
          <w:i/>
          <w:iCs/>
          <w:u w:val="single"/>
        </w:rPr>
        <w:t>“Floppy Disc Icon”</w:t>
      </w:r>
      <w:r>
        <w:t xml:space="preserve"> to save all changes to the Cost Level screen.</w:t>
      </w:r>
    </w:p>
    <w:p w14:paraId="6412B640" w14:textId="77777777" w:rsidR="00085650" w:rsidRDefault="00085650" w:rsidP="00085650">
      <w:pPr>
        <w:pStyle w:val="Heading4"/>
      </w:pPr>
      <w:r>
        <w:t>EXIT</w:t>
      </w:r>
    </w:p>
    <w:p w14:paraId="3CE68F17" w14:textId="62BE7D31" w:rsidR="00085650" w:rsidRPr="00BC1FC0" w:rsidRDefault="00085650" w:rsidP="00085650">
      <w:r>
        <w:t xml:space="preserve">Click the </w:t>
      </w:r>
      <w:r>
        <w:rPr>
          <w:b/>
          <w:bCs/>
          <w:i/>
          <w:iCs/>
          <w:u w:val="single"/>
        </w:rPr>
        <w:t>“Exit Door Icon”</w:t>
      </w:r>
      <w:r>
        <w:t xml:space="preserve"> to exit the Cost Level popup screen.</w:t>
      </w:r>
    </w:p>
    <w:p w14:paraId="60ED3983" w14:textId="77777777" w:rsidR="00911308" w:rsidRDefault="00911308" w:rsidP="00911308">
      <w:pPr>
        <w:pStyle w:val="Heading3"/>
      </w:pPr>
      <w:bookmarkStart w:id="400" w:name="_Toc47448432"/>
      <w:r>
        <w:lastRenderedPageBreak/>
        <w:t>Update/Add Multiple Vendor Cost Levels</w:t>
      </w:r>
      <w:bookmarkEnd w:id="400"/>
    </w:p>
    <w:p w14:paraId="07C45273" w14:textId="77777777" w:rsidR="00911308" w:rsidRDefault="00911308" w:rsidP="00911308">
      <w:r>
        <w:rPr>
          <w:noProof/>
        </w:rPr>
        <w:drawing>
          <wp:inline distT="0" distB="0" distL="0" distR="0" wp14:anchorId="1F91939B" wp14:editId="2ED859CE">
            <wp:extent cx="5943600" cy="514413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5144135"/>
                    </a:xfrm>
                    <a:prstGeom prst="rect">
                      <a:avLst/>
                    </a:prstGeom>
                  </pic:spPr>
                </pic:pic>
              </a:graphicData>
            </a:graphic>
          </wp:inline>
        </w:drawing>
      </w:r>
    </w:p>
    <w:p w14:paraId="553978D6" w14:textId="77777777" w:rsidR="00911308" w:rsidRDefault="00911308" w:rsidP="00911308">
      <w:pPr>
        <w:pStyle w:val="Heading4"/>
      </w:pPr>
      <w:r>
        <w:t>SAVE</w:t>
      </w:r>
    </w:p>
    <w:p w14:paraId="18DD8695" w14:textId="77777777" w:rsidR="00911308" w:rsidRPr="00BC1FC0" w:rsidRDefault="00911308" w:rsidP="00911308">
      <w:r>
        <w:t xml:space="preserve">Click the </w:t>
      </w:r>
      <w:r>
        <w:rPr>
          <w:b/>
          <w:bCs/>
          <w:i/>
          <w:iCs/>
          <w:u w:val="single"/>
        </w:rPr>
        <w:t>“Floppy Disc Icon”</w:t>
      </w:r>
      <w:r>
        <w:t xml:space="preserve"> to save all changes to the Multiple Vendor Cost Level screen.</w:t>
      </w:r>
    </w:p>
    <w:p w14:paraId="0580B7A2" w14:textId="77777777" w:rsidR="00911308" w:rsidRDefault="00911308" w:rsidP="00911308">
      <w:pPr>
        <w:pStyle w:val="Heading4"/>
      </w:pPr>
      <w:r>
        <w:t>EXIT</w:t>
      </w:r>
    </w:p>
    <w:p w14:paraId="3611697D" w14:textId="1EFA1E73" w:rsidR="00911308" w:rsidRDefault="00911308" w:rsidP="00911308">
      <w:r>
        <w:t xml:space="preserve">Click the </w:t>
      </w:r>
      <w:r>
        <w:rPr>
          <w:b/>
          <w:bCs/>
          <w:i/>
          <w:iCs/>
          <w:u w:val="single"/>
        </w:rPr>
        <w:t>“Exit Door Icon”</w:t>
      </w:r>
      <w:r>
        <w:t xml:space="preserve"> to exit the Multiple Vendor Cost Level popup screen.</w:t>
      </w:r>
    </w:p>
    <w:p w14:paraId="7C6EED14" w14:textId="468A0729" w:rsidR="009C20B0" w:rsidRDefault="009C20B0" w:rsidP="00911308"/>
    <w:p w14:paraId="38418324" w14:textId="56C83A6D" w:rsidR="009C20B0" w:rsidRDefault="009C20B0" w:rsidP="00911308"/>
    <w:p w14:paraId="5A765CB6" w14:textId="5D6E0C98" w:rsidR="009C20B0" w:rsidRDefault="009C20B0" w:rsidP="00911308"/>
    <w:p w14:paraId="61E60573" w14:textId="77777777" w:rsidR="009C20B0" w:rsidRPr="00BC1FC0" w:rsidRDefault="009C20B0" w:rsidP="00911308"/>
    <w:p w14:paraId="35D4D15F" w14:textId="77777777" w:rsidR="007B0B58" w:rsidRDefault="007B0B58" w:rsidP="007B0B58">
      <w:pPr>
        <w:pStyle w:val="Heading3"/>
      </w:pPr>
      <w:bookmarkStart w:id="401" w:name="_Toc44686664"/>
      <w:bookmarkStart w:id="402" w:name="_Toc47448433"/>
      <w:r>
        <w:lastRenderedPageBreak/>
        <w:t>Update/Add Cost Levels Field Definitions</w:t>
      </w:r>
      <w:bookmarkEnd w:id="401"/>
      <w:bookmarkEnd w:id="402"/>
    </w:p>
    <w:p w14:paraId="4070F15E" w14:textId="77777777" w:rsidR="007B0B58" w:rsidRDefault="007B0B58" w:rsidP="007B0B58">
      <w:pPr>
        <w:pStyle w:val="Heading4"/>
      </w:pPr>
      <w:r>
        <w:t>Cost and Quantity UOM</w:t>
      </w:r>
    </w:p>
    <w:p w14:paraId="47E88468" w14:textId="77777777" w:rsidR="007B0B58" w:rsidRDefault="007B0B58" w:rsidP="007B0B58">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3E2C5AC7" w14:textId="77777777" w:rsidR="007B0B58" w:rsidRDefault="007B0B58" w:rsidP="007B0B58">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7B0B58" w14:paraId="45BF6DC7" w14:textId="77777777" w:rsidTr="00276275">
        <w:trPr>
          <w:trHeight w:val="359"/>
        </w:trPr>
        <w:tc>
          <w:tcPr>
            <w:tcW w:w="540" w:type="dxa"/>
          </w:tcPr>
          <w:p w14:paraId="46A36BB2" w14:textId="77777777" w:rsidR="007B0B58" w:rsidRDefault="007B0B58" w:rsidP="00276275">
            <w:r>
              <w:t>C</w:t>
            </w:r>
          </w:p>
        </w:tc>
        <w:tc>
          <w:tcPr>
            <w:tcW w:w="8810" w:type="dxa"/>
          </w:tcPr>
          <w:p w14:paraId="0667589F" w14:textId="77777777" w:rsidR="007B0B58" w:rsidRDefault="007B0B58" w:rsidP="00276275">
            <w:r>
              <w:t>Per Hundred</w:t>
            </w:r>
          </w:p>
        </w:tc>
      </w:tr>
      <w:tr w:rsidR="007B0B58" w14:paraId="0924608D" w14:textId="77777777" w:rsidTr="00276275">
        <w:trPr>
          <w:trHeight w:val="350"/>
        </w:trPr>
        <w:tc>
          <w:tcPr>
            <w:tcW w:w="540" w:type="dxa"/>
          </w:tcPr>
          <w:p w14:paraId="5BE356F7" w14:textId="77777777" w:rsidR="007B0B58" w:rsidRDefault="007B0B58" w:rsidP="00276275">
            <w:r>
              <w:t>CS</w:t>
            </w:r>
          </w:p>
        </w:tc>
        <w:tc>
          <w:tcPr>
            <w:tcW w:w="8810" w:type="dxa"/>
          </w:tcPr>
          <w:p w14:paraId="3B8C1C3F" w14:textId="77777777" w:rsidR="007B0B58" w:rsidRDefault="007B0B58" w:rsidP="00276275">
            <w:r>
              <w:t>Per Case</w:t>
            </w:r>
          </w:p>
        </w:tc>
      </w:tr>
      <w:tr w:rsidR="007B0B58" w14:paraId="43B62137" w14:textId="77777777" w:rsidTr="00276275">
        <w:trPr>
          <w:trHeight w:val="350"/>
        </w:trPr>
        <w:tc>
          <w:tcPr>
            <w:tcW w:w="540" w:type="dxa"/>
          </w:tcPr>
          <w:p w14:paraId="5398B586" w14:textId="77777777" w:rsidR="007B0B58" w:rsidRDefault="007B0B58" w:rsidP="00276275">
            <w:r>
              <w:t>EA</w:t>
            </w:r>
          </w:p>
        </w:tc>
        <w:tc>
          <w:tcPr>
            <w:tcW w:w="8810" w:type="dxa"/>
          </w:tcPr>
          <w:p w14:paraId="2478A747" w14:textId="77777777" w:rsidR="007B0B58" w:rsidRDefault="007B0B58" w:rsidP="00276275">
            <w:r>
              <w:t>Per Each</w:t>
            </w:r>
          </w:p>
        </w:tc>
      </w:tr>
      <w:tr w:rsidR="007B0B58" w14:paraId="477D92B1" w14:textId="77777777" w:rsidTr="00276275">
        <w:trPr>
          <w:trHeight w:val="350"/>
        </w:trPr>
        <w:tc>
          <w:tcPr>
            <w:tcW w:w="540" w:type="dxa"/>
          </w:tcPr>
          <w:p w14:paraId="3D250D54" w14:textId="77777777" w:rsidR="007B0B58" w:rsidRDefault="007B0B58" w:rsidP="00276275">
            <w:r>
              <w:t>L</w:t>
            </w:r>
          </w:p>
        </w:tc>
        <w:tc>
          <w:tcPr>
            <w:tcW w:w="8810" w:type="dxa"/>
          </w:tcPr>
          <w:p w14:paraId="517D1AE5" w14:textId="77777777" w:rsidR="007B0B58" w:rsidRDefault="007B0B58" w:rsidP="00276275">
            <w:r>
              <w:t>Per Lot</w:t>
            </w:r>
          </w:p>
        </w:tc>
      </w:tr>
      <w:tr w:rsidR="007B0B58" w14:paraId="64C450C6" w14:textId="77777777" w:rsidTr="00276275">
        <w:trPr>
          <w:trHeight w:val="350"/>
        </w:trPr>
        <w:tc>
          <w:tcPr>
            <w:tcW w:w="540" w:type="dxa"/>
          </w:tcPr>
          <w:p w14:paraId="37715F6D" w14:textId="77777777" w:rsidR="007B0B58" w:rsidRDefault="007B0B58" w:rsidP="00276275">
            <w:r>
              <w:t>M</w:t>
            </w:r>
          </w:p>
        </w:tc>
        <w:tc>
          <w:tcPr>
            <w:tcW w:w="8810" w:type="dxa"/>
          </w:tcPr>
          <w:p w14:paraId="1366AB3F" w14:textId="77777777" w:rsidR="007B0B58" w:rsidRDefault="007B0B58" w:rsidP="00276275">
            <w:r>
              <w:t>Per Thousand</w:t>
            </w:r>
          </w:p>
        </w:tc>
      </w:tr>
    </w:tbl>
    <w:p w14:paraId="5A5BA14E" w14:textId="77777777" w:rsidR="007B0B58" w:rsidRDefault="007B0B58" w:rsidP="007B0B58">
      <w:pPr>
        <w:pStyle w:val="Heading4"/>
      </w:pPr>
      <w:r>
        <w:t>Quantity Up-To</w:t>
      </w:r>
    </w:p>
    <w:p w14:paraId="08482453" w14:textId="77777777" w:rsidR="007B0B58" w:rsidRPr="009C233B" w:rsidRDefault="007B0B58" w:rsidP="007B0B58">
      <w:r>
        <w:t>Enter the highest quantity that this item can have.</w:t>
      </w:r>
    </w:p>
    <w:p w14:paraId="52A648B6" w14:textId="77777777" w:rsidR="007B0B58" w:rsidRDefault="007B0B58" w:rsidP="007B0B58">
      <w:pPr>
        <w:pStyle w:val="Heading4"/>
      </w:pPr>
      <w:r>
        <w:t>Cost Per</w:t>
      </w:r>
    </w:p>
    <w:p w14:paraId="50404FAC" w14:textId="77777777" w:rsidR="007B0B58" w:rsidRPr="009C233B" w:rsidRDefault="007B0B58" w:rsidP="007B0B58">
      <w:r>
        <w:t>Enter the cost per item.</w:t>
      </w:r>
    </w:p>
    <w:p w14:paraId="4E3D665B" w14:textId="77777777" w:rsidR="007B0B58" w:rsidRDefault="007B0B58" w:rsidP="007B0B58">
      <w:pPr>
        <w:pStyle w:val="Heading4"/>
      </w:pPr>
      <w:r>
        <w:t>Setup</w:t>
      </w:r>
    </w:p>
    <w:p w14:paraId="248C87FA" w14:textId="77777777" w:rsidR="007B0B58" w:rsidRPr="009C233B" w:rsidRDefault="007B0B58" w:rsidP="007B0B58">
      <w:r>
        <w:t>Enter the set cost for this item.</w:t>
      </w:r>
    </w:p>
    <w:p w14:paraId="3E495045" w14:textId="77777777" w:rsidR="007B0B58" w:rsidRDefault="007B0B58" w:rsidP="007B0B58">
      <w:pPr>
        <w:pStyle w:val="Heading4"/>
      </w:pPr>
      <w:r>
        <w:t>Deviation</w:t>
      </w:r>
    </w:p>
    <w:p w14:paraId="1D9947BA" w14:textId="77777777" w:rsidR="007B0B58" w:rsidRPr="009C233B" w:rsidRDefault="007B0B58" w:rsidP="007B0B58">
      <w:r>
        <w:t>Enter the Deviation for this item.</w:t>
      </w:r>
    </w:p>
    <w:p w14:paraId="1C616A30" w14:textId="77777777" w:rsidR="007B0B58" w:rsidRDefault="007B0B58" w:rsidP="007B0B58">
      <w:pPr>
        <w:pStyle w:val="Heading4"/>
      </w:pPr>
      <w:r>
        <w:t>Lead Time</w:t>
      </w:r>
    </w:p>
    <w:p w14:paraId="60336F14" w14:textId="77777777" w:rsidR="007B0B58" w:rsidRPr="009C233B" w:rsidRDefault="007B0B58" w:rsidP="007B0B58">
      <w:r>
        <w:t>Enter the Lead Time for this item.</w:t>
      </w:r>
    </w:p>
    <w:p w14:paraId="30394296" w14:textId="77777777" w:rsidR="007B0B58" w:rsidRDefault="007B0B58" w:rsidP="007B0B58">
      <w:pPr>
        <w:pStyle w:val="Heading4"/>
      </w:pPr>
      <w:r>
        <w:t>Use for Best Cost – Toggle Box</w:t>
      </w:r>
    </w:p>
    <w:p w14:paraId="1FBC32AF" w14:textId="77777777" w:rsidR="007B0B58" w:rsidRDefault="007B0B58" w:rsidP="007B0B58">
      <w:r>
        <w:t>To use this cost level as the best cost for items, make sure that the Use for Best Cost toggle box is checked.</w:t>
      </w:r>
    </w:p>
    <w:p w14:paraId="4672D4F5" w14:textId="77777777" w:rsidR="00DF4405" w:rsidRDefault="00DF4405" w:rsidP="00DF4405">
      <w:pPr>
        <w:pStyle w:val="Heading3"/>
      </w:pPr>
      <w:bookmarkStart w:id="403" w:name="_Toc47448434"/>
      <w:r>
        <w:lastRenderedPageBreak/>
        <w:t>Vend Cost: Restrictions</w:t>
      </w:r>
      <w:bookmarkEnd w:id="403"/>
    </w:p>
    <w:p w14:paraId="3E608C74" w14:textId="1D955378" w:rsidR="00DF4405" w:rsidRPr="00C52901" w:rsidRDefault="00CC1A88" w:rsidP="00DF4405">
      <w:r>
        <w:rPr>
          <w:noProof/>
        </w:rPr>
        <w:drawing>
          <wp:inline distT="0" distB="0" distL="0" distR="0" wp14:anchorId="04AFEA01" wp14:editId="636A0A2F">
            <wp:extent cx="5943600" cy="461581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4615815"/>
                    </a:xfrm>
                    <a:prstGeom prst="rect">
                      <a:avLst/>
                    </a:prstGeom>
                  </pic:spPr>
                </pic:pic>
              </a:graphicData>
            </a:graphic>
          </wp:inline>
        </w:drawing>
      </w:r>
    </w:p>
    <w:p w14:paraId="18F902A1" w14:textId="77777777" w:rsidR="00DF4405" w:rsidRDefault="00DF4405" w:rsidP="00DF4405">
      <w:pPr>
        <w:pStyle w:val="Heading4"/>
      </w:pPr>
      <w:r>
        <w:t>UPDATE</w:t>
      </w:r>
    </w:p>
    <w:p w14:paraId="0A887D9F" w14:textId="0A1925C2" w:rsidR="00085650" w:rsidRDefault="00085650" w:rsidP="00085650">
      <w:r>
        <w:t xml:space="preserve">To change the currently selected Restriction, simply click the </w:t>
      </w:r>
      <w:r>
        <w:rPr>
          <w:b/>
          <w:bCs/>
          <w:i/>
          <w:iCs/>
          <w:u w:val="single"/>
        </w:rPr>
        <w:t>“Update</w:t>
      </w:r>
      <w:r>
        <w:t xml:space="preserve">” button at the bottom of the screen.  </w:t>
      </w:r>
    </w:p>
    <w:p w14:paraId="5EFDCD1C" w14:textId="77777777" w:rsidR="00DF4405" w:rsidRDefault="00DF4405" w:rsidP="00DF4405">
      <w:pPr>
        <w:pStyle w:val="Heading3"/>
      </w:pPr>
      <w:bookmarkStart w:id="404" w:name="_Toc47448435"/>
      <w:r>
        <w:lastRenderedPageBreak/>
        <w:t>Update Restrictions</w:t>
      </w:r>
      <w:bookmarkEnd w:id="404"/>
    </w:p>
    <w:p w14:paraId="49B281B7" w14:textId="231DCEFF" w:rsidR="00DF4405" w:rsidRPr="00C52901" w:rsidRDefault="00CC1A88" w:rsidP="00DF4405">
      <w:r>
        <w:rPr>
          <w:noProof/>
        </w:rPr>
        <w:drawing>
          <wp:inline distT="0" distB="0" distL="0" distR="0" wp14:anchorId="499ACD13" wp14:editId="301E35CD">
            <wp:extent cx="5943600" cy="45415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4541520"/>
                    </a:xfrm>
                    <a:prstGeom prst="rect">
                      <a:avLst/>
                    </a:prstGeom>
                  </pic:spPr>
                </pic:pic>
              </a:graphicData>
            </a:graphic>
          </wp:inline>
        </w:drawing>
      </w:r>
    </w:p>
    <w:p w14:paraId="60271B73" w14:textId="12EC74E5" w:rsidR="00DF4405" w:rsidRDefault="00DF4405" w:rsidP="00DF4405">
      <w:pPr>
        <w:pStyle w:val="Heading4"/>
      </w:pPr>
      <w:r>
        <w:t>SAVE</w:t>
      </w:r>
    </w:p>
    <w:p w14:paraId="485161CB" w14:textId="133F5CA2" w:rsidR="00085650" w:rsidRDefault="00085650" w:rsidP="00085650">
      <w:r>
        <w:t xml:space="preserve">Click the </w:t>
      </w:r>
      <w:r>
        <w:rPr>
          <w:b/>
          <w:bCs/>
          <w:i/>
          <w:iCs/>
          <w:u w:val="single"/>
        </w:rPr>
        <w:t>“Save”</w:t>
      </w:r>
      <w:r>
        <w:t xml:space="preserve"> button to save all changes to the current Restriction.</w:t>
      </w:r>
    </w:p>
    <w:p w14:paraId="5755000A" w14:textId="77777777" w:rsidR="00DF4405" w:rsidRDefault="00DF4405" w:rsidP="00DF4405">
      <w:pPr>
        <w:pStyle w:val="Heading4"/>
      </w:pPr>
      <w:r>
        <w:t>CANCEL</w:t>
      </w:r>
    </w:p>
    <w:p w14:paraId="507D8F1E" w14:textId="261EFB9B" w:rsidR="00085650" w:rsidRDefault="00085650" w:rsidP="00085650">
      <w:r>
        <w:t xml:space="preserve">Click the </w:t>
      </w:r>
      <w:r>
        <w:rPr>
          <w:b/>
          <w:bCs/>
          <w:i/>
          <w:iCs/>
          <w:u w:val="single"/>
        </w:rPr>
        <w:t>“Cancel”</w:t>
      </w:r>
      <w:r>
        <w:t xml:space="preserve"> button to cancel all changes to the Restriction without saving.</w:t>
      </w:r>
    </w:p>
    <w:p w14:paraId="0DA72A46" w14:textId="20413807" w:rsidR="009C20B0" w:rsidRDefault="009C20B0" w:rsidP="00085650"/>
    <w:p w14:paraId="010F1C38" w14:textId="670D3284" w:rsidR="009C20B0" w:rsidRDefault="009C20B0" w:rsidP="00085650"/>
    <w:p w14:paraId="0057D6BC" w14:textId="4CF19A8E" w:rsidR="009C20B0" w:rsidRDefault="009C20B0" w:rsidP="00085650"/>
    <w:p w14:paraId="6BC31778" w14:textId="2919AFAE" w:rsidR="009C20B0" w:rsidRDefault="009C20B0" w:rsidP="00085650"/>
    <w:p w14:paraId="5975739C" w14:textId="64BDE231" w:rsidR="009C20B0" w:rsidRDefault="009C20B0" w:rsidP="00085650"/>
    <w:p w14:paraId="639B6D0E" w14:textId="77777777" w:rsidR="009C20B0" w:rsidRPr="00DF6BEC" w:rsidRDefault="009C20B0" w:rsidP="00085650"/>
    <w:p w14:paraId="64D216E9" w14:textId="77777777" w:rsidR="00DF4405" w:rsidRPr="00C52901" w:rsidRDefault="00DF4405" w:rsidP="00DF4405">
      <w:pPr>
        <w:pStyle w:val="Heading3"/>
      </w:pPr>
      <w:bookmarkStart w:id="405" w:name="_Toc44686667"/>
      <w:bookmarkStart w:id="406" w:name="_Toc47448436"/>
      <w:r>
        <w:lastRenderedPageBreak/>
        <w:t>Update Restrictions Field Definitions</w:t>
      </w:r>
      <w:bookmarkEnd w:id="405"/>
      <w:bookmarkEnd w:id="406"/>
    </w:p>
    <w:p w14:paraId="6AC5CCF9" w14:textId="35058B82" w:rsidR="00DF4405" w:rsidRDefault="00DF4405" w:rsidP="00DF4405">
      <w:pPr>
        <w:pStyle w:val="Heading4"/>
      </w:pPr>
      <w:r>
        <w:t>Cost and Quantity UOM</w:t>
      </w:r>
    </w:p>
    <w:p w14:paraId="22817D6A" w14:textId="77777777" w:rsidR="00C47349" w:rsidRDefault="00C47349" w:rsidP="00C47349">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5CB50700" w14:textId="77777777" w:rsidR="00C47349" w:rsidRDefault="00C47349" w:rsidP="00C47349">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C47349" w14:paraId="67849C37" w14:textId="77777777" w:rsidTr="00211A35">
        <w:trPr>
          <w:trHeight w:val="359"/>
        </w:trPr>
        <w:tc>
          <w:tcPr>
            <w:tcW w:w="540" w:type="dxa"/>
          </w:tcPr>
          <w:p w14:paraId="27DA6D62" w14:textId="77777777" w:rsidR="00C47349" w:rsidRDefault="00C47349" w:rsidP="00211A35">
            <w:r>
              <w:t>C</w:t>
            </w:r>
          </w:p>
        </w:tc>
        <w:tc>
          <w:tcPr>
            <w:tcW w:w="8810" w:type="dxa"/>
          </w:tcPr>
          <w:p w14:paraId="01A30F0A" w14:textId="77777777" w:rsidR="00C47349" w:rsidRDefault="00C47349" w:rsidP="00211A35">
            <w:r>
              <w:t>Per Hundred</w:t>
            </w:r>
          </w:p>
        </w:tc>
      </w:tr>
      <w:tr w:rsidR="00C47349" w14:paraId="04FCCB99" w14:textId="77777777" w:rsidTr="00211A35">
        <w:trPr>
          <w:trHeight w:val="350"/>
        </w:trPr>
        <w:tc>
          <w:tcPr>
            <w:tcW w:w="540" w:type="dxa"/>
          </w:tcPr>
          <w:p w14:paraId="6569E2EA" w14:textId="77777777" w:rsidR="00C47349" w:rsidRDefault="00C47349" w:rsidP="00211A35">
            <w:r>
              <w:t>CS</w:t>
            </w:r>
          </w:p>
        </w:tc>
        <w:tc>
          <w:tcPr>
            <w:tcW w:w="8810" w:type="dxa"/>
          </w:tcPr>
          <w:p w14:paraId="2A3316C2" w14:textId="77777777" w:rsidR="00C47349" w:rsidRDefault="00C47349" w:rsidP="00211A35">
            <w:r>
              <w:t>Per Case</w:t>
            </w:r>
          </w:p>
        </w:tc>
      </w:tr>
      <w:tr w:rsidR="00C47349" w14:paraId="2AB7A420" w14:textId="77777777" w:rsidTr="00211A35">
        <w:trPr>
          <w:trHeight w:val="350"/>
        </w:trPr>
        <w:tc>
          <w:tcPr>
            <w:tcW w:w="540" w:type="dxa"/>
          </w:tcPr>
          <w:p w14:paraId="711B6C1E" w14:textId="77777777" w:rsidR="00C47349" w:rsidRDefault="00C47349" w:rsidP="00211A35">
            <w:r>
              <w:t>EA</w:t>
            </w:r>
          </w:p>
        </w:tc>
        <w:tc>
          <w:tcPr>
            <w:tcW w:w="8810" w:type="dxa"/>
          </w:tcPr>
          <w:p w14:paraId="440FBC4D" w14:textId="77777777" w:rsidR="00C47349" w:rsidRDefault="00C47349" w:rsidP="00211A35">
            <w:r>
              <w:t>Per Each</w:t>
            </w:r>
          </w:p>
        </w:tc>
      </w:tr>
      <w:tr w:rsidR="00C47349" w14:paraId="530D4B08" w14:textId="77777777" w:rsidTr="00211A35">
        <w:trPr>
          <w:trHeight w:val="350"/>
        </w:trPr>
        <w:tc>
          <w:tcPr>
            <w:tcW w:w="540" w:type="dxa"/>
          </w:tcPr>
          <w:p w14:paraId="62202468" w14:textId="77777777" w:rsidR="00C47349" w:rsidRDefault="00C47349" w:rsidP="00211A35">
            <w:r>
              <w:t>L</w:t>
            </w:r>
          </w:p>
        </w:tc>
        <w:tc>
          <w:tcPr>
            <w:tcW w:w="8810" w:type="dxa"/>
          </w:tcPr>
          <w:p w14:paraId="0621A03F" w14:textId="77777777" w:rsidR="00C47349" w:rsidRDefault="00C47349" w:rsidP="00211A35">
            <w:r>
              <w:t>Per Lot</w:t>
            </w:r>
          </w:p>
        </w:tc>
      </w:tr>
      <w:tr w:rsidR="00C47349" w14:paraId="2D071B77" w14:textId="77777777" w:rsidTr="00211A35">
        <w:trPr>
          <w:trHeight w:val="350"/>
        </w:trPr>
        <w:tc>
          <w:tcPr>
            <w:tcW w:w="540" w:type="dxa"/>
          </w:tcPr>
          <w:p w14:paraId="400449F3" w14:textId="77777777" w:rsidR="00C47349" w:rsidRDefault="00C47349" w:rsidP="00211A35">
            <w:r>
              <w:t>M</w:t>
            </w:r>
          </w:p>
        </w:tc>
        <w:tc>
          <w:tcPr>
            <w:tcW w:w="8810" w:type="dxa"/>
          </w:tcPr>
          <w:p w14:paraId="7F95B329" w14:textId="77777777" w:rsidR="00C47349" w:rsidRDefault="00C47349" w:rsidP="00211A35">
            <w:r>
              <w:t>Per Thousand</w:t>
            </w:r>
          </w:p>
        </w:tc>
      </w:tr>
    </w:tbl>
    <w:p w14:paraId="3821EDCA" w14:textId="77777777" w:rsidR="00931768" w:rsidRDefault="00931768" w:rsidP="00931768">
      <w:pPr>
        <w:pStyle w:val="Heading4"/>
      </w:pPr>
      <w:r>
        <w:t>Minimum Width</w:t>
      </w:r>
    </w:p>
    <w:p w14:paraId="08AC3048" w14:textId="77777777" w:rsidR="00931768" w:rsidRPr="009C233B" w:rsidRDefault="00931768" w:rsidP="00931768">
      <w:r>
        <w:t>Enter the minimum width restriction for the item.</w:t>
      </w:r>
    </w:p>
    <w:p w14:paraId="50C50216" w14:textId="77777777" w:rsidR="00931768" w:rsidRDefault="00931768" w:rsidP="00931768">
      <w:pPr>
        <w:pStyle w:val="Heading4"/>
      </w:pPr>
      <w:r>
        <w:t>Maximum Width</w:t>
      </w:r>
    </w:p>
    <w:p w14:paraId="30EDEE38" w14:textId="77777777" w:rsidR="00931768" w:rsidRPr="009C233B" w:rsidRDefault="00931768" w:rsidP="00931768">
      <w:r>
        <w:t>Enter the maximum width restriction for the item.</w:t>
      </w:r>
    </w:p>
    <w:p w14:paraId="32D8A739" w14:textId="77777777" w:rsidR="00931768" w:rsidRDefault="00931768" w:rsidP="00931768">
      <w:pPr>
        <w:pStyle w:val="Heading4"/>
      </w:pPr>
      <w:r>
        <w:t>Minimum Length</w:t>
      </w:r>
    </w:p>
    <w:p w14:paraId="3C93F71F" w14:textId="77777777" w:rsidR="00931768" w:rsidRPr="009C233B" w:rsidRDefault="00931768" w:rsidP="00931768">
      <w:r>
        <w:t>Enter the minimum length restriction for the item.</w:t>
      </w:r>
    </w:p>
    <w:p w14:paraId="137C29B2" w14:textId="77777777" w:rsidR="00931768" w:rsidRDefault="00931768" w:rsidP="00931768">
      <w:pPr>
        <w:pStyle w:val="Heading4"/>
      </w:pPr>
      <w:r>
        <w:t xml:space="preserve">Maximum Length </w:t>
      </w:r>
    </w:p>
    <w:p w14:paraId="1D584571" w14:textId="77777777" w:rsidR="00931768" w:rsidRPr="009C233B" w:rsidRDefault="00931768" w:rsidP="00931768">
      <w:r>
        <w:t>Enter the maximum length restriction for the item.</w:t>
      </w:r>
    </w:p>
    <w:p w14:paraId="5E6CC73B" w14:textId="77777777" w:rsidR="00931768" w:rsidRDefault="00931768" w:rsidP="00931768">
      <w:pPr>
        <w:pStyle w:val="Heading4"/>
      </w:pPr>
      <w:r>
        <w:t>Undercharge Width</w:t>
      </w:r>
    </w:p>
    <w:p w14:paraId="0E2411B5" w14:textId="77777777" w:rsidR="00931768" w:rsidRPr="009C233B" w:rsidRDefault="00931768" w:rsidP="00931768">
      <w:r>
        <w:t>Enter the undercharge width restriction for the item.</w:t>
      </w:r>
    </w:p>
    <w:p w14:paraId="18C7F61E" w14:textId="77777777" w:rsidR="00931768" w:rsidRDefault="00931768" w:rsidP="00931768">
      <w:pPr>
        <w:pStyle w:val="Heading4"/>
      </w:pPr>
      <w:r>
        <w:t>Upcharge Width</w:t>
      </w:r>
    </w:p>
    <w:p w14:paraId="4A399A90" w14:textId="77777777" w:rsidR="00931768" w:rsidRPr="009C233B" w:rsidRDefault="00931768" w:rsidP="00931768">
      <w:r>
        <w:t>Enter the upcharge width restriction for the item.</w:t>
      </w:r>
    </w:p>
    <w:p w14:paraId="1EEB72F6" w14:textId="77777777" w:rsidR="00931768" w:rsidRDefault="00931768" w:rsidP="00931768">
      <w:pPr>
        <w:pStyle w:val="Heading4"/>
      </w:pPr>
      <w:r>
        <w:t>Undercharge Length</w:t>
      </w:r>
    </w:p>
    <w:p w14:paraId="49A60961" w14:textId="77777777" w:rsidR="00931768" w:rsidRPr="009C233B" w:rsidRDefault="00931768" w:rsidP="00931768">
      <w:r>
        <w:t>Enter the undercharge length restriction for the item.</w:t>
      </w:r>
    </w:p>
    <w:p w14:paraId="01C2A90E" w14:textId="77777777" w:rsidR="00931768" w:rsidRDefault="00931768" w:rsidP="00931768">
      <w:pPr>
        <w:pStyle w:val="Heading4"/>
      </w:pPr>
      <w:r>
        <w:t>Upcharge Length</w:t>
      </w:r>
    </w:p>
    <w:p w14:paraId="23DC3742" w14:textId="77777777" w:rsidR="00931768" w:rsidRPr="009C233B" w:rsidRDefault="00931768" w:rsidP="00931768">
      <w:r>
        <w:t>Enter the upcharge length restriction for the item.</w:t>
      </w:r>
    </w:p>
    <w:p w14:paraId="5240A928" w14:textId="77777777" w:rsidR="00931768" w:rsidRDefault="00931768" w:rsidP="00931768">
      <w:pPr>
        <w:pStyle w:val="Heading4"/>
      </w:pPr>
      <w:r>
        <w:t>Minimum Order Quantity</w:t>
      </w:r>
    </w:p>
    <w:p w14:paraId="15A64DA2" w14:textId="77777777" w:rsidR="00931768" w:rsidRPr="009C233B" w:rsidRDefault="00931768" w:rsidP="00931768">
      <w:r>
        <w:t>Enter the minimum order quantity restriction for the item.</w:t>
      </w:r>
    </w:p>
    <w:p w14:paraId="27FCFB1F" w14:textId="77777777" w:rsidR="00931768" w:rsidRDefault="00931768" w:rsidP="00931768">
      <w:pPr>
        <w:pStyle w:val="Heading4"/>
      </w:pPr>
      <w:r>
        <w:t>Maximum Order Quantity</w:t>
      </w:r>
    </w:p>
    <w:p w14:paraId="2F3AA1BD" w14:textId="77777777" w:rsidR="00931768" w:rsidRPr="009C233B" w:rsidRDefault="00931768" w:rsidP="00931768">
      <w:r>
        <w:t>Enter the maximum order quantity restriction for the item.</w:t>
      </w:r>
    </w:p>
    <w:p w14:paraId="775BA274" w14:textId="77777777" w:rsidR="00931768" w:rsidRDefault="00931768" w:rsidP="00931768">
      <w:pPr>
        <w:pStyle w:val="Heading4"/>
      </w:pPr>
      <w:r>
        <w:t>Valid Roll Widths</w:t>
      </w:r>
    </w:p>
    <w:p w14:paraId="11743155" w14:textId="77777777" w:rsidR="00931768" w:rsidRPr="009C233B" w:rsidRDefault="00931768" w:rsidP="00931768">
      <w:r>
        <w:t>Enter the valid roll width restriction for the item.</w:t>
      </w:r>
    </w:p>
    <w:p w14:paraId="45C8DC16" w14:textId="77777777" w:rsidR="00DF4405" w:rsidRDefault="00DF4405" w:rsidP="00DF4405">
      <w:pPr>
        <w:pStyle w:val="Heading3"/>
      </w:pPr>
      <w:bookmarkStart w:id="407" w:name="_Toc47448437"/>
      <w:r>
        <w:lastRenderedPageBreak/>
        <w:t>POs</w:t>
      </w:r>
      <w:bookmarkEnd w:id="407"/>
    </w:p>
    <w:p w14:paraId="45B00D30" w14:textId="64C2F94A" w:rsidR="00DF4405" w:rsidRPr="00C52901" w:rsidRDefault="00CC1A88" w:rsidP="00DF4405">
      <w:r>
        <w:rPr>
          <w:noProof/>
        </w:rPr>
        <w:drawing>
          <wp:inline distT="0" distB="0" distL="0" distR="0" wp14:anchorId="26E27D7A" wp14:editId="18643847">
            <wp:extent cx="5943600" cy="45389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4538980"/>
                    </a:xfrm>
                    <a:prstGeom prst="rect">
                      <a:avLst/>
                    </a:prstGeom>
                  </pic:spPr>
                </pic:pic>
              </a:graphicData>
            </a:graphic>
          </wp:inline>
        </w:drawing>
      </w:r>
    </w:p>
    <w:p w14:paraId="4C1A28E4" w14:textId="77777777" w:rsidR="00DF4405" w:rsidRPr="00D06361" w:rsidRDefault="00DF4405" w:rsidP="00DF4405"/>
    <w:p w14:paraId="229F9031" w14:textId="77777777" w:rsidR="00DF4405" w:rsidRDefault="00DF4405" w:rsidP="00DF4405">
      <w:pPr>
        <w:pStyle w:val="Heading3"/>
      </w:pPr>
      <w:bookmarkStart w:id="408" w:name="_Toc47448438"/>
      <w:r>
        <w:lastRenderedPageBreak/>
        <w:t>Jobs</w:t>
      </w:r>
      <w:bookmarkEnd w:id="408"/>
    </w:p>
    <w:p w14:paraId="5E6B67B7" w14:textId="626D903C" w:rsidR="00DF4405" w:rsidRDefault="00CC1A88" w:rsidP="00DF4405">
      <w:r>
        <w:rPr>
          <w:noProof/>
        </w:rPr>
        <w:drawing>
          <wp:inline distT="0" distB="0" distL="0" distR="0" wp14:anchorId="550A125F" wp14:editId="0F30071D">
            <wp:extent cx="5943600" cy="4551045"/>
            <wp:effectExtent l="0" t="0" r="0"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4551045"/>
                    </a:xfrm>
                    <a:prstGeom prst="rect">
                      <a:avLst/>
                    </a:prstGeom>
                  </pic:spPr>
                </pic:pic>
              </a:graphicData>
            </a:graphic>
          </wp:inline>
        </w:drawing>
      </w:r>
    </w:p>
    <w:p w14:paraId="20434250" w14:textId="77777777" w:rsidR="009C20B0" w:rsidRDefault="009C20B0" w:rsidP="00DF4405"/>
    <w:p w14:paraId="5976AEFF" w14:textId="77777777" w:rsidR="00DF4405" w:rsidRDefault="00DF4405" w:rsidP="00DF4405">
      <w:pPr>
        <w:pStyle w:val="Heading3"/>
      </w:pPr>
      <w:bookmarkStart w:id="409" w:name="_Toc44686670"/>
      <w:bookmarkStart w:id="410" w:name="_Toc47448439"/>
      <w:r>
        <w:t>Jobs Field Definitions</w:t>
      </w:r>
      <w:bookmarkEnd w:id="409"/>
      <w:bookmarkEnd w:id="410"/>
    </w:p>
    <w:p w14:paraId="00B10E3F" w14:textId="77777777" w:rsidR="00262EBA" w:rsidRDefault="00262EBA" w:rsidP="00262EBA">
      <w:pPr>
        <w:pStyle w:val="Heading4"/>
      </w:pPr>
      <w:r>
        <w:t>Job #</w:t>
      </w:r>
    </w:p>
    <w:p w14:paraId="237C3DA9" w14:textId="77777777" w:rsidR="00262EBA" w:rsidRPr="009C233B" w:rsidRDefault="00262EBA" w:rsidP="00262EBA">
      <w:r w:rsidRPr="00050D44">
        <w:t xml:space="preserve">Enter the job number or you can do a </w:t>
      </w:r>
      <w:r>
        <w:rPr>
          <w:b/>
          <w:bCs/>
          <w:i/>
          <w:iCs/>
          <w:u w:val="single"/>
        </w:rPr>
        <w:t>“F1”</w:t>
      </w:r>
      <w:r w:rsidRPr="00050D44">
        <w:t xml:space="preserve"> look-up from list. A partial description may be typed into any field or data may be entered into multiple fields followed by pressing the </w:t>
      </w:r>
      <w:r>
        <w:rPr>
          <w:b/>
          <w:bCs/>
          <w:i/>
          <w:iCs/>
          <w:u w:val="single"/>
        </w:rPr>
        <w:t xml:space="preserve">“Go” </w:t>
      </w:r>
      <w:r w:rsidRPr="00050D44">
        <w:t>button to sort the fields by the criteria that was entered. Once the data is presented on the screen, the YELLOW column heading may be clicked to sort that specific column in ascending or descending order.</w:t>
      </w:r>
    </w:p>
    <w:p w14:paraId="70564DC4" w14:textId="77777777" w:rsidR="00262EBA" w:rsidRDefault="00262EBA" w:rsidP="00262EBA">
      <w:pPr>
        <w:pStyle w:val="Heading4"/>
      </w:pPr>
      <w:r>
        <w:t>Job #: 00</w:t>
      </w:r>
    </w:p>
    <w:p w14:paraId="39F24796" w14:textId="77777777" w:rsidR="00262EBA" w:rsidRPr="009C233B" w:rsidRDefault="00262EBA" w:rsidP="00262EBA">
      <w:r>
        <w:t>Enter the subsequent job number to search for.</w:t>
      </w:r>
    </w:p>
    <w:p w14:paraId="1EB10C9A" w14:textId="77777777" w:rsidR="00262EBA" w:rsidRDefault="00262EBA" w:rsidP="00262EBA">
      <w:pPr>
        <w:pStyle w:val="Heading4"/>
      </w:pPr>
      <w:r>
        <w:t>Item Name</w:t>
      </w:r>
    </w:p>
    <w:p w14:paraId="093D31E3" w14:textId="77777777" w:rsidR="00262EBA" w:rsidRPr="009C233B" w:rsidRDefault="00262EBA" w:rsidP="00262EBA">
      <w:r>
        <w:t>The item name will transfer from the item file.</w:t>
      </w:r>
    </w:p>
    <w:p w14:paraId="66B3B4C2" w14:textId="77777777" w:rsidR="00DF4405" w:rsidRDefault="00DF4405" w:rsidP="00DF4405">
      <w:pPr>
        <w:pStyle w:val="Heading3"/>
      </w:pPr>
      <w:bookmarkStart w:id="411" w:name="_Toc47448440"/>
      <w:r>
        <w:lastRenderedPageBreak/>
        <w:t>Bins</w:t>
      </w:r>
      <w:bookmarkEnd w:id="411"/>
    </w:p>
    <w:p w14:paraId="172A5FFA" w14:textId="5D10DE4B" w:rsidR="00DF4405" w:rsidRPr="00C52901" w:rsidRDefault="00CC1A88" w:rsidP="00DF4405">
      <w:r>
        <w:rPr>
          <w:noProof/>
        </w:rPr>
        <w:drawing>
          <wp:inline distT="0" distB="0" distL="0" distR="0" wp14:anchorId="6B2CC134" wp14:editId="395A5F21">
            <wp:extent cx="5943600" cy="454152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4541520"/>
                    </a:xfrm>
                    <a:prstGeom prst="rect">
                      <a:avLst/>
                    </a:prstGeom>
                  </pic:spPr>
                </pic:pic>
              </a:graphicData>
            </a:graphic>
          </wp:inline>
        </w:drawing>
      </w:r>
    </w:p>
    <w:p w14:paraId="4FB0CA11" w14:textId="2B5FBAB5" w:rsidR="00DF4405" w:rsidRDefault="00DF4405" w:rsidP="00DF4405">
      <w:pPr>
        <w:pStyle w:val="Heading4"/>
      </w:pPr>
      <w:r>
        <w:t>UPDATE COST/UNIT/COUNT</w:t>
      </w:r>
    </w:p>
    <w:p w14:paraId="128A7BDC" w14:textId="0F481A9A" w:rsidR="0063327A" w:rsidRPr="00911308" w:rsidRDefault="00911308" w:rsidP="0063327A">
      <w:r>
        <w:t xml:space="preserve">Click the </w:t>
      </w:r>
      <w:r>
        <w:rPr>
          <w:b/>
          <w:bCs/>
          <w:i/>
          <w:iCs/>
          <w:u w:val="single"/>
        </w:rPr>
        <w:t>“Update Cost/Unit/Count”</w:t>
      </w:r>
      <w:r>
        <w:t xml:space="preserve"> button to update this Bin after making any changes to the this Raw Material item on any other screen.</w:t>
      </w:r>
    </w:p>
    <w:p w14:paraId="4C44DC9F" w14:textId="77777777" w:rsidR="00DF4405" w:rsidRDefault="00DF4405" w:rsidP="00DF4405">
      <w:pPr>
        <w:pStyle w:val="Heading4"/>
      </w:pPr>
      <w:r>
        <w:t>Show Bins with Quantity = 0? – Toggle Box</w:t>
      </w:r>
    </w:p>
    <w:p w14:paraId="45F2CD60" w14:textId="77777777" w:rsidR="00DE335D" w:rsidRDefault="00DE335D" w:rsidP="00DE335D">
      <w:bookmarkStart w:id="412" w:name="_Hlk44596189"/>
      <w:r>
        <w:t>To show empty bins in the selection, make sure that this toggle box is checked.</w:t>
      </w:r>
    </w:p>
    <w:p w14:paraId="35B4AE80" w14:textId="37A05552" w:rsidR="00CC1A88" w:rsidRDefault="00CC1A88" w:rsidP="00DF4405">
      <w:pPr>
        <w:pStyle w:val="Heading3"/>
      </w:pPr>
      <w:bookmarkStart w:id="413" w:name="_Toc47448441"/>
      <w:bookmarkEnd w:id="412"/>
      <w:r>
        <w:lastRenderedPageBreak/>
        <w:t>Spec</w:t>
      </w:r>
      <w:bookmarkEnd w:id="413"/>
    </w:p>
    <w:p w14:paraId="1CF6095A" w14:textId="7AB8E7FF" w:rsidR="00CC1A88" w:rsidRDefault="00CC1A88" w:rsidP="00CC1A88">
      <w:r>
        <w:rPr>
          <w:noProof/>
        </w:rPr>
        <w:drawing>
          <wp:inline distT="0" distB="0" distL="0" distR="0" wp14:anchorId="3B3FAB6A" wp14:editId="7D993CA8">
            <wp:extent cx="5943600" cy="4507230"/>
            <wp:effectExtent l="0" t="0" r="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4507230"/>
                    </a:xfrm>
                    <a:prstGeom prst="rect">
                      <a:avLst/>
                    </a:prstGeom>
                  </pic:spPr>
                </pic:pic>
              </a:graphicData>
            </a:graphic>
          </wp:inline>
        </w:drawing>
      </w:r>
    </w:p>
    <w:p w14:paraId="22A9224A" w14:textId="3A47A146" w:rsidR="00CC1A88" w:rsidRDefault="00CC1A88" w:rsidP="00CC1A88">
      <w:pPr>
        <w:pStyle w:val="Heading4"/>
      </w:pPr>
      <w:r>
        <w:t>ADD</w:t>
      </w:r>
    </w:p>
    <w:p w14:paraId="13F31E1D" w14:textId="277FA4E0" w:rsidR="00085650" w:rsidRPr="00E64A2B" w:rsidRDefault="00085650" w:rsidP="00085650">
      <w:r>
        <w:t xml:space="preserve">Click the </w:t>
      </w:r>
      <w:r>
        <w:rPr>
          <w:b/>
          <w:bCs/>
          <w:i/>
          <w:iCs/>
          <w:u w:val="single"/>
        </w:rPr>
        <w:t>“Add”</w:t>
      </w:r>
      <w:r>
        <w:t xml:space="preserve"> button</w:t>
      </w:r>
      <w:r w:rsidRPr="00167C88">
        <w:t xml:space="preserve"> </w:t>
      </w:r>
      <w:r>
        <w:t>at the bottom of the screen to add a new Spec Code.</w:t>
      </w:r>
    </w:p>
    <w:p w14:paraId="7C230F71" w14:textId="3295D279" w:rsidR="00CC1A88" w:rsidRDefault="00CC1A88" w:rsidP="00CC1A88">
      <w:pPr>
        <w:pStyle w:val="Heading3"/>
      </w:pPr>
      <w:bookmarkStart w:id="414" w:name="_Toc47448442"/>
      <w:r>
        <w:lastRenderedPageBreak/>
        <w:t>Add Spec</w:t>
      </w:r>
      <w:bookmarkEnd w:id="414"/>
    </w:p>
    <w:p w14:paraId="38B84CEA" w14:textId="11E67151" w:rsidR="00CC1A88" w:rsidRDefault="00CC1A88" w:rsidP="00CC1A88">
      <w:r>
        <w:rPr>
          <w:noProof/>
        </w:rPr>
        <w:drawing>
          <wp:inline distT="0" distB="0" distL="0" distR="0" wp14:anchorId="63BCBDEB" wp14:editId="40E7A65F">
            <wp:extent cx="5943600" cy="4526915"/>
            <wp:effectExtent l="0" t="0" r="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4526915"/>
                    </a:xfrm>
                    <a:prstGeom prst="rect">
                      <a:avLst/>
                    </a:prstGeom>
                  </pic:spPr>
                </pic:pic>
              </a:graphicData>
            </a:graphic>
          </wp:inline>
        </w:drawing>
      </w:r>
    </w:p>
    <w:p w14:paraId="491F61D6" w14:textId="77777777" w:rsidR="00834071" w:rsidRDefault="00834071" w:rsidP="00834071">
      <w:pPr>
        <w:pStyle w:val="Heading4"/>
      </w:pPr>
      <w:r>
        <w:t>SAVE</w:t>
      </w:r>
    </w:p>
    <w:p w14:paraId="53F91879" w14:textId="2322D2B7" w:rsidR="00834071" w:rsidRDefault="00834071" w:rsidP="00834071">
      <w:r>
        <w:t xml:space="preserve">Click the </w:t>
      </w:r>
      <w:r>
        <w:rPr>
          <w:b/>
          <w:bCs/>
          <w:i/>
          <w:iCs/>
          <w:u w:val="single"/>
        </w:rPr>
        <w:t>“Save”</w:t>
      </w:r>
      <w:r>
        <w:t xml:space="preserve"> button to save all changes to the current Spec Code.</w:t>
      </w:r>
    </w:p>
    <w:p w14:paraId="162CA99C" w14:textId="77777777" w:rsidR="00834071" w:rsidRDefault="00834071" w:rsidP="00834071">
      <w:pPr>
        <w:pStyle w:val="Heading4"/>
      </w:pPr>
      <w:r>
        <w:t>RESET</w:t>
      </w:r>
    </w:p>
    <w:p w14:paraId="4A737C5F" w14:textId="77777777" w:rsidR="00834071" w:rsidRPr="00096EBD" w:rsidRDefault="00834071" w:rsidP="00834071">
      <w:r>
        <w:t xml:space="preserve">Click the </w:t>
      </w:r>
      <w:r>
        <w:rPr>
          <w:b/>
          <w:bCs/>
          <w:i/>
          <w:iCs/>
          <w:u w:val="single"/>
        </w:rPr>
        <w:t>“Reset”</w:t>
      </w:r>
      <w:r>
        <w:t xml:space="preserve"> button to reset all fields to their original state.</w:t>
      </w:r>
    </w:p>
    <w:p w14:paraId="4B7712EA" w14:textId="77777777" w:rsidR="00834071" w:rsidRDefault="00834071" w:rsidP="00834071">
      <w:pPr>
        <w:pStyle w:val="Heading4"/>
      </w:pPr>
      <w:r>
        <w:t>CANCEL</w:t>
      </w:r>
    </w:p>
    <w:p w14:paraId="321D8302" w14:textId="53ECE1F8" w:rsidR="00834071" w:rsidRDefault="00834071" w:rsidP="00834071">
      <w:r>
        <w:t xml:space="preserve">Click the </w:t>
      </w:r>
      <w:r>
        <w:rPr>
          <w:b/>
          <w:bCs/>
          <w:i/>
          <w:iCs/>
          <w:u w:val="single"/>
        </w:rPr>
        <w:t>“Cancel”</w:t>
      </w:r>
      <w:r>
        <w:t xml:space="preserve"> button to cancel all changes to the Spec Code without saving.</w:t>
      </w:r>
    </w:p>
    <w:p w14:paraId="41A5BF22" w14:textId="77777777" w:rsidR="009C20B0" w:rsidRPr="00DF6BEC" w:rsidRDefault="009C20B0" w:rsidP="00834071"/>
    <w:p w14:paraId="656041A8" w14:textId="42F98749" w:rsidR="00CC1A88" w:rsidRDefault="00CC1A88" w:rsidP="00CC1A88">
      <w:pPr>
        <w:pStyle w:val="Heading3"/>
      </w:pPr>
      <w:bookmarkStart w:id="415" w:name="_Toc44686674"/>
      <w:bookmarkStart w:id="416" w:name="_Toc47448443"/>
      <w:r>
        <w:t>Add Spec Field Definitions</w:t>
      </w:r>
      <w:bookmarkEnd w:id="415"/>
      <w:bookmarkEnd w:id="416"/>
    </w:p>
    <w:p w14:paraId="79C7C52C" w14:textId="0153AF1B" w:rsidR="00CC1A88" w:rsidRDefault="00CC1A88" w:rsidP="00CC1A88">
      <w:pPr>
        <w:pStyle w:val="Heading4"/>
      </w:pPr>
      <w:r>
        <w:t>Spec</w:t>
      </w:r>
    </w:p>
    <w:p w14:paraId="02713DDF" w14:textId="06D57312" w:rsidR="0063327A" w:rsidRPr="0063327A" w:rsidRDefault="00931768" w:rsidP="0063327A">
      <w:r>
        <w:t>Enter a spec code.</w:t>
      </w:r>
    </w:p>
    <w:p w14:paraId="0A658D00" w14:textId="5DAE029F" w:rsidR="00CC1A88" w:rsidRDefault="00CC1A88" w:rsidP="00CC1A88">
      <w:pPr>
        <w:pStyle w:val="Heading4"/>
      </w:pPr>
      <w:r>
        <w:t>Notes</w:t>
      </w:r>
    </w:p>
    <w:p w14:paraId="77A77250" w14:textId="2229ABA3" w:rsidR="00CC1A88" w:rsidRPr="00CC1A88" w:rsidRDefault="00931768" w:rsidP="00CC1A88">
      <w:r>
        <w:t>Enter any notes about this spec code.</w:t>
      </w:r>
    </w:p>
    <w:p w14:paraId="44204BF2" w14:textId="5B004DC7" w:rsidR="00DF4405" w:rsidRDefault="00DF4405" w:rsidP="00DF4405">
      <w:pPr>
        <w:pStyle w:val="Heading3"/>
      </w:pPr>
      <w:bookmarkStart w:id="417" w:name="_Toc47448444"/>
      <w:r>
        <w:lastRenderedPageBreak/>
        <w:t>History</w:t>
      </w:r>
      <w:bookmarkEnd w:id="417"/>
    </w:p>
    <w:p w14:paraId="260E6B71" w14:textId="1E577404" w:rsidR="00DF4405" w:rsidRPr="00C52901" w:rsidRDefault="00CC1A88" w:rsidP="00DF4405">
      <w:r>
        <w:rPr>
          <w:noProof/>
        </w:rPr>
        <w:drawing>
          <wp:inline distT="0" distB="0" distL="0" distR="0" wp14:anchorId="1C0A8C5B" wp14:editId="2FED07E4">
            <wp:extent cx="5943600" cy="454533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4545330"/>
                    </a:xfrm>
                    <a:prstGeom prst="rect">
                      <a:avLst/>
                    </a:prstGeom>
                  </pic:spPr>
                </pic:pic>
              </a:graphicData>
            </a:graphic>
          </wp:inline>
        </w:drawing>
      </w:r>
    </w:p>
    <w:p w14:paraId="123C9071" w14:textId="0125E541" w:rsidR="00DF4405" w:rsidRDefault="00DF4405" w:rsidP="00DF4405">
      <w:pPr>
        <w:pStyle w:val="Heading4"/>
      </w:pPr>
      <w:r>
        <w:t>COPY</w:t>
      </w:r>
    </w:p>
    <w:p w14:paraId="1CC9C0E8" w14:textId="0E01B075" w:rsidR="00834071" w:rsidRPr="00F132A9" w:rsidRDefault="00834071" w:rsidP="00834071">
      <w:r>
        <w:t xml:space="preserve">Click the </w:t>
      </w:r>
      <w:r>
        <w:rPr>
          <w:b/>
          <w:bCs/>
          <w:i/>
          <w:iCs/>
          <w:u w:val="single"/>
        </w:rPr>
        <w:t>“Copy”</w:t>
      </w:r>
      <w:r>
        <w:t xml:space="preserve"> button to copy information from the currently selected Inventory History.</w:t>
      </w:r>
    </w:p>
    <w:p w14:paraId="387DEFFB" w14:textId="77777777" w:rsidR="00DF4405" w:rsidRDefault="00DF4405" w:rsidP="00DF4405">
      <w:pPr>
        <w:pStyle w:val="Heading4"/>
      </w:pPr>
      <w:r>
        <w:t>DELETE</w:t>
      </w:r>
    </w:p>
    <w:p w14:paraId="329D54FD" w14:textId="06FA3368" w:rsidR="00834071" w:rsidRDefault="00834071" w:rsidP="00834071">
      <w:r>
        <w:t xml:space="preserve">To delete the currently selected Inventory History,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792C9F6" w14:textId="181A8BDC" w:rsidR="009C20B0" w:rsidRDefault="009C20B0" w:rsidP="00834071"/>
    <w:p w14:paraId="4D743796" w14:textId="191AE35B" w:rsidR="009C20B0" w:rsidRDefault="009C20B0" w:rsidP="00834071"/>
    <w:p w14:paraId="3790E6C9" w14:textId="37F4DB9C" w:rsidR="009C20B0" w:rsidRDefault="009C20B0" w:rsidP="00834071"/>
    <w:p w14:paraId="4799BDE6" w14:textId="1D60F3E2" w:rsidR="009C20B0" w:rsidRDefault="009C20B0" w:rsidP="00834071"/>
    <w:p w14:paraId="2B78E132" w14:textId="06011DD0" w:rsidR="009C20B0" w:rsidRDefault="009C20B0" w:rsidP="00834071"/>
    <w:p w14:paraId="73E16AF5" w14:textId="77777777" w:rsidR="009C20B0" w:rsidRDefault="009C20B0" w:rsidP="00834071"/>
    <w:p w14:paraId="1D249397" w14:textId="77777777" w:rsidR="00DF4405" w:rsidRDefault="00DF4405" w:rsidP="00DF4405">
      <w:pPr>
        <w:pStyle w:val="Heading3"/>
      </w:pPr>
      <w:bookmarkStart w:id="418" w:name="_Toc44686676"/>
      <w:bookmarkStart w:id="419" w:name="_Toc47448445"/>
      <w:r>
        <w:lastRenderedPageBreak/>
        <w:t>History Field Definitions</w:t>
      </w:r>
      <w:bookmarkEnd w:id="418"/>
      <w:bookmarkEnd w:id="419"/>
    </w:p>
    <w:p w14:paraId="0C8AAF1C" w14:textId="77777777" w:rsidR="00262EBA" w:rsidRDefault="00262EBA" w:rsidP="00262EBA">
      <w:pPr>
        <w:pStyle w:val="Heading4"/>
      </w:pPr>
      <w:r>
        <w:t>Tag #</w:t>
      </w:r>
    </w:p>
    <w:p w14:paraId="3F6C6B03" w14:textId="77777777" w:rsidR="00262EBA" w:rsidRPr="00050D44" w:rsidRDefault="00262EBA" w:rsidP="00262EBA">
      <w:r w:rsidRPr="00050D44">
        <w:t>Enter the tag number</w:t>
      </w:r>
      <w:r>
        <w:t xml:space="preserve"> to search for</w:t>
      </w:r>
      <w:r w:rsidRPr="00050D44">
        <w:t>.</w:t>
      </w:r>
      <w:r>
        <w:t xml:space="preserve"> Alternatively, press the </w:t>
      </w:r>
      <w:r>
        <w:rPr>
          <w:b/>
          <w:bCs/>
          <w:i/>
          <w:iCs/>
          <w:u w:val="single"/>
        </w:rPr>
        <w:t>“F1”</w:t>
      </w:r>
      <w:r>
        <w:t xml:space="preserve"> key to search for a valid item number from a list of available items.</w:t>
      </w:r>
    </w:p>
    <w:p w14:paraId="3D522184" w14:textId="77777777" w:rsidR="00262EBA" w:rsidRDefault="00262EBA" w:rsidP="00262EBA">
      <w:pPr>
        <w:pStyle w:val="Heading4"/>
      </w:pPr>
      <w:r>
        <w:t>Job #</w:t>
      </w:r>
    </w:p>
    <w:p w14:paraId="12DC8D1D" w14:textId="77777777" w:rsidR="00262EBA" w:rsidRPr="009C233B" w:rsidRDefault="00262EBA" w:rsidP="00262EBA">
      <w:r w:rsidRPr="00050D44">
        <w:t xml:space="preserve">Enter the job number or you can do a </w:t>
      </w:r>
      <w:r>
        <w:rPr>
          <w:b/>
          <w:bCs/>
          <w:i/>
          <w:iCs/>
          <w:u w:val="single"/>
        </w:rPr>
        <w:t>“F1”</w:t>
      </w:r>
      <w:r w:rsidRPr="00050D44">
        <w:t xml:space="preserve"> look-up from list. A partial description may be typed into any field or data may be entered into multiple fields followed by pressing the </w:t>
      </w:r>
      <w:r>
        <w:rPr>
          <w:b/>
          <w:bCs/>
          <w:i/>
          <w:iCs/>
          <w:u w:val="single"/>
        </w:rPr>
        <w:t xml:space="preserve">“Go” </w:t>
      </w:r>
      <w:r w:rsidRPr="00050D44">
        <w:t>button to sort the fields by the criteria that was entered. Once the data is presented on the screen, the YELLOW column heading may be clicked to sort that specific column in ascending or descending order.</w:t>
      </w:r>
    </w:p>
    <w:p w14:paraId="321E41F1" w14:textId="77777777" w:rsidR="00262EBA" w:rsidRDefault="00262EBA" w:rsidP="00262EBA">
      <w:pPr>
        <w:pStyle w:val="Heading4"/>
      </w:pPr>
      <w:r>
        <w:t>Job #: 00</w:t>
      </w:r>
    </w:p>
    <w:p w14:paraId="4DD47B10" w14:textId="77777777" w:rsidR="00262EBA" w:rsidRPr="009C233B" w:rsidRDefault="00262EBA" w:rsidP="00262EBA">
      <w:r>
        <w:t>Enter the subsequent job number to search for.</w:t>
      </w:r>
    </w:p>
    <w:p w14:paraId="6B81FDB6" w14:textId="77777777" w:rsidR="00262EBA" w:rsidRDefault="00262EBA" w:rsidP="00262EBA">
      <w:pPr>
        <w:pStyle w:val="Heading4"/>
      </w:pPr>
      <w:r>
        <w:t>Trans Code</w:t>
      </w:r>
    </w:p>
    <w:p w14:paraId="74EF1458" w14:textId="77777777" w:rsidR="00262EBA" w:rsidRDefault="00262EBA" w:rsidP="00262EBA">
      <w:r>
        <w:t>Enter the trans code to search for.</w:t>
      </w:r>
    </w:p>
    <w:p w14:paraId="12EC5D19" w14:textId="77777777" w:rsidR="00262EBA" w:rsidRDefault="00262EBA" w:rsidP="00262EBA">
      <w:r>
        <w:t>Valid Codes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0"/>
        <w:gridCol w:w="810"/>
        <w:gridCol w:w="4495"/>
      </w:tblGrid>
      <w:tr w:rsidR="00262EBA" w14:paraId="151429ED" w14:textId="77777777" w:rsidTr="00CE77E3">
        <w:trPr>
          <w:trHeight w:val="350"/>
        </w:trPr>
        <w:tc>
          <w:tcPr>
            <w:tcW w:w="895" w:type="dxa"/>
          </w:tcPr>
          <w:p w14:paraId="10BC3591" w14:textId="77777777" w:rsidR="00262EBA" w:rsidRDefault="00262EBA" w:rsidP="00931768">
            <w:r>
              <w:t>A</w:t>
            </w:r>
          </w:p>
        </w:tc>
        <w:tc>
          <w:tcPr>
            <w:tcW w:w="3150" w:type="dxa"/>
          </w:tcPr>
          <w:p w14:paraId="1F5FB8F8" w14:textId="77777777" w:rsidR="00262EBA" w:rsidRDefault="00262EBA" w:rsidP="00931768">
            <w:r>
              <w:t>Adjustment</w:t>
            </w:r>
          </w:p>
        </w:tc>
        <w:tc>
          <w:tcPr>
            <w:tcW w:w="810" w:type="dxa"/>
          </w:tcPr>
          <w:p w14:paraId="3647CBE6" w14:textId="77777777" w:rsidR="00262EBA" w:rsidRDefault="00262EBA" w:rsidP="00931768">
            <w:r>
              <w:t>R</w:t>
            </w:r>
          </w:p>
        </w:tc>
        <w:tc>
          <w:tcPr>
            <w:tcW w:w="4495" w:type="dxa"/>
          </w:tcPr>
          <w:p w14:paraId="7B660D2B" w14:textId="77777777" w:rsidR="00262EBA" w:rsidRDefault="00262EBA" w:rsidP="00931768">
            <w:r>
              <w:t>Receipt</w:t>
            </w:r>
          </w:p>
        </w:tc>
      </w:tr>
      <w:tr w:rsidR="00262EBA" w14:paraId="00BA42D7" w14:textId="77777777" w:rsidTr="00CE77E3">
        <w:trPr>
          <w:trHeight w:val="350"/>
        </w:trPr>
        <w:tc>
          <w:tcPr>
            <w:tcW w:w="895" w:type="dxa"/>
          </w:tcPr>
          <w:p w14:paraId="419933F4" w14:textId="77777777" w:rsidR="00262EBA" w:rsidRDefault="00262EBA" w:rsidP="00931768">
            <w:r>
              <w:t>C</w:t>
            </w:r>
          </w:p>
        </w:tc>
        <w:tc>
          <w:tcPr>
            <w:tcW w:w="3150" w:type="dxa"/>
          </w:tcPr>
          <w:p w14:paraId="2D6ADCBA" w14:textId="77777777" w:rsidR="00262EBA" w:rsidRDefault="00262EBA" w:rsidP="00931768">
            <w:r>
              <w:t>Physical Count</w:t>
            </w:r>
          </w:p>
        </w:tc>
        <w:tc>
          <w:tcPr>
            <w:tcW w:w="810" w:type="dxa"/>
          </w:tcPr>
          <w:p w14:paraId="77A2912D" w14:textId="77777777" w:rsidR="00262EBA" w:rsidRDefault="00262EBA" w:rsidP="00931768">
            <w:r>
              <w:t>S</w:t>
            </w:r>
          </w:p>
        </w:tc>
        <w:tc>
          <w:tcPr>
            <w:tcW w:w="4495" w:type="dxa"/>
          </w:tcPr>
          <w:p w14:paraId="32A861BC" w14:textId="77777777" w:rsidR="00262EBA" w:rsidRDefault="00262EBA" w:rsidP="00931768">
            <w:r>
              <w:t>Shipment</w:t>
            </w:r>
          </w:p>
        </w:tc>
      </w:tr>
      <w:tr w:rsidR="00262EBA" w14:paraId="4E9FC257" w14:textId="77777777" w:rsidTr="00CE77E3">
        <w:trPr>
          <w:trHeight w:val="350"/>
        </w:trPr>
        <w:tc>
          <w:tcPr>
            <w:tcW w:w="895" w:type="dxa"/>
          </w:tcPr>
          <w:p w14:paraId="04A2E7E8" w14:textId="77777777" w:rsidR="00262EBA" w:rsidRDefault="00262EBA" w:rsidP="00931768">
            <w:r>
              <w:t>E</w:t>
            </w:r>
          </w:p>
        </w:tc>
        <w:tc>
          <w:tcPr>
            <w:tcW w:w="3150" w:type="dxa"/>
          </w:tcPr>
          <w:p w14:paraId="78A772CA" w14:textId="77777777" w:rsidR="00262EBA" w:rsidRDefault="00262EBA" w:rsidP="00931768">
            <w:r>
              <w:t>Returns</w:t>
            </w:r>
          </w:p>
        </w:tc>
        <w:tc>
          <w:tcPr>
            <w:tcW w:w="810" w:type="dxa"/>
          </w:tcPr>
          <w:p w14:paraId="4AEBADF8" w14:textId="77777777" w:rsidR="00262EBA" w:rsidRDefault="00262EBA" w:rsidP="00931768"/>
        </w:tc>
        <w:tc>
          <w:tcPr>
            <w:tcW w:w="4495" w:type="dxa"/>
          </w:tcPr>
          <w:p w14:paraId="4E7DE3FA" w14:textId="77777777" w:rsidR="00262EBA" w:rsidRDefault="00262EBA" w:rsidP="00931768"/>
        </w:tc>
      </w:tr>
    </w:tbl>
    <w:p w14:paraId="61EF593F" w14:textId="77777777" w:rsidR="00262EBA" w:rsidRDefault="00262EBA" w:rsidP="00262EBA">
      <w:pPr>
        <w:pStyle w:val="Heading4"/>
      </w:pPr>
      <w:r>
        <w:t>From Date</w:t>
      </w:r>
    </w:p>
    <w:p w14:paraId="363FB754" w14:textId="77777777" w:rsidR="00262EBA" w:rsidRPr="009C233B" w:rsidRDefault="00262EBA" w:rsidP="00262EBA">
      <w:r w:rsidRPr="00CE77E3">
        <w:t>Enter the invoice date for the vendor.</w:t>
      </w:r>
    </w:p>
    <w:p w14:paraId="4568EB81" w14:textId="77777777" w:rsidR="00262EBA" w:rsidRDefault="00262EBA" w:rsidP="00262EBA">
      <w:pPr>
        <w:pStyle w:val="Heading4"/>
      </w:pPr>
      <w:r>
        <w:t>Vendor PO #</w:t>
      </w:r>
    </w:p>
    <w:p w14:paraId="651F9378" w14:textId="77777777" w:rsidR="00262EBA" w:rsidRPr="009C233B" w:rsidRDefault="00262EBA" w:rsidP="00262EBA">
      <w:r w:rsidRPr="00CE77E3">
        <w:t xml:space="preserve">Enter the PO number for a look-up of a customer or you may use the </w:t>
      </w:r>
      <w:r>
        <w:rPr>
          <w:b/>
          <w:bCs/>
          <w:i/>
          <w:iCs/>
          <w:u w:val="single"/>
        </w:rPr>
        <w:t>“F1”</w:t>
      </w:r>
      <w:r w:rsidRPr="00CE77E3">
        <w:t xml:space="preserve"> key to find the customer. A partial description may be typed into any field or data may be entered into multiple fields followed by pressing the </w:t>
      </w:r>
      <w:r>
        <w:rPr>
          <w:b/>
          <w:bCs/>
          <w:i/>
          <w:iCs/>
          <w:u w:val="single"/>
        </w:rPr>
        <w:t xml:space="preserve">“Go” </w:t>
      </w:r>
      <w:r w:rsidRPr="00CE77E3">
        <w:t>button to sort the fields by the criteria that was entered. Once the data is presented on the screen, the YELLOW column heading may be clicked to sort that specific column in ascending or descending order.</w:t>
      </w:r>
    </w:p>
    <w:p w14:paraId="07695A1C" w14:textId="77777777" w:rsidR="00262EBA" w:rsidRDefault="00262EBA" w:rsidP="00262EBA">
      <w:pPr>
        <w:pStyle w:val="Heading4"/>
      </w:pPr>
      <w:r>
        <w:t>Item Name</w:t>
      </w:r>
    </w:p>
    <w:p w14:paraId="6FB28CC8" w14:textId="77777777" w:rsidR="00262EBA" w:rsidRPr="009C233B" w:rsidRDefault="00262EBA" w:rsidP="00262EBA">
      <w:r>
        <w:t>The Item Name will transfer from the Item File.</w:t>
      </w:r>
    </w:p>
    <w:p w14:paraId="2FCFBFBB" w14:textId="6BBD2B92" w:rsidR="00262EBA" w:rsidRDefault="00262EBA" w:rsidP="00262EBA"/>
    <w:p w14:paraId="533D7E24" w14:textId="2F98D12D" w:rsidR="009C20B0" w:rsidRDefault="009C20B0" w:rsidP="00262EBA"/>
    <w:p w14:paraId="149D7501" w14:textId="0B7AA9D2" w:rsidR="009C20B0" w:rsidRDefault="009C20B0" w:rsidP="00262EBA"/>
    <w:p w14:paraId="7BD1830D" w14:textId="205FBA32" w:rsidR="009C20B0" w:rsidRDefault="009C20B0" w:rsidP="00262EBA"/>
    <w:p w14:paraId="1376D015" w14:textId="13FF2F77" w:rsidR="009C20B0" w:rsidRDefault="009C20B0" w:rsidP="00262EBA"/>
    <w:p w14:paraId="3FCCAAFE" w14:textId="61D0977F" w:rsidR="009C20B0" w:rsidRDefault="009C20B0" w:rsidP="00262EBA"/>
    <w:p w14:paraId="1A50DFBF" w14:textId="77777777" w:rsidR="009C20B0" w:rsidRDefault="009C20B0" w:rsidP="00262EBA"/>
    <w:p w14:paraId="69E06A54" w14:textId="11471609" w:rsidR="009E7CB8" w:rsidRDefault="009E7CB8" w:rsidP="009E7CB8">
      <w:pPr>
        <w:pStyle w:val="Heading2"/>
      </w:pPr>
      <w:bookmarkStart w:id="420" w:name="_Toc47448446"/>
      <w:r>
        <w:lastRenderedPageBreak/>
        <w:t>Raw Materials Categories [MF3]</w:t>
      </w:r>
      <w:bookmarkEnd w:id="420"/>
    </w:p>
    <w:p w14:paraId="6F2507AC" w14:textId="09130A66" w:rsidR="004A6A3A" w:rsidRPr="004A6A3A" w:rsidRDefault="004A6A3A" w:rsidP="004A6A3A">
      <w:r w:rsidRPr="00052D6E">
        <w:rPr>
          <w:rFonts w:ascii="Calibri" w:hAnsi="Calibri" w:cs="Calibri"/>
        </w:rPr>
        <w:t>The product category file may be defined for each raw materials category of items.  Many raw materials, purchasing job costing reports are available by product category.</w:t>
      </w:r>
    </w:p>
    <w:p w14:paraId="615C0D1A" w14:textId="567BA2FC" w:rsidR="009E7CB8" w:rsidRDefault="00CC1A88" w:rsidP="009E7CB8">
      <w:pPr>
        <w:pStyle w:val="Heading3"/>
      </w:pPr>
      <w:bookmarkStart w:id="421" w:name="_Toc47448447"/>
      <w:r>
        <w:t>Browse Category</w:t>
      </w:r>
      <w:bookmarkEnd w:id="421"/>
    </w:p>
    <w:p w14:paraId="60287D01" w14:textId="60A94FAB" w:rsidR="00CC1A88" w:rsidRPr="00CC1A88" w:rsidRDefault="00CC1A88" w:rsidP="00CC1A88">
      <w:r>
        <w:rPr>
          <w:noProof/>
        </w:rPr>
        <w:drawing>
          <wp:inline distT="0" distB="0" distL="0" distR="0" wp14:anchorId="5A624EE7" wp14:editId="0879D075">
            <wp:extent cx="3790950" cy="5448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790950" cy="5448300"/>
                    </a:xfrm>
                    <a:prstGeom prst="rect">
                      <a:avLst/>
                    </a:prstGeom>
                  </pic:spPr>
                </pic:pic>
              </a:graphicData>
            </a:graphic>
          </wp:inline>
        </w:drawing>
      </w:r>
    </w:p>
    <w:p w14:paraId="36509F55" w14:textId="7BC60C05" w:rsidR="00DF0613" w:rsidRDefault="00CC1A88" w:rsidP="00DF0613">
      <w:pPr>
        <w:pStyle w:val="Heading4"/>
      </w:pPr>
      <w:r>
        <w:t>ADD</w:t>
      </w:r>
    </w:p>
    <w:p w14:paraId="5D846BAC" w14:textId="20C80FCA" w:rsidR="00834071" w:rsidRPr="00E64A2B" w:rsidRDefault="00834071" w:rsidP="00834071">
      <w:r>
        <w:t xml:space="preserve">Click the </w:t>
      </w:r>
      <w:r>
        <w:rPr>
          <w:b/>
          <w:bCs/>
          <w:i/>
          <w:iCs/>
          <w:u w:val="single"/>
        </w:rPr>
        <w:t>“Green + Icon”</w:t>
      </w:r>
      <w:r>
        <w:t xml:space="preserve"> to add a new Product Category.</w:t>
      </w:r>
    </w:p>
    <w:p w14:paraId="447FCB1E" w14:textId="63181930" w:rsidR="00467C2C" w:rsidRDefault="003B321C" w:rsidP="00467C2C">
      <w:pPr>
        <w:pStyle w:val="Heading3"/>
      </w:pPr>
      <w:bookmarkStart w:id="422" w:name="_Toc47448448"/>
      <w:r>
        <w:lastRenderedPageBreak/>
        <w:t>View Category</w:t>
      </w:r>
      <w:bookmarkEnd w:id="422"/>
    </w:p>
    <w:p w14:paraId="2E8B2A18" w14:textId="4E9AE549" w:rsidR="003B321C" w:rsidRPr="003B321C" w:rsidRDefault="003B321C" w:rsidP="003B321C">
      <w:r>
        <w:rPr>
          <w:noProof/>
        </w:rPr>
        <w:drawing>
          <wp:inline distT="0" distB="0" distL="0" distR="0" wp14:anchorId="275B119D" wp14:editId="016CDB9A">
            <wp:extent cx="3790950" cy="3930556"/>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94206" cy="3933932"/>
                    </a:xfrm>
                    <a:prstGeom prst="rect">
                      <a:avLst/>
                    </a:prstGeom>
                  </pic:spPr>
                </pic:pic>
              </a:graphicData>
            </a:graphic>
          </wp:inline>
        </w:drawing>
      </w:r>
    </w:p>
    <w:p w14:paraId="0CB884AD" w14:textId="77777777" w:rsidR="00834071" w:rsidRDefault="00834071" w:rsidP="00834071">
      <w:pPr>
        <w:pStyle w:val="Heading4"/>
      </w:pPr>
      <w:r>
        <w:t>UPDATE</w:t>
      </w:r>
    </w:p>
    <w:p w14:paraId="1DC69C45" w14:textId="159C4D89" w:rsidR="00834071" w:rsidRDefault="00834071" w:rsidP="00834071">
      <w:r>
        <w:t xml:space="preserve">To change the currently selected Product Category, simply click the </w:t>
      </w:r>
      <w:r>
        <w:rPr>
          <w:b/>
          <w:bCs/>
          <w:i/>
          <w:iCs/>
          <w:u w:val="single"/>
        </w:rPr>
        <w:t>“Update</w:t>
      </w:r>
      <w:r>
        <w:t xml:space="preserve">” button at the bottom of the screen.  </w:t>
      </w:r>
    </w:p>
    <w:p w14:paraId="6765B81D" w14:textId="77777777" w:rsidR="00834071" w:rsidRDefault="00834071" w:rsidP="00834071">
      <w:pPr>
        <w:pStyle w:val="Heading4"/>
      </w:pPr>
      <w:r>
        <w:t>ADD</w:t>
      </w:r>
    </w:p>
    <w:p w14:paraId="44552174" w14:textId="350DF9EF" w:rsidR="00834071" w:rsidRDefault="00834071" w:rsidP="00834071">
      <w:r>
        <w:t xml:space="preserve">To add a new Product Category, simply click the </w:t>
      </w:r>
      <w:r>
        <w:rPr>
          <w:b/>
          <w:bCs/>
          <w:i/>
          <w:iCs/>
          <w:u w:val="single"/>
        </w:rPr>
        <w:t xml:space="preserve">“Green + Icon” </w:t>
      </w:r>
      <w:r>
        <w:t>button at the top of the Product Category screen.</w:t>
      </w:r>
    </w:p>
    <w:p w14:paraId="10F12EB8" w14:textId="77777777" w:rsidR="00834071" w:rsidRPr="004477D0" w:rsidRDefault="00834071" w:rsidP="00834071">
      <w:r>
        <w:t xml:space="preserve">Alternatively, click the </w:t>
      </w:r>
      <w:r>
        <w:rPr>
          <w:b/>
          <w:bCs/>
          <w:i/>
          <w:iCs/>
          <w:u w:val="single"/>
        </w:rPr>
        <w:t>“Add”</w:t>
      </w:r>
      <w:r>
        <w:t xml:space="preserve"> button at the bottom of the screen.</w:t>
      </w:r>
    </w:p>
    <w:p w14:paraId="0F99F894" w14:textId="77777777" w:rsidR="00834071" w:rsidRDefault="00834071" w:rsidP="00834071">
      <w:pPr>
        <w:pStyle w:val="Heading4"/>
      </w:pPr>
      <w:r>
        <w:t>COPY</w:t>
      </w:r>
    </w:p>
    <w:p w14:paraId="20E1EDEE" w14:textId="7123395D" w:rsidR="00834071" w:rsidRPr="00F132A9" w:rsidRDefault="00834071" w:rsidP="00834071">
      <w:r>
        <w:t xml:space="preserve">Click the </w:t>
      </w:r>
      <w:r>
        <w:rPr>
          <w:b/>
          <w:bCs/>
          <w:i/>
          <w:iCs/>
          <w:u w:val="single"/>
        </w:rPr>
        <w:t>“Copy”</w:t>
      </w:r>
      <w:r>
        <w:t xml:space="preserve"> button to copy information from the currently selected Product Category.</w:t>
      </w:r>
    </w:p>
    <w:p w14:paraId="167184BA" w14:textId="77777777" w:rsidR="00834071" w:rsidRDefault="00834071" w:rsidP="00834071">
      <w:pPr>
        <w:pStyle w:val="Heading4"/>
      </w:pPr>
      <w:r>
        <w:t>DELETE</w:t>
      </w:r>
    </w:p>
    <w:p w14:paraId="1BFD8F11" w14:textId="4E38666B" w:rsidR="00834071" w:rsidRDefault="00834071" w:rsidP="00834071">
      <w:r>
        <w:t xml:space="preserve">To delete the currently selected Product Category,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9663B31" w14:textId="77777777" w:rsidR="00834071" w:rsidRDefault="00834071" w:rsidP="00834071">
      <w:pPr>
        <w:pStyle w:val="Heading4"/>
      </w:pPr>
      <w:r>
        <w:t>NEXT</w:t>
      </w:r>
    </w:p>
    <w:p w14:paraId="11F9B39A" w14:textId="0A777567" w:rsidR="00834071" w:rsidRDefault="00834071" w:rsidP="00834071">
      <w:r>
        <w:t xml:space="preserve">Press </w:t>
      </w:r>
      <w:r w:rsidRPr="00B86B9F">
        <w:rPr>
          <w:b/>
          <w:bCs/>
          <w:i/>
          <w:iCs/>
          <w:u w:val="single"/>
        </w:rPr>
        <w:t>"N"</w:t>
      </w:r>
      <w:r>
        <w:t xml:space="preserve"> (Next) to find next Product Category to view or modify. Alternatively, press the </w:t>
      </w:r>
      <w:r>
        <w:rPr>
          <w:b/>
          <w:bCs/>
          <w:i/>
          <w:iCs/>
          <w:u w:val="single"/>
        </w:rPr>
        <w:t>“Right Arrow”</w:t>
      </w:r>
      <w:r>
        <w:t xml:space="preserve"> on the screen.</w:t>
      </w:r>
    </w:p>
    <w:p w14:paraId="336BC488" w14:textId="77777777" w:rsidR="00834071" w:rsidRDefault="00834071" w:rsidP="00834071">
      <w:pPr>
        <w:pStyle w:val="Heading4"/>
      </w:pPr>
      <w:r>
        <w:t>PREVIOUS</w:t>
      </w:r>
    </w:p>
    <w:p w14:paraId="485F67FA" w14:textId="3FA7E9C1" w:rsidR="00834071" w:rsidRDefault="00834071" w:rsidP="00834071">
      <w:r>
        <w:t xml:space="preserve">Press </w:t>
      </w:r>
      <w:r w:rsidRPr="00B86B9F">
        <w:rPr>
          <w:b/>
          <w:bCs/>
          <w:i/>
          <w:iCs/>
          <w:u w:val="single"/>
        </w:rPr>
        <w:t>"P"</w:t>
      </w:r>
      <w:r>
        <w:t xml:space="preserve"> (Previous) to find previous Product Category to view or modify.</w:t>
      </w:r>
      <w:r w:rsidRPr="00EA7FC0">
        <w:t xml:space="preserve"> </w:t>
      </w:r>
      <w:r>
        <w:t xml:space="preserve">Alternatively, press the </w:t>
      </w:r>
      <w:r>
        <w:rPr>
          <w:b/>
          <w:bCs/>
          <w:i/>
          <w:iCs/>
          <w:u w:val="single"/>
        </w:rPr>
        <w:t>“Left Arrow”</w:t>
      </w:r>
      <w:r>
        <w:t xml:space="preserve"> on the screen.</w:t>
      </w:r>
    </w:p>
    <w:p w14:paraId="1A4858FF" w14:textId="67EF7A90" w:rsidR="00467C2C" w:rsidRDefault="003B321C" w:rsidP="00467C2C">
      <w:pPr>
        <w:pStyle w:val="Heading3"/>
      </w:pPr>
      <w:bookmarkStart w:id="423" w:name="_Toc47448449"/>
      <w:r>
        <w:lastRenderedPageBreak/>
        <w:t>Add/Update Category</w:t>
      </w:r>
      <w:bookmarkEnd w:id="423"/>
    </w:p>
    <w:p w14:paraId="693DDBCC" w14:textId="5E0ACFC0" w:rsidR="003B321C" w:rsidRPr="003B321C" w:rsidRDefault="003B321C" w:rsidP="003B321C">
      <w:r>
        <w:rPr>
          <w:noProof/>
        </w:rPr>
        <w:drawing>
          <wp:inline distT="0" distB="0" distL="0" distR="0" wp14:anchorId="5FD0EF49" wp14:editId="6D78AAFE">
            <wp:extent cx="3790950" cy="42005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790950" cy="4200525"/>
                    </a:xfrm>
                    <a:prstGeom prst="rect">
                      <a:avLst/>
                    </a:prstGeom>
                  </pic:spPr>
                </pic:pic>
              </a:graphicData>
            </a:graphic>
          </wp:inline>
        </w:drawing>
      </w:r>
    </w:p>
    <w:p w14:paraId="4CA5C844" w14:textId="77777777" w:rsidR="00834071" w:rsidRDefault="00834071" w:rsidP="00834071">
      <w:pPr>
        <w:pStyle w:val="Heading4"/>
      </w:pPr>
      <w:r>
        <w:t>SAVE</w:t>
      </w:r>
    </w:p>
    <w:p w14:paraId="0F00C6A0" w14:textId="16AFA47F" w:rsidR="00834071" w:rsidRDefault="00834071" w:rsidP="00834071">
      <w:r>
        <w:t xml:space="preserve">Click the </w:t>
      </w:r>
      <w:r>
        <w:rPr>
          <w:b/>
          <w:bCs/>
          <w:i/>
          <w:iCs/>
          <w:u w:val="single"/>
        </w:rPr>
        <w:t>“Save”</w:t>
      </w:r>
      <w:r>
        <w:t xml:space="preserve"> button to save all changes to the current Product Category.</w:t>
      </w:r>
    </w:p>
    <w:p w14:paraId="2BD0AD83" w14:textId="77777777" w:rsidR="00834071" w:rsidRDefault="00834071" w:rsidP="00834071">
      <w:pPr>
        <w:pStyle w:val="Heading4"/>
      </w:pPr>
      <w:r>
        <w:t>RESET</w:t>
      </w:r>
    </w:p>
    <w:p w14:paraId="7F9D35B4" w14:textId="77777777" w:rsidR="00834071" w:rsidRPr="00096EBD" w:rsidRDefault="00834071" w:rsidP="00834071">
      <w:r>
        <w:t xml:space="preserve">Click the </w:t>
      </w:r>
      <w:r>
        <w:rPr>
          <w:b/>
          <w:bCs/>
          <w:i/>
          <w:iCs/>
          <w:u w:val="single"/>
        </w:rPr>
        <w:t>“Reset”</w:t>
      </w:r>
      <w:r>
        <w:t xml:space="preserve"> button to reset all fields to their original state.</w:t>
      </w:r>
    </w:p>
    <w:p w14:paraId="4D2246A8" w14:textId="77777777" w:rsidR="00834071" w:rsidRDefault="00834071" w:rsidP="00834071">
      <w:pPr>
        <w:pStyle w:val="Heading4"/>
      </w:pPr>
      <w:r>
        <w:t>CANCEL</w:t>
      </w:r>
    </w:p>
    <w:p w14:paraId="36FD7612" w14:textId="051CFF10" w:rsidR="00834071" w:rsidRPr="00DF6BEC" w:rsidRDefault="00834071" w:rsidP="00834071">
      <w:r>
        <w:t xml:space="preserve">Click the </w:t>
      </w:r>
      <w:r>
        <w:rPr>
          <w:b/>
          <w:bCs/>
          <w:i/>
          <w:iCs/>
          <w:u w:val="single"/>
        </w:rPr>
        <w:t>“Cancel”</w:t>
      </w:r>
      <w:r>
        <w:t xml:space="preserve"> button to cancel all changes to the Product Category without saving.</w:t>
      </w:r>
    </w:p>
    <w:p w14:paraId="18FB0530" w14:textId="7102CD70" w:rsidR="003B321C" w:rsidRPr="003B321C" w:rsidRDefault="003B321C" w:rsidP="003B321C">
      <w:pPr>
        <w:pStyle w:val="Heading3"/>
      </w:pPr>
      <w:bookmarkStart w:id="424" w:name="_Toc44686681"/>
      <w:bookmarkStart w:id="425" w:name="_Toc47448450"/>
      <w:r>
        <w:t>Add/Update Category Field Definitions</w:t>
      </w:r>
      <w:bookmarkEnd w:id="424"/>
      <w:bookmarkEnd w:id="425"/>
    </w:p>
    <w:p w14:paraId="52C45DF8" w14:textId="5D73E09D" w:rsidR="00467C2C" w:rsidRDefault="003B321C" w:rsidP="00467C2C">
      <w:pPr>
        <w:pStyle w:val="Heading4"/>
      </w:pPr>
      <w:r>
        <w:t>Category</w:t>
      </w:r>
    </w:p>
    <w:p w14:paraId="417CE24B" w14:textId="138210FA" w:rsidR="0063327A" w:rsidRPr="0063327A" w:rsidRDefault="004A6A3A" w:rsidP="0063327A">
      <w:r w:rsidRPr="00052D6E">
        <w:rPr>
          <w:rFonts w:ascii="Calibri" w:hAnsi="Calibri" w:cs="Calibri"/>
        </w:rPr>
        <w:t>Enter a user defined product category.  This file contains categories defined by each company.  The description is defined in the file so that only the code is entered in the raw material item file.  Many inventory, purchasing</w:t>
      </w:r>
      <w:r w:rsidR="00C47349">
        <w:rPr>
          <w:rFonts w:ascii="Calibri" w:hAnsi="Calibri" w:cs="Calibri"/>
        </w:rPr>
        <w:t>,</w:t>
      </w:r>
      <w:r w:rsidRPr="00052D6E">
        <w:rPr>
          <w:rFonts w:ascii="Calibri" w:hAnsi="Calibri" w:cs="Calibri"/>
        </w:rPr>
        <w:t xml:space="preserve"> and job costing reports are available by product category.</w:t>
      </w:r>
    </w:p>
    <w:p w14:paraId="1D288C3D" w14:textId="1E92B50E" w:rsidR="003B321C" w:rsidRDefault="003B321C" w:rsidP="003B321C">
      <w:pPr>
        <w:pStyle w:val="Heading4"/>
      </w:pPr>
      <w:r>
        <w:t>Description</w:t>
      </w:r>
    </w:p>
    <w:p w14:paraId="1F370545" w14:textId="4114FA09" w:rsidR="003B321C" w:rsidRPr="003B321C" w:rsidRDefault="004A6A3A" w:rsidP="003B321C">
      <w:r w:rsidRPr="00052D6E">
        <w:rPr>
          <w:rFonts w:ascii="Calibri" w:hAnsi="Calibri" w:cs="Calibri"/>
        </w:rPr>
        <w:t>Enter a user defined description for the product category.</w:t>
      </w:r>
    </w:p>
    <w:p w14:paraId="0A09B04B" w14:textId="2724C0E8" w:rsidR="009E7CB8" w:rsidRDefault="009E7CB8" w:rsidP="009E7CB8">
      <w:pPr>
        <w:pStyle w:val="Heading2"/>
      </w:pPr>
      <w:bookmarkStart w:id="426" w:name="_Toc47448451"/>
      <w:r>
        <w:lastRenderedPageBreak/>
        <w:t>Material Cost Types [MF4]</w:t>
      </w:r>
      <w:bookmarkEnd w:id="426"/>
    </w:p>
    <w:p w14:paraId="48094C70" w14:textId="658831B0" w:rsidR="004A6A3A" w:rsidRDefault="004A6A3A" w:rsidP="004A6A3A">
      <w:pPr>
        <w:pStyle w:val="Heading3"/>
      </w:pPr>
      <w:bookmarkStart w:id="427" w:name="_Toc47448452"/>
      <w:r>
        <w:t>Overview</w:t>
      </w:r>
      <w:bookmarkEnd w:id="427"/>
    </w:p>
    <w:p w14:paraId="691C3DE4" w14:textId="77777777" w:rsidR="00D613EB" w:rsidRDefault="00D613EB" w:rsidP="00D613EB">
      <w:pPr>
        <w:tabs>
          <w:tab w:val="left" w:pos="480"/>
        </w:tabs>
        <w:spacing w:line="240" w:lineRule="atLeast"/>
        <w:ind w:right="-240"/>
        <w:rPr>
          <w:rFonts w:ascii="Calibri" w:hAnsi="Calibri" w:cs="Calibri"/>
        </w:rPr>
      </w:pPr>
      <w:r w:rsidRPr="006C137E">
        <w:rPr>
          <w:rFonts w:ascii="Calibri" w:hAnsi="Calibri" w:cs="Calibri"/>
        </w:rPr>
        <w:t xml:space="preserve">Material Cost Type/Location Accounts are groupings or classes of material place together for costing purposes.   Normally, each product category will have a unique material cost type general ledger accounts, however a category may be divided into unique cost types.  For example, Board may be a product category for inventory reporting, however for costing purposes different board grades such as SBS, CCN, KRAFT, etc. may be divided into unique cost types.  </w:t>
      </w:r>
    </w:p>
    <w:p w14:paraId="02E72C62" w14:textId="2A8294F8" w:rsidR="00D613EB" w:rsidRPr="006C137E" w:rsidRDefault="00D613EB" w:rsidP="00D613EB">
      <w:pPr>
        <w:tabs>
          <w:tab w:val="left" w:pos="480"/>
        </w:tabs>
        <w:spacing w:line="240" w:lineRule="atLeast"/>
        <w:ind w:right="-240"/>
        <w:rPr>
          <w:rFonts w:ascii="Calibri" w:hAnsi="Calibri" w:cs="Calibri"/>
        </w:rPr>
      </w:pPr>
      <w:r w:rsidRPr="006C137E">
        <w:rPr>
          <w:rFonts w:ascii="Calibri" w:hAnsi="Calibri" w:cs="Calibri"/>
        </w:rPr>
        <w:t xml:space="preserve">Please </w:t>
      </w:r>
      <w:r>
        <w:rPr>
          <w:rFonts w:ascii="Calibri" w:hAnsi="Calibri" w:cs="Calibri"/>
        </w:rPr>
        <w:t>N</w:t>
      </w:r>
      <w:r w:rsidRPr="006C137E">
        <w:rPr>
          <w:rFonts w:ascii="Calibri" w:hAnsi="Calibri" w:cs="Calibri"/>
        </w:rPr>
        <w:t>ote</w:t>
      </w:r>
      <w:r>
        <w:rPr>
          <w:rFonts w:ascii="Calibri" w:hAnsi="Calibri" w:cs="Calibri"/>
        </w:rPr>
        <w:t>: T</w:t>
      </w:r>
      <w:r w:rsidRPr="006C137E">
        <w:rPr>
          <w:rFonts w:ascii="Calibri" w:hAnsi="Calibri" w:cs="Calibri"/>
        </w:rPr>
        <w:t xml:space="preserve">he cost type must by entered on the item file.  This application allows you to maintain a file of material cost type/locations General ledger accounts for interface to job costing.  You can interactively maintain the material cost type / location accounts through add, change and delete modes by pressing the capital Letter in the menu at the bottom of the screen.  </w:t>
      </w:r>
    </w:p>
    <w:p w14:paraId="51021FEA" w14:textId="77777777" w:rsidR="00D613EB" w:rsidRDefault="00D613EB" w:rsidP="00D613EB">
      <w:pPr>
        <w:rPr>
          <w:rFonts w:ascii="Calibri" w:hAnsi="Calibri" w:cs="Calibri"/>
        </w:rPr>
      </w:pPr>
      <w:r w:rsidRPr="006C137E">
        <w:rPr>
          <w:rFonts w:ascii="Calibri" w:hAnsi="Calibri" w:cs="Calibri"/>
        </w:rPr>
        <w:t xml:space="preserve">In this file, the warehouse location must be entered and must be a valid warehouse in the plant / warehouse file.  This allows the inventory accounts for a particular material cost type to be tracked by account.  When receiving goods into inventory, the system looks up the matching material cost type/location account record to properly Debit the Raw Material Asset account.  </w:t>
      </w:r>
    </w:p>
    <w:p w14:paraId="34E724F9" w14:textId="6F4BFBA7" w:rsidR="004A6A3A" w:rsidRPr="004A6A3A" w:rsidRDefault="00D613EB" w:rsidP="00D613EB">
      <w:r w:rsidRPr="006C137E">
        <w:rPr>
          <w:rFonts w:ascii="Calibri" w:hAnsi="Calibri" w:cs="Calibri"/>
        </w:rPr>
        <w:t>When issuing materials to a job, the system looks up the matching material cost type/location account record to properly Credit the Raw Material Asset as well as the Expense and the Purchase Price Variance Accounts.  If you wish to track only one raw material asset GL number, simply create one Material Cost Type and use in all items.  If you wish to track by material cost type without regards to location, simply leave the location field blank.  If you wish to track inventory assets by location, you must create a material cost type for each location for each material type.</w:t>
      </w:r>
    </w:p>
    <w:p w14:paraId="30BCE7C4" w14:textId="01488080" w:rsidR="009E7CB8" w:rsidRDefault="003B321C" w:rsidP="009E7CB8">
      <w:pPr>
        <w:pStyle w:val="Heading3"/>
      </w:pPr>
      <w:bookmarkStart w:id="428" w:name="_Toc47448453"/>
      <w:r>
        <w:lastRenderedPageBreak/>
        <w:t>Browse Types</w:t>
      </w:r>
      <w:bookmarkEnd w:id="428"/>
    </w:p>
    <w:p w14:paraId="55765DEE" w14:textId="5BB1DFC0" w:rsidR="003B321C" w:rsidRPr="003B321C" w:rsidRDefault="003B321C" w:rsidP="003B321C">
      <w:r>
        <w:rPr>
          <w:noProof/>
        </w:rPr>
        <w:drawing>
          <wp:inline distT="0" distB="0" distL="0" distR="0" wp14:anchorId="51E1B133" wp14:editId="5A57D34F">
            <wp:extent cx="4076700" cy="54578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076700" cy="5457825"/>
                    </a:xfrm>
                    <a:prstGeom prst="rect">
                      <a:avLst/>
                    </a:prstGeom>
                  </pic:spPr>
                </pic:pic>
              </a:graphicData>
            </a:graphic>
          </wp:inline>
        </w:drawing>
      </w:r>
    </w:p>
    <w:p w14:paraId="4DFD3DFE" w14:textId="47646405" w:rsidR="00DF0613" w:rsidRDefault="003B321C" w:rsidP="00DF0613">
      <w:pPr>
        <w:pStyle w:val="Heading4"/>
      </w:pPr>
      <w:r>
        <w:t>ADD</w:t>
      </w:r>
    </w:p>
    <w:p w14:paraId="03E27A78" w14:textId="417B061B" w:rsidR="00834071" w:rsidRPr="00E64A2B" w:rsidRDefault="00834071" w:rsidP="00834071">
      <w:r>
        <w:t xml:space="preserve">Click the </w:t>
      </w:r>
      <w:r>
        <w:rPr>
          <w:b/>
          <w:bCs/>
          <w:i/>
          <w:iCs/>
          <w:u w:val="single"/>
        </w:rPr>
        <w:t>“Green + Icon”</w:t>
      </w:r>
      <w:r>
        <w:t xml:space="preserve"> to add a new Material Cost Type.</w:t>
      </w:r>
    </w:p>
    <w:p w14:paraId="28DDD34C" w14:textId="7F64B457" w:rsidR="00467C2C" w:rsidRDefault="003B321C" w:rsidP="00467C2C">
      <w:pPr>
        <w:pStyle w:val="Heading3"/>
      </w:pPr>
      <w:bookmarkStart w:id="429" w:name="_Toc47448454"/>
      <w:r>
        <w:lastRenderedPageBreak/>
        <w:t>View Type</w:t>
      </w:r>
      <w:bookmarkEnd w:id="429"/>
    </w:p>
    <w:p w14:paraId="55676C15" w14:textId="07285C13" w:rsidR="003B321C" w:rsidRPr="003B321C" w:rsidRDefault="003B321C" w:rsidP="003B321C">
      <w:r>
        <w:rPr>
          <w:noProof/>
        </w:rPr>
        <w:drawing>
          <wp:inline distT="0" distB="0" distL="0" distR="0" wp14:anchorId="3260FC20" wp14:editId="5F40AB3D">
            <wp:extent cx="4086225" cy="4435523"/>
            <wp:effectExtent l="0" t="0" r="0" b="31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092710" cy="4442562"/>
                    </a:xfrm>
                    <a:prstGeom prst="rect">
                      <a:avLst/>
                    </a:prstGeom>
                  </pic:spPr>
                </pic:pic>
              </a:graphicData>
            </a:graphic>
          </wp:inline>
        </w:drawing>
      </w:r>
    </w:p>
    <w:p w14:paraId="501B8F14" w14:textId="77777777" w:rsidR="00834071" w:rsidRDefault="00834071" w:rsidP="00834071">
      <w:pPr>
        <w:pStyle w:val="Heading4"/>
      </w:pPr>
      <w:r>
        <w:t>UPDATE</w:t>
      </w:r>
    </w:p>
    <w:p w14:paraId="4C4CC1D7" w14:textId="741B8562" w:rsidR="00834071" w:rsidRDefault="00834071" w:rsidP="00834071">
      <w:r>
        <w:t xml:space="preserve">To change the currently selected Material Cost Type, simply click the </w:t>
      </w:r>
      <w:r>
        <w:rPr>
          <w:b/>
          <w:bCs/>
          <w:i/>
          <w:iCs/>
          <w:u w:val="single"/>
        </w:rPr>
        <w:t>“Update</w:t>
      </w:r>
      <w:r>
        <w:t xml:space="preserve">” button at the bottom of the screen.  </w:t>
      </w:r>
    </w:p>
    <w:p w14:paraId="37B52B33" w14:textId="77777777" w:rsidR="00834071" w:rsidRDefault="00834071" w:rsidP="00834071">
      <w:pPr>
        <w:pStyle w:val="Heading4"/>
      </w:pPr>
      <w:r>
        <w:t>ADD</w:t>
      </w:r>
    </w:p>
    <w:p w14:paraId="3C47120E" w14:textId="61319C34" w:rsidR="00834071" w:rsidRDefault="00834071" w:rsidP="00834071">
      <w:r>
        <w:t xml:space="preserve">To add a new Material Cost Type, simply click the </w:t>
      </w:r>
      <w:r>
        <w:rPr>
          <w:b/>
          <w:bCs/>
          <w:i/>
          <w:iCs/>
          <w:u w:val="single"/>
        </w:rPr>
        <w:t xml:space="preserve">“Green + Icon” </w:t>
      </w:r>
      <w:r>
        <w:t>button at the top of the Material Cost Type screen.</w:t>
      </w:r>
    </w:p>
    <w:p w14:paraId="0D8C645A" w14:textId="77777777" w:rsidR="00834071" w:rsidRPr="004477D0" w:rsidRDefault="00834071" w:rsidP="00834071">
      <w:r>
        <w:t xml:space="preserve">Alternatively, click the </w:t>
      </w:r>
      <w:r>
        <w:rPr>
          <w:b/>
          <w:bCs/>
          <w:i/>
          <w:iCs/>
          <w:u w:val="single"/>
        </w:rPr>
        <w:t>“Add”</w:t>
      </w:r>
      <w:r>
        <w:t xml:space="preserve"> button at the bottom of the screen.</w:t>
      </w:r>
    </w:p>
    <w:p w14:paraId="351511B9" w14:textId="77777777" w:rsidR="00834071" w:rsidRDefault="00834071" w:rsidP="00834071">
      <w:pPr>
        <w:pStyle w:val="Heading4"/>
      </w:pPr>
      <w:r>
        <w:t>DELETE</w:t>
      </w:r>
    </w:p>
    <w:p w14:paraId="0455B629" w14:textId="3F9F0C99" w:rsidR="00834071" w:rsidRDefault="00834071" w:rsidP="00834071">
      <w:r>
        <w:t xml:space="preserve">To delete the currently selected Material Cost Type,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739EF1A" w14:textId="77777777" w:rsidR="00834071" w:rsidRDefault="00834071" w:rsidP="00834071">
      <w:pPr>
        <w:pStyle w:val="Heading4"/>
      </w:pPr>
      <w:r>
        <w:t>NEXT</w:t>
      </w:r>
    </w:p>
    <w:p w14:paraId="349698BB" w14:textId="4251631D" w:rsidR="00834071" w:rsidRDefault="00834071" w:rsidP="00834071">
      <w:r>
        <w:t xml:space="preserve">Press </w:t>
      </w:r>
      <w:r w:rsidRPr="00B86B9F">
        <w:rPr>
          <w:b/>
          <w:bCs/>
          <w:i/>
          <w:iCs/>
          <w:u w:val="single"/>
        </w:rPr>
        <w:t>"N"</w:t>
      </w:r>
      <w:r>
        <w:t xml:space="preserve"> (Next) to find next Material Cost Type to view or modify. Alternatively, press the </w:t>
      </w:r>
      <w:r>
        <w:rPr>
          <w:b/>
          <w:bCs/>
          <w:i/>
          <w:iCs/>
          <w:u w:val="single"/>
        </w:rPr>
        <w:t>“Right Arrow”</w:t>
      </w:r>
      <w:r>
        <w:t xml:space="preserve"> on the screen.</w:t>
      </w:r>
    </w:p>
    <w:p w14:paraId="106E0113" w14:textId="77777777" w:rsidR="00834071" w:rsidRDefault="00834071" w:rsidP="00834071">
      <w:pPr>
        <w:pStyle w:val="Heading4"/>
      </w:pPr>
      <w:r>
        <w:t>PREVIOUS</w:t>
      </w:r>
    </w:p>
    <w:p w14:paraId="672BDFC9" w14:textId="79277862" w:rsidR="00834071" w:rsidRDefault="00834071" w:rsidP="00834071">
      <w:r>
        <w:t xml:space="preserve">Press </w:t>
      </w:r>
      <w:r w:rsidRPr="00B86B9F">
        <w:rPr>
          <w:b/>
          <w:bCs/>
          <w:i/>
          <w:iCs/>
          <w:u w:val="single"/>
        </w:rPr>
        <w:t>"P"</w:t>
      </w:r>
      <w:r>
        <w:t xml:space="preserve"> (Previous) to find previous Material Cost Type to view or modify.</w:t>
      </w:r>
      <w:r w:rsidRPr="00EA7FC0">
        <w:t xml:space="preserve"> </w:t>
      </w:r>
      <w:r>
        <w:t xml:space="preserve">Alternatively, press the </w:t>
      </w:r>
      <w:r>
        <w:rPr>
          <w:b/>
          <w:bCs/>
          <w:i/>
          <w:iCs/>
          <w:u w:val="single"/>
        </w:rPr>
        <w:t>“Left Arrow”</w:t>
      </w:r>
      <w:r>
        <w:t xml:space="preserve"> on the screen.</w:t>
      </w:r>
    </w:p>
    <w:p w14:paraId="52175687" w14:textId="62F939DB" w:rsidR="00467C2C" w:rsidRDefault="003B321C" w:rsidP="00467C2C">
      <w:pPr>
        <w:pStyle w:val="Heading3"/>
      </w:pPr>
      <w:bookmarkStart w:id="430" w:name="_Toc47448455"/>
      <w:r>
        <w:lastRenderedPageBreak/>
        <w:t>Add/Update Type</w:t>
      </w:r>
      <w:bookmarkEnd w:id="430"/>
    </w:p>
    <w:p w14:paraId="0E2D6ABE" w14:textId="57DDB1B3" w:rsidR="003B321C" w:rsidRPr="003B321C" w:rsidRDefault="003B321C" w:rsidP="003B321C">
      <w:r>
        <w:rPr>
          <w:noProof/>
        </w:rPr>
        <w:drawing>
          <wp:inline distT="0" distB="0" distL="0" distR="0" wp14:anchorId="6EF6F31F" wp14:editId="12D9D6F6">
            <wp:extent cx="4076700" cy="39147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076700" cy="3914775"/>
                    </a:xfrm>
                    <a:prstGeom prst="rect">
                      <a:avLst/>
                    </a:prstGeom>
                  </pic:spPr>
                </pic:pic>
              </a:graphicData>
            </a:graphic>
          </wp:inline>
        </w:drawing>
      </w:r>
    </w:p>
    <w:p w14:paraId="5C25A42F" w14:textId="77777777" w:rsidR="00834071" w:rsidRDefault="00834071" w:rsidP="00834071">
      <w:pPr>
        <w:pStyle w:val="Heading4"/>
      </w:pPr>
      <w:r>
        <w:t>SAVE</w:t>
      </w:r>
    </w:p>
    <w:p w14:paraId="2B1895D6" w14:textId="5D2842BB" w:rsidR="00834071" w:rsidRDefault="00834071" w:rsidP="00834071">
      <w:r>
        <w:t xml:space="preserve">Click the </w:t>
      </w:r>
      <w:r>
        <w:rPr>
          <w:b/>
          <w:bCs/>
          <w:i/>
          <w:iCs/>
          <w:u w:val="single"/>
        </w:rPr>
        <w:t>“Save”</w:t>
      </w:r>
      <w:r>
        <w:t xml:space="preserve"> button to save all changes to the current Material Cost Type.</w:t>
      </w:r>
    </w:p>
    <w:p w14:paraId="693908C2" w14:textId="77777777" w:rsidR="00834071" w:rsidRDefault="00834071" w:rsidP="00834071">
      <w:pPr>
        <w:pStyle w:val="Heading4"/>
      </w:pPr>
      <w:r>
        <w:t>RESET</w:t>
      </w:r>
    </w:p>
    <w:p w14:paraId="4C11E865" w14:textId="77777777" w:rsidR="00834071" w:rsidRPr="00096EBD" w:rsidRDefault="00834071" w:rsidP="00834071">
      <w:r>
        <w:t xml:space="preserve">Click the </w:t>
      </w:r>
      <w:r>
        <w:rPr>
          <w:b/>
          <w:bCs/>
          <w:i/>
          <w:iCs/>
          <w:u w:val="single"/>
        </w:rPr>
        <w:t>“Reset”</w:t>
      </w:r>
      <w:r>
        <w:t xml:space="preserve"> button to reset all fields to their original state.</w:t>
      </w:r>
    </w:p>
    <w:p w14:paraId="660D5670" w14:textId="77777777" w:rsidR="00834071" w:rsidRDefault="00834071" w:rsidP="00834071">
      <w:pPr>
        <w:pStyle w:val="Heading4"/>
      </w:pPr>
      <w:r>
        <w:t>CANCEL</w:t>
      </w:r>
    </w:p>
    <w:p w14:paraId="28B9E82C" w14:textId="4EF62457" w:rsidR="00834071" w:rsidRDefault="00834071" w:rsidP="00834071">
      <w:r>
        <w:t xml:space="preserve">Click the </w:t>
      </w:r>
      <w:r>
        <w:rPr>
          <w:b/>
          <w:bCs/>
          <w:i/>
          <w:iCs/>
          <w:u w:val="single"/>
        </w:rPr>
        <w:t>“Cancel”</w:t>
      </w:r>
      <w:r>
        <w:t xml:space="preserve"> button to cancel all changes to the Material Cost Type without saving.</w:t>
      </w:r>
    </w:p>
    <w:p w14:paraId="53DD0DFF" w14:textId="626EDB28" w:rsidR="009C20B0" w:rsidRDefault="009C20B0" w:rsidP="00834071"/>
    <w:p w14:paraId="51DA8078" w14:textId="085D6C63" w:rsidR="009C20B0" w:rsidRDefault="009C20B0" w:rsidP="00834071"/>
    <w:p w14:paraId="0313C0E0" w14:textId="16C45972" w:rsidR="009C20B0" w:rsidRDefault="009C20B0" w:rsidP="00834071"/>
    <w:p w14:paraId="05A81DBE" w14:textId="162350A7" w:rsidR="009C20B0" w:rsidRDefault="009C20B0" w:rsidP="00834071"/>
    <w:p w14:paraId="63D9C319" w14:textId="11D4A344" w:rsidR="009C20B0" w:rsidRDefault="009C20B0" w:rsidP="00834071"/>
    <w:p w14:paraId="25882539" w14:textId="2FEDAEBF" w:rsidR="009C20B0" w:rsidRDefault="009C20B0" w:rsidP="00834071"/>
    <w:p w14:paraId="4C559C91" w14:textId="3452F53F" w:rsidR="009C20B0" w:rsidRDefault="009C20B0" w:rsidP="00834071"/>
    <w:p w14:paraId="6D97382B" w14:textId="77777777" w:rsidR="009C20B0" w:rsidRPr="00DF6BEC" w:rsidRDefault="009C20B0" w:rsidP="00834071"/>
    <w:p w14:paraId="3AD878CC" w14:textId="1E3C0EF7" w:rsidR="00467C2C" w:rsidRDefault="003B321C" w:rsidP="00467C2C">
      <w:pPr>
        <w:pStyle w:val="Heading3"/>
      </w:pPr>
      <w:bookmarkStart w:id="431" w:name="_Toc44686687"/>
      <w:bookmarkStart w:id="432" w:name="_Toc47448456"/>
      <w:r>
        <w:lastRenderedPageBreak/>
        <w:t>Add/Update Type Field Definitions</w:t>
      </w:r>
      <w:bookmarkEnd w:id="431"/>
      <w:bookmarkEnd w:id="432"/>
    </w:p>
    <w:p w14:paraId="22F513F9" w14:textId="12B30A78" w:rsidR="003B321C" w:rsidRDefault="003B321C" w:rsidP="003B321C">
      <w:pPr>
        <w:pStyle w:val="Heading4"/>
      </w:pPr>
      <w:r>
        <w:t>Cost Type</w:t>
      </w:r>
    </w:p>
    <w:p w14:paraId="79A54E4B" w14:textId="16508954" w:rsidR="0063327A" w:rsidRPr="0063327A" w:rsidRDefault="00D613EB" w:rsidP="0063327A">
      <w:r w:rsidRPr="00052D6E">
        <w:rPr>
          <w:rFonts w:ascii="Calibri" w:hAnsi="Calibri" w:cs="Calibri"/>
        </w:rPr>
        <w:t>Enter an ID for this Material Cost Type.</w:t>
      </w:r>
    </w:p>
    <w:p w14:paraId="1D9EF471" w14:textId="55B995FF" w:rsidR="00467C2C" w:rsidRDefault="003B321C" w:rsidP="00467C2C">
      <w:pPr>
        <w:pStyle w:val="Heading4"/>
      </w:pPr>
      <w:r>
        <w:t>Description</w:t>
      </w:r>
    </w:p>
    <w:p w14:paraId="4BBC3020" w14:textId="54A16E4F" w:rsidR="0063327A" w:rsidRPr="0063327A" w:rsidRDefault="00262EBA" w:rsidP="0063327A">
      <w:r>
        <w:t>Enter a short description for the Cost Type.</w:t>
      </w:r>
    </w:p>
    <w:p w14:paraId="2F0BEA1C" w14:textId="0D8F2953" w:rsidR="003B321C" w:rsidRDefault="003B321C" w:rsidP="003B321C">
      <w:pPr>
        <w:pStyle w:val="Heading4"/>
      </w:pPr>
      <w:r>
        <w:t>Inventory Asset Account #</w:t>
      </w:r>
    </w:p>
    <w:p w14:paraId="483105A1" w14:textId="2D3624C1" w:rsidR="0063327A" w:rsidRPr="0063327A" w:rsidRDefault="00D613EB" w:rsidP="0063327A">
      <w:r w:rsidRPr="00052D6E">
        <w:rPr>
          <w:rFonts w:ascii="Calibri" w:hAnsi="Calibri" w:cs="Calibri"/>
        </w:rPr>
        <w:t>Enter a valid general ledger raw material asset account from the GL chart of accounts file.  This will be used when this material type is issued to a job.</w:t>
      </w:r>
    </w:p>
    <w:p w14:paraId="772105EA" w14:textId="1BB1DF56" w:rsidR="003B321C" w:rsidRDefault="003B321C" w:rsidP="003B321C">
      <w:pPr>
        <w:pStyle w:val="Heading4"/>
      </w:pPr>
      <w:r>
        <w:t>Purchase Price Variance Account #</w:t>
      </w:r>
    </w:p>
    <w:p w14:paraId="11D1A4A9" w14:textId="7529C828" w:rsidR="0063327A" w:rsidRPr="0063327A" w:rsidRDefault="00D613EB" w:rsidP="0063327A">
      <w:r w:rsidRPr="00052D6E">
        <w:rPr>
          <w:rFonts w:ascii="Calibri" w:hAnsi="Calibri" w:cs="Calibri"/>
        </w:rPr>
        <w:t>Enter a valid general ledger raw material asset account from the GL chart of accounts file.  This will be used when this material type is issued to a job.</w:t>
      </w:r>
    </w:p>
    <w:p w14:paraId="48ECE8BB" w14:textId="32A6A6A3" w:rsidR="003B321C" w:rsidRDefault="003B321C" w:rsidP="003B321C">
      <w:pPr>
        <w:pStyle w:val="Heading4"/>
      </w:pPr>
      <w:r>
        <w:t>Consumption Expense Account #</w:t>
      </w:r>
    </w:p>
    <w:p w14:paraId="3E537A61" w14:textId="1E387AD1" w:rsidR="0063327A" w:rsidRPr="0063327A" w:rsidRDefault="00D613EB" w:rsidP="0063327A">
      <w:r w:rsidRPr="00052D6E">
        <w:rPr>
          <w:rFonts w:ascii="Calibri" w:hAnsi="Calibri" w:cs="Calibri"/>
        </w:rPr>
        <w:t>Enter a valid general ledger raw material expense account from the GL chart of accounts file. This will be used when this material type is issued to a job.</w:t>
      </w:r>
    </w:p>
    <w:p w14:paraId="43A91830" w14:textId="0BA446A3" w:rsidR="003B321C" w:rsidRDefault="003B321C" w:rsidP="003B321C">
      <w:pPr>
        <w:pStyle w:val="Heading4"/>
      </w:pPr>
      <w:r>
        <w:t>A/P Accrued Account #</w:t>
      </w:r>
    </w:p>
    <w:p w14:paraId="158D3599" w14:textId="72CE212E" w:rsidR="009E7CB8" w:rsidRDefault="00262EBA" w:rsidP="009E7CB8">
      <w:r w:rsidRPr="00262EBA">
        <w:t xml:space="preserve">Enter the A/P accrued account number.  You can use a </w:t>
      </w:r>
      <w:r>
        <w:rPr>
          <w:b/>
          <w:bCs/>
          <w:i/>
          <w:iCs/>
          <w:u w:val="single"/>
        </w:rPr>
        <w:t>“F1”</w:t>
      </w:r>
      <w:r w:rsidRPr="00262EBA">
        <w:t xml:space="preserve"> look-up to get a list of accrued accounts.</w:t>
      </w:r>
    </w:p>
    <w:p w14:paraId="68DBCE21" w14:textId="5E692987" w:rsidR="009C20B0" w:rsidRDefault="009C20B0" w:rsidP="009E7CB8"/>
    <w:p w14:paraId="036B1B87" w14:textId="509B580E" w:rsidR="009C20B0" w:rsidRDefault="009C20B0" w:rsidP="009E7CB8"/>
    <w:p w14:paraId="728DFAE2" w14:textId="6E549549" w:rsidR="009C20B0" w:rsidRDefault="009C20B0" w:rsidP="009E7CB8"/>
    <w:p w14:paraId="3DF010AC" w14:textId="214B2344" w:rsidR="009C20B0" w:rsidRDefault="009C20B0" w:rsidP="009E7CB8"/>
    <w:p w14:paraId="5A94BEC5" w14:textId="20440040" w:rsidR="009C20B0" w:rsidRDefault="009C20B0" w:rsidP="009E7CB8"/>
    <w:p w14:paraId="6BCA4BEC" w14:textId="7F9AC437" w:rsidR="009C20B0" w:rsidRDefault="009C20B0" w:rsidP="009E7CB8"/>
    <w:p w14:paraId="6F66703B" w14:textId="75A85301" w:rsidR="009C20B0" w:rsidRDefault="009C20B0" w:rsidP="009E7CB8"/>
    <w:p w14:paraId="55854A91" w14:textId="4B3DE95D" w:rsidR="009C20B0" w:rsidRDefault="009C20B0" w:rsidP="009E7CB8"/>
    <w:p w14:paraId="212E6243" w14:textId="5032B345" w:rsidR="009C20B0" w:rsidRDefault="009C20B0" w:rsidP="009E7CB8"/>
    <w:p w14:paraId="44142F70" w14:textId="75C82C37" w:rsidR="009C20B0" w:rsidRDefault="009C20B0" w:rsidP="009E7CB8"/>
    <w:p w14:paraId="1B553A69" w14:textId="037ADAE9" w:rsidR="009C20B0" w:rsidRDefault="009C20B0" w:rsidP="009E7CB8"/>
    <w:p w14:paraId="1B2CDE96" w14:textId="5ABAFB57" w:rsidR="009C20B0" w:rsidRDefault="009C20B0" w:rsidP="009E7CB8"/>
    <w:p w14:paraId="52490F39" w14:textId="06282F1D" w:rsidR="009C20B0" w:rsidRDefault="009C20B0" w:rsidP="009E7CB8"/>
    <w:p w14:paraId="4EA40EE7" w14:textId="05FDD311" w:rsidR="009C20B0" w:rsidRDefault="009C20B0" w:rsidP="009E7CB8"/>
    <w:p w14:paraId="7596F4CF" w14:textId="77777777" w:rsidR="009C20B0" w:rsidRPr="009E7CB8" w:rsidRDefault="009C20B0" w:rsidP="009E7CB8"/>
    <w:p w14:paraId="50EB74D9" w14:textId="60F2BA35" w:rsidR="009E7CB8" w:rsidRDefault="009E7CB8" w:rsidP="009E7CB8">
      <w:pPr>
        <w:pStyle w:val="Heading2"/>
      </w:pPr>
      <w:bookmarkStart w:id="433" w:name="_Toc47448457"/>
      <w:r>
        <w:lastRenderedPageBreak/>
        <w:t>Raw Materials Control [MF5]</w:t>
      </w:r>
      <w:bookmarkEnd w:id="433"/>
    </w:p>
    <w:p w14:paraId="5ADE72F8" w14:textId="73134846" w:rsidR="00D613EB" w:rsidRPr="00D613EB" w:rsidRDefault="00D613EB" w:rsidP="00D613EB">
      <w:r w:rsidRPr="00052D6E">
        <w:rPr>
          <w:rFonts w:ascii="Calibri" w:hAnsi="Calibri" w:cs="Calibri"/>
        </w:rPr>
        <w:t>The control file sets defaults for utilizing the inventory system.  Many user defined features particular to your company may be defined in this file.  For example, you have the option to value inventory at either last cost or average cost, post inventory costs to general ledger and job costing, default general ledger account numbers, etc.</w:t>
      </w:r>
    </w:p>
    <w:p w14:paraId="0AD4D0CE" w14:textId="0E95352D" w:rsidR="003B321C" w:rsidRPr="003B321C" w:rsidRDefault="003B321C" w:rsidP="003B321C">
      <w:pPr>
        <w:pStyle w:val="Heading3"/>
      </w:pPr>
      <w:bookmarkStart w:id="434" w:name="_Toc44686689"/>
      <w:bookmarkStart w:id="435" w:name="_Toc47448458"/>
      <w:r>
        <w:t>R/M Control</w:t>
      </w:r>
      <w:bookmarkEnd w:id="434"/>
      <w:bookmarkEnd w:id="435"/>
    </w:p>
    <w:p w14:paraId="0B9B8A75" w14:textId="732322C3" w:rsidR="003B321C" w:rsidRPr="003B321C" w:rsidRDefault="003B321C" w:rsidP="003B321C">
      <w:r>
        <w:rPr>
          <w:noProof/>
        </w:rPr>
        <w:drawing>
          <wp:inline distT="0" distB="0" distL="0" distR="0" wp14:anchorId="25F977FF" wp14:editId="31CE1045">
            <wp:extent cx="3552825" cy="1883391"/>
            <wp:effectExtent l="0" t="0" r="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566100" cy="1890428"/>
                    </a:xfrm>
                    <a:prstGeom prst="rect">
                      <a:avLst/>
                    </a:prstGeom>
                  </pic:spPr>
                </pic:pic>
              </a:graphicData>
            </a:graphic>
          </wp:inline>
        </w:drawing>
      </w:r>
    </w:p>
    <w:p w14:paraId="0740295F" w14:textId="01C72015" w:rsidR="00DF0613" w:rsidRDefault="003B321C" w:rsidP="00DF0613">
      <w:pPr>
        <w:pStyle w:val="Heading4"/>
      </w:pPr>
      <w:r>
        <w:t>UPDATE</w:t>
      </w:r>
    </w:p>
    <w:p w14:paraId="6CA101F7" w14:textId="472E66FD" w:rsidR="003150F1" w:rsidRDefault="003150F1" w:rsidP="003150F1">
      <w:r>
        <w:t xml:space="preserve">To change the Raw Material Control, simply click the </w:t>
      </w:r>
      <w:r>
        <w:rPr>
          <w:b/>
          <w:bCs/>
          <w:i/>
          <w:iCs/>
          <w:u w:val="single"/>
        </w:rPr>
        <w:t>“Update</w:t>
      </w:r>
      <w:r>
        <w:t xml:space="preserve">” button at the bottom of the screen.  </w:t>
      </w:r>
    </w:p>
    <w:p w14:paraId="5B9DB076" w14:textId="0D25AF74" w:rsidR="00467C2C" w:rsidRDefault="003B321C" w:rsidP="00467C2C">
      <w:pPr>
        <w:pStyle w:val="Heading4"/>
      </w:pPr>
      <w:r>
        <w:t>CLOSE</w:t>
      </w:r>
    </w:p>
    <w:p w14:paraId="79C8C024" w14:textId="6E1FB747" w:rsidR="003B321C" w:rsidRPr="003150F1" w:rsidRDefault="003150F1" w:rsidP="003B321C">
      <w:r>
        <w:t xml:space="preserve">Click the </w:t>
      </w:r>
      <w:r>
        <w:rPr>
          <w:b/>
          <w:bCs/>
          <w:i/>
          <w:iCs/>
          <w:u w:val="single"/>
        </w:rPr>
        <w:t>“Close”</w:t>
      </w:r>
      <w:r>
        <w:t xml:space="preserve"> button to exit the Raw Material Control screen.</w:t>
      </w:r>
    </w:p>
    <w:p w14:paraId="1FB58FE6" w14:textId="69F69E0A" w:rsidR="00467C2C" w:rsidRDefault="003B321C" w:rsidP="00467C2C">
      <w:pPr>
        <w:pStyle w:val="Heading3"/>
      </w:pPr>
      <w:bookmarkStart w:id="436" w:name="_Toc47448459"/>
      <w:r>
        <w:t>Update Control</w:t>
      </w:r>
      <w:bookmarkEnd w:id="436"/>
    </w:p>
    <w:p w14:paraId="3519DB32" w14:textId="7B224896" w:rsidR="003B321C" w:rsidRPr="003B321C" w:rsidRDefault="003B321C" w:rsidP="003B321C">
      <w:r>
        <w:rPr>
          <w:noProof/>
        </w:rPr>
        <w:drawing>
          <wp:inline distT="0" distB="0" distL="0" distR="0" wp14:anchorId="6D479C8C" wp14:editId="442B106E">
            <wp:extent cx="3476625" cy="1897039"/>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488530" cy="1903535"/>
                    </a:xfrm>
                    <a:prstGeom prst="rect">
                      <a:avLst/>
                    </a:prstGeom>
                  </pic:spPr>
                </pic:pic>
              </a:graphicData>
            </a:graphic>
          </wp:inline>
        </w:drawing>
      </w:r>
    </w:p>
    <w:p w14:paraId="135E2E25" w14:textId="58A2DF57" w:rsidR="00467C2C" w:rsidRDefault="003B321C" w:rsidP="00467C2C">
      <w:pPr>
        <w:pStyle w:val="Heading4"/>
      </w:pPr>
      <w:r>
        <w:t>SAVE</w:t>
      </w:r>
    </w:p>
    <w:p w14:paraId="435CCF07" w14:textId="6A811BE1" w:rsidR="003150F1" w:rsidRDefault="003150F1" w:rsidP="003150F1">
      <w:r>
        <w:t xml:space="preserve">Click the </w:t>
      </w:r>
      <w:r>
        <w:rPr>
          <w:b/>
          <w:bCs/>
          <w:i/>
          <w:iCs/>
          <w:u w:val="single"/>
        </w:rPr>
        <w:t>“Save”</w:t>
      </w:r>
      <w:r>
        <w:t xml:space="preserve"> button to save all changes to the Raw Material Control.</w:t>
      </w:r>
    </w:p>
    <w:p w14:paraId="3400F7A6" w14:textId="70AF6BA4" w:rsidR="00467C2C" w:rsidRDefault="003B321C" w:rsidP="00467C2C">
      <w:pPr>
        <w:pStyle w:val="Heading4"/>
      </w:pPr>
      <w:r>
        <w:t>CANCEL</w:t>
      </w:r>
    </w:p>
    <w:p w14:paraId="1342B56E" w14:textId="390F81A0" w:rsidR="003150F1" w:rsidRPr="00DF6BEC" w:rsidRDefault="003150F1" w:rsidP="003150F1">
      <w:r>
        <w:t xml:space="preserve">Click the </w:t>
      </w:r>
      <w:r>
        <w:rPr>
          <w:b/>
          <w:bCs/>
          <w:i/>
          <w:iCs/>
          <w:u w:val="single"/>
        </w:rPr>
        <w:t>“Cancel”</w:t>
      </w:r>
      <w:r>
        <w:t xml:space="preserve"> button to cancel all changes to the Raw Material Control without saving.</w:t>
      </w:r>
    </w:p>
    <w:p w14:paraId="6454EB90" w14:textId="6292A207" w:rsidR="00467C2C" w:rsidRDefault="003B321C" w:rsidP="00467C2C">
      <w:pPr>
        <w:pStyle w:val="Heading4"/>
      </w:pPr>
      <w:r>
        <w:t>Use (Choice)</w:t>
      </w:r>
    </w:p>
    <w:p w14:paraId="3E90CC02" w14:textId="4740DDC9" w:rsidR="00931768" w:rsidRDefault="00931768" w:rsidP="00931768">
      <w:r>
        <w:t>To choose the preferred Raw Material Control to use between Average vs. Last Cost, please make sure the desired option choice bubble is toggled.</w:t>
      </w:r>
    </w:p>
    <w:p w14:paraId="5D0FDFCF" w14:textId="3B6E4E06" w:rsidR="00D613EB" w:rsidRPr="002E4736" w:rsidRDefault="00D613EB" w:rsidP="002E4736">
      <w:r w:rsidRPr="00052D6E">
        <w:rPr>
          <w:rFonts w:ascii="Calibri" w:hAnsi="Calibri" w:cs="Calibri"/>
        </w:rPr>
        <w:t>This dictates which cost will be used to calculate the value of inventory when receipts are posted.</w:t>
      </w:r>
    </w:p>
    <w:sectPr w:rsidR="00D613EB" w:rsidRPr="002E4736" w:rsidSect="00011C26">
      <w:headerReference w:type="default" r:id="rId184"/>
      <w:footerReference w:type="default" r:id="rId185"/>
      <w:headerReference w:type="first" r:id="rId186"/>
      <w:footerReference w:type="first" r:id="rId1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A89D5" w14:textId="77777777" w:rsidR="003A0FE9" w:rsidRDefault="003A0FE9" w:rsidP="0029375E">
      <w:pPr>
        <w:spacing w:after="0" w:line="240" w:lineRule="auto"/>
      </w:pPr>
      <w:r>
        <w:separator/>
      </w:r>
    </w:p>
  </w:endnote>
  <w:endnote w:type="continuationSeparator" w:id="0">
    <w:p w14:paraId="4AB2CD27" w14:textId="77777777" w:rsidR="003A0FE9" w:rsidRDefault="003A0FE9"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7844E7" w:rsidRDefault="007844E7">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7844E7" w:rsidRPr="00982A89" w:rsidRDefault="007844E7"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7844E7" w:rsidRDefault="007844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7844E7" w:rsidRDefault="00784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551AB" w14:textId="77777777" w:rsidR="003A0FE9" w:rsidRDefault="003A0FE9" w:rsidP="0029375E">
      <w:pPr>
        <w:spacing w:after="0" w:line="240" w:lineRule="auto"/>
      </w:pPr>
      <w:r>
        <w:separator/>
      </w:r>
    </w:p>
  </w:footnote>
  <w:footnote w:type="continuationSeparator" w:id="0">
    <w:p w14:paraId="39497D2F" w14:textId="77777777" w:rsidR="003A0FE9" w:rsidRDefault="003A0FE9"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7844E7" w:rsidRDefault="007844E7"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7844E7" w:rsidRDefault="007844E7"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7844E7" w:rsidRDefault="007844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17347"/>
    <w:rsid w:val="00050D44"/>
    <w:rsid w:val="00065044"/>
    <w:rsid w:val="00071857"/>
    <w:rsid w:val="00077850"/>
    <w:rsid w:val="00085650"/>
    <w:rsid w:val="000A7F0F"/>
    <w:rsid w:val="000D57FE"/>
    <w:rsid w:val="00144211"/>
    <w:rsid w:val="0016557A"/>
    <w:rsid w:val="00197D63"/>
    <w:rsid w:val="001A1F7F"/>
    <w:rsid w:val="001A7803"/>
    <w:rsid w:val="001C4B37"/>
    <w:rsid w:val="001C50E1"/>
    <w:rsid w:val="001C7CB0"/>
    <w:rsid w:val="00205D2E"/>
    <w:rsid w:val="00211A35"/>
    <w:rsid w:val="00223B97"/>
    <w:rsid w:val="00262EBA"/>
    <w:rsid w:val="00263DEC"/>
    <w:rsid w:val="00273D00"/>
    <w:rsid w:val="00276275"/>
    <w:rsid w:val="0029375E"/>
    <w:rsid w:val="002A7046"/>
    <w:rsid w:val="002B2172"/>
    <w:rsid w:val="002C52EA"/>
    <w:rsid w:val="002E4736"/>
    <w:rsid w:val="002E5A10"/>
    <w:rsid w:val="002E5DC7"/>
    <w:rsid w:val="002F4F7D"/>
    <w:rsid w:val="003150F1"/>
    <w:rsid w:val="00337F89"/>
    <w:rsid w:val="0035206B"/>
    <w:rsid w:val="003753EA"/>
    <w:rsid w:val="003A0FE9"/>
    <w:rsid w:val="003B321C"/>
    <w:rsid w:val="003C4C6B"/>
    <w:rsid w:val="003C75F5"/>
    <w:rsid w:val="003E4E6E"/>
    <w:rsid w:val="00405DF3"/>
    <w:rsid w:val="00410E91"/>
    <w:rsid w:val="00415F1A"/>
    <w:rsid w:val="00467C2C"/>
    <w:rsid w:val="00491309"/>
    <w:rsid w:val="004A09B7"/>
    <w:rsid w:val="004A6A3A"/>
    <w:rsid w:val="004B7376"/>
    <w:rsid w:val="004D65A2"/>
    <w:rsid w:val="00505019"/>
    <w:rsid w:val="00510227"/>
    <w:rsid w:val="00515D88"/>
    <w:rsid w:val="00557ECB"/>
    <w:rsid w:val="00583C10"/>
    <w:rsid w:val="00594F6B"/>
    <w:rsid w:val="005D1E82"/>
    <w:rsid w:val="00602145"/>
    <w:rsid w:val="0063327A"/>
    <w:rsid w:val="006732A1"/>
    <w:rsid w:val="006A726B"/>
    <w:rsid w:val="006C50C7"/>
    <w:rsid w:val="00725C60"/>
    <w:rsid w:val="00746B11"/>
    <w:rsid w:val="007844E7"/>
    <w:rsid w:val="00795CC7"/>
    <w:rsid w:val="007B0B58"/>
    <w:rsid w:val="007B0BAE"/>
    <w:rsid w:val="007D0A97"/>
    <w:rsid w:val="008040BE"/>
    <w:rsid w:val="00812317"/>
    <w:rsid w:val="00833DC4"/>
    <w:rsid w:val="00834071"/>
    <w:rsid w:val="0087443B"/>
    <w:rsid w:val="008A5B48"/>
    <w:rsid w:val="008D0EE3"/>
    <w:rsid w:val="008D7C5A"/>
    <w:rsid w:val="00910523"/>
    <w:rsid w:val="00911308"/>
    <w:rsid w:val="00931768"/>
    <w:rsid w:val="00936ACC"/>
    <w:rsid w:val="0094292A"/>
    <w:rsid w:val="00951E99"/>
    <w:rsid w:val="00982A89"/>
    <w:rsid w:val="00991D1C"/>
    <w:rsid w:val="009961E9"/>
    <w:rsid w:val="009A089D"/>
    <w:rsid w:val="009A6C86"/>
    <w:rsid w:val="009C20B0"/>
    <w:rsid w:val="009C233B"/>
    <w:rsid w:val="009D2EA9"/>
    <w:rsid w:val="009E7CB8"/>
    <w:rsid w:val="009F7FFB"/>
    <w:rsid w:val="00A0509B"/>
    <w:rsid w:val="00A15E29"/>
    <w:rsid w:val="00A2256C"/>
    <w:rsid w:val="00A273B2"/>
    <w:rsid w:val="00A54CBB"/>
    <w:rsid w:val="00A57ACB"/>
    <w:rsid w:val="00AA396B"/>
    <w:rsid w:val="00AB43B5"/>
    <w:rsid w:val="00AC5AB4"/>
    <w:rsid w:val="00AD391E"/>
    <w:rsid w:val="00AD5936"/>
    <w:rsid w:val="00AE637A"/>
    <w:rsid w:val="00B0522E"/>
    <w:rsid w:val="00B117C5"/>
    <w:rsid w:val="00B13DA7"/>
    <w:rsid w:val="00B15177"/>
    <w:rsid w:val="00B213F2"/>
    <w:rsid w:val="00B671BE"/>
    <w:rsid w:val="00C05688"/>
    <w:rsid w:val="00C33AAA"/>
    <w:rsid w:val="00C47349"/>
    <w:rsid w:val="00C51D99"/>
    <w:rsid w:val="00C52901"/>
    <w:rsid w:val="00C9264F"/>
    <w:rsid w:val="00CB170D"/>
    <w:rsid w:val="00CB39D4"/>
    <w:rsid w:val="00CC1A88"/>
    <w:rsid w:val="00CC1C30"/>
    <w:rsid w:val="00CE77E3"/>
    <w:rsid w:val="00D06361"/>
    <w:rsid w:val="00D06F93"/>
    <w:rsid w:val="00D31BAA"/>
    <w:rsid w:val="00D46004"/>
    <w:rsid w:val="00D613EB"/>
    <w:rsid w:val="00DA15BC"/>
    <w:rsid w:val="00DA52C6"/>
    <w:rsid w:val="00DE335D"/>
    <w:rsid w:val="00DE559A"/>
    <w:rsid w:val="00DF0613"/>
    <w:rsid w:val="00DF4405"/>
    <w:rsid w:val="00E20A20"/>
    <w:rsid w:val="00E233E1"/>
    <w:rsid w:val="00E26A88"/>
    <w:rsid w:val="00E34299"/>
    <w:rsid w:val="00E954E6"/>
    <w:rsid w:val="00EA4211"/>
    <w:rsid w:val="00EE1EC3"/>
    <w:rsid w:val="00EF39BD"/>
    <w:rsid w:val="00EF6C40"/>
    <w:rsid w:val="00F050D6"/>
    <w:rsid w:val="00F11D6B"/>
    <w:rsid w:val="00F15696"/>
    <w:rsid w:val="00F2037A"/>
    <w:rsid w:val="00F358DD"/>
    <w:rsid w:val="00F55351"/>
    <w:rsid w:val="00F55866"/>
    <w:rsid w:val="00F860D1"/>
    <w:rsid w:val="00F96DB8"/>
    <w:rsid w:val="00F9749E"/>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32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21C"/>
    <w:rPr>
      <w:rFonts w:ascii="Segoe UI" w:hAnsi="Segoe UI" w:cs="Segoe UI"/>
      <w:sz w:val="18"/>
      <w:szCs w:val="18"/>
    </w:rPr>
  </w:style>
  <w:style w:type="paragraph" w:styleId="TOC4">
    <w:name w:val="toc 4"/>
    <w:basedOn w:val="Normal"/>
    <w:next w:val="Normal"/>
    <w:autoRedefine/>
    <w:uiPriority w:val="39"/>
    <w:unhideWhenUsed/>
    <w:rsid w:val="00017347"/>
    <w:pPr>
      <w:spacing w:after="100"/>
      <w:ind w:left="660"/>
    </w:pPr>
    <w:rPr>
      <w:rFonts w:eastAsiaTheme="minorEastAsia"/>
    </w:rPr>
  </w:style>
  <w:style w:type="paragraph" w:styleId="TOC5">
    <w:name w:val="toc 5"/>
    <w:basedOn w:val="Normal"/>
    <w:next w:val="Normal"/>
    <w:autoRedefine/>
    <w:uiPriority w:val="39"/>
    <w:unhideWhenUsed/>
    <w:rsid w:val="00017347"/>
    <w:pPr>
      <w:spacing w:after="100"/>
      <w:ind w:left="880"/>
    </w:pPr>
    <w:rPr>
      <w:rFonts w:eastAsiaTheme="minorEastAsia"/>
    </w:rPr>
  </w:style>
  <w:style w:type="paragraph" w:styleId="TOC6">
    <w:name w:val="toc 6"/>
    <w:basedOn w:val="Normal"/>
    <w:next w:val="Normal"/>
    <w:autoRedefine/>
    <w:uiPriority w:val="39"/>
    <w:unhideWhenUsed/>
    <w:rsid w:val="00017347"/>
    <w:pPr>
      <w:spacing w:after="100"/>
      <w:ind w:left="1100"/>
    </w:pPr>
    <w:rPr>
      <w:rFonts w:eastAsiaTheme="minorEastAsia"/>
    </w:rPr>
  </w:style>
  <w:style w:type="paragraph" w:styleId="TOC7">
    <w:name w:val="toc 7"/>
    <w:basedOn w:val="Normal"/>
    <w:next w:val="Normal"/>
    <w:autoRedefine/>
    <w:uiPriority w:val="39"/>
    <w:unhideWhenUsed/>
    <w:rsid w:val="00017347"/>
    <w:pPr>
      <w:spacing w:after="100"/>
      <w:ind w:left="1320"/>
    </w:pPr>
    <w:rPr>
      <w:rFonts w:eastAsiaTheme="minorEastAsia"/>
    </w:rPr>
  </w:style>
  <w:style w:type="paragraph" w:styleId="TOC8">
    <w:name w:val="toc 8"/>
    <w:basedOn w:val="Normal"/>
    <w:next w:val="Normal"/>
    <w:autoRedefine/>
    <w:uiPriority w:val="39"/>
    <w:unhideWhenUsed/>
    <w:rsid w:val="00017347"/>
    <w:pPr>
      <w:spacing w:after="100"/>
      <w:ind w:left="1540"/>
    </w:pPr>
    <w:rPr>
      <w:rFonts w:eastAsiaTheme="minorEastAsia"/>
    </w:rPr>
  </w:style>
  <w:style w:type="paragraph" w:styleId="TOC9">
    <w:name w:val="toc 9"/>
    <w:basedOn w:val="Normal"/>
    <w:next w:val="Normal"/>
    <w:autoRedefine/>
    <w:uiPriority w:val="39"/>
    <w:unhideWhenUsed/>
    <w:rsid w:val="00017347"/>
    <w:pPr>
      <w:spacing w:after="100"/>
      <w:ind w:left="1760"/>
    </w:pPr>
    <w:rPr>
      <w:rFonts w:eastAsiaTheme="minorEastAsia"/>
    </w:rPr>
  </w:style>
  <w:style w:type="character" w:styleId="UnresolvedMention">
    <w:name w:val="Unresolved Mention"/>
    <w:basedOn w:val="DefaultParagraphFont"/>
    <w:uiPriority w:val="99"/>
    <w:semiHidden/>
    <w:unhideWhenUsed/>
    <w:rsid w:val="00017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88.png"/><Relationship Id="rId21" Type="http://schemas.openxmlformats.org/officeDocument/2006/relationships/oleObject" Target="embeddings/oleObject5.bin"/><Relationship Id="rId42" Type="http://schemas.openxmlformats.org/officeDocument/2006/relationships/image" Target="media/image16.png"/><Relationship Id="rId47" Type="http://schemas.openxmlformats.org/officeDocument/2006/relationships/oleObject" Target="embeddings/oleObject18.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image" Target="media/image104.png"/><Relationship Id="rId138" Type="http://schemas.openxmlformats.org/officeDocument/2006/relationships/image" Target="media/image109.png"/><Relationship Id="rId154" Type="http://schemas.openxmlformats.org/officeDocument/2006/relationships/image" Target="media/image125.png"/><Relationship Id="rId159" Type="http://schemas.openxmlformats.org/officeDocument/2006/relationships/image" Target="media/image130.png"/><Relationship Id="rId175" Type="http://schemas.openxmlformats.org/officeDocument/2006/relationships/image" Target="media/image146.png"/><Relationship Id="rId170" Type="http://schemas.openxmlformats.org/officeDocument/2006/relationships/image" Target="media/image141.png"/><Relationship Id="rId16" Type="http://schemas.openxmlformats.org/officeDocument/2006/relationships/image" Target="media/image3.png"/><Relationship Id="rId107" Type="http://schemas.openxmlformats.org/officeDocument/2006/relationships/image" Target="media/image78.png"/><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28" Type="http://schemas.openxmlformats.org/officeDocument/2006/relationships/image" Target="media/image99.png"/><Relationship Id="rId144" Type="http://schemas.openxmlformats.org/officeDocument/2006/relationships/image" Target="media/image115.png"/><Relationship Id="rId149" Type="http://schemas.openxmlformats.org/officeDocument/2006/relationships/image" Target="media/image120.png"/><Relationship Id="rId5" Type="http://schemas.openxmlformats.org/officeDocument/2006/relationships/customXml" Target="../customXml/item5.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image" Target="media/image131.png"/><Relationship Id="rId165" Type="http://schemas.openxmlformats.org/officeDocument/2006/relationships/image" Target="media/image136.png"/><Relationship Id="rId181" Type="http://schemas.openxmlformats.org/officeDocument/2006/relationships/image" Target="media/image152.png"/><Relationship Id="rId186"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4.png"/><Relationship Id="rId118" Type="http://schemas.openxmlformats.org/officeDocument/2006/relationships/image" Target="media/image89.png"/><Relationship Id="rId134" Type="http://schemas.openxmlformats.org/officeDocument/2006/relationships/image" Target="media/image105.png"/><Relationship Id="rId139" Type="http://schemas.openxmlformats.org/officeDocument/2006/relationships/image" Target="media/image110.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21.png"/><Relationship Id="rId155" Type="http://schemas.openxmlformats.org/officeDocument/2006/relationships/image" Target="media/image126.png"/><Relationship Id="rId171" Type="http://schemas.openxmlformats.org/officeDocument/2006/relationships/image" Target="media/image142.png"/><Relationship Id="rId176" Type="http://schemas.openxmlformats.org/officeDocument/2006/relationships/image" Target="media/image147.png"/><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image" Target="media/image111.png"/><Relationship Id="rId145" Type="http://schemas.openxmlformats.org/officeDocument/2006/relationships/image" Target="media/image116.png"/><Relationship Id="rId161" Type="http://schemas.openxmlformats.org/officeDocument/2006/relationships/image" Target="media/image132.png"/><Relationship Id="rId166" Type="http://schemas.openxmlformats.org/officeDocument/2006/relationships/image" Target="media/image137.png"/><Relationship Id="rId182" Type="http://schemas.openxmlformats.org/officeDocument/2006/relationships/image" Target="media/image153.png"/><Relationship Id="rId18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oleObject" Target="embeddings/oleObject6.bin"/><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image" Target="media/image101.png"/><Relationship Id="rId135" Type="http://schemas.openxmlformats.org/officeDocument/2006/relationships/image" Target="media/image106.png"/><Relationship Id="rId151" Type="http://schemas.openxmlformats.org/officeDocument/2006/relationships/image" Target="media/image122.png"/><Relationship Id="rId156" Type="http://schemas.openxmlformats.org/officeDocument/2006/relationships/image" Target="media/image127.png"/><Relationship Id="rId177" Type="http://schemas.openxmlformats.org/officeDocument/2006/relationships/image" Target="media/image148.png"/><Relationship Id="rId172" Type="http://schemas.openxmlformats.org/officeDocument/2006/relationships/image" Target="media/image143.png"/><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8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141" Type="http://schemas.openxmlformats.org/officeDocument/2006/relationships/image" Target="media/image112.png"/><Relationship Id="rId146" Type="http://schemas.openxmlformats.org/officeDocument/2006/relationships/image" Target="media/image117.png"/><Relationship Id="rId167" Type="http://schemas.openxmlformats.org/officeDocument/2006/relationships/image" Target="media/image138.png"/><Relationship Id="rId188"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image" Target="media/image133.png"/><Relationship Id="rId183" Type="http://schemas.openxmlformats.org/officeDocument/2006/relationships/image" Target="media/image154.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image" Target="media/image107.png"/><Relationship Id="rId157" Type="http://schemas.openxmlformats.org/officeDocument/2006/relationships/image" Target="media/image128.png"/><Relationship Id="rId178" Type="http://schemas.openxmlformats.org/officeDocument/2006/relationships/image" Target="media/image149.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23.png"/><Relationship Id="rId173" Type="http://schemas.openxmlformats.org/officeDocument/2006/relationships/image" Target="media/image144.png"/><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8.png"/><Relationship Id="rId168" Type="http://schemas.openxmlformats.org/officeDocument/2006/relationships/image" Target="media/image139.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image" Target="media/image113.png"/><Relationship Id="rId163" Type="http://schemas.openxmlformats.org/officeDocument/2006/relationships/image" Target="media/image134.png"/><Relationship Id="rId184" Type="http://schemas.openxmlformats.org/officeDocument/2006/relationships/header" Target="header1.xml"/><Relationship Id="rId189"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image" Target="media/image103.png"/><Relationship Id="rId153" Type="http://schemas.openxmlformats.org/officeDocument/2006/relationships/image" Target="media/image124.png"/><Relationship Id="rId174" Type="http://schemas.openxmlformats.org/officeDocument/2006/relationships/image" Target="media/image145.png"/><Relationship Id="rId179" Type="http://schemas.openxmlformats.org/officeDocument/2006/relationships/image" Target="media/image150.png"/><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43" Type="http://schemas.openxmlformats.org/officeDocument/2006/relationships/image" Target="media/image114.png"/><Relationship Id="rId148" Type="http://schemas.openxmlformats.org/officeDocument/2006/relationships/image" Target="media/image119.png"/><Relationship Id="rId164" Type="http://schemas.openxmlformats.org/officeDocument/2006/relationships/image" Target="media/image135.png"/><Relationship Id="rId169" Type="http://schemas.openxmlformats.org/officeDocument/2006/relationships/image" Target="media/image140.png"/><Relationship Id="rId18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151.png"/></Relationships>
</file>

<file path=word/_rels/header2.xml.rels><?xml version="1.0" encoding="UTF-8" standalone="yes"?>
<Relationships xmlns="http://schemas.openxmlformats.org/package/2006/relationships"><Relationship Id="rId1" Type="http://schemas.openxmlformats.org/officeDocument/2006/relationships/image" Target="media/image1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39EDCA8-1390-4A67-8FC5-7601677D6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78</TotalTime>
  <Pages>1</Pages>
  <Words>27389</Words>
  <Characters>156121</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183144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10</cp:revision>
  <dcterms:created xsi:type="dcterms:W3CDTF">2020-07-03T19:57:00Z</dcterms:created>
  <dcterms:modified xsi:type="dcterms:W3CDTF">2020-08-26T20:52:00Z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