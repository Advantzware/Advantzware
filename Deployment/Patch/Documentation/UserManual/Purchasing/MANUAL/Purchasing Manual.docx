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39E040" w14:textId="772A5819" w:rsidR="001C50E1" w:rsidRPr="001C50E1" w:rsidRDefault="00602145" w:rsidP="00FA374D">
      <w:pPr>
        <w:jc w:val="center"/>
        <w:rPr>
          <w:color w:val="0672A9" w:themeColor="accent1"/>
          <w:sz w:val="72"/>
          <w:szCs w:val="72"/>
        </w:rPr>
      </w:pPr>
      <w:r>
        <w:rPr>
          <w:color w:val="0672A9" w:themeColor="accent1"/>
          <w:sz w:val="72"/>
          <w:szCs w:val="72"/>
        </w:rPr>
        <w:t xml:space="preserve">User Manual: </w:t>
      </w:r>
      <w:r w:rsidR="0080529C">
        <w:rPr>
          <w:color w:val="0672A9" w:themeColor="accent1"/>
          <w:sz w:val="72"/>
          <w:szCs w:val="72"/>
        </w:rPr>
        <w:t>Purchasing</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723075" w:rsidRDefault="00723075">
                                  <w:pPr>
                                    <w:pStyle w:val="NoSpacing"/>
                                    <w:rPr>
                                      <w:color w:val="FFFFFF" w:themeColor="background1"/>
                                      <w:sz w:val="32"/>
                                      <w:szCs w:val="32"/>
                                    </w:rPr>
                                  </w:pPr>
                                </w:p>
                                <w:p w14:paraId="5A2CB510" w14:textId="77777777" w:rsidR="00723075" w:rsidRDefault="00723075">
                                  <w:pPr>
                                    <w:pStyle w:val="NoSpacing"/>
                                    <w:rPr>
                                      <w:caps/>
                                      <w:color w:val="FFFFFF" w:themeColor="background1"/>
                                    </w:rPr>
                                  </w:pPr>
                                  <w:r>
                                    <w:rPr>
                                      <w:caps/>
                                      <w:color w:val="FFFFFF" w:themeColor="background1"/>
                                    </w:rPr>
                                    <w:t xml:space="preserve">| May-20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723075" w:rsidRDefault="00723075">
                            <w:pPr>
                              <w:pStyle w:val="NoSpacing"/>
                              <w:rPr>
                                <w:color w:val="FFFFFF" w:themeColor="background1"/>
                                <w:sz w:val="32"/>
                                <w:szCs w:val="32"/>
                              </w:rPr>
                            </w:pPr>
                          </w:p>
                          <w:p w14:paraId="5A2CB510" w14:textId="77777777" w:rsidR="00723075" w:rsidRDefault="00723075">
                            <w:pPr>
                              <w:pStyle w:val="NoSpacing"/>
                              <w:rPr>
                                <w:caps/>
                                <w:color w:val="FFFFFF" w:themeColor="background1"/>
                              </w:rPr>
                            </w:pPr>
                            <w:r>
                              <w:rPr>
                                <w:caps/>
                                <w:color w:val="FFFFFF" w:themeColor="background1"/>
                              </w:rPr>
                              <w:t xml:space="preserve">| May-20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593AAD38" w14:textId="77777777" w:rsidR="00DF5120" w:rsidRDefault="00DF5120" w:rsidP="00DF5120">
          <w:pPr>
            <w:rPr>
              <w:b/>
              <w:bCs/>
              <w:color w:val="0672A9" w:themeColor="accent1"/>
              <w:sz w:val="26"/>
              <w:szCs w:val="26"/>
            </w:rPr>
          </w:pPr>
          <w:r>
            <w:rPr>
              <w:b/>
              <w:bCs/>
              <w:color w:val="0672A9" w:themeColor="accent1"/>
              <w:sz w:val="26"/>
              <w:szCs w:val="26"/>
            </w:rPr>
            <w:t>Documentation Goals</w:t>
          </w:r>
        </w:p>
        <w:p w14:paraId="3B143142" w14:textId="77777777" w:rsidR="00DF5120" w:rsidRDefault="00DF5120" w:rsidP="00DF5120">
          <w:r>
            <w:t xml:space="preserve">This documentation is intended to provide instruction for all </w:t>
          </w:r>
          <w:r>
            <w:rPr>
              <w:b/>
              <w:bCs/>
              <w:i/>
              <w:iCs/>
            </w:rPr>
            <w:t>Purchasing</w:t>
          </w:r>
          <w:r>
            <w:t xml:space="preserve"> functions</w:t>
          </w:r>
          <w:r>
            <w:rPr>
              <w:i/>
              <w:iCs/>
            </w:rPr>
            <w:t>.</w:t>
          </w:r>
          <w:r>
            <w:t xml:space="preserve">  It details the use of </w:t>
          </w:r>
          <w:r>
            <w:rPr>
              <w:b/>
              <w:bCs/>
              <w:i/>
              <w:iCs/>
            </w:rPr>
            <w:t>Creating and Editing Purchase Orders, Closing and Reopening Purchase Orders, Running Purchase Order Reports</w:t>
          </w:r>
          <w:r>
            <w:t xml:space="preserve">, and maintaining the </w:t>
          </w:r>
          <w:r>
            <w:rPr>
              <w:b/>
              <w:bCs/>
              <w:i/>
              <w:iCs/>
            </w:rPr>
            <w:t>Purchasing Master Files</w:t>
          </w:r>
          <w:r>
            <w:t>.</w:t>
          </w:r>
        </w:p>
        <w:p w14:paraId="10B28ABE" w14:textId="77777777" w:rsidR="00DF5120" w:rsidRDefault="00DF5120" w:rsidP="00DF5120">
          <w:pPr>
            <w:rPr>
              <w:b/>
              <w:bCs/>
              <w:color w:val="0672A9" w:themeColor="accent1"/>
              <w:sz w:val="26"/>
              <w:szCs w:val="26"/>
            </w:rPr>
          </w:pPr>
          <w:r>
            <w:rPr>
              <w:b/>
              <w:bCs/>
              <w:color w:val="0672A9" w:themeColor="accent1"/>
              <w:sz w:val="26"/>
              <w:szCs w:val="26"/>
            </w:rPr>
            <w:t>Documentation Disclaimers</w:t>
          </w:r>
        </w:p>
        <w:p w14:paraId="2C8165BA" w14:textId="77777777" w:rsidR="00DF5120" w:rsidRDefault="00DF5120" w:rsidP="00DF5120">
          <w:pPr>
            <w:pStyle w:val="ListParagraph"/>
            <w:numPr>
              <w:ilvl w:val="0"/>
              <w:numId w:val="3"/>
            </w:numPr>
            <w:spacing w:line="256" w:lineRule="auto"/>
          </w:pPr>
          <w:r>
            <w:t>Teach a user how to utilize the Purchasing system.</w:t>
          </w:r>
        </w:p>
        <w:p w14:paraId="7B286E14" w14:textId="77777777" w:rsidR="00DF5120" w:rsidRDefault="00DF5120" w:rsidP="00DF5120">
          <w:pPr>
            <w:pStyle w:val="ListParagraph"/>
            <w:numPr>
              <w:ilvl w:val="0"/>
              <w:numId w:val="3"/>
            </w:numPr>
            <w:spacing w:line="256" w:lineRule="auto"/>
          </w:pPr>
          <w:r>
            <w:t>Provide instructions for overseeing the creation and maintenance of purchase orders.</w:t>
          </w:r>
        </w:p>
        <w:p w14:paraId="5899AE9A" w14:textId="77777777" w:rsidR="0016557A" w:rsidRDefault="0016557A"/>
        <w:p w14:paraId="1ACC309A" w14:textId="77777777" w:rsidR="0016557A" w:rsidRDefault="0016557A">
          <w:r>
            <w:br w:type="page"/>
          </w:r>
        </w:p>
        <w:p w14:paraId="26713194" w14:textId="77777777" w:rsidR="009A089D" w:rsidRDefault="00E71CB4"/>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4DBB54F7" w:rsidR="0016557A" w:rsidRPr="00DE559A" w:rsidRDefault="0016557A">
          <w:pPr>
            <w:pStyle w:val="TOCHeading"/>
            <w:rPr>
              <w:b/>
              <w:bCs/>
              <w:color w:val="0672A9" w:themeColor="accent1"/>
            </w:rPr>
          </w:pPr>
          <w:r w:rsidRPr="00DE559A">
            <w:rPr>
              <w:b/>
              <w:bCs/>
              <w:color w:val="0672A9" w:themeColor="accent1"/>
            </w:rPr>
            <w:t>Table of Contents</w:t>
          </w:r>
        </w:p>
        <w:p w14:paraId="60346C9E" w14:textId="41892AD9" w:rsidR="0085376A"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7457407" w:history="1">
            <w:r w:rsidR="0085376A" w:rsidRPr="00724C3D">
              <w:rPr>
                <w:rStyle w:val="Hyperlink"/>
                <w:b/>
                <w:bCs/>
                <w:noProof/>
              </w:rPr>
              <w:t>Overview of Advantzware Specific Keys and Icons</w:t>
            </w:r>
            <w:r w:rsidR="0085376A">
              <w:rPr>
                <w:noProof/>
                <w:webHidden/>
              </w:rPr>
              <w:tab/>
            </w:r>
            <w:r w:rsidR="0085376A">
              <w:rPr>
                <w:noProof/>
                <w:webHidden/>
              </w:rPr>
              <w:fldChar w:fldCharType="begin"/>
            </w:r>
            <w:r w:rsidR="0085376A">
              <w:rPr>
                <w:noProof/>
                <w:webHidden/>
              </w:rPr>
              <w:instrText xml:space="preserve"> PAGEREF _Toc47457407 \h </w:instrText>
            </w:r>
            <w:r w:rsidR="0085376A">
              <w:rPr>
                <w:noProof/>
                <w:webHidden/>
              </w:rPr>
            </w:r>
            <w:r w:rsidR="0085376A">
              <w:rPr>
                <w:noProof/>
                <w:webHidden/>
              </w:rPr>
              <w:fldChar w:fldCharType="separate"/>
            </w:r>
            <w:r w:rsidR="003F10BB">
              <w:rPr>
                <w:noProof/>
                <w:webHidden/>
              </w:rPr>
              <w:t>4</w:t>
            </w:r>
            <w:r w:rsidR="0085376A">
              <w:rPr>
                <w:noProof/>
                <w:webHidden/>
              </w:rPr>
              <w:fldChar w:fldCharType="end"/>
            </w:r>
          </w:hyperlink>
        </w:p>
        <w:p w14:paraId="5637D5AB" w14:textId="43E82810" w:rsidR="0085376A" w:rsidRDefault="0085376A">
          <w:pPr>
            <w:pStyle w:val="TOC2"/>
            <w:tabs>
              <w:tab w:val="right" w:leader="dot" w:pos="9350"/>
            </w:tabs>
            <w:rPr>
              <w:rFonts w:cstheme="minorBidi"/>
              <w:noProof/>
            </w:rPr>
          </w:pPr>
          <w:hyperlink w:anchor="_Toc47457408" w:history="1">
            <w:r w:rsidRPr="00724C3D">
              <w:rPr>
                <w:rStyle w:val="Hyperlink"/>
                <w:noProof/>
              </w:rPr>
              <w:t>Function Keys</w:t>
            </w:r>
            <w:r>
              <w:rPr>
                <w:noProof/>
                <w:webHidden/>
              </w:rPr>
              <w:tab/>
            </w:r>
            <w:r>
              <w:rPr>
                <w:noProof/>
                <w:webHidden/>
              </w:rPr>
              <w:fldChar w:fldCharType="begin"/>
            </w:r>
            <w:r>
              <w:rPr>
                <w:noProof/>
                <w:webHidden/>
              </w:rPr>
              <w:instrText xml:space="preserve"> PAGEREF _Toc47457408 \h </w:instrText>
            </w:r>
            <w:r>
              <w:rPr>
                <w:noProof/>
                <w:webHidden/>
              </w:rPr>
            </w:r>
            <w:r>
              <w:rPr>
                <w:noProof/>
                <w:webHidden/>
              </w:rPr>
              <w:fldChar w:fldCharType="separate"/>
            </w:r>
            <w:r w:rsidR="003F10BB">
              <w:rPr>
                <w:noProof/>
                <w:webHidden/>
              </w:rPr>
              <w:t>4</w:t>
            </w:r>
            <w:r>
              <w:rPr>
                <w:noProof/>
                <w:webHidden/>
              </w:rPr>
              <w:fldChar w:fldCharType="end"/>
            </w:r>
          </w:hyperlink>
        </w:p>
        <w:p w14:paraId="370CED05" w14:textId="43013605" w:rsidR="0085376A" w:rsidRDefault="0085376A">
          <w:pPr>
            <w:pStyle w:val="TOC2"/>
            <w:tabs>
              <w:tab w:val="right" w:leader="dot" w:pos="9350"/>
            </w:tabs>
            <w:rPr>
              <w:rFonts w:cstheme="minorBidi"/>
              <w:noProof/>
            </w:rPr>
          </w:pPr>
          <w:hyperlink w:anchor="_Toc47457409" w:history="1">
            <w:r w:rsidRPr="00724C3D">
              <w:rPr>
                <w:rStyle w:val="Hyperlink"/>
                <w:noProof/>
              </w:rPr>
              <w:t>Advanced Software Standard Function Keys</w:t>
            </w:r>
            <w:r>
              <w:rPr>
                <w:noProof/>
                <w:webHidden/>
              </w:rPr>
              <w:tab/>
            </w:r>
            <w:r>
              <w:rPr>
                <w:noProof/>
                <w:webHidden/>
              </w:rPr>
              <w:fldChar w:fldCharType="begin"/>
            </w:r>
            <w:r>
              <w:rPr>
                <w:noProof/>
                <w:webHidden/>
              </w:rPr>
              <w:instrText xml:space="preserve"> PAGEREF _Toc47457409 \h </w:instrText>
            </w:r>
            <w:r>
              <w:rPr>
                <w:noProof/>
                <w:webHidden/>
              </w:rPr>
            </w:r>
            <w:r>
              <w:rPr>
                <w:noProof/>
                <w:webHidden/>
              </w:rPr>
              <w:fldChar w:fldCharType="separate"/>
            </w:r>
            <w:r w:rsidR="003F10BB">
              <w:rPr>
                <w:noProof/>
                <w:webHidden/>
              </w:rPr>
              <w:t>5</w:t>
            </w:r>
            <w:r>
              <w:rPr>
                <w:noProof/>
                <w:webHidden/>
              </w:rPr>
              <w:fldChar w:fldCharType="end"/>
            </w:r>
          </w:hyperlink>
        </w:p>
        <w:p w14:paraId="05EDA1E0" w14:textId="3E2DDEBF" w:rsidR="0085376A" w:rsidRDefault="0085376A">
          <w:pPr>
            <w:pStyle w:val="TOC2"/>
            <w:tabs>
              <w:tab w:val="right" w:leader="dot" w:pos="9350"/>
            </w:tabs>
            <w:rPr>
              <w:rFonts w:cstheme="minorBidi"/>
              <w:noProof/>
            </w:rPr>
          </w:pPr>
          <w:hyperlink w:anchor="_Toc47457410" w:history="1">
            <w:r w:rsidRPr="00724C3D">
              <w:rPr>
                <w:rStyle w:val="Hyperlink"/>
                <w:noProof/>
              </w:rPr>
              <w:t>Program Icons</w:t>
            </w:r>
            <w:r>
              <w:rPr>
                <w:noProof/>
                <w:webHidden/>
              </w:rPr>
              <w:tab/>
            </w:r>
            <w:r>
              <w:rPr>
                <w:noProof/>
                <w:webHidden/>
              </w:rPr>
              <w:fldChar w:fldCharType="begin"/>
            </w:r>
            <w:r>
              <w:rPr>
                <w:noProof/>
                <w:webHidden/>
              </w:rPr>
              <w:instrText xml:space="preserve"> PAGEREF _Toc47457410 \h </w:instrText>
            </w:r>
            <w:r>
              <w:rPr>
                <w:noProof/>
                <w:webHidden/>
              </w:rPr>
            </w:r>
            <w:r>
              <w:rPr>
                <w:noProof/>
                <w:webHidden/>
              </w:rPr>
              <w:fldChar w:fldCharType="separate"/>
            </w:r>
            <w:r w:rsidR="003F10BB">
              <w:rPr>
                <w:noProof/>
                <w:webHidden/>
              </w:rPr>
              <w:t>6</w:t>
            </w:r>
            <w:r>
              <w:rPr>
                <w:noProof/>
                <w:webHidden/>
              </w:rPr>
              <w:fldChar w:fldCharType="end"/>
            </w:r>
          </w:hyperlink>
        </w:p>
        <w:p w14:paraId="0867C5AD" w14:textId="730B59F9" w:rsidR="0085376A" w:rsidRDefault="0085376A">
          <w:pPr>
            <w:pStyle w:val="TOC1"/>
            <w:tabs>
              <w:tab w:val="right" w:leader="dot" w:pos="9350"/>
            </w:tabs>
            <w:rPr>
              <w:rFonts w:cstheme="minorBidi"/>
              <w:noProof/>
            </w:rPr>
          </w:pPr>
          <w:hyperlink w:anchor="_Toc47457411" w:history="1">
            <w:r w:rsidRPr="00724C3D">
              <w:rPr>
                <w:rStyle w:val="Hyperlink"/>
                <w:b/>
                <w:bCs/>
                <w:noProof/>
              </w:rPr>
              <w:t>Purchasing Overview</w:t>
            </w:r>
            <w:r>
              <w:rPr>
                <w:noProof/>
                <w:webHidden/>
              </w:rPr>
              <w:tab/>
            </w:r>
            <w:r>
              <w:rPr>
                <w:noProof/>
                <w:webHidden/>
              </w:rPr>
              <w:fldChar w:fldCharType="begin"/>
            </w:r>
            <w:r>
              <w:rPr>
                <w:noProof/>
                <w:webHidden/>
              </w:rPr>
              <w:instrText xml:space="preserve"> PAGEREF _Toc47457411 \h </w:instrText>
            </w:r>
            <w:r>
              <w:rPr>
                <w:noProof/>
                <w:webHidden/>
              </w:rPr>
            </w:r>
            <w:r>
              <w:rPr>
                <w:noProof/>
                <w:webHidden/>
              </w:rPr>
              <w:fldChar w:fldCharType="separate"/>
            </w:r>
            <w:r w:rsidR="003F10BB">
              <w:rPr>
                <w:noProof/>
                <w:webHidden/>
              </w:rPr>
              <w:t>7</w:t>
            </w:r>
            <w:r>
              <w:rPr>
                <w:noProof/>
                <w:webHidden/>
              </w:rPr>
              <w:fldChar w:fldCharType="end"/>
            </w:r>
          </w:hyperlink>
        </w:p>
        <w:p w14:paraId="10173346" w14:textId="0B64B5BA" w:rsidR="0085376A" w:rsidRDefault="0085376A">
          <w:pPr>
            <w:pStyle w:val="TOC1"/>
            <w:tabs>
              <w:tab w:val="right" w:leader="dot" w:pos="9350"/>
            </w:tabs>
            <w:rPr>
              <w:rFonts w:cstheme="minorBidi"/>
              <w:noProof/>
            </w:rPr>
          </w:pPr>
          <w:hyperlink w:anchor="_Toc47457412" w:history="1">
            <w:r w:rsidRPr="00724C3D">
              <w:rPr>
                <w:rStyle w:val="Hyperlink"/>
                <w:b/>
                <w:bCs/>
                <w:noProof/>
              </w:rPr>
              <w:t>Update / Enter Purchase Orders [PU]</w:t>
            </w:r>
            <w:r>
              <w:rPr>
                <w:noProof/>
                <w:webHidden/>
              </w:rPr>
              <w:tab/>
            </w:r>
            <w:r>
              <w:rPr>
                <w:noProof/>
                <w:webHidden/>
              </w:rPr>
              <w:fldChar w:fldCharType="begin"/>
            </w:r>
            <w:r>
              <w:rPr>
                <w:noProof/>
                <w:webHidden/>
              </w:rPr>
              <w:instrText xml:space="preserve"> PAGEREF _Toc47457412 \h </w:instrText>
            </w:r>
            <w:r>
              <w:rPr>
                <w:noProof/>
                <w:webHidden/>
              </w:rPr>
            </w:r>
            <w:r>
              <w:rPr>
                <w:noProof/>
                <w:webHidden/>
              </w:rPr>
              <w:fldChar w:fldCharType="separate"/>
            </w:r>
            <w:r w:rsidR="003F10BB">
              <w:rPr>
                <w:noProof/>
                <w:webHidden/>
              </w:rPr>
              <w:t>8</w:t>
            </w:r>
            <w:r>
              <w:rPr>
                <w:noProof/>
                <w:webHidden/>
              </w:rPr>
              <w:fldChar w:fldCharType="end"/>
            </w:r>
          </w:hyperlink>
        </w:p>
        <w:p w14:paraId="6516CB76" w14:textId="56C3F159" w:rsidR="0085376A" w:rsidRDefault="0085376A">
          <w:pPr>
            <w:pStyle w:val="TOC2"/>
            <w:tabs>
              <w:tab w:val="right" w:leader="dot" w:pos="9350"/>
            </w:tabs>
            <w:rPr>
              <w:rFonts w:cstheme="minorBidi"/>
              <w:noProof/>
            </w:rPr>
          </w:pPr>
          <w:hyperlink w:anchor="_Toc47457413" w:history="1">
            <w:r w:rsidRPr="00724C3D">
              <w:rPr>
                <w:rStyle w:val="Hyperlink"/>
                <w:noProof/>
              </w:rPr>
              <w:t>Enter / Edit Purchase Orders [PU1]</w:t>
            </w:r>
            <w:r>
              <w:rPr>
                <w:noProof/>
                <w:webHidden/>
              </w:rPr>
              <w:tab/>
            </w:r>
            <w:r>
              <w:rPr>
                <w:noProof/>
                <w:webHidden/>
              </w:rPr>
              <w:fldChar w:fldCharType="begin"/>
            </w:r>
            <w:r>
              <w:rPr>
                <w:noProof/>
                <w:webHidden/>
              </w:rPr>
              <w:instrText xml:space="preserve"> PAGEREF _Toc47457413 \h </w:instrText>
            </w:r>
            <w:r>
              <w:rPr>
                <w:noProof/>
                <w:webHidden/>
              </w:rPr>
            </w:r>
            <w:r>
              <w:rPr>
                <w:noProof/>
                <w:webHidden/>
              </w:rPr>
              <w:fldChar w:fldCharType="separate"/>
            </w:r>
            <w:r w:rsidR="003F10BB">
              <w:rPr>
                <w:noProof/>
                <w:webHidden/>
              </w:rPr>
              <w:t>8</w:t>
            </w:r>
            <w:r>
              <w:rPr>
                <w:noProof/>
                <w:webHidden/>
              </w:rPr>
              <w:fldChar w:fldCharType="end"/>
            </w:r>
          </w:hyperlink>
        </w:p>
        <w:p w14:paraId="36884F33" w14:textId="6F3CA9FD" w:rsidR="0085376A" w:rsidRDefault="0085376A">
          <w:pPr>
            <w:pStyle w:val="TOC3"/>
            <w:tabs>
              <w:tab w:val="right" w:leader="dot" w:pos="9350"/>
            </w:tabs>
            <w:rPr>
              <w:rFonts w:cstheme="minorBidi"/>
              <w:noProof/>
            </w:rPr>
          </w:pPr>
          <w:hyperlink w:anchor="_Toc47457414" w:history="1">
            <w:r w:rsidRPr="00724C3D">
              <w:rPr>
                <w:rStyle w:val="Hyperlink"/>
                <w:noProof/>
              </w:rPr>
              <w:t>Overview</w:t>
            </w:r>
            <w:r>
              <w:rPr>
                <w:noProof/>
                <w:webHidden/>
              </w:rPr>
              <w:tab/>
            </w:r>
            <w:r>
              <w:rPr>
                <w:noProof/>
                <w:webHidden/>
              </w:rPr>
              <w:fldChar w:fldCharType="begin"/>
            </w:r>
            <w:r>
              <w:rPr>
                <w:noProof/>
                <w:webHidden/>
              </w:rPr>
              <w:instrText xml:space="preserve"> PAGEREF _Toc47457414 \h </w:instrText>
            </w:r>
            <w:r>
              <w:rPr>
                <w:noProof/>
                <w:webHidden/>
              </w:rPr>
            </w:r>
            <w:r>
              <w:rPr>
                <w:noProof/>
                <w:webHidden/>
              </w:rPr>
              <w:fldChar w:fldCharType="separate"/>
            </w:r>
            <w:r w:rsidR="003F10BB">
              <w:rPr>
                <w:noProof/>
                <w:webHidden/>
              </w:rPr>
              <w:t>8</w:t>
            </w:r>
            <w:r>
              <w:rPr>
                <w:noProof/>
                <w:webHidden/>
              </w:rPr>
              <w:fldChar w:fldCharType="end"/>
            </w:r>
          </w:hyperlink>
        </w:p>
        <w:p w14:paraId="26532F7F" w14:textId="407E4B0C" w:rsidR="0085376A" w:rsidRDefault="0085376A">
          <w:pPr>
            <w:pStyle w:val="TOC3"/>
            <w:tabs>
              <w:tab w:val="right" w:leader="dot" w:pos="9350"/>
            </w:tabs>
            <w:rPr>
              <w:rFonts w:cstheme="minorBidi"/>
              <w:noProof/>
            </w:rPr>
          </w:pPr>
          <w:hyperlink w:anchor="_Toc47457415" w:history="1">
            <w:r w:rsidRPr="00724C3D">
              <w:rPr>
                <w:rStyle w:val="Hyperlink"/>
                <w:noProof/>
              </w:rPr>
              <w:t>Browse PO</w:t>
            </w:r>
            <w:r>
              <w:rPr>
                <w:noProof/>
                <w:webHidden/>
              </w:rPr>
              <w:tab/>
            </w:r>
            <w:r>
              <w:rPr>
                <w:noProof/>
                <w:webHidden/>
              </w:rPr>
              <w:fldChar w:fldCharType="begin"/>
            </w:r>
            <w:r>
              <w:rPr>
                <w:noProof/>
                <w:webHidden/>
              </w:rPr>
              <w:instrText xml:space="preserve"> PAGEREF _Toc47457415 \h </w:instrText>
            </w:r>
            <w:r>
              <w:rPr>
                <w:noProof/>
                <w:webHidden/>
              </w:rPr>
            </w:r>
            <w:r>
              <w:rPr>
                <w:noProof/>
                <w:webHidden/>
              </w:rPr>
              <w:fldChar w:fldCharType="separate"/>
            </w:r>
            <w:r w:rsidR="003F10BB">
              <w:rPr>
                <w:noProof/>
                <w:webHidden/>
              </w:rPr>
              <w:t>8</w:t>
            </w:r>
            <w:r>
              <w:rPr>
                <w:noProof/>
                <w:webHidden/>
              </w:rPr>
              <w:fldChar w:fldCharType="end"/>
            </w:r>
          </w:hyperlink>
        </w:p>
        <w:p w14:paraId="3EDA5E6A" w14:textId="6E98E978" w:rsidR="0085376A" w:rsidRDefault="0085376A">
          <w:pPr>
            <w:pStyle w:val="TOC3"/>
            <w:tabs>
              <w:tab w:val="right" w:leader="dot" w:pos="9350"/>
            </w:tabs>
            <w:rPr>
              <w:rFonts w:cstheme="minorBidi"/>
              <w:noProof/>
            </w:rPr>
          </w:pPr>
          <w:hyperlink w:anchor="_Toc47457417" w:history="1">
            <w:r w:rsidRPr="00724C3D">
              <w:rPr>
                <w:rStyle w:val="Hyperlink"/>
                <w:noProof/>
              </w:rPr>
              <w:t>View PO</w:t>
            </w:r>
            <w:r>
              <w:rPr>
                <w:noProof/>
                <w:webHidden/>
              </w:rPr>
              <w:tab/>
            </w:r>
            <w:r>
              <w:rPr>
                <w:noProof/>
                <w:webHidden/>
              </w:rPr>
              <w:fldChar w:fldCharType="begin"/>
            </w:r>
            <w:r>
              <w:rPr>
                <w:noProof/>
                <w:webHidden/>
              </w:rPr>
              <w:instrText xml:space="preserve"> PAGEREF _Toc47457417 \h </w:instrText>
            </w:r>
            <w:r>
              <w:rPr>
                <w:noProof/>
                <w:webHidden/>
              </w:rPr>
            </w:r>
            <w:r>
              <w:rPr>
                <w:noProof/>
                <w:webHidden/>
              </w:rPr>
              <w:fldChar w:fldCharType="separate"/>
            </w:r>
            <w:r w:rsidR="003F10BB">
              <w:rPr>
                <w:noProof/>
                <w:webHidden/>
              </w:rPr>
              <w:t>10</w:t>
            </w:r>
            <w:r>
              <w:rPr>
                <w:noProof/>
                <w:webHidden/>
              </w:rPr>
              <w:fldChar w:fldCharType="end"/>
            </w:r>
          </w:hyperlink>
        </w:p>
        <w:p w14:paraId="5A64CD5E" w14:textId="1CA087DE" w:rsidR="0085376A" w:rsidRDefault="0085376A">
          <w:pPr>
            <w:pStyle w:val="TOC3"/>
            <w:tabs>
              <w:tab w:val="right" w:leader="dot" w:pos="9350"/>
            </w:tabs>
            <w:rPr>
              <w:rFonts w:cstheme="minorBidi"/>
              <w:noProof/>
            </w:rPr>
          </w:pPr>
          <w:hyperlink w:anchor="_Toc47457418" w:history="1">
            <w:r w:rsidRPr="00724C3D">
              <w:rPr>
                <w:rStyle w:val="Hyperlink"/>
                <w:noProof/>
              </w:rPr>
              <w:t>Add/Update PO</w:t>
            </w:r>
            <w:r>
              <w:rPr>
                <w:noProof/>
                <w:webHidden/>
              </w:rPr>
              <w:tab/>
            </w:r>
            <w:r>
              <w:rPr>
                <w:noProof/>
                <w:webHidden/>
              </w:rPr>
              <w:fldChar w:fldCharType="begin"/>
            </w:r>
            <w:r>
              <w:rPr>
                <w:noProof/>
                <w:webHidden/>
              </w:rPr>
              <w:instrText xml:space="preserve"> PAGEREF _Toc47457418 \h </w:instrText>
            </w:r>
            <w:r>
              <w:rPr>
                <w:noProof/>
                <w:webHidden/>
              </w:rPr>
            </w:r>
            <w:r>
              <w:rPr>
                <w:noProof/>
                <w:webHidden/>
              </w:rPr>
              <w:fldChar w:fldCharType="separate"/>
            </w:r>
            <w:r w:rsidR="003F10BB">
              <w:rPr>
                <w:noProof/>
                <w:webHidden/>
              </w:rPr>
              <w:t>11</w:t>
            </w:r>
            <w:r>
              <w:rPr>
                <w:noProof/>
                <w:webHidden/>
              </w:rPr>
              <w:fldChar w:fldCharType="end"/>
            </w:r>
          </w:hyperlink>
        </w:p>
        <w:p w14:paraId="4A89285E" w14:textId="041036E3" w:rsidR="0085376A" w:rsidRDefault="0085376A">
          <w:pPr>
            <w:pStyle w:val="TOC3"/>
            <w:tabs>
              <w:tab w:val="right" w:leader="dot" w:pos="9350"/>
            </w:tabs>
            <w:rPr>
              <w:rFonts w:cstheme="minorBidi"/>
              <w:noProof/>
            </w:rPr>
          </w:pPr>
          <w:hyperlink w:anchor="_Toc47457420" w:history="1">
            <w:r w:rsidRPr="00724C3D">
              <w:rPr>
                <w:rStyle w:val="Hyperlink"/>
                <w:noProof/>
              </w:rPr>
              <w:t>Items</w:t>
            </w:r>
            <w:r>
              <w:rPr>
                <w:noProof/>
                <w:webHidden/>
              </w:rPr>
              <w:tab/>
            </w:r>
            <w:r>
              <w:rPr>
                <w:noProof/>
                <w:webHidden/>
              </w:rPr>
              <w:fldChar w:fldCharType="begin"/>
            </w:r>
            <w:r>
              <w:rPr>
                <w:noProof/>
                <w:webHidden/>
              </w:rPr>
              <w:instrText xml:space="preserve"> PAGEREF _Toc47457420 \h </w:instrText>
            </w:r>
            <w:r>
              <w:rPr>
                <w:noProof/>
                <w:webHidden/>
              </w:rPr>
            </w:r>
            <w:r>
              <w:rPr>
                <w:noProof/>
                <w:webHidden/>
              </w:rPr>
              <w:fldChar w:fldCharType="separate"/>
            </w:r>
            <w:r w:rsidR="003F10BB">
              <w:rPr>
                <w:noProof/>
                <w:webHidden/>
              </w:rPr>
              <w:t>14</w:t>
            </w:r>
            <w:r>
              <w:rPr>
                <w:noProof/>
                <w:webHidden/>
              </w:rPr>
              <w:fldChar w:fldCharType="end"/>
            </w:r>
          </w:hyperlink>
        </w:p>
        <w:p w14:paraId="1377590B" w14:textId="5DB5072B" w:rsidR="0085376A" w:rsidRDefault="0085376A">
          <w:pPr>
            <w:pStyle w:val="TOC3"/>
            <w:tabs>
              <w:tab w:val="right" w:leader="dot" w:pos="9350"/>
            </w:tabs>
            <w:rPr>
              <w:rFonts w:cstheme="minorBidi"/>
              <w:noProof/>
            </w:rPr>
          </w:pPr>
          <w:hyperlink w:anchor="_Toc47457422" w:history="1">
            <w:r w:rsidRPr="00724C3D">
              <w:rPr>
                <w:rStyle w:val="Hyperlink"/>
                <w:noProof/>
              </w:rPr>
              <w:t>Add/Update Item Field Definitions</w:t>
            </w:r>
            <w:r>
              <w:rPr>
                <w:noProof/>
                <w:webHidden/>
              </w:rPr>
              <w:tab/>
            </w:r>
            <w:r>
              <w:rPr>
                <w:noProof/>
                <w:webHidden/>
              </w:rPr>
              <w:fldChar w:fldCharType="begin"/>
            </w:r>
            <w:r>
              <w:rPr>
                <w:noProof/>
                <w:webHidden/>
              </w:rPr>
              <w:instrText xml:space="preserve"> PAGEREF _Toc47457422 \h </w:instrText>
            </w:r>
            <w:r>
              <w:rPr>
                <w:noProof/>
                <w:webHidden/>
              </w:rPr>
            </w:r>
            <w:r>
              <w:rPr>
                <w:noProof/>
                <w:webHidden/>
              </w:rPr>
              <w:fldChar w:fldCharType="separate"/>
            </w:r>
            <w:r w:rsidR="003F10BB">
              <w:rPr>
                <w:noProof/>
                <w:webHidden/>
              </w:rPr>
              <w:t>16</w:t>
            </w:r>
            <w:r>
              <w:rPr>
                <w:noProof/>
                <w:webHidden/>
              </w:rPr>
              <w:fldChar w:fldCharType="end"/>
            </w:r>
          </w:hyperlink>
        </w:p>
        <w:p w14:paraId="649FAF98" w14:textId="43421F80" w:rsidR="0085376A" w:rsidRDefault="0085376A">
          <w:pPr>
            <w:pStyle w:val="TOC3"/>
            <w:tabs>
              <w:tab w:val="right" w:leader="dot" w:pos="9350"/>
            </w:tabs>
            <w:rPr>
              <w:rFonts w:cstheme="minorBidi"/>
              <w:noProof/>
            </w:rPr>
          </w:pPr>
          <w:hyperlink w:anchor="_Toc47457423" w:history="1">
            <w:r w:rsidRPr="00724C3D">
              <w:rPr>
                <w:rStyle w:val="Hyperlink"/>
                <w:noProof/>
              </w:rPr>
              <w:t>Scores: Update Panel Sizes</w:t>
            </w:r>
            <w:r>
              <w:rPr>
                <w:noProof/>
                <w:webHidden/>
              </w:rPr>
              <w:tab/>
            </w:r>
            <w:r>
              <w:rPr>
                <w:noProof/>
                <w:webHidden/>
              </w:rPr>
              <w:fldChar w:fldCharType="begin"/>
            </w:r>
            <w:r>
              <w:rPr>
                <w:noProof/>
                <w:webHidden/>
              </w:rPr>
              <w:instrText xml:space="preserve"> PAGEREF _Toc47457423 \h </w:instrText>
            </w:r>
            <w:r>
              <w:rPr>
                <w:noProof/>
                <w:webHidden/>
              </w:rPr>
            </w:r>
            <w:r>
              <w:rPr>
                <w:noProof/>
                <w:webHidden/>
              </w:rPr>
              <w:fldChar w:fldCharType="separate"/>
            </w:r>
            <w:r w:rsidR="003F10BB">
              <w:rPr>
                <w:noProof/>
                <w:webHidden/>
              </w:rPr>
              <w:t>18</w:t>
            </w:r>
            <w:r>
              <w:rPr>
                <w:noProof/>
                <w:webHidden/>
              </w:rPr>
              <w:fldChar w:fldCharType="end"/>
            </w:r>
          </w:hyperlink>
        </w:p>
        <w:p w14:paraId="5D2047B0" w14:textId="78EACC91" w:rsidR="0085376A" w:rsidRDefault="0085376A">
          <w:pPr>
            <w:pStyle w:val="TOC3"/>
            <w:tabs>
              <w:tab w:val="right" w:leader="dot" w:pos="9350"/>
            </w:tabs>
            <w:rPr>
              <w:rFonts w:cstheme="minorBidi"/>
              <w:noProof/>
            </w:rPr>
          </w:pPr>
          <w:hyperlink w:anchor="_Toc47457424" w:history="1">
            <w:r w:rsidRPr="00724C3D">
              <w:rPr>
                <w:rStyle w:val="Hyperlink"/>
                <w:noProof/>
              </w:rPr>
              <w:t>Box Design</w:t>
            </w:r>
            <w:r>
              <w:rPr>
                <w:noProof/>
                <w:webHidden/>
              </w:rPr>
              <w:tab/>
            </w:r>
            <w:r>
              <w:rPr>
                <w:noProof/>
                <w:webHidden/>
              </w:rPr>
              <w:fldChar w:fldCharType="begin"/>
            </w:r>
            <w:r>
              <w:rPr>
                <w:noProof/>
                <w:webHidden/>
              </w:rPr>
              <w:instrText xml:space="preserve"> PAGEREF _Toc47457424 \h </w:instrText>
            </w:r>
            <w:r>
              <w:rPr>
                <w:noProof/>
                <w:webHidden/>
              </w:rPr>
            </w:r>
            <w:r>
              <w:rPr>
                <w:noProof/>
                <w:webHidden/>
              </w:rPr>
              <w:fldChar w:fldCharType="separate"/>
            </w:r>
            <w:r w:rsidR="003F10BB">
              <w:rPr>
                <w:noProof/>
                <w:webHidden/>
              </w:rPr>
              <w:t>18</w:t>
            </w:r>
            <w:r>
              <w:rPr>
                <w:noProof/>
                <w:webHidden/>
              </w:rPr>
              <w:fldChar w:fldCharType="end"/>
            </w:r>
          </w:hyperlink>
        </w:p>
        <w:p w14:paraId="3A6B133D" w14:textId="1913E1DF" w:rsidR="0085376A" w:rsidRDefault="0085376A">
          <w:pPr>
            <w:pStyle w:val="TOC2"/>
            <w:tabs>
              <w:tab w:val="right" w:leader="dot" w:pos="9350"/>
            </w:tabs>
            <w:rPr>
              <w:rFonts w:cstheme="minorBidi"/>
              <w:noProof/>
            </w:rPr>
          </w:pPr>
          <w:hyperlink w:anchor="_Toc47457425" w:history="1">
            <w:r w:rsidRPr="00724C3D">
              <w:rPr>
                <w:rStyle w:val="Hyperlink"/>
                <w:noProof/>
              </w:rPr>
              <w:t>Purchase Order Notes</w:t>
            </w:r>
            <w:r>
              <w:rPr>
                <w:noProof/>
                <w:webHidden/>
              </w:rPr>
              <w:tab/>
            </w:r>
            <w:r>
              <w:rPr>
                <w:noProof/>
                <w:webHidden/>
              </w:rPr>
              <w:fldChar w:fldCharType="begin"/>
            </w:r>
            <w:r>
              <w:rPr>
                <w:noProof/>
                <w:webHidden/>
              </w:rPr>
              <w:instrText xml:space="preserve"> PAGEREF _Toc47457425 \h </w:instrText>
            </w:r>
            <w:r>
              <w:rPr>
                <w:noProof/>
                <w:webHidden/>
              </w:rPr>
            </w:r>
            <w:r>
              <w:rPr>
                <w:noProof/>
                <w:webHidden/>
              </w:rPr>
              <w:fldChar w:fldCharType="separate"/>
            </w:r>
            <w:r w:rsidR="003F10BB">
              <w:rPr>
                <w:noProof/>
                <w:webHidden/>
              </w:rPr>
              <w:t>19</w:t>
            </w:r>
            <w:r>
              <w:rPr>
                <w:noProof/>
                <w:webHidden/>
              </w:rPr>
              <w:fldChar w:fldCharType="end"/>
            </w:r>
          </w:hyperlink>
        </w:p>
        <w:p w14:paraId="38CDDF01" w14:textId="1088B686" w:rsidR="0085376A" w:rsidRDefault="0085376A">
          <w:pPr>
            <w:pStyle w:val="TOC3"/>
            <w:tabs>
              <w:tab w:val="right" w:leader="dot" w:pos="9350"/>
            </w:tabs>
            <w:rPr>
              <w:rFonts w:cstheme="minorBidi"/>
              <w:noProof/>
            </w:rPr>
          </w:pPr>
          <w:hyperlink w:anchor="_Toc47457426" w:history="1">
            <w:r w:rsidRPr="00724C3D">
              <w:rPr>
                <w:rStyle w:val="Hyperlink"/>
                <w:noProof/>
              </w:rPr>
              <w:t>Group Notes on PO</w:t>
            </w:r>
            <w:r>
              <w:rPr>
                <w:noProof/>
                <w:webHidden/>
              </w:rPr>
              <w:tab/>
            </w:r>
            <w:r>
              <w:rPr>
                <w:noProof/>
                <w:webHidden/>
              </w:rPr>
              <w:fldChar w:fldCharType="begin"/>
            </w:r>
            <w:r>
              <w:rPr>
                <w:noProof/>
                <w:webHidden/>
              </w:rPr>
              <w:instrText xml:space="preserve"> PAGEREF _Toc47457426 \h </w:instrText>
            </w:r>
            <w:r>
              <w:rPr>
                <w:noProof/>
                <w:webHidden/>
              </w:rPr>
            </w:r>
            <w:r>
              <w:rPr>
                <w:noProof/>
                <w:webHidden/>
              </w:rPr>
              <w:fldChar w:fldCharType="separate"/>
            </w:r>
            <w:r w:rsidR="003F10BB">
              <w:rPr>
                <w:noProof/>
                <w:webHidden/>
              </w:rPr>
              <w:t>19</w:t>
            </w:r>
            <w:r>
              <w:rPr>
                <w:noProof/>
                <w:webHidden/>
              </w:rPr>
              <w:fldChar w:fldCharType="end"/>
            </w:r>
          </w:hyperlink>
        </w:p>
        <w:p w14:paraId="4CF10D04" w14:textId="097FA5C4" w:rsidR="0085376A" w:rsidRDefault="0085376A">
          <w:pPr>
            <w:pStyle w:val="TOC3"/>
            <w:tabs>
              <w:tab w:val="right" w:leader="dot" w:pos="9350"/>
            </w:tabs>
            <w:rPr>
              <w:rFonts w:cstheme="minorBidi"/>
              <w:noProof/>
            </w:rPr>
          </w:pPr>
          <w:hyperlink w:anchor="_Toc47457427" w:history="1">
            <w:r w:rsidRPr="00724C3D">
              <w:rPr>
                <w:rStyle w:val="Hyperlink"/>
                <w:noProof/>
              </w:rPr>
              <w:t>SPEC Item Notes on PO</w:t>
            </w:r>
            <w:r>
              <w:rPr>
                <w:noProof/>
                <w:webHidden/>
              </w:rPr>
              <w:tab/>
            </w:r>
            <w:r>
              <w:rPr>
                <w:noProof/>
                <w:webHidden/>
              </w:rPr>
              <w:fldChar w:fldCharType="begin"/>
            </w:r>
            <w:r>
              <w:rPr>
                <w:noProof/>
                <w:webHidden/>
              </w:rPr>
              <w:instrText xml:space="preserve"> PAGEREF _Toc47457427 \h </w:instrText>
            </w:r>
            <w:r>
              <w:rPr>
                <w:noProof/>
                <w:webHidden/>
              </w:rPr>
            </w:r>
            <w:r>
              <w:rPr>
                <w:noProof/>
                <w:webHidden/>
              </w:rPr>
              <w:fldChar w:fldCharType="separate"/>
            </w:r>
            <w:r w:rsidR="003F10BB">
              <w:rPr>
                <w:noProof/>
                <w:webHidden/>
              </w:rPr>
              <w:t>19</w:t>
            </w:r>
            <w:r>
              <w:rPr>
                <w:noProof/>
                <w:webHidden/>
              </w:rPr>
              <w:fldChar w:fldCharType="end"/>
            </w:r>
          </w:hyperlink>
        </w:p>
        <w:p w14:paraId="568D429F" w14:textId="035630B5" w:rsidR="0085376A" w:rsidRDefault="0085376A">
          <w:pPr>
            <w:pStyle w:val="TOC2"/>
            <w:tabs>
              <w:tab w:val="right" w:leader="dot" w:pos="9350"/>
            </w:tabs>
            <w:rPr>
              <w:rFonts w:cstheme="minorBidi"/>
              <w:noProof/>
            </w:rPr>
          </w:pPr>
          <w:hyperlink w:anchor="_Toc47457428" w:history="1">
            <w:r w:rsidRPr="00724C3D">
              <w:rPr>
                <w:rStyle w:val="Hyperlink"/>
                <w:noProof/>
              </w:rPr>
              <w:t>Print PO Edit List [PU2]</w:t>
            </w:r>
            <w:r>
              <w:rPr>
                <w:noProof/>
                <w:webHidden/>
              </w:rPr>
              <w:tab/>
            </w:r>
            <w:r>
              <w:rPr>
                <w:noProof/>
                <w:webHidden/>
              </w:rPr>
              <w:fldChar w:fldCharType="begin"/>
            </w:r>
            <w:r>
              <w:rPr>
                <w:noProof/>
                <w:webHidden/>
              </w:rPr>
              <w:instrText xml:space="preserve"> PAGEREF _Toc47457428 \h </w:instrText>
            </w:r>
            <w:r>
              <w:rPr>
                <w:noProof/>
                <w:webHidden/>
              </w:rPr>
            </w:r>
            <w:r>
              <w:rPr>
                <w:noProof/>
                <w:webHidden/>
              </w:rPr>
              <w:fldChar w:fldCharType="separate"/>
            </w:r>
            <w:r w:rsidR="003F10BB">
              <w:rPr>
                <w:noProof/>
                <w:webHidden/>
              </w:rPr>
              <w:t>20</w:t>
            </w:r>
            <w:r>
              <w:rPr>
                <w:noProof/>
                <w:webHidden/>
              </w:rPr>
              <w:fldChar w:fldCharType="end"/>
            </w:r>
          </w:hyperlink>
        </w:p>
        <w:p w14:paraId="2E300D7E" w14:textId="739BD8D9" w:rsidR="0085376A" w:rsidRDefault="0085376A">
          <w:pPr>
            <w:pStyle w:val="TOC2"/>
            <w:tabs>
              <w:tab w:val="right" w:leader="dot" w:pos="9350"/>
            </w:tabs>
            <w:rPr>
              <w:rFonts w:cstheme="minorBidi"/>
              <w:noProof/>
            </w:rPr>
          </w:pPr>
          <w:hyperlink w:anchor="_Toc47457431" w:history="1">
            <w:r w:rsidRPr="00724C3D">
              <w:rPr>
                <w:rStyle w:val="Hyperlink"/>
                <w:noProof/>
              </w:rPr>
              <w:t>Print Purchase Orders [PU3]</w:t>
            </w:r>
            <w:r>
              <w:rPr>
                <w:noProof/>
                <w:webHidden/>
              </w:rPr>
              <w:tab/>
            </w:r>
            <w:r>
              <w:rPr>
                <w:noProof/>
                <w:webHidden/>
              </w:rPr>
              <w:fldChar w:fldCharType="begin"/>
            </w:r>
            <w:r>
              <w:rPr>
                <w:noProof/>
                <w:webHidden/>
              </w:rPr>
              <w:instrText xml:space="preserve"> PAGEREF _Toc47457431 \h </w:instrText>
            </w:r>
            <w:r>
              <w:rPr>
                <w:noProof/>
                <w:webHidden/>
              </w:rPr>
            </w:r>
            <w:r>
              <w:rPr>
                <w:noProof/>
                <w:webHidden/>
              </w:rPr>
              <w:fldChar w:fldCharType="separate"/>
            </w:r>
            <w:r w:rsidR="003F10BB">
              <w:rPr>
                <w:noProof/>
                <w:webHidden/>
              </w:rPr>
              <w:t>22</w:t>
            </w:r>
            <w:r>
              <w:rPr>
                <w:noProof/>
                <w:webHidden/>
              </w:rPr>
              <w:fldChar w:fldCharType="end"/>
            </w:r>
          </w:hyperlink>
        </w:p>
        <w:p w14:paraId="60B7F999" w14:textId="35D59ED1" w:rsidR="0085376A" w:rsidRDefault="0085376A">
          <w:pPr>
            <w:pStyle w:val="TOC2"/>
            <w:tabs>
              <w:tab w:val="right" w:leader="dot" w:pos="9350"/>
            </w:tabs>
            <w:rPr>
              <w:rFonts w:cstheme="minorBidi"/>
              <w:noProof/>
            </w:rPr>
          </w:pPr>
          <w:hyperlink w:anchor="_Toc47457434" w:history="1">
            <w:r w:rsidRPr="00724C3D">
              <w:rPr>
                <w:rStyle w:val="Hyperlink"/>
                <w:noProof/>
              </w:rPr>
              <w:t>Close / Reopen Purchase Orders [PU4]</w:t>
            </w:r>
            <w:r>
              <w:rPr>
                <w:noProof/>
                <w:webHidden/>
              </w:rPr>
              <w:tab/>
            </w:r>
            <w:r>
              <w:rPr>
                <w:noProof/>
                <w:webHidden/>
              </w:rPr>
              <w:fldChar w:fldCharType="begin"/>
            </w:r>
            <w:r>
              <w:rPr>
                <w:noProof/>
                <w:webHidden/>
              </w:rPr>
              <w:instrText xml:space="preserve"> PAGEREF _Toc47457434 \h </w:instrText>
            </w:r>
            <w:r>
              <w:rPr>
                <w:noProof/>
                <w:webHidden/>
              </w:rPr>
            </w:r>
            <w:r>
              <w:rPr>
                <w:noProof/>
                <w:webHidden/>
              </w:rPr>
              <w:fldChar w:fldCharType="separate"/>
            </w:r>
            <w:r w:rsidR="003F10BB">
              <w:rPr>
                <w:noProof/>
                <w:webHidden/>
              </w:rPr>
              <w:t>25</w:t>
            </w:r>
            <w:r>
              <w:rPr>
                <w:noProof/>
                <w:webHidden/>
              </w:rPr>
              <w:fldChar w:fldCharType="end"/>
            </w:r>
          </w:hyperlink>
        </w:p>
        <w:p w14:paraId="0CEF3FA5" w14:textId="615667A5" w:rsidR="0085376A" w:rsidRDefault="0085376A">
          <w:pPr>
            <w:pStyle w:val="TOC3"/>
            <w:tabs>
              <w:tab w:val="right" w:leader="dot" w:pos="9350"/>
            </w:tabs>
            <w:rPr>
              <w:rFonts w:cstheme="minorBidi"/>
              <w:noProof/>
            </w:rPr>
          </w:pPr>
          <w:hyperlink w:anchor="_Toc47457435" w:history="1">
            <w:r w:rsidRPr="00724C3D">
              <w:rPr>
                <w:rStyle w:val="Hyperlink"/>
                <w:noProof/>
              </w:rPr>
              <w:t>Browse PO</w:t>
            </w:r>
            <w:r>
              <w:rPr>
                <w:noProof/>
                <w:webHidden/>
              </w:rPr>
              <w:tab/>
            </w:r>
            <w:r>
              <w:rPr>
                <w:noProof/>
                <w:webHidden/>
              </w:rPr>
              <w:fldChar w:fldCharType="begin"/>
            </w:r>
            <w:r>
              <w:rPr>
                <w:noProof/>
                <w:webHidden/>
              </w:rPr>
              <w:instrText xml:space="preserve"> PAGEREF _Toc47457435 \h </w:instrText>
            </w:r>
            <w:r>
              <w:rPr>
                <w:noProof/>
                <w:webHidden/>
              </w:rPr>
            </w:r>
            <w:r>
              <w:rPr>
                <w:noProof/>
                <w:webHidden/>
              </w:rPr>
              <w:fldChar w:fldCharType="separate"/>
            </w:r>
            <w:r w:rsidR="003F10BB">
              <w:rPr>
                <w:noProof/>
                <w:webHidden/>
              </w:rPr>
              <w:t>25</w:t>
            </w:r>
            <w:r>
              <w:rPr>
                <w:noProof/>
                <w:webHidden/>
              </w:rPr>
              <w:fldChar w:fldCharType="end"/>
            </w:r>
          </w:hyperlink>
        </w:p>
        <w:p w14:paraId="53AE82F8" w14:textId="1F7602F0" w:rsidR="0085376A" w:rsidRDefault="0085376A">
          <w:pPr>
            <w:pStyle w:val="TOC3"/>
            <w:tabs>
              <w:tab w:val="right" w:leader="dot" w:pos="9350"/>
            </w:tabs>
            <w:rPr>
              <w:rFonts w:cstheme="minorBidi"/>
              <w:noProof/>
            </w:rPr>
          </w:pPr>
          <w:hyperlink w:anchor="_Toc47457437" w:history="1">
            <w:r w:rsidRPr="00724C3D">
              <w:rPr>
                <w:rStyle w:val="Hyperlink"/>
                <w:noProof/>
              </w:rPr>
              <w:t>View PO</w:t>
            </w:r>
            <w:r>
              <w:rPr>
                <w:noProof/>
                <w:webHidden/>
              </w:rPr>
              <w:tab/>
            </w:r>
            <w:r>
              <w:rPr>
                <w:noProof/>
                <w:webHidden/>
              </w:rPr>
              <w:fldChar w:fldCharType="begin"/>
            </w:r>
            <w:r>
              <w:rPr>
                <w:noProof/>
                <w:webHidden/>
              </w:rPr>
              <w:instrText xml:space="preserve"> PAGEREF _Toc47457437 \h </w:instrText>
            </w:r>
            <w:r>
              <w:rPr>
                <w:noProof/>
                <w:webHidden/>
              </w:rPr>
            </w:r>
            <w:r>
              <w:rPr>
                <w:noProof/>
                <w:webHidden/>
              </w:rPr>
              <w:fldChar w:fldCharType="separate"/>
            </w:r>
            <w:r w:rsidR="003F10BB">
              <w:rPr>
                <w:noProof/>
                <w:webHidden/>
              </w:rPr>
              <w:t>27</w:t>
            </w:r>
            <w:r>
              <w:rPr>
                <w:noProof/>
                <w:webHidden/>
              </w:rPr>
              <w:fldChar w:fldCharType="end"/>
            </w:r>
          </w:hyperlink>
        </w:p>
        <w:p w14:paraId="68E3426D" w14:textId="07D26CAE" w:rsidR="0085376A" w:rsidRDefault="0085376A">
          <w:pPr>
            <w:pStyle w:val="TOC3"/>
            <w:tabs>
              <w:tab w:val="right" w:leader="dot" w:pos="9350"/>
            </w:tabs>
            <w:rPr>
              <w:rFonts w:cstheme="minorBidi"/>
              <w:noProof/>
            </w:rPr>
          </w:pPr>
          <w:hyperlink w:anchor="_Toc47457438" w:history="1">
            <w:r w:rsidRPr="00724C3D">
              <w:rPr>
                <w:rStyle w:val="Hyperlink"/>
                <w:noProof/>
              </w:rPr>
              <w:t>Items</w:t>
            </w:r>
            <w:r>
              <w:rPr>
                <w:noProof/>
                <w:webHidden/>
              </w:rPr>
              <w:tab/>
            </w:r>
            <w:r>
              <w:rPr>
                <w:noProof/>
                <w:webHidden/>
              </w:rPr>
              <w:fldChar w:fldCharType="begin"/>
            </w:r>
            <w:r>
              <w:rPr>
                <w:noProof/>
                <w:webHidden/>
              </w:rPr>
              <w:instrText xml:space="preserve"> PAGEREF _Toc47457438 \h </w:instrText>
            </w:r>
            <w:r>
              <w:rPr>
                <w:noProof/>
                <w:webHidden/>
              </w:rPr>
            </w:r>
            <w:r>
              <w:rPr>
                <w:noProof/>
                <w:webHidden/>
              </w:rPr>
              <w:fldChar w:fldCharType="separate"/>
            </w:r>
            <w:r w:rsidR="003F10BB">
              <w:rPr>
                <w:noProof/>
                <w:webHidden/>
              </w:rPr>
              <w:t>28</w:t>
            </w:r>
            <w:r>
              <w:rPr>
                <w:noProof/>
                <w:webHidden/>
              </w:rPr>
              <w:fldChar w:fldCharType="end"/>
            </w:r>
          </w:hyperlink>
        </w:p>
        <w:p w14:paraId="717843BC" w14:textId="4DF27052" w:rsidR="0085376A" w:rsidRDefault="0085376A">
          <w:pPr>
            <w:pStyle w:val="TOC3"/>
            <w:tabs>
              <w:tab w:val="right" w:leader="dot" w:pos="9350"/>
            </w:tabs>
            <w:rPr>
              <w:rFonts w:cstheme="minorBidi"/>
              <w:noProof/>
            </w:rPr>
          </w:pPr>
          <w:hyperlink w:anchor="_Toc47457439" w:history="1">
            <w:r w:rsidRPr="00724C3D">
              <w:rPr>
                <w:rStyle w:val="Hyperlink"/>
                <w:noProof/>
              </w:rPr>
              <w:t>View Detailed Item</w:t>
            </w:r>
            <w:r>
              <w:rPr>
                <w:noProof/>
                <w:webHidden/>
              </w:rPr>
              <w:tab/>
            </w:r>
            <w:r>
              <w:rPr>
                <w:noProof/>
                <w:webHidden/>
              </w:rPr>
              <w:fldChar w:fldCharType="begin"/>
            </w:r>
            <w:r>
              <w:rPr>
                <w:noProof/>
                <w:webHidden/>
              </w:rPr>
              <w:instrText xml:space="preserve"> PAGEREF _Toc47457439 \h </w:instrText>
            </w:r>
            <w:r>
              <w:rPr>
                <w:noProof/>
                <w:webHidden/>
              </w:rPr>
            </w:r>
            <w:r>
              <w:rPr>
                <w:noProof/>
                <w:webHidden/>
              </w:rPr>
              <w:fldChar w:fldCharType="separate"/>
            </w:r>
            <w:r w:rsidR="003F10BB">
              <w:rPr>
                <w:noProof/>
                <w:webHidden/>
              </w:rPr>
              <w:t>29</w:t>
            </w:r>
            <w:r>
              <w:rPr>
                <w:noProof/>
                <w:webHidden/>
              </w:rPr>
              <w:fldChar w:fldCharType="end"/>
            </w:r>
          </w:hyperlink>
        </w:p>
        <w:p w14:paraId="2DCB71F8" w14:textId="705CE3D2" w:rsidR="0085376A" w:rsidRDefault="0085376A">
          <w:pPr>
            <w:pStyle w:val="TOC1"/>
            <w:tabs>
              <w:tab w:val="right" w:leader="dot" w:pos="9350"/>
            </w:tabs>
            <w:rPr>
              <w:rFonts w:cstheme="minorBidi"/>
              <w:noProof/>
            </w:rPr>
          </w:pPr>
          <w:hyperlink w:anchor="_Toc47457440" w:history="1">
            <w:r w:rsidRPr="00724C3D">
              <w:rPr>
                <w:rStyle w:val="Hyperlink"/>
                <w:b/>
                <w:bCs/>
                <w:noProof/>
              </w:rPr>
              <w:t>Query Purchase Orders [PQ]</w:t>
            </w:r>
            <w:r>
              <w:rPr>
                <w:noProof/>
                <w:webHidden/>
              </w:rPr>
              <w:tab/>
            </w:r>
            <w:r>
              <w:rPr>
                <w:noProof/>
                <w:webHidden/>
              </w:rPr>
              <w:fldChar w:fldCharType="begin"/>
            </w:r>
            <w:r>
              <w:rPr>
                <w:noProof/>
                <w:webHidden/>
              </w:rPr>
              <w:instrText xml:space="preserve"> PAGEREF _Toc47457440 \h </w:instrText>
            </w:r>
            <w:r>
              <w:rPr>
                <w:noProof/>
                <w:webHidden/>
              </w:rPr>
            </w:r>
            <w:r>
              <w:rPr>
                <w:noProof/>
                <w:webHidden/>
              </w:rPr>
              <w:fldChar w:fldCharType="separate"/>
            </w:r>
            <w:r w:rsidR="003F10BB">
              <w:rPr>
                <w:noProof/>
                <w:webHidden/>
              </w:rPr>
              <w:t>30</w:t>
            </w:r>
            <w:r>
              <w:rPr>
                <w:noProof/>
                <w:webHidden/>
              </w:rPr>
              <w:fldChar w:fldCharType="end"/>
            </w:r>
          </w:hyperlink>
        </w:p>
        <w:p w14:paraId="70DFF582" w14:textId="3960D75A" w:rsidR="0085376A" w:rsidRDefault="0085376A">
          <w:pPr>
            <w:pStyle w:val="TOC2"/>
            <w:tabs>
              <w:tab w:val="right" w:leader="dot" w:pos="9350"/>
            </w:tabs>
            <w:rPr>
              <w:rFonts w:cstheme="minorBidi"/>
              <w:noProof/>
            </w:rPr>
          </w:pPr>
          <w:hyperlink w:anchor="_Toc47457441" w:history="1">
            <w:r w:rsidRPr="00724C3D">
              <w:rPr>
                <w:rStyle w:val="Hyperlink"/>
                <w:noProof/>
              </w:rPr>
              <w:t>PO Inquiry [PQ1]</w:t>
            </w:r>
            <w:r>
              <w:rPr>
                <w:noProof/>
                <w:webHidden/>
              </w:rPr>
              <w:tab/>
            </w:r>
            <w:r>
              <w:rPr>
                <w:noProof/>
                <w:webHidden/>
              </w:rPr>
              <w:fldChar w:fldCharType="begin"/>
            </w:r>
            <w:r>
              <w:rPr>
                <w:noProof/>
                <w:webHidden/>
              </w:rPr>
              <w:instrText xml:space="preserve"> PAGEREF _Toc47457441 \h </w:instrText>
            </w:r>
            <w:r>
              <w:rPr>
                <w:noProof/>
                <w:webHidden/>
              </w:rPr>
            </w:r>
            <w:r>
              <w:rPr>
                <w:noProof/>
                <w:webHidden/>
              </w:rPr>
              <w:fldChar w:fldCharType="separate"/>
            </w:r>
            <w:r w:rsidR="003F10BB">
              <w:rPr>
                <w:noProof/>
                <w:webHidden/>
              </w:rPr>
              <w:t>30</w:t>
            </w:r>
            <w:r>
              <w:rPr>
                <w:noProof/>
                <w:webHidden/>
              </w:rPr>
              <w:fldChar w:fldCharType="end"/>
            </w:r>
          </w:hyperlink>
        </w:p>
        <w:p w14:paraId="5ADA61D4" w14:textId="505D1066" w:rsidR="0085376A" w:rsidRDefault="0085376A">
          <w:pPr>
            <w:pStyle w:val="TOC3"/>
            <w:tabs>
              <w:tab w:val="right" w:leader="dot" w:pos="9350"/>
            </w:tabs>
            <w:rPr>
              <w:rFonts w:cstheme="minorBidi"/>
              <w:noProof/>
            </w:rPr>
          </w:pPr>
          <w:hyperlink w:anchor="_Toc47457442" w:history="1">
            <w:r w:rsidRPr="00724C3D">
              <w:rPr>
                <w:rStyle w:val="Hyperlink"/>
                <w:noProof/>
              </w:rPr>
              <w:t>Browse PO</w:t>
            </w:r>
            <w:r>
              <w:rPr>
                <w:noProof/>
                <w:webHidden/>
              </w:rPr>
              <w:tab/>
            </w:r>
            <w:r>
              <w:rPr>
                <w:noProof/>
                <w:webHidden/>
              </w:rPr>
              <w:fldChar w:fldCharType="begin"/>
            </w:r>
            <w:r>
              <w:rPr>
                <w:noProof/>
                <w:webHidden/>
              </w:rPr>
              <w:instrText xml:space="preserve"> PAGEREF _Toc47457442 \h </w:instrText>
            </w:r>
            <w:r>
              <w:rPr>
                <w:noProof/>
                <w:webHidden/>
              </w:rPr>
            </w:r>
            <w:r>
              <w:rPr>
                <w:noProof/>
                <w:webHidden/>
              </w:rPr>
              <w:fldChar w:fldCharType="separate"/>
            </w:r>
            <w:r w:rsidR="003F10BB">
              <w:rPr>
                <w:noProof/>
                <w:webHidden/>
              </w:rPr>
              <w:t>30</w:t>
            </w:r>
            <w:r>
              <w:rPr>
                <w:noProof/>
                <w:webHidden/>
              </w:rPr>
              <w:fldChar w:fldCharType="end"/>
            </w:r>
          </w:hyperlink>
        </w:p>
        <w:p w14:paraId="09AA9E0F" w14:textId="60D35BA9" w:rsidR="0085376A" w:rsidRDefault="0085376A">
          <w:pPr>
            <w:pStyle w:val="TOC3"/>
            <w:tabs>
              <w:tab w:val="right" w:leader="dot" w:pos="9350"/>
            </w:tabs>
            <w:rPr>
              <w:rFonts w:cstheme="minorBidi"/>
              <w:noProof/>
            </w:rPr>
          </w:pPr>
          <w:hyperlink w:anchor="_Toc47457444" w:history="1">
            <w:r w:rsidRPr="00724C3D">
              <w:rPr>
                <w:rStyle w:val="Hyperlink"/>
                <w:noProof/>
              </w:rPr>
              <w:t>View PO</w:t>
            </w:r>
            <w:r>
              <w:rPr>
                <w:noProof/>
                <w:webHidden/>
              </w:rPr>
              <w:tab/>
            </w:r>
            <w:r>
              <w:rPr>
                <w:noProof/>
                <w:webHidden/>
              </w:rPr>
              <w:fldChar w:fldCharType="begin"/>
            </w:r>
            <w:r>
              <w:rPr>
                <w:noProof/>
                <w:webHidden/>
              </w:rPr>
              <w:instrText xml:space="preserve"> PAGEREF _Toc47457444 \h </w:instrText>
            </w:r>
            <w:r>
              <w:rPr>
                <w:noProof/>
                <w:webHidden/>
              </w:rPr>
            </w:r>
            <w:r>
              <w:rPr>
                <w:noProof/>
                <w:webHidden/>
              </w:rPr>
              <w:fldChar w:fldCharType="separate"/>
            </w:r>
            <w:r w:rsidR="003F10BB">
              <w:rPr>
                <w:noProof/>
                <w:webHidden/>
              </w:rPr>
              <w:t>32</w:t>
            </w:r>
            <w:r>
              <w:rPr>
                <w:noProof/>
                <w:webHidden/>
              </w:rPr>
              <w:fldChar w:fldCharType="end"/>
            </w:r>
          </w:hyperlink>
        </w:p>
        <w:p w14:paraId="717E61C4" w14:textId="1BCB8D0B" w:rsidR="0085376A" w:rsidRDefault="0085376A">
          <w:pPr>
            <w:pStyle w:val="TOC3"/>
            <w:tabs>
              <w:tab w:val="right" w:leader="dot" w:pos="9350"/>
            </w:tabs>
            <w:rPr>
              <w:rFonts w:cstheme="minorBidi"/>
              <w:noProof/>
            </w:rPr>
          </w:pPr>
          <w:hyperlink w:anchor="_Toc47457445" w:history="1">
            <w:r w:rsidRPr="00724C3D">
              <w:rPr>
                <w:rStyle w:val="Hyperlink"/>
                <w:noProof/>
              </w:rPr>
              <w:t>Invoices</w:t>
            </w:r>
            <w:r>
              <w:rPr>
                <w:noProof/>
                <w:webHidden/>
              </w:rPr>
              <w:tab/>
            </w:r>
            <w:r>
              <w:rPr>
                <w:noProof/>
                <w:webHidden/>
              </w:rPr>
              <w:fldChar w:fldCharType="begin"/>
            </w:r>
            <w:r>
              <w:rPr>
                <w:noProof/>
                <w:webHidden/>
              </w:rPr>
              <w:instrText xml:space="preserve"> PAGEREF _Toc47457445 \h </w:instrText>
            </w:r>
            <w:r>
              <w:rPr>
                <w:noProof/>
                <w:webHidden/>
              </w:rPr>
            </w:r>
            <w:r>
              <w:rPr>
                <w:noProof/>
                <w:webHidden/>
              </w:rPr>
              <w:fldChar w:fldCharType="separate"/>
            </w:r>
            <w:r w:rsidR="003F10BB">
              <w:rPr>
                <w:noProof/>
                <w:webHidden/>
              </w:rPr>
              <w:t>33</w:t>
            </w:r>
            <w:r>
              <w:rPr>
                <w:noProof/>
                <w:webHidden/>
              </w:rPr>
              <w:fldChar w:fldCharType="end"/>
            </w:r>
          </w:hyperlink>
        </w:p>
        <w:p w14:paraId="18797E83" w14:textId="5FE5C190" w:rsidR="0085376A" w:rsidRDefault="0085376A">
          <w:pPr>
            <w:pStyle w:val="TOC3"/>
            <w:tabs>
              <w:tab w:val="right" w:leader="dot" w:pos="9350"/>
            </w:tabs>
            <w:rPr>
              <w:rFonts w:cstheme="minorBidi"/>
              <w:noProof/>
            </w:rPr>
          </w:pPr>
          <w:hyperlink w:anchor="_Toc47457446" w:history="1">
            <w:r w:rsidRPr="00724C3D">
              <w:rPr>
                <w:rStyle w:val="Hyperlink"/>
                <w:noProof/>
              </w:rPr>
              <w:t>Receipts</w:t>
            </w:r>
            <w:r>
              <w:rPr>
                <w:noProof/>
                <w:webHidden/>
              </w:rPr>
              <w:tab/>
            </w:r>
            <w:r>
              <w:rPr>
                <w:noProof/>
                <w:webHidden/>
              </w:rPr>
              <w:fldChar w:fldCharType="begin"/>
            </w:r>
            <w:r>
              <w:rPr>
                <w:noProof/>
                <w:webHidden/>
              </w:rPr>
              <w:instrText xml:space="preserve"> PAGEREF _Toc47457446 \h </w:instrText>
            </w:r>
            <w:r>
              <w:rPr>
                <w:noProof/>
                <w:webHidden/>
              </w:rPr>
            </w:r>
            <w:r>
              <w:rPr>
                <w:noProof/>
                <w:webHidden/>
              </w:rPr>
              <w:fldChar w:fldCharType="separate"/>
            </w:r>
            <w:r w:rsidR="003F10BB">
              <w:rPr>
                <w:noProof/>
                <w:webHidden/>
              </w:rPr>
              <w:t>34</w:t>
            </w:r>
            <w:r>
              <w:rPr>
                <w:noProof/>
                <w:webHidden/>
              </w:rPr>
              <w:fldChar w:fldCharType="end"/>
            </w:r>
          </w:hyperlink>
        </w:p>
        <w:p w14:paraId="07F7270F" w14:textId="00B27BD7" w:rsidR="0085376A" w:rsidRDefault="0085376A">
          <w:pPr>
            <w:pStyle w:val="TOC1"/>
            <w:tabs>
              <w:tab w:val="right" w:leader="dot" w:pos="9350"/>
            </w:tabs>
            <w:rPr>
              <w:rFonts w:cstheme="minorBidi"/>
              <w:noProof/>
            </w:rPr>
          </w:pPr>
          <w:hyperlink w:anchor="_Toc47457447" w:history="1">
            <w:r w:rsidRPr="00724C3D">
              <w:rPr>
                <w:rStyle w:val="Hyperlink"/>
                <w:b/>
                <w:bCs/>
                <w:noProof/>
              </w:rPr>
              <w:t>Reports for Purchasing [PR]</w:t>
            </w:r>
            <w:r>
              <w:rPr>
                <w:noProof/>
                <w:webHidden/>
              </w:rPr>
              <w:tab/>
            </w:r>
            <w:r>
              <w:rPr>
                <w:noProof/>
                <w:webHidden/>
              </w:rPr>
              <w:fldChar w:fldCharType="begin"/>
            </w:r>
            <w:r>
              <w:rPr>
                <w:noProof/>
                <w:webHidden/>
              </w:rPr>
              <w:instrText xml:space="preserve"> PAGEREF _Toc47457447 \h </w:instrText>
            </w:r>
            <w:r>
              <w:rPr>
                <w:noProof/>
                <w:webHidden/>
              </w:rPr>
            </w:r>
            <w:r>
              <w:rPr>
                <w:noProof/>
                <w:webHidden/>
              </w:rPr>
              <w:fldChar w:fldCharType="separate"/>
            </w:r>
            <w:r w:rsidR="003F10BB">
              <w:rPr>
                <w:noProof/>
                <w:webHidden/>
              </w:rPr>
              <w:t>35</w:t>
            </w:r>
            <w:r>
              <w:rPr>
                <w:noProof/>
                <w:webHidden/>
              </w:rPr>
              <w:fldChar w:fldCharType="end"/>
            </w:r>
          </w:hyperlink>
        </w:p>
        <w:p w14:paraId="2FA21828" w14:textId="390371ED" w:rsidR="0085376A" w:rsidRDefault="0085376A">
          <w:pPr>
            <w:pStyle w:val="TOC2"/>
            <w:tabs>
              <w:tab w:val="right" w:leader="dot" w:pos="9350"/>
            </w:tabs>
            <w:rPr>
              <w:rFonts w:cstheme="minorBidi"/>
              <w:noProof/>
            </w:rPr>
          </w:pPr>
          <w:hyperlink w:anchor="_Toc47457448" w:history="1">
            <w:r w:rsidRPr="00724C3D">
              <w:rPr>
                <w:rStyle w:val="Hyperlink"/>
                <w:noProof/>
              </w:rPr>
              <w:t>Sheets on O</w:t>
            </w:r>
            <w:bookmarkStart w:id="0" w:name="_GoBack"/>
            <w:bookmarkEnd w:id="0"/>
            <w:r w:rsidRPr="00724C3D">
              <w:rPr>
                <w:rStyle w:val="Hyperlink"/>
                <w:noProof/>
              </w:rPr>
              <w:t>rder [PR1]</w:t>
            </w:r>
            <w:r>
              <w:rPr>
                <w:noProof/>
                <w:webHidden/>
              </w:rPr>
              <w:tab/>
            </w:r>
            <w:r>
              <w:rPr>
                <w:noProof/>
                <w:webHidden/>
              </w:rPr>
              <w:fldChar w:fldCharType="begin"/>
            </w:r>
            <w:r>
              <w:rPr>
                <w:noProof/>
                <w:webHidden/>
              </w:rPr>
              <w:instrText xml:space="preserve"> PAGEREF _Toc47457448 \h </w:instrText>
            </w:r>
            <w:r>
              <w:rPr>
                <w:noProof/>
                <w:webHidden/>
              </w:rPr>
            </w:r>
            <w:r>
              <w:rPr>
                <w:noProof/>
                <w:webHidden/>
              </w:rPr>
              <w:fldChar w:fldCharType="separate"/>
            </w:r>
            <w:r w:rsidR="003F10BB">
              <w:rPr>
                <w:noProof/>
                <w:webHidden/>
              </w:rPr>
              <w:t>35</w:t>
            </w:r>
            <w:r>
              <w:rPr>
                <w:noProof/>
                <w:webHidden/>
              </w:rPr>
              <w:fldChar w:fldCharType="end"/>
            </w:r>
          </w:hyperlink>
        </w:p>
        <w:p w14:paraId="2B7850C6" w14:textId="469D2BC4" w:rsidR="0085376A" w:rsidRDefault="0085376A">
          <w:pPr>
            <w:pStyle w:val="TOC2"/>
            <w:tabs>
              <w:tab w:val="right" w:leader="dot" w:pos="9350"/>
            </w:tabs>
            <w:rPr>
              <w:rFonts w:cstheme="minorBidi"/>
              <w:noProof/>
            </w:rPr>
          </w:pPr>
          <w:hyperlink w:anchor="_Toc47457452" w:history="1">
            <w:r w:rsidRPr="00724C3D">
              <w:rPr>
                <w:rStyle w:val="Hyperlink"/>
                <w:noProof/>
              </w:rPr>
              <w:t>Scheduled Reports [PR2]</w:t>
            </w:r>
            <w:r>
              <w:rPr>
                <w:noProof/>
                <w:webHidden/>
              </w:rPr>
              <w:tab/>
            </w:r>
            <w:r>
              <w:rPr>
                <w:noProof/>
                <w:webHidden/>
              </w:rPr>
              <w:fldChar w:fldCharType="begin"/>
            </w:r>
            <w:r>
              <w:rPr>
                <w:noProof/>
                <w:webHidden/>
              </w:rPr>
              <w:instrText xml:space="preserve"> PAGEREF _Toc47457452 \h </w:instrText>
            </w:r>
            <w:r>
              <w:rPr>
                <w:noProof/>
                <w:webHidden/>
              </w:rPr>
            </w:r>
            <w:r>
              <w:rPr>
                <w:noProof/>
                <w:webHidden/>
              </w:rPr>
              <w:fldChar w:fldCharType="separate"/>
            </w:r>
            <w:r w:rsidR="003F10BB">
              <w:rPr>
                <w:noProof/>
                <w:webHidden/>
              </w:rPr>
              <w:t>38</w:t>
            </w:r>
            <w:r>
              <w:rPr>
                <w:noProof/>
                <w:webHidden/>
              </w:rPr>
              <w:fldChar w:fldCharType="end"/>
            </w:r>
          </w:hyperlink>
        </w:p>
        <w:p w14:paraId="68E108A9" w14:textId="4B82A0DE" w:rsidR="0085376A" w:rsidRDefault="0085376A">
          <w:pPr>
            <w:pStyle w:val="TOC2"/>
            <w:tabs>
              <w:tab w:val="right" w:leader="dot" w:pos="9350"/>
            </w:tabs>
            <w:rPr>
              <w:rFonts w:cstheme="minorBidi"/>
              <w:noProof/>
            </w:rPr>
          </w:pPr>
          <w:hyperlink w:anchor="_Toc47457457" w:history="1">
            <w:r w:rsidRPr="00724C3D">
              <w:rPr>
                <w:rStyle w:val="Hyperlink"/>
                <w:noProof/>
              </w:rPr>
              <w:t>PO FG/RM History [PR3]</w:t>
            </w:r>
            <w:r>
              <w:rPr>
                <w:noProof/>
                <w:webHidden/>
              </w:rPr>
              <w:tab/>
            </w:r>
            <w:r>
              <w:rPr>
                <w:noProof/>
                <w:webHidden/>
              </w:rPr>
              <w:fldChar w:fldCharType="begin"/>
            </w:r>
            <w:r>
              <w:rPr>
                <w:noProof/>
                <w:webHidden/>
              </w:rPr>
              <w:instrText xml:space="preserve"> PAGEREF _Toc47457457 \h </w:instrText>
            </w:r>
            <w:r>
              <w:rPr>
                <w:noProof/>
                <w:webHidden/>
              </w:rPr>
            </w:r>
            <w:r>
              <w:rPr>
                <w:noProof/>
                <w:webHidden/>
              </w:rPr>
              <w:fldChar w:fldCharType="separate"/>
            </w:r>
            <w:r w:rsidR="003F10BB">
              <w:rPr>
                <w:noProof/>
                <w:webHidden/>
              </w:rPr>
              <w:t>41</w:t>
            </w:r>
            <w:r>
              <w:rPr>
                <w:noProof/>
                <w:webHidden/>
              </w:rPr>
              <w:fldChar w:fldCharType="end"/>
            </w:r>
          </w:hyperlink>
        </w:p>
        <w:p w14:paraId="6A6D43CE" w14:textId="6E9960D8" w:rsidR="0085376A" w:rsidRDefault="0085376A">
          <w:pPr>
            <w:pStyle w:val="TOC2"/>
            <w:tabs>
              <w:tab w:val="right" w:leader="dot" w:pos="9350"/>
            </w:tabs>
            <w:rPr>
              <w:rFonts w:cstheme="minorBidi"/>
              <w:noProof/>
            </w:rPr>
          </w:pPr>
          <w:hyperlink w:anchor="_Toc47457462" w:history="1">
            <w:r w:rsidRPr="00724C3D">
              <w:rPr>
                <w:rStyle w:val="Hyperlink"/>
                <w:noProof/>
              </w:rPr>
              <w:t>Material Required for Job [PR4]</w:t>
            </w:r>
            <w:r>
              <w:rPr>
                <w:noProof/>
                <w:webHidden/>
              </w:rPr>
              <w:tab/>
            </w:r>
            <w:r>
              <w:rPr>
                <w:noProof/>
                <w:webHidden/>
              </w:rPr>
              <w:fldChar w:fldCharType="begin"/>
            </w:r>
            <w:r>
              <w:rPr>
                <w:noProof/>
                <w:webHidden/>
              </w:rPr>
              <w:instrText xml:space="preserve"> PAGEREF _Toc47457462 \h </w:instrText>
            </w:r>
            <w:r>
              <w:rPr>
                <w:noProof/>
                <w:webHidden/>
              </w:rPr>
            </w:r>
            <w:r>
              <w:rPr>
                <w:noProof/>
                <w:webHidden/>
              </w:rPr>
              <w:fldChar w:fldCharType="separate"/>
            </w:r>
            <w:r w:rsidR="003F10BB">
              <w:rPr>
                <w:noProof/>
                <w:webHidden/>
              </w:rPr>
              <w:t>44</w:t>
            </w:r>
            <w:r>
              <w:rPr>
                <w:noProof/>
                <w:webHidden/>
              </w:rPr>
              <w:fldChar w:fldCharType="end"/>
            </w:r>
          </w:hyperlink>
        </w:p>
        <w:p w14:paraId="4B253273" w14:textId="67FC2893" w:rsidR="0085376A" w:rsidRDefault="0085376A">
          <w:pPr>
            <w:pStyle w:val="TOC2"/>
            <w:tabs>
              <w:tab w:val="right" w:leader="dot" w:pos="9350"/>
            </w:tabs>
            <w:rPr>
              <w:rFonts w:cstheme="minorBidi"/>
              <w:noProof/>
            </w:rPr>
          </w:pPr>
          <w:hyperlink w:anchor="_Toc47457467" w:history="1">
            <w:r w:rsidRPr="00724C3D">
              <w:rPr>
                <w:rStyle w:val="Hyperlink"/>
                <w:noProof/>
              </w:rPr>
              <w:t>PO Purchased Variance [PR5]</w:t>
            </w:r>
            <w:r>
              <w:rPr>
                <w:noProof/>
                <w:webHidden/>
              </w:rPr>
              <w:tab/>
            </w:r>
            <w:r>
              <w:rPr>
                <w:noProof/>
                <w:webHidden/>
              </w:rPr>
              <w:fldChar w:fldCharType="begin"/>
            </w:r>
            <w:r>
              <w:rPr>
                <w:noProof/>
                <w:webHidden/>
              </w:rPr>
              <w:instrText xml:space="preserve"> PAGEREF _Toc47457467 \h </w:instrText>
            </w:r>
            <w:r>
              <w:rPr>
                <w:noProof/>
                <w:webHidden/>
              </w:rPr>
            </w:r>
            <w:r>
              <w:rPr>
                <w:noProof/>
                <w:webHidden/>
              </w:rPr>
              <w:fldChar w:fldCharType="separate"/>
            </w:r>
            <w:r w:rsidR="003F10BB">
              <w:rPr>
                <w:noProof/>
                <w:webHidden/>
              </w:rPr>
              <w:t>47</w:t>
            </w:r>
            <w:r>
              <w:rPr>
                <w:noProof/>
                <w:webHidden/>
              </w:rPr>
              <w:fldChar w:fldCharType="end"/>
            </w:r>
          </w:hyperlink>
        </w:p>
        <w:p w14:paraId="43374A6C" w14:textId="4F0F2EA1" w:rsidR="0085376A" w:rsidRDefault="0085376A">
          <w:pPr>
            <w:pStyle w:val="TOC2"/>
            <w:tabs>
              <w:tab w:val="right" w:leader="dot" w:pos="9350"/>
            </w:tabs>
            <w:rPr>
              <w:rFonts w:cstheme="minorBidi"/>
              <w:noProof/>
            </w:rPr>
          </w:pPr>
          <w:hyperlink w:anchor="_Toc47457471" w:history="1">
            <w:r w:rsidRPr="00724C3D">
              <w:rPr>
                <w:rStyle w:val="Hyperlink"/>
                <w:noProof/>
              </w:rPr>
              <w:t>PO Vendor Analysis [PR6]</w:t>
            </w:r>
            <w:r>
              <w:rPr>
                <w:noProof/>
                <w:webHidden/>
              </w:rPr>
              <w:tab/>
            </w:r>
            <w:r>
              <w:rPr>
                <w:noProof/>
                <w:webHidden/>
              </w:rPr>
              <w:fldChar w:fldCharType="begin"/>
            </w:r>
            <w:r>
              <w:rPr>
                <w:noProof/>
                <w:webHidden/>
              </w:rPr>
              <w:instrText xml:space="preserve"> PAGEREF _Toc47457471 \h </w:instrText>
            </w:r>
            <w:r>
              <w:rPr>
                <w:noProof/>
                <w:webHidden/>
              </w:rPr>
            </w:r>
            <w:r>
              <w:rPr>
                <w:noProof/>
                <w:webHidden/>
              </w:rPr>
              <w:fldChar w:fldCharType="separate"/>
            </w:r>
            <w:r w:rsidR="003F10BB">
              <w:rPr>
                <w:noProof/>
                <w:webHidden/>
              </w:rPr>
              <w:t>50</w:t>
            </w:r>
            <w:r>
              <w:rPr>
                <w:noProof/>
                <w:webHidden/>
              </w:rPr>
              <w:fldChar w:fldCharType="end"/>
            </w:r>
          </w:hyperlink>
        </w:p>
        <w:p w14:paraId="5B842C5F" w14:textId="0E713919" w:rsidR="0085376A" w:rsidRDefault="0085376A">
          <w:pPr>
            <w:pStyle w:val="TOC2"/>
            <w:tabs>
              <w:tab w:val="right" w:leader="dot" w:pos="9350"/>
            </w:tabs>
            <w:rPr>
              <w:rFonts w:cstheme="minorBidi"/>
              <w:noProof/>
            </w:rPr>
          </w:pPr>
          <w:hyperlink w:anchor="_Toc47457476" w:history="1">
            <w:r w:rsidRPr="00724C3D">
              <w:rPr>
                <w:rStyle w:val="Hyperlink"/>
                <w:noProof/>
              </w:rPr>
              <w:t>PO Receipts Not Vouchered [PR7]</w:t>
            </w:r>
            <w:r>
              <w:rPr>
                <w:noProof/>
                <w:webHidden/>
              </w:rPr>
              <w:tab/>
            </w:r>
            <w:r>
              <w:rPr>
                <w:noProof/>
                <w:webHidden/>
              </w:rPr>
              <w:fldChar w:fldCharType="begin"/>
            </w:r>
            <w:r>
              <w:rPr>
                <w:noProof/>
                <w:webHidden/>
              </w:rPr>
              <w:instrText xml:space="preserve"> PAGEREF _Toc47457476 \h </w:instrText>
            </w:r>
            <w:r>
              <w:rPr>
                <w:noProof/>
                <w:webHidden/>
              </w:rPr>
            </w:r>
            <w:r>
              <w:rPr>
                <w:noProof/>
                <w:webHidden/>
              </w:rPr>
              <w:fldChar w:fldCharType="separate"/>
            </w:r>
            <w:r w:rsidR="003F10BB">
              <w:rPr>
                <w:noProof/>
                <w:webHidden/>
              </w:rPr>
              <w:t>53</w:t>
            </w:r>
            <w:r>
              <w:rPr>
                <w:noProof/>
                <w:webHidden/>
              </w:rPr>
              <w:fldChar w:fldCharType="end"/>
            </w:r>
          </w:hyperlink>
        </w:p>
        <w:p w14:paraId="6ED44C68" w14:textId="54841BD2" w:rsidR="0085376A" w:rsidRDefault="0085376A">
          <w:pPr>
            <w:pStyle w:val="TOC2"/>
            <w:tabs>
              <w:tab w:val="right" w:leader="dot" w:pos="9350"/>
            </w:tabs>
            <w:rPr>
              <w:rFonts w:cstheme="minorBidi"/>
              <w:noProof/>
            </w:rPr>
          </w:pPr>
          <w:hyperlink w:anchor="_Toc47457480" w:history="1">
            <w:r w:rsidRPr="00724C3D">
              <w:rPr>
                <w:rStyle w:val="Hyperlink"/>
                <w:noProof/>
              </w:rPr>
              <w:t>Shipment Approval Report [PR8]</w:t>
            </w:r>
            <w:r>
              <w:rPr>
                <w:noProof/>
                <w:webHidden/>
              </w:rPr>
              <w:tab/>
            </w:r>
            <w:r>
              <w:rPr>
                <w:noProof/>
                <w:webHidden/>
              </w:rPr>
              <w:fldChar w:fldCharType="begin"/>
            </w:r>
            <w:r>
              <w:rPr>
                <w:noProof/>
                <w:webHidden/>
              </w:rPr>
              <w:instrText xml:space="preserve"> PAGEREF _Toc47457480 \h </w:instrText>
            </w:r>
            <w:r>
              <w:rPr>
                <w:noProof/>
                <w:webHidden/>
              </w:rPr>
            </w:r>
            <w:r>
              <w:rPr>
                <w:noProof/>
                <w:webHidden/>
              </w:rPr>
              <w:fldChar w:fldCharType="separate"/>
            </w:r>
            <w:r w:rsidR="003F10BB">
              <w:rPr>
                <w:noProof/>
                <w:webHidden/>
              </w:rPr>
              <w:t>56</w:t>
            </w:r>
            <w:r>
              <w:rPr>
                <w:noProof/>
                <w:webHidden/>
              </w:rPr>
              <w:fldChar w:fldCharType="end"/>
            </w:r>
          </w:hyperlink>
        </w:p>
        <w:p w14:paraId="57A5AE58" w14:textId="18950E6E" w:rsidR="0085376A" w:rsidRDefault="0085376A">
          <w:pPr>
            <w:pStyle w:val="TOC2"/>
            <w:tabs>
              <w:tab w:val="right" w:leader="dot" w:pos="9350"/>
            </w:tabs>
            <w:rPr>
              <w:rFonts w:cstheme="minorBidi"/>
              <w:noProof/>
            </w:rPr>
          </w:pPr>
          <w:hyperlink w:anchor="_Toc47457484" w:history="1">
            <w:r w:rsidRPr="00724C3D">
              <w:rPr>
                <w:rStyle w:val="Hyperlink"/>
                <w:noProof/>
              </w:rPr>
              <w:t>PO FG/RM History by Custom [PR9]</w:t>
            </w:r>
            <w:r>
              <w:rPr>
                <w:noProof/>
                <w:webHidden/>
              </w:rPr>
              <w:tab/>
            </w:r>
            <w:r>
              <w:rPr>
                <w:noProof/>
                <w:webHidden/>
              </w:rPr>
              <w:fldChar w:fldCharType="begin"/>
            </w:r>
            <w:r>
              <w:rPr>
                <w:noProof/>
                <w:webHidden/>
              </w:rPr>
              <w:instrText xml:space="preserve"> PAGEREF _Toc47457484 \h </w:instrText>
            </w:r>
            <w:r>
              <w:rPr>
                <w:noProof/>
                <w:webHidden/>
              </w:rPr>
            </w:r>
            <w:r>
              <w:rPr>
                <w:noProof/>
                <w:webHidden/>
              </w:rPr>
              <w:fldChar w:fldCharType="separate"/>
            </w:r>
            <w:r w:rsidR="003F10BB">
              <w:rPr>
                <w:noProof/>
                <w:webHidden/>
              </w:rPr>
              <w:t>58</w:t>
            </w:r>
            <w:r>
              <w:rPr>
                <w:noProof/>
                <w:webHidden/>
              </w:rPr>
              <w:fldChar w:fldCharType="end"/>
            </w:r>
          </w:hyperlink>
        </w:p>
        <w:p w14:paraId="7AD61D1F" w14:textId="1329B5B5" w:rsidR="0085376A" w:rsidRDefault="0085376A">
          <w:pPr>
            <w:pStyle w:val="TOC2"/>
            <w:tabs>
              <w:tab w:val="right" w:leader="dot" w:pos="9350"/>
            </w:tabs>
            <w:rPr>
              <w:rFonts w:cstheme="minorBidi"/>
              <w:noProof/>
            </w:rPr>
          </w:pPr>
          <w:hyperlink w:anchor="_Toc47457489" w:history="1">
            <w:r w:rsidRPr="00724C3D">
              <w:rPr>
                <w:rStyle w:val="Hyperlink"/>
                <w:noProof/>
              </w:rPr>
              <w:t>Receipts Overages for Credit [PR)]</w:t>
            </w:r>
            <w:r>
              <w:rPr>
                <w:noProof/>
                <w:webHidden/>
              </w:rPr>
              <w:tab/>
            </w:r>
            <w:r>
              <w:rPr>
                <w:noProof/>
                <w:webHidden/>
              </w:rPr>
              <w:fldChar w:fldCharType="begin"/>
            </w:r>
            <w:r>
              <w:rPr>
                <w:noProof/>
                <w:webHidden/>
              </w:rPr>
              <w:instrText xml:space="preserve"> PAGEREF _Toc47457489 \h </w:instrText>
            </w:r>
            <w:r>
              <w:rPr>
                <w:noProof/>
                <w:webHidden/>
              </w:rPr>
            </w:r>
            <w:r>
              <w:rPr>
                <w:noProof/>
                <w:webHidden/>
              </w:rPr>
              <w:fldChar w:fldCharType="separate"/>
            </w:r>
            <w:r w:rsidR="003F10BB">
              <w:rPr>
                <w:noProof/>
                <w:webHidden/>
              </w:rPr>
              <w:t>61</w:t>
            </w:r>
            <w:r>
              <w:rPr>
                <w:noProof/>
                <w:webHidden/>
              </w:rPr>
              <w:fldChar w:fldCharType="end"/>
            </w:r>
          </w:hyperlink>
        </w:p>
        <w:p w14:paraId="134AD6F4" w14:textId="46980691" w:rsidR="0085376A" w:rsidRDefault="0085376A">
          <w:pPr>
            <w:pStyle w:val="TOC2"/>
            <w:tabs>
              <w:tab w:val="right" w:leader="dot" w:pos="9350"/>
            </w:tabs>
            <w:rPr>
              <w:rFonts w:cstheme="minorBidi"/>
              <w:noProof/>
            </w:rPr>
          </w:pPr>
          <w:hyperlink w:anchor="_Toc47457493" w:history="1">
            <w:r w:rsidRPr="00724C3D">
              <w:rPr>
                <w:rStyle w:val="Hyperlink"/>
                <w:noProof/>
              </w:rPr>
              <w:t>PO’s Vouchered by FG Category [PR!]</w:t>
            </w:r>
            <w:r>
              <w:rPr>
                <w:noProof/>
                <w:webHidden/>
              </w:rPr>
              <w:tab/>
            </w:r>
            <w:r>
              <w:rPr>
                <w:noProof/>
                <w:webHidden/>
              </w:rPr>
              <w:fldChar w:fldCharType="begin"/>
            </w:r>
            <w:r>
              <w:rPr>
                <w:noProof/>
                <w:webHidden/>
              </w:rPr>
              <w:instrText xml:space="preserve"> PAGEREF _Toc47457493 \h </w:instrText>
            </w:r>
            <w:r>
              <w:rPr>
                <w:noProof/>
                <w:webHidden/>
              </w:rPr>
            </w:r>
            <w:r>
              <w:rPr>
                <w:noProof/>
                <w:webHidden/>
              </w:rPr>
              <w:fldChar w:fldCharType="separate"/>
            </w:r>
            <w:r w:rsidR="003F10BB">
              <w:rPr>
                <w:noProof/>
                <w:webHidden/>
              </w:rPr>
              <w:t>63</w:t>
            </w:r>
            <w:r>
              <w:rPr>
                <w:noProof/>
                <w:webHidden/>
              </w:rPr>
              <w:fldChar w:fldCharType="end"/>
            </w:r>
          </w:hyperlink>
        </w:p>
        <w:p w14:paraId="6C57B53D" w14:textId="3C50952D" w:rsidR="0085376A" w:rsidRDefault="0085376A">
          <w:pPr>
            <w:pStyle w:val="TOC2"/>
            <w:tabs>
              <w:tab w:val="right" w:leader="dot" w:pos="9350"/>
            </w:tabs>
            <w:rPr>
              <w:rFonts w:cstheme="minorBidi"/>
              <w:noProof/>
            </w:rPr>
          </w:pPr>
          <w:hyperlink w:anchor="_Toc47457498" w:history="1">
            <w:r w:rsidRPr="00724C3D">
              <w:rPr>
                <w:rStyle w:val="Hyperlink"/>
                <w:noProof/>
              </w:rPr>
              <w:t>Bill of Materials Print [PR@]</w:t>
            </w:r>
            <w:r>
              <w:rPr>
                <w:noProof/>
                <w:webHidden/>
              </w:rPr>
              <w:tab/>
            </w:r>
            <w:r>
              <w:rPr>
                <w:noProof/>
                <w:webHidden/>
              </w:rPr>
              <w:fldChar w:fldCharType="begin"/>
            </w:r>
            <w:r>
              <w:rPr>
                <w:noProof/>
                <w:webHidden/>
              </w:rPr>
              <w:instrText xml:space="preserve"> PAGEREF _Toc47457498 \h </w:instrText>
            </w:r>
            <w:r>
              <w:rPr>
                <w:noProof/>
                <w:webHidden/>
              </w:rPr>
            </w:r>
            <w:r>
              <w:rPr>
                <w:noProof/>
                <w:webHidden/>
              </w:rPr>
              <w:fldChar w:fldCharType="separate"/>
            </w:r>
            <w:r w:rsidR="003F10BB">
              <w:rPr>
                <w:noProof/>
                <w:webHidden/>
              </w:rPr>
              <w:t>66</w:t>
            </w:r>
            <w:r>
              <w:rPr>
                <w:noProof/>
                <w:webHidden/>
              </w:rPr>
              <w:fldChar w:fldCharType="end"/>
            </w:r>
          </w:hyperlink>
        </w:p>
        <w:p w14:paraId="590436C2" w14:textId="5FA065BE" w:rsidR="0085376A" w:rsidRDefault="0085376A">
          <w:pPr>
            <w:pStyle w:val="TOC2"/>
            <w:tabs>
              <w:tab w:val="right" w:leader="dot" w:pos="9350"/>
            </w:tabs>
            <w:rPr>
              <w:rFonts w:cstheme="minorBidi"/>
              <w:noProof/>
            </w:rPr>
          </w:pPr>
          <w:hyperlink w:anchor="_Toc47457501" w:history="1">
            <w:r w:rsidRPr="00724C3D">
              <w:rPr>
                <w:rStyle w:val="Hyperlink"/>
                <w:noProof/>
              </w:rPr>
              <w:t>Board / Paper To Order [PR#]</w:t>
            </w:r>
            <w:r>
              <w:rPr>
                <w:noProof/>
                <w:webHidden/>
              </w:rPr>
              <w:tab/>
            </w:r>
            <w:r>
              <w:rPr>
                <w:noProof/>
                <w:webHidden/>
              </w:rPr>
              <w:fldChar w:fldCharType="begin"/>
            </w:r>
            <w:r>
              <w:rPr>
                <w:noProof/>
                <w:webHidden/>
              </w:rPr>
              <w:instrText xml:space="preserve"> PAGEREF _Toc47457501 \h </w:instrText>
            </w:r>
            <w:r>
              <w:rPr>
                <w:noProof/>
                <w:webHidden/>
              </w:rPr>
            </w:r>
            <w:r>
              <w:rPr>
                <w:noProof/>
                <w:webHidden/>
              </w:rPr>
              <w:fldChar w:fldCharType="separate"/>
            </w:r>
            <w:r w:rsidR="003F10BB">
              <w:rPr>
                <w:noProof/>
                <w:webHidden/>
              </w:rPr>
              <w:t>67</w:t>
            </w:r>
            <w:r>
              <w:rPr>
                <w:noProof/>
                <w:webHidden/>
              </w:rPr>
              <w:fldChar w:fldCharType="end"/>
            </w:r>
          </w:hyperlink>
        </w:p>
        <w:p w14:paraId="55839FAE" w14:textId="7A15D654" w:rsidR="0085376A" w:rsidRDefault="0085376A">
          <w:pPr>
            <w:pStyle w:val="TOC2"/>
            <w:tabs>
              <w:tab w:val="right" w:leader="dot" w:pos="9350"/>
            </w:tabs>
            <w:rPr>
              <w:rFonts w:cstheme="minorBidi"/>
              <w:noProof/>
            </w:rPr>
          </w:pPr>
          <w:hyperlink w:anchor="_Toc47457505" w:history="1">
            <w:r w:rsidRPr="00724C3D">
              <w:rPr>
                <w:rStyle w:val="Hyperlink"/>
                <w:noProof/>
              </w:rPr>
              <w:t>Scheduled Receipts with Orders [PR$]</w:t>
            </w:r>
            <w:r>
              <w:rPr>
                <w:noProof/>
                <w:webHidden/>
              </w:rPr>
              <w:tab/>
            </w:r>
            <w:r>
              <w:rPr>
                <w:noProof/>
                <w:webHidden/>
              </w:rPr>
              <w:fldChar w:fldCharType="begin"/>
            </w:r>
            <w:r>
              <w:rPr>
                <w:noProof/>
                <w:webHidden/>
              </w:rPr>
              <w:instrText xml:space="preserve"> PAGEREF _Toc47457505 \h </w:instrText>
            </w:r>
            <w:r>
              <w:rPr>
                <w:noProof/>
                <w:webHidden/>
              </w:rPr>
            </w:r>
            <w:r>
              <w:rPr>
                <w:noProof/>
                <w:webHidden/>
              </w:rPr>
              <w:fldChar w:fldCharType="separate"/>
            </w:r>
            <w:r w:rsidR="003F10BB">
              <w:rPr>
                <w:noProof/>
                <w:webHidden/>
              </w:rPr>
              <w:t>70</w:t>
            </w:r>
            <w:r>
              <w:rPr>
                <w:noProof/>
                <w:webHidden/>
              </w:rPr>
              <w:fldChar w:fldCharType="end"/>
            </w:r>
          </w:hyperlink>
        </w:p>
        <w:p w14:paraId="1DA6E2D9" w14:textId="618AC33B" w:rsidR="0085376A" w:rsidRDefault="0085376A">
          <w:pPr>
            <w:pStyle w:val="TOC1"/>
            <w:tabs>
              <w:tab w:val="right" w:leader="dot" w:pos="9350"/>
            </w:tabs>
            <w:rPr>
              <w:rFonts w:cstheme="minorBidi"/>
              <w:noProof/>
            </w:rPr>
          </w:pPr>
          <w:hyperlink w:anchor="_Toc47457510" w:history="1">
            <w:r w:rsidRPr="00724C3D">
              <w:rPr>
                <w:rStyle w:val="Hyperlink"/>
                <w:b/>
                <w:bCs/>
                <w:noProof/>
              </w:rPr>
              <w:t>File Maintenance for Purchases [PF]</w:t>
            </w:r>
            <w:r>
              <w:rPr>
                <w:noProof/>
                <w:webHidden/>
              </w:rPr>
              <w:tab/>
            </w:r>
            <w:r>
              <w:rPr>
                <w:noProof/>
                <w:webHidden/>
              </w:rPr>
              <w:fldChar w:fldCharType="begin"/>
            </w:r>
            <w:r>
              <w:rPr>
                <w:noProof/>
                <w:webHidden/>
              </w:rPr>
              <w:instrText xml:space="preserve"> PAGEREF _Toc47457510 \h </w:instrText>
            </w:r>
            <w:r>
              <w:rPr>
                <w:noProof/>
                <w:webHidden/>
              </w:rPr>
            </w:r>
            <w:r>
              <w:rPr>
                <w:noProof/>
                <w:webHidden/>
              </w:rPr>
              <w:fldChar w:fldCharType="separate"/>
            </w:r>
            <w:r w:rsidR="003F10BB">
              <w:rPr>
                <w:noProof/>
                <w:webHidden/>
              </w:rPr>
              <w:t>73</w:t>
            </w:r>
            <w:r>
              <w:rPr>
                <w:noProof/>
                <w:webHidden/>
              </w:rPr>
              <w:fldChar w:fldCharType="end"/>
            </w:r>
          </w:hyperlink>
        </w:p>
        <w:p w14:paraId="265968A3" w14:textId="30E08351" w:rsidR="0085376A" w:rsidRDefault="0085376A">
          <w:pPr>
            <w:pStyle w:val="TOC2"/>
            <w:tabs>
              <w:tab w:val="right" w:leader="dot" w:pos="9350"/>
            </w:tabs>
            <w:rPr>
              <w:rFonts w:cstheme="minorBidi"/>
              <w:noProof/>
            </w:rPr>
          </w:pPr>
          <w:hyperlink w:anchor="_Toc47457511" w:history="1">
            <w:r w:rsidRPr="00724C3D">
              <w:rPr>
                <w:rStyle w:val="Hyperlink"/>
                <w:noProof/>
              </w:rPr>
              <w:t>PO Rejection Codes [PF1]</w:t>
            </w:r>
            <w:r>
              <w:rPr>
                <w:noProof/>
                <w:webHidden/>
              </w:rPr>
              <w:tab/>
            </w:r>
            <w:r>
              <w:rPr>
                <w:noProof/>
                <w:webHidden/>
              </w:rPr>
              <w:fldChar w:fldCharType="begin"/>
            </w:r>
            <w:r>
              <w:rPr>
                <w:noProof/>
                <w:webHidden/>
              </w:rPr>
              <w:instrText xml:space="preserve"> PAGEREF _Toc47457511 \h </w:instrText>
            </w:r>
            <w:r>
              <w:rPr>
                <w:noProof/>
                <w:webHidden/>
              </w:rPr>
            </w:r>
            <w:r>
              <w:rPr>
                <w:noProof/>
                <w:webHidden/>
              </w:rPr>
              <w:fldChar w:fldCharType="separate"/>
            </w:r>
            <w:r w:rsidR="003F10BB">
              <w:rPr>
                <w:noProof/>
                <w:webHidden/>
              </w:rPr>
              <w:t>73</w:t>
            </w:r>
            <w:r>
              <w:rPr>
                <w:noProof/>
                <w:webHidden/>
              </w:rPr>
              <w:fldChar w:fldCharType="end"/>
            </w:r>
          </w:hyperlink>
        </w:p>
        <w:p w14:paraId="4F100BD5" w14:textId="042483FF" w:rsidR="0085376A" w:rsidRDefault="0085376A">
          <w:pPr>
            <w:pStyle w:val="TOC3"/>
            <w:tabs>
              <w:tab w:val="right" w:leader="dot" w:pos="9350"/>
            </w:tabs>
            <w:rPr>
              <w:rFonts w:cstheme="minorBidi"/>
              <w:noProof/>
            </w:rPr>
          </w:pPr>
          <w:hyperlink w:anchor="_Toc47457512" w:history="1">
            <w:r w:rsidRPr="00724C3D">
              <w:rPr>
                <w:rStyle w:val="Hyperlink"/>
                <w:noProof/>
              </w:rPr>
              <w:t>Browse Reason</w:t>
            </w:r>
            <w:r>
              <w:rPr>
                <w:noProof/>
                <w:webHidden/>
              </w:rPr>
              <w:tab/>
            </w:r>
            <w:r>
              <w:rPr>
                <w:noProof/>
                <w:webHidden/>
              </w:rPr>
              <w:fldChar w:fldCharType="begin"/>
            </w:r>
            <w:r>
              <w:rPr>
                <w:noProof/>
                <w:webHidden/>
              </w:rPr>
              <w:instrText xml:space="preserve"> PAGEREF _Toc47457512 \h </w:instrText>
            </w:r>
            <w:r>
              <w:rPr>
                <w:noProof/>
                <w:webHidden/>
              </w:rPr>
            </w:r>
            <w:r>
              <w:rPr>
                <w:noProof/>
                <w:webHidden/>
              </w:rPr>
              <w:fldChar w:fldCharType="separate"/>
            </w:r>
            <w:r w:rsidR="003F10BB">
              <w:rPr>
                <w:noProof/>
                <w:webHidden/>
              </w:rPr>
              <w:t>73</w:t>
            </w:r>
            <w:r>
              <w:rPr>
                <w:noProof/>
                <w:webHidden/>
              </w:rPr>
              <w:fldChar w:fldCharType="end"/>
            </w:r>
          </w:hyperlink>
        </w:p>
        <w:p w14:paraId="35A2C352" w14:textId="7B4F827E" w:rsidR="0085376A" w:rsidRDefault="0085376A">
          <w:pPr>
            <w:pStyle w:val="TOC3"/>
            <w:tabs>
              <w:tab w:val="right" w:leader="dot" w:pos="9350"/>
            </w:tabs>
            <w:rPr>
              <w:rFonts w:cstheme="minorBidi"/>
              <w:noProof/>
            </w:rPr>
          </w:pPr>
          <w:hyperlink w:anchor="_Toc47457513" w:history="1">
            <w:r w:rsidRPr="00724C3D">
              <w:rPr>
                <w:rStyle w:val="Hyperlink"/>
                <w:noProof/>
              </w:rPr>
              <w:t>View Reason</w:t>
            </w:r>
            <w:r>
              <w:rPr>
                <w:noProof/>
                <w:webHidden/>
              </w:rPr>
              <w:tab/>
            </w:r>
            <w:r>
              <w:rPr>
                <w:noProof/>
                <w:webHidden/>
              </w:rPr>
              <w:fldChar w:fldCharType="begin"/>
            </w:r>
            <w:r>
              <w:rPr>
                <w:noProof/>
                <w:webHidden/>
              </w:rPr>
              <w:instrText xml:space="preserve"> PAGEREF _Toc47457513 \h </w:instrText>
            </w:r>
            <w:r>
              <w:rPr>
                <w:noProof/>
                <w:webHidden/>
              </w:rPr>
            </w:r>
            <w:r>
              <w:rPr>
                <w:noProof/>
                <w:webHidden/>
              </w:rPr>
              <w:fldChar w:fldCharType="separate"/>
            </w:r>
            <w:r w:rsidR="003F10BB">
              <w:rPr>
                <w:noProof/>
                <w:webHidden/>
              </w:rPr>
              <w:t>74</w:t>
            </w:r>
            <w:r>
              <w:rPr>
                <w:noProof/>
                <w:webHidden/>
              </w:rPr>
              <w:fldChar w:fldCharType="end"/>
            </w:r>
          </w:hyperlink>
        </w:p>
        <w:p w14:paraId="3E3B0E43" w14:textId="31974E89" w:rsidR="0085376A" w:rsidRDefault="0085376A">
          <w:pPr>
            <w:pStyle w:val="TOC2"/>
            <w:tabs>
              <w:tab w:val="right" w:leader="dot" w:pos="9350"/>
            </w:tabs>
            <w:rPr>
              <w:rFonts w:cstheme="minorBidi"/>
              <w:noProof/>
            </w:rPr>
          </w:pPr>
          <w:hyperlink w:anchor="_Toc47457516" w:history="1">
            <w:r w:rsidRPr="00724C3D">
              <w:rPr>
                <w:rStyle w:val="Hyperlink"/>
                <w:noProof/>
              </w:rPr>
              <w:t>Purchase Orders Control Menu [PF2]</w:t>
            </w:r>
            <w:r>
              <w:rPr>
                <w:noProof/>
                <w:webHidden/>
              </w:rPr>
              <w:tab/>
            </w:r>
            <w:r>
              <w:rPr>
                <w:noProof/>
                <w:webHidden/>
              </w:rPr>
              <w:fldChar w:fldCharType="begin"/>
            </w:r>
            <w:r>
              <w:rPr>
                <w:noProof/>
                <w:webHidden/>
              </w:rPr>
              <w:instrText xml:space="preserve"> PAGEREF _Toc47457516 \h </w:instrText>
            </w:r>
            <w:r>
              <w:rPr>
                <w:noProof/>
                <w:webHidden/>
              </w:rPr>
            </w:r>
            <w:r>
              <w:rPr>
                <w:noProof/>
                <w:webHidden/>
              </w:rPr>
              <w:fldChar w:fldCharType="separate"/>
            </w:r>
            <w:r w:rsidR="003F10BB">
              <w:rPr>
                <w:noProof/>
                <w:webHidden/>
              </w:rPr>
              <w:t>76</w:t>
            </w:r>
            <w:r>
              <w:rPr>
                <w:noProof/>
                <w:webHidden/>
              </w:rPr>
              <w:fldChar w:fldCharType="end"/>
            </w:r>
          </w:hyperlink>
        </w:p>
        <w:p w14:paraId="7A9EEFFC" w14:textId="3D667760" w:rsidR="0085376A" w:rsidRDefault="0085376A">
          <w:pPr>
            <w:pStyle w:val="TOC3"/>
            <w:tabs>
              <w:tab w:val="right" w:leader="dot" w:pos="9350"/>
            </w:tabs>
            <w:rPr>
              <w:rFonts w:cstheme="minorBidi"/>
              <w:noProof/>
            </w:rPr>
          </w:pPr>
          <w:hyperlink w:anchor="_Toc47457517" w:history="1">
            <w:r w:rsidRPr="00724C3D">
              <w:rPr>
                <w:rStyle w:val="Hyperlink"/>
                <w:noProof/>
              </w:rPr>
              <w:t>P/O Control</w:t>
            </w:r>
            <w:r>
              <w:rPr>
                <w:noProof/>
                <w:webHidden/>
              </w:rPr>
              <w:tab/>
            </w:r>
            <w:r>
              <w:rPr>
                <w:noProof/>
                <w:webHidden/>
              </w:rPr>
              <w:fldChar w:fldCharType="begin"/>
            </w:r>
            <w:r>
              <w:rPr>
                <w:noProof/>
                <w:webHidden/>
              </w:rPr>
              <w:instrText xml:space="preserve"> PAGEREF _Toc47457517 \h </w:instrText>
            </w:r>
            <w:r>
              <w:rPr>
                <w:noProof/>
                <w:webHidden/>
              </w:rPr>
            </w:r>
            <w:r>
              <w:rPr>
                <w:noProof/>
                <w:webHidden/>
              </w:rPr>
              <w:fldChar w:fldCharType="separate"/>
            </w:r>
            <w:r w:rsidR="003F10BB">
              <w:rPr>
                <w:noProof/>
                <w:webHidden/>
              </w:rPr>
              <w:t>76</w:t>
            </w:r>
            <w:r>
              <w:rPr>
                <w:noProof/>
                <w:webHidden/>
              </w:rPr>
              <w:fldChar w:fldCharType="end"/>
            </w:r>
          </w:hyperlink>
        </w:p>
        <w:p w14:paraId="3E6999F9" w14:textId="22B0DFC0" w:rsidR="0085376A" w:rsidRDefault="0085376A">
          <w:pPr>
            <w:pStyle w:val="TOC3"/>
            <w:tabs>
              <w:tab w:val="right" w:leader="dot" w:pos="9350"/>
            </w:tabs>
            <w:rPr>
              <w:rFonts w:cstheme="minorBidi"/>
              <w:noProof/>
            </w:rPr>
          </w:pPr>
          <w:hyperlink w:anchor="_Toc47457518" w:history="1">
            <w:r w:rsidRPr="00724C3D">
              <w:rPr>
                <w:rStyle w:val="Hyperlink"/>
                <w:noProof/>
              </w:rPr>
              <w:t>Update P/O Control</w:t>
            </w:r>
            <w:r>
              <w:rPr>
                <w:noProof/>
                <w:webHidden/>
              </w:rPr>
              <w:tab/>
            </w:r>
            <w:r>
              <w:rPr>
                <w:noProof/>
                <w:webHidden/>
              </w:rPr>
              <w:fldChar w:fldCharType="begin"/>
            </w:r>
            <w:r>
              <w:rPr>
                <w:noProof/>
                <w:webHidden/>
              </w:rPr>
              <w:instrText xml:space="preserve"> PAGEREF _Toc47457518 \h </w:instrText>
            </w:r>
            <w:r>
              <w:rPr>
                <w:noProof/>
                <w:webHidden/>
              </w:rPr>
            </w:r>
            <w:r>
              <w:rPr>
                <w:noProof/>
                <w:webHidden/>
              </w:rPr>
              <w:fldChar w:fldCharType="separate"/>
            </w:r>
            <w:r w:rsidR="003F10BB">
              <w:rPr>
                <w:noProof/>
                <w:webHidden/>
              </w:rPr>
              <w:t>76</w:t>
            </w:r>
            <w:r>
              <w:rPr>
                <w:noProof/>
                <w:webHidden/>
              </w:rPr>
              <w:fldChar w:fldCharType="end"/>
            </w:r>
          </w:hyperlink>
        </w:p>
        <w:p w14:paraId="0A2132AB" w14:textId="564D8FD5" w:rsidR="0085376A" w:rsidRDefault="0085376A">
          <w:pPr>
            <w:pStyle w:val="TOC2"/>
            <w:tabs>
              <w:tab w:val="right" w:leader="dot" w:pos="9350"/>
            </w:tabs>
            <w:rPr>
              <w:rFonts w:cstheme="minorBidi"/>
              <w:noProof/>
            </w:rPr>
          </w:pPr>
          <w:hyperlink w:anchor="_Toc47457520" w:history="1">
            <w:r w:rsidRPr="00724C3D">
              <w:rPr>
                <w:rStyle w:val="Hyperlink"/>
                <w:noProof/>
              </w:rPr>
              <w:t>Vendor Cost Matrix [PF3]</w:t>
            </w:r>
            <w:r>
              <w:rPr>
                <w:noProof/>
                <w:webHidden/>
              </w:rPr>
              <w:tab/>
            </w:r>
            <w:r>
              <w:rPr>
                <w:noProof/>
                <w:webHidden/>
              </w:rPr>
              <w:fldChar w:fldCharType="begin"/>
            </w:r>
            <w:r>
              <w:rPr>
                <w:noProof/>
                <w:webHidden/>
              </w:rPr>
              <w:instrText xml:space="preserve"> PAGEREF _Toc47457520 \h </w:instrText>
            </w:r>
            <w:r>
              <w:rPr>
                <w:noProof/>
                <w:webHidden/>
              </w:rPr>
            </w:r>
            <w:r>
              <w:rPr>
                <w:noProof/>
                <w:webHidden/>
              </w:rPr>
              <w:fldChar w:fldCharType="separate"/>
            </w:r>
            <w:r w:rsidR="003F10BB">
              <w:rPr>
                <w:noProof/>
                <w:webHidden/>
              </w:rPr>
              <w:t>77</w:t>
            </w:r>
            <w:r>
              <w:rPr>
                <w:noProof/>
                <w:webHidden/>
              </w:rPr>
              <w:fldChar w:fldCharType="end"/>
            </w:r>
          </w:hyperlink>
        </w:p>
        <w:p w14:paraId="36A17A00" w14:textId="57E0B910" w:rsidR="0085376A" w:rsidRDefault="0085376A">
          <w:pPr>
            <w:pStyle w:val="TOC3"/>
            <w:tabs>
              <w:tab w:val="right" w:leader="dot" w:pos="9350"/>
            </w:tabs>
            <w:rPr>
              <w:rFonts w:cstheme="minorBidi"/>
              <w:noProof/>
            </w:rPr>
          </w:pPr>
          <w:hyperlink w:anchor="_Toc47457521" w:history="1">
            <w:r w:rsidRPr="00724C3D">
              <w:rPr>
                <w:rStyle w:val="Hyperlink"/>
                <w:noProof/>
              </w:rPr>
              <w:t>Browse Vendor Cost Matrix</w:t>
            </w:r>
            <w:r>
              <w:rPr>
                <w:noProof/>
                <w:webHidden/>
              </w:rPr>
              <w:tab/>
            </w:r>
            <w:r>
              <w:rPr>
                <w:noProof/>
                <w:webHidden/>
              </w:rPr>
              <w:fldChar w:fldCharType="begin"/>
            </w:r>
            <w:r>
              <w:rPr>
                <w:noProof/>
                <w:webHidden/>
              </w:rPr>
              <w:instrText xml:space="preserve"> PAGEREF _Toc47457521 \h </w:instrText>
            </w:r>
            <w:r>
              <w:rPr>
                <w:noProof/>
                <w:webHidden/>
              </w:rPr>
            </w:r>
            <w:r>
              <w:rPr>
                <w:noProof/>
                <w:webHidden/>
              </w:rPr>
              <w:fldChar w:fldCharType="separate"/>
            </w:r>
            <w:r w:rsidR="003F10BB">
              <w:rPr>
                <w:noProof/>
                <w:webHidden/>
              </w:rPr>
              <w:t>77</w:t>
            </w:r>
            <w:r>
              <w:rPr>
                <w:noProof/>
                <w:webHidden/>
              </w:rPr>
              <w:fldChar w:fldCharType="end"/>
            </w:r>
          </w:hyperlink>
        </w:p>
        <w:p w14:paraId="794D443F" w14:textId="256E558B" w:rsidR="0085376A" w:rsidRDefault="0085376A">
          <w:pPr>
            <w:pStyle w:val="TOC3"/>
            <w:tabs>
              <w:tab w:val="right" w:leader="dot" w:pos="9350"/>
            </w:tabs>
            <w:rPr>
              <w:rFonts w:cstheme="minorBidi"/>
              <w:noProof/>
            </w:rPr>
          </w:pPr>
          <w:hyperlink w:anchor="_Toc47457523" w:history="1">
            <w:r w:rsidRPr="00724C3D">
              <w:rPr>
                <w:rStyle w:val="Hyperlink"/>
                <w:noProof/>
              </w:rPr>
              <w:t>Vendor Cost</w:t>
            </w:r>
            <w:r>
              <w:rPr>
                <w:noProof/>
                <w:webHidden/>
              </w:rPr>
              <w:tab/>
            </w:r>
            <w:r>
              <w:rPr>
                <w:noProof/>
                <w:webHidden/>
              </w:rPr>
              <w:fldChar w:fldCharType="begin"/>
            </w:r>
            <w:r>
              <w:rPr>
                <w:noProof/>
                <w:webHidden/>
              </w:rPr>
              <w:instrText xml:space="preserve"> PAGEREF _Toc47457523 \h </w:instrText>
            </w:r>
            <w:r>
              <w:rPr>
                <w:noProof/>
                <w:webHidden/>
              </w:rPr>
            </w:r>
            <w:r>
              <w:rPr>
                <w:noProof/>
                <w:webHidden/>
              </w:rPr>
              <w:fldChar w:fldCharType="separate"/>
            </w:r>
            <w:r w:rsidR="003F10BB">
              <w:rPr>
                <w:noProof/>
                <w:webHidden/>
              </w:rPr>
              <w:t>79</w:t>
            </w:r>
            <w:r>
              <w:rPr>
                <w:noProof/>
                <w:webHidden/>
              </w:rPr>
              <w:fldChar w:fldCharType="end"/>
            </w:r>
          </w:hyperlink>
        </w:p>
        <w:p w14:paraId="1B3455E7" w14:textId="382CF7B1" w:rsidR="0085376A" w:rsidRDefault="0085376A">
          <w:pPr>
            <w:pStyle w:val="TOC3"/>
            <w:tabs>
              <w:tab w:val="right" w:leader="dot" w:pos="9350"/>
            </w:tabs>
            <w:rPr>
              <w:rFonts w:cstheme="minorBidi"/>
              <w:noProof/>
            </w:rPr>
          </w:pPr>
          <w:hyperlink w:anchor="_Toc47457526" w:history="1">
            <w:r w:rsidRPr="00724C3D">
              <w:rPr>
                <w:rStyle w:val="Hyperlink"/>
                <w:noProof/>
              </w:rPr>
              <w:t>Vendor Cost Levels</w:t>
            </w:r>
            <w:r>
              <w:rPr>
                <w:noProof/>
                <w:webHidden/>
              </w:rPr>
              <w:tab/>
            </w:r>
            <w:r>
              <w:rPr>
                <w:noProof/>
                <w:webHidden/>
              </w:rPr>
              <w:fldChar w:fldCharType="begin"/>
            </w:r>
            <w:r>
              <w:rPr>
                <w:noProof/>
                <w:webHidden/>
              </w:rPr>
              <w:instrText xml:space="preserve"> PAGEREF _Toc47457526 \h </w:instrText>
            </w:r>
            <w:r>
              <w:rPr>
                <w:noProof/>
                <w:webHidden/>
              </w:rPr>
            </w:r>
            <w:r>
              <w:rPr>
                <w:noProof/>
                <w:webHidden/>
              </w:rPr>
              <w:fldChar w:fldCharType="separate"/>
            </w:r>
            <w:r w:rsidR="003F10BB">
              <w:rPr>
                <w:noProof/>
                <w:webHidden/>
              </w:rPr>
              <w:t>82</w:t>
            </w:r>
            <w:r>
              <w:rPr>
                <w:noProof/>
                <w:webHidden/>
              </w:rPr>
              <w:fldChar w:fldCharType="end"/>
            </w:r>
          </w:hyperlink>
        </w:p>
        <w:p w14:paraId="41D04EDE" w14:textId="67D2FF8A" w:rsidR="0085376A" w:rsidRDefault="0085376A">
          <w:pPr>
            <w:pStyle w:val="TOC3"/>
            <w:tabs>
              <w:tab w:val="right" w:leader="dot" w:pos="9350"/>
            </w:tabs>
            <w:rPr>
              <w:rFonts w:cstheme="minorBidi"/>
              <w:noProof/>
            </w:rPr>
          </w:pPr>
          <w:hyperlink w:anchor="_Toc47457527" w:history="1">
            <w:r w:rsidRPr="00724C3D">
              <w:rPr>
                <w:rStyle w:val="Hyperlink"/>
                <w:noProof/>
              </w:rPr>
              <w:t>Add/Update Vendor Cost Levels</w:t>
            </w:r>
            <w:r>
              <w:rPr>
                <w:noProof/>
                <w:webHidden/>
              </w:rPr>
              <w:tab/>
            </w:r>
            <w:r>
              <w:rPr>
                <w:noProof/>
                <w:webHidden/>
              </w:rPr>
              <w:fldChar w:fldCharType="begin"/>
            </w:r>
            <w:r>
              <w:rPr>
                <w:noProof/>
                <w:webHidden/>
              </w:rPr>
              <w:instrText xml:space="preserve"> PAGEREF _Toc47457527 \h </w:instrText>
            </w:r>
            <w:r>
              <w:rPr>
                <w:noProof/>
                <w:webHidden/>
              </w:rPr>
            </w:r>
            <w:r>
              <w:rPr>
                <w:noProof/>
                <w:webHidden/>
              </w:rPr>
              <w:fldChar w:fldCharType="separate"/>
            </w:r>
            <w:r w:rsidR="003F10BB">
              <w:rPr>
                <w:noProof/>
                <w:webHidden/>
              </w:rPr>
              <w:t>83</w:t>
            </w:r>
            <w:r>
              <w:rPr>
                <w:noProof/>
                <w:webHidden/>
              </w:rPr>
              <w:fldChar w:fldCharType="end"/>
            </w:r>
          </w:hyperlink>
        </w:p>
        <w:p w14:paraId="6F6E6D38" w14:textId="011FED0A" w:rsidR="0085376A" w:rsidRDefault="0085376A">
          <w:pPr>
            <w:pStyle w:val="TOC3"/>
            <w:tabs>
              <w:tab w:val="right" w:leader="dot" w:pos="9350"/>
            </w:tabs>
            <w:rPr>
              <w:rFonts w:cstheme="minorBidi"/>
              <w:noProof/>
            </w:rPr>
          </w:pPr>
          <w:hyperlink w:anchor="_Toc47457528" w:history="1">
            <w:r w:rsidRPr="00724C3D">
              <w:rPr>
                <w:rStyle w:val="Hyperlink"/>
                <w:noProof/>
              </w:rPr>
              <w:t>Add/Update Multiple Cost Levels</w:t>
            </w:r>
            <w:r>
              <w:rPr>
                <w:noProof/>
                <w:webHidden/>
              </w:rPr>
              <w:tab/>
            </w:r>
            <w:r>
              <w:rPr>
                <w:noProof/>
                <w:webHidden/>
              </w:rPr>
              <w:fldChar w:fldCharType="begin"/>
            </w:r>
            <w:r>
              <w:rPr>
                <w:noProof/>
                <w:webHidden/>
              </w:rPr>
              <w:instrText xml:space="preserve"> PAGEREF _Toc47457528 \h </w:instrText>
            </w:r>
            <w:r>
              <w:rPr>
                <w:noProof/>
                <w:webHidden/>
              </w:rPr>
            </w:r>
            <w:r>
              <w:rPr>
                <w:noProof/>
                <w:webHidden/>
              </w:rPr>
              <w:fldChar w:fldCharType="separate"/>
            </w:r>
            <w:r w:rsidR="003F10BB">
              <w:rPr>
                <w:noProof/>
                <w:webHidden/>
              </w:rPr>
              <w:t>83</w:t>
            </w:r>
            <w:r>
              <w:rPr>
                <w:noProof/>
                <w:webHidden/>
              </w:rPr>
              <w:fldChar w:fldCharType="end"/>
            </w:r>
          </w:hyperlink>
        </w:p>
        <w:p w14:paraId="71232CB2" w14:textId="532310D8" w:rsidR="0085376A" w:rsidRDefault="0085376A">
          <w:pPr>
            <w:pStyle w:val="TOC3"/>
            <w:tabs>
              <w:tab w:val="right" w:leader="dot" w:pos="9350"/>
            </w:tabs>
            <w:rPr>
              <w:rFonts w:cstheme="minorBidi"/>
              <w:noProof/>
            </w:rPr>
          </w:pPr>
          <w:hyperlink w:anchor="_Toc47457530" w:history="1">
            <w:r w:rsidRPr="00724C3D">
              <w:rPr>
                <w:rStyle w:val="Hyperlink"/>
                <w:noProof/>
              </w:rPr>
              <w:t>Vendor Restrictions</w:t>
            </w:r>
            <w:r>
              <w:rPr>
                <w:noProof/>
                <w:webHidden/>
              </w:rPr>
              <w:tab/>
            </w:r>
            <w:r>
              <w:rPr>
                <w:noProof/>
                <w:webHidden/>
              </w:rPr>
              <w:fldChar w:fldCharType="begin"/>
            </w:r>
            <w:r>
              <w:rPr>
                <w:noProof/>
                <w:webHidden/>
              </w:rPr>
              <w:instrText xml:space="preserve"> PAGEREF _Toc47457530 \h </w:instrText>
            </w:r>
            <w:r>
              <w:rPr>
                <w:noProof/>
                <w:webHidden/>
              </w:rPr>
            </w:r>
            <w:r>
              <w:rPr>
                <w:noProof/>
                <w:webHidden/>
              </w:rPr>
              <w:fldChar w:fldCharType="separate"/>
            </w:r>
            <w:r w:rsidR="003F10BB">
              <w:rPr>
                <w:noProof/>
                <w:webHidden/>
              </w:rPr>
              <w:t>85</w:t>
            </w:r>
            <w:r>
              <w:rPr>
                <w:noProof/>
                <w:webHidden/>
              </w:rPr>
              <w:fldChar w:fldCharType="end"/>
            </w:r>
          </w:hyperlink>
        </w:p>
        <w:p w14:paraId="6D76A651" w14:textId="492DBBE1" w:rsidR="0085376A" w:rsidRDefault="0085376A">
          <w:pPr>
            <w:pStyle w:val="TOC3"/>
            <w:tabs>
              <w:tab w:val="right" w:leader="dot" w:pos="9350"/>
            </w:tabs>
            <w:rPr>
              <w:rFonts w:cstheme="minorBidi"/>
              <w:noProof/>
            </w:rPr>
          </w:pPr>
          <w:hyperlink w:anchor="_Toc47457531" w:history="1">
            <w:r w:rsidRPr="00724C3D">
              <w:rPr>
                <w:rStyle w:val="Hyperlink"/>
                <w:noProof/>
              </w:rPr>
              <w:t>Update Vendor Restrictions</w:t>
            </w:r>
            <w:r>
              <w:rPr>
                <w:noProof/>
                <w:webHidden/>
              </w:rPr>
              <w:tab/>
            </w:r>
            <w:r>
              <w:rPr>
                <w:noProof/>
                <w:webHidden/>
              </w:rPr>
              <w:fldChar w:fldCharType="begin"/>
            </w:r>
            <w:r>
              <w:rPr>
                <w:noProof/>
                <w:webHidden/>
              </w:rPr>
              <w:instrText xml:space="preserve"> PAGEREF _Toc47457531 \h </w:instrText>
            </w:r>
            <w:r>
              <w:rPr>
                <w:noProof/>
                <w:webHidden/>
              </w:rPr>
            </w:r>
            <w:r>
              <w:rPr>
                <w:noProof/>
                <w:webHidden/>
              </w:rPr>
              <w:fldChar w:fldCharType="separate"/>
            </w:r>
            <w:r w:rsidR="003F10BB">
              <w:rPr>
                <w:noProof/>
                <w:webHidden/>
              </w:rPr>
              <w:t>85</w:t>
            </w:r>
            <w:r>
              <w:rPr>
                <w:noProof/>
                <w:webHidden/>
              </w:rPr>
              <w:fldChar w:fldCharType="end"/>
            </w:r>
          </w:hyperlink>
        </w:p>
        <w:p w14:paraId="10F5D8D8" w14:textId="24B2521A" w:rsidR="0085376A" w:rsidRDefault="0085376A">
          <w:pPr>
            <w:pStyle w:val="TOC1"/>
            <w:tabs>
              <w:tab w:val="right" w:leader="dot" w:pos="9350"/>
            </w:tabs>
            <w:rPr>
              <w:rFonts w:cstheme="minorBidi"/>
              <w:noProof/>
            </w:rPr>
          </w:pPr>
          <w:hyperlink w:anchor="_Toc47457533" w:history="1">
            <w:r w:rsidRPr="00724C3D">
              <w:rPr>
                <w:rStyle w:val="Hyperlink"/>
                <w:b/>
                <w:bCs/>
                <w:noProof/>
              </w:rPr>
              <w:t>Purchase Order / Receipt Logic for Outside Sheeting</w:t>
            </w:r>
            <w:r>
              <w:rPr>
                <w:noProof/>
                <w:webHidden/>
              </w:rPr>
              <w:tab/>
            </w:r>
            <w:r>
              <w:rPr>
                <w:noProof/>
                <w:webHidden/>
              </w:rPr>
              <w:fldChar w:fldCharType="begin"/>
            </w:r>
            <w:r>
              <w:rPr>
                <w:noProof/>
                <w:webHidden/>
              </w:rPr>
              <w:instrText xml:space="preserve"> PAGEREF _Toc47457533 \h </w:instrText>
            </w:r>
            <w:r>
              <w:rPr>
                <w:noProof/>
                <w:webHidden/>
              </w:rPr>
            </w:r>
            <w:r>
              <w:rPr>
                <w:noProof/>
                <w:webHidden/>
              </w:rPr>
              <w:fldChar w:fldCharType="separate"/>
            </w:r>
            <w:r w:rsidR="003F10BB">
              <w:rPr>
                <w:noProof/>
                <w:webHidden/>
              </w:rPr>
              <w:t>87</w:t>
            </w:r>
            <w:r>
              <w:rPr>
                <w:noProof/>
                <w:webHidden/>
              </w:rPr>
              <w:fldChar w:fldCharType="end"/>
            </w:r>
          </w:hyperlink>
        </w:p>
        <w:p w14:paraId="428C9AE1" w14:textId="0E9B23A5" w:rsidR="0085376A" w:rsidRDefault="0085376A">
          <w:pPr>
            <w:pStyle w:val="TOC3"/>
            <w:tabs>
              <w:tab w:val="right" w:leader="dot" w:pos="9350"/>
            </w:tabs>
            <w:rPr>
              <w:rFonts w:cstheme="minorBidi"/>
              <w:noProof/>
            </w:rPr>
          </w:pPr>
          <w:hyperlink w:anchor="_Toc47457534" w:history="1">
            <w:r w:rsidRPr="00724C3D">
              <w:rPr>
                <w:rStyle w:val="Hyperlink"/>
                <w:noProof/>
              </w:rPr>
              <w:t>Example</w:t>
            </w:r>
            <w:r>
              <w:rPr>
                <w:noProof/>
                <w:webHidden/>
              </w:rPr>
              <w:tab/>
            </w:r>
            <w:r>
              <w:rPr>
                <w:noProof/>
                <w:webHidden/>
              </w:rPr>
              <w:fldChar w:fldCharType="begin"/>
            </w:r>
            <w:r>
              <w:rPr>
                <w:noProof/>
                <w:webHidden/>
              </w:rPr>
              <w:instrText xml:space="preserve"> PAGEREF _Toc47457534 \h </w:instrText>
            </w:r>
            <w:r>
              <w:rPr>
                <w:noProof/>
                <w:webHidden/>
              </w:rPr>
            </w:r>
            <w:r>
              <w:rPr>
                <w:noProof/>
                <w:webHidden/>
              </w:rPr>
              <w:fldChar w:fldCharType="separate"/>
            </w:r>
            <w:r w:rsidR="003F10BB">
              <w:rPr>
                <w:noProof/>
                <w:webHidden/>
              </w:rPr>
              <w:t>87</w:t>
            </w:r>
            <w:r>
              <w:rPr>
                <w:noProof/>
                <w:webHidden/>
              </w:rPr>
              <w:fldChar w:fldCharType="end"/>
            </w:r>
          </w:hyperlink>
        </w:p>
        <w:p w14:paraId="2124F108" w14:textId="271E7D5C" w:rsidR="0016557A" w:rsidRDefault="0016557A">
          <w:r>
            <w:rPr>
              <w:b/>
              <w:bCs/>
              <w:noProof/>
            </w:rPr>
            <w:fldChar w:fldCharType="end"/>
          </w:r>
        </w:p>
      </w:sdtContent>
    </w:sdt>
    <w:p w14:paraId="0C298889" w14:textId="47DE665C" w:rsidR="00AD391E" w:rsidRDefault="00AD391E" w:rsidP="00AD391E">
      <w:pPr>
        <w:pStyle w:val="Heading1"/>
        <w:rPr>
          <w:b/>
          <w:bCs/>
        </w:rPr>
      </w:pPr>
      <w:bookmarkStart w:id="1" w:name="_Toc40457410"/>
      <w:bookmarkStart w:id="2" w:name="_Toc40616425"/>
      <w:bookmarkStart w:id="3" w:name="_Toc41726117"/>
      <w:bookmarkStart w:id="4" w:name="_Hlk40535800"/>
      <w:bookmarkStart w:id="5" w:name="_Toc47457407"/>
      <w:r>
        <w:rPr>
          <w:b/>
          <w:bCs/>
        </w:rPr>
        <w:lastRenderedPageBreak/>
        <w:t>Overview of Advantzware Specific Keys</w:t>
      </w:r>
      <w:bookmarkEnd w:id="1"/>
      <w:bookmarkEnd w:id="2"/>
      <w:bookmarkEnd w:id="3"/>
      <w:r w:rsidR="00602145">
        <w:rPr>
          <w:b/>
          <w:bCs/>
        </w:rPr>
        <w:t xml:space="preserve"> and Icons</w:t>
      </w:r>
      <w:bookmarkEnd w:id="5"/>
    </w:p>
    <w:p w14:paraId="3067B574" w14:textId="3A09B8FB" w:rsidR="00AD391E" w:rsidRDefault="00AD391E" w:rsidP="00AD391E">
      <w:pPr>
        <w:pStyle w:val="Heading2"/>
      </w:pPr>
      <w:bookmarkStart w:id="6" w:name="_Toc40457411"/>
      <w:bookmarkStart w:id="7" w:name="_Toc40616426"/>
      <w:bookmarkStart w:id="8" w:name="_Toc41726118"/>
      <w:bookmarkStart w:id="9" w:name="_Toc47457408"/>
      <w:r>
        <w:t>Function Keys</w:t>
      </w:r>
      <w:bookmarkEnd w:id="6"/>
      <w:bookmarkEnd w:id="7"/>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7735"/>
      </w:tblGrid>
      <w:tr w:rsidR="00AD391E" w14:paraId="6219C51A" w14:textId="77777777" w:rsidTr="0027190E">
        <w:trPr>
          <w:trHeight w:val="620"/>
        </w:trPr>
        <w:tc>
          <w:tcPr>
            <w:tcW w:w="1615" w:type="dxa"/>
          </w:tcPr>
          <w:bookmarkEnd w:id="4"/>
          <w:p w14:paraId="15A8FA23" w14:textId="77777777" w:rsidR="00AD391E" w:rsidRDefault="00AD391E" w:rsidP="0027190E">
            <w:r>
              <w:t>BRWS</w:t>
            </w:r>
          </w:p>
        </w:tc>
        <w:tc>
          <w:tcPr>
            <w:tcW w:w="7735" w:type="dxa"/>
          </w:tcPr>
          <w:p w14:paraId="0E90BFC6" w14:textId="77777777" w:rsidR="00AD391E" w:rsidRDefault="00AD391E" w:rsidP="0027190E">
            <w:r>
              <w:t>The browser, which is a list of records in this file. This is functionally equivalent to the Find option of our standard package.</w:t>
            </w:r>
          </w:p>
        </w:tc>
      </w:tr>
      <w:tr w:rsidR="00AD391E" w14:paraId="73028EEE" w14:textId="77777777" w:rsidTr="0027190E">
        <w:trPr>
          <w:trHeight w:val="620"/>
        </w:trPr>
        <w:tc>
          <w:tcPr>
            <w:tcW w:w="1615" w:type="dxa"/>
          </w:tcPr>
          <w:p w14:paraId="11AB5CCD" w14:textId="77777777" w:rsidR="00AD391E" w:rsidRDefault="00AD391E" w:rsidP="0027190E">
            <w:r>
              <w:t>VIEW</w:t>
            </w:r>
          </w:p>
        </w:tc>
        <w:tc>
          <w:tcPr>
            <w:tcW w:w="7735" w:type="dxa"/>
          </w:tcPr>
          <w:p w14:paraId="7613DC97" w14:textId="77777777" w:rsidR="00AD391E" w:rsidRDefault="00AD391E" w:rsidP="0027190E">
            <w:r>
              <w:t>View record provides the ability to ADD, CHANGE, DELETE, and UPDATE an individual record.</w:t>
            </w:r>
          </w:p>
        </w:tc>
      </w:tr>
      <w:tr w:rsidR="00AD391E" w14:paraId="5D4169D5" w14:textId="77777777" w:rsidTr="0027190E">
        <w:trPr>
          <w:trHeight w:val="530"/>
        </w:trPr>
        <w:tc>
          <w:tcPr>
            <w:tcW w:w="1615" w:type="dxa"/>
          </w:tcPr>
          <w:p w14:paraId="443226E3" w14:textId="77777777" w:rsidR="00AD391E" w:rsidRDefault="00AD391E" w:rsidP="0027190E">
            <w:r>
              <w:t>SORT BY</w:t>
            </w:r>
          </w:p>
        </w:tc>
        <w:tc>
          <w:tcPr>
            <w:tcW w:w="7735" w:type="dxa"/>
          </w:tcPr>
          <w:p w14:paraId="530AB7FE" w14:textId="77777777" w:rsidR="00AD391E" w:rsidRDefault="00AD391E" w:rsidP="0027190E">
            <w:r>
              <w:t>The selections at the bottom of the browser, which will sort the list alphabetic order.</w:t>
            </w:r>
          </w:p>
        </w:tc>
      </w:tr>
      <w:tr w:rsidR="00AD391E" w14:paraId="422199F1" w14:textId="77777777" w:rsidTr="0027190E">
        <w:tc>
          <w:tcPr>
            <w:tcW w:w="1615" w:type="dxa"/>
          </w:tcPr>
          <w:p w14:paraId="3185F310" w14:textId="77777777" w:rsidR="00AD391E" w:rsidRDefault="00AD391E" w:rsidP="0027190E"/>
        </w:tc>
        <w:tc>
          <w:tcPr>
            <w:tcW w:w="7735" w:type="dxa"/>
          </w:tcPr>
          <w:p w14:paraId="7ACA68C0" w14:textId="77777777" w:rsidR="00AD391E" w:rsidRDefault="00AD391E" w:rsidP="0027190E"/>
        </w:tc>
      </w:tr>
      <w:tr w:rsidR="00AD391E" w14:paraId="45D02BB3" w14:textId="77777777" w:rsidTr="0027190E">
        <w:trPr>
          <w:trHeight w:val="332"/>
        </w:trPr>
        <w:tc>
          <w:tcPr>
            <w:tcW w:w="1615" w:type="dxa"/>
          </w:tcPr>
          <w:p w14:paraId="1E1B86B3" w14:textId="77777777" w:rsidR="00AD391E" w:rsidRDefault="00AD391E" w:rsidP="0027190E">
            <w:r w:rsidRPr="00FC0728">
              <w:rPr>
                <w:u w:val="single"/>
              </w:rPr>
              <w:t>U</w:t>
            </w:r>
            <w:r>
              <w:t>pdate</w:t>
            </w:r>
          </w:p>
        </w:tc>
        <w:tc>
          <w:tcPr>
            <w:tcW w:w="7735" w:type="dxa"/>
          </w:tcPr>
          <w:p w14:paraId="210B33D5" w14:textId="77777777" w:rsidR="00AD391E" w:rsidRDefault="00AD391E" w:rsidP="0027190E">
            <w:r>
              <w:t>Update the current record.</w:t>
            </w:r>
          </w:p>
        </w:tc>
      </w:tr>
      <w:tr w:rsidR="00AD391E" w14:paraId="499280B1" w14:textId="77777777" w:rsidTr="0027190E">
        <w:trPr>
          <w:trHeight w:val="350"/>
        </w:trPr>
        <w:tc>
          <w:tcPr>
            <w:tcW w:w="1615" w:type="dxa"/>
          </w:tcPr>
          <w:p w14:paraId="5E294A24" w14:textId="77777777" w:rsidR="00AD391E" w:rsidRDefault="00AD391E" w:rsidP="0027190E">
            <w:r w:rsidRPr="00FC0728">
              <w:rPr>
                <w:u w:val="single"/>
              </w:rPr>
              <w:t>R</w:t>
            </w:r>
            <w:r>
              <w:t>eset</w:t>
            </w:r>
          </w:p>
        </w:tc>
        <w:tc>
          <w:tcPr>
            <w:tcW w:w="7735" w:type="dxa"/>
          </w:tcPr>
          <w:p w14:paraId="710E384B" w14:textId="77777777" w:rsidR="00AD391E" w:rsidRDefault="00AD391E" w:rsidP="0027190E">
            <w:r>
              <w:t>Reset the current record.</w:t>
            </w:r>
          </w:p>
        </w:tc>
      </w:tr>
      <w:tr w:rsidR="00AD391E" w14:paraId="278F0A77" w14:textId="77777777" w:rsidTr="0027190E">
        <w:trPr>
          <w:trHeight w:val="350"/>
        </w:trPr>
        <w:tc>
          <w:tcPr>
            <w:tcW w:w="1615" w:type="dxa"/>
          </w:tcPr>
          <w:p w14:paraId="145FF26D" w14:textId="77777777" w:rsidR="00AD391E" w:rsidRDefault="00AD391E" w:rsidP="0027190E">
            <w:r w:rsidRPr="00FC0728">
              <w:rPr>
                <w:u w:val="single"/>
              </w:rPr>
              <w:t>A</w:t>
            </w:r>
            <w:r>
              <w:t>dd</w:t>
            </w:r>
          </w:p>
        </w:tc>
        <w:tc>
          <w:tcPr>
            <w:tcW w:w="7735" w:type="dxa"/>
          </w:tcPr>
          <w:p w14:paraId="3FE3F732" w14:textId="77777777" w:rsidR="00AD391E" w:rsidRDefault="00AD391E" w:rsidP="0027190E">
            <w:r>
              <w:t>Add a record.</w:t>
            </w:r>
          </w:p>
        </w:tc>
      </w:tr>
      <w:tr w:rsidR="00AD391E" w14:paraId="20A8AB82" w14:textId="77777777" w:rsidTr="0027190E">
        <w:trPr>
          <w:trHeight w:val="350"/>
        </w:trPr>
        <w:tc>
          <w:tcPr>
            <w:tcW w:w="1615" w:type="dxa"/>
          </w:tcPr>
          <w:p w14:paraId="35912DC7" w14:textId="77777777" w:rsidR="00AD391E" w:rsidRPr="00FC0728" w:rsidRDefault="00AD391E" w:rsidP="0027190E">
            <w:r w:rsidRPr="00FC0728">
              <w:rPr>
                <w:u w:val="single"/>
              </w:rPr>
              <w:t>C</w:t>
            </w:r>
            <w:r w:rsidRPr="00FC0728">
              <w:t>opy</w:t>
            </w:r>
          </w:p>
        </w:tc>
        <w:tc>
          <w:tcPr>
            <w:tcW w:w="7735" w:type="dxa"/>
          </w:tcPr>
          <w:p w14:paraId="1D960E20" w14:textId="77777777" w:rsidR="00AD391E" w:rsidRDefault="00AD391E" w:rsidP="0027190E">
            <w:r>
              <w:t>This will copy the existing record.</w:t>
            </w:r>
          </w:p>
        </w:tc>
      </w:tr>
      <w:tr w:rsidR="00AD391E" w14:paraId="248421BD" w14:textId="77777777" w:rsidTr="0027190E">
        <w:trPr>
          <w:trHeight w:val="350"/>
        </w:trPr>
        <w:tc>
          <w:tcPr>
            <w:tcW w:w="1615" w:type="dxa"/>
          </w:tcPr>
          <w:p w14:paraId="01C85174" w14:textId="77777777" w:rsidR="00AD391E" w:rsidRDefault="00AD391E" w:rsidP="0027190E">
            <w:r w:rsidRPr="00FC0728">
              <w:rPr>
                <w:u w:val="single"/>
              </w:rPr>
              <w:t>D</w:t>
            </w:r>
            <w:r w:rsidRPr="00FC0728">
              <w:t>elete</w:t>
            </w:r>
          </w:p>
        </w:tc>
        <w:tc>
          <w:tcPr>
            <w:tcW w:w="7735" w:type="dxa"/>
          </w:tcPr>
          <w:p w14:paraId="7CE97D98" w14:textId="77777777" w:rsidR="00AD391E" w:rsidRDefault="00AD391E" w:rsidP="0027190E">
            <w:r>
              <w:t>Delete the current record displayed on the screen.</w:t>
            </w:r>
          </w:p>
        </w:tc>
      </w:tr>
      <w:tr w:rsidR="00AD391E" w14:paraId="039E2268" w14:textId="77777777" w:rsidTr="0027190E">
        <w:trPr>
          <w:trHeight w:val="350"/>
        </w:trPr>
        <w:tc>
          <w:tcPr>
            <w:tcW w:w="1615" w:type="dxa"/>
          </w:tcPr>
          <w:p w14:paraId="7C0F2141" w14:textId="77777777" w:rsidR="00AD391E" w:rsidRDefault="00AD391E" w:rsidP="0027190E">
            <w:r>
              <w:t>Can</w:t>
            </w:r>
            <w:r w:rsidRPr="00FC0728">
              <w:rPr>
                <w:u w:val="single"/>
              </w:rPr>
              <w:t>c</w:t>
            </w:r>
            <w:r>
              <w:t>el</w:t>
            </w:r>
          </w:p>
        </w:tc>
        <w:tc>
          <w:tcPr>
            <w:tcW w:w="7735" w:type="dxa"/>
          </w:tcPr>
          <w:p w14:paraId="6B7BB365" w14:textId="77777777" w:rsidR="00AD391E" w:rsidRDefault="00AD391E" w:rsidP="0027190E">
            <w:r>
              <w:t>Cancel the information that was entered.</w:t>
            </w:r>
          </w:p>
        </w:tc>
      </w:tr>
      <w:tr w:rsidR="00AD391E" w14:paraId="61350AAF" w14:textId="77777777" w:rsidTr="0027190E">
        <w:tc>
          <w:tcPr>
            <w:tcW w:w="1615" w:type="dxa"/>
          </w:tcPr>
          <w:p w14:paraId="649A94DE" w14:textId="77777777" w:rsidR="00AD391E" w:rsidRDefault="00AD391E" w:rsidP="0027190E">
            <w:r>
              <w:t>Save</w:t>
            </w:r>
          </w:p>
        </w:tc>
        <w:tc>
          <w:tcPr>
            <w:tcW w:w="7735" w:type="dxa"/>
          </w:tcPr>
          <w:p w14:paraId="194E057B" w14:textId="77777777" w:rsidR="00AD391E" w:rsidRDefault="00AD391E" w:rsidP="0027190E">
            <w:r>
              <w:t>Save the record.</w:t>
            </w:r>
          </w:p>
        </w:tc>
      </w:tr>
      <w:tr w:rsidR="00AD391E" w14:paraId="7C936311" w14:textId="77777777" w:rsidTr="0027190E">
        <w:tc>
          <w:tcPr>
            <w:tcW w:w="1615" w:type="dxa"/>
          </w:tcPr>
          <w:p w14:paraId="4AE7D4F5" w14:textId="77777777" w:rsidR="00AD391E" w:rsidRDefault="00AD391E" w:rsidP="0027190E"/>
        </w:tc>
        <w:tc>
          <w:tcPr>
            <w:tcW w:w="7735" w:type="dxa"/>
          </w:tcPr>
          <w:p w14:paraId="3AE19EBC" w14:textId="77777777" w:rsidR="00AD391E" w:rsidRDefault="00AD391E" w:rsidP="0027190E"/>
        </w:tc>
      </w:tr>
      <w:tr w:rsidR="00AD391E" w14:paraId="2753A79F" w14:textId="77777777" w:rsidTr="0027190E">
        <w:trPr>
          <w:trHeight w:val="512"/>
        </w:trPr>
        <w:tc>
          <w:tcPr>
            <w:tcW w:w="1615" w:type="dxa"/>
          </w:tcPr>
          <w:p w14:paraId="3D4C7C09" w14:textId="77777777" w:rsidR="00AD391E" w:rsidRDefault="00AD391E" w:rsidP="0027190E">
            <w:r>
              <w:object w:dxaOrig="540" w:dyaOrig="420" w14:anchorId="06861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pt;height:20.65pt" o:ole="">
                  <v:imagedata r:id="rId12" o:title=""/>
                </v:shape>
                <o:OLEObject Type="Embed" ProgID="PBrush" ShapeID="_x0000_i1025" DrawAspect="Content" ObjectID="_1658070299" r:id="rId13"/>
              </w:object>
            </w:r>
          </w:p>
        </w:tc>
        <w:tc>
          <w:tcPr>
            <w:tcW w:w="7735" w:type="dxa"/>
          </w:tcPr>
          <w:p w14:paraId="3A3F3EA9" w14:textId="77777777" w:rsidR="00AD391E" w:rsidRDefault="00AD391E" w:rsidP="0027190E">
            <w:r>
              <w:t>Takes the user to the first current record.</w:t>
            </w:r>
          </w:p>
        </w:tc>
      </w:tr>
      <w:tr w:rsidR="00AD391E" w14:paraId="0A160C59" w14:textId="77777777" w:rsidTr="0027190E">
        <w:trPr>
          <w:trHeight w:val="530"/>
        </w:trPr>
        <w:tc>
          <w:tcPr>
            <w:tcW w:w="1615" w:type="dxa"/>
          </w:tcPr>
          <w:p w14:paraId="4F524A83" w14:textId="77777777" w:rsidR="00AD391E" w:rsidRDefault="00AD391E" w:rsidP="0027190E">
            <w:r>
              <w:object w:dxaOrig="540" w:dyaOrig="420" w14:anchorId="61E3A24A">
                <v:shape id="_x0000_i1026" type="#_x0000_t75" style="width:26.9pt;height:20.65pt" o:ole="">
                  <v:imagedata r:id="rId14" o:title=""/>
                </v:shape>
                <o:OLEObject Type="Embed" ProgID="PBrush" ShapeID="_x0000_i1026" DrawAspect="Content" ObjectID="_1658070300" r:id="rId15"/>
              </w:object>
            </w:r>
          </w:p>
        </w:tc>
        <w:tc>
          <w:tcPr>
            <w:tcW w:w="7735" w:type="dxa"/>
          </w:tcPr>
          <w:p w14:paraId="230175EF" w14:textId="77777777" w:rsidR="00AD391E" w:rsidRDefault="00AD391E" w:rsidP="0027190E">
            <w:r>
              <w:t>Moves backward one record.</w:t>
            </w:r>
          </w:p>
        </w:tc>
      </w:tr>
      <w:tr w:rsidR="00AD391E" w14:paraId="6D3BF129" w14:textId="77777777" w:rsidTr="0027190E">
        <w:trPr>
          <w:trHeight w:val="530"/>
        </w:trPr>
        <w:tc>
          <w:tcPr>
            <w:tcW w:w="1615" w:type="dxa"/>
          </w:tcPr>
          <w:p w14:paraId="0AE4607E" w14:textId="77777777" w:rsidR="00AD391E" w:rsidRDefault="00AD391E" w:rsidP="0027190E">
            <w:r>
              <w:object w:dxaOrig="540" w:dyaOrig="420" w14:anchorId="74D5CF4A">
                <v:shape id="_x0000_i1027" type="#_x0000_t75" style="width:26.9pt;height:20.65pt" o:ole="">
                  <v:imagedata r:id="rId16" o:title=""/>
                </v:shape>
                <o:OLEObject Type="Embed" ProgID="PBrush" ShapeID="_x0000_i1027" DrawAspect="Content" ObjectID="_1658070301" r:id="rId17"/>
              </w:object>
            </w:r>
          </w:p>
        </w:tc>
        <w:tc>
          <w:tcPr>
            <w:tcW w:w="7735" w:type="dxa"/>
          </w:tcPr>
          <w:p w14:paraId="7656710D" w14:textId="77777777" w:rsidR="00AD391E" w:rsidRDefault="00AD391E" w:rsidP="0027190E">
            <w:r>
              <w:t>Moves forward one record.</w:t>
            </w:r>
          </w:p>
        </w:tc>
      </w:tr>
      <w:tr w:rsidR="00AD391E" w14:paraId="37775EF0" w14:textId="77777777" w:rsidTr="0027190E">
        <w:tc>
          <w:tcPr>
            <w:tcW w:w="1615" w:type="dxa"/>
          </w:tcPr>
          <w:p w14:paraId="2F9FB266" w14:textId="77777777" w:rsidR="00AD391E" w:rsidRDefault="00AD391E" w:rsidP="0027190E">
            <w:r>
              <w:object w:dxaOrig="540" w:dyaOrig="420" w14:anchorId="497E44FD">
                <v:shape id="_x0000_i1028" type="#_x0000_t75" style="width:26.9pt;height:20.65pt" o:ole="">
                  <v:imagedata r:id="rId18" o:title=""/>
                </v:shape>
                <o:OLEObject Type="Embed" ProgID="PBrush" ShapeID="_x0000_i1028" DrawAspect="Content" ObjectID="_1658070302" r:id="rId19"/>
              </w:object>
            </w:r>
          </w:p>
        </w:tc>
        <w:tc>
          <w:tcPr>
            <w:tcW w:w="7735" w:type="dxa"/>
          </w:tcPr>
          <w:p w14:paraId="1C8BBA50" w14:textId="77777777" w:rsidR="00AD391E" w:rsidRDefault="00AD391E" w:rsidP="0027190E">
            <w:r>
              <w:t>Takes the user to the last current record.</w:t>
            </w:r>
          </w:p>
        </w:tc>
      </w:tr>
      <w:tr w:rsidR="00AD391E" w14:paraId="49361525" w14:textId="77777777" w:rsidTr="0027190E">
        <w:tc>
          <w:tcPr>
            <w:tcW w:w="1615" w:type="dxa"/>
          </w:tcPr>
          <w:p w14:paraId="7981E8C9" w14:textId="77777777" w:rsidR="00AD391E" w:rsidRDefault="00AD391E" w:rsidP="0027190E"/>
        </w:tc>
        <w:tc>
          <w:tcPr>
            <w:tcW w:w="7735" w:type="dxa"/>
          </w:tcPr>
          <w:p w14:paraId="07CC71CA" w14:textId="77777777" w:rsidR="00AD391E" w:rsidRDefault="00AD391E" w:rsidP="0027190E"/>
        </w:tc>
      </w:tr>
      <w:tr w:rsidR="00AD391E" w14:paraId="3DF32243" w14:textId="77777777" w:rsidTr="0027190E">
        <w:trPr>
          <w:trHeight w:val="368"/>
        </w:trPr>
        <w:tc>
          <w:tcPr>
            <w:tcW w:w="1615" w:type="dxa"/>
          </w:tcPr>
          <w:p w14:paraId="3AD60036" w14:textId="77777777" w:rsidR="00AD391E" w:rsidRDefault="00AD391E" w:rsidP="0027190E">
            <w:r>
              <w:t>F1</w:t>
            </w:r>
          </w:p>
        </w:tc>
        <w:tc>
          <w:tcPr>
            <w:tcW w:w="7735" w:type="dxa"/>
          </w:tcPr>
          <w:p w14:paraId="3ED2F44E" w14:textId="77777777" w:rsidR="00AD391E" w:rsidRDefault="00AD391E" w:rsidP="0027190E">
            <w:r>
              <w:t>Miscellaneous Fields</w:t>
            </w:r>
          </w:p>
        </w:tc>
      </w:tr>
      <w:tr w:rsidR="00AD391E" w14:paraId="26B17A3E" w14:textId="77777777" w:rsidTr="0027190E">
        <w:trPr>
          <w:trHeight w:val="350"/>
        </w:trPr>
        <w:tc>
          <w:tcPr>
            <w:tcW w:w="1615" w:type="dxa"/>
          </w:tcPr>
          <w:p w14:paraId="33763A95" w14:textId="77777777" w:rsidR="00AD391E" w:rsidRDefault="00AD391E" w:rsidP="0027190E">
            <w:r>
              <w:t>F3</w:t>
            </w:r>
          </w:p>
        </w:tc>
        <w:tc>
          <w:tcPr>
            <w:tcW w:w="7735" w:type="dxa"/>
          </w:tcPr>
          <w:p w14:paraId="59B24297" w14:textId="77777777" w:rsidR="00AD391E" w:rsidRDefault="00AD391E" w:rsidP="0027190E">
            <w:r>
              <w:t>Search</w:t>
            </w:r>
          </w:p>
        </w:tc>
      </w:tr>
      <w:tr w:rsidR="00AD391E" w14:paraId="3594C216" w14:textId="77777777" w:rsidTr="0027190E">
        <w:trPr>
          <w:trHeight w:val="350"/>
        </w:trPr>
        <w:tc>
          <w:tcPr>
            <w:tcW w:w="1615" w:type="dxa"/>
          </w:tcPr>
          <w:p w14:paraId="01AB58C5" w14:textId="77777777" w:rsidR="00AD391E" w:rsidRDefault="00AD391E" w:rsidP="0027190E">
            <w:r>
              <w:t>F3</w:t>
            </w:r>
          </w:p>
        </w:tc>
        <w:tc>
          <w:tcPr>
            <w:tcW w:w="7735" w:type="dxa"/>
          </w:tcPr>
          <w:p w14:paraId="2579328B" w14:textId="77777777" w:rsidR="00AD391E" w:rsidRDefault="00AD391E" w:rsidP="0027190E">
            <w:r>
              <w:t>List</w:t>
            </w:r>
          </w:p>
        </w:tc>
      </w:tr>
      <w:tr w:rsidR="00AD391E" w14:paraId="6CE2957D" w14:textId="77777777" w:rsidTr="0027190E">
        <w:trPr>
          <w:trHeight w:val="350"/>
        </w:trPr>
        <w:tc>
          <w:tcPr>
            <w:tcW w:w="1615" w:type="dxa"/>
          </w:tcPr>
          <w:p w14:paraId="26E68A54" w14:textId="77777777" w:rsidR="00AD391E" w:rsidRDefault="00AD391E" w:rsidP="0027190E">
            <w:r>
              <w:t>F4</w:t>
            </w:r>
          </w:p>
        </w:tc>
        <w:tc>
          <w:tcPr>
            <w:tcW w:w="7735" w:type="dxa"/>
          </w:tcPr>
          <w:p w14:paraId="7555852A" w14:textId="77777777" w:rsidR="00AD391E" w:rsidRDefault="00AD391E" w:rsidP="0027190E">
            <w:r>
              <w:t>Notes</w:t>
            </w:r>
          </w:p>
        </w:tc>
      </w:tr>
      <w:tr w:rsidR="00AD391E" w14:paraId="27EF0AB4" w14:textId="77777777" w:rsidTr="0027190E">
        <w:trPr>
          <w:trHeight w:val="350"/>
        </w:trPr>
        <w:tc>
          <w:tcPr>
            <w:tcW w:w="1615" w:type="dxa"/>
          </w:tcPr>
          <w:p w14:paraId="4B8DD8B7" w14:textId="77777777" w:rsidR="00AD391E" w:rsidRDefault="00AD391E" w:rsidP="0027190E">
            <w:r>
              <w:t>F6</w:t>
            </w:r>
          </w:p>
        </w:tc>
        <w:tc>
          <w:tcPr>
            <w:tcW w:w="7735" w:type="dxa"/>
          </w:tcPr>
          <w:p w14:paraId="1BBFCB82" w14:textId="77777777" w:rsidR="00AD391E" w:rsidRDefault="00AD391E" w:rsidP="0027190E">
            <w:r>
              <w:t>Browse</w:t>
            </w:r>
          </w:p>
        </w:tc>
      </w:tr>
      <w:tr w:rsidR="00AD391E" w14:paraId="1F45BE97" w14:textId="77777777" w:rsidTr="0027190E">
        <w:trPr>
          <w:trHeight w:val="350"/>
        </w:trPr>
        <w:tc>
          <w:tcPr>
            <w:tcW w:w="1615" w:type="dxa"/>
          </w:tcPr>
          <w:p w14:paraId="187A5204" w14:textId="77777777" w:rsidR="00AD391E" w:rsidRDefault="00AD391E" w:rsidP="0027190E">
            <w:r>
              <w:t>F7</w:t>
            </w:r>
          </w:p>
        </w:tc>
        <w:tc>
          <w:tcPr>
            <w:tcW w:w="7735" w:type="dxa"/>
          </w:tcPr>
          <w:p w14:paraId="27A926E4" w14:textId="77777777" w:rsidR="00AD391E" w:rsidRDefault="00AD391E" w:rsidP="0027190E">
            <w:r>
              <w:t>Viewer</w:t>
            </w:r>
          </w:p>
        </w:tc>
      </w:tr>
      <w:tr w:rsidR="00AD391E" w14:paraId="322CFA9A" w14:textId="77777777" w:rsidTr="0027190E">
        <w:tc>
          <w:tcPr>
            <w:tcW w:w="1615" w:type="dxa"/>
          </w:tcPr>
          <w:p w14:paraId="51AD5E74" w14:textId="77777777" w:rsidR="00AD391E" w:rsidRDefault="00AD391E" w:rsidP="0027190E">
            <w:r>
              <w:t>F12</w:t>
            </w:r>
          </w:p>
        </w:tc>
        <w:tc>
          <w:tcPr>
            <w:tcW w:w="7735" w:type="dxa"/>
          </w:tcPr>
          <w:p w14:paraId="030D5971" w14:textId="77777777" w:rsidR="00AD391E" w:rsidRDefault="00AD391E" w:rsidP="0027190E">
            <w:r>
              <w:t>Exit</w:t>
            </w:r>
          </w:p>
        </w:tc>
      </w:tr>
    </w:tbl>
    <w:p w14:paraId="0296A26B" w14:textId="77777777" w:rsidR="00AD391E" w:rsidRDefault="00AD391E" w:rsidP="00AD391E"/>
    <w:p w14:paraId="67E19D63" w14:textId="77777777" w:rsidR="00AD391E" w:rsidRDefault="00AD391E" w:rsidP="00AD391E"/>
    <w:p w14:paraId="555FD9D9" w14:textId="77777777" w:rsidR="00AD391E" w:rsidRDefault="00AD391E" w:rsidP="00AD391E"/>
    <w:p w14:paraId="5935467A" w14:textId="77777777" w:rsidR="00AD391E" w:rsidRDefault="00AD391E" w:rsidP="00AD391E"/>
    <w:p w14:paraId="6BDD9EB1" w14:textId="77777777" w:rsidR="00AD391E" w:rsidRDefault="00AD391E" w:rsidP="00AD391E"/>
    <w:p w14:paraId="301DED7A" w14:textId="77777777" w:rsidR="00AD391E" w:rsidRDefault="00AD391E" w:rsidP="00AD391E">
      <w:pPr>
        <w:pStyle w:val="Heading2"/>
      </w:pPr>
      <w:bookmarkStart w:id="10" w:name="_Toc40616427"/>
      <w:bookmarkStart w:id="11" w:name="_Toc41726119"/>
      <w:bookmarkStart w:id="12" w:name="_Toc47457409"/>
      <w:r>
        <w:lastRenderedPageBreak/>
        <w:t>Advanced Software Standard Function Keys</w:t>
      </w:r>
      <w:bookmarkEnd w:id="10"/>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7555"/>
      </w:tblGrid>
      <w:tr w:rsidR="00AD391E" w14:paraId="4CBAB4C1" w14:textId="77777777" w:rsidTr="0027190E">
        <w:trPr>
          <w:trHeight w:val="368"/>
        </w:trPr>
        <w:tc>
          <w:tcPr>
            <w:tcW w:w="1795" w:type="dxa"/>
          </w:tcPr>
          <w:p w14:paraId="072C40DC" w14:textId="77777777" w:rsidR="00AD391E" w:rsidRDefault="00AD391E" w:rsidP="0027190E">
            <w:r>
              <w:t>Next</w:t>
            </w:r>
          </w:p>
        </w:tc>
        <w:tc>
          <w:tcPr>
            <w:tcW w:w="7555" w:type="dxa"/>
          </w:tcPr>
          <w:p w14:paraId="47C0DBBD" w14:textId="77777777" w:rsidR="00AD391E" w:rsidRDefault="00AD391E" w:rsidP="0027190E">
            <w:r>
              <w:t>Shows the next sequential record.</w:t>
            </w:r>
          </w:p>
        </w:tc>
      </w:tr>
      <w:tr w:rsidR="00AD391E" w14:paraId="19FAB2DB" w14:textId="77777777" w:rsidTr="0027190E">
        <w:trPr>
          <w:trHeight w:val="350"/>
        </w:trPr>
        <w:tc>
          <w:tcPr>
            <w:tcW w:w="1795" w:type="dxa"/>
          </w:tcPr>
          <w:p w14:paraId="31B53AD0" w14:textId="77777777" w:rsidR="00AD391E" w:rsidRDefault="00AD391E" w:rsidP="0027190E">
            <w:proofErr w:type="spellStart"/>
            <w:r>
              <w:t>Prev</w:t>
            </w:r>
            <w:proofErr w:type="spellEnd"/>
          </w:p>
        </w:tc>
        <w:tc>
          <w:tcPr>
            <w:tcW w:w="7555" w:type="dxa"/>
          </w:tcPr>
          <w:p w14:paraId="109E0A38" w14:textId="77777777" w:rsidR="00AD391E" w:rsidRDefault="00AD391E" w:rsidP="0027190E">
            <w:r>
              <w:t>Shows the previous record.</w:t>
            </w:r>
          </w:p>
        </w:tc>
      </w:tr>
      <w:tr w:rsidR="00AD391E" w14:paraId="069BC9D9" w14:textId="77777777" w:rsidTr="0027190E">
        <w:trPr>
          <w:trHeight w:val="350"/>
        </w:trPr>
        <w:tc>
          <w:tcPr>
            <w:tcW w:w="1795" w:type="dxa"/>
          </w:tcPr>
          <w:p w14:paraId="41AC2AFD" w14:textId="77777777" w:rsidR="00AD391E" w:rsidRDefault="00AD391E" w:rsidP="0027190E">
            <w:r>
              <w:t>Add</w:t>
            </w:r>
          </w:p>
        </w:tc>
        <w:tc>
          <w:tcPr>
            <w:tcW w:w="7555" w:type="dxa"/>
          </w:tcPr>
          <w:p w14:paraId="04FA04EE" w14:textId="77777777" w:rsidR="00AD391E" w:rsidRDefault="00AD391E" w:rsidP="0027190E">
            <w:r>
              <w:t>Add a record.</w:t>
            </w:r>
          </w:p>
        </w:tc>
      </w:tr>
      <w:tr w:rsidR="00AD391E" w14:paraId="17D9FF64" w14:textId="77777777" w:rsidTr="0027190E">
        <w:trPr>
          <w:trHeight w:val="350"/>
        </w:trPr>
        <w:tc>
          <w:tcPr>
            <w:tcW w:w="1795" w:type="dxa"/>
          </w:tcPr>
          <w:p w14:paraId="219B43D4" w14:textId="77777777" w:rsidR="00AD391E" w:rsidRDefault="00AD391E" w:rsidP="0027190E">
            <w:r>
              <w:t>Change</w:t>
            </w:r>
          </w:p>
        </w:tc>
        <w:tc>
          <w:tcPr>
            <w:tcW w:w="7555" w:type="dxa"/>
          </w:tcPr>
          <w:p w14:paraId="5C85E61E" w14:textId="77777777" w:rsidR="00AD391E" w:rsidRDefault="00AD391E" w:rsidP="0027190E">
            <w:r>
              <w:t>Change the current record displayed on the screen.</w:t>
            </w:r>
          </w:p>
        </w:tc>
      </w:tr>
      <w:tr w:rsidR="00AD391E" w14:paraId="508C7800" w14:textId="77777777" w:rsidTr="0027190E">
        <w:trPr>
          <w:trHeight w:val="350"/>
        </w:trPr>
        <w:tc>
          <w:tcPr>
            <w:tcW w:w="1795" w:type="dxa"/>
          </w:tcPr>
          <w:p w14:paraId="212767C9" w14:textId="77777777" w:rsidR="00AD391E" w:rsidRDefault="00AD391E" w:rsidP="0027190E">
            <w:r>
              <w:t>Delete</w:t>
            </w:r>
          </w:p>
        </w:tc>
        <w:tc>
          <w:tcPr>
            <w:tcW w:w="7555" w:type="dxa"/>
          </w:tcPr>
          <w:p w14:paraId="7FC5564B" w14:textId="77777777" w:rsidR="00AD391E" w:rsidRDefault="00AD391E" w:rsidP="0027190E">
            <w:r>
              <w:t>Delete the current record displayed on the screen.</w:t>
            </w:r>
          </w:p>
        </w:tc>
      </w:tr>
      <w:tr w:rsidR="00AD391E" w14:paraId="23B67D69" w14:textId="77777777" w:rsidTr="0027190E">
        <w:trPr>
          <w:trHeight w:val="350"/>
        </w:trPr>
        <w:tc>
          <w:tcPr>
            <w:tcW w:w="1795" w:type="dxa"/>
          </w:tcPr>
          <w:p w14:paraId="37E48279" w14:textId="77777777" w:rsidR="00AD391E" w:rsidRDefault="00AD391E" w:rsidP="0027190E">
            <w:r>
              <w:t>Find</w:t>
            </w:r>
          </w:p>
        </w:tc>
        <w:tc>
          <w:tcPr>
            <w:tcW w:w="7555" w:type="dxa"/>
          </w:tcPr>
          <w:p w14:paraId="546E3A11" w14:textId="77777777" w:rsidR="00AD391E" w:rsidRDefault="00AD391E" w:rsidP="0027190E">
            <w:r>
              <w:t>Find a record by searching by description.</w:t>
            </w:r>
          </w:p>
        </w:tc>
      </w:tr>
      <w:tr w:rsidR="00AD391E" w14:paraId="1F434248" w14:textId="77777777" w:rsidTr="0027190E">
        <w:trPr>
          <w:trHeight w:val="350"/>
        </w:trPr>
        <w:tc>
          <w:tcPr>
            <w:tcW w:w="1795" w:type="dxa"/>
          </w:tcPr>
          <w:p w14:paraId="2AF5F9D1" w14:textId="77777777" w:rsidR="00AD391E" w:rsidRDefault="00AD391E" w:rsidP="0027190E">
            <w:r>
              <w:t>“1”, “2”</w:t>
            </w:r>
          </w:p>
        </w:tc>
        <w:tc>
          <w:tcPr>
            <w:tcW w:w="7555" w:type="dxa"/>
          </w:tcPr>
          <w:p w14:paraId="397D8425" w14:textId="77777777" w:rsidR="00AD391E" w:rsidRDefault="00AD391E" w:rsidP="0027190E">
            <w:r>
              <w:t>Number 1 or 2 to go the first or second page of this record.</w:t>
            </w:r>
          </w:p>
        </w:tc>
      </w:tr>
      <w:tr w:rsidR="00AD391E" w14:paraId="12120BE9" w14:textId="77777777" w:rsidTr="0027190E">
        <w:trPr>
          <w:trHeight w:val="350"/>
        </w:trPr>
        <w:tc>
          <w:tcPr>
            <w:tcW w:w="1795" w:type="dxa"/>
          </w:tcPr>
          <w:p w14:paraId="72527887" w14:textId="77777777" w:rsidR="00AD391E" w:rsidRDefault="00AD391E" w:rsidP="0027190E">
            <w:r>
              <w:t>Esc</w:t>
            </w:r>
          </w:p>
        </w:tc>
        <w:tc>
          <w:tcPr>
            <w:tcW w:w="7555" w:type="dxa"/>
          </w:tcPr>
          <w:p w14:paraId="60E6D1F8" w14:textId="77777777" w:rsidR="00AD391E" w:rsidRDefault="00AD391E" w:rsidP="0027190E">
            <w:r>
              <w:t>Escape from the current transaction without updating.</w:t>
            </w:r>
          </w:p>
        </w:tc>
      </w:tr>
      <w:tr w:rsidR="00AD391E" w14:paraId="210F7144" w14:textId="77777777" w:rsidTr="0027190E">
        <w:trPr>
          <w:trHeight w:val="350"/>
        </w:trPr>
        <w:tc>
          <w:tcPr>
            <w:tcW w:w="1795" w:type="dxa"/>
          </w:tcPr>
          <w:p w14:paraId="595FA3F0" w14:textId="77777777" w:rsidR="00AD391E" w:rsidRDefault="00AD391E" w:rsidP="0027190E">
            <w:r>
              <w:t>Q</w:t>
            </w:r>
          </w:p>
        </w:tc>
        <w:tc>
          <w:tcPr>
            <w:tcW w:w="7555" w:type="dxa"/>
          </w:tcPr>
          <w:p w14:paraId="4521142A" w14:textId="77777777" w:rsidR="00AD391E" w:rsidRDefault="00AD391E" w:rsidP="0027190E">
            <w:r>
              <w:t>Quit from the current transaction without updating.</w:t>
            </w:r>
          </w:p>
        </w:tc>
      </w:tr>
      <w:tr w:rsidR="00AD391E" w14:paraId="38AEF731" w14:textId="77777777" w:rsidTr="0027190E">
        <w:trPr>
          <w:trHeight w:val="350"/>
        </w:trPr>
        <w:tc>
          <w:tcPr>
            <w:tcW w:w="1795" w:type="dxa"/>
          </w:tcPr>
          <w:p w14:paraId="687907A8" w14:textId="77777777" w:rsidR="00AD391E" w:rsidRDefault="00AD391E" w:rsidP="0027190E">
            <w:r>
              <w:t>F1</w:t>
            </w:r>
          </w:p>
        </w:tc>
        <w:tc>
          <w:tcPr>
            <w:tcW w:w="7555" w:type="dxa"/>
          </w:tcPr>
          <w:p w14:paraId="06279C97" w14:textId="77777777" w:rsidR="00AD391E" w:rsidRDefault="00AD391E" w:rsidP="0027190E">
            <w:r>
              <w:t>Save</w:t>
            </w:r>
          </w:p>
        </w:tc>
      </w:tr>
      <w:tr w:rsidR="00AD391E" w14:paraId="598B6C86" w14:textId="77777777" w:rsidTr="0027190E">
        <w:trPr>
          <w:trHeight w:val="620"/>
        </w:trPr>
        <w:tc>
          <w:tcPr>
            <w:tcW w:w="1795" w:type="dxa"/>
          </w:tcPr>
          <w:p w14:paraId="2B4DDE55" w14:textId="77777777" w:rsidR="00AD391E" w:rsidRDefault="00AD391E" w:rsidP="0027190E">
            <w:r>
              <w:t>F3</w:t>
            </w:r>
          </w:p>
        </w:tc>
        <w:tc>
          <w:tcPr>
            <w:tcW w:w="7555" w:type="dxa"/>
          </w:tcPr>
          <w:p w14:paraId="655719F3" w14:textId="77777777" w:rsidR="00AD391E" w:rsidRDefault="00AD391E" w:rsidP="0027190E">
            <w:r>
              <w:t>Help information is available on every data field.  Simply place the cursor on a field and press F3 to display documentation regarding this particular field.</w:t>
            </w:r>
          </w:p>
        </w:tc>
      </w:tr>
      <w:tr w:rsidR="00AD391E" w14:paraId="25748DB4" w14:textId="77777777" w:rsidTr="0027190E">
        <w:trPr>
          <w:trHeight w:val="620"/>
        </w:trPr>
        <w:tc>
          <w:tcPr>
            <w:tcW w:w="1795" w:type="dxa"/>
          </w:tcPr>
          <w:p w14:paraId="54CF2413" w14:textId="77777777" w:rsidR="00AD391E" w:rsidRDefault="00AD391E" w:rsidP="0027190E">
            <w:r>
              <w:t>F3</w:t>
            </w:r>
          </w:p>
        </w:tc>
        <w:tc>
          <w:tcPr>
            <w:tcW w:w="7555" w:type="dxa"/>
          </w:tcPr>
          <w:p w14:paraId="29A7CD1D" w14:textId="77777777" w:rsidR="00AD391E" w:rsidRDefault="00AD391E" w:rsidP="0027190E">
            <w:r>
              <w:t>To insert additional data in a data field without erasing the information currently displayed.</w:t>
            </w:r>
          </w:p>
        </w:tc>
      </w:tr>
      <w:tr w:rsidR="00AD391E" w14:paraId="5D6B842E" w14:textId="77777777" w:rsidTr="0027190E">
        <w:trPr>
          <w:trHeight w:val="350"/>
        </w:trPr>
        <w:tc>
          <w:tcPr>
            <w:tcW w:w="1795" w:type="dxa"/>
          </w:tcPr>
          <w:p w14:paraId="036D06C4" w14:textId="77777777" w:rsidR="00AD391E" w:rsidRDefault="00AD391E" w:rsidP="0027190E">
            <w:r>
              <w:t>F4</w:t>
            </w:r>
          </w:p>
        </w:tc>
        <w:tc>
          <w:tcPr>
            <w:tcW w:w="7555" w:type="dxa"/>
          </w:tcPr>
          <w:p w14:paraId="08A92E8D" w14:textId="77777777" w:rsidR="00AD391E" w:rsidRDefault="00AD391E" w:rsidP="0027190E">
            <w:r>
              <w:t>Notes – General</w:t>
            </w:r>
          </w:p>
        </w:tc>
      </w:tr>
      <w:tr w:rsidR="00AD391E" w14:paraId="443C8775" w14:textId="77777777" w:rsidTr="0027190E">
        <w:trPr>
          <w:trHeight w:val="1430"/>
        </w:trPr>
        <w:tc>
          <w:tcPr>
            <w:tcW w:w="1795" w:type="dxa"/>
          </w:tcPr>
          <w:p w14:paraId="00BAB1F4" w14:textId="77777777" w:rsidR="00AD391E" w:rsidRDefault="00AD391E" w:rsidP="0027190E">
            <w:r>
              <w:t>F1</w:t>
            </w:r>
          </w:p>
        </w:tc>
        <w:tc>
          <w:tcPr>
            <w:tcW w:w="7555" w:type="dxa"/>
          </w:tcPr>
          <w:p w14:paraId="15499DEF" w14:textId="77777777" w:rsidR="00AD391E" w:rsidRDefault="00AD391E" w:rsidP="0027190E">
            <w:r>
              <w:t xml:space="preserve">Field Lookup is available on every data field which is maintained in a separate file.  Place the cursor on a field and press </w:t>
            </w:r>
            <w:r w:rsidRPr="00D731E1">
              <w:rPr>
                <w:b/>
                <w:bCs/>
                <w:i/>
                <w:iCs/>
                <w:u w:val="single"/>
              </w:rPr>
              <w:t>“F1”</w:t>
            </w:r>
            <w:r>
              <w:t xml:space="preserve"> to search for the code by description or to advance a screen of records by pressing the next key.  Place the cursor next to the desired record and press enter to transfer the record to the data entry screen.  See </w:t>
            </w:r>
            <w:r w:rsidRPr="00D731E1">
              <w:rPr>
                <w:b/>
                <w:bCs/>
                <w:i/>
                <w:iCs/>
                <w:u w:val="single"/>
              </w:rPr>
              <w:t>“Page Up”</w:t>
            </w:r>
            <w:r>
              <w:t xml:space="preserve"> / </w:t>
            </w:r>
            <w:r w:rsidRPr="00D731E1">
              <w:rPr>
                <w:b/>
                <w:bCs/>
                <w:i/>
                <w:iCs/>
                <w:u w:val="single"/>
              </w:rPr>
              <w:t xml:space="preserve">“Page Down” </w:t>
            </w:r>
            <w:r>
              <w:t>keys below as an alternative</w:t>
            </w:r>
          </w:p>
        </w:tc>
      </w:tr>
      <w:tr w:rsidR="00AD391E" w14:paraId="2A2DC492" w14:textId="77777777" w:rsidTr="0027190E">
        <w:trPr>
          <w:trHeight w:val="350"/>
        </w:trPr>
        <w:tc>
          <w:tcPr>
            <w:tcW w:w="1795" w:type="dxa"/>
          </w:tcPr>
          <w:p w14:paraId="61256A3B" w14:textId="77777777" w:rsidR="00AD391E" w:rsidRDefault="00AD391E" w:rsidP="0027190E">
            <w:r>
              <w:t>F7</w:t>
            </w:r>
          </w:p>
        </w:tc>
        <w:tc>
          <w:tcPr>
            <w:tcW w:w="7555" w:type="dxa"/>
          </w:tcPr>
          <w:p w14:paraId="73694FF8" w14:textId="77777777" w:rsidR="00AD391E" w:rsidRDefault="00AD391E" w:rsidP="0027190E">
            <w:r>
              <w:t>Delete</w:t>
            </w:r>
          </w:p>
        </w:tc>
      </w:tr>
      <w:tr w:rsidR="00AD391E" w14:paraId="2180F510" w14:textId="77777777" w:rsidTr="0027190E">
        <w:trPr>
          <w:trHeight w:val="350"/>
        </w:trPr>
        <w:tc>
          <w:tcPr>
            <w:tcW w:w="1795" w:type="dxa"/>
          </w:tcPr>
          <w:p w14:paraId="38DAE909" w14:textId="77777777" w:rsidR="00AD391E" w:rsidRDefault="00AD391E" w:rsidP="0027190E">
            <w:r>
              <w:t>F8</w:t>
            </w:r>
          </w:p>
        </w:tc>
        <w:tc>
          <w:tcPr>
            <w:tcW w:w="7555" w:type="dxa"/>
          </w:tcPr>
          <w:p w14:paraId="412AC97F" w14:textId="77777777" w:rsidR="00AD391E" w:rsidRDefault="00AD391E" w:rsidP="0027190E">
            <w:r>
              <w:t>Notes – File Specific</w:t>
            </w:r>
          </w:p>
        </w:tc>
      </w:tr>
      <w:tr w:rsidR="00AD391E" w14:paraId="363DF4AE" w14:textId="77777777" w:rsidTr="0027190E">
        <w:trPr>
          <w:trHeight w:val="350"/>
        </w:trPr>
        <w:tc>
          <w:tcPr>
            <w:tcW w:w="1795" w:type="dxa"/>
          </w:tcPr>
          <w:p w14:paraId="6B463E2D" w14:textId="77777777" w:rsidR="00AD391E" w:rsidRDefault="00AD391E" w:rsidP="0027190E">
            <w:r>
              <w:t>Enter</w:t>
            </w:r>
          </w:p>
        </w:tc>
        <w:tc>
          <w:tcPr>
            <w:tcW w:w="7555" w:type="dxa"/>
          </w:tcPr>
          <w:p w14:paraId="00CC3C9D" w14:textId="77777777" w:rsidR="00AD391E" w:rsidRDefault="00AD391E" w:rsidP="0027190E">
            <w:r>
              <w:t>Advances the cursor to the next field</w:t>
            </w:r>
          </w:p>
        </w:tc>
      </w:tr>
      <w:tr w:rsidR="00AD391E" w14:paraId="4D37F01E" w14:textId="77777777" w:rsidTr="0027190E">
        <w:trPr>
          <w:trHeight w:val="350"/>
        </w:trPr>
        <w:tc>
          <w:tcPr>
            <w:tcW w:w="1795" w:type="dxa"/>
          </w:tcPr>
          <w:p w14:paraId="01E0800C" w14:textId="77777777" w:rsidR="00AD391E" w:rsidRDefault="00AD391E" w:rsidP="0027190E">
            <w:r>
              <w:t>Page Up</w:t>
            </w:r>
          </w:p>
        </w:tc>
        <w:tc>
          <w:tcPr>
            <w:tcW w:w="7555" w:type="dxa"/>
          </w:tcPr>
          <w:p w14:paraId="1C9CFA38" w14:textId="77777777" w:rsidR="00AD391E" w:rsidRDefault="00AD391E" w:rsidP="0027190E">
            <w:r>
              <w:t>Will skim forward through each record in a data file in sequential order</w:t>
            </w:r>
          </w:p>
        </w:tc>
      </w:tr>
      <w:tr w:rsidR="00AD391E" w14:paraId="6A822A2A" w14:textId="77777777" w:rsidTr="0027190E">
        <w:trPr>
          <w:trHeight w:val="350"/>
        </w:trPr>
        <w:tc>
          <w:tcPr>
            <w:tcW w:w="1795" w:type="dxa"/>
          </w:tcPr>
          <w:p w14:paraId="76037B19" w14:textId="77777777" w:rsidR="00AD391E" w:rsidRDefault="00AD391E" w:rsidP="0027190E">
            <w:r>
              <w:t>Page Down</w:t>
            </w:r>
          </w:p>
        </w:tc>
        <w:tc>
          <w:tcPr>
            <w:tcW w:w="7555" w:type="dxa"/>
          </w:tcPr>
          <w:p w14:paraId="7E9663DE" w14:textId="77777777" w:rsidR="00AD391E" w:rsidRDefault="00AD391E" w:rsidP="0027190E">
            <w:r>
              <w:t>Will skim backward through each record in a data file in sequential order</w:t>
            </w:r>
          </w:p>
        </w:tc>
      </w:tr>
      <w:tr w:rsidR="00AD391E" w14:paraId="12D728AC" w14:textId="77777777" w:rsidTr="0027190E">
        <w:trPr>
          <w:trHeight w:val="350"/>
        </w:trPr>
        <w:tc>
          <w:tcPr>
            <w:tcW w:w="1795" w:type="dxa"/>
          </w:tcPr>
          <w:p w14:paraId="1E988A77" w14:textId="77777777" w:rsidR="00AD391E" w:rsidRDefault="00AD391E" w:rsidP="0027190E"/>
          <w:p w14:paraId="5D04BEB6" w14:textId="77777777" w:rsidR="00AD391E" w:rsidRDefault="00AD391E" w:rsidP="0027190E"/>
          <w:p w14:paraId="1A1530E6" w14:textId="77777777" w:rsidR="00AD391E" w:rsidRDefault="00AD391E" w:rsidP="0027190E"/>
          <w:p w14:paraId="3A01A6CB" w14:textId="77777777" w:rsidR="00AD391E" w:rsidRDefault="00AD391E" w:rsidP="0027190E"/>
          <w:p w14:paraId="6C689F46" w14:textId="77777777" w:rsidR="00AD391E" w:rsidRDefault="00AD391E" w:rsidP="0027190E"/>
          <w:p w14:paraId="04B31EFE" w14:textId="77777777" w:rsidR="00AD391E" w:rsidRDefault="00AD391E" w:rsidP="0027190E"/>
          <w:p w14:paraId="66B8B2BD" w14:textId="77777777" w:rsidR="00AD391E" w:rsidRDefault="00AD391E" w:rsidP="0027190E"/>
          <w:p w14:paraId="56ADECE7" w14:textId="77777777" w:rsidR="00AD391E" w:rsidRDefault="00AD391E" w:rsidP="0027190E"/>
          <w:p w14:paraId="69663780" w14:textId="77777777" w:rsidR="00AD391E" w:rsidRDefault="00AD391E" w:rsidP="0027190E"/>
          <w:p w14:paraId="116C24AF" w14:textId="77777777" w:rsidR="00AD391E" w:rsidRDefault="00AD391E" w:rsidP="0027190E"/>
          <w:p w14:paraId="7CC818B9" w14:textId="77777777" w:rsidR="00AD391E" w:rsidRDefault="00AD391E" w:rsidP="0027190E"/>
          <w:p w14:paraId="790F773F" w14:textId="77777777" w:rsidR="00AD391E" w:rsidRDefault="00AD391E" w:rsidP="0027190E"/>
          <w:p w14:paraId="23697888" w14:textId="5CB07899" w:rsidR="00602145" w:rsidRDefault="00602145" w:rsidP="0027190E"/>
        </w:tc>
        <w:tc>
          <w:tcPr>
            <w:tcW w:w="7555" w:type="dxa"/>
          </w:tcPr>
          <w:p w14:paraId="2041AEAF" w14:textId="77777777" w:rsidR="00AD391E" w:rsidRDefault="00AD391E" w:rsidP="0027190E"/>
        </w:tc>
      </w:tr>
    </w:tbl>
    <w:p w14:paraId="2C4A9974" w14:textId="1CC74ECC" w:rsidR="00602145" w:rsidRDefault="00602145" w:rsidP="00602145">
      <w:pPr>
        <w:pStyle w:val="Heading2"/>
      </w:pPr>
      <w:bookmarkStart w:id="13" w:name="_Toc47457410"/>
      <w:r>
        <w:lastRenderedPageBreak/>
        <w:t>Program Icons</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3411"/>
        <w:gridCol w:w="4770"/>
      </w:tblGrid>
      <w:tr w:rsidR="00602145" w14:paraId="461E22E3" w14:textId="1CE13E7C" w:rsidTr="00077850">
        <w:trPr>
          <w:trHeight w:val="738"/>
        </w:trPr>
        <w:tc>
          <w:tcPr>
            <w:tcW w:w="1179" w:type="dxa"/>
          </w:tcPr>
          <w:p w14:paraId="7119B83C" w14:textId="1F2F3F1B" w:rsidR="00602145" w:rsidRDefault="00A273B2" w:rsidP="0027190E">
            <w:r>
              <w:object w:dxaOrig="555" w:dyaOrig="600" w14:anchorId="254690D7">
                <v:shape id="_x0000_i1029" type="#_x0000_t75" style="width:28.15pt;height:30.05pt" o:ole="">
                  <v:imagedata r:id="rId20" o:title=""/>
                </v:shape>
                <o:OLEObject Type="Embed" ProgID="PBrush" ShapeID="_x0000_i1029" DrawAspect="Content" ObjectID="_1658070303" r:id="rId21"/>
              </w:object>
            </w:r>
          </w:p>
        </w:tc>
        <w:tc>
          <w:tcPr>
            <w:tcW w:w="3411" w:type="dxa"/>
          </w:tcPr>
          <w:p w14:paraId="02BDCAEA" w14:textId="48A47D26" w:rsidR="00602145" w:rsidRDefault="00A273B2" w:rsidP="0027190E">
            <w:r>
              <w:t>Job Notes</w:t>
            </w:r>
          </w:p>
        </w:tc>
        <w:tc>
          <w:tcPr>
            <w:tcW w:w="4770" w:type="dxa"/>
          </w:tcPr>
          <w:p w14:paraId="0826D4D2" w14:textId="0589627D" w:rsidR="00602145" w:rsidRDefault="00602145" w:rsidP="0027190E"/>
        </w:tc>
      </w:tr>
      <w:tr w:rsidR="00602145" w14:paraId="302C4A96" w14:textId="54BF317D" w:rsidTr="00077850">
        <w:trPr>
          <w:trHeight w:val="720"/>
        </w:trPr>
        <w:tc>
          <w:tcPr>
            <w:tcW w:w="1179" w:type="dxa"/>
          </w:tcPr>
          <w:p w14:paraId="0D2D3AEF" w14:textId="2B48035A" w:rsidR="00602145" w:rsidRDefault="00A273B2" w:rsidP="0027190E">
            <w:r>
              <w:object w:dxaOrig="555" w:dyaOrig="600" w14:anchorId="17A4E092">
                <v:shape id="_x0000_i1030" type="#_x0000_t75" style="width:28.15pt;height:30.05pt" o:ole="">
                  <v:imagedata r:id="rId22" o:title=""/>
                </v:shape>
                <o:OLEObject Type="Embed" ProgID="PBrush" ShapeID="_x0000_i1030" DrawAspect="Content" ObjectID="_1658070304" r:id="rId23"/>
              </w:object>
            </w:r>
          </w:p>
        </w:tc>
        <w:tc>
          <w:tcPr>
            <w:tcW w:w="3411" w:type="dxa"/>
          </w:tcPr>
          <w:p w14:paraId="1B3A8C7D" w14:textId="218C7DF7" w:rsidR="00602145" w:rsidRDefault="00602145" w:rsidP="0027190E">
            <w:r>
              <w:t>Customer Attachments</w:t>
            </w:r>
          </w:p>
        </w:tc>
        <w:tc>
          <w:tcPr>
            <w:tcW w:w="4770" w:type="dxa"/>
          </w:tcPr>
          <w:p w14:paraId="45DA60E7" w14:textId="5FBDE5D2" w:rsidR="00602145" w:rsidRDefault="00602145" w:rsidP="0027190E">
            <w:r>
              <w:t xml:space="preserve">Attach files (such as Word/Excel/Images) </w:t>
            </w:r>
            <w:r w:rsidR="00A273B2">
              <w:t>for this specific customer order.</w:t>
            </w:r>
          </w:p>
        </w:tc>
      </w:tr>
      <w:tr w:rsidR="00602145" w14:paraId="3173C939" w14:textId="65C4453F" w:rsidTr="00077850">
        <w:trPr>
          <w:trHeight w:val="720"/>
        </w:trPr>
        <w:tc>
          <w:tcPr>
            <w:tcW w:w="1179" w:type="dxa"/>
          </w:tcPr>
          <w:p w14:paraId="2E3638A8" w14:textId="07762CB3" w:rsidR="00602145" w:rsidRDefault="00A273B2" w:rsidP="0027190E">
            <w:r>
              <w:object w:dxaOrig="555" w:dyaOrig="600" w14:anchorId="73C92AA7">
                <v:shape id="_x0000_i1031" type="#_x0000_t75" style="width:28.15pt;height:30.05pt" o:ole="">
                  <v:imagedata r:id="rId24" o:title=""/>
                </v:shape>
                <o:OLEObject Type="Embed" ProgID="PBrush" ShapeID="_x0000_i1031" DrawAspect="Content" ObjectID="_1658070305" r:id="rId25"/>
              </w:object>
            </w:r>
          </w:p>
        </w:tc>
        <w:tc>
          <w:tcPr>
            <w:tcW w:w="3411" w:type="dxa"/>
          </w:tcPr>
          <w:p w14:paraId="7128488A" w14:textId="18FF1E36" w:rsidR="00602145" w:rsidRDefault="00A273B2" w:rsidP="0027190E">
            <w:r>
              <w:t>Change Move/Set Column Mode</w:t>
            </w:r>
          </w:p>
        </w:tc>
        <w:tc>
          <w:tcPr>
            <w:tcW w:w="4770" w:type="dxa"/>
          </w:tcPr>
          <w:p w14:paraId="35A17F18" w14:textId="77777777" w:rsidR="00602145" w:rsidRDefault="00602145" w:rsidP="0027190E"/>
        </w:tc>
      </w:tr>
      <w:tr w:rsidR="00602145" w14:paraId="3C9AC7CC" w14:textId="0F958334" w:rsidTr="00077850">
        <w:trPr>
          <w:trHeight w:val="720"/>
        </w:trPr>
        <w:tc>
          <w:tcPr>
            <w:tcW w:w="1179" w:type="dxa"/>
          </w:tcPr>
          <w:p w14:paraId="41FB698C" w14:textId="19B47258" w:rsidR="00602145" w:rsidRDefault="00A273B2" w:rsidP="0027190E">
            <w:r>
              <w:object w:dxaOrig="555" w:dyaOrig="600" w14:anchorId="32559EA8">
                <v:shape id="_x0000_i1032" type="#_x0000_t75" style="width:28.15pt;height:30.05pt" o:ole="">
                  <v:imagedata r:id="rId26" o:title=""/>
                </v:shape>
                <o:OLEObject Type="Embed" ProgID="PBrush" ShapeID="_x0000_i1032" DrawAspect="Content" ObjectID="_1658070306" r:id="rId27"/>
              </w:object>
            </w:r>
          </w:p>
        </w:tc>
        <w:tc>
          <w:tcPr>
            <w:tcW w:w="3411" w:type="dxa"/>
          </w:tcPr>
          <w:p w14:paraId="650CF187" w14:textId="6774B65F" w:rsidR="00602145" w:rsidRDefault="00602145" w:rsidP="0027190E">
            <w:r>
              <w:t>Print</w:t>
            </w:r>
            <w:r w:rsidR="00A273B2">
              <w:t xml:space="preserve"> Acknowledgement</w:t>
            </w:r>
          </w:p>
        </w:tc>
        <w:tc>
          <w:tcPr>
            <w:tcW w:w="4770" w:type="dxa"/>
          </w:tcPr>
          <w:p w14:paraId="75D7204E" w14:textId="77777777" w:rsidR="00602145" w:rsidRDefault="00602145" w:rsidP="0027190E"/>
        </w:tc>
      </w:tr>
      <w:tr w:rsidR="00602145" w14:paraId="4B91F864" w14:textId="77777777" w:rsidTr="00077850">
        <w:trPr>
          <w:trHeight w:val="720"/>
        </w:trPr>
        <w:tc>
          <w:tcPr>
            <w:tcW w:w="1179" w:type="dxa"/>
          </w:tcPr>
          <w:p w14:paraId="1E10B692" w14:textId="0AE3999D" w:rsidR="00602145" w:rsidRDefault="00A273B2" w:rsidP="0027190E">
            <w:r>
              <w:object w:dxaOrig="555" w:dyaOrig="600" w14:anchorId="2A61F43D">
                <v:shape id="_x0000_i1033" type="#_x0000_t75" style="width:28.15pt;height:30.05pt" o:ole="">
                  <v:imagedata r:id="rId28" o:title=""/>
                </v:shape>
                <o:OLEObject Type="Embed" ProgID="PBrush" ShapeID="_x0000_i1033" DrawAspect="Content" ObjectID="_1658070307" r:id="rId29"/>
              </w:object>
            </w:r>
          </w:p>
        </w:tc>
        <w:tc>
          <w:tcPr>
            <w:tcW w:w="3411" w:type="dxa"/>
          </w:tcPr>
          <w:p w14:paraId="0238CE05" w14:textId="75258C60" w:rsidR="00602145" w:rsidRDefault="00A273B2" w:rsidP="0027190E">
            <w:r>
              <w:t>Export to Excel</w:t>
            </w:r>
          </w:p>
        </w:tc>
        <w:tc>
          <w:tcPr>
            <w:tcW w:w="4770" w:type="dxa"/>
          </w:tcPr>
          <w:p w14:paraId="58443429" w14:textId="77777777" w:rsidR="00602145" w:rsidRDefault="00602145" w:rsidP="0027190E"/>
        </w:tc>
      </w:tr>
      <w:tr w:rsidR="00602145" w14:paraId="4A3F5E12" w14:textId="77777777" w:rsidTr="00077850">
        <w:trPr>
          <w:trHeight w:val="720"/>
        </w:trPr>
        <w:tc>
          <w:tcPr>
            <w:tcW w:w="1179" w:type="dxa"/>
          </w:tcPr>
          <w:p w14:paraId="39F2E999" w14:textId="4445EEDC" w:rsidR="00602145" w:rsidRDefault="00A273B2" w:rsidP="0027190E">
            <w:r>
              <w:object w:dxaOrig="555" w:dyaOrig="600" w14:anchorId="2FD2C7C0">
                <v:shape id="_x0000_i1034" type="#_x0000_t75" style="width:28.15pt;height:30.05pt" o:ole="">
                  <v:imagedata r:id="rId30" o:title=""/>
                </v:shape>
                <o:OLEObject Type="Embed" ProgID="PBrush" ShapeID="_x0000_i1034" DrawAspect="Content" ObjectID="_1658070308" r:id="rId31"/>
              </w:object>
            </w:r>
          </w:p>
        </w:tc>
        <w:tc>
          <w:tcPr>
            <w:tcW w:w="3411" w:type="dxa"/>
          </w:tcPr>
          <w:p w14:paraId="36F8612F" w14:textId="144BB747" w:rsidR="00602145" w:rsidRDefault="00A273B2" w:rsidP="0027190E">
            <w:r>
              <w:t>Add</w:t>
            </w:r>
          </w:p>
        </w:tc>
        <w:tc>
          <w:tcPr>
            <w:tcW w:w="4770" w:type="dxa"/>
          </w:tcPr>
          <w:p w14:paraId="71B5104D" w14:textId="77777777" w:rsidR="00602145" w:rsidRDefault="00602145" w:rsidP="0027190E"/>
        </w:tc>
      </w:tr>
      <w:tr w:rsidR="00602145" w14:paraId="2B72D7A5" w14:textId="77777777" w:rsidTr="00077850">
        <w:trPr>
          <w:trHeight w:val="720"/>
        </w:trPr>
        <w:tc>
          <w:tcPr>
            <w:tcW w:w="1179" w:type="dxa"/>
          </w:tcPr>
          <w:p w14:paraId="7C08BB5E" w14:textId="03C00518" w:rsidR="00602145" w:rsidRDefault="00077850" w:rsidP="0027190E">
            <w:r>
              <w:object w:dxaOrig="555" w:dyaOrig="600" w14:anchorId="14C5CFC2">
                <v:shape id="_x0000_i1035" type="#_x0000_t75" style="width:28.15pt;height:30.05pt" o:ole="">
                  <v:imagedata r:id="rId32" o:title=""/>
                </v:shape>
                <o:OLEObject Type="Embed" ProgID="PBrush" ShapeID="_x0000_i1035" DrawAspect="Content" ObjectID="_1658070309" r:id="rId33"/>
              </w:object>
            </w:r>
          </w:p>
        </w:tc>
        <w:tc>
          <w:tcPr>
            <w:tcW w:w="3411" w:type="dxa"/>
          </w:tcPr>
          <w:p w14:paraId="7608F563" w14:textId="40E22455" w:rsidR="00602145" w:rsidRDefault="00A273B2" w:rsidP="0027190E">
            <w:r>
              <w:t>Attachments</w:t>
            </w:r>
          </w:p>
        </w:tc>
        <w:tc>
          <w:tcPr>
            <w:tcW w:w="4770" w:type="dxa"/>
          </w:tcPr>
          <w:p w14:paraId="50BADB10" w14:textId="54CE42F0" w:rsidR="00602145" w:rsidRDefault="00A273B2" w:rsidP="0027190E">
            <w:r>
              <w:t>Attachments for this Estimate. Will transfer to all future repeat orders for this estimate.</w:t>
            </w:r>
          </w:p>
        </w:tc>
      </w:tr>
      <w:tr w:rsidR="00602145" w14:paraId="35FC0A30" w14:textId="77777777" w:rsidTr="00077850">
        <w:trPr>
          <w:trHeight w:val="720"/>
        </w:trPr>
        <w:tc>
          <w:tcPr>
            <w:tcW w:w="1179" w:type="dxa"/>
          </w:tcPr>
          <w:p w14:paraId="6FC79ED1" w14:textId="5BFA9956" w:rsidR="00602145" w:rsidRDefault="00077850" w:rsidP="0027190E">
            <w:r>
              <w:object w:dxaOrig="555" w:dyaOrig="600" w14:anchorId="5072B79B">
                <v:shape id="_x0000_i1036" type="#_x0000_t75" style="width:28.15pt;height:30.05pt" o:ole="">
                  <v:imagedata r:id="rId34" o:title=""/>
                </v:shape>
                <o:OLEObject Type="Embed" ProgID="PBrush" ShapeID="_x0000_i1036" DrawAspect="Content" ObjectID="_1658070310" r:id="rId35"/>
              </w:object>
            </w:r>
          </w:p>
        </w:tc>
        <w:tc>
          <w:tcPr>
            <w:tcW w:w="3411" w:type="dxa"/>
          </w:tcPr>
          <w:p w14:paraId="5824BBE0" w14:textId="3623A231" w:rsidR="00602145" w:rsidRDefault="00A273B2" w:rsidP="0027190E">
            <w:r>
              <w:t>Notes</w:t>
            </w:r>
          </w:p>
        </w:tc>
        <w:tc>
          <w:tcPr>
            <w:tcW w:w="4770" w:type="dxa"/>
          </w:tcPr>
          <w:p w14:paraId="14485546" w14:textId="77777777" w:rsidR="00602145" w:rsidRDefault="00602145" w:rsidP="0027190E"/>
        </w:tc>
      </w:tr>
      <w:tr w:rsidR="00602145" w14:paraId="19A6EAEA" w14:textId="77777777" w:rsidTr="00077850">
        <w:trPr>
          <w:trHeight w:val="720"/>
        </w:trPr>
        <w:tc>
          <w:tcPr>
            <w:tcW w:w="1179" w:type="dxa"/>
          </w:tcPr>
          <w:p w14:paraId="08BA59DD" w14:textId="72923A86" w:rsidR="00602145" w:rsidRDefault="00077850" w:rsidP="0027190E">
            <w:r>
              <w:object w:dxaOrig="555" w:dyaOrig="600" w14:anchorId="7EA3F245">
                <v:shape id="_x0000_i1037" type="#_x0000_t75" style="width:28.15pt;height:30.05pt" o:ole="">
                  <v:imagedata r:id="rId36" o:title=""/>
                </v:shape>
                <o:OLEObject Type="Embed" ProgID="PBrush" ShapeID="_x0000_i1037" DrawAspect="Content" ObjectID="_1658070311" r:id="rId37"/>
              </w:object>
            </w:r>
          </w:p>
        </w:tc>
        <w:tc>
          <w:tcPr>
            <w:tcW w:w="3411" w:type="dxa"/>
          </w:tcPr>
          <w:p w14:paraId="7016257C" w14:textId="4D412016" w:rsidR="00602145" w:rsidRDefault="00A273B2" w:rsidP="0027190E">
            <w:r>
              <w:t>Spec Notes</w:t>
            </w:r>
          </w:p>
        </w:tc>
        <w:tc>
          <w:tcPr>
            <w:tcW w:w="4770" w:type="dxa"/>
          </w:tcPr>
          <w:p w14:paraId="1CA8FAB6" w14:textId="535B03A3" w:rsidR="00602145" w:rsidRDefault="00A273B2" w:rsidP="0027190E">
            <w:r>
              <w:t>Notes for specific finished goods items.</w:t>
            </w:r>
          </w:p>
        </w:tc>
      </w:tr>
      <w:tr w:rsidR="00602145" w14:paraId="7F0A5607" w14:textId="77777777" w:rsidTr="00077850">
        <w:trPr>
          <w:trHeight w:val="720"/>
        </w:trPr>
        <w:tc>
          <w:tcPr>
            <w:tcW w:w="1179" w:type="dxa"/>
          </w:tcPr>
          <w:p w14:paraId="338EE1D5" w14:textId="5E11896B" w:rsidR="00602145" w:rsidRDefault="00077850" w:rsidP="0027190E">
            <w:r>
              <w:object w:dxaOrig="555" w:dyaOrig="600" w14:anchorId="5B8024D3">
                <v:shape id="_x0000_i1038" type="#_x0000_t75" style="width:28.15pt;height:30.05pt" o:ole="">
                  <v:imagedata r:id="rId38" o:title=""/>
                </v:shape>
                <o:OLEObject Type="Embed" ProgID="PBrush" ShapeID="_x0000_i1038" DrawAspect="Content" ObjectID="_1658070312" r:id="rId39"/>
              </w:object>
            </w:r>
          </w:p>
        </w:tc>
        <w:tc>
          <w:tcPr>
            <w:tcW w:w="3411" w:type="dxa"/>
          </w:tcPr>
          <w:p w14:paraId="0B7A8585" w14:textId="11BF14E3" w:rsidR="00602145" w:rsidRDefault="00A273B2" w:rsidP="0027190E">
            <w:r>
              <w:t>Utility Application</w:t>
            </w:r>
          </w:p>
        </w:tc>
        <w:tc>
          <w:tcPr>
            <w:tcW w:w="4770" w:type="dxa"/>
          </w:tcPr>
          <w:p w14:paraId="7660EA52" w14:textId="77777777" w:rsidR="00602145" w:rsidRDefault="00602145" w:rsidP="0027190E"/>
        </w:tc>
      </w:tr>
      <w:tr w:rsidR="00602145" w14:paraId="34D3009B" w14:textId="77777777" w:rsidTr="00077850">
        <w:trPr>
          <w:trHeight w:val="720"/>
        </w:trPr>
        <w:tc>
          <w:tcPr>
            <w:tcW w:w="1179" w:type="dxa"/>
          </w:tcPr>
          <w:p w14:paraId="4A934FB1" w14:textId="182F9AE0" w:rsidR="00602145" w:rsidRDefault="00077850" w:rsidP="0027190E">
            <w:r>
              <w:object w:dxaOrig="555" w:dyaOrig="600" w14:anchorId="02A89382">
                <v:shape id="_x0000_i1039" type="#_x0000_t75" style="width:28.15pt;height:30.05pt" o:ole="">
                  <v:imagedata r:id="rId40" o:title=""/>
                </v:shape>
                <o:OLEObject Type="Embed" ProgID="PBrush" ShapeID="_x0000_i1039" DrawAspect="Content" ObjectID="_1658070313" r:id="rId41"/>
              </w:object>
            </w:r>
          </w:p>
        </w:tc>
        <w:tc>
          <w:tcPr>
            <w:tcW w:w="3411" w:type="dxa"/>
          </w:tcPr>
          <w:p w14:paraId="10650A9A" w14:textId="61ED324C" w:rsidR="00602145" w:rsidRDefault="00A273B2" w:rsidP="0027190E">
            <w:r>
              <w:t>Help</w:t>
            </w:r>
          </w:p>
        </w:tc>
        <w:tc>
          <w:tcPr>
            <w:tcW w:w="4770" w:type="dxa"/>
          </w:tcPr>
          <w:p w14:paraId="0F546C7F" w14:textId="77777777" w:rsidR="00602145" w:rsidRDefault="00602145" w:rsidP="0027190E"/>
        </w:tc>
      </w:tr>
      <w:tr w:rsidR="00602145" w14:paraId="37B59527" w14:textId="77777777" w:rsidTr="00077850">
        <w:trPr>
          <w:trHeight w:val="720"/>
        </w:trPr>
        <w:tc>
          <w:tcPr>
            <w:tcW w:w="1179" w:type="dxa"/>
          </w:tcPr>
          <w:p w14:paraId="1DCB0431" w14:textId="1DDB8F08" w:rsidR="00602145" w:rsidRDefault="00077850" w:rsidP="0027190E">
            <w:r>
              <w:object w:dxaOrig="555" w:dyaOrig="600" w14:anchorId="3E715BCD">
                <v:shape id="_x0000_i1040" type="#_x0000_t75" style="width:28.15pt;height:30.05pt" o:ole="">
                  <v:imagedata r:id="rId42" o:title=""/>
                </v:shape>
                <o:OLEObject Type="Embed" ProgID="PBrush" ShapeID="_x0000_i1040" DrawAspect="Content" ObjectID="_1658070314" r:id="rId43"/>
              </w:object>
            </w:r>
          </w:p>
        </w:tc>
        <w:tc>
          <w:tcPr>
            <w:tcW w:w="3411" w:type="dxa"/>
          </w:tcPr>
          <w:p w14:paraId="106C8307" w14:textId="4DEE55E9" w:rsidR="00602145" w:rsidRDefault="00A273B2" w:rsidP="0027190E">
            <w:r>
              <w:t>UDF Viewer</w:t>
            </w:r>
          </w:p>
        </w:tc>
        <w:tc>
          <w:tcPr>
            <w:tcW w:w="4770" w:type="dxa"/>
          </w:tcPr>
          <w:p w14:paraId="2DEB5200" w14:textId="77777777" w:rsidR="00602145" w:rsidRDefault="00602145" w:rsidP="0027190E"/>
        </w:tc>
      </w:tr>
      <w:tr w:rsidR="00602145" w14:paraId="2BC5ADE7" w14:textId="77777777" w:rsidTr="00077850">
        <w:trPr>
          <w:trHeight w:val="720"/>
        </w:trPr>
        <w:tc>
          <w:tcPr>
            <w:tcW w:w="1179" w:type="dxa"/>
          </w:tcPr>
          <w:p w14:paraId="4C27DA20" w14:textId="7BFECDAA" w:rsidR="00602145" w:rsidRDefault="00077850" w:rsidP="0027190E">
            <w:r>
              <w:object w:dxaOrig="555" w:dyaOrig="600" w14:anchorId="3899B699">
                <v:shape id="_x0000_i1041" type="#_x0000_t75" style="width:28.15pt;height:30.05pt" o:ole="">
                  <v:imagedata r:id="rId44" o:title=""/>
                </v:shape>
                <o:OLEObject Type="Embed" ProgID="PBrush" ShapeID="_x0000_i1041" DrawAspect="Content" ObjectID="_1658070315" r:id="rId45"/>
              </w:object>
            </w:r>
          </w:p>
        </w:tc>
        <w:tc>
          <w:tcPr>
            <w:tcW w:w="3411" w:type="dxa"/>
          </w:tcPr>
          <w:p w14:paraId="2FE7D91D" w14:textId="4D8E0103" w:rsidR="00602145" w:rsidRDefault="00A273B2" w:rsidP="0027190E">
            <w:r>
              <w:t>Commissions</w:t>
            </w:r>
          </w:p>
        </w:tc>
        <w:tc>
          <w:tcPr>
            <w:tcW w:w="4770" w:type="dxa"/>
          </w:tcPr>
          <w:p w14:paraId="6C80FF0E" w14:textId="77777777" w:rsidR="00602145" w:rsidRDefault="00602145" w:rsidP="0027190E"/>
        </w:tc>
      </w:tr>
      <w:tr w:rsidR="00602145" w14:paraId="146F9678" w14:textId="77777777" w:rsidTr="00A273B2">
        <w:tc>
          <w:tcPr>
            <w:tcW w:w="1179" w:type="dxa"/>
          </w:tcPr>
          <w:p w14:paraId="59AD4D75" w14:textId="7956402A" w:rsidR="00602145" w:rsidRDefault="00077850" w:rsidP="0027190E">
            <w:r>
              <w:object w:dxaOrig="555" w:dyaOrig="600" w14:anchorId="3892F88E">
                <v:shape id="_x0000_i1042" type="#_x0000_t75" style="width:28.15pt;height:30.05pt" o:ole="">
                  <v:imagedata r:id="rId46" o:title=""/>
                </v:shape>
                <o:OLEObject Type="Embed" ProgID="PBrush" ShapeID="_x0000_i1042" DrawAspect="Content" ObjectID="_1658070316" r:id="rId47"/>
              </w:object>
            </w:r>
          </w:p>
        </w:tc>
        <w:tc>
          <w:tcPr>
            <w:tcW w:w="3411" w:type="dxa"/>
          </w:tcPr>
          <w:p w14:paraId="688179D6" w14:textId="38F862CF" w:rsidR="00602145" w:rsidRDefault="00A273B2" w:rsidP="0027190E">
            <w:r>
              <w:t>Exit</w:t>
            </w:r>
          </w:p>
        </w:tc>
        <w:tc>
          <w:tcPr>
            <w:tcW w:w="4770" w:type="dxa"/>
          </w:tcPr>
          <w:p w14:paraId="4A2BFC01" w14:textId="77777777" w:rsidR="00602145" w:rsidRDefault="00602145" w:rsidP="0027190E"/>
        </w:tc>
      </w:tr>
      <w:tr w:rsidR="00602145" w14:paraId="3D61F2B4" w14:textId="77777777" w:rsidTr="00A273B2">
        <w:tc>
          <w:tcPr>
            <w:tcW w:w="1179" w:type="dxa"/>
          </w:tcPr>
          <w:p w14:paraId="17EC46D9" w14:textId="77777777" w:rsidR="00602145" w:rsidRDefault="00602145" w:rsidP="0027190E"/>
        </w:tc>
        <w:tc>
          <w:tcPr>
            <w:tcW w:w="3411" w:type="dxa"/>
          </w:tcPr>
          <w:p w14:paraId="5E66B0B9" w14:textId="77777777" w:rsidR="00602145" w:rsidRDefault="00602145" w:rsidP="0027190E"/>
        </w:tc>
        <w:tc>
          <w:tcPr>
            <w:tcW w:w="4770" w:type="dxa"/>
          </w:tcPr>
          <w:p w14:paraId="24968466" w14:textId="77777777" w:rsidR="00602145" w:rsidRDefault="00602145" w:rsidP="0027190E"/>
        </w:tc>
      </w:tr>
      <w:tr w:rsidR="00602145" w14:paraId="7A4E8B3E" w14:textId="77777777" w:rsidTr="00A273B2">
        <w:tc>
          <w:tcPr>
            <w:tcW w:w="1179" w:type="dxa"/>
          </w:tcPr>
          <w:p w14:paraId="71A8BF53" w14:textId="77777777" w:rsidR="00602145" w:rsidRDefault="00602145" w:rsidP="0027190E"/>
        </w:tc>
        <w:tc>
          <w:tcPr>
            <w:tcW w:w="3411" w:type="dxa"/>
          </w:tcPr>
          <w:p w14:paraId="71C0CE7B" w14:textId="77777777" w:rsidR="00602145" w:rsidRDefault="00602145" w:rsidP="0027190E"/>
        </w:tc>
        <w:tc>
          <w:tcPr>
            <w:tcW w:w="4770" w:type="dxa"/>
          </w:tcPr>
          <w:p w14:paraId="0CBE444A" w14:textId="77777777" w:rsidR="00602145" w:rsidRDefault="00602145" w:rsidP="0027190E"/>
        </w:tc>
      </w:tr>
    </w:tbl>
    <w:p w14:paraId="271B4846" w14:textId="2EE32C7D" w:rsidR="00602145" w:rsidRDefault="00602145" w:rsidP="00602145"/>
    <w:p w14:paraId="5C2E76B9" w14:textId="7D8D83B3" w:rsidR="00077850" w:rsidRDefault="00077850" w:rsidP="00602145"/>
    <w:p w14:paraId="39026AD4" w14:textId="0B42DE39" w:rsidR="00077850" w:rsidRDefault="00077850" w:rsidP="00602145"/>
    <w:p w14:paraId="1F53F8DE" w14:textId="77777777" w:rsidR="001D051A" w:rsidRPr="00602145" w:rsidRDefault="001D051A" w:rsidP="00602145"/>
    <w:p w14:paraId="55F6C7D6" w14:textId="42F7B98C" w:rsidR="00C02E3C" w:rsidRDefault="00C02E3C" w:rsidP="00077850">
      <w:pPr>
        <w:pStyle w:val="Heading1"/>
        <w:rPr>
          <w:b/>
          <w:bCs/>
        </w:rPr>
      </w:pPr>
      <w:bookmarkStart w:id="14" w:name="_Toc47457411"/>
      <w:r>
        <w:rPr>
          <w:b/>
          <w:bCs/>
        </w:rPr>
        <w:lastRenderedPageBreak/>
        <w:t>Purchasing Overview</w:t>
      </w:r>
      <w:bookmarkEnd w:id="14"/>
    </w:p>
    <w:p w14:paraId="2DE52C8A" w14:textId="77777777" w:rsidR="00C02E3C" w:rsidRPr="008F66E1" w:rsidRDefault="00C02E3C" w:rsidP="00C02E3C">
      <w:pPr>
        <w:tabs>
          <w:tab w:val="left" w:pos="480"/>
          <w:tab w:val="left" w:pos="1080"/>
          <w:tab w:val="left" w:pos="1680"/>
          <w:tab w:val="left" w:pos="2280"/>
        </w:tabs>
        <w:spacing w:line="240" w:lineRule="atLeast"/>
        <w:ind w:right="-240"/>
        <w:rPr>
          <w:rFonts w:cstheme="minorHAnsi"/>
        </w:rPr>
      </w:pPr>
      <w:r w:rsidRPr="008F66E1">
        <w:rPr>
          <w:rFonts w:cstheme="minorHAnsi"/>
        </w:rPr>
        <w:t>The purpose of a purchasing module is to produce purchase orders for vendors for raw materials and finished goods items.  Finished goods items may be drop shipped directly to your customer or delivered to your plant for later shipment to your customer.  The same is true for raw materials. However, most often, raw materials are purchased for delivery to your plant for use in your manufacturing process.</w:t>
      </w:r>
    </w:p>
    <w:p w14:paraId="25568F8B" w14:textId="77777777" w:rsidR="00C02E3C" w:rsidRDefault="00C02E3C" w:rsidP="00C02E3C">
      <w:pPr>
        <w:tabs>
          <w:tab w:val="left" w:pos="480"/>
          <w:tab w:val="left" w:pos="1080"/>
          <w:tab w:val="left" w:pos="1680"/>
          <w:tab w:val="left" w:pos="2280"/>
        </w:tabs>
        <w:spacing w:line="240" w:lineRule="atLeast"/>
        <w:ind w:right="-240"/>
        <w:rPr>
          <w:rFonts w:cstheme="minorHAnsi"/>
        </w:rPr>
      </w:pPr>
      <w:r w:rsidRPr="008F66E1">
        <w:rPr>
          <w:rFonts w:cstheme="minorHAnsi"/>
        </w:rPr>
        <w:t xml:space="preserve">Prior to utilizing the purchasing module, the raw materials items and finished goods items if purchasing supplies as well as the Accounts Payables file must first be defined.  For each item of raw material or finished goods, general ledger asset accounts must first be defined.  </w:t>
      </w:r>
    </w:p>
    <w:p w14:paraId="7B3822C5" w14:textId="74E8E2ED" w:rsidR="00C02E3C" w:rsidRPr="008F66E1" w:rsidRDefault="00C02E3C" w:rsidP="00C02E3C">
      <w:pPr>
        <w:tabs>
          <w:tab w:val="left" w:pos="480"/>
          <w:tab w:val="left" w:pos="1080"/>
          <w:tab w:val="left" w:pos="1680"/>
          <w:tab w:val="left" w:pos="2280"/>
        </w:tabs>
        <w:spacing w:line="240" w:lineRule="atLeast"/>
        <w:ind w:right="-240"/>
        <w:rPr>
          <w:rFonts w:cstheme="minorHAnsi"/>
        </w:rPr>
      </w:pPr>
      <w:r w:rsidRPr="008F66E1">
        <w:rPr>
          <w:rFonts w:cstheme="minorHAnsi"/>
        </w:rPr>
        <w:t>For raw materials items, the material cost type file provides defining the inventory asset account.  This material cost type must be defined in the raw material item file.  For finished goods items the inventory asset account is defined in the product line file.  Multiple product categories may be defined for a product line.  The product category must be defined for the finished good item.  Once the general ledger accounts are defined, they are automatically transferred to the purchasing module for later transfer to the Accounts Payables system once receipts for the items have been posted.</w:t>
      </w:r>
    </w:p>
    <w:p w14:paraId="551A763F" w14:textId="77777777" w:rsidR="00C02E3C" w:rsidRPr="008F66E1" w:rsidRDefault="00C02E3C" w:rsidP="00C02E3C">
      <w:pPr>
        <w:tabs>
          <w:tab w:val="left" w:pos="480"/>
          <w:tab w:val="left" w:pos="1080"/>
          <w:tab w:val="left" w:pos="1680"/>
          <w:tab w:val="left" w:pos="2280"/>
        </w:tabs>
        <w:spacing w:line="240" w:lineRule="atLeast"/>
        <w:ind w:right="-240"/>
        <w:rPr>
          <w:rFonts w:cstheme="minorHAnsi"/>
          <w:bCs/>
        </w:rPr>
      </w:pPr>
      <w:r w:rsidRPr="008F66E1">
        <w:rPr>
          <w:rFonts w:cstheme="minorHAnsi"/>
          <w:bCs/>
        </w:rPr>
        <w:t>The initial release of purchasing will not provide an automatic integration to Accounts Payables.  Therefore, receipts for goods must be processed through either the finished goods or raw materials modules.  Once received, a voucher must be processed through the Accounts Payables module as a second step.  In a future release, receipts for purchasing will provide this automatic integration.</w:t>
      </w:r>
    </w:p>
    <w:p w14:paraId="2847408B" w14:textId="31669BED" w:rsidR="00C02E3C" w:rsidRPr="008F66E1" w:rsidRDefault="00C02E3C" w:rsidP="00C02E3C">
      <w:pPr>
        <w:tabs>
          <w:tab w:val="left" w:pos="480"/>
          <w:tab w:val="left" w:pos="1080"/>
          <w:tab w:val="left" w:pos="1680"/>
          <w:tab w:val="left" w:pos="2280"/>
        </w:tabs>
        <w:spacing w:line="240" w:lineRule="atLeast"/>
        <w:ind w:right="-240"/>
        <w:rPr>
          <w:rFonts w:cstheme="minorHAnsi"/>
        </w:rPr>
      </w:pPr>
      <w:r w:rsidRPr="008F66E1">
        <w:rPr>
          <w:rFonts w:cstheme="minorHAnsi"/>
        </w:rPr>
        <w:t>When two options for printing purchase orders exist, one option provides printing the order on a pre-printed form which must be purchased by our tri-state graphics form supplier.  The second option allows the purchase order to be printed on plain paper with Advanced Software's headings pre-defined.  The second option, although not as graphically aesthetic, provides the ability to transfer purchase orders via EDI without printing the purchasing document.</w:t>
      </w:r>
    </w:p>
    <w:p w14:paraId="6D530DD4" w14:textId="03F1B7B1" w:rsidR="00C02E3C" w:rsidRDefault="00C02E3C" w:rsidP="00C02E3C">
      <w:pPr>
        <w:tabs>
          <w:tab w:val="left" w:pos="480"/>
          <w:tab w:val="left" w:pos="1080"/>
          <w:tab w:val="left" w:pos="1680"/>
          <w:tab w:val="left" w:pos="2280"/>
        </w:tabs>
        <w:spacing w:line="240" w:lineRule="atLeast"/>
        <w:ind w:right="-240"/>
        <w:rPr>
          <w:rFonts w:cstheme="minorHAnsi"/>
        </w:rPr>
      </w:pPr>
      <w:r w:rsidRPr="008F66E1">
        <w:rPr>
          <w:rFonts w:cstheme="minorHAnsi"/>
        </w:rPr>
        <w:t>Other features within the purchasing modules will provide inquiries and reports for scheduled receipts by item and by job as well as by vendor.  In addition, vendor analysis reports and cash requirements based on expected deliveries should provide a better picture of cash flow requirements.</w:t>
      </w:r>
    </w:p>
    <w:p w14:paraId="6B20B393" w14:textId="60960A08" w:rsidR="00352F3F" w:rsidRDefault="00352F3F" w:rsidP="00C02E3C">
      <w:pPr>
        <w:tabs>
          <w:tab w:val="left" w:pos="480"/>
          <w:tab w:val="left" w:pos="1080"/>
          <w:tab w:val="left" w:pos="1680"/>
          <w:tab w:val="left" w:pos="2280"/>
        </w:tabs>
        <w:spacing w:line="240" w:lineRule="atLeast"/>
        <w:ind w:right="-240"/>
        <w:rPr>
          <w:rFonts w:cstheme="minorHAnsi"/>
        </w:rPr>
      </w:pPr>
    </w:p>
    <w:p w14:paraId="770BCA04" w14:textId="75E1A6E0" w:rsidR="00352F3F" w:rsidRDefault="00352F3F" w:rsidP="00C02E3C">
      <w:pPr>
        <w:tabs>
          <w:tab w:val="left" w:pos="480"/>
          <w:tab w:val="left" w:pos="1080"/>
          <w:tab w:val="left" w:pos="1680"/>
          <w:tab w:val="left" w:pos="2280"/>
        </w:tabs>
        <w:spacing w:line="240" w:lineRule="atLeast"/>
        <w:ind w:right="-240"/>
        <w:rPr>
          <w:rFonts w:cstheme="minorHAnsi"/>
        </w:rPr>
      </w:pPr>
    </w:p>
    <w:p w14:paraId="6CCBDFBA" w14:textId="68B223A8" w:rsidR="00352F3F" w:rsidRDefault="00352F3F" w:rsidP="00C02E3C">
      <w:pPr>
        <w:tabs>
          <w:tab w:val="left" w:pos="480"/>
          <w:tab w:val="left" w:pos="1080"/>
          <w:tab w:val="left" w:pos="1680"/>
          <w:tab w:val="left" w:pos="2280"/>
        </w:tabs>
        <w:spacing w:line="240" w:lineRule="atLeast"/>
        <w:ind w:right="-240"/>
        <w:rPr>
          <w:rFonts w:cstheme="minorHAnsi"/>
        </w:rPr>
      </w:pPr>
    </w:p>
    <w:p w14:paraId="150ECB5C" w14:textId="08428D88" w:rsidR="00352F3F" w:rsidRDefault="00352F3F" w:rsidP="00C02E3C">
      <w:pPr>
        <w:tabs>
          <w:tab w:val="left" w:pos="480"/>
          <w:tab w:val="left" w:pos="1080"/>
          <w:tab w:val="left" w:pos="1680"/>
          <w:tab w:val="left" w:pos="2280"/>
        </w:tabs>
        <w:spacing w:line="240" w:lineRule="atLeast"/>
        <w:ind w:right="-240"/>
        <w:rPr>
          <w:rFonts w:cstheme="minorHAnsi"/>
        </w:rPr>
      </w:pPr>
    </w:p>
    <w:p w14:paraId="7C3C590B" w14:textId="14E6DF1A" w:rsidR="00352F3F" w:rsidRDefault="00352F3F" w:rsidP="00C02E3C">
      <w:pPr>
        <w:tabs>
          <w:tab w:val="left" w:pos="480"/>
          <w:tab w:val="left" w:pos="1080"/>
          <w:tab w:val="left" w:pos="1680"/>
          <w:tab w:val="left" w:pos="2280"/>
        </w:tabs>
        <w:spacing w:line="240" w:lineRule="atLeast"/>
        <w:ind w:right="-240"/>
        <w:rPr>
          <w:rFonts w:cstheme="minorHAnsi"/>
        </w:rPr>
      </w:pPr>
    </w:p>
    <w:p w14:paraId="78099613" w14:textId="42713765" w:rsidR="00352F3F" w:rsidRDefault="00352F3F" w:rsidP="00C02E3C">
      <w:pPr>
        <w:tabs>
          <w:tab w:val="left" w:pos="480"/>
          <w:tab w:val="left" w:pos="1080"/>
          <w:tab w:val="left" w:pos="1680"/>
          <w:tab w:val="left" w:pos="2280"/>
        </w:tabs>
        <w:spacing w:line="240" w:lineRule="atLeast"/>
        <w:ind w:right="-240"/>
        <w:rPr>
          <w:rFonts w:cstheme="minorHAnsi"/>
        </w:rPr>
      </w:pPr>
    </w:p>
    <w:p w14:paraId="0C66EF97" w14:textId="0D111BC4" w:rsidR="00352F3F" w:rsidRDefault="00352F3F" w:rsidP="00C02E3C">
      <w:pPr>
        <w:tabs>
          <w:tab w:val="left" w:pos="480"/>
          <w:tab w:val="left" w:pos="1080"/>
          <w:tab w:val="left" w:pos="1680"/>
          <w:tab w:val="left" w:pos="2280"/>
        </w:tabs>
        <w:spacing w:line="240" w:lineRule="atLeast"/>
        <w:ind w:right="-240"/>
        <w:rPr>
          <w:rFonts w:cstheme="minorHAnsi"/>
        </w:rPr>
      </w:pPr>
    </w:p>
    <w:p w14:paraId="6462EF9D" w14:textId="77777777" w:rsidR="00352F3F" w:rsidRPr="008F66E1" w:rsidRDefault="00352F3F" w:rsidP="00C02E3C">
      <w:pPr>
        <w:tabs>
          <w:tab w:val="left" w:pos="480"/>
          <w:tab w:val="left" w:pos="1080"/>
          <w:tab w:val="left" w:pos="1680"/>
          <w:tab w:val="left" w:pos="2280"/>
        </w:tabs>
        <w:spacing w:line="240" w:lineRule="atLeast"/>
        <w:ind w:right="-240"/>
        <w:rPr>
          <w:rFonts w:cstheme="minorHAnsi"/>
        </w:rPr>
      </w:pPr>
    </w:p>
    <w:p w14:paraId="31815244" w14:textId="0552D660" w:rsidR="00077850" w:rsidRDefault="0080529C" w:rsidP="00077850">
      <w:pPr>
        <w:pStyle w:val="Heading1"/>
        <w:rPr>
          <w:b/>
          <w:bCs/>
        </w:rPr>
      </w:pPr>
      <w:bookmarkStart w:id="15" w:name="_Toc47457412"/>
      <w:r>
        <w:rPr>
          <w:b/>
          <w:bCs/>
        </w:rPr>
        <w:lastRenderedPageBreak/>
        <w:t>Update / Enter Purchase Orders [PU]</w:t>
      </w:r>
      <w:bookmarkEnd w:id="15"/>
    </w:p>
    <w:p w14:paraId="4EC6BD24" w14:textId="487894F6" w:rsidR="00B15177" w:rsidRDefault="0080529C" w:rsidP="00602145">
      <w:pPr>
        <w:pStyle w:val="Heading2"/>
      </w:pPr>
      <w:bookmarkStart w:id="16" w:name="_Toc47457413"/>
      <w:r>
        <w:t>Enter / Edit Purchase Orders [PU1]</w:t>
      </w:r>
      <w:bookmarkEnd w:id="16"/>
    </w:p>
    <w:p w14:paraId="54F76E3E" w14:textId="609AC74F" w:rsidR="00C02E3C" w:rsidRDefault="00C02E3C" w:rsidP="00C02E3C">
      <w:pPr>
        <w:pStyle w:val="Heading3"/>
      </w:pPr>
      <w:bookmarkStart w:id="17" w:name="_Toc47457414"/>
      <w:r>
        <w:t>Overview</w:t>
      </w:r>
      <w:bookmarkEnd w:id="17"/>
    </w:p>
    <w:p w14:paraId="71D80574" w14:textId="77777777" w:rsidR="00C02E3C" w:rsidRPr="004F4CDC" w:rsidRDefault="00C02E3C" w:rsidP="00C02E3C">
      <w:pPr>
        <w:tabs>
          <w:tab w:val="left" w:pos="480"/>
          <w:tab w:val="left" w:pos="1080"/>
          <w:tab w:val="left" w:pos="1680"/>
          <w:tab w:val="left" w:pos="2280"/>
        </w:tabs>
        <w:spacing w:line="240" w:lineRule="atLeast"/>
        <w:ind w:right="-240"/>
        <w:rPr>
          <w:rFonts w:cstheme="minorHAnsi"/>
        </w:rPr>
      </w:pPr>
      <w:r w:rsidRPr="004F4CDC">
        <w:rPr>
          <w:rFonts w:cstheme="minorHAnsi"/>
        </w:rPr>
        <w:t xml:space="preserve">Many options exist at the bottom of the screen to add, change, delete, or find a purchase order.  Once the purchase order is displayed on the screen, the fields on the header screen may be changed or a totals screen may appear by pressing </w:t>
      </w:r>
      <w:r w:rsidRPr="00C02E3C">
        <w:rPr>
          <w:rFonts w:cstheme="minorHAnsi"/>
          <w:b/>
          <w:bCs/>
          <w:i/>
          <w:iCs/>
          <w:u w:val="single"/>
        </w:rPr>
        <w:t>"T"</w:t>
      </w:r>
      <w:r w:rsidRPr="004F4CDC">
        <w:rPr>
          <w:rFonts w:cstheme="minorHAnsi"/>
        </w:rPr>
        <w:t xml:space="preserve">, or you may go to the line items screen by pressing </w:t>
      </w:r>
      <w:r w:rsidRPr="00C02E3C">
        <w:rPr>
          <w:rFonts w:cstheme="minorHAnsi"/>
          <w:b/>
          <w:bCs/>
          <w:i/>
          <w:iCs/>
          <w:u w:val="single"/>
        </w:rPr>
        <w:t>"2"</w:t>
      </w:r>
      <w:r w:rsidRPr="004F4CDC">
        <w:rPr>
          <w:rFonts w:cstheme="minorHAnsi"/>
        </w:rPr>
        <w:t xml:space="preserve"> for screen two.</w:t>
      </w:r>
    </w:p>
    <w:p w14:paraId="2CDCFC97" w14:textId="569308DC" w:rsidR="00C02E3C" w:rsidRPr="00C02E3C" w:rsidRDefault="00C02E3C" w:rsidP="00C02E3C">
      <w:r w:rsidRPr="004F4CDC">
        <w:rPr>
          <w:rFonts w:cstheme="minorHAnsi"/>
        </w:rPr>
        <w:t xml:space="preserve">The find feature provides search access capabilities for numerous fields.  Simply press the letter </w:t>
      </w:r>
      <w:r w:rsidRPr="00C02E3C">
        <w:rPr>
          <w:rFonts w:cstheme="minorHAnsi"/>
          <w:b/>
          <w:bCs/>
          <w:i/>
          <w:iCs/>
          <w:u w:val="single"/>
        </w:rPr>
        <w:t>"F"</w:t>
      </w:r>
      <w:r w:rsidRPr="004F4CDC">
        <w:rPr>
          <w:rFonts w:cstheme="minorHAnsi"/>
        </w:rPr>
        <w:t xml:space="preserve">, then tab to the appropriate field you desire to search upon.  You may then press </w:t>
      </w:r>
      <w:r>
        <w:rPr>
          <w:rFonts w:cstheme="minorHAnsi"/>
          <w:b/>
          <w:bCs/>
          <w:i/>
          <w:iCs/>
          <w:u w:val="single"/>
        </w:rPr>
        <w:t>“F1”</w:t>
      </w:r>
      <w:r w:rsidRPr="004F4CDC">
        <w:rPr>
          <w:rFonts w:cstheme="minorHAnsi"/>
        </w:rPr>
        <w:t xml:space="preserve"> or type a few characters to limit the search then press </w:t>
      </w:r>
      <w:r>
        <w:rPr>
          <w:rFonts w:cstheme="minorHAnsi"/>
          <w:b/>
          <w:bCs/>
          <w:i/>
          <w:iCs/>
          <w:u w:val="single"/>
        </w:rPr>
        <w:t xml:space="preserve">“F1” </w:t>
      </w:r>
      <w:r w:rsidRPr="004F4CDC">
        <w:rPr>
          <w:rFonts w:cstheme="minorHAnsi"/>
        </w:rPr>
        <w:t xml:space="preserve">or </w:t>
      </w:r>
      <w:r>
        <w:rPr>
          <w:rFonts w:cstheme="minorHAnsi"/>
          <w:b/>
          <w:bCs/>
          <w:i/>
          <w:iCs/>
          <w:u w:val="single"/>
        </w:rPr>
        <w:t>“Enter”</w:t>
      </w:r>
      <w:r w:rsidRPr="004F4CDC">
        <w:rPr>
          <w:rFonts w:cstheme="minorHAnsi"/>
        </w:rPr>
        <w:t xml:space="preserve">.  </w:t>
      </w:r>
      <w:r>
        <w:rPr>
          <w:rFonts w:cstheme="minorHAnsi"/>
          <w:b/>
          <w:bCs/>
          <w:i/>
          <w:iCs/>
          <w:u w:val="single"/>
        </w:rPr>
        <w:t xml:space="preserve">“Enter” </w:t>
      </w:r>
      <w:r w:rsidRPr="004F4CDC">
        <w:rPr>
          <w:rFonts w:cstheme="minorHAnsi"/>
        </w:rPr>
        <w:t xml:space="preserve">will bring up the first record immediately whereas </w:t>
      </w:r>
      <w:r>
        <w:rPr>
          <w:rFonts w:cstheme="minorHAnsi"/>
          <w:b/>
          <w:bCs/>
          <w:i/>
          <w:iCs/>
          <w:u w:val="single"/>
        </w:rPr>
        <w:t xml:space="preserve">“F1” </w:t>
      </w:r>
      <w:r w:rsidRPr="004F4CDC">
        <w:rPr>
          <w:rFonts w:cstheme="minorHAnsi"/>
        </w:rPr>
        <w:t>will begin a scrolling list which you must then select the purchase order to edit.</w:t>
      </w:r>
    </w:p>
    <w:p w14:paraId="3952EBF7" w14:textId="5EC54EC0" w:rsidR="00B15177" w:rsidRDefault="0027190E" w:rsidP="00B15177">
      <w:pPr>
        <w:pStyle w:val="Heading3"/>
      </w:pPr>
      <w:bookmarkStart w:id="18" w:name="_Toc47457415"/>
      <w:r>
        <w:t>Browse PO</w:t>
      </w:r>
      <w:bookmarkEnd w:id="18"/>
    </w:p>
    <w:p w14:paraId="526B1522" w14:textId="43771989" w:rsidR="00D46891" w:rsidRPr="00D46891" w:rsidRDefault="00D46891" w:rsidP="00D46891">
      <w:r>
        <w:rPr>
          <w:noProof/>
        </w:rPr>
        <w:drawing>
          <wp:inline distT="0" distB="0" distL="0" distR="0" wp14:anchorId="4B1B6A9F" wp14:editId="574094F8">
            <wp:extent cx="5943600" cy="4453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53890"/>
                    </a:xfrm>
                    <a:prstGeom prst="rect">
                      <a:avLst/>
                    </a:prstGeom>
                  </pic:spPr>
                </pic:pic>
              </a:graphicData>
            </a:graphic>
          </wp:inline>
        </w:drawing>
      </w:r>
    </w:p>
    <w:p w14:paraId="4B9A3765" w14:textId="3191BF07" w:rsidR="00D06F93" w:rsidRDefault="0049669C" w:rsidP="00D06F93">
      <w:pPr>
        <w:pStyle w:val="Heading4"/>
      </w:pPr>
      <w:r>
        <w:t>ADD</w:t>
      </w:r>
    </w:p>
    <w:p w14:paraId="1284E743" w14:textId="555AC02E" w:rsidR="00877291" w:rsidRPr="00E64A2B" w:rsidRDefault="00877291" w:rsidP="00877291">
      <w:bookmarkStart w:id="19" w:name="_Hlk43556175"/>
      <w:r>
        <w:t xml:space="preserve">Click the </w:t>
      </w:r>
      <w:r>
        <w:rPr>
          <w:b/>
          <w:bCs/>
          <w:i/>
          <w:iCs/>
          <w:u w:val="single"/>
        </w:rPr>
        <w:t>“Green + Icon”</w:t>
      </w:r>
      <w:r>
        <w:t xml:space="preserve"> to add a new Purchase Order.</w:t>
      </w:r>
    </w:p>
    <w:p w14:paraId="6AFBCB2F" w14:textId="13DCA246" w:rsidR="0027190E" w:rsidRDefault="0027190E" w:rsidP="0027190E">
      <w:pPr>
        <w:pStyle w:val="Heading3"/>
      </w:pPr>
      <w:bookmarkStart w:id="20" w:name="_Toc44768375"/>
      <w:bookmarkStart w:id="21" w:name="_Toc47457416"/>
      <w:bookmarkEnd w:id="19"/>
      <w:r>
        <w:lastRenderedPageBreak/>
        <w:t>Browse PO Field Definitions</w:t>
      </w:r>
      <w:bookmarkEnd w:id="20"/>
      <w:bookmarkEnd w:id="21"/>
    </w:p>
    <w:p w14:paraId="58AEA868" w14:textId="01939642" w:rsidR="0027190E" w:rsidRDefault="0049669C" w:rsidP="0027190E">
      <w:pPr>
        <w:pStyle w:val="Heading4"/>
      </w:pPr>
      <w:r>
        <w:t>PO #</w:t>
      </w:r>
    </w:p>
    <w:p w14:paraId="15F80F63" w14:textId="08AA18F5" w:rsidR="0049669C" w:rsidRPr="0049669C" w:rsidRDefault="00443C4C" w:rsidP="0049669C">
      <w:r w:rsidRPr="00443C4C">
        <w:t xml:space="preserve">Enter the PO number for a look-up of a customer or you may use the </w:t>
      </w:r>
      <w:r w:rsidRPr="00244394">
        <w:rPr>
          <w:rFonts w:cstheme="minorHAnsi"/>
          <w:b/>
          <w:bCs/>
          <w:i/>
          <w:iCs/>
          <w:u w:val="single"/>
        </w:rPr>
        <w:t>“F1”</w:t>
      </w:r>
      <w:r w:rsidRPr="00443C4C">
        <w:t xml:space="preserve"> key to find the customer. A partial description may be typed into any field or data may be entered into multiple fields followed by pressing the </w:t>
      </w:r>
      <w:r w:rsidRPr="00244394">
        <w:rPr>
          <w:rFonts w:cstheme="minorHAnsi"/>
          <w:b/>
          <w:bCs/>
          <w:i/>
          <w:iCs/>
          <w:u w:val="single"/>
        </w:rPr>
        <w:t>“</w:t>
      </w:r>
      <w:r>
        <w:rPr>
          <w:rFonts w:cstheme="minorHAnsi"/>
          <w:b/>
          <w:bCs/>
          <w:i/>
          <w:iCs/>
          <w:u w:val="single"/>
        </w:rPr>
        <w:t>Go</w:t>
      </w:r>
      <w:r w:rsidRPr="00244394">
        <w:rPr>
          <w:rFonts w:cstheme="minorHAnsi"/>
          <w:b/>
          <w:bCs/>
          <w:i/>
          <w:iCs/>
          <w:u w:val="single"/>
        </w:rPr>
        <w:t>”</w:t>
      </w:r>
      <w:r>
        <w:rPr>
          <w:rFonts w:cstheme="minorHAnsi"/>
          <w:b/>
          <w:bCs/>
          <w:i/>
          <w:iCs/>
          <w:u w:val="single"/>
        </w:rPr>
        <w:t xml:space="preserve"> </w:t>
      </w:r>
      <w:r w:rsidRPr="00443C4C">
        <w:t xml:space="preserve">button to sort the fields by the criteria that was entered. </w:t>
      </w:r>
    </w:p>
    <w:p w14:paraId="45FDE814" w14:textId="6872FF49" w:rsidR="0049669C" w:rsidRDefault="0049669C" w:rsidP="0049669C">
      <w:pPr>
        <w:pStyle w:val="Heading4"/>
      </w:pPr>
      <w:r>
        <w:t>Vendor #</w:t>
      </w:r>
    </w:p>
    <w:p w14:paraId="1EB89350" w14:textId="0FC601AF" w:rsidR="0049669C" w:rsidRPr="0049669C" w:rsidRDefault="00443C4C" w:rsidP="0049669C">
      <w:r w:rsidRPr="00443C4C">
        <w:t xml:space="preserve">Enter the vendor number to look-up your customer or you may use the look-up </w:t>
      </w:r>
      <w:r w:rsidRPr="00244394">
        <w:rPr>
          <w:rFonts w:cstheme="minorHAnsi"/>
          <w:b/>
          <w:bCs/>
          <w:i/>
          <w:iCs/>
          <w:u w:val="single"/>
        </w:rPr>
        <w:t>“F1”</w:t>
      </w:r>
      <w:r w:rsidRPr="00443C4C">
        <w:t xml:space="preserve"> key look-up.  A partial description may be typed into any field or data may be entered into multiple fields followed by pressing the </w:t>
      </w:r>
      <w:r>
        <w:rPr>
          <w:rFonts w:cstheme="minorHAnsi"/>
          <w:b/>
          <w:bCs/>
          <w:i/>
          <w:iCs/>
          <w:u w:val="single"/>
        </w:rPr>
        <w:t xml:space="preserve">“Go” </w:t>
      </w:r>
      <w:r w:rsidRPr="00443C4C">
        <w:t>button to sort the fields by the criteria that was entered.</w:t>
      </w:r>
    </w:p>
    <w:p w14:paraId="38BD1F4F" w14:textId="29F8228E" w:rsidR="0049669C" w:rsidRDefault="0049669C" w:rsidP="0049669C">
      <w:pPr>
        <w:pStyle w:val="Heading4"/>
      </w:pPr>
      <w:r>
        <w:t>RM/FG Item #</w:t>
      </w:r>
    </w:p>
    <w:p w14:paraId="2F5267CC" w14:textId="64B4BB94" w:rsidR="0049669C" w:rsidRPr="0049669C" w:rsidRDefault="00443C4C" w:rsidP="0049669C">
      <w:r w:rsidRPr="00443C4C">
        <w:t xml:space="preserve">Enter the FG item number or you may use the </w:t>
      </w:r>
      <w:r w:rsidRPr="00244394">
        <w:rPr>
          <w:rFonts w:cstheme="minorHAnsi"/>
          <w:b/>
          <w:bCs/>
          <w:i/>
          <w:iCs/>
          <w:u w:val="single"/>
        </w:rPr>
        <w:t>“F1”</w:t>
      </w:r>
      <w:r w:rsidRPr="00443C4C">
        <w:t xml:space="preserve"> look-up.  A partial description may be typed into any field or data may be entered into multiple fields followed by pressing the </w:t>
      </w:r>
      <w:r>
        <w:rPr>
          <w:rFonts w:cstheme="minorHAnsi"/>
          <w:b/>
          <w:bCs/>
          <w:i/>
          <w:iCs/>
          <w:u w:val="single"/>
        </w:rPr>
        <w:t xml:space="preserve">“Go” </w:t>
      </w:r>
      <w:r w:rsidRPr="00443C4C">
        <w:t>button to sort the fields by the criteria that was entered. Once the data is presented on the screen, the YELLOW column heading may be clicked to sort that specific column in ascending or descending order.</w:t>
      </w:r>
    </w:p>
    <w:p w14:paraId="4A66DD95" w14:textId="49FB589D" w:rsidR="0049669C" w:rsidRDefault="0049669C" w:rsidP="0049669C">
      <w:pPr>
        <w:pStyle w:val="Heading4"/>
      </w:pPr>
      <w:r>
        <w:t>Vendor Item #</w:t>
      </w:r>
    </w:p>
    <w:p w14:paraId="4A835654" w14:textId="44E7A413" w:rsidR="0049669C" w:rsidRPr="0049669C" w:rsidRDefault="00443C4C" w:rsidP="0049669C">
      <w:r w:rsidRPr="00443C4C">
        <w:t xml:space="preserve">Enter the vendor item number or press </w:t>
      </w:r>
      <w:r w:rsidRPr="00244394">
        <w:rPr>
          <w:rFonts w:cstheme="minorHAnsi"/>
          <w:b/>
          <w:bCs/>
          <w:i/>
          <w:iCs/>
          <w:u w:val="single"/>
        </w:rPr>
        <w:t>“F1”</w:t>
      </w:r>
      <w:r>
        <w:rPr>
          <w:rFonts w:cstheme="minorHAnsi"/>
          <w:b/>
          <w:bCs/>
          <w:i/>
          <w:iCs/>
          <w:u w:val="single"/>
        </w:rPr>
        <w:t xml:space="preserve"> </w:t>
      </w:r>
      <w:r w:rsidRPr="00443C4C">
        <w:t xml:space="preserve">to search for a vendor.  A partial description may be typed into any field or data may be entered into multiple fields followed by pressing the </w:t>
      </w:r>
      <w:r>
        <w:rPr>
          <w:rFonts w:cstheme="minorHAnsi"/>
          <w:b/>
          <w:bCs/>
          <w:i/>
          <w:iCs/>
          <w:u w:val="single"/>
        </w:rPr>
        <w:t xml:space="preserve">“Go” </w:t>
      </w:r>
      <w:r w:rsidRPr="00443C4C">
        <w:t>button to sort the fields by the criteria that was entered.   Once the data is presented on the screen, the YELLOW column heading may be clicked to sort that specific column in ascending or descending order.</w:t>
      </w:r>
    </w:p>
    <w:p w14:paraId="674F8CB2" w14:textId="5D5FB79B" w:rsidR="0049669C" w:rsidRDefault="0049669C" w:rsidP="0049669C">
      <w:pPr>
        <w:pStyle w:val="Heading4"/>
      </w:pPr>
      <w:r>
        <w:t>Start Due Date</w:t>
      </w:r>
    </w:p>
    <w:p w14:paraId="3C13A10E" w14:textId="01B3711F" w:rsidR="0049669C" w:rsidRPr="0049669C" w:rsidRDefault="00443C4C" w:rsidP="0049669C">
      <w:r w:rsidRPr="00443C4C">
        <w:t xml:space="preserve">Enter the start due date.  A partial description may be typed into any field or data may be entered into multiple fields followed by pressing the </w:t>
      </w:r>
      <w:r>
        <w:rPr>
          <w:rFonts w:cstheme="minorHAnsi"/>
          <w:b/>
          <w:bCs/>
          <w:i/>
          <w:iCs/>
          <w:u w:val="single"/>
        </w:rPr>
        <w:t xml:space="preserve">“Go” </w:t>
      </w:r>
      <w:r w:rsidRPr="00443C4C">
        <w:t>button to sort the fields by the criteria that was entered.   Once the data is presented on the screen, the YELLOW column heading may be clicked to sort that specific column in ascending or descending order.</w:t>
      </w:r>
    </w:p>
    <w:p w14:paraId="71D57442" w14:textId="5C65F2C2" w:rsidR="0049669C" w:rsidRDefault="0049669C" w:rsidP="0049669C">
      <w:pPr>
        <w:pStyle w:val="Heading4"/>
      </w:pPr>
      <w:r>
        <w:t>Job #</w:t>
      </w:r>
    </w:p>
    <w:p w14:paraId="4E1EEC0B" w14:textId="2FAD6A2A" w:rsidR="0049669C" w:rsidRPr="0049669C" w:rsidRDefault="00443C4C" w:rsidP="0049669C">
      <w:r w:rsidRPr="00443C4C">
        <w:t xml:space="preserve">Enter the job number or you can do a </w:t>
      </w:r>
      <w:r w:rsidRPr="00244394">
        <w:rPr>
          <w:rFonts w:cstheme="minorHAnsi"/>
          <w:b/>
          <w:bCs/>
          <w:i/>
          <w:iCs/>
          <w:u w:val="single"/>
        </w:rPr>
        <w:t>“F1”</w:t>
      </w:r>
      <w:r w:rsidRPr="00443C4C">
        <w:t xml:space="preserve"> look-up from list. A partial description may be typed into any field or data may be entered into multiple fields followed by pressing the </w:t>
      </w:r>
      <w:r>
        <w:rPr>
          <w:rFonts w:cstheme="minorHAnsi"/>
          <w:b/>
          <w:bCs/>
          <w:i/>
          <w:iCs/>
          <w:u w:val="single"/>
        </w:rPr>
        <w:t xml:space="preserve">“Go” </w:t>
      </w:r>
      <w:r w:rsidRPr="00443C4C">
        <w:t>button to sort the fields by the criteria that was entered. Once the data is presented on the screen, the YELLOW column heading may be clicked to sort that specific column in ascending or descending order.</w:t>
      </w:r>
    </w:p>
    <w:p w14:paraId="5A872952" w14:textId="29126711" w:rsidR="0049669C" w:rsidRDefault="0049669C" w:rsidP="0049669C">
      <w:pPr>
        <w:pStyle w:val="Heading4"/>
      </w:pPr>
      <w:r>
        <w:t>Paid – Toggle Box</w:t>
      </w:r>
      <w:r w:rsidR="00352F3F">
        <w:t xml:space="preserve"> / Unpaid – Toggle Box</w:t>
      </w:r>
    </w:p>
    <w:p w14:paraId="621F5326" w14:textId="0E1E3817" w:rsidR="00D45A17" w:rsidRDefault="00D45A17" w:rsidP="00D45A17">
      <w:bookmarkStart w:id="22" w:name="_Hlk42883346"/>
      <w:bookmarkStart w:id="23" w:name="_Hlk43034748"/>
      <w:r>
        <w:t>To search for Purchase Orders that have been paid, make sure that the Paid toggle box is checked.</w:t>
      </w:r>
      <w:bookmarkEnd w:id="22"/>
      <w:bookmarkEnd w:id="23"/>
      <w:r w:rsidR="00352F3F">
        <w:t xml:space="preserve"> </w:t>
      </w:r>
      <w:r>
        <w:t>To search for Purchase Orders that have not been paid, make sure that the Unpaid toggle box is checked.</w:t>
      </w:r>
    </w:p>
    <w:p w14:paraId="23F96D5C" w14:textId="114F98B9" w:rsidR="0049669C" w:rsidRDefault="0049669C" w:rsidP="0049669C">
      <w:pPr>
        <w:pStyle w:val="Heading4"/>
      </w:pPr>
      <w:r>
        <w:t>Open – Toggle Box</w:t>
      </w:r>
      <w:r w:rsidR="00352F3F">
        <w:t xml:space="preserve"> / Closed – Toggle Box</w:t>
      </w:r>
    </w:p>
    <w:p w14:paraId="09DF5498" w14:textId="3EDBF97C" w:rsidR="00D45A17" w:rsidRDefault="00D45A17" w:rsidP="00D45A17">
      <w:r>
        <w:t>To search for Purchase Orders that are still open, make sure that the Open toggle box is checked.</w:t>
      </w:r>
      <w:r w:rsidR="00352F3F">
        <w:t xml:space="preserve"> </w:t>
      </w:r>
      <w:r>
        <w:t>To search for Purchase Orders that are closed, make sure that the Closed toggle box is checked.</w:t>
      </w:r>
    </w:p>
    <w:p w14:paraId="1B8E32D2" w14:textId="20151B73" w:rsidR="0049669C" w:rsidRDefault="0049669C" w:rsidP="0049669C">
      <w:pPr>
        <w:pStyle w:val="Heading4"/>
      </w:pPr>
      <w:r>
        <w:t>Not Hold – Toggle Box</w:t>
      </w:r>
      <w:r w:rsidR="00352F3F">
        <w:t xml:space="preserve"> / Hold – Toggle Box</w:t>
      </w:r>
    </w:p>
    <w:p w14:paraId="456F43D4" w14:textId="3E98D82D" w:rsidR="00D45A17" w:rsidRDefault="00D45A17" w:rsidP="00D45A17">
      <w:r>
        <w:t>To search for Purchase Orders whose status is not on hold, make sure that the Not Hold toggle box is checked.</w:t>
      </w:r>
      <w:r w:rsidR="00352F3F">
        <w:t xml:space="preserve"> </w:t>
      </w:r>
      <w:r>
        <w:t>To search for Purchase Orders whose status is on hold, make sure that the Hold toggle box is checked.</w:t>
      </w:r>
    </w:p>
    <w:p w14:paraId="2AC9781D" w14:textId="639FD006" w:rsidR="0027190E" w:rsidRDefault="0027190E" w:rsidP="0027190E">
      <w:pPr>
        <w:pStyle w:val="Heading3"/>
      </w:pPr>
      <w:bookmarkStart w:id="24" w:name="_Toc47457417"/>
      <w:r>
        <w:lastRenderedPageBreak/>
        <w:t>View PO</w:t>
      </w:r>
      <w:bookmarkEnd w:id="24"/>
    </w:p>
    <w:p w14:paraId="04FC5F88" w14:textId="33326253" w:rsidR="00D46891" w:rsidRPr="00D46891" w:rsidRDefault="00D46891" w:rsidP="00D46891">
      <w:r>
        <w:rPr>
          <w:noProof/>
        </w:rPr>
        <w:drawing>
          <wp:inline distT="0" distB="0" distL="0" distR="0" wp14:anchorId="2EF2E484" wp14:editId="103A8125">
            <wp:extent cx="5943600" cy="375260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7877" cy="3755302"/>
                    </a:xfrm>
                    <a:prstGeom prst="rect">
                      <a:avLst/>
                    </a:prstGeom>
                  </pic:spPr>
                </pic:pic>
              </a:graphicData>
            </a:graphic>
          </wp:inline>
        </w:drawing>
      </w:r>
    </w:p>
    <w:p w14:paraId="3D306E7B" w14:textId="77777777" w:rsidR="00877291" w:rsidRDefault="00877291" w:rsidP="00877291">
      <w:pPr>
        <w:pStyle w:val="Heading4"/>
      </w:pPr>
      <w:bookmarkStart w:id="25" w:name="_Hlk44143068"/>
      <w:bookmarkStart w:id="26" w:name="_Hlk43555242"/>
      <w:bookmarkStart w:id="27" w:name="_Hlk43823300"/>
      <w:bookmarkStart w:id="28" w:name="_Hlk43556196"/>
      <w:bookmarkStart w:id="29" w:name="_Hlk43553940"/>
      <w:bookmarkStart w:id="30" w:name="_Hlk44513940"/>
      <w:r>
        <w:t>UPDATE</w:t>
      </w:r>
    </w:p>
    <w:p w14:paraId="060B3A1B" w14:textId="5046B480" w:rsidR="00877291" w:rsidRDefault="00877291" w:rsidP="00877291">
      <w:bookmarkStart w:id="31" w:name="_Hlk43554756"/>
      <w:bookmarkStart w:id="32" w:name="_Hlk44143018"/>
      <w:bookmarkEnd w:id="25"/>
      <w:r>
        <w:t xml:space="preserve">To change the currently selected Purchase Order, simply click the </w:t>
      </w:r>
      <w:r>
        <w:rPr>
          <w:b/>
          <w:bCs/>
          <w:i/>
          <w:iCs/>
          <w:u w:val="single"/>
        </w:rPr>
        <w:t>“Update</w:t>
      </w:r>
      <w:r>
        <w:t xml:space="preserve">” button at the bottom of the screen.  </w:t>
      </w:r>
    </w:p>
    <w:p w14:paraId="77C0D3FB" w14:textId="77777777" w:rsidR="00877291" w:rsidRDefault="00877291" w:rsidP="00877291">
      <w:pPr>
        <w:pStyle w:val="Heading4"/>
      </w:pPr>
      <w:bookmarkStart w:id="33" w:name="_Hlk43817323"/>
      <w:bookmarkEnd w:id="26"/>
      <w:bookmarkEnd w:id="31"/>
      <w:r>
        <w:t>ADD</w:t>
      </w:r>
    </w:p>
    <w:p w14:paraId="3B912A89" w14:textId="301DF0BA" w:rsidR="00877291" w:rsidRDefault="00877291" w:rsidP="00877291">
      <w:bookmarkStart w:id="34" w:name="_Hlk43553999"/>
      <w:bookmarkStart w:id="35" w:name="_Hlk44512325"/>
      <w:r>
        <w:t xml:space="preserve">To add a new Purchase Order, simply click the </w:t>
      </w:r>
      <w:r>
        <w:rPr>
          <w:b/>
          <w:bCs/>
          <w:i/>
          <w:iCs/>
          <w:u w:val="single"/>
        </w:rPr>
        <w:t xml:space="preserve">“Green + Icon” </w:t>
      </w:r>
      <w:r>
        <w:t>button at the top of the Purchase Order screen.</w:t>
      </w:r>
    </w:p>
    <w:bookmarkEnd w:id="27"/>
    <w:bookmarkEnd w:id="34"/>
    <w:p w14:paraId="4B19A867" w14:textId="77777777" w:rsidR="00877291" w:rsidRPr="004477D0" w:rsidRDefault="00877291" w:rsidP="00877291">
      <w:r>
        <w:t xml:space="preserve">Alternatively, click the </w:t>
      </w:r>
      <w:r>
        <w:rPr>
          <w:b/>
          <w:bCs/>
          <w:i/>
          <w:iCs/>
          <w:u w:val="single"/>
        </w:rPr>
        <w:t>“Add”</w:t>
      </w:r>
      <w:r>
        <w:t xml:space="preserve"> button at the bottom of the screen.</w:t>
      </w:r>
    </w:p>
    <w:p w14:paraId="52275AA0" w14:textId="77777777" w:rsidR="00877291" w:rsidRDefault="00877291" w:rsidP="00877291">
      <w:pPr>
        <w:pStyle w:val="Heading4"/>
      </w:pPr>
      <w:bookmarkStart w:id="36" w:name="_Hlk43555257"/>
      <w:bookmarkStart w:id="37" w:name="_Hlk43555975"/>
      <w:bookmarkStart w:id="38" w:name="_Hlk44151351"/>
      <w:bookmarkEnd w:id="28"/>
      <w:bookmarkEnd w:id="33"/>
      <w:bookmarkEnd w:id="35"/>
      <w:r>
        <w:t>DELETE</w:t>
      </w:r>
    </w:p>
    <w:p w14:paraId="4ACC7CAC" w14:textId="299F12B6" w:rsidR="00877291" w:rsidRDefault="00877291" w:rsidP="00877291">
      <w:bookmarkStart w:id="39" w:name="_Hlk43554768"/>
      <w:r>
        <w:t xml:space="preserve">To delete the currently selected Purchase Order,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21D7B671" w14:textId="77777777" w:rsidR="00877291" w:rsidRDefault="00877291" w:rsidP="00877291">
      <w:pPr>
        <w:pStyle w:val="Heading4"/>
      </w:pPr>
      <w:bookmarkStart w:id="40" w:name="_Hlk42700524"/>
      <w:bookmarkStart w:id="41" w:name="_Hlk43140819"/>
      <w:bookmarkStart w:id="42" w:name="_Hlk43555402"/>
      <w:bookmarkEnd w:id="29"/>
      <w:bookmarkEnd w:id="32"/>
      <w:bookmarkEnd w:id="36"/>
      <w:bookmarkEnd w:id="37"/>
      <w:bookmarkEnd w:id="39"/>
      <w:r>
        <w:t>NEXT</w:t>
      </w:r>
    </w:p>
    <w:p w14:paraId="6B7ECC5D" w14:textId="361846E5" w:rsidR="00877291" w:rsidRDefault="00877291" w:rsidP="00877291">
      <w:r>
        <w:t xml:space="preserve">Press </w:t>
      </w:r>
      <w:r w:rsidRPr="00B86B9F">
        <w:rPr>
          <w:b/>
          <w:bCs/>
          <w:i/>
          <w:iCs/>
          <w:u w:val="single"/>
        </w:rPr>
        <w:t>"N"</w:t>
      </w:r>
      <w:r>
        <w:t xml:space="preserve"> (Next) to find next Purchase Order to view or modify. Alternatively, press the </w:t>
      </w:r>
      <w:r>
        <w:rPr>
          <w:b/>
          <w:bCs/>
          <w:i/>
          <w:iCs/>
          <w:u w:val="single"/>
        </w:rPr>
        <w:t>“Right Arrow”</w:t>
      </w:r>
      <w:r>
        <w:t xml:space="preserve"> on the screen.</w:t>
      </w:r>
    </w:p>
    <w:p w14:paraId="7A72F847" w14:textId="77777777" w:rsidR="00877291" w:rsidRDefault="00877291" w:rsidP="00877291">
      <w:pPr>
        <w:pStyle w:val="Heading4"/>
      </w:pPr>
      <w:r>
        <w:t>PREVIOUS</w:t>
      </w:r>
    </w:p>
    <w:p w14:paraId="27ABBC99" w14:textId="4F76A577" w:rsidR="00877291" w:rsidRDefault="00877291" w:rsidP="00877291">
      <w:r>
        <w:t xml:space="preserve">Press </w:t>
      </w:r>
      <w:r w:rsidRPr="00B86B9F">
        <w:rPr>
          <w:b/>
          <w:bCs/>
          <w:i/>
          <w:iCs/>
          <w:u w:val="single"/>
        </w:rPr>
        <w:t>"P"</w:t>
      </w:r>
      <w:r>
        <w:t xml:space="preserve"> (Previous) to find previous Purchase Order to view or modify.</w:t>
      </w:r>
      <w:r w:rsidRPr="00EA7FC0">
        <w:t xml:space="preserve"> </w:t>
      </w:r>
      <w:r>
        <w:t xml:space="preserve">Alternatively, press the </w:t>
      </w:r>
      <w:r>
        <w:rPr>
          <w:b/>
          <w:bCs/>
          <w:i/>
          <w:iCs/>
          <w:u w:val="single"/>
        </w:rPr>
        <w:t>“Left Arrow”</w:t>
      </w:r>
      <w:r>
        <w:t xml:space="preserve"> on the screen.</w:t>
      </w:r>
      <w:bookmarkEnd w:id="40"/>
    </w:p>
    <w:bookmarkEnd w:id="30"/>
    <w:bookmarkEnd w:id="38"/>
    <w:bookmarkEnd w:id="41"/>
    <w:bookmarkEnd w:id="42"/>
    <w:p w14:paraId="3AB2A4A7" w14:textId="1F38B733" w:rsidR="0049669C" w:rsidRDefault="0049669C" w:rsidP="0049669C">
      <w:pPr>
        <w:pStyle w:val="Heading4"/>
      </w:pPr>
      <w:r>
        <w:t>HOLD/RELEASE</w:t>
      </w:r>
    </w:p>
    <w:p w14:paraId="0FE627EC" w14:textId="4C7C4F06" w:rsidR="00877291" w:rsidRPr="008204D0" w:rsidRDefault="00877291" w:rsidP="00877291">
      <w:bookmarkStart w:id="43" w:name="_Hlk44168210"/>
      <w:r>
        <w:t xml:space="preserve">Click the </w:t>
      </w:r>
      <w:r>
        <w:rPr>
          <w:b/>
          <w:bCs/>
          <w:i/>
          <w:iCs/>
          <w:u w:val="single"/>
        </w:rPr>
        <w:t>“Hold/Release”</w:t>
      </w:r>
      <w:r>
        <w:t xml:space="preserve"> button to change the status of the currently selected Purchase Order from “Released” to “On Hold”.</w:t>
      </w:r>
    </w:p>
    <w:p w14:paraId="5ADE3E6F" w14:textId="3F32D17C" w:rsidR="0027190E" w:rsidRDefault="0027190E" w:rsidP="0027190E">
      <w:pPr>
        <w:pStyle w:val="Heading3"/>
      </w:pPr>
      <w:bookmarkStart w:id="44" w:name="_Toc47457418"/>
      <w:bookmarkEnd w:id="43"/>
      <w:r>
        <w:lastRenderedPageBreak/>
        <w:t>Add/Update PO</w:t>
      </w:r>
      <w:bookmarkEnd w:id="44"/>
    </w:p>
    <w:p w14:paraId="1B9B6029" w14:textId="35CB454B" w:rsidR="00D46891" w:rsidRPr="00D46891" w:rsidRDefault="00D46891" w:rsidP="00D46891">
      <w:r>
        <w:rPr>
          <w:noProof/>
        </w:rPr>
        <w:drawing>
          <wp:inline distT="0" distB="0" distL="0" distR="0" wp14:anchorId="522E1F3E" wp14:editId="2F5113F3">
            <wp:extent cx="5943600" cy="405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58920"/>
                    </a:xfrm>
                    <a:prstGeom prst="rect">
                      <a:avLst/>
                    </a:prstGeom>
                  </pic:spPr>
                </pic:pic>
              </a:graphicData>
            </a:graphic>
          </wp:inline>
        </w:drawing>
      </w:r>
    </w:p>
    <w:p w14:paraId="41F9C454" w14:textId="77777777" w:rsidR="00877291" w:rsidRDefault="00877291" w:rsidP="00877291">
      <w:pPr>
        <w:pStyle w:val="Heading4"/>
      </w:pPr>
      <w:bookmarkStart w:id="45" w:name="_Hlk44166958"/>
      <w:bookmarkStart w:id="46" w:name="_Hlk44168431"/>
      <w:r>
        <w:t>SAVE</w:t>
      </w:r>
    </w:p>
    <w:p w14:paraId="25EDAC13" w14:textId="4A73A361" w:rsidR="00877291" w:rsidRDefault="00877291" w:rsidP="00877291">
      <w:bookmarkStart w:id="47" w:name="_Hlk44148351"/>
      <w:r>
        <w:t xml:space="preserve">Click the </w:t>
      </w:r>
      <w:r>
        <w:rPr>
          <w:b/>
          <w:bCs/>
          <w:i/>
          <w:iCs/>
          <w:u w:val="single"/>
        </w:rPr>
        <w:t>“Save”</w:t>
      </w:r>
      <w:r>
        <w:t xml:space="preserve"> button to save all changes to the current Purchase Order.</w:t>
      </w:r>
    </w:p>
    <w:p w14:paraId="29EF1B69" w14:textId="77777777" w:rsidR="00877291" w:rsidRDefault="00877291" w:rsidP="00877291">
      <w:pPr>
        <w:pStyle w:val="Heading4"/>
      </w:pPr>
      <w:bookmarkStart w:id="48" w:name="_Hlk43554325"/>
      <w:bookmarkEnd w:id="45"/>
      <w:bookmarkEnd w:id="47"/>
      <w:r>
        <w:t>RESET</w:t>
      </w:r>
    </w:p>
    <w:p w14:paraId="54FB620F" w14:textId="77777777" w:rsidR="00877291" w:rsidRPr="00096EBD" w:rsidRDefault="00877291" w:rsidP="00877291">
      <w:bookmarkStart w:id="49" w:name="_Hlk44148356"/>
      <w:r>
        <w:t xml:space="preserve">Click the </w:t>
      </w:r>
      <w:r>
        <w:rPr>
          <w:b/>
          <w:bCs/>
          <w:i/>
          <w:iCs/>
          <w:u w:val="single"/>
        </w:rPr>
        <w:t>“Reset”</w:t>
      </w:r>
      <w:r>
        <w:t xml:space="preserve"> button to reset all fields to their original state.</w:t>
      </w:r>
    </w:p>
    <w:p w14:paraId="4AEDCE43" w14:textId="77777777" w:rsidR="00877291" w:rsidRDefault="00877291" w:rsidP="00877291">
      <w:pPr>
        <w:pStyle w:val="Heading4"/>
      </w:pPr>
      <w:bookmarkStart w:id="50" w:name="_Hlk43554920"/>
      <w:bookmarkEnd w:id="49"/>
      <w:r>
        <w:t>CANCEL</w:t>
      </w:r>
    </w:p>
    <w:p w14:paraId="200EC100" w14:textId="2CBD38C2" w:rsidR="00877291" w:rsidRPr="00DF6BEC" w:rsidRDefault="00877291" w:rsidP="00877291">
      <w:bookmarkStart w:id="51" w:name="_Hlk44254145"/>
      <w:r>
        <w:t xml:space="preserve">Click the </w:t>
      </w:r>
      <w:r>
        <w:rPr>
          <w:b/>
          <w:bCs/>
          <w:i/>
          <w:iCs/>
          <w:u w:val="single"/>
        </w:rPr>
        <w:t>“Cancel”</w:t>
      </w:r>
      <w:r>
        <w:t xml:space="preserve"> button to cancel all changes to the Purchase Order without saving.</w:t>
      </w:r>
    </w:p>
    <w:bookmarkEnd w:id="46"/>
    <w:bookmarkEnd w:id="48"/>
    <w:bookmarkEnd w:id="50"/>
    <w:bookmarkEnd w:id="51"/>
    <w:p w14:paraId="71DDDCC0" w14:textId="77777777" w:rsidR="00877291" w:rsidRDefault="00877291" w:rsidP="00877291">
      <w:pPr>
        <w:pStyle w:val="Heading4"/>
      </w:pPr>
      <w:r>
        <w:t>NEXT</w:t>
      </w:r>
    </w:p>
    <w:p w14:paraId="676AA1C4" w14:textId="528F880E" w:rsidR="00877291" w:rsidRDefault="00877291" w:rsidP="00877291">
      <w:r>
        <w:t xml:space="preserve">Press </w:t>
      </w:r>
      <w:r w:rsidRPr="00B86B9F">
        <w:rPr>
          <w:b/>
          <w:bCs/>
          <w:i/>
          <w:iCs/>
          <w:u w:val="single"/>
        </w:rPr>
        <w:t>"N"</w:t>
      </w:r>
      <w:r>
        <w:t xml:space="preserve"> (Next) to find next Purchase Order to view or modify. Alternatively, press the </w:t>
      </w:r>
      <w:r>
        <w:rPr>
          <w:b/>
          <w:bCs/>
          <w:i/>
          <w:iCs/>
          <w:u w:val="single"/>
        </w:rPr>
        <w:t>“Right Arrow”</w:t>
      </w:r>
      <w:r>
        <w:t xml:space="preserve"> on the screen.</w:t>
      </w:r>
    </w:p>
    <w:p w14:paraId="00CCCB53" w14:textId="77777777" w:rsidR="00877291" w:rsidRDefault="00877291" w:rsidP="00877291">
      <w:pPr>
        <w:pStyle w:val="Heading4"/>
      </w:pPr>
      <w:r>
        <w:t>PREVIOUS</w:t>
      </w:r>
    </w:p>
    <w:p w14:paraId="4BA0F0F0" w14:textId="7FBA8952" w:rsidR="00877291" w:rsidRDefault="00877291" w:rsidP="00877291">
      <w:r>
        <w:t xml:space="preserve">Press </w:t>
      </w:r>
      <w:r w:rsidRPr="00B86B9F">
        <w:rPr>
          <w:b/>
          <w:bCs/>
          <w:i/>
          <w:iCs/>
          <w:u w:val="single"/>
        </w:rPr>
        <w:t>"P"</w:t>
      </w:r>
      <w:r>
        <w:t xml:space="preserve"> (Previous) to find previous Purchase Order to view or modify.</w:t>
      </w:r>
      <w:r w:rsidRPr="00EA7FC0">
        <w:t xml:space="preserve"> </w:t>
      </w:r>
      <w:r>
        <w:t xml:space="preserve">Alternatively, press the </w:t>
      </w:r>
      <w:r>
        <w:rPr>
          <w:b/>
          <w:bCs/>
          <w:i/>
          <w:iCs/>
          <w:u w:val="single"/>
        </w:rPr>
        <w:t>“Left Arrow”</w:t>
      </w:r>
      <w:r>
        <w:t xml:space="preserve"> on the screen.</w:t>
      </w:r>
    </w:p>
    <w:p w14:paraId="1DBF8E77" w14:textId="1E3DC258" w:rsidR="0049669C" w:rsidRDefault="0049669C" w:rsidP="0049669C">
      <w:pPr>
        <w:pStyle w:val="Heading4"/>
      </w:pPr>
      <w:r>
        <w:t>HOLD / RELEASE</w:t>
      </w:r>
    </w:p>
    <w:p w14:paraId="516292FE" w14:textId="04801341" w:rsidR="00877291" w:rsidRPr="008204D0" w:rsidRDefault="00877291" w:rsidP="00877291">
      <w:r>
        <w:t xml:space="preserve">Click the </w:t>
      </w:r>
      <w:r>
        <w:rPr>
          <w:b/>
          <w:bCs/>
          <w:i/>
          <w:iCs/>
          <w:u w:val="single"/>
        </w:rPr>
        <w:t>“Hold/Release”</w:t>
      </w:r>
      <w:r>
        <w:t xml:space="preserve"> button to change the status of the currently selected Purchase Order from “Released” to “On Hold”.</w:t>
      </w:r>
    </w:p>
    <w:p w14:paraId="2154DE97" w14:textId="230DFEFC" w:rsidR="0027190E" w:rsidRDefault="0027190E" w:rsidP="0027190E">
      <w:pPr>
        <w:pStyle w:val="Heading3"/>
      </w:pPr>
      <w:bookmarkStart w:id="52" w:name="_Toc44768378"/>
      <w:bookmarkStart w:id="53" w:name="_Toc47457419"/>
      <w:r>
        <w:lastRenderedPageBreak/>
        <w:t>Add/Update PO Field Definitions</w:t>
      </w:r>
      <w:bookmarkEnd w:id="52"/>
      <w:bookmarkEnd w:id="53"/>
    </w:p>
    <w:p w14:paraId="425570A0" w14:textId="2181754B" w:rsidR="0049669C" w:rsidRDefault="0049669C" w:rsidP="0049669C">
      <w:pPr>
        <w:pStyle w:val="Heading4"/>
      </w:pPr>
      <w:r>
        <w:t>PO Number</w:t>
      </w:r>
    </w:p>
    <w:p w14:paraId="584D1606" w14:textId="7B536051" w:rsidR="0049669C" w:rsidRPr="0049669C" w:rsidRDefault="00C02E3C" w:rsidP="0049669C">
      <w:r w:rsidRPr="004F4CDC">
        <w:rPr>
          <w:rFonts w:cstheme="minorHAnsi"/>
        </w:rPr>
        <w:t>The Purchase Order Number Field transfers automatically from the PO control file and is incremented by 1 as each purchase order is added.</w:t>
      </w:r>
    </w:p>
    <w:p w14:paraId="62CE8EFA" w14:textId="0C4DEC1C" w:rsidR="0049669C" w:rsidRDefault="0049669C" w:rsidP="0049669C">
      <w:pPr>
        <w:pStyle w:val="Heading4"/>
      </w:pPr>
      <w:r>
        <w:t>Vendor</w:t>
      </w:r>
    </w:p>
    <w:p w14:paraId="2467A326" w14:textId="5F8A030A" w:rsidR="0049669C" w:rsidRPr="0049669C" w:rsidRDefault="00C02E3C" w:rsidP="0049669C">
      <w:r w:rsidRPr="004F4CDC">
        <w:rPr>
          <w:rFonts w:cstheme="minorHAnsi"/>
        </w:rPr>
        <w:t xml:space="preserve">The Vendor code defaults from the Accounts Payables and may be manually typed or searched via the </w:t>
      </w:r>
      <w:r>
        <w:rPr>
          <w:rFonts w:cstheme="minorHAnsi"/>
          <w:b/>
          <w:bCs/>
          <w:i/>
          <w:iCs/>
          <w:u w:val="single"/>
        </w:rPr>
        <w:t>“F1”</w:t>
      </w:r>
      <w:r w:rsidRPr="004F4CDC">
        <w:rPr>
          <w:rFonts w:cstheme="minorHAnsi"/>
        </w:rPr>
        <w:t xml:space="preserve"> key.  Once entered, the vendor's name and address will appear.</w:t>
      </w:r>
    </w:p>
    <w:p w14:paraId="294FF965" w14:textId="04938123" w:rsidR="0049669C" w:rsidRDefault="0049669C" w:rsidP="0049669C">
      <w:pPr>
        <w:pStyle w:val="Heading4"/>
      </w:pPr>
      <w:r>
        <w:t>PO Date</w:t>
      </w:r>
    </w:p>
    <w:p w14:paraId="29CDDDCE" w14:textId="158B7F4D" w:rsidR="0049669C" w:rsidRPr="0049669C" w:rsidRDefault="00C02E3C" w:rsidP="0049669C">
      <w:r w:rsidRPr="004F4CDC">
        <w:rPr>
          <w:rFonts w:cstheme="minorHAnsi"/>
        </w:rPr>
        <w:t>The Purchase Order Date Field defaults to today's date.  However, this may be changed.</w:t>
      </w:r>
    </w:p>
    <w:p w14:paraId="7C1F52BB" w14:textId="6A877226" w:rsidR="0049669C" w:rsidRDefault="0049669C" w:rsidP="0049669C">
      <w:pPr>
        <w:pStyle w:val="Heading4"/>
      </w:pPr>
      <w:r>
        <w:t>Type</w:t>
      </w:r>
    </w:p>
    <w:p w14:paraId="6933036E" w14:textId="27C63F64" w:rsidR="0049669C" w:rsidRPr="0049669C" w:rsidRDefault="00C02E3C" w:rsidP="0049669C">
      <w:r w:rsidRPr="004F4CDC">
        <w:rPr>
          <w:rFonts w:cstheme="minorHAnsi"/>
        </w:rPr>
        <w:t>Various options for purchase order types exist.  For example, normal, drop ship, and blanket.  Normal or New purchase orders require the purchased items to be delivered to our warehouse.  Drop Ship orders will ship directly to a vendor or to a customer.  Blanket orders will allow multiple releases against a blanket purchase order.  The blanket purchase order simply provides the ability to establish contract pricing.</w:t>
      </w:r>
    </w:p>
    <w:p w14:paraId="58B5D53B" w14:textId="1AAC35B8" w:rsidR="0049669C" w:rsidRDefault="0049669C" w:rsidP="0049669C">
      <w:pPr>
        <w:pStyle w:val="Heading4"/>
      </w:pPr>
      <w:r>
        <w:t>Ship To</w:t>
      </w:r>
    </w:p>
    <w:p w14:paraId="5B95A3CA" w14:textId="47CCE1AC" w:rsidR="0049669C" w:rsidRPr="0049669C" w:rsidRDefault="00C02E3C" w:rsidP="0049669C">
      <w:r w:rsidRPr="004F4CDC">
        <w:rPr>
          <w:rFonts w:cstheme="minorHAnsi"/>
        </w:rPr>
        <w:t xml:space="preserve">The Ship To will default from the vendor file, however, the </w:t>
      </w:r>
      <w:r>
        <w:rPr>
          <w:rFonts w:cstheme="minorHAnsi"/>
          <w:b/>
          <w:bCs/>
          <w:i/>
          <w:iCs/>
          <w:u w:val="single"/>
        </w:rPr>
        <w:t xml:space="preserve">“F1” </w:t>
      </w:r>
      <w:r w:rsidRPr="004F4CDC">
        <w:rPr>
          <w:rFonts w:cstheme="minorHAnsi"/>
        </w:rPr>
        <w:t>key will search to various Ship</w:t>
      </w:r>
      <w:r>
        <w:rPr>
          <w:rFonts w:cstheme="minorHAnsi"/>
        </w:rPr>
        <w:t>-</w:t>
      </w:r>
      <w:r w:rsidRPr="004F4CDC">
        <w:rPr>
          <w:rFonts w:cstheme="minorHAnsi"/>
        </w:rPr>
        <w:t>To</w:t>
      </w:r>
      <w:r>
        <w:rPr>
          <w:rFonts w:cstheme="minorHAnsi"/>
        </w:rPr>
        <w:t>(</w:t>
      </w:r>
      <w:r w:rsidRPr="004F4CDC">
        <w:rPr>
          <w:rFonts w:cstheme="minorHAnsi"/>
        </w:rPr>
        <w:t>s</w:t>
      </w:r>
      <w:r>
        <w:rPr>
          <w:rFonts w:cstheme="minorHAnsi"/>
        </w:rPr>
        <w:t>)</w:t>
      </w:r>
      <w:r w:rsidRPr="004F4CDC">
        <w:rPr>
          <w:rFonts w:cstheme="minorHAnsi"/>
        </w:rPr>
        <w:t xml:space="preserve"> for that vendor.</w:t>
      </w:r>
    </w:p>
    <w:p w14:paraId="713D293B" w14:textId="5694DC04" w:rsidR="00C02E3C" w:rsidRDefault="00C02E3C" w:rsidP="0049669C">
      <w:pPr>
        <w:pStyle w:val="Heading4"/>
      </w:pPr>
      <w:r>
        <w:t>Status</w:t>
      </w:r>
    </w:p>
    <w:p w14:paraId="6D7605EB" w14:textId="77777777" w:rsidR="00C02E3C" w:rsidRDefault="00C02E3C" w:rsidP="00C02E3C">
      <w:pPr>
        <w:rPr>
          <w:rFonts w:cstheme="minorHAnsi"/>
        </w:rPr>
      </w:pPr>
      <w:r w:rsidRPr="004F4CDC">
        <w:rPr>
          <w:rFonts w:cstheme="minorHAnsi"/>
        </w:rPr>
        <w:t xml:space="preserve">The Status Field provides an updated status of the purchase order.  </w:t>
      </w:r>
    </w:p>
    <w:p w14:paraId="237C9500" w14:textId="56E58153" w:rsidR="00C02E3C" w:rsidRDefault="00C02E3C" w:rsidP="00C02E3C">
      <w:pPr>
        <w:rPr>
          <w:rFonts w:cstheme="minorHAnsi"/>
        </w:rPr>
      </w:pPr>
      <w:r w:rsidRPr="004F4CDC">
        <w:rPr>
          <w:rFonts w:cstheme="minorHAnsi"/>
        </w:rPr>
        <w:t xml:space="preserve">Valid </w:t>
      </w:r>
      <w:r>
        <w:rPr>
          <w:rFonts w:cstheme="minorHAnsi"/>
        </w:rPr>
        <w:t>S</w:t>
      </w:r>
      <w:r w:rsidRPr="004F4CDC">
        <w:rPr>
          <w:rFonts w:cstheme="minorHAnsi"/>
        </w:rPr>
        <w:t xml:space="preserve">tatus </w:t>
      </w:r>
      <w:r>
        <w:rPr>
          <w:rFonts w:cstheme="minorHAnsi"/>
        </w:rPr>
        <w:t>C</w:t>
      </w:r>
      <w:r w:rsidRPr="004F4CDC">
        <w:rPr>
          <w:rFonts w:cstheme="minorHAnsi"/>
        </w:rPr>
        <w:t>odes are</w:t>
      </w:r>
      <w:r>
        <w:rPr>
          <w:rFonts w:cstheme="minorHAnsi"/>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1350"/>
        <w:gridCol w:w="7375"/>
      </w:tblGrid>
      <w:tr w:rsidR="00E32CB9" w14:paraId="51677652" w14:textId="77777777" w:rsidTr="00E32CB9">
        <w:trPr>
          <w:trHeight w:val="1025"/>
        </w:trPr>
        <w:tc>
          <w:tcPr>
            <w:tcW w:w="625" w:type="dxa"/>
          </w:tcPr>
          <w:p w14:paraId="3A30822F" w14:textId="53811F35" w:rsidR="00E32CB9" w:rsidRDefault="00E32CB9" w:rsidP="00C02E3C">
            <w:pPr>
              <w:rPr>
                <w:rFonts w:cstheme="minorHAnsi"/>
              </w:rPr>
            </w:pPr>
            <w:r>
              <w:rPr>
                <w:rFonts w:cstheme="minorHAnsi"/>
              </w:rPr>
              <w:t>C</w:t>
            </w:r>
          </w:p>
        </w:tc>
        <w:tc>
          <w:tcPr>
            <w:tcW w:w="1350" w:type="dxa"/>
          </w:tcPr>
          <w:p w14:paraId="71FF25F4" w14:textId="091D7EB9" w:rsidR="00E32CB9" w:rsidRDefault="00E32CB9" w:rsidP="00C02E3C">
            <w:pPr>
              <w:rPr>
                <w:rFonts w:cstheme="minorHAnsi"/>
              </w:rPr>
            </w:pPr>
            <w:r>
              <w:rPr>
                <w:rFonts w:cstheme="minorHAnsi"/>
              </w:rPr>
              <w:t>Changed</w:t>
            </w:r>
          </w:p>
        </w:tc>
        <w:tc>
          <w:tcPr>
            <w:tcW w:w="7375" w:type="dxa"/>
          </w:tcPr>
          <w:p w14:paraId="645FFC85" w14:textId="277F9D4E" w:rsidR="00E32CB9" w:rsidRDefault="00E32CB9" w:rsidP="00C02E3C">
            <w:pPr>
              <w:rPr>
                <w:rFonts w:cstheme="minorHAnsi"/>
              </w:rPr>
            </w:pPr>
            <w:r>
              <w:rPr>
                <w:rFonts w:cstheme="minorHAnsi"/>
              </w:rPr>
              <w:t>C</w:t>
            </w:r>
            <w:r w:rsidRPr="004F4CDC">
              <w:rPr>
                <w:rFonts w:cstheme="minorHAnsi"/>
              </w:rPr>
              <w:t>hanged purchase orders will be printed when the purchase orders are printed again.  The changed purchase order will note the line item that was changed for either price, quantity, or date.</w:t>
            </w:r>
          </w:p>
        </w:tc>
      </w:tr>
      <w:tr w:rsidR="00E32CB9" w14:paraId="500BBB9E" w14:textId="77777777" w:rsidTr="00E32CB9">
        <w:trPr>
          <w:trHeight w:val="710"/>
        </w:trPr>
        <w:tc>
          <w:tcPr>
            <w:tcW w:w="625" w:type="dxa"/>
          </w:tcPr>
          <w:p w14:paraId="0933193C" w14:textId="1B970E18" w:rsidR="00E32CB9" w:rsidRDefault="00E32CB9" w:rsidP="00C02E3C">
            <w:pPr>
              <w:rPr>
                <w:rFonts w:cstheme="minorHAnsi"/>
              </w:rPr>
            </w:pPr>
            <w:r>
              <w:rPr>
                <w:rFonts w:cstheme="minorHAnsi"/>
              </w:rPr>
              <w:t>P</w:t>
            </w:r>
          </w:p>
        </w:tc>
        <w:tc>
          <w:tcPr>
            <w:tcW w:w="1350" w:type="dxa"/>
          </w:tcPr>
          <w:p w14:paraId="085BC66D" w14:textId="588C373F" w:rsidR="00E32CB9" w:rsidRDefault="00E32CB9" w:rsidP="00C02E3C">
            <w:pPr>
              <w:rPr>
                <w:rFonts w:cstheme="minorHAnsi"/>
              </w:rPr>
            </w:pPr>
            <w:r>
              <w:rPr>
                <w:rFonts w:cstheme="minorHAnsi"/>
              </w:rPr>
              <w:t>Printed</w:t>
            </w:r>
          </w:p>
        </w:tc>
        <w:tc>
          <w:tcPr>
            <w:tcW w:w="7375" w:type="dxa"/>
          </w:tcPr>
          <w:p w14:paraId="43D7FCD8" w14:textId="025A2812" w:rsidR="00E32CB9" w:rsidRDefault="00E32CB9" w:rsidP="00C02E3C">
            <w:pPr>
              <w:rPr>
                <w:rFonts w:cstheme="minorHAnsi"/>
              </w:rPr>
            </w:pPr>
            <w:r w:rsidRPr="004F4CDC">
              <w:rPr>
                <w:rFonts w:cstheme="minorHAnsi"/>
              </w:rPr>
              <w:t>Printed purchase orders reflect that they have been printed and assumed sent to the vendor.</w:t>
            </w:r>
          </w:p>
        </w:tc>
      </w:tr>
      <w:tr w:rsidR="00E32CB9" w14:paraId="4E6CA543" w14:textId="77777777" w:rsidTr="00E32CB9">
        <w:trPr>
          <w:trHeight w:val="710"/>
        </w:trPr>
        <w:tc>
          <w:tcPr>
            <w:tcW w:w="625" w:type="dxa"/>
          </w:tcPr>
          <w:p w14:paraId="6D296B5F" w14:textId="0D048065" w:rsidR="00E32CB9" w:rsidRDefault="00E32CB9" w:rsidP="00C02E3C">
            <w:pPr>
              <w:rPr>
                <w:rFonts w:cstheme="minorHAnsi"/>
              </w:rPr>
            </w:pPr>
            <w:r>
              <w:rPr>
                <w:rFonts w:cstheme="minorHAnsi"/>
              </w:rPr>
              <w:t>R</w:t>
            </w:r>
          </w:p>
        </w:tc>
        <w:tc>
          <w:tcPr>
            <w:tcW w:w="1350" w:type="dxa"/>
          </w:tcPr>
          <w:p w14:paraId="69090695" w14:textId="44E84A71" w:rsidR="00E32CB9" w:rsidRDefault="00E32CB9" w:rsidP="00C02E3C">
            <w:pPr>
              <w:rPr>
                <w:rFonts w:cstheme="minorHAnsi"/>
              </w:rPr>
            </w:pPr>
            <w:r>
              <w:rPr>
                <w:rFonts w:cstheme="minorHAnsi"/>
              </w:rPr>
              <w:t>Released</w:t>
            </w:r>
          </w:p>
        </w:tc>
        <w:tc>
          <w:tcPr>
            <w:tcW w:w="7375" w:type="dxa"/>
          </w:tcPr>
          <w:p w14:paraId="1A4E71B3" w14:textId="22FB4BBA" w:rsidR="00E32CB9" w:rsidRDefault="00E32CB9" w:rsidP="00C02E3C">
            <w:pPr>
              <w:rPr>
                <w:rFonts w:cstheme="minorHAnsi"/>
              </w:rPr>
            </w:pPr>
            <w:r w:rsidRPr="004F4CDC">
              <w:rPr>
                <w:rFonts w:cstheme="minorHAnsi"/>
              </w:rPr>
              <w:t>Released purchase orders will print when the next batch of purchase orders are selected for printing.</w:t>
            </w:r>
          </w:p>
        </w:tc>
      </w:tr>
      <w:tr w:rsidR="00E32CB9" w14:paraId="41D90477" w14:textId="77777777" w:rsidTr="00E32CB9">
        <w:trPr>
          <w:trHeight w:val="980"/>
        </w:trPr>
        <w:tc>
          <w:tcPr>
            <w:tcW w:w="625" w:type="dxa"/>
          </w:tcPr>
          <w:p w14:paraId="390CCEE3" w14:textId="00BE55B9" w:rsidR="00E32CB9" w:rsidRDefault="00E32CB9" w:rsidP="00C02E3C">
            <w:pPr>
              <w:rPr>
                <w:rFonts w:cstheme="minorHAnsi"/>
              </w:rPr>
            </w:pPr>
            <w:r>
              <w:rPr>
                <w:rFonts w:cstheme="minorHAnsi"/>
              </w:rPr>
              <w:t>U</w:t>
            </w:r>
          </w:p>
        </w:tc>
        <w:tc>
          <w:tcPr>
            <w:tcW w:w="1350" w:type="dxa"/>
          </w:tcPr>
          <w:p w14:paraId="3B69A23F" w14:textId="7FB80AD2" w:rsidR="00E32CB9" w:rsidRDefault="00E32CB9" w:rsidP="00C02E3C">
            <w:pPr>
              <w:rPr>
                <w:rFonts w:cstheme="minorHAnsi"/>
              </w:rPr>
            </w:pPr>
            <w:r>
              <w:rPr>
                <w:rFonts w:cstheme="minorHAnsi"/>
              </w:rPr>
              <w:t>Unreleased</w:t>
            </w:r>
          </w:p>
        </w:tc>
        <w:tc>
          <w:tcPr>
            <w:tcW w:w="7375" w:type="dxa"/>
          </w:tcPr>
          <w:p w14:paraId="5E82252C" w14:textId="698C7858" w:rsidR="00E32CB9" w:rsidRDefault="00E32CB9" w:rsidP="00C02E3C">
            <w:pPr>
              <w:rPr>
                <w:rFonts w:cstheme="minorHAnsi"/>
              </w:rPr>
            </w:pPr>
            <w:r w:rsidRPr="004F4CDC">
              <w:rPr>
                <w:rFonts w:cstheme="minorHAnsi"/>
              </w:rPr>
              <w:t>Unreleased purchase orders will not print.  Hence, purchase orders may be added so that you do not forget to enter them</w:t>
            </w:r>
            <w:r>
              <w:rPr>
                <w:rFonts w:cstheme="minorHAnsi"/>
              </w:rPr>
              <w:t>. H</w:t>
            </w:r>
            <w:r w:rsidRPr="004F4CDC">
              <w:rPr>
                <w:rFonts w:cstheme="minorHAnsi"/>
              </w:rPr>
              <w:t>owever, you do not want to send the purchase order yet.</w:t>
            </w:r>
          </w:p>
        </w:tc>
      </w:tr>
      <w:tr w:rsidR="00E32CB9" w14:paraId="51A21EB6" w14:textId="77777777" w:rsidTr="00E32CB9">
        <w:trPr>
          <w:trHeight w:val="530"/>
        </w:trPr>
        <w:tc>
          <w:tcPr>
            <w:tcW w:w="625" w:type="dxa"/>
          </w:tcPr>
          <w:p w14:paraId="3D8D3042" w14:textId="20EB4212" w:rsidR="00E32CB9" w:rsidRDefault="00E32CB9" w:rsidP="00C02E3C">
            <w:pPr>
              <w:rPr>
                <w:rFonts w:cstheme="minorHAnsi"/>
              </w:rPr>
            </w:pPr>
            <w:r>
              <w:rPr>
                <w:rFonts w:cstheme="minorHAnsi"/>
              </w:rPr>
              <w:t>X</w:t>
            </w:r>
          </w:p>
        </w:tc>
        <w:tc>
          <w:tcPr>
            <w:tcW w:w="1350" w:type="dxa"/>
          </w:tcPr>
          <w:p w14:paraId="6C812472" w14:textId="1C67A95F" w:rsidR="00E32CB9" w:rsidRDefault="00E32CB9" w:rsidP="00C02E3C">
            <w:pPr>
              <w:rPr>
                <w:rFonts w:cstheme="minorHAnsi"/>
              </w:rPr>
            </w:pPr>
            <w:r>
              <w:rPr>
                <w:rFonts w:cstheme="minorHAnsi"/>
              </w:rPr>
              <w:t>Canceled</w:t>
            </w:r>
          </w:p>
        </w:tc>
        <w:tc>
          <w:tcPr>
            <w:tcW w:w="7375" w:type="dxa"/>
          </w:tcPr>
          <w:p w14:paraId="31602CC4" w14:textId="5E7ABA20" w:rsidR="00E32CB9" w:rsidRDefault="00E32CB9" w:rsidP="00C02E3C">
            <w:pPr>
              <w:rPr>
                <w:rFonts w:cstheme="minorHAnsi"/>
              </w:rPr>
            </w:pPr>
            <w:r w:rsidRPr="004F4CDC">
              <w:rPr>
                <w:rFonts w:cstheme="minorHAnsi"/>
              </w:rPr>
              <w:t>Canceled purchase orders show a canceled status for reporting purposes</w:t>
            </w:r>
            <w:r>
              <w:rPr>
                <w:rFonts w:cstheme="minorHAnsi"/>
              </w:rPr>
              <w:t>.</w:t>
            </w:r>
          </w:p>
        </w:tc>
      </w:tr>
    </w:tbl>
    <w:p w14:paraId="3FD764D9" w14:textId="4544BECF" w:rsidR="00352F3F" w:rsidRDefault="00352F3F" w:rsidP="00352F3F"/>
    <w:p w14:paraId="7958ED34" w14:textId="6390D435" w:rsidR="00352F3F" w:rsidRDefault="00352F3F" w:rsidP="00352F3F"/>
    <w:p w14:paraId="4629D9E2" w14:textId="77777777" w:rsidR="00352F3F" w:rsidRPr="00352F3F" w:rsidRDefault="00352F3F" w:rsidP="00352F3F"/>
    <w:p w14:paraId="52C217AB" w14:textId="2F791819" w:rsidR="0049669C" w:rsidRDefault="0049669C" w:rsidP="0049669C">
      <w:pPr>
        <w:pStyle w:val="Heading4"/>
      </w:pPr>
      <w:r>
        <w:lastRenderedPageBreak/>
        <w:t>Buyer</w:t>
      </w:r>
    </w:p>
    <w:p w14:paraId="54A92A2B" w14:textId="20BD02BD" w:rsidR="0049669C" w:rsidRPr="0049669C" w:rsidRDefault="00C02E3C" w:rsidP="0049669C">
      <w:r w:rsidRPr="004F4CDC">
        <w:rPr>
          <w:rFonts w:cstheme="minorHAnsi"/>
        </w:rPr>
        <w:t xml:space="preserve">The Buyer code will default for the vendor, however, the buyer may be changed or searched via the </w:t>
      </w:r>
      <w:r>
        <w:rPr>
          <w:rFonts w:cstheme="minorHAnsi"/>
          <w:b/>
          <w:bCs/>
          <w:i/>
          <w:iCs/>
          <w:u w:val="single"/>
        </w:rPr>
        <w:t xml:space="preserve">“F1” </w:t>
      </w:r>
      <w:r w:rsidRPr="004F4CDC">
        <w:rPr>
          <w:rFonts w:cstheme="minorHAnsi"/>
        </w:rPr>
        <w:t>key.</w:t>
      </w:r>
    </w:p>
    <w:p w14:paraId="7B12CFC9" w14:textId="24DC5DBB" w:rsidR="0049669C" w:rsidRDefault="0049669C" w:rsidP="0049669C">
      <w:pPr>
        <w:pStyle w:val="Heading4"/>
      </w:pPr>
      <w:r>
        <w:t>Contact</w:t>
      </w:r>
    </w:p>
    <w:p w14:paraId="3504A34E" w14:textId="0CB8B9FF" w:rsidR="0049669C" w:rsidRPr="0049669C" w:rsidRDefault="00C02E3C" w:rsidP="0049669C">
      <w:r w:rsidRPr="004F4CDC">
        <w:rPr>
          <w:rFonts w:cstheme="minorHAnsi"/>
        </w:rPr>
        <w:t>The person to contact at the vendor location may be entered for future reference.</w:t>
      </w:r>
    </w:p>
    <w:p w14:paraId="1BBA5BF7" w14:textId="5502829F" w:rsidR="0049669C" w:rsidRDefault="0049669C" w:rsidP="0049669C">
      <w:pPr>
        <w:pStyle w:val="Heading4"/>
      </w:pPr>
      <w:r>
        <w:t>Required Date</w:t>
      </w:r>
    </w:p>
    <w:p w14:paraId="5C59ECFF" w14:textId="5367FF25" w:rsidR="0049669C" w:rsidRPr="0049669C" w:rsidRDefault="00C02E3C" w:rsidP="0049669C">
      <w:r w:rsidRPr="004F4CDC">
        <w:rPr>
          <w:rFonts w:cstheme="minorHAnsi"/>
        </w:rPr>
        <w:t>This is the date the order is due by.</w:t>
      </w:r>
    </w:p>
    <w:p w14:paraId="5766D5A4" w14:textId="0AAA6AD6" w:rsidR="0049669C" w:rsidRDefault="0049669C" w:rsidP="0049669C">
      <w:pPr>
        <w:pStyle w:val="Heading4"/>
      </w:pPr>
      <w:r>
        <w:t>Last Ship Date</w:t>
      </w:r>
    </w:p>
    <w:p w14:paraId="46D151EF" w14:textId="4B74FB2D" w:rsidR="0049669C" w:rsidRPr="0049669C" w:rsidRDefault="00C02E3C" w:rsidP="0049669C">
      <w:r w:rsidRPr="004F4CDC">
        <w:rPr>
          <w:rFonts w:cstheme="minorHAnsi"/>
        </w:rPr>
        <w:t>This is the last date that this order can be shipped on.</w:t>
      </w:r>
    </w:p>
    <w:p w14:paraId="266926E9" w14:textId="2B068C4E" w:rsidR="00443C4C" w:rsidRDefault="0049669C" w:rsidP="0049669C">
      <w:pPr>
        <w:pStyle w:val="Heading4"/>
      </w:pPr>
      <w:r>
        <w:t>Underrun</w:t>
      </w:r>
      <w:r w:rsidR="00443C4C">
        <w:t xml:space="preserve"> %</w:t>
      </w:r>
    </w:p>
    <w:p w14:paraId="35414B64" w14:textId="2BBE81DA" w:rsidR="00443C4C" w:rsidRPr="00443C4C" w:rsidRDefault="00443C4C" w:rsidP="00443C4C">
      <w:r>
        <w:t>The underrun percentage may be entered for allowable quantities over the purchased order quantity. When receiving items, if the item quantity is received is less than the quantity plus the overrun, a warning message will appear.</w:t>
      </w:r>
    </w:p>
    <w:p w14:paraId="1F1ED649" w14:textId="2EE1C5AC" w:rsidR="0049669C" w:rsidRDefault="0049669C" w:rsidP="0049669C">
      <w:pPr>
        <w:pStyle w:val="Heading4"/>
      </w:pPr>
      <w:r>
        <w:t>Overrun %</w:t>
      </w:r>
    </w:p>
    <w:p w14:paraId="0C774BEA" w14:textId="2537F6D7" w:rsidR="0049669C" w:rsidRPr="0049669C" w:rsidRDefault="00443C4C" w:rsidP="00443C4C">
      <w:r>
        <w:t>The overrun percentage field allows definition of an allowable overrun percentage compared to the purchase order quantity. Upon receipts for the line item if the quantity received is greater than the allowable underrun, a warning message will appear.</w:t>
      </w:r>
    </w:p>
    <w:p w14:paraId="7D0F82F6" w14:textId="74BEB31B" w:rsidR="0049669C" w:rsidRDefault="0049669C" w:rsidP="0049669C">
      <w:pPr>
        <w:pStyle w:val="Heading4"/>
      </w:pPr>
      <w:r>
        <w:t>Shipping Carrier</w:t>
      </w:r>
    </w:p>
    <w:p w14:paraId="654A9F7F" w14:textId="3F590373" w:rsidR="0049669C" w:rsidRPr="0049669C" w:rsidRDefault="00C02E3C" w:rsidP="0049669C">
      <w:r w:rsidRPr="004F4CDC">
        <w:rPr>
          <w:rFonts w:cstheme="minorHAnsi"/>
        </w:rPr>
        <w:t xml:space="preserve">The Shipping Carrier will default from the shipping carrier file.  This may be searched via the </w:t>
      </w:r>
      <w:r>
        <w:rPr>
          <w:rFonts w:cstheme="minorHAnsi"/>
          <w:b/>
          <w:bCs/>
          <w:i/>
          <w:iCs/>
          <w:u w:val="single"/>
        </w:rPr>
        <w:t xml:space="preserve">“F1” </w:t>
      </w:r>
      <w:r w:rsidRPr="004F4CDC">
        <w:rPr>
          <w:rFonts w:cstheme="minorHAnsi"/>
        </w:rPr>
        <w:t>key.</w:t>
      </w:r>
    </w:p>
    <w:p w14:paraId="57200C67" w14:textId="08E260D3" w:rsidR="0049669C" w:rsidRDefault="0049669C" w:rsidP="0049669C">
      <w:pPr>
        <w:pStyle w:val="Heading4"/>
      </w:pPr>
      <w:r>
        <w:t>Tax Code</w:t>
      </w:r>
    </w:p>
    <w:p w14:paraId="6FA93DE4" w14:textId="441AA8A6" w:rsidR="0049669C" w:rsidRPr="0049669C" w:rsidRDefault="00C02E3C" w:rsidP="0049669C">
      <w:r w:rsidRPr="004F4CDC">
        <w:rPr>
          <w:rFonts w:cstheme="minorHAnsi"/>
        </w:rPr>
        <w:t>The Tax code will default for the vendor from the tax code file if you are to be taxed for the items purchased.</w:t>
      </w:r>
    </w:p>
    <w:p w14:paraId="0388C122" w14:textId="3590EB53" w:rsidR="0049669C" w:rsidRDefault="0049669C" w:rsidP="0049669C">
      <w:pPr>
        <w:pStyle w:val="Heading4"/>
      </w:pPr>
      <w:r>
        <w:t>Payment Terms</w:t>
      </w:r>
    </w:p>
    <w:p w14:paraId="13A0A134" w14:textId="0C8B5316" w:rsidR="0049669C" w:rsidRPr="0049669C" w:rsidRDefault="00C02E3C" w:rsidP="0049669C">
      <w:r w:rsidRPr="004F4CDC">
        <w:rPr>
          <w:rFonts w:cstheme="minorHAnsi"/>
        </w:rPr>
        <w:t>The Payment Terms Field will default from the terms file for the vendor</w:t>
      </w:r>
      <w:r>
        <w:rPr>
          <w:rFonts w:cstheme="minorHAnsi"/>
        </w:rPr>
        <w:t>. H</w:t>
      </w:r>
      <w:r w:rsidRPr="004F4CDC">
        <w:rPr>
          <w:rFonts w:cstheme="minorHAnsi"/>
        </w:rPr>
        <w:t xml:space="preserve">owever, it may be modified.  To search for payment terms, press the </w:t>
      </w:r>
      <w:r>
        <w:rPr>
          <w:rFonts w:cstheme="minorHAnsi"/>
          <w:b/>
          <w:bCs/>
          <w:i/>
          <w:iCs/>
          <w:u w:val="single"/>
        </w:rPr>
        <w:t>“F1”</w:t>
      </w:r>
      <w:r w:rsidRPr="004F4CDC">
        <w:rPr>
          <w:rFonts w:cstheme="minorHAnsi"/>
        </w:rPr>
        <w:t xml:space="preserve"> key.</w:t>
      </w:r>
    </w:p>
    <w:p w14:paraId="3065F68A" w14:textId="2CA5B0BB" w:rsidR="0049669C" w:rsidRDefault="0049669C" w:rsidP="0049669C">
      <w:pPr>
        <w:pStyle w:val="Heading4"/>
      </w:pPr>
      <w:r>
        <w:t>Total Freight</w:t>
      </w:r>
    </w:p>
    <w:p w14:paraId="6B79B7A5" w14:textId="375520A2" w:rsidR="0049669C" w:rsidRPr="0049669C" w:rsidRDefault="00C02E3C" w:rsidP="0049669C">
      <w:r w:rsidRPr="004F4CDC">
        <w:rPr>
          <w:rFonts w:cstheme="minorHAnsi"/>
        </w:rPr>
        <w:t>The Total Freight cost may be entered for the entire order if known.</w:t>
      </w:r>
    </w:p>
    <w:p w14:paraId="52AFE705" w14:textId="68E71AA9" w:rsidR="0049669C" w:rsidRDefault="0049669C" w:rsidP="0049669C">
      <w:pPr>
        <w:pStyle w:val="Heading4"/>
      </w:pPr>
      <w:r>
        <w:t>Freight Payment (Choice)</w:t>
      </w:r>
    </w:p>
    <w:p w14:paraId="04F6BD52" w14:textId="2E4DA822" w:rsidR="0049669C" w:rsidRPr="0049669C" w:rsidRDefault="00C02E3C" w:rsidP="0049669C">
      <w:r w:rsidRPr="004F4CDC">
        <w:rPr>
          <w:rFonts w:cstheme="minorHAnsi"/>
        </w:rPr>
        <w:t>The Freight Payment method is either pre-paid bill or collect.</w:t>
      </w:r>
    </w:p>
    <w:p w14:paraId="413E9152" w14:textId="7ED8FE19" w:rsidR="0049669C" w:rsidRDefault="0049669C" w:rsidP="0049669C">
      <w:pPr>
        <w:pStyle w:val="Heading4"/>
      </w:pPr>
      <w:r>
        <w:t>FOB (Choice)</w:t>
      </w:r>
    </w:p>
    <w:p w14:paraId="65990775" w14:textId="4E988AC4" w:rsidR="0049669C" w:rsidRDefault="00C02E3C" w:rsidP="0049669C">
      <w:pPr>
        <w:rPr>
          <w:rFonts w:cstheme="minorHAnsi"/>
        </w:rPr>
      </w:pPr>
      <w:r w:rsidRPr="004F4CDC">
        <w:rPr>
          <w:rFonts w:cstheme="minorHAnsi"/>
        </w:rPr>
        <w:t>The Freight on Board Origin/Destination codes indicate who will pay for the freight cost of the items purchased.  Two options are valid.  Either origin or destination.</w:t>
      </w:r>
    </w:p>
    <w:p w14:paraId="4D106EF9" w14:textId="0A7E2445" w:rsidR="00352F3F" w:rsidRDefault="00352F3F" w:rsidP="0049669C">
      <w:pPr>
        <w:rPr>
          <w:rFonts w:cstheme="minorHAnsi"/>
        </w:rPr>
      </w:pPr>
    </w:p>
    <w:p w14:paraId="24422E6E" w14:textId="77777777" w:rsidR="00352F3F" w:rsidRPr="0049669C" w:rsidRDefault="00352F3F" w:rsidP="0049669C"/>
    <w:p w14:paraId="6BB76C8C" w14:textId="4A1701C5" w:rsidR="0027190E" w:rsidRDefault="0027190E" w:rsidP="0027190E">
      <w:pPr>
        <w:pStyle w:val="Heading3"/>
      </w:pPr>
      <w:bookmarkStart w:id="54" w:name="_Toc47457420"/>
      <w:r>
        <w:lastRenderedPageBreak/>
        <w:t>Items</w:t>
      </w:r>
      <w:bookmarkEnd w:id="54"/>
    </w:p>
    <w:p w14:paraId="6FABB92E" w14:textId="2E84D483" w:rsidR="00E32CB9" w:rsidRPr="00E32CB9" w:rsidRDefault="00E32CB9" w:rsidP="00E32CB9">
      <w:r w:rsidRPr="004F4CDC">
        <w:rPr>
          <w:rFonts w:cstheme="minorHAnsi"/>
        </w:rPr>
        <w:t xml:space="preserve">Once the header screen is defined, the line items may be defined for the purchase order.  Press the </w:t>
      </w:r>
      <w:r w:rsidRPr="00E32CB9">
        <w:rPr>
          <w:rFonts w:cstheme="minorHAnsi"/>
          <w:b/>
          <w:bCs/>
          <w:i/>
          <w:iCs/>
          <w:u w:val="single"/>
        </w:rPr>
        <w:t>"A"</w:t>
      </w:r>
      <w:r w:rsidRPr="004F4CDC">
        <w:rPr>
          <w:rFonts w:cstheme="minorHAnsi"/>
        </w:rPr>
        <w:t xml:space="preserve"> to add a new line item.  Once the line item is entered, a summary will display on the screen.  You may add a new line item or change or delete the original line item by pressing the capital letter at the bottom of the screen.  To add special instruction for a line item, press </w:t>
      </w:r>
      <w:r w:rsidRPr="00E32CB9">
        <w:rPr>
          <w:rFonts w:cstheme="minorHAnsi"/>
          <w:b/>
          <w:bCs/>
          <w:i/>
          <w:iCs/>
          <w:u w:val="single"/>
        </w:rPr>
        <w:t>"I"</w:t>
      </w:r>
      <w:r w:rsidRPr="004F4CDC">
        <w:rPr>
          <w:rFonts w:cstheme="minorHAnsi"/>
        </w:rPr>
        <w:t>.</w:t>
      </w:r>
    </w:p>
    <w:p w14:paraId="40B0DCDF" w14:textId="23DC2732" w:rsidR="00D46891" w:rsidRPr="00D46891" w:rsidRDefault="00D46891" w:rsidP="00D46891">
      <w:r>
        <w:rPr>
          <w:noProof/>
        </w:rPr>
        <w:drawing>
          <wp:inline distT="0" distB="0" distL="0" distR="0" wp14:anchorId="4FD8693A" wp14:editId="5A0B6E5C">
            <wp:extent cx="5943600" cy="4461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461510"/>
                    </a:xfrm>
                    <a:prstGeom prst="rect">
                      <a:avLst/>
                    </a:prstGeom>
                  </pic:spPr>
                </pic:pic>
              </a:graphicData>
            </a:graphic>
          </wp:inline>
        </w:drawing>
      </w:r>
    </w:p>
    <w:p w14:paraId="3ABFEF71" w14:textId="3EC430D7" w:rsidR="0049669C" w:rsidRDefault="0049669C" w:rsidP="0049669C">
      <w:pPr>
        <w:pStyle w:val="Heading4"/>
      </w:pPr>
      <w:r>
        <w:t>ORDER #</w:t>
      </w:r>
    </w:p>
    <w:p w14:paraId="4B316545" w14:textId="2C9A9DF0" w:rsidR="0049669C" w:rsidRPr="00D707FE" w:rsidRDefault="00D707FE" w:rsidP="0049669C">
      <w:r>
        <w:t xml:space="preserve">Click the </w:t>
      </w:r>
      <w:r>
        <w:rPr>
          <w:b/>
          <w:bCs/>
          <w:i/>
          <w:iCs/>
          <w:u w:val="single"/>
        </w:rPr>
        <w:t>“Order #”</w:t>
      </w:r>
      <w:r>
        <w:t xml:space="preserve"> button to open the Order Inquiry screen.</w:t>
      </w:r>
    </w:p>
    <w:p w14:paraId="70519704" w14:textId="4A32F834" w:rsidR="0049669C" w:rsidRDefault="0049669C" w:rsidP="0049669C">
      <w:pPr>
        <w:pStyle w:val="Heading4"/>
      </w:pPr>
      <w:r>
        <w:t>VIEW</w:t>
      </w:r>
    </w:p>
    <w:p w14:paraId="0C340947" w14:textId="18848A6C" w:rsidR="00877291" w:rsidRPr="00941382" w:rsidRDefault="00877291" w:rsidP="00877291">
      <w:bookmarkStart w:id="55" w:name="_Hlk44165818"/>
      <w:r>
        <w:t xml:space="preserve">Click the </w:t>
      </w:r>
      <w:r>
        <w:rPr>
          <w:b/>
          <w:bCs/>
          <w:i/>
          <w:iCs/>
          <w:u w:val="single"/>
        </w:rPr>
        <w:t>“View”</w:t>
      </w:r>
      <w:r>
        <w:t xml:space="preserve"> button to view detailed information about the currently selected Item.</w:t>
      </w:r>
    </w:p>
    <w:bookmarkEnd w:id="55"/>
    <w:p w14:paraId="051B73E9" w14:textId="14B137B2" w:rsidR="0049669C" w:rsidRDefault="0049669C" w:rsidP="0049669C">
      <w:pPr>
        <w:pStyle w:val="Heading4"/>
      </w:pPr>
      <w:r>
        <w:t>UPDATE</w:t>
      </w:r>
    </w:p>
    <w:p w14:paraId="01AF4BBC" w14:textId="1A2E5C97" w:rsidR="00877291" w:rsidRDefault="00877291" w:rsidP="00877291">
      <w:r>
        <w:t xml:space="preserve">To change the currently selected Item, simply click the </w:t>
      </w:r>
      <w:r>
        <w:rPr>
          <w:b/>
          <w:bCs/>
          <w:i/>
          <w:iCs/>
          <w:u w:val="single"/>
        </w:rPr>
        <w:t>“Update</w:t>
      </w:r>
      <w:r>
        <w:t xml:space="preserve">” button at the bottom of the screen.  </w:t>
      </w:r>
    </w:p>
    <w:p w14:paraId="093A6413" w14:textId="1D6062BA" w:rsidR="0049669C" w:rsidRDefault="0049669C" w:rsidP="0049669C">
      <w:pPr>
        <w:pStyle w:val="Heading4"/>
      </w:pPr>
      <w:r>
        <w:t>ADD</w:t>
      </w:r>
    </w:p>
    <w:p w14:paraId="10449958" w14:textId="24B30C48" w:rsidR="00877291" w:rsidRPr="00E64A2B" w:rsidRDefault="00877291" w:rsidP="00877291">
      <w:r>
        <w:t xml:space="preserve">Click the </w:t>
      </w:r>
      <w:r>
        <w:rPr>
          <w:b/>
          <w:bCs/>
          <w:i/>
          <w:iCs/>
          <w:u w:val="single"/>
        </w:rPr>
        <w:t>“Add”</w:t>
      </w:r>
      <w:r>
        <w:t xml:space="preserve"> button</w:t>
      </w:r>
      <w:r w:rsidRPr="00167C88">
        <w:t xml:space="preserve"> </w:t>
      </w:r>
      <w:r>
        <w:t>at the bottom of the screen to add a new Item.</w:t>
      </w:r>
    </w:p>
    <w:p w14:paraId="3145B8D1" w14:textId="77777777" w:rsidR="00877291" w:rsidRDefault="00877291" w:rsidP="00877291">
      <w:pPr>
        <w:pStyle w:val="Heading4"/>
      </w:pPr>
      <w:r>
        <w:t>COPY</w:t>
      </w:r>
    </w:p>
    <w:p w14:paraId="5AD00111" w14:textId="66AE4ADD" w:rsidR="00877291" w:rsidRPr="00F132A9" w:rsidRDefault="00877291" w:rsidP="00877291">
      <w:r>
        <w:t xml:space="preserve">Click the </w:t>
      </w:r>
      <w:r>
        <w:rPr>
          <w:b/>
          <w:bCs/>
          <w:i/>
          <w:iCs/>
          <w:u w:val="single"/>
        </w:rPr>
        <w:t>“Copy”</w:t>
      </w:r>
      <w:r>
        <w:t xml:space="preserve"> button to copy information from the currently selected Item.</w:t>
      </w:r>
    </w:p>
    <w:p w14:paraId="78C5CC87" w14:textId="77777777" w:rsidR="00877291" w:rsidRDefault="00877291" w:rsidP="00877291">
      <w:pPr>
        <w:pStyle w:val="Heading4"/>
      </w:pPr>
      <w:r>
        <w:lastRenderedPageBreak/>
        <w:t>DELETE</w:t>
      </w:r>
    </w:p>
    <w:p w14:paraId="574451B3" w14:textId="5034021B" w:rsidR="00877291" w:rsidRDefault="00877291" w:rsidP="00877291">
      <w:r>
        <w:t xml:space="preserve">To delete the currently selected Item,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1B20A5E" w14:textId="4F5BB93F" w:rsidR="0049669C" w:rsidRDefault="0049669C" w:rsidP="0049669C">
      <w:pPr>
        <w:pStyle w:val="Heading4"/>
      </w:pPr>
      <w:r>
        <w:t>SCORES</w:t>
      </w:r>
    </w:p>
    <w:p w14:paraId="0CDE7D7B" w14:textId="407AAB33" w:rsidR="0049669C" w:rsidRPr="00D707FE" w:rsidRDefault="00D707FE" w:rsidP="0049669C">
      <w:r>
        <w:t xml:space="preserve">Click the </w:t>
      </w:r>
      <w:r>
        <w:rPr>
          <w:b/>
          <w:bCs/>
          <w:i/>
          <w:iCs/>
          <w:u w:val="single"/>
        </w:rPr>
        <w:t>“Scores”</w:t>
      </w:r>
      <w:r>
        <w:t xml:space="preserve"> button to update the panel sizes for the currently selected item.</w:t>
      </w:r>
    </w:p>
    <w:p w14:paraId="66448ED7" w14:textId="65A1BE60" w:rsidR="0049669C" w:rsidRDefault="0049669C" w:rsidP="0049669C">
      <w:pPr>
        <w:pStyle w:val="Heading4"/>
      </w:pPr>
      <w:r>
        <w:t>RECOST BOARD</w:t>
      </w:r>
    </w:p>
    <w:p w14:paraId="09114DF5" w14:textId="1F17D74E" w:rsidR="0049669C" w:rsidRDefault="00D707FE" w:rsidP="0049669C">
      <w:r>
        <w:t xml:space="preserve">Click the </w:t>
      </w:r>
      <w:r>
        <w:rPr>
          <w:b/>
          <w:bCs/>
          <w:i/>
          <w:iCs/>
          <w:u w:val="single"/>
        </w:rPr>
        <w:t>“</w:t>
      </w:r>
      <w:proofErr w:type="spellStart"/>
      <w:r>
        <w:rPr>
          <w:b/>
          <w:bCs/>
          <w:i/>
          <w:iCs/>
          <w:u w:val="single"/>
        </w:rPr>
        <w:t>Recost</w:t>
      </w:r>
      <w:proofErr w:type="spellEnd"/>
      <w:r>
        <w:rPr>
          <w:b/>
          <w:bCs/>
          <w:i/>
          <w:iCs/>
          <w:u w:val="single"/>
        </w:rPr>
        <w:t xml:space="preserve"> Board”</w:t>
      </w:r>
      <w:r>
        <w:t xml:space="preserve"> button to group purchase order items for new costs.</w:t>
      </w:r>
    </w:p>
    <w:p w14:paraId="70AB8567" w14:textId="77777777" w:rsidR="00352F3F" w:rsidRPr="00D707FE" w:rsidRDefault="00352F3F" w:rsidP="0049669C"/>
    <w:p w14:paraId="3D0F7845" w14:textId="5712062B" w:rsidR="0027190E" w:rsidRDefault="0027190E" w:rsidP="0027190E">
      <w:pPr>
        <w:pStyle w:val="Heading3"/>
      </w:pPr>
      <w:bookmarkStart w:id="56" w:name="_Toc47457421"/>
      <w:r>
        <w:t>Add/Update Item</w:t>
      </w:r>
      <w:bookmarkEnd w:id="56"/>
    </w:p>
    <w:p w14:paraId="69837783" w14:textId="14322951" w:rsidR="00D46891" w:rsidRPr="00D46891" w:rsidRDefault="00D46891" w:rsidP="00D46891">
      <w:r>
        <w:rPr>
          <w:noProof/>
        </w:rPr>
        <w:drawing>
          <wp:inline distT="0" distB="0" distL="0" distR="0" wp14:anchorId="6367B7B5" wp14:editId="42BB456F">
            <wp:extent cx="5943600" cy="4224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224020"/>
                    </a:xfrm>
                    <a:prstGeom prst="rect">
                      <a:avLst/>
                    </a:prstGeom>
                  </pic:spPr>
                </pic:pic>
              </a:graphicData>
            </a:graphic>
          </wp:inline>
        </w:drawing>
      </w:r>
    </w:p>
    <w:p w14:paraId="7CCBCCD3" w14:textId="77777777" w:rsidR="00877291" w:rsidRDefault="00877291" w:rsidP="00877291">
      <w:pPr>
        <w:pStyle w:val="Heading4"/>
      </w:pPr>
      <w:r>
        <w:t>SAVE</w:t>
      </w:r>
    </w:p>
    <w:p w14:paraId="317DB8E8" w14:textId="7A796946" w:rsidR="00877291" w:rsidRDefault="00877291" w:rsidP="00877291">
      <w:r>
        <w:t xml:space="preserve">Click the </w:t>
      </w:r>
      <w:r>
        <w:rPr>
          <w:b/>
          <w:bCs/>
          <w:i/>
          <w:iCs/>
          <w:u w:val="single"/>
        </w:rPr>
        <w:t>“Save”</w:t>
      </w:r>
      <w:r>
        <w:t xml:space="preserve"> button to save all changes to the current </w:t>
      </w:r>
      <w:r w:rsidR="00097BE0">
        <w:t>Item</w:t>
      </w:r>
      <w:r>
        <w:t>.</w:t>
      </w:r>
    </w:p>
    <w:p w14:paraId="686B8DE0" w14:textId="3AAEFC18" w:rsidR="002E5DDE" w:rsidRDefault="002E5DDE" w:rsidP="002E5DDE">
      <w:pPr>
        <w:pStyle w:val="Heading4"/>
      </w:pPr>
      <w:r>
        <w:t>CANCEL</w:t>
      </w:r>
    </w:p>
    <w:p w14:paraId="45FE691A" w14:textId="6C4A8752" w:rsidR="00877291" w:rsidRDefault="00877291" w:rsidP="00877291">
      <w:r>
        <w:t xml:space="preserve">Click the </w:t>
      </w:r>
      <w:r>
        <w:rPr>
          <w:b/>
          <w:bCs/>
          <w:i/>
          <w:iCs/>
          <w:u w:val="single"/>
        </w:rPr>
        <w:t>“Cancel”</w:t>
      </w:r>
      <w:r>
        <w:t xml:space="preserve"> button to cancel all changes to the </w:t>
      </w:r>
      <w:r w:rsidR="00097BE0">
        <w:t>Item</w:t>
      </w:r>
      <w:r>
        <w:t xml:space="preserve"> without saving.</w:t>
      </w:r>
    </w:p>
    <w:p w14:paraId="023642B7" w14:textId="1287640F" w:rsidR="00352F3F" w:rsidRDefault="00352F3F" w:rsidP="00877291"/>
    <w:p w14:paraId="6F164679" w14:textId="77777777" w:rsidR="00352F3F" w:rsidRPr="00DF6BEC" w:rsidRDefault="00352F3F" w:rsidP="00877291"/>
    <w:p w14:paraId="630A4AEE" w14:textId="65CE79CA" w:rsidR="0027190E" w:rsidRDefault="0027190E" w:rsidP="0027190E">
      <w:pPr>
        <w:pStyle w:val="Heading3"/>
      </w:pPr>
      <w:bookmarkStart w:id="57" w:name="_Toc44768381"/>
      <w:bookmarkStart w:id="58" w:name="_Toc47457422"/>
      <w:r>
        <w:lastRenderedPageBreak/>
        <w:t>Add/Update Item Field Definitions</w:t>
      </w:r>
      <w:bookmarkEnd w:id="57"/>
      <w:bookmarkEnd w:id="58"/>
    </w:p>
    <w:p w14:paraId="68044E4B" w14:textId="77777777" w:rsidR="002E5DDE" w:rsidRDefault="002E5DDE" w:rsidP="002E5DDE">
      <w:pPr>
        <w:pStyle w:val="Heading4"/>
      </w:pPr>
      <w:r>
        <w:t>Item Type</w:t>
      </w:r>
    </w:p>
    <w:p w14:paraId="083C7AF3" w14:textId="239F779A" w:rsidR="002E5DDE" w:rsidRPr="002E5DDE" w:rsidRDefault="00E32CB9" w:rsidP="002E5DDE">
      <w:r w:rsidRPr="004F4CDC">
        <w:rPr>
          <w:rFonts w:cstheme="minorHAnsi"/>
        </w:rPr>
        <w:t>Valid entries are Finished Goods or Raw Materials.</w:t>
      </w:r>
    </w:p>
    <w:p w14:paraId="13457EBE" w14:textId="77777777" w:rsidR="002E5DDE" w:rsidRDefault="002E5DDE" w:rsidP="002E5DDE">
      <w:pPr>
        <w:pStyle w:val="Heading4"/>
      </w:pPr>
      <w:r>
        <w:t>Item #</w:t>
      </w:r>
    </w:p>
    <w:p w14:paraId="6C1BF6EB" w14:textId="1F099F1E" w:rsidR="002E5DDE" w:rsidRPr="002E5DDE" w:rsidRDefault="00E32CB9" w:rsidP="002E5DDE">
      <w:r w:rsidRPr="004F4CDC">
        <w:rPr>
          <w:rFonts w:cstheme="minorHAnsi"/>
        </w:rPr>
        <w:t xml:space="preserve">Enter either the finished goods or raw material item number code to be purchased.  Press </w:t>
      </w:r>
      <w:r w:rsidR="00443C4C">
        <w:rPr>
          <w:rFonts w:cstheme="minorHAnsi"/>
          <w:b/>
          <w:bCs/>
          <w:i/>
          <w:iCs/>
          <w:u w:val="single"/>
        </w:rPr>
        <w:t>“F1”</w:t>
      </w:r>
      <w:r w:rsidRPr="004F4CDC">
        <w:rPr>
          <w:rFonts w:cstheme="minorHAnsi"/>
        </w:rPr>
        <w:t xml:space="preserve"> to search for an item.  When the </w:t>
      </w:r>
      <w:r w:rsidR="00443C4C">
        <w:rPr>
          <w:rFonts w:cstheme="minorHAnsi"/>
          <w:b/>
          <w:bCs/>
          <w:i/>
          <w:iCs/>
          <w:u w:val="single"/>
        </w:rPr>
        <w:t xml:space="preserve">“F1” </w:t>
      </w:r>
      <w:r w:rsidRPr="004F4CDC">
        <w:rPr>
          <w:rFonts w:cstheme="minorHAnsi"/>
        </w:rPr>
        <w:t>key is pressed, an option will allow you to choose between a finished goods or raw material item to be purchased.  Once you select a file a search capability will exist to find the item you wish to purchase.</w:t>
      </w:r>
    </w:p>
    <w:p w14:paraId="07DC828C" w14:textId="77777777" w:rsidR="002E5DDE" w:rsidRDefault="002E5DDE" w:rsidP="002E5DDE">
      <w:pPr>
        <w:pStyle w:val="Heading4"/>
      </w:pPr>
      <w:r>
        <w:t>Job #</w:t>
      </w:r>
    </w:p>
    <w:p w14:paraId="3188DB00" w14:textId="5010B797" w:rsidR="002E5DDE" w:rsidRPr="002E5DDE" w:rsidRDefault="00E32CB9" w:rsidP="002E5DDE">
      <w:r w:rsidRPr="004F4CDC">
        <w:rPr>
          <w:rFonts w:cstheme="minorHAnsi"/>
        </w:rPr>
        <w:t>The job number field is optional.  However, if defined, will provide scheduled receipts reports by job number.</w:t>
      </w:r>
    </w:p>
    <w:p w14:paraId="6A4653EF" w14:textId="77777777" w:rsidR="002E5DDE" w:rsidRDefault="002E5DDE" w:rsidP="002E5DDE">
      <w:pPr>
        <w:pStyle w:val="Heading4"/>
      </w:pPr>
      <w:r>
        <w:t>Job #: 00</w:t>
      </w:r>
    </w:p>
    <w:p w14:paraId="270ED5DC" w14:textId="68F48BB2" w:rsidR="002E5DDE" w:rsidRPr="002E5DDE" w:rsidRDefault="00443C4C" w:rsidP="002E5DDE">
      <w:r>
        <w:t>Enter the subsequent job number.</w:t>
      </w:r>
    </w:p>
    <w:p w14:paraId="7F2F312F" w14:textId="77777777" w:rsidR="002E5DDE" w:rsidRDefault="002E5DDE" w:rsidP="002E5DDE">
      <w:pPr>
        <w:pStyle w:val="Heading4"/>
      </w:pPr>
      <w:r>
        <w:t>Due Date</w:t>
      </w:r>
    </w:p>
    <w:p w14:paraId="507ED73A" w14:textId="19C68687" w:rsidR="002E5DDE" w:rsidRPr="002E5DDE" w:rsidRDefault="00443C4C" w:rsidP="002E5DDE">
      <w:r w:rsidRPr="004F4CDC">
        <w:rPr>
          <w:rFonts w:cstheme="minorHAnsi"/>
        </w:rPr>
        <w:t>The required date may be entered for the item.  The required date is the date the item is due by.</w:t>
      </w:r>
    </w:p>
    <w:p w14:paraId="2D13AF5A" w14:textId="77777777" w:rsidR="002E5DDE" w:rsidRDefault="002E5DDE" w:rsidP="002E5DDE">
      <w:pPr>
        <w:pStyle w:val="Heading4"/>
      </w:pPr>
      <w:r>
        <w:t>Item Name</w:t>
      </w:r>
    </w:p>
    <w:p w14:paraId="673ADD05" w14:textId="038C3FAB" w:rsidR="002E5DDE" w:rsidRPr="002E5DDE" w:rsidRDefault="00E32CB9" w:rsidP="002E5DDE">
      <w:r w:rsidRPr="004F4CDC">
        <w:rPr>
          <w:rFonts w:cstheme="minorHAnsi"/>
        </w:rPr>
        <w:t>This description name transfers from the inventory file.</w:t>
      </w:r>
    </w:p>
    <w:p w14:paraId="583DF40A" w14:textId="77777777" w:rsidR="002E5DDE" w:rsidRDefault="002E5DDE" w:rsidP="002E5DDE">
      <w:pPr>
        <w:pStyle w:val="Heading4"/>
      </w:pPr>
      <w:r>
        <w:t>Item Description</w:t>
      </w:r>
    </w:p>
    <w:p w14:paraId="5BC7FAB3" w14:textId="058F0A47" w:rsidR="002E5DDE" w:rsidRPr="002E5DDE" w:rsidRDefault="00E32CB9" w:rsidP="002E5DDE">
      <w:r w:rsidRPr="004F4CDC">
        <w:rPr>
          <w:rFonts w:cstheme="minorHAnsi"/>
        </w:rPr>
        <w:t>This Item Description line repeats twice. The descriptions transfer from the inventory item file.</w:t>
      </w:r>
    </w:p>
    <w:p w14:paraId="21E9816B" w14:textId="77777777" w:rsidR="002E5DDE" w:rsidRDefault="002E5DDE" w:rsidP="002E5DDE">
      <w:pPr>
        <w:pStyle w:val="Heading4"/>
      </w:pPr>
      <w:r>
        <w:t>Width</w:t>
      </w:r>
    </w:p>
    <w:p w14:paraId="161697ED" w14:textId="66E990BE" w:rsidR="002E5DDE" w:rsidRPr="002E5DDE" w:rsidRDefault="00443C4C" w:rsidP="002E5DDE">
      <w:r>
        <w:t>Enter the weight of the item.</w:t>
      </w:r>
    </w:p>
    <w:p w14:paraId="7BCF1F75" w14:textId="77777777" w:rsidR="002E5DDE" w:rsidRDefault="002E5DDE" w:rsidP="002E5DDE">
      <w:pPr>
        <w:pStyle w:val="Heading4"/>
      </w:pPr>
      <w:r>
        <w:t>Length</w:t>
      </w:r>
    </w:p>
    <w:p w14:paraId="53F6CCD4" w14:textId="2E642366" w:rsidR="002E5DDE" w:rsidRPr="002E5DDE" w:rsidRDefault="00443C4C" w:rsidP="002E5DDE">
      <w:r>
        <w:t>Enter the length of the item.</w:t>
      </w:r>
    </w:p>
    <w:p w14:paraId="3E1CCEA3" w14:textId="77777777" w:rsidR="002E5DDE" w:rsidRDefault="002E5DDE" w:rsidP="002E5DDE">
      <w:pPr>
        <w:pStyle w:val="Heading4"/>
      </w:pPr>
      <w:r>
        <w:t>Quantity</w:t>
      </w:r>
    </w:p>
    <w:p w14:paraId="72301316" w14:textId="1902292F" w:rsidR="002E5DDE" w:rsidRDefault="00E32CB9" w:rsidP="002E5DDE">
      <w:pPr>
        <w:rPr>
          <w:rFonts w:cstheme="minorHAnsi"/>
        </w:rPr>
      </w:pPr>
      <w:r w:rsidRPr="004F4CDC">
        <w:rPr>
          <w:rFonts w:cstheme="minorHAnsi"/>
        </w:rPr>
        <w:t>The purchasing quantity is the quantity to order for the purchasing unit of measure.  Different materials may be purchased in different unit of measures as defined in the item file for either raw materials or finished goods.</w:t>
      </w:r>
    </w:p>
    <w:p w14:paraId="02F2B3F7" w14:textId="1A2C67D5" w:rsidR="00B64F76" w:rsidRDefault="00B64F76" w:rsidP="002E5DDE">
      <w:pPr>
        <w:rPr>
          <w:rFonts w:cstheme="minorHAnsi"/>
        </w:rPr>
      </w:pPr>
      <w:r>
        <w:rPr>
          <w:rFonts w:cstheme="minorHAnsi"/>
        </w:rPr>
        <w:t xml:space="preserve">This quantity represents the </w:t>
      </w:r>
      <w:r>
        <w:rPr>
          <w:rFonts w:cstheme="minorHAnsi"/>
          <w:i/>
          <w:iCs/>
        </w:rPr>
        <w:t>Each Sheet</w:t>
      </w:r>
      <w:r>
        <w:rPr>
          <w:rFonts w:cstheme="minorHAnsi"/>
        </w:rPr>
        <w:t xml:space="preserve"> or </w:t>
      </w:r>
      <w:r>
        <w:rPr>
          <w:rFonts w:cstheme="minorHAnsi"/>
          <w:i/>
          <w:iCs/>
        </w:rPr>
        <w:t>Each Leaf</w:t>
      </w:r>
      <w:r>
        <w:rPr>
          <w:rFonts w:cstheme="minorHAnsi"/>
        </w:rPr>
        <w:t>. When the job is missing, it assumes a sheet size of 12”.</w:t>
      </w:r>
    </w:p>
    <w:p w14:paraId="34980E47" w14:textId="7E5FC93B" w:rsidR="00B64F76" w:rsidRPr="00B64F76" w:rsidRDefault="00B64F76" w:rsidP="002E5DDE">
      <w:r>
        <w:rPr>
          <w:rFonts w:cstheme="minorHAnsi"/>
        </w:rPr>
        <w:t>Please Note: There is a problem when the Length = 0.</w:t>
      </w:r>
    </w:p>
    <w:p w14:paraId="395924F5" w14:textId="41F39CC6" w:rsidR="002E5DDE" w:rsidRDefault="00762932" w:rsidP="002E5DDE">
      <w:pPr>
        <w:pStyle w:val="Heading4"/>
      </w:pPr>
      <w:r>
        <w:t>Qty UOM</w:t>
      </w:r>
    </w:p>
    <w:p w14:paraId="2BEBAF7C" w14:textId="767D3487" w:rsidR="002E5DDE" w:rsidRPr="00762932" w:rsidRDefault="00762932" w:rsidP="002E5DDE">
      <w:r>
        <w:t xml:space="preserve">Enter the UOM for the quantity. Alternatively, press the </w:t>
      </w:r>
      <w:r>
        <w:rPr>
          <w:b/>
          <w:bCs/>
          <w:i/>
          <w:iCs/>
          <w:u w:val="single"/>
        </w:rPr>
        <w:t>“F1”</w:t>
      </w:r>
      <w:r>
        <w:t xml:space="preserve"> key to choose a UOM from a list of valid Units of Measure.</w:t>
      </w:r>
    </w:p>
    <w:p w14:paraId="0BB7F1C8" w14:textId="77777777" w:rsidR="002E5DDE" w:rsidRDefault="002E5DDE" w:rsidP="002E5DDE">
      <w:pPr>
        <w:pStyle w:val="Heading4"/>
      </w:pPr>
      <w:r>
        <w:t>Cost</w:t>
      </w:r>
    </w:p>
    <w:p w14:paraId="2AC32EF2" w14:textId="10A5DD5B" w:rsidR="002E5DDE" w:rsidRPr="002E5DDE" w:rsidRDefault="00E32CB9" w:rsidP="002E5DDE">
      <w:r w:rsidRPr="004F4CDC">
        <w:rPr>
          <w:rFonts w:cstheme="minorHAnsi"/>
        </w:rPr>
        <w:t>The cost may be entered for the quantity to be purchased.</w:t>
      </w:r>
    </w:p>
    <w:p w14:paraId="1CECB09D" w14:textId="38CE5FDD" w:rsidR="002E5DDE" w:rsidRDefault="00E32CB9" w:rsidP="002E5DDE">
      <w:pPr>
        <w:pStyle w:val="Heading4"/>
      </w:pPr>
      <w:r>
        <w:lastRenderedPageBreak/>
        <w:t>Cost UOM</w:t>
      </w:r>
    </w:p>
    <w:p w14:paraId="3F404170" w14:textId="60408264" w:rsidR="002E5DDE" w:rsidRPr="002E5DDE" w:rsidRDefault="00E32CB9" w:rsidP="002E5DDE">
      <w:r w:rsidRPr="004F4CDC">
        <w:rPr>
          <w:rFonts w:cstheme="minorHAnsi"/>
        </w:rPr>
        <w:t>The purchasing unit of measure will default from the item file.</w:t>
      </w:r>
    </w:p>
    <w:p w14:paraId="1F1B4DB1" w14:textId="77777777" w:rsidR="002E5DDE" w:rsidRDefault="002E5DDE" w:rsidP="002E5DDE">
      <w:pPr>
        <w:pStyle w:val="Heading4"/>
      </w:pPr>
      <w:r>
        <w:t>Setup</w:t>
      </w:r>
    </w:p>
    <w:p w14:paraId="75803745" w14:textId="40C7D8B8" w:rsidR="002E5DDE" w:rsidRPr="002E5DDE" w:rsidRDefault="00762932" w:rsidP="002E5DDE">
      <w:r>
        <w:t>This is the cost for the se</w:t>
      </w:r>
      <w:r w:rsidR="00352F3F">
        <w:t>t</w:t>
      </w:r>
      <w:r>
        <w:t>up of this item.</w:t>
      </w:r>
    </w:p>
    <w:p w14:paraId="52D54634" w14:textId="77777777" w:rsidR="002E5DDE" w:rsidRDefault="002E5DDE" w:rsidP="002E5DDE">
      <w:pPr>
        <w:pStyle w:val="Heading4"/>
      </w:pPr>
      <w:r>
        <w:t>Discount</w:t>
      </w:r>
    </w:p>
    <w:p w14:paraId="5AF327B5" w14:textId="6C457974" w:rsidR="002E5DDE" w:rsidRPr="002E5DDE" w:rsidRDefault="00762932" w:rsidP="002E5DDE">
      <w:r w:rsidRPr="00762932">
        <w:t>Enter the amount of the discount that is applied to this.</w:t>
      </w:r>
    </w:p>
    <w:p w14:paraId="3D473D65" w14:textId="77777777" w:rsidR="002E5DDE" w:rsidRDefault="002E5DDE" w:rsidP="002E5DDE">
      <w:pPr>
        <w:pStyle w:val="Heading4"/>
      </w:pPr>
      <w:r>
        <w:t>GL #</w:t>
      </w:r>
    </w:p>
    <w:p w14:paraId="6AC010BF" w14:textId="77777777" w:rsidR="00E32CB9" w:rsidRDefault="00E32CB9" w:rsidP="002E5DDE">
      <w:pPr>
        <w:rPr>
          <w:rFonts w:cstheme="minorHAnsi"/>
        </w:rPr>
      </w:pPr>
      <w:r w:rsidRPr="004F4CDC">
        <w:rPr>
          <w:rFonts w:cstheme="minorHAnsi"/>
        </w:rPr>
        <w:t xml:space="preserve">The general ledger account number will default for either raw materials or finished goods entered on the line item screen.  For raw materials the account will come from the material cost type file whereas for finished goods the asset account will transfer from the product line file for the product category defined on the items record.  </w:t>
      </w:r>
    </w:p>
    <w:p w14:paraId="710B2215" w14:textId="01F7BCE3" w:rsidR="002E5DDE" w:rsidRPr="002E5DDE" w:rsidRDefault="00E32CB9" w:rsidP="002E5DDE">
      <w:r w:rsidRPr="004F4CDC">
        <w:rPr>
          <w:rFonts w:cstheme="minorHAnsi"/>
        </w:rPr>
        <w:t xml:space="preserve">Enter a valid General Ledger account number.  To find or change an account press the </w:t>
      </w:r>
      <w:r w:rsidR="00443C4C">
        <w:rPr>
          <w:rFonts w:cstheme="minorHAnsi"/>
          <w:b/>
          <w:bCs/>
          <w:i/>
          <w:iCs/>
          <w:u w:val="single"/>
        </w:rPr>
        <w:t xml:space="preserve">“F1” </w:t>
      </w:r>
      <w:r w:rsidRPr="004F4CDC">
        <w:rPr>
          <w:rFonts w:cstheme="minorHAnsi"/>
        </w:rPr>
        <w:t xml:space="preserve">function key to search, press the </w:t>
      </w:r>
      <w:r w:rsidR="00443C4C">
        <w:rPr>
          <w:rFonts w:cstheme="minorHAnsi"/>
          <w:b/>
          <w:bCs/>
          <w:i/>
          <w:iCs/>
          <w:u w:val="single"/>
        </w:rPr>
        <w:t xml:space="preserve">“Page Up” / “Page Down” </w:t>
      </w:r>
      <w:r w:rsidRPr="004F4CDC">
        <w:rPr>
          <w:rFonts w:cstheme="minorHAnsi"/>
        </w:rPr>
        <w:t>keys to scroll through the account numbers.</w:t>
      </w:r>
    </w:p>
    <w:p w14:paraId="53276A07" w14:textId="77777777" w:rsidR="002E5DDE" w:rsidRDefault="002E5DDE" w:rsidP="002E5DDE">
      <w:pPr>
        <w:pStyle w:val="Heading4"/>
      </w:pPr>
      <w:r>
        <w:t>Vendor Item #</w:t>
      </w:r>
    </w:p>
    <w:p w14:paraId="2A1B65B0" w14:textId="4238425B" w:rsidR="002E5DDE" w:rsidRPr="002E5DDE" w:rsidRDefault="00E32CB9" w:rsidP="002E5DDE">
      <w:r w:rsidRPr="004F4CDC">
        <w:rPr>
          <w:rFonts w:cstheme="minorHAnsi"/>
        </w:rPr>
        <w:t>The vendor item number will transfer automatically from the items record if defined.</w:t>
      </w:r>
    </w:p>
    <w:p w14:paraId="7818CDED" w14:textId="77777777" w:rsidR="002E5DDE" w:rsidRDefault="002E5DDE" w:rsidP="002E5DDE">
      <w:pPr>
        <w:pStyle w:val="Heading4"/>
      </w:pPr>
      <w:r>
        <w:t>Overrun %</w:t>
      </w:r>
    </w:p>
    <w:p w14:paraId="6AA0F7C1" w14:textId="2D52D40B" w:rsidR="002E5DDE" w:rsidRPr="002E5DDE" w:rsidRDefault="00E32CB9" w:rsidP="002E5DDE">
      <w:r w:rsidRPr="004F4CDC">
        <w:rPr>
          <w:rFonts w:cstheme="minorHAnsi"/>
        </w:rPr>
        <w:t>The overrun percentage field allows definition of an allowable overrun percentage compared to the purchase order quantity.  Upon receipts for the line item if the quantity received is greater than the allowable underrun, a warning message will appear.</w:t>
      </w:r>
    </w:p>
    <w:p w14:paraId="3C4D8E4A" w14:textId="77777777" w:rsidR="002E5DDE" w:rsidRDefault="002E5DDE" w:rsidP="002E5DDE">
      <w:pPr>
        <w:pStyle w:val="Heading4"/>
      </w:pPr>
      <w:r>
        <w:t>Underrun %</w:t>
      </w:r>
    </w:p>
    <w:p w14:paraId="06588B4C" w14:textId="115B0D34" w:rsidR="002E5DDE" w:rsidRPr="002E5DDE" w:rsidRDefault="00E32CB9" w:rsidP="002E5DDE">
      <w:r w:rsidRPr="004F4CDC">
        <w:rPr>
          <w:rFonts w:cstheme="minorHAnsi"/>
        </w:rPr>
        <w:t>The underrun percentage may be entered for allowable quantities over the purchased order quantity.  When receiving items, if the item quantity is received is less than the quantity plus the overrun, a warning message will appear.</w:t>
      </w:r>
    </w:p>
    <w:p w14:paraId="0DE490FE" w14:textId="77777777" w:rsidR="002E5DDE" w:rsidRDefault="002E5DDE" w:rsidP="002E5DDE">
      <w:pPr>
        <w:pStyle w:val="Heading4"/>
      </w:pPr>
      <w:r>
        <w:t>Customer #</w:t>
      </w:r>
    </w:p>
    <w:p w14:paraId="149B2476" w14:textId="3498F749" w:rsidR="002E5DDE" w:rsidRPr="002E5DDE" w:rsidRDefault="00762932" w:rsidP="002E5DDE">
      <w:r w:rsidRPr="00762932">
        <w:t>Enter the customer number.</w:t>
      </w:r>
    </w:p>
    <w:p w14:paraId="1ED28196" w14:textId="77777777" w:rsidR="002E5DDE" w:rsidRDefault="002E5DDE" w:rsidP="002E5DDE">
      <w:pPr>
        <w:pStyle w:val="Heading4"/>
      </w:pPr>
      <w:r>
        <w:t>Order Number</w:t>
      </w:r>
    </w:p>
    <w:p w14:paraId="0CC20C3F" w14:textId="1B28C0B5" w:rsidR="002E5DDE" w:rsidRPr="002E5DDE" w:rsidRDefault="00762932" w:rsidP="002E5DDE">
      <w:r w:rsidRPr="00762932">
        <w:t>Enter the order number.</w:t>
      </w:r>
    </w:p>
    <w:p w14:paraId="0B5C7B92" w14:textId="77777777" w:rsidR="002E5DDE" w:rsidRDefault="002E5DDE" w:rsidP="002E5DDE">
      <w:pPr>
        <w:pStyle w:val="Heading4"/>
      </w:pPr>
      <w:r>
        <w:t>Tax</w:t>
      </w:r>
    </w:p>
    <w:p w14:paraId="75FD49BB" w14:textId="22CF104A" w:rsidR="002E5DDE" w:rsidRDefault="00762932" w:rsidP="002E5DDE">
      <w:r>
        <w:t xml:space="preserve">This field indicates whether this item is taxable or not. The user may enter a </w:t>
      </w:r>
      <w:r>
        <w:rPr>
          <w:b/>
          <w:bCs/>
          <w:i/>
          <w:iCs/>
          <w:u w:val="single"/>
        </w:rPr>
        <w:t>“Y”</w:t>
      </w:r>
      <w:r>
        <w:t xml:space="preserve"> for Taxable, or an </w:t>
      </w:r>
      <w:r w:rsidRPr="00762932">
        <w:rPr>
          <w:b/>
          <w:bCs/>
          <w:i/>
          <w:iCs/>
          <w:u w:val="single"/>
        </w:rPr>
        <w:t>“</w:t>
      </w:r>
      <w:r>
        <w:rPr>
          <w:b/>
          <w:bCs/>
          <w:i/>
          <w:iCs/>
          <w:u w:val="single"/>
        </w:rPr>
        <w:t>N”</w:t>
      </w:r>
      <w:r>
        <w:t xml:space="preserve"> for Not Taxable.</w:t>
      </w:r>
    </w:p>
    <w:p w14:paraId="7CB0A718" w14:textId="77777777" w:rsidR="00352F3F" w:rsidRPr="00762932" w:rsidRDefault="00352F3F" w:rsidP="002E5DDE"/>
    <w:p w14:paraId="69FDCE06" w14:textId="3AEF60BD" w:rsidR="00D707FE" w:rsidRDefault="00D707FE" w:rsidP="0027190E">
      <w:pPr>
        <w:pStyle w:val="Heading3"/>
      </w:pPr>
      <w:bookmarkStart w:id="59" w:name="_Toc47457423"/>
      <w:r>
        <w:lastRenderedPageBreak/>
        <w:t>Scores: Update Panel Sizes</w:t>
      </w:r>
      <w:bookmarkEnd w:id="59"/>
    </w:p>
    <w:p w14:paraId="09AF4B40" w14:textId="78B961DD" w:rsidR="00D707FE" w:rsidRDefault="00352F3F" w:rsidP="00D707FE">
      <w:r>
        <w:rPr>
          <w:noProof/>
        </w:rPr>
        <w:drawing>
          <wp:inline distT="0" distB="0" distL="0" distR="0" wp14:anchorId="06EE081E" wp14:editId="41997FBC">
            <wp:extent cx="4251325" cy="213741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1325" cy="2137410"/>
                    </a:xfrm>
                    <a:prstGeom prst="rect">
                      <a:avLst/>
                    </a:prstGeom>
                    <a:noFill/>
                    <a:ln>
                      <a:noFill/>
                    </a:ln>
                  </pic:spPr>
                </pic:pic>
              </a:graphicData>
            </a:graphic>
          </wp:inline>
        </w:drawing>
      </w:r>
    </w:p>
    <w:p w14:paraId="7AEC5C88" w14:textId="44C159A4" w:rsidR="00352F3F" w:rsidRDefault="00352F3F" w:rsidP="00D707FE"/>
    <w:p w14:paraId="4898CC02" w14:textId="77777777" w:rsidR="00352F3F" w:rsidRPr="00D707FE" w:rsidRDefault="00352F3F" w:rsidP="00D707FE"/>
    <w:p w14:paraId="4A17FB83" w14:textId="79D45D8D" w:rsidR="0027190E" w:rsidRDefault="0027190E" w:rsidP="0027190E">
      <w:pPr>
        <w:pStyle w:val="Heading3"/>
      </w:pPr>
      <w:bookmarkStart w:id="60" w:name="_Toc47457424"/>
      <w:r>
        <w:t>Box Design</w:t>
      </w:r>
      <w:bookmarkEnd w:id="60"/>
    </w:p>
    <w:p w14:paraId="47F6FE62" w14:textId="215AB5FA" w:rsidR="00877291" w:rsidRPr="00877291" w:rsidRDefault="00877291" w:rsidP="00877291">
      <w:r>
        <w:t>The Box Design screen shows the user the layout of the box for the currently selected Purchase Order.</w:t>
      </w:r>
    </w:p>
    <w:p w14:paraId="00A50DE0" w14:textId="1D746D33" w:rsidR="00D46891" w:rsidRDefault="00D46891" w:rsidP="00D46891">
      <w:r>
        <w:rPr>
          <w:noProof/>
        </w:rPr>
        <w:drawing>
          <wp:inline distT="0" distB="0" distL="0" distR="0" wp14:anchorId="64782625" wp14:editId="701DF9C2">
            <wp:extent cx="5943600" cy="3823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23970"/>
                    </a:xfrm>
                    <a:prstGeom prst="rect">
                      <a:avLst/>
                    </a:prstGeom>
                  </pic:spPr>
                </pic:pic>
              </a:graphicData>
            </a:graphic>
          </wp:inline>
        </w:drawing>
      </w:r>
    </w:p>
    <w:p w14:paraId="168DFC8B" w14:textId="601E311E" w:rsidR="00C554E1" w:rsidRDefault="00C554E1" w:rsidP="00D46891"/>
    <w:p w14:paraId="014F36D3" w14:textId="77777777" w:rsidR="00C554E1" w:rsidRPr="00D46891" w:rsidRDefault="00C554E1" w:rsidP="00D46891"/>
    <w:p w14:paraId="3723429D" w14:textId="014CE2FC" w:rsidR="00C554E1" w:rsidRDefault="00C554E1" w:rsidP="0080529C">
      <w:pPr>
        <w:pStyle w:val="Heading2"/>
      </w:pPr>
      <w:bookmarkStart w:id="61" w:name="_Toc47457425"/>
      <w:r>
        <w:lastRenderedPageBreak/>
        <w:t>Purchase Order Notes</w:t>
      </w:r>
      <w:bookmarkEnd w:id="61"/>
    </w:p>
    <w:p w14:paraId="014699B4" w14:textId="77777777" w:rsidR="00C554E1" w:rsidRDefault="00C554E1" w:rsidP="00C554E1">
      <w:pPr>
        <w:rPr>
          <w:rFonts w:cstheme="minorHAnsi"/>
        </w:rPr>
      </w:pPr>
      <w:r w:rsidRPr="007637B0">
        <w:rPr>
          <w:rFonts w:cstheme="minorHAnsi"/>
        </w:rPr>
        <w:t>To have notes transfer from the vendor file to every new purchase order, there are a few simply steps.</w:t>
      </w:r>
    </w:p>
    <w:p w14:paraId="7DAC92E4" w14:textId="1668291F" w:rsidR="00C554E1" w:rsidRDefault="00C554E1" w:rsidP="00C554E1">
      <w:pPr>
        <w:pStyle w:val="Heading3"/>
      </w:pPr>
      <w:bookmarkStart w:id="62" w:name="_Toc47457426"/>
      <w:r>
        <w:t>Group Notes on PO</w:t>
      </w:r>
      <w:bookmarkEnd w:id="62"/>
    </w:p>
    <w:p w14:paraId="63A525D7" w14:textId="2B3D3780" w:rsidR="00C554E1" w:rsidRDefault="00C554E1" w:rsidP="00C554E1">
      <w:pPr>
        <w:pStyle w:val="Heading4"/>
      </w:pPr>
      <w:r>
        <w:t>Step One</w:t>
      </w:r>
    </w:p>
    <w:p w14:paraId="5A64953E" w14:textId="77777777" w:rsidR="00C554E1" w:rsidRPr="007637B0" w:rsidRDefault="00C554E1" w:rsidP="00C554E1">
      <w:pPr>
        <w:rPr>
          <w:rFonts w:cstheme="minorHAnsi"/>
        </w:rPr>
      </w:pPr>
      <w:r w:rsidRPr="007637B0">
        <w:rPr>
          <w:rFonts w:cstheme="minorHAnsi"/>
        </w:rPr>
        <w:t>Add a new user group called PO under N-C for change user group.</w:t>
      </w:r>
    </w:p>
    <w:p w14:paraId="6A466D46" w14:textId="02F3EEAA" w:rsidR="00C554E1" w:rsidRDefault="00C554E1" w:rsidP="00C554E1">
      <w:pPr>
        <w:pStyle w:val="Heading4"/>
      </w:pPr>
      <w:r>
        <w:t>Step Two</w:t>
      </w:r>
    </w:p>
    <w:p w14:paraId="2467092C" w14:textId="5BAC19D1" w:rsidR="00C554E1" w:rsidRPr="00C554E1" w:rsidRDefault="00C554E1" w:rsidP="00C554E1">
      <w:pPr>
        <w:pStyle w:val="ListParagraph"/>
        <w:numPr>
          <w:ilvl w:val="0"/>
          <w:numId w:val="6"/>
        </w:numPr>
      </w:pPr>
      <w:r w:rsidRPr="00C554E1">
        <w:rPr>
          <w:rFonts w:cstheme="minorHAnsi"/>
        </w:rPr>
        <w:t>Add notes to a specific vendor via the BOOK Icon.</w:t>
      </w:r>
    </w:p>
    <w:p w14:paraId="3FD7A567" w14:textId="77777777" w:rsidR="00C554E1" w:rsidRPr="00C554E1" w:rsidRDefault="00C554E1" w:rsidP="00C554E1">
      <w:pPr>
        <w:pStyle w:val="ListParagraph"/>
        <w:numPr>
          <w:ilvl w:val="0"/>
          <w:numId w:val="6"/>
        </w:numPr>
        <w:rPr>
          <w:rFonts w:cstheme="minorHAnsi"/>
        </w:rPr>
      </w:pPr>
      <w:r w:rsidRPr="00C554E1">
        <w:rPr>
          <w:rFonts w:cstheme="minorHAnsi"/>
        </w:rPr>
        <w:t>Access the vendor under V-F-1.  Then click the Book Icon, then click the View Folder.</w:t>
      </w:r>
    </w:p>
    <w:p w14:paraId="746748EE" w14:textId="32BB86E6" w:rsidR="00C554E1" w:rsidRPr="00C554E1" w:rsidRDefault="00C554E1" w:rsidP="00C554E1">
      <w:pPr>
        <w:pStyle w:val="ListParagraph"/>
        <w:numPr>
          <w:ilvl w:val="0"/>
          <w:numId w:val="6"/>
        </w:numPr>
      </w:pPr>
      <w:r w:rsidRPr="007637B0">
        <w:rPr>
          <w:rFonts w:cstheme="minorHAnsi"/>
        </w:rPr>
        <w:t>Add the notes for PO group.  This will transfer to the fountain pen icon on the view folder of the purchase order when a new purchase order is added.</w:t>
      </w:r>
    </w:p>
    <w:p w14:paraId="5F32E8FD" w14:textId="32522E27" w:rsidR="00C554E1" w:rsidRDefault="00C554E1" w:rsidP="00C554E1">
      <w:pPr>
        <w:pStyle w:val="Heading4"/>
      </w:pPr>
      <w:r>
        <w:t>Step Three</w:t>
      </w:r>
    </w:p>
    <w:p w14:paraId="279C47B9" w14:textId="06D14F55" w:rsidR="00C554E1" w:rsidRPr="00C554E1" w:rsidRDefault="00C554E1" w:rsidP="00C554E1">
      <w:pPr>
        <w:pStyle w:val="ListParagraph"/>
        <w:numPr>
          <w:ilvl w:val="0"/>
          <w:numId w:val="7"/>
        </w:numPr>
      </w:pPr>
      <w:r w:rsidRPr="007637B0">
        <w:rPr>
          <w:rFonts w:cstheme="minorHAnsi"/>
        </w:rPr>
        <w:t>Add a new purchase order and notice the message that notes exist.</w:t>
      </w:r>
    </w:p>
    <w:p w14:paraId="26DD2860" w14:textId="2D976AB8" w:rsidR="00C554E1" w:rsidRPr="00C554E1" w:rsidRDefault="00C554E1" w:rsidP="00C554E1">
      <w:pPr>
        <w:pStyle w:val="ListParagraph"/>
        <w:numPr>
          <w:ilvl w:val="0"/>
          <w:numId w:val="7"/>
        </w:numPr>
      </w:pPr>
      <w:r w:rsidRPr="007637B0">
        <w:rPr>
          <w:rFonts w:cstheme="minorHAnsi"/>
        </w:rPr>
        <w:t>Click the Fountain Pen from the PO View folder to verify the transfer.</w:t>
      </w:r>
    </w:p>
    <w:p w14:paraId="24E5ED1C" w14:textId="7E6F00FB" w:rsidR="00C554E1" w:rsidRDefault="00C554E1" w:rsidP="00C554E1">
      <w:pPr>
        <w:pStyle w:val="Heading4"/>
      </w:pPr>
      <w:r>
        <w:t>Step Four</w:t>
      </w:r>
    </w:p>
    <w:p w14:paraId="517191F7" w14:textId="7DFA5CFC" w:rsidR="00C554E1" w:rsidRDefault="00C554E1" w:rsidP="00C554E1">
      <w:pPr>
        <w:rPr>
          <w:rFonts w:cstheme="minorHAnsi"/>
        </w:rPr>
      </w:pPr>
      <w:r w:rsidRPr="007637B0">
        <w:rPr>
          <w:rFonts w:cstheme="minorHAnsi"/>
        </w:rPr>
        <w:t>Click the Fountain Pen Icon and notice the notes from the Vendor file transferred.</w:t>
      </w:r>
    </w:p>
    <w:p w14:paraId="08CE233D" w14:textId="6FD8C681" w:rsidR="00C554E1" w:rsidRDefault="00C554E1" w:rsidP="00C554E1">
      <w:pPr>
        <w:pStyle w:val="Heading3"/>
      </w:pPr>
      <w:bookmarkStart w:id="63" w:name="_Toc47457427"/>
      <w:r>
        <w:t>SPEC Item Notes on PO</w:t>
      </w:r>
      <w:bookmarkEnd w:id="63"/>
    </w:p>
    <w:p w14:paraId="6A4446E2" w14:textId="1F690D36" w:rsidR="00C554E1" w:rsidRDefault="00C554E1" w:rsidP="00C554E1">
      <w:pPr>
        <w:pStyle w:val="Heading4"/>
      </w:pPr>
      <w:r>
        <w:t>Step One</w:t>
      </w:r>
    </w:p>
    <w:p w14:paraId="1C2C8166" w14:textId="0C58B93C" w:rsidR="00C554E1" w:rsidRDefault="00C554E1" w:rsidP="00C554E1">
      <w:pPr>
        <w:rPr>
          <w:rFonts w:cstheme="minorHAnsi"/>
        </w:rPr>
      </w:pPr>
      <w:r w:rsidRPr="007637B0">
        <w:rPr>
          <w:rFonts w:cstheme="minorHAnsi"/>
        </w:rPr>
        <w:t>You can also add notes that will be raw material or finished goods item code specific.  These notes will be PO line item notes as opposed to PO header notes.</w:t>
      </w:r>
    </w:p>
    <w:p w14:paraId="0A5F6963" w14:textId="77777777" w:rsidR="00C554E1" w:rsidRPr="007637B0" w:rsidRDefault="00C554E1" w:rsidP="00C554E1">
      <w:pPr>
        <w:rPr>
          <w:rFonts w:cstheme="minorHAnsi"/>
        </w:rPr>
      </w:pPr>
      <w:r w:rsidRPr="007637B0">
        <w:rPr>
          <w:rFonts w:cstheme="minorHAnsi"/>
        </w:rPr>
        <w:t>For example, if you want a note on every 200 C line item you would follow these steps.</w:t>
      </w:r>
    </w:p>
    <w:p w14:paraId="42C6F183" w14:textId="71FB4CFB" w:rsidR="00C554E1" w:rsidRDefault="00C554E1" w:rsidP="00C554E1">
      <w:pPr>
        <w:pStyle w:val="Heading4"/>
      </w:pPr>
      <w:r>
        <w:t>Step Two</w:t>
      </w:r>
    </w:p>
    <w:p w14:paraId="426C70E3" w14:textId="77777777" w:rsidR="00C554E1" w:rsidRPr="007637B0" w:rsidRDefault="00C554E1" w:rsidP="00C554E1">
      <w:pPr>
        <w:rPr>
          <w:rFonts w:cstheme="minorHAnsi"/>
        </w:rPr>
      </w:pPr>
      <w:r w:rsidRPr="007637B0">
        <w:rPr>
          <w:rFonts w:cstheme="minorHAnsi"/>
        </w:rPr>
        <w:t>Add a new user RM Specification code (at N-Z-6) called PO.</w:t>
      </w:r>
    </w:p>
    <w:p w14:paraId="1B56E965" w14:textId="08E86032" w:rsidR="00C554E1" w:rsidRDefault="00C554E1" w:rsidP="00C554E1">
      <w:pPr>
        <w:pStyle w:val="Heading4"/>
      </w:pPr>
      <w:r>
        <w:t>Step Three</w:t>
      </w:r>
    </w:p>
    <w:p w14:paraId="55BF14DC" w14:textId="1DE5CCE5" w:rsidR="00C554E1" w:rsidRPr="00C554E1" w:rsidRDefault="00C554E1" w:rsidP="00C554E1">
      <w:pPr>
        <w:pStyle w:val="ListParagraph"/>
        <w:numPr>
          <w:ilvl w:val="0"/>
          <w:numId w:val="8"/>
        </w:numPr>
      </w:pPr>
      <w:r w:rsidRPr="007637B0">
        <w:rPr>
          <w:rFonts w:cstheme="minorHAnsi"/>
        </w:rPr>
        <w:t>Add notes to a specific raw material code via the BOOK Icon.</w:t>
      </w:r>
    </w:p>
    <w:p w14:paraId="13F23B45" w14:textId="04214C02" w:rsidR="00C554E1" w:rsidRPr="00C554E1" w:rsidRDefault="00C554E1" w:rsidP="00C554E1">
      <w:pPr>
        <w:pStyle w:val="ListParagraph"/>
        <w:numPr>
          <w:ilvl w:val="0"/>
          <w:numId w:val="8"/>
        </w:numPr>
      </w:pPr>
      <w:r w:rsidRPr="007637B0">
        <w:rPr>
          <w:rFonts w:cstheme="minorHAnsi"/>
        </w:rPr>
        <w:t>Access the raw material code under M-F-1 or M-F-2.  Then click the Book Icon, then click the View Folder.</w:t>
      </w:r>
    </w:p>
    <w:p w14:paraId="0C6DAC17" w14:textId="491D3D5E" w:rsidR="00C554E1" w:rsidRPr="00C554E1" w:rsidRDefault="00C554E1" w:rsidP="00C554E1">
      <w:pPr>
        <w:pStyle w:val="ListParagraph"/>
        <w:numPr>
          <w:ilvl w:val="0"/>
          <w:numId w:val="8"/>
        </w:numPr>
      </w:pPr>
      <w:r w:rsidRPr="007637B0">
        <w:rPr>
          <w:rFonts w:cstheme="minorHAnsi"/>
        </w:rPr>
        <w:t>Add the notes for PO spec code.  This will transfer to the fountain pen icon on the “items” detail folder of the purchase order when a new purchase order is added.</w:t>
      </w:r>
    </w:p>
    <w:p w14:paraId="01C82E45" w14:textId="52DAF249" w:rsidR="00C554E1" w:rsidRDefault="00C554E1" w:rsidP="00C554E1">
      <w:pPr>
        <w:pStyle w:val="Heading4"/>
      </w:pPr>
      <w:r>
        <w:t>Step Four</w:t>
      </w:r>
    </w:p>
    <w:p w14:paraId="348DA958" w14:textId="3AF8AC25" w:rsidR="00C554E1" w:rsidRPr="00C554E1" w:rsidRDefault="00C554E1" w:rsidP="00C554E1">
      <w:pPr>
        <w:pStyle w:val="ListParagraph"/>
        <w:numPr>
          <w:ilvl w:val="0"/>
          <w:numId w:val="9"/>
        </w:numPr>
      </w:pPr>
      <w:r w:rsidRPr="007637B0">
        <w:rPr>
          <w:rFonts w:cstheme="minorHAnsi"/>
        </w:rPr>
        <w:t>Add a new purchase order with a line item for the raw material code that you added the note for (in our example 200 C).</w:t>
      </w:r>
    </w:p>
    <w:p w14:paraId="70F0D716" w14:textId="4FB08895" w:rsidR="00C554E1" w:rsidRPr="00C554E1" w:rsidRDefault="00C554E1" w:rsidP="00C554E1">
      <w:pPr>
        <w:pStyle w:val="ListParagraph"/>
        <w:numPr>
          <w:ilvl w:val="0"/>
          <w:numId w:val="9"/>
        </w:numPr>
      </w:pPr>
      <w:r w:rsidRPr="007637B0">
        <w:rPr>
          <w:rFonts w:cstheme="minorHAnsi"/>
        </w:rPr>
        <w:t>Click the Spec Book Note button verify the transfer.</w:t>
      </w:r>
    </w:p>
    <w:p w14:paraId="42749EA9" w14:textId="40A99DEC" w:rsidR="00C554E1" w:rsidRDefault="00C554E1" w:rsidP="00C554E1">
      <w:pPr>
        <w:pStyle w:val="Heading4"/>
      </w:pPr>
      <w:r>
        <w:t>Step Five</w:t>
      </w:r>
    </w:p>
    <w:p w14:paraId="461C3077" w14:textId="4F83A95C" w:rsidR="00C554E1" w:rsidRPr="00C554E1" w:rsidRDefault="00C554E1" w:rsidP="00C554E1">
      <w:pPr>
        <w:pStyle w:val="ListParagraph"/>
        <w:numPr>
          <w:ilvl w:val="0"/>
          <w:numId w:val="10"/>
        </w:numPr>
      </w:pPr>
      <w:r w:rsidRPr="007637B0">
        <w:rPr>
          <w:rFonts w:cstheme="minorHAnsi"/>
        </w:rPr>
        <w:t>The book note folder shows the notes added for the specific raw material code.</w:t>
      </w:r>
    </w:p>
    <w:p w14:paraId="09050079" w14:textId="444B8406" w:rsidR="00C554E1" w:rsidRPr="00C554E1" w:rsidRDefault="00C554E1" w:rsidP="00C554E1">
      <w:pPr>
        <w:pStyle w:val="ListParagraph"/>
        <w:numPr>
          <w:ilvl w:val="0"/>
          <w:numId w:val="10"/>
        </w:numPr>
      </w:pPr>
      <w:r w:rsidRPr="007637B0">
        <w:rPr>
          <w:rFonts w:cstheme="minorHAnsi"/>
        </w:rPr>
        <w:t>Depending upon which PO form you select, both the header notes and the line item notes are available to print on the purchase order.</w:t>
      </w:r>
    </w:p>
    <w:p w14:paraId="4138C558" w14:textId="77777777" w:rsidR="00C554E1" w:rsidRPr="00C554E1" w:rsidRDefault="00C554E1" w:rsidP="00C554E1"/>
    <w:p w14:paraId="0535B917" w14:textId="0374E935" w:rsidR="0080529C" w:rsidRDefault="0080529C" w:rsidP="0080529C">
      <w:pPr>
        <w:pStyle w:val="Heading2"/>
      </w:pPr>
      <w:bookmarkStart w:id="64" w:name="_Toc47457428"/>
      <w:r>
        <w:lastRenderedPageBreak/>
        <w:t>Print PO Edit List [PU2]</w:t>
      </w:r>
      <w:bookmarkEnd w:id="64"/>
    </w:p>
    <w:p w14:paraId="790A598E" w14:textId="03959DB0" w:rsidR="0080529C" w:rsidRDefault="0027190E" w:rsidP="0080529C">
      <w:pPr>
        <w:pStyle w:val="Heading3"/>
      </w:pPr>
      <w:bookmarkStart w:id="65" w:name="_Toc44768385"/>
      <w:bookmarkStart w:id="66" w:name="_Toc47457429"/>
      <w:r>
        <w:t>Selection Parameters</w:t>
      </w:r>
      <w:bookmarkEnd w:id="65"/>
      <w:bookmarkEnd w:id="66"/>
    </w:p>
    <w:p w14:paraId="1DCF0962" w14:textId="48447240" w:rsidR="00D46891" w:rsidRPr="00D46891" w:rsidRDefault="00D46891" w:rsidP="00D46891">
      <w:r>
        <w:rPr>
          <w:noProof/>
        </w:rPr>
        <w:drawing>
          <wp:inline distT="0" distB="0" distL="0" distR="0" wp14:anchorId="04DFCBE2" wp14:editId="189D4D48">
            <wp:extent cx="44100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0075" cy="2028825"/>
                    </a:xfrm>
                    <a:prstGeom prst="rect">
                      <a:avLst/>
                    </a:prstGeom>
                  </pic:spPr>
                </pic:pic>
              </a:graphicData>
            </a:graphic>
          </wp:inline>
        </w:drawing>
      </w:r>
    </w:p>
    <w:p w14:paraId="1D1A9140" w14:textId="16710356" w:rsidR="0080529C" w:rsidRDefault="002E5DDE" w:rsidP="0080529C">
      <w:pPr>
        <w:pStyle w:val="Heading4"/>
      </w:pPr>
      <w:r>
        <w:t>Beginning PO # / Ending PO #</w:t>
      </w:r>
    </w:p>
    <w:p w14:paraId="0899BB35" w14:textId="2A668EF8" w:rsidR="002E5DDE" w:rsidRPr="002E5DDE" w:rsidRDefault="00443C4C" w:rsidP="002E5DDE">
      <w:r w:rsidRPr="004F4CDC">
        <w:rPr>
          <w:rFonts w:cstheme="minorHAnsi"/>
        </w:rPr>
        <w:t xml:space="preserve">Enter the </w:t>
      </w:r>
      <w:r>
        <w:rPr>
          <w:rFonts w:cstheme="minorHAnsi"/>
        </w:rPr>
        <w:t>beginning and ending</w:t>
      </w:r>
      <w:r w:rsidRPr="004F4CDC">
        <w:rPr>
          <w:rFonts w:cstheme="minorHAnsi"/>
        </w:rPr>
        <w:t xml:space="preserve"> Purchase Order number to appear on this report.</w:t>
      </w:r>
    </w:p>
    <w:p w14:paraId="47C45DAA" w14:textId="0CAFA63E" w:rsidR="002E5DDE" w:rsidRDefault="002E5DDE" w:rsidP="002E5DDE">
      <w:pPr>
        <w:pStyle w:val="Heading4"/>
      </w:pPr>
      <w:r>
        <w:t>Beginning PO Date / Ending PO Date</w:t>
      </w:r>
    </w:p>
    <w:p w14:paraId="301E8F62" w14:textId="1C01C993" w:rsidR="00D07841" w:rsidRPr="00E5397E" w:rsidRDefault="00D07841" w:rsidP="00D07841">
      <w:bookmarkStart w:id="67" w:name="_Hlk44517873"/>
      <w:r>
        <w:t>Enter the beginning and ending Purchase Order Date to run the PO Edit List report for.</w:t>
      </w:r>
    </w:p>
    <w:bookmarkEnd w:id="67"/>
    <w:p w14:paraId="534A2E8F" w14:textId="3135C4B1" w:rsidR="002E5DDE" w:rsidRDefault="002E5DDE" w:rsidP="002E5DDE">
      <w:pPr>
        <w:pStyle w:val="Heading4"/>
      </w:pPr>
      <w:r>
        <w:t>Display PO’s with Status Of: Open – Toggle Box</w:t>
      </w:r>
    </w:p>
    <w:p w14:paraId="6F295133" w14:textId="74D1893C" w:rsidR="00D45A17" w:rsidRDefault="00D45A17" w:rsidP="00D45A17">
      <w:r>
        <w:t>To display purchase orders that are open, make sure that this toggle box is checked.</w:t>
      </w:r>
    </w:p>
    <w:p w14:paraId="694456E4" w14:textId="622BF382" w:rsidR="002E5DDE" w:rsidRDefault="002E5DDE" w:rsidP="002E5DDE">
      <w:pPr>
        <w:pStyle w:val="Heading4"/>
      </w:pPr>
      <w:r>
        <w:t>Display PO’s with Status Of: Closed – Toggle Box</w:t>
      </w:r>
    </w:p>
    <w:p w14:paraId="2ACDC487" w14:textId="10E188EA" w:rsidR="00D45A17" w:rsidRDefault="00D45A17" w:rsidP="00D45A17">
      <w:r>
        <w:t>To display purchase orders that are closed, make sure that this toggle box is checked.</w:t>
      </w:r>
    </w:p>
    <w:p w14:paraId="7DC65EFD" w14:textId="16328B67" w:rsidR="002E5DDE" w:rsidRDefault="002E5DDE" w:rsidP="002E5DDE">
      <w:pPr>
        <w:pStyle w:val="Heading4"/>
      </w:pPr>
      <w:r>
        <w:t>Display PO’s with Status Of: Hold – Toggle Box</w:t>
      </w:r>
    </w:p>
    <w:p w14:paraId="4C950211" w14:textId="21D9C7C1" w:rsidR="00D45A17" w:rsidRDefault="00D45A17" w:rsidP="00D45A17">
      <w:r>
        <w:t>To display purchase orders that are on hold, make sure that this toggle box is checked.</w:t>
      </w:r>
    </w:p>
    <w:p w14:paraId="2D5C09AD" w14:textId="1659CD80" w:rsidR="002E5DDE" w:rsidRDefault="002E5DDE" w:rsidP="002E5DDE">
      <w:pPr>
        <w:pStyle w:val="Heading4"/>
      </w:pPr>
      <w:r>
        <w:t>PO For (Choice)</w:t>
      </w:r>
    </w:p>
    <w:p w14:paraId="32ECED9B" w14:textId="0165B9A6" w:rsidR="00B73002" w:rsidRDefault="00B73002" w:rsidP="00B73002">
      <w:bookmarkStart w:id="68" w:name="_Hlk42887763"/>
      <w:bookmarkStart w:id="69" w:name="_Hlk43829608"/>
      <w:r>
        <w:t xml:space="preserve">To choose the preferred purchase order type of Printed vs. Not Printed, please make sure </w:t>
      </w:r>
      <w:bookmarkStart w:id="70" w:name="_Hlk43134919"/>
      <w:r>
        <w:t>the desired option choice bubble is toggled</w:t>
      </w:r>
      <w:bookmarkEnd w:id="70"/>
      <w:r>
        <w:t>.</w:t>
      </w:r>
      <w:bookmarkEnd w:id="68"/>
    </w:p>
    <w:p w14:paraId="368FC449" w14:textId="1CE2811D" w:rsidR="00352F3F" w:rsidRDefault="00352F3F" w:rsidP="00B73002"/>
    <w:p w14:paraId="387FF6CC" w14:textId="6F09C5F7" w:rsidR="00352F3F" w:rsidRDefault="00352F3F" w:rsidP="00B73002"/>
    <w:p w14:paraId="64FC8B0A" w14:textId="5360EB65" w:rsidR="00352F3F" w:rsidRDefault="00352F3F" w:rsidP="00B73002"/>
    <w:p w14:paraId="48335250" w14:textId="77777777" w:rsidR="00352F3F" w:rsidRDefault="00352F3F" w:rsidP="00B73002"/>
    <w:p w14:paraId="05C22C2C" w14:textId="49037000" w:rsidR="0027190E" w:rsidRDefault="0027190E" w:rsidP="0027190E">
      <w:pPr>
        <w:pStyle w:val="Heading3"/>
      </w:pPr>
      <w:bookmarkStart w:id="71" w:name="_Toc44768386"/>
      <w:bookmarkStart w:id="72" w:name="_Toc47457430"/>
      <w:bookmarkEnd w:id="69"/>
      <w:r>
        <w:lastRenderedPageBreak/>
        <w:t>Output Destination</w:t>
      </w:r>
      <w:bookmarkEnd w:id="71"/>
      <w:bookmarkEnd w:id="72"/>
    </w:p>
    <w:p w14:paraId="23EC98D4" w14:textId="2923AA69" w:rsidR="00D46891" w:rsidRPr="00D46891" w:rsidRDefault="00D46891" w:rsidP="00D46891">
      <w:r>
        <w:rPr>
          <w:noProof/>
        </w:rPr>
        <w:drawing>
          <wp:inline distT="0" distB="0" distL="0" distR="0" wp14:anchorId="584D58EB" wp14:editId="2A591E9B">
            <wp:extent cx="4419600" cy="1476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9600" cy="1476375"/>
                    </a:xfrm>
                    <a:prstGeom prst="rect">
                      <a:avLst/>
                    </a:prstGeom>
                  </pic:spPr>
                </pic:pic>
              </a:graphicData>
            </a:graphic>
          </wp:inline>
        </w:drawing>
      </w:r>
    </w:p>
    <w:p w14:paraId="7D755F57" w14:textId="77777777" w:rsidR="00D45A17" w:rsidRDefault="00D45A17" w:rsidP="00D45A17">
      <w:pPr>
        <w:pStyle w:val="Heading4"/>
      </w:pPr>
      <w:bookmarkStart w:id="73" w:name="_Hlk42795723"/>
      <w:bookmarkStart w:id="74" w:name="_Hlk42795013"/>
      <w:bookmarkStart w:id="75" w:name="_Hlk42795755"/>
      <w:bookmarkStart w:id="76" w:name="_Hlk43132235"/>
      <w:bookmarkStart w:id="77" w:name="_Hlk42792835"/>
      <w:bookmarkStart w:id="78" w:name="_Hlk44143882"/>
      <w:r>
        <w:t>Destination Choice</w:t>
      </w:r>
    </w:p>
    <w:p w14:paraId="1AD77702" w14:textId="77777777" w:rsidR="00D45A17" w:rsidRPr="00144B20" w:rsidRDefault="00D45A17" w:rsidP="00D45A17">
      <w:bookmarkStart w:id="79" w:name="_Hlk42794533"/>
      <w:r>
        <w:t>To choose the destination where the document should be printed, please make sure that desired output destination choice bubble is toggled.</w:t>
      </w:r>
      <w:bookmarkEnd w:id="79"/>
    </w:p>
    <w:p w14:paraId="56FD3881" w14:textId="77777777" w:rsidR="00D45A17" w:rsidRDefault="00D45A17" w:rsidP="00D45A17">
      <w:pPr>
        <w:pStyle w:val="Heading4"/>
      </w:pPr>
      <w:bookmarkStart w:id="80" w:name="_Hlk42795444"/>
      <w:bookmarkEnd w:id="73"/>
      <w:r>
        <w:t>Layout Choice</w:t>
      </w:r>
    </w:p>
    <w:p w14:paraId="4B6D9038" w14:textId="77777777" w:rsidR="00D45A17" w:rsidRPr="00144B20" w:rsidRDefault="00D45A17" w:rsidP="00D45A17">
      <w:r>
        <w:t>To choose the preferred layout of Landscape vs. Portrait, please make sure the desired option choice bubbled is toggled.</w:t>
      </w:r>
    </w:p>
    <w:p w14:paraId="454288A3" w14:textId="77777777" w:rsidR="00D45A17" w:rsidRDefault="00D45A17" w:rsidP="00D45A17">
      <w:pPr>
        <w:pStyle w:val="Heading4"/>
      </w:pPr>
      <w:r>
        <w:t>Lines Per Page</w:t>
      </w:r>
    </w:p>
    <w:p w14:paraId="2480BC51" w14:textId="77777777" w:rsidR="00D45A17" w:rsidRPr="00144B20" w:rsidRDefault="00D45A17" w:rsidP="00D45A17">
      <w:r w:rsidRPr="00211A1F">
        <w:t>Lines per page on the report when printing.</w:t>
      </w:r>
    </w:p>
    <w:p w14:paraId="79C546DD" w14:textId="77777777" w:rsidR="00D45A17" w:rsidRDefault="00D45A17" w:rsidP="00D45A17">
      <w:pPr>
        <w:pStyle w:val="Heading4"/>
      </w:pPr>
      <w:r>
        <w:t>Font</w:t>
      </w:r>
    </w:p>
    <w:p w14:paraId="203C8B84"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4DC10AEA" w14:textId="77777777" w:rsidR="00D45A17" w:rsidRDefault="00D45A17" w:rsidP="00D45A17">
      <w:pPr>
        <w:pStyle w:val="Heading4"/>
      </w:pPr>
      <w:bookmarkStart w:id="81" w:name="_Hlk44143915"/>
      <w:bookmarkStart w:id="82" w:name="_Hlk42795018"/>
      <w:bookmarkEnd w:id="74"/>
      <w:bookmarkEnd w:id="80"/>
      <w:r>
        <w:t>Show Parameters? – Toggle Box</w:t>
      </w:r>
    </w:p>
    <w:p w14:paraId="01CC832F" w14:textId="1A1DBC78" w:rsidR="00D45A17" w:rsidRDefault="00D45A17" w:rsidP="00D45A17">
      <w:r>
        <w:t>To show parameters, make sure that the toggle box is ‘ticked’ with a checkmark.</w:t>
      </w:r>
    </w:p>
    <w:p w14:paraId="01D40617" w14:textId="5576A9EE" w:rsidR="00352F3F" w:rsidRDefault="00352F3F" w:rsidP="00D45A17"/>
    <w:p w14:paraId="44620459" w14:textId="376F0B74" w:rsidR="00352F3F" w:rsidRDefault="00352F3F" w:rsidP="00D45A17"/>
    <w:p w14:paraId="3A173583" w14:textId="0ED39BB4" w:rsidR="00352F3F" w:rsidRDefault="00352F3F" w:rsidP="00D45A17"/>
    <w:p w14:paraId="670908AD" w14:textId="1B3999C1" w:rsidR="00352F3F" w:rsidRDefault="00352F3F" w:rsidP="00D45A17"/>
    <w:p w14:paraId="0BCC3BB6" w14:textId="6743EB1A" w:rsidR="00CC18A7" w:rsidRDefault="00CC18A7" w:rsidP="00D45A17"/>
    <w:p w14:paraId="339F3CC8" w14:textId="48705D8D" w:rsidR="00CC18A7" w:rsidRDefault="00CC18A7" w:rsidP="00D45A17"/>
    <w:p w14:paraId="19C1CE7B" w14:textId="5BC21C19" w:rsidR="00CC18A7" w:rsidRDefault="00CC18A7" w:rsidP="00D45A17"/>
    <w:p w14:paraId="40BCC00D" w14:textId="1BD91708" w:rsidR="00CC18A7" w:rsidRDefault="00CC18A7" w:rsidP="00D45A17"/>
    <w:p w14:paraId="72555862" w14:textId="1D3920A3" w:rsidR="00CC18A7" w:rsidRDefault="00CC18A7" w:rsidP="00D45A17"/>
    <w:p w14:paraId="33A5CDE1" w14:textId="394E6AD2" w:rsidR="00CC18A7" w:rsidRDefault="00CC18A7" w:rsidP="00D45A17"/>
    <w:p w14:paraId="1064C705" w14:textId="0FE754C4" w:rsidR="00CC18A7" w:rsidRDefault="00CC18A7" w:rsidP="00D45A17"/>
    <w:p w14:paraId="38AB8B11" w14:textId="77777777" w:rsidR="00CC18A7" w:rsidRDefault="00CC18A7" w:rsidP="00D45A17"/>
    <w:p w14:paraId="570C4636" w14:textId="6E45D978" w:rsidR="0080529C" w:rsidRDefault="0080529C" w:rsidP="0080529C">
      <w:pPr>
        <w:pStyle w:val="Heading2"/>
      </w:pPr>
      <w:bookmarkStart w:id="83" w:name="_Toc47457431"/>
      <w:bookmarkEnd w:id="75"/>
      <w:bookmarkEnd w:id="76"/>
      <w:bookmarkEnd w:id="77"/>
      <w:bookmarkEnd w:id="78"/>
      <w:bookmarkEnd w:id="81"/>
      <w:bookmarkEnd w:id="82"/>
      <w:r>
        <w:lastRenderedPageBreak/>
        <w:t>Print Purchase Orders [PU3]</w:t>
      </w:r>
      <w:bookmarkEnd w:id="83"/>
    </w:p>
    <w:p w14:paraId="2EFC4C54" w14:textId="46AFB4E9" w:rsidR="0027190E" w:rsidRDefault="0027190E" w:rsidP="0027190E">
      <w:pPr>
        <w:pStyle w:val="Heading3"/>
      </w:pPr>
      <w:bookmarkStart w:id="84" w:name="_Toc44768388"/>
      <w:bookmarkStart w:id="85" w:name="_Toc47457432"/>
      <w:r>
        <w:t>Selection Parameters</w:t>
      </w:r>
      <w:bookmarkEnd w:id="84"/>
      <w:bookmarkEnd w:id="85"/>
    </w:p>
    <w:p w14:paraId="5DBC3BD0" w14:textId="29AF17C1" w:rsidR="00D46891" w:rsidRPr="00D46891" w:rsidRDefault="00D46891" w:rsidP="00D46891">
      <w:r>
        <w:rPr>
          <w:noProof/>
        </w:rPr>
        <w:drawing>
          <wp:inline distT="0" distB="0" distL="0" distR="0" wp14:anchorId="3D2F09CD" wp14:editId="3CA93EF1">
            <wp:extent cx="4476750" cy="243444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487" cy="2439737"/>
                    </a:xfrm>
                    <a:prstGeom prst="rect">
                      <a:avLst/>
                    </a:prstGeom>
                  </pic:spPr>
                </pic:pic>
              </a:graphicData>
            </a:graphic>
          </wp:inline>
        </w:drawing>
      </w:r>
    </w:p>
    <w:p w14:paraId="0E9A127F" w14:textId="375A145C" w:rsidR="002E5DDE" w:rsidRDefault="002E5DDE" w:rsidP="002E5DDE">
      <w:pPr>
        <w:pStyle w:val="Heading4"/>
      </w:pPr>
      <w:r>
        <w:t>Beginning PO # / Ending PO #</w:t>
      </w:r>
    </w:p>
    <w:p w14:paraId="0B9EC700" w14:textId="2A47AF15" w:rsidR="00D07841" w:rsidRPr="00E5397E" w:rsidRDefault="00D07841" w:rsidP="00D07841">
      <w:r>
        <w:t>Enter the beginning and ending Purchase Order Number to run the report for.</w:t>
      </w:r>
    </w:p>
    <w:p w14:paraId="0140C9DF" w14:textId="502CF8BF" w:rsidR="002E5DDE" w:rsidRDefault="002E5DDE" w:rsidP="002E5DDE">
      <w:pPr>
        <w:pStyle w:val="Heading4"/>
      </w:pPr>
      <w:r>
        <w:t>Beginning Vendor # / Ending Vendor #</w:t>
      </w:r>
    </w:p>
    <w:p w14:paraId="01F38643" w14:textId="1B148762" w:rsidR="00D07841" w:rsidRPr="00E5397E" w:rsidRDefault="00D07841" w:rsidP="00D07841">
      <w:r>
        <w:t>Enter the beginning and ending Vendor Number to run the report for.</w:t>
      </w:r>
    </w:p>
    <w:p w14:paraId="2D8D140E" w14:textId="45EE013B" w:rsidR="002E5DDE" w:rsidRDefault="002E5DDE" w:rsidP="002E5DDE">
      <w:pPr>
        <w:pStyle w:val="Heading4"/>
      </w:pPr>
      <w:r>
        <w:t>Do You Want to Reprint the PO’s? – Toggle Box</w:t>
      </w:r>
    </w:p>
    <w:p w14:paraId="716964F6" w14:textId="7B0DFEDD" w:rsidR="009D1CA4" w:rsidRDefault="009D1CA4" w:rsidP="009D1CA4">
      <w:r>
        <w:t>To reprint purchase orders that have been printed before, make sure that this toggle box is checked.</w:t>
      </w:r>
    </w:p>
    <w:p w14:paraId="36F4FB4D" w14:textId="77777777" w:rsidR="002E5DDE" w:rsidRDefault="002E5DDE" w:rsidP="002E5DDE">
      <w:pPr>
        <w:pStyle w:val="Heading4"/>
      </w:pPr>
      <w:r>
        <w:t>Do You Want to Reprint Closed PO’s? – Toggle Box</w:t>
      </w:r>
    </w:p>
    <w:p w14:paraId="728C8298" w14:textId="5A68569F" w:rsidR="009D1CA4" w:rsidRDefault="009D1CA4" w:rsidP="009D1CA4">
      <w:r>
        <w:t>To reprint any closed purchase orders within the selection parameters, make sure that this toggle box is checked.</w:t>
      </w:r>
    </w:p>
    <w:p w14:paraId="18471EBA" w14:textId="2BDAD0B1" w:rsidR="002E5DDE" w:rsidRDefault="002E5DDE" w:rsidP="002E5DDE">
      <w:pPr>
        <w:pStyle w:val="Heading4"/>
      </w:pPr>
      <w:r>
        <w:t>Do You Want to Print Deleted Line Items? – Toggle Box</w:t>
      </w:r>
    </w:p>
    <w:p w14:paraId="725DC141" w14:textId="2166F09B" w:rsidR="009D1CA4" w:rsidRDefault="009D1CA4" w:rsidP="009D1CA4">
      <w:r>
        <w:t>To print any line items that have been deleted from a purchase order, make sure that this toggle box is checked.</w:t>
      </w:r>
    </w:p>
    <w:p w14:paraId="7B72890A" w14:textId="5403B0B2" w:rsidR="002E5DDE" w:rsidRDefault="002E5DDE" w:rsidP="002E5DDE">
      <w:pPr>
        <w:pStyle w:val="Heading4"/>
      </w:pPr>
      <w:r>
        <w:t>Print Specification Notes? – Toggle Box</w:t>
      </w:r>
    </w:p>
    <w:p w14:paraId="39E2E4E9" w14:textId="22765420" w:rsidR="009D1CA4" w:rsidRDefault="009D1CA4" w:rsidP="009D1CA4">
      <w:r>
        <w:t>To print any specification notes attached to the purchase orders within the selected parameters, make sure that this toggle box is checked.</w:t>
      </w:r>
    </w:p>
    <w:p w14:paraId="7400476B" w14:textId="002C6D0B" w:rsidR="002E5DDE" w:rsidRDefault="002E5DDE" w:rsidP="002E5DDE">
      <w:pPr>
        <w:pStyle w:val="Heading4"/>
      </w:pPr>
      <w:r>
        <w:t>Transfer to Corrugator? – Toggle Box</w:t>
      </w:r>
    </w:p>
    <w:p w14:paraId="11CA7242" w14:textId="66E2781F" w:rsidR="009D1CA4" w:rsidRDefault="009D1CA4" w:rsidP="009D1CA4">
      <w:r>
        <w:t>To transfer any corrugated items to the corrugator while printing them , make sure that this toggle box is checked.</w:t>
      </w:r>
    </w:p>
    <w:p w14:paraId="6D27A517" w14:textId="77777777" w:rsidR="00714985" w:rsidRDefault="00714985" w:rsidP="00714985">
      <w:r>
        <w:t xml:space="preserve">When printing purchase orders for </w:t>
      </w:r>
      <w:proofErr w:type="spellStart"/>
      <w:r>
        <w:t>CorrChoice</w:t>
      </w:r>
      <w:proofErr w:type="spellEnd"/>
      <w:r>
        <w:t xml:space="preserve">, the </w:t>
      </w:r>
      <w:r w:rsidRPr="00714985">
        <w:rPr>
          <w:i/>
          <w:iCs/>
        </w:rPr>
        <w:t>Transfer to Corrugator</w:t>
      </w:r>
      <w:r>
        <w:t xml:space="preserve"> toggle box must be checked, which will create a file with all the required fields for the integration. The </w:t>
      </w:r>
      <w:proofErr w:type="spellStart"/>
      <w:r>
        <w:t>CorrChoice</w:t>
      </w:r>
      <w:proofErr w:type="spellEnd"/>
      <w:r>
        <w:t xml:space="preserve"> file that is create will be the same as the file created for integration to Corrugated Technologies </w:t>
      </w:r>
      <w:proofErr w:type="spellStart"/>
      <w:r>
        <w:t>CorrTrim</w:t>
      </w:r>
      <w:proofErr w:type="spellEnd"/>
      <w:r>
        <w:t xml:space="preserve"> software.</w:t>
      </w:r>
    </w:p>
    <w:p w14:paraId="24F54E35" w14:textId="77777777" w:rsidR="00714985" w:rsidRPr="00714985" w:rsidRDefault="00714985" w:rsidP="00714985">
      <w:r>
        <w:t xml:space="preserve">The </w:t>
      </w:r>
      <w:r>
        <w:rPr>
          <w:b/>
          <w:bCs/>
          <w:i/>
          <w:iCs/>
          <w:u w:val="single"/>
        </w:rPr>
        <w:t>“N”-“k”-“1”</w:t>
      </w:r>
      <w:r>
        <w:t xml:space="preserve"> </w:t>
      </w:r>
      <w:proofErr w:type="spellStart"/>
      <w:r>
        <w:t>CorChoise</w:t>
      </w:r>
      <w:proofErr w:type="spellEnd"/>
      <w:r>
        <w:t xml:space="preserve"> parameter must also be defined whereby the description field houses the location of the file on the box customer’s server, and the character value will dictate the box customer for definitions of the File Transfer Protocol.</w:t>
      </w:r>
    </w:p>
    <w:p w14:paraId="49C0C2FD" w14:textId="700E81C2" w:rsidR="002E5DDE" w:rsidRDefault="002E5DDE" w:rsidP="002E5DDE">
      <w:pPr>
        <w:pStyle w:val="Heading4"/>
      </w:pPr>
      <w:r>
        <w:lastRenderedPageBreak/>
        <w:t>Group Notes on Same Page? – Toggle Box</w:t>
      </w:r>
    </w:p>
    <w:p w14:paraId="1E8E1A68" w14:textId="5FA06238" w:rsidR="009D1CA4" w:rsidRDefault="009D1CA4" w:rsidP="009D1CA4">
      <w:r>
        <w:t>To group any purchase order notes within the selected parameters on the same page when printing, make sure that this toggle box is checked.</w:t>
      </w:r>
    </w:p>
    <w:p w14:paraId="03054C24" w14:textId="2F15862F" w:rsidR="002E5DDE" w:rsidRDefault="002E5DDE" w:rsidP="002E5DDE">
      <w:pPr>
        <w:pStyle w:val="Heading4"/>
      </w:pPr>
      <w:r>
        <w:t>Summarize by Item Code / Job? – Toggle Box</w:t>
      </w:r>
    </w:p>
    <w:p w14:paraId="4C97C5BF" w14:textId="0652AAEA" w:rsidR="009D1CA4" w:rsidRDefault="009D1CA4" w:rsidP="009D1CA4">
      <w:r>
        <w:t>To summarize the purchase orders within the selected parameters by the code or job number, make sure that this toggle box is checked.</w:t>
      </w:r>
    </w:p>
    <w:p w14:paraId="1A9833A3" w14:textId="2E981BAA" w:rsidR="002E5DDE" w:rsidRDefault="002E5DDE" w:rsidP="002E5DDE">
      <w:pPr>
        <w:pStyle w:val="Heading4"/>
      </w:pPr>
      <w:r>
        <w:t>Print Terms and Conditions? – Toggle Box</w:t>
      </w:r>
    </w:p>
    <w:p w14:paraId="758A128A" w14:textId="573BE588" w:rsidR="009D1CA4" w:rsidRDefault="009D1CA4" w:rsidP="009D1CA4">
      <w:r>
        <w:t>To print all terms and conditions of a purchase order, make sure that this toggle box is checked.</w:t>
      </w:r>
    </w:p>
    <w:p w14:paraId="5C01AE48" w14:textId="00D20A7C" w:rsidR="002E5DDE" w:rsidRDefault="002E5DDE" w:rsidP="002E5DDE">
      <w:pPr>
        <w:pStyle w:val="Heading4"/>
      </w:pPr>
      <w:r>
        <w:t>Email Attachments – Toggle Box</w:t>
      </w:r>
    </w:p>
    <w:p w14:paraId="4CF63663" w14:textId="2038BE71" w:rsidR="009D1CA4" w:rsidRDefault="009D1CA4" w:rsidP="009D1CA4">
      <w:r>
        <w:t>To email any attachments, make sure that this toggle box is checked.</w:t>
      </w:r>
    </w:p>
    <w:p w14:paraId="4787F798" w14:textId="7A700659" w:rsidR="002E5DDE" w:rsidRDefault="002E5DDE" w:rsidP="002E5DDE">
      <w:pPr>
        <w:pStyle w:val="Heading4"/>
      </w:pPr>
      <w:r>
        <w:t>Print Customer Code for Each PO Line? – Toggle Box</w:t>
      </w:r>
    </w:p>
    <w:p w14:paraId="1C91505B" w14:textId="48FC2339" w:rsidR="009D1CA4" w:rsidRDefault="009D1CA4" w:rsidP="009D1CA4">
      <w:r>
        <w:t>To print a customer code for each purchase order line within the selected parameters, make sure that this toggle box is checked.</w:t>
      </w:r>
    </w:p>
    <w:p w14:paraId="46324A3A" w14:textId="093361F2" w:rsidR="002E5DDE" w:rsidRDefault="002E5DDE" w:rsidP="002E5DDE">
      <w:pPr>
        <w:pStyle w:val="Heading4"/>
      </w:pPr>
      <w:r>
        <w:t>Print First Resource? – Toggle Box</w:t>
      </w:r>
    </w:p>
    <w:p w14:paraId="0DC4651D" w14:textId="34D9BA42" w:rsidR="009D1CA4" w:rsidRDefault="009D1CA4" w:rsidP="009D1CA4">
      <w:r>
        <w:t>To print the first resource for a purchase order, make sure that this toggle box is checked.</w:t>
      </w:r>
    </w:p>
    <w:p w14:paraId="12565BE7" w14:textId="6996B605" w:rsidR="002E5DDE" w:rsidRDefault="002E5DDE" w:rsidP="002E5DDE">
      <w:pPr>
        <w:pStyle w:val="Heading4"/>
      </w:pPr>
      <w:r>
        <w:t>Print FG Item Description 3 Line? – Toggle Box</w:t>
      </w:r>
    </w:p>
    <w:p w14:paraId="4267C9E6" w14:textId="1A314166" w:rsidR="009D1CA4" w:rsidRDefault="009D1CA4" w:rsidP="009D1CA4">
      <w:r>
        <w:t>To print any finished good item by their third description line, make sure that this toggle box is checked.</w:t>
      </w:r>
    </w:p>
    <w:p w14:paraId="161075AD" w14:textId="3F284231" w:rsidR="002E5DDE" w:rsidRDefault="002E5DDE" w:rsidP="002E5DDE">
      <w:pPr>
        <w:pStyle w:val="Heading4"/>
      </w:pPr>
      <w:r>
        <w:t>Print Score Types? – Toggle Box</w:t>
      </w:r>
    </w:p>
    <w:p w14:paraId="22B95785" w14:textId="6B8D5D3B" w:rsidR="009D1CA4" w:rsidRDefault="009D1CA4" w:rsidP="009D1CA4">
      <w:r>
        <w:t>To print the score types on the report, make sure that this toggle box is checked.</w:t>
      </w:r>
    </w:p>
    <w:p w14:paraId="107F2FA3" w14:textId="7616E710" w:rsidR="002E5DDE" w:rsidRDefault="002E5DDE" w:rsidP="002E5DDE">
      <w:pPr>
        <w:pStyle w:val="Heading4"/>
      </w:pPr>
      <w:r>
        <w:t>Print Metric? – Toggle Box</w:t>
      </w:r>
    </w:p>
    <w:p w14:paraId="3B5F506D" w14:textId="2F078036" w:rsidR="009D1CA4" w:rsidRDefault="009D1CA4" w:rsidP="009D1CA4">
      <w:r>
        <w:t>To print the metric of the item on the report, make sure that this toggle box is checked.</w:t>
      </w:r>
    </w:p>
    <w:p w14:paraId="7A53461F" w14:textId="7AC42202" w:rsidR="002E5DDE" w:rsidRDefault="002E5DDE" w:rsidP="002E5DDE">
      <w:pPr>
        <w:pStyle w:val="Heading4"/>
      </w:pPr>
      <w:r>
        <w:t>Print Prices? – Toggle Box</w:t>
      </w:r>
    </w:p>
    <w:p w14:paraId="529D2789" w14:textId="22AAC715" w:rsidR="009D1CA4" w:rsidRDefault="009D1CA4" w:rsidP="009D1CA4">
      <w:r>
        <w:t>To print all prices on the report, make sure that this toggle box is checked.</w:t>
      </w:r>
    </w:p>
    <w:p w14:paraId="67B5FF28" w14:textId="339C551C" w:rsidR="002E5DDE" w:rsidRDefault="002E5DDE" w:rsidP="002E5DDE">
      <w:pPr>
        <w:pStyle w:val="Heading4"/>
      </w:pPr>
      <w:r>
        <w:t>Print Load Tag? – Toggle Box</w:t>
      </w:r>
    </w:p>
    <w:p w14:paraId="7202869D" w14:textId="1213299D" w:rsidR="009D1CA4" w:rsidRDefault="009D1CA4" w:rsidP="009D1CA4">
      <w:r>
        <w:t>To print the load tags for each item, make sure that this toggle box is checked.</w:t>
      </w:r>
    </w:p>
    <w:p w14:paraId="04301D0B" w14:textId="33DEDA78" w:rsidR="00352F3F" w:rsidRDefault="00352F3F" w:rsidP="009D1CA4"/>
    <w:p w14:paraId="076FFA7A" w14:textId="3A4F63F2" w:rsidR="00352F3F" w:rsidRDefault="00352F3F" w:rsidP="009D1CA4"/>
    <w:p w14:paraId="12BA058C" w14:textId="1D95D236" w:rsidR="00352F3F" w:rsidRDefault="00352F3F" w:rsidP="009D1CA4"/>
    <w:p w14:paraId="17AE1F5C" w14:textId="13AD50DA" w:rsidR="00352F3F" w:rsidRDefault="00352F3F" w:rsidP="009D1CA4"/>
    <w:p w14:paraId="7B0370D7" w14:textId="77777777" w:rsidR="00352F3F" w:rsidRDefault="00352F3F" w:rsidP="009D1CA4"/>
    <w:p w14:paraId="165CAE89" w14:textId="026C6CE3" w:rsidR="0027190E" w:rsidRDefault="0027190E" w:rsidP="0027190E">
      <w:pPr>
        <w:pStyle w:val="Heading3"/>
      </w:pPr>
      <w:bookmarkStart w:id="86" w:name="_Toc44768389"/>
      <w:bookmarkStart w:id="87" w:name="_Toc47457433"/>
      <w:r>
        <w:lastRenderedPageBreak/>
        <w:t>Output Destination</w:t>
      </w:r>
      <w:bookmarkEnd w:id="86"/>
      <w:bookmarkEnd w:id="87"/>
    </w:p>
    <w:p w14:paraId="1499E4F5" w14:textId="426D9FB0" w:rsidR="00D46891" w:rsidRPr="00D46891" w:rsidRDefault="00D46891" w:rsidP="00D46891">
      <w:r>
        <w:rPr>
          <w:noProof/>
        </w:rPr>
        <w:drawing>
          <wp:inline distT="0" distB="0" distL="0" distR="0" wp14:anchorId="0293F284" wp14:editId="00CB61B0">
            <wp:extent cx="4419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9600" cy="1581150"/>
                    </a:xfrm>
                    <a:prstGeom prst="rect">
                      <a:avLst/>
                    </a:prstGeom>
                  </pic:spPr>
                </pic:pic>
              </a:graphicData>
            </a:graphic>
          </wp:inline>
        </w:drawing>
      </w:r>
    </w:p>
    <w:p w14:paraId="6C79D89D" w14:textId="77777777" w:rsidR="00D45A17" w:rsidRDefault="00D45A17" w:rsidP="00D45A17">
      <w:pPr>
        <w:pStyle w:val="Heading4"/>
      </w:pPr>
      <w:r>
        <w:t>Destination Choice</w:t>
      </w:r>
    </w:p>
    <w:p w14:paraId="1977EC82" w14:textId="77777777" w:rsidR="00D45A17" w:rsidRPr="00144B20" w:rsidRDefault="00D45A17" w:rsidP="00D45A17">
      <w:r>
        <w:t>To choose the destination where the document should be printed, please make sure that desired output destination choice bubble is toggled.</w:t>
      </w:r>
    </w:p>
    <w:p w14:paraId="28B8F93D" w14:textId="77777777" w:rsidR="00D45A17" w:rsidRDefault="00D45A17" w:rsidP="00D45A17">
      <w:pPr>
        <w:pStyle w:val="Heading4"/>
      </w:pPr>
      <w:r>
        <w:t>Layout Choice</w:t>
      </w:r>
    </w:p>
    <w:p w14:paraId="5B3E73F9" w14:textId="77777777" w:rsidR="00D45A17" w:rsidRPr="00144B20" w:rsidRDefault="00D45A17" w:rsidP="00D45A17">
      <w:r>
        <w:t>To choose the preferred layout of Landscape vs. Portrait, please make sure the desired option choice bubbled is toggled.</w:t>
      </w:r>
    </w:p>
    <w:p w14:paraId="05F3F6FF" w14:textId="77777777" w:rsidR="00D45A17" w:rsidRDefault="00D45A17" w:rsidP="00D45A17">
      <w:pPr>
        <w:pStyle w:val="Heading4"/>
      </w:pPr>
      <w:r>
        <w:t>Lines Per Page</w:t>
      </w:r>
    </w:p>
    <w:p w14:paraId="7B573873" w14:textId="77777777" w:rsidR="00D45A17" w:rsidRPr="00144B20" w:rsidRDefault="00D45A17" w:rsidP="00D45A17">
      <w:r w:rsidRPr="00211A1F">
        <w:t>Lines per page on the report when printing.</w:t>
      </w:r>
    </w:p>
    <w:p w14:paraId="5C1D8D3C" w14:textId="77777777" w:rsidR="00D45A17" w:rsidRDefault="00D45A17" w:rsidP="00D45A17">
      <w:pPr>
        <w:pStyle w:val="Heading4"/>
      </w:pPr>
      <w:r>
        <w:t>Font</w:t>
      </w:r>
    </w:p>
    <w:p w14:paraId="74C02191"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09D4B1AA" w14:textId="77777777" w:rsidR="00D45A17" w:rsidRDefault="00D45A17" w:rsidP="00D45A17">
      <w:pPr>
        <w:pStyle w:val="Heading4"/>
      </w:pPr>
      <w:r>
        <w:t>Show Parameters? – Toggle Box</w:t>
      </w:r>
    </w:p>
    <w:p w14:paraId="3FB06F25" w14:textId="77777777" w:rsidR="00D45A17" w:rsidRDefault="00D45A17" w:rsidP="00D45A17">
      <w:r>
        <w:t>To show parameters, make sure that the toggle box is ‘ticked’ with a checkmark.</w:t>
      </w:r>
    </w:p>
    <w:p w14:paraId="521A16E4" w14:textId="5B9E77CA" w:rsidR="0080529C" w:rsidRDefault="0080529C" w:rsidP="0080529C">
      <w:pPr>
        <w:pStyle w:val="Heading2"/>
      </w:pPr>
      <w:bookmarkStart w:id="88" w:name="_Toc47457434"/>
      <w:r>
        <w:lastRenderedPageBreak/>
        <w:t>Close / Reopen Purchase Orders [PU4]</w:t>
      </w:r>
      <w:bookmarkEnd w:id="88"/>
    </w:p>
    <w:p w14:paraId="4DECFACD" w14:textId="6EF15016" w:rsidR="0080529C" w:rsidRDefault="0027190E" w:rsidP="0080529C">
      <w:pPr>
        <w:pStyle w:val="Heading3"/>
      </w:pPr>
      <w:bookmarkStart w:id="89" w:name="_Toc47457435"/>
      <w:r>
        <w:t>Browse PO</w:t>
      </w:r>
      <w:bookmarkEnd w:id="89"/>
    </w:p>
    <w:p w14:paraId="3A9A5EF8" w14:textId="6537AD0D" w:rsidR="00D46891" w:rsidRPr="00D46891" w:rsidRDefault="00D46891" w:rsidP="00D46891">
      <w:r>
        <w:rPr>
          <w:noProof/>
        </w:rPr>
        <w:drawing>
          <wp:inline distT="0" distB="0" distL="0" distR="0" wp14:anchorId="23F6C63C" wp14:editId="789576CC">
            <wp:extent cx="5943600" cy="4601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01210"/>
                    </a:xfrm>
                    <a:prstGeom prst="rect">
                      <a:avLst/>
                    </a:prstGeom>
                  </pic:spPr>
                </pic:pic>
              </a:graphicData>
            </a:graphic>
          </wp:inline>
        </w:drawing>
      </w:r>
    </w:p>
    <w:p w14:paraId="594DA5FD" w14:textId="6E654D11" w:rsidR="0027190E" w:rsidRDefault="0027190E" w:rsidP="0027190E">
      <w:pPr>
        <w:pStyle w:val="Heading3"/>
      </w:pPr>
      <w:bookmarkStart w:id="90" w:name="_Toc44768392"/>
      <w:bookmarkStart w:id="91" w:name="_Toc47457436"/>
      <w:r>
        <w:t>Browse PO Field Definitions</w:t>
      </w:r>
      <w:bookmarkEnd w:id="90"/>
      <w:bookmarkEnd w:id="91"/>
    </w:p>
    <w:p w14:paraId="5E4F3BFB" w14:textId="7EEEB1BE" w:rsidR="002E5DDE" w:rsidRDefault="002E5DDE" w:rsidP="002E5DDE">
      <w:pPr>
        <w:pStyle w:val="Heading4"/>
      </w:pPr>
      <w:r>
        <w:t>PO #</w:t>
      </w:r>
    </w:p>
    <w:p w14:paraId="2625B0E0" w14:textId="01C5CF14" w:rsidR="002E5DDE" w:rsidRPr="002E5DDE" w:rsidRDefault="00762932" w:rsidP="002E5DDE">
      <w:r w:rsidRPr="00762932">
        <w:t xml:space="preserve">Enter the PO number for a look-up of a customer or you may use the </w:t>
      </w:r>
      <w:bookmarkStart w:id="92" w:name="_Hlk44761797"/>
      <w:r w:rsidRPr="00244394">
        <w:rPr>
          <w:rFonts w:cstheme="minorHAnsi"/>
          <w:b/>
          <w:bCs/>
          <w:i/>
          <w:iCs/>
          <w:u w:val="single"/>
        </w:rPr>
        <w:t>“F1”</w:t>
      </w:r>
      <w:bookmarkEnd w:id="92"/>
      <w:r w:rsidRPr="00762932">
        <w:t xml:space="preserve"> key to find the customer. A partial description may be typed into any field or data may be entered into multiple fields followed by pressing the </w:t>
      </w:r>
      <w:bookmarkStart w:id="93" w:name="_Hlk44761841"/>
      <w:r>
        <w:rPr>
          <w:rFonts w:cstheme="minorHAnsi"/>
          <w:b/>
          <w:bCs/>
          <w:i/>
          <w:iCs/>
          <w:u w:val="single"/>
        </w:rPr>
        <w:t>“Go”</w:t>
      </w:r>
      <w:bookmarkEnd w:id="93"/>
      <w:r>
        <w:rPr>
          <w:rFonts w:cstheme="minorHAnsi"/>
          <w:b/>
          <w:bCs/>
          <w:i/>
          <w:iCs/>
          <w:u w:val="single"/>
        </w:rPr>
        <w:t xml:space="preserve"> </w:t>
      </w:r>
      <w:r w:rsidRPr="00762932">
        <w:t>button to sort the fields by the criteria that was entered. Once the data is presented on the screen, the YELLOW column heading may be clicked to sort that specific column in ascending or descending order.</w:t>
      </w:r>
    </w:p>
    <w:p w14:paraId="20BCEC18" w14:textId="245FC8DA" w:rsidR="002E5DDE" w:rsidRDefault="002E5DDE" w:rsidP="002E5DDE">
      <w:pPr>
        <w:pStyle w:val="Heading4"/>
      </w:pPr>
      <w:r>
        <w:t>Vendor #</w:t>
      </w:r>
    </w:p>
    <w:p w14:paraId="09A92924" w14:textId="57C13851" w:rsidR="002E5DDE" w:rsidRPr="002E5DDE" w:rsidRDefault="00762932" w:rsidP="002E5DDE">
      <w:r w:rsidRPr="00762932">
        <w:t xml:space="preserve">Enter the vendor number to look-up your customer or you may use the look-up </w:t>
      </w:r>
      <w:r w:rsidRPr="00244394">
        <w:rPr>
          <w:rFonts w:cstheme="minorHAnsi"/>
          <w:b/>
          <w:bCs/>
          <w:i/>
          <w:iCs/>
          <w:u w:val="single"/>
        </w:rPr>
        <w:t>“F1”</w:t>
      </w:r>
      <w:r w:rsidRPr="00762932">
        <w:t xml:space="preserve"> key look-up.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0ABA1B61" w14:textId="10677677" w:rsidR="002E5DDE" w:rsidRDefault="002E5DDE" w:rsidP="002E5DDE">
      <w:pPr>
        <w:pStyle w:val="Heading4"/>
      </w:pPr>
      <w:r>
        <w:lastRenderedPageBreak/>
        <w:t>RM/FG Item #</w:t>
      </w:r>
    </w:p>
    <w:p w14:paraId="6C386EDF" w14:textId="2D380B05" w:rsidR="002E5DDE" w:rsidRPr="002E5DDE" w:rsidRDefault="00762932" w:rsidP="002E5DDE">
      <w:r w:rsidRPr="00762932">
        <w:t xml:space="preserve">Enter the FG item number or you may use the </w:t>
      </w:r>
      <w:r w:rsidRPr="00244394">
        <w:rPr>
          <w:rFonts w:cstheme="minorHAnsi"/>
          <w:b/>
          <w:bCs/>
          <w:i/>
          <w:iCs/>
          <w:u w:val="single"/>
        </w:rPr>
        <w:t>“F1”</w:t>
      </w:r>
      <w:r w:rsidRPr="00762932">
        <w:t xml:space="preserve"> look-up.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20B916BB" w14:textId="44C28870" w:rsidR="002E5DDE" w:rsidRDefault="002E5DDE" w:rsidP="002E5DDE">
      <w:pPr>
        <w:pStyle w:val="Heading4"/>
      </w:pPr>
      <w:r>
        <w:t>Vendor Item #</w:t>
      </w:r>
    </w:p>
    <w:p w14:paraId="75F916BD" w14:textId="7AE6C46D" w:rsidR="002E5DDE" w:rsidRPr="002E5DDE" w:rsidRDefault="00762932" w:rsidP="002E5DDE">
      <w:r w:rsidRPr="00762932">
        <w:t xml:space="preserve">Enter the vendor item number or press </w:t>
      </w:r>
      <w:r w:rsidRPr="00244394">
        <w:rPr>
          <w:rFonts w:cstheme="minorHAnsi"/>
          <w:b/>
          <w:bCs/>
          <w:i/>
          <w:iCs/>
          <w:u w:val="single"/>
        </w:rPr>
        <w:t>“F1”</w:t>
      </w:r>
      <w:r>
        <w:rPr>
          <w:rFonts w:cstheme="minorHAnsi"/>
          <w:b/>
          <w:bCs/>
          <w:i/>
          <w:iCs/>
          <w:u w:val="single"/>
        </w:rPr>
        <w:t xml:space="preserve"> </w:t>
      </w:r>
      <w:r w:rsidRPr="00762932">
        <w:t xml:space="preserve">to search for a vendor.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77A9CA23" w14:textId="23259EB3" w:rsidR="002E5DDE" w:rsidRDefault="002E5DDE" w:rsidP="002E5DDE">
      <w:pPr>
        <w:pStyle w:val="Heading4"/>
      </w:pPr>
      <w:r>
        <w:t>Start Due Date</w:t>
      </w:r>
    </w:p>
    <w:p w14:paraId="75460228" w14:textId="154209C6" w:rsidR="002E5DDE" w:rsidRPr="002E5DDE" w:rsidRDefault="00762932" w:rsidP="002E5DDE">
      <w:r w:rsidRPr="00762932">
        <w:t xml:space="preserve">Enter the start due date.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47BCA87C" w14:textId="4F968EA9" w:rsidR="002E5DDE" w:rsidRDefault="002E5DDE" w:rsidP="002E5DDE">
      <w:pPr>
        <w:pStyle w:val="Heading4"/>
      </w:pPr>
      <w:r>
        <w:t>Job #</w:t>
      </w:r>
    </w:p>
    <w:p w14:paraId="5DEBDA63" w14:textId="18538CFF" w:rsidR="002E5DDE" w:rsidRPr="002E5DDE" w:rsidRDefault="00762932" w:rsidP="002E5DDE">
      <w:r w:rsidRPr="00762932">
        <w:t xml:space="preserve">Enter the job number or you can do a </w:t>
      </w:r>
      <w:r w:rsidRPr="00244394">
        <w:rPr>
          <w:rFonts w:cstheme="minorHAnsi"/>
          <w:b/>
          <w:bCs/>
          <w:i/>
          <w:iCs/>
          <w:u w:val="single"/>
        </w:rPr>
        <w:t>“F1”</w:t>
      </w:r>
      <w:r w:rsidRPr="00762932">
        <w:t xml:space="preserve"> look-up from list.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2B987BFC" w14:textId="15030602" w:rsidR="002E5DDE" w:rsidRDefault="002E5DDE" w:rsidP="002E5DDE">
      <w:pPr>
        <w:pStyle w:val="Heading4"/>
      </w:pPr>
      <w:r>
        <w:t>Job #: 00</w:t>
      </w:r>
    </w:p>
    <w:p w14:paraId="300A2FED" w14:textId="74E837A6" w:rsidR="002E5DDE" w:rsidRPr="002E5DDE" w:rsidRDefault="00762932" w:rsidP="002E5DDE">
      <w:r>
        <w:t>Enter the subsequent job number to search for.</w:t>
      </w:r>
    </w:p>
    <w:p w14:paraId="2CE18A95" w14:textId="77777777" w:rsidR="009D1CA4" w:rsidRDefault="009D1CA4" w:rsidP="009D1CA4">
      <w:pPr>
        <w:pStyle w:val="Heading4"/>
      </w:pPr>
      <w:r>
        <w:t>Paid – Toggle Box</w:t>
      </w:r>
    </w:p>
    <w:p w14:paraId="638E4361" w14:textId="77777777" w:rsidR="009D1CA4" w:rsidRDefault="009D1CA4" w:rsidP="009D1CA4">
      <w:r>
        <w:t>To search for Purchase Orders that have been paid, make sure that the Paid toggle box is checked.</w:t>
      </w:r>
    </w:p>
    <w:p w14:paraId="63BBC47E" w14:textId="77777777" w:rsidR="009D1CA4" w:rsidRDefault="009D1CA4" w:rsidP="009D1CA4">
      <w:pPr>
        <w:pStyle w:val="Heading4"/>
      </w:pPr>
      <w:r>
        <w:t>Unpaid – Toggle Box</w:t>
      </w:r>
    </w:p>
    <w:p w14:paraId="356DF0F6" w14:textId="77777777" w:rsidR="009D1CA4" w:rsidRDefault="009D1CA4" w:rsidP="009D1CA4">
      <w:r>
        <w:t>To search for Purchase Orders that have not been paid, make sure that the Unpaid toggle box is checked.</w:t>
      </w:r>
    </w:p>
    <w:p w14:paraId="55C1E961" w14:textId="77777777" w:rsidR="009D1CA4" w:rsidRDefault="009D1CA4" w:rsidP="009D1CA4">
      <w:pPr>
        <w:pStyle w:val="Heading4"/>
      </w:pPr>
      <w:r>
        <w:t>Open – Toggle Box</w:t>
      </w:r>
    </w:p>
    <w:p w14:paraId="0B230A2E" w14:textId="77777777" w:rsidR="009D1CA4" w:rsidRDefault="009D1CA4" w:rsidP="009D1CA4">
      <w:r>
        <w:t>To search for Purchase Orders that are still open, make sure that the Open toggle box is checked.</w:t>
      </w:r>
    </w:p>
    <w:p w14:paraId="5A4A3551" w14:textId="77777777" w:rsidR="009D1CA4" w:rsidRDefault="009D1CA4" w:rsidP="009D1CA4">
      <w:pPr>
        <w:pStyle w:val="Heading4"/>
      </w:pPr>
      <w:r>
        <w:t>Closed – Toggle Box</w:t>
      </w:r>
    </w:p>
    <w:p w14:paraId="6BEC3D83" w14:textId="77777777" w:rsidR="009D1CA4" w:rsidRDefault="009D1CA4" w:rsidP="009D1CA4">
      <w:r>
        <w:t>To search for Purchase Orders that are closed, make sure that the Closed toggle box is checked.</w:t>
      </w:r>
    </w:p>
    <w:p w14:paraId="6100C9AB" w14:textId="77777777" w:rsidR="009D1CA4" w:rsidRDefault="009D1CA4" w:rsidP="009D1CA4">
      <w:pPr>
        <w:pStyle w:val="Heading4"/>
      </w:pPr>
      <w:r>
        <w:t>Not Hold – Toggle Box</w:t>
      </w:r>
    </w:p>
    <w:p w14:paraId="7645815B" w14:textId="77777777" w:rsidR="009D1CA4" w:rsidRDefault="009D1CA4" w:rsidP="009D1CA4">
      <w:r>
        <w:t>To search for Purchase Orders whose status is not on hold, make sure that the Not Hold toggle box is checked.</w:t>
      </w:r>
    </w:p>
    <w:p w14:paraId="638070E6" w14:textId="1320BAB7" w:rsidR="009D1CA4" w:rsidRDefault="009D1CA4" w:rsidP="009D1CA4">
      <w:pPr>
        <w:pStyle w:val="Heading4"/>
      </w:pPr>
      <w:r>
        <w:t>Hold – Toggle Box</w:t>
      </w:r>
    </w:p>
    <w:p w14:paraId="2B8C2F31" w14:textId="31DB60DF" w:rsidR="00352F3F" w:rsidRDefault="00352F3F" w:rsidP="00352F3F">
      <w:r>
        <w:t>To search for Purchase Orders whose status is on hold, make sure that the Hold toggle box is checked.</w:t>
      </w:r>
    </w:p>
    <w:p w14:paraId="119BD831" w14:textId="4F3A170D" w:rsidR="0027190E" w:rsidRDefault="0027190E" w:rsidP="0027190E">
      <w:pPr>
        <w:pStyle w:val="Heading3"/>
      </w:pPr>
      <w:bookmarkStart w:id="94" w:name="_Toc47457437"/>
      <w:r>
        <w:lastRenderedPageBreak/>
        <w:t>View PO</w:t>
      </w:r>
      <w:bookmarkEnd w:id="94"/>
    </w:p>
    <w:p w14:paraId="02932817" w14:textId="0144E94D" w:rsidR="00D46891" w:rsidRPr="00D46891" w:rsidRDefault="00D46891" w:rsidP="00D46891">
      <w:r>
        <w:rPr>
          <w:noProof/>
        </w:rPr>
        <w:drawing>
          <wp:inline distT="0" distB="0" distL="0" distR="0" wp14:anchorId="4BB6E5BF" wp14:editId="7E63BD9E">
            <wp:extent cx="5943600" cy="413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134485"/>
                    </a:xfrm>
                    <a:prstGeom prst="rect">
                      <a:avLst/>
                    </a:prstGeom>
                  </pic:spPr>
                </pic:pic>
              </a:graphicData>
            </a:graphic>
          </wp:inline>
        </w:drawing>
      </w:r>
    </w:p>
    <w:p w14:paraId="22C18EE4" w14:textId="2C302155" w:rsidR="0027190E" w:rsidRDefault="002E5DDE" w:rsidP="0027190E">
      <w:pPr>
        <w:pStyle w:val="Heading4"/>
      </w:pPr>
      <w:r>
        <w:t>CLOSE</w:t>
      </w:r>
    </w:p>
    <w:p w14:paraId="2244D18E" w14:textId="7D1E8E90" w:rsidR="00097BE0" w:rsidRDefault="00097BE0" w:rsidP="00097BE0">
      <w:bookmarkStart w:id="95" w:name="_Hlk44254101"/>
      <w:r>
        <w:t xml:space="preserve">Click the </w:t>
      </w:r>
      <w:r>
        <w:rPr>
          <w:b/>
          <w:bCs/>
          <w:i/>
          <w:iCs/>
          <w:u w:val="single"/>
        </w:rPr>
        <w:t>“Close”</w:t>
      </w:r>
      <w:r>
        <w:t xml:space="preserve"> button to close a PO whose status is currently “Open”.</w:t>
      </w:r>
    </w:p>
    <w:p w14:paraId="46FBB02C" w14:textId="024D5650" w:rsidR="00097BE0" w:rsidRDefault="00097BE0" w:rsidP="00097BE0">
      <w:pPr>
        <w:pStyle w:val="Heading4"/>
      </w:pPr>
      <w:r>
        <w:t>OPEN</w:t>
      </w:r>
    </w:p>
    <w:p w14:paraId="40A26785" w14:textId="3763D5E5" w:rsidR="00097BE0" w:rsidRPr="00BC1FC0" w:rsidRDefault="00097BE0" w:rsidP="00097BE0">
      <w:r>
        <w:t xml:space="preserve">Click the </w:t>
      </w:r>
      <w:r>
        <w:rPr>
          <w:b/>
          <w:bCs/>
          <w:i/>
          <w:iCs/>
          <w:u w:val="single"/>
        </w:rPr>
        <w:t>“Open”</w:t>
      </w:r>
      <w:r>
        <w:t xml:space="preserve"> button to open a PO whose status is currently “Closed”.</w:t>
      </w:r>
    </w:p>
    <w:p w14:paraId="1850220D" w14:textId="77777777" w:rsidR="00097BE0" w:rsidRPr="00BC1FC0" w:rsidRDefault="00097BE0" w:rsidP="00097BE0"/>
    <w:p w14:paraId="393DD36B" w14:textId="6275B014" w:rsidR="0027190E" w:rsidRDefault="0027190E" w:rsidP="0027190E">
      <w:pPr>
        <w:pStyle w:val="Heading3"/>
      </w:pPr>
      <w:bookmarkStart w:id="96" w:name="_Toc47457438"/>
      <w:bookmarkEnd w:id="95"/>
      <w:r>
        <w:lastRenderedPageBreak/>
        <w:t>Items</w:t>
      </w:r>
      <w:bookmarkEnd w:id="96"/>
    </w:p>
    <w:p w14:paraId="57F0D22C" w14:textId="5123B542" w:rsidR="00D46891" w:rsidRPr="00D46891" w:rsidRDefault="00D46891" w:rsidP="00D46891">
      <w:r>
        <w:rPr>
          <w:noProof/>
        </w:rPr>
        <w:drawing>
          <wp:inline distT="0" distB="0" distL="0" distR="0" wp14:anchorId="61ED92D2" wp14:editId="0047A3E6">
            <wp:extent cx="5943600" cy="455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59300"/>
                    </a:xfrm>
                    <a:prstGeom prst="rect">
                      <a:avLst/>
                    </a:prstGeom>
                  </pic:spPr>
                </pic:pic>
              </a:graphicData>
            </a:graphic>
          </wp:inline>
        </w:drawing>
      </w:r>
    </w:p>
    <w:p w14:paraId="15F08D46" w14:textId="320CF2B8" w:rsidR="002E5DDE" w:rsidRDefault="002E5DDE" w:rsidP="002E5DDE">
      <w:pPr>
        <w:pStyle w:val="Heading4"/>
      </w:pPr>
      <w:r>
        <w:t>VIEW</w:t>
      </w:r>
    </w:p>
    <w:p w14:paraId="7E84D484" w14:textId="03B99BFF" w:rsidR="00097BE0" w:rsidRPr="00941382" w:rsidRDefault="00097BE0" w:rsidP="00097BE0">
      <w:r>
        <w:t xml:space="preserve">Click the </w:t>
      </w:r>
      <w:r>
        <w:rPr>
          <w:b/>
          <w:bCs/>
          <w:i/>
          <w:iCs/>
          <w:u w:val="single"/>
        </w:rPr>
        <w:t>“View”</w:t>
      </w:r>
      <w:r>
        <w:t xml:space="preserve"> button to view detailed information about the currently selected Item.</w:t>
      </w:r>
    </w:p>
    <w:p w14:paraId="7B30C3E0" w14:textId="77777777" w:rsidR="00097BE0" w:rsidRDefault="00097BE0" w:rsidP="00097BE0">
      <w:pPr>
        <w:pStyle w:val="Heading4"/>
      </w:pPr>
      <w:r>
        <w:t>CLOSE</w:t>
      </w:r>
    </w:p>
    <w:p w14:paraId="18D761D6" w14:textId="77777777" w:rsidR="00097BE0" w:rsidRDefault="00097BE0" w:rsidP="00097BE0">
      <w:r>
        <w:t xml:space="preserve">Click the </w:t>
      </w:r>
      <w:r>
        <w:rPr>
          <w:b/>
          <w:bCs/>
          <w:i/>
          <w:iCs/>
          <w:u w:val="single"/>
        </w:rPr>
        <w:t>“Close”</w:t>
      </w:r>
      <w:r>
        <w:t xml:space="preserve"> button to close a PO whose status is currently “Open”.</w:t>
      </w:r>
    </w:p>
    <w:p w14:paraId="19D11328" w14:textId="77777777" w:rsidR="00097BE0" w:rsidRDefault="00097BE0" w:rsidP="00097BE0">
      <w:pPr>
        <w:pStyle w:val="Heading4"/>
      </w:pPr>
      <w:r>
        <w:t>OPEN</w:t>
      </w:r>
    </w:p>
    <w:p w14:paraId="04D892CB" w14:textId="77777777" w:rsidR="00097BE0" w:rsidRPr="00BC1FC0" w:rsidRDefault="00097BE0" w:rsidP="00097BE0">
      <w:r>
        <w:t xml:space="preserve">Click the </w:t>
      </w:r>
      <w:r>
        <w:rPr>
          <w:b/>
          <w:bCs/>
          <w:i/>
          <w:iCs/>
          <w:u w:val="single"/>
        </w:rPr>
        <w:t>“Open”</w:t>
      </w:r>
      <w:r>
        <w:t xml:space="preserve"> button to open a PO whose status is currently “Closed”.</w:t>
      </w:r>
    </w:p>
    <w:p w14:paraId="5802FF26" w14:textId="4BF887A3" w:rsidR="00762932" w:rsidRDefault="00762932" w:rsidP="00762932">
      <w:pPr>
        <w:pStyle w:val="Heading3"/>
      </w:pPr>
      <w:bookmarkStart w:id="97" w:name="_Toc47457439"/>
      <w:r>
        <w:lastRenderedPageBreak/>
        <w:t>View Detailed Item</w:t>
      </w:r>
      <w:bookmarkEnd w:id="97"/>
    </w:p>
    <w:p w14:paraId="18784AF0" w14:textId="485DFB22" w:rsidR="00762932" w:rsidRDefault="00762932" w:rsidP="00762932">
      <w:r>
        <w:rPr>
          <w:noProof/>
        </w:rPr>
        <w:drawing>
          <wp:inline distT="0" distB="0" distL="0" distR="0" wp14:anchorId="3A861741" wp14:editId="38810307">
            <wp:extent cx="5943600" cy="417449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174490"/>
                    </a:xfrm>
                    <a:prstGeom prst="rect">
                      <a:avLst/>
                    </a:prstGeom>
                  </pic:spPr>
                </pic:pic>
              </a:graphicData>
            </a:graphic>
          </wp:inline>
        </w:drawing>
      </w:r>
    </w:p>
    <w:p w14:paraId="58782E27" w14:textId="5F21137A" w:rsidR="00762932" w:rsidRDefault="00762932" w:rsidP="00762932">
      <w:pPr>
        <w:pStyle w:val="Heading4"/>
      </w:pPr>
      <w:r>
        <w:t>DONE</w:t>
      </w:r>
    </w:p>
    <w:p w14:paraId="21D25D9A" w14:textId="6B7C1A79" w:rsidR="00097BE0" w:rsidRPr="00BC1FC0" w:rsidRDefault="00097BE0" w:rsidP="00097BE0">
      <w:r>
        <w:t xml:space="preserve">Click the </w:t>
      </w:r>
      <w:r>
        <w:rPr>
          <w:b/>
          <w:bCs/>
          <w:i/>
          <w:iCs/>
          <w:u w:val="single"/>
        </w:rPr>
        <w:t>“Done”</w:t>
      </w:r>
      <w:r>
        <w:t xml:space="preserve"> button to exit the Detailed Item screen.</w:t>
      </w:r>
    </w:p>
    <w:p w14:paraId="5DF4A533" w14:textId="14F1996A" w:rsidR="0080529C" w:rsidRDefault="0080529C" w:rsidP="0080529C">
      <w:pPr>
        <w:pStyle w:val="Heading1"/>
        <w:rPr>
          <w:b/>
          <w:bCs/>
        </w:rPr>
      </w:pPr>
      <w:bookmarkStart w:id="98" w:name="_Toc47457440"/>
      <w:r>
        <w:rPr>
          <w:b/>
          <w:bCs/>
        </w:rPr>
        <w:lastRenderedPageBreak/>
        <w:t>Query Purchase Orders [PQ]</w:t>
      </w:r>
      <w:bookmarkEnd w:id="98"/>
    </w:p>
    <w:p w14:paraId="0D727CDB" w14:textId="4A03135B" w:rsidR="0080529C" w:rsidRDefault="0080529C" w:rsidP="0080529C">
      <w:pPr>
        <w:pStyle w:val="Heading2"/>
      </w:pPr>
      <w:bookmarkStart w:id="99" w:name="_Toc47457441"/>
      <w:r>
        <w:t>PO Inquiry [PQ1]</w:t>
      </w:r>
      <w:bookmarkEnd w:id="99"/>
    </w:p>
    <w:p w14:paraId="7C2CA38A" w14:textId="4CBBC9D6" w:rsidR="0080529C" w:rsidRDefault="0027190E" w:rsidP="0080529C">
      <w:pPr>
        <w:pStyle w:val="Heading3"/>
      </w:pPr>
      <w:bookmarkStart w:id="100" w:name="_Toc47457442"/>
      <w:r>
        <w:t>Browse PO</w:t>
      </w:r>
      <w:bookmarkEnd w:id="100"/>
    </w:p>
    <w:p w14:paraId="5B3AE724" w14:textId="289334D6" w:rsidR="00D46891" w:rsidRPr="00D46891" w:rsidRDefault="00D46891" w:rsidP="00D46891">
      <w:r>
        <w:rPr>
          <w:noProof/>
        </w:rPr>
        <w:drawing>
          <wp:inline distT="0" distB="0" distL="0" distR="0" wp14:anchorId="325EBB20" wp14:editId="730C335E">
            <wp:extent cx="5943600" cy="45332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33265"/>
                    </a:xfrm>
                    <a:prstGeom prst="rect">
                      <a:avLst/>
                    </a:prstGeom>
                  </pic:spPr>
                </pic:pic>
              </a:graphicData>
            </a:graphic>
          </wp:inline>
        </w:drawing>
      </w:r>
    </w:p>
    <w:p w14:paraId="71208D5D" w14:textId="7A3B6BCD" w:rsidR="0027190E" w:rsidRDefault="0027190E" w:rsidP="0027190E">
      <w:pPr>
        <w:pStyle w:val="Heading3"/>
      </w:pPr>
      <w:bookmarkStart w:id="101" w:name="_Toc44768399"/>
      <w:bookmarkStart w:id="102" w:name="_Toc47457443"/>
      <w:r>
        <w:t>Browse PO Field Definitions</w:t>
      </w:r>
      <w:bookmarkEnd w:id="101"/>
      <w:bookmarkEnd w:id="102"/>
    </w:p>
    <w:p w14:paraId="78ED33B6" w14:textId="77777777" w:rsidR="00762932" w:rsidRDefault="00762932" w:rsidP="00762932">
      <w:pPr>
        <w:pStyle w:val="Heading4"/>
      </w:pPr>
      <w:r>
        <w:t>PO #</w:t>
      </w:r>
    </w:p>
    <w:p w14:paraId="3EE5C753" w14:textId="77777777" w:rsidR="00762932" w:rsidRPr="002E5DDE" w:rsidRDefault="00762932" w:rsidP="00762932">
      <w:r w:rsidRPr="00762932">
        <w:t xml:space="preserve">Enter the PO number for a look-up of a customer or you may use the </w:t>
      </w:r>
      <w:r w:rsidRPr="00244394">
        <w:rPr>
          <w:rFonts w:cstheme="minorHAnsi"/>
          <w:b/>
          <w:bCs/>
          <w:i/>
          <w:iCs/>
          <w:u w:val="single"/>
        </w:rPr>
        <w:t>“F1”</w:t>
      </w:r>
      <w:r w:rsidRPr="00762932">
        <w:t xml:space="preserve"> key to find the customer.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101C9EE3" w14:textId="77777777" w:rsidR="00762932" w:rsidRDefault="00762932" w:rsidP="00762932">
      <w:pPr>
        <w:pStyle w:val="Heading4"/>
      </w:pPr>
      <w:r>
        <w:t>Vendor #</w:t>
      </w:r>
    </w:p>
    <w:p w14:paraId="350814E0" w14:textId="77777777" w:rsidR="00762932" w:rsidRPr="002E5DDE" w:rsidRDefault="00762932" w:rsidP="00762932">
      <w:r w:rsidRPr="00762932">
        <w:t xml:space="preserve">Enter the vendor number to look-up your customer or you may use the look-up </w:t>
      </w:r>
      <w:r w:rsidRPr="00244394">
        <w:rPr>
          <w:rFonts w:cstheme="minorHAnsi"/>
          <w:b/>
          <w:bCs/>
          <w:i/>
          <w:iCs/>
          <w:u w:val="single"/>
        </w:rPr>
        <w:t>“F1”</w:t>
      </w:r>
      <w:r w:rsidRPr="00762932">
        <w:t xml:space="preserve"> key look-up.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1215A7E0" w14:textId="77777777" w:rsidR="00762932" w:rsidRDefault="00762932" w:rsidP="00762932">
      <w:pPr>
        <w:pStyle w:val="Heading4"/>
      </w:pPr>
      <w:r>
        <w:lastRenderedPageBreak/>
        <w:t>RM/FG Item #</w:t>
      </w:r>
    </w:p>
    <w:p w14:paraId="63D5EF53" w14:textId="77777777" w:rsidR="00762932" w:rsidRPr="002E5DDE" w:rsidRDefault="00762932" w:rsidP="00762932">
      <w:r w:rsidRPr="00762932">
        <w:t xml:space="preserve">Enter the FG item number or you may use the </w:t>
      </w:r>
      <w:r w:rsidRPr="00244394">
        <w:rPr>
          <w:rFonts w:cstheme="minorHAnsi"/>
          <w:b/>
          <w:bCs/>
          <w:i/>
          <w:iCs/>
          <w:u w:val="single"/>
        </w:rPr>
        <w:t>“F1”</w:t>
      </w:r>
      <w:r w:rsidRPr="00762932">
        <w:t xml:space="preserve"> look-up.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214B30C6" w14:textId="77777777" w:rsidR="00762932" w:rsidRDefault="00762932" w:rsidP="00762932">
      <w:pPr>
        <w:pStyle w:val="Heading4"/>
      </w:pPr>
      <w:r>
        <w:t>Vendor Item #</w:t>
      </w:r>
    </w:p>
    <w:p w14:paraId="5C9AEBCD" w14:textId="77777777" w:rsidR="00762932" w:rsidRPr="002E5DDE" w:rsidRDefault="00762932" w:rsidP="00762932">
      <w:r w:rsidRPr="00762932">
        <w:t xml:space="preserve">Enter the vendor item number or press </w:t>
      </w:r>
      <w:r w:rsidRPr="00244394">
        <w:rPr>
          <w:rFonts w:cstheme="minorHAnsi"/>
          <w:b/>
          <w:bCs/>
          <w:i/>
          <w:iCs/>
          <w:u w:val="single"/>
        </w:rPr>
        <w:t>“F1”</w:t>
      </w:r>
      <w:r>
        <w:rPr>
          <w:rFonts w:cstheme="minorHAnsi"/>
          <w:b/>
          <w:bCs/>
          <w:i/>
          <w:iCs/>
          <w:u w:val="single"/>
        </w:rPr>
        <w:t xml:space="preserve"> </w:t>
      </w:r>
      <w:r w:rsidRPr="00762932">
        <w:t xml:space="preserve">to search for a vendor.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3E550970" w14:textId="77777777" w:rsidR="00762932" w:rsidRDefault="00762932" w:rsidP="00762932">
      <w:pPr>
        <w:pStyle w:val="Heading4"/>
      </w:pPr>
      <w:r>
        <w:t>Start Due Date</w:t>
      </w:r>
    </w:p>
    <w:p w14:paraId="5F57F217" w14:textId="77777777" w:rsidR="00762932" w:rsidRPr="002E5DDE" w:rsidRDefault="00762932" w:rsidP="00762932">
      <w:r w:rsidRPr="00762932">
        <w:t xml:space="preserve">Enter the start due date.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4BEF457B" w14:textId="77777777" w:rsidR="00762932" w:rsidRDefault="00762932" w:rsidP="00762932">
      <w:pPr>
        <w:pStyle w:val="Heading4"/>
      </w:pPr>
      <w:r>
        <w:t>Job #</w:t>
      </w:r>
    </w:p>
    <w:p w14:paraId="35495374" w14:textId="77777777" w:rsidR="00762932" w:rsidRPr="002E5DDE" w:rsidRDefault="00762932" w:rsidP="00762932">
      <w:r w:rsidRPr="00762932">
        <w:t xml:space="preserve">Enter the job number or you can do a </w:t>
      </w:r>
      <w:r w:rsidRPr="00244394">
        <w:rPr>
          <w:rFonts w:cstheme="minorHAnsi"/>
          <w:b/>
          <w:bCs/>
          <w:i/>
          <w:iCs/>
          <w:u w:val="single"/>
        </w:rPr>
        <w:t>“F1”</w:t>
      </w:r>
      <w:r w:rsidRPr="00762932">
        <w:t xml:space="preserve"> look-up from list. A partial description may be typed into any field or data may be entered into multiple fields followed by pressing the </w:t>
      </w:r>
      <w:r>
        <w:rPr>
          <w:rFonts w:cstheme="minorHAnsi"/>
          <w:b/>
          <w:bCs/>
          <w:i/>
          <w:iCs/>
          <w:u w:val="single"/>
        </w:rPr>
        <w:t xml:space="preserve">“Go” </w:t>
      </w:r>
      <w:r w:rsidRPr="00762932">
        <w:t>button to sort the fields by the criteria that was entered. Once the data is presented on the screen, the YELLOW column heading may be clicked to sort that specific column in ascending or descending order.</w:t>
      </w:r>
    </w:p>
    <w:p w14:paraId="591365D3" w14:textId="77777777" w:rsidR="00762932" w:rsidRDefault="00762932" w:rsidP="00762932">
      <w:pPr>
        <w:pStyle w:val="Heading4"/>
      </w:pPr>
      <w:r>
        <w:t>Job #: 00</w:t>
      </w:r>
    </w:p>
    <w:p w14:paraId="583643F1" w14:textId="77777777" w:rsidR="00762932" w:rsidRPr="002E5DDE" w:rsidRDefault="00762932" w:rsidP="00762932">
      <w:r>
        <w:t>Enter the subsequent job number to search for.</w:t>
      </w:r>
    </w:p>
    <w:p w14:paraId="517816AC" w14:textId="77777777" w:rsidR="009D1CA4" w:rsidRDefault="009D1CA4" w:rsidP="009D1CA4">
      <w:pPr>
        <w:pStyle w:val="Heading4"/>
      </w:pPr>
      <w:r>
        <w:t>Paid – Toggle Box</w:t>
      </w:r>
    </w:p>
    <w:p w14:paraId="070AACA3" w14:textId="77777777" w:rsidR="009D1CA4" w:rsidRDefault="009D1CA4" w:rsidP="009D1CA4">
      <w:r>
        <w:t>To search for Purchase Orders that have been paid, make sure that the Paid toggle box is checked.</w:t>
      </w:r>
    </w:p>
    <w:p w14:paraId="3F8DAF20" w14:textId="77777777" w:rsidR="009D1CA4" w:rsidRDefault="009D1CA4" w:rsidP="009D1CA4">
      <w:pPr>
        <w:pStyle w:val="Heading4"/>
      </w:pPr>
      <w:r>
        <w:t>Unpaid – Toggle Box</w:t>
      </w:r>
    </w:p>
    <w:p w14:paraId="39842429" w14:textId="77777777" w:rsidR="009D1CA4" w:rsidRDefault="009D1CA4" w:rsidP="009D1CA4">
      <w:r>
        <w:t>To search for Purchase Orders that have not been paid, make sure that the Unpaid toggle box is checked.</w:t>
      </w:r>
    </w:p>
    <w:p w14:paraId="1D6C01F4" w14:textId="77777777" w:rsidR="009D1CA4" w:rsidRDefault="009D1CA4" w:rsidP="009D1CA4">
      <w:pPr>
        <w:pStyle w:val="Heading4"/>
      </w:pPr>
      <w:r>
        <w:t>Open – Toggle Box</w:t>
      </w:r>
    </w:p>
    <w:p w14:paraId="5393A4F0" w14:textId="77777777" w:rsidR="009D1CA4" w:rsidRDefault="009D1CA4" w:rsidP="009D1CA4">
      <w:r>
        <w:t>To search for Purchase Orders that are still open, make sure that the Open toggle box is checked.</w:t>
      </w:r>
    </w:p>
    <w:p w14:paraId="622B66F9" w14:textId="77777777" w:rsidR="009D1CA4" w:rsidRDefault="009D1CA4" w:rsidP="009D1CA4">
      <w:pPr>
        <w:pStyle w:val="Heading4"/>
      </w:pPr>
      <w:r>
        <w:t>Closed – Toggle Box</w:t>
      </w:r>
    </w:p>
    <w:p w14:paraId="361A4BDA" w14:textId="77777777" w:rsidR="009D1CA4" w:rsidRDefault="009D1CA4" w:rsidP="009D1CA4">
      <w:r>
        <w:t>To search for Purchase Orders that are closed, make sure that the Closed toggle box is checked.</w:t>
      </w:r>
    </w:p>
    <w:p w14:paraId="29DCCB87" w14:textId="77777777" w:rsidR="009D1CA4" w:rsidRDefault="009D1CA4" w:rsidP="009D1CA4">
      <w:pPr>
        <w:pStyle w:val="Heading4"/>
      </w:pPr>
      <w:r>
        <w:t>Not Hold – Toggle Box</w:t>
      </w:r>
    </w:p>
    <w:p w14:paraId="1678D203" w14:textId="77777777" w:rsidR="009D1CA4" w:rsidRDefault="009D1CA4" w:rsidP="009D1CA4">
      <w:r>
        <w:t>To search for Purchase Orders whose status is not on hold, make sure that the Not Hold toggle box is checked.</w:t>
      </w:r>
    </w:p>
    <w:p w14:paraId="341D7A02" w14:textId="77777777" w:rsidR="009D1CA4" w:rsidRDefault="009D1CA4" w:rsidP="009D1CA4">
      <w:pPr>
        <w:pStyle w:val="Heading4"/>
      </w:pPr>
      <w:r>
        <w:t>Hold – Toggle Box</w:t>
      </w:r>
    </w:p>
    <w:p w14:paraId="150A272C" w14:textId="77777777" w:rsidR="00352F3F" w:rsidRDefault="00352F3F" w:rsidP="00352F3F">
      <w:r>
        <w:t>To search for Purchase Orders whose status is on hold, make sure that the Hold toggle box is checked.</w:t>
      </w:r>
    </w:p>
    <w:p w14:paraId="3D374E58" w14:textId="361B9B67" w:rsidR="0027190E" w:rsidRDefault="0027190E" w:rsidP="0027190E">
      <w:pPr>
        <w:pStyle w:val="Heading3"/>
      </w:pPr>
      <w:bookmarkStart w:id="103" w:name="_Toc47457444"/>
      <w:r>
        <w:lastRenderedPageBreak/>
        <w:t>View PO</w:t>
      </w:r>
      <w:bookmarkEnd w:id="103"/>
    </w:p>
    <w:p w14:paraId="5C259ACE" w14:textId="406E9335" w:rsidR="00D46891" w:rsidRPr="00D46891" w:rsidRDefault="00D46891" w:rsidP="00D46891">
      <w:r>
        <w:rPr>
          <w:noProof/>
        </w:rPr>
        <w:drawing>
          <wp:inline distT="0" distB="0" distL="0" distR="0" wp14:anchorId="6D122B59" wp14:editId="6E0F78A6">
            <wp:extent cx="5943600" cy="4526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26915"/>
                    </a:xfrm>
                    <a:prstGeom prst="rect">
                      <a:avLst/>
                    </a:prstGeom>
                  </pic:spPr>
                </pic:pic>
              </a:graphicData>
            </a:graphic>
          </wp:inline>
        </w:drawing>
      </w:r>
    </w:p>
    <w:p w14:paraId="517610F7" w14:textId="08656BC9" w:rsidR="0027190E" w:rsidRDefault="0027190E" w:rsidP="0027190E">
      <w:pPr>
        <w:pStyle w:val="Heading3"/>
      </w:pPr>
      <w:bookmarkStart w:id="104" w:name="_Toc47457445"/>
      <w:r>
        <w:lastRenderedPageBreak/>
        <w:t>Invoices</w:t>
      </w:r>
      <w:bookmarkEnd w:id="104"/>
    </w:p>
    <w:p w14:paraId="35E4C547" w14:textId="37A618B3" w:rsidR="00D46891" w:rsidRPr="00D46891" w:rsidRDefault="00D46891" w:rsidP="00D46891">
      <w:r>
        <w:rPr>
          <w:noProof/>
        </w:rPr>
        <w:drawing>
          <wp:inline distT="0" distB="0" distL="0" distR="0" wp14:anchorId="7A0E5F78" wp14:editId="07F0E58C">
            <wp:extent cx="5943600" cy="4513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513580"/>
                    </a:xfrm>
                    <a:prstGeom prst="rect">
                      <a:avLst/>
                    </a:prstGeom>
                  </pic:spPr>
                </pic:pic>
              </a:graphicData>
            </a:graphic>
          </wp:inline>
        </w:drawing>
      </w:r>
    </w:p>
    <w:p w14:paraId="67C25D6A" w14:textId="29B0A941" w:rsidR="0027190E" w:rsidRDefault="0027190E" w:rsidP="0027190E">
      <w:pPr>
        <w:pStyle w:val="Heading3"/>
      </w:pPr>
      <w:bookmarkStart w:id="105" w:name="_Toc47457446"/>
      <w:r>
        <w:lastRenderedPageBreak/>
        <w:t>Receipts</w:t>
      </w:r>
      <w:bookmarkEnd w:id="105"/>
    </w:p>
    <w:p w14:paraId="7959E2F9" w14:textId="418D73D6" w:rsidR="00D46891" w:rsidRDefault="00D46891" w:rsidP="00D46891">
      <w:r>
        <w:rPr>
          <w:noProof/>
        </w:rPr>
        <w:drawing>
          <wp:inline distT="0" distB="0" distL="0" distR="0" wp14:anchorId="4C778D42" wp14:editId="0BE19C09">
            <wp:extent cx="5943600" cy="4549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49140"/>
                    </a:xfrm>
                    <a:prstGeom prst="rect">
                      <a:avLst/>
                    </a:prstGeom>
                  </pic:spPr>
                </pic:pic>
              </a:graphicData>
            </a:graphic>
          </wp:inline>
        </w:drawing>
      </w:r>
    </w:p>
    <w:p w14:paraId="6AA1C310" w14:textId="413E0D1F" w:rsidR="00352F3F" w:rsidRDefault="00352F3F" w:rsidP="00D46891"/>
    <w:p w14:paraId="048A2286" w14:textId="284869B7" w:rsidR="00352F3F" w:rsidRDefault="00352F3F" w:rsidP="00D46891"/>
    <w:p w14:paraId="7D0C47A6" w14:textId="25FA036E" w:rsidR="00352F3F" w:rsidRDefault="00352F3F" w:rsidP="00D46891"/>
    <w:p w14:paraId="03624AC9" w14:textId="77777777" w:rsidR="00352F3F" w:rsidRPr="00D46891" w:rsidRDefault="00352F3F" w:rsidP="00D46891"/>
    <w:p w14:paraId="40278C14" w14:textId="229CB193" w:rsidR="0080529C" w:rsidRDefault="0080529C" w:rsidP="0080529C">
      <w:pPr>
        <w:pStyle w:val="Heading1"/>
        <w:rPr>
          <w:b/>
          <w:bCs/>
        </w:rPr>
      </w:pPr>
      <w:bookmarkStart w:id="106" w:name="_Toc47457447"/>
      <w:r>
        <w:rPr>
          <w:b/>
          <w:bCs/>
        </w:rPr>
        <w:lastRenderedPageBreak/>
        <w:t>Reports for Purchasing [PR]</w:t>
      </w:r>
      <w:bookmarkEnd w:id="106"/>
    </w:p>
    <w:p w14:paraId="4835B46E" w14:textId="19888E92" w:rsidR="0080529C" w:rsidRDefault="0080529C" w:rsidP="0080529C">
      <w:pPr>
        <w:pStyle w:val="Heading2"/>
      </w:pPr>
      <w:bookmarkStart w:id="107" w:name="_Toc47457448"/>
      <w:r>
        <w:t>Sheets on Order [PR1]</w:t>
      </w:r>
      <w:bookmarkEnd w:id="107"/>
    </w:p>
    <w:p w14:paraId="3313E4D3" w14:textId="247104AB" w:rsidR="0027190E" w:rsidRDefault="0027190E" w:rsidP="0027190E">
      <w:pPr>
        <w:pStyle w:val="Heading3"/>
      </w:pPr>
      <w:bookmarkStart w:id="108" w:name="_Toc44768405"/>
      <w:bookmarkStart w:id="109" w:name="_Toc47457449"/>
      <w:r>
        <w:t>Selection Parameters</w:t>
      </w:r>
      <w:bookmarkEnd w:id="108"/>
      <w:bookmarkEnd w:id="109"/>
    </w:p>
    <w:p w14:paraId="1ECCDFBA" w14:textId="3C4D42DD" w:rsidR="00D46891" w:rsidRPr="00D46891" w:rsidRDefault="00D46891" w:rsidP="00D46891">
      <w:r>
        <w:rPr>
          <w:noProof/>
        </w:rPr>
        <w:drawing>
          <wp:inline distT="0" distB="0" distL="0" distR="0" wp14:anchorId="7B0AF531" wp14:editId="6E6D61FE">
            <wp:extent cx="4457700" cy="169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57700" cy="1695450"/>
                    </a:xfrm>
                    <a:prstGeom prst="rect">
                      <a:avLst/>
                    </a:prstGeom>
                  </pic:spPr>
                </pic:pic>
              </a:graphicData>
            </a:graphic>
          </wp:inline>
        </w:drawing>
      </w:r>
    </w:p>
    <w:p w14:paraId="100FB614" w14:textId="15CF1482" w:rsidR="003A3745" w:rsidRDefault="003A3745" w:rsidP="003A3745">
      <w:pPr>
        <w:pStyle w:val="Heading4"/>
      </w:pPr>
      <w:r>
        <w:t>Beginning Vendor # / Ending Vendor #</w:t>
      </w:r>
    </w:p>
    <w:p w14:paraId="05D01474" w14:textId="7D8C56A2" w:rsidR="00D07841" w:rsidRPr="00E5397E" w:rsidRDefault="00D07841" w:rsidP="00D07841">
      <w:r>
        <w:t>Enter the beginning and ending Vendor Number to run the Sheets on Order report for.</w:t>
      </w:r>
    </w:p>
    <w:p w14:paraId="45C8E546" w14:textId="3B96505E" w:rsidR="003A3745" w:rsidRDefault="003A3745" w:rsidP="003A3745">
      <w:pPr>
        <w:pStyle w:val="Heading4"/>
      </w:pPr>
      <w:r>
        <w:t>Beginning Due Date / Ending Due Date</w:t>
      </w:r>
    </w:p>
    <w:p w14:paraId="71788FFB" w14:textId="1FE0AA59" w:rsidR="00D07841" w:rsidRPr="00E5397E" w:rsidRDefault="00D07841" w:rsidP="00D07841">
      <w:r>
        <w:t>Enter the beginning and ending Due Date to run the Sheets on Order report for.</w:t>
      </w:r>
    </w:p>
    <w:p w14:paraId="47107743" w14:textId="4C0F720B" w:rsidR="003A3745" w:rsidRDefault="003A3745" w:rsidP="003A3745">
      <w:pPr>
        <w:pStyle w:val="Heading4"/>
      </w:pPr>
      <w:r>
        <w:t>Print Quantities in Which UOM? (Choice)</w:t>
      </w:r>
    </w:p>
    <w:p w14:paraId="7D424110" w14:textId="71237295" w:rsidR="00B73002" w:rsidRDefault="00B73002" w:rsidP="00B73002">
      <w:r>
        <w:t>To choose the preferred Unit of Measure of Purchased vs. Consumption vs. MSF, please make sure the desired option choice bubble is toggled.</w:t>
      </w:r>
    </w:p>
    <w:p w14:paraId="5DBC0E18" w14:textId="18C8E064" w:rsidR="003A3745" w:rsidRDefault="003A3745" w:rsidP="003A3745">
      <w:pPr>
        <w:pStyle w:val="Heading4"/>
      </w:pPr>
      <w:r>
        <w:t>Sort By? (Choice)</w:t>
      </w:r>
    </w:p>
    <w:p w14:paraId="70D735BA" w14:textId="5A246FE6" w:rsidR="00B73002" w:rsidRDefault="00B73002" w:rsidP="00B73002">
      <w:r>
        <w:t>To choose the preferred sorting method of Machine vs. Due Date vs. Vendor Name, please make sure the desired option choice bubble is toggled.</w:t>
      </w:r>
    </w:p>
    <w:p w14:paraId="127596DF" w14:textId="4B5243AA" w:rsidR="003A3745" w:rsidRDefault="003A3745" w:rsidP="003A3745">
      <w:pPr>
        <w:pStyle w:val="Heading4"/>
      </w:pPr>
      <w:r>
        <w:t>Display Subtotal?  -Toggle Box</w:t>
      </w:r>
    </w:p>
    <w:p w14:paraId="686BFD7D" w14:textId="7E6E6581" w:rsidR="009D1CA4" w:rsidRDefault="009D1CA4" w:rsidP="009D1CA4">
      <w:r>
        <w:t>To display the subtotal for each order within the selected parameters, make sure that the Display Subtotal toggle box is checked.</w:t>
      </w:r>
    </w:p>
    <w:p w14:paraId="4429AEEB" w14:textId="386F750E" w:rsidR="003A3745" w:rsidRDefault="003A3745" w:rsidP="003A3745">
      <w:pPr>
        <w:pStyle w:val="Heading4"/>
      </w:pPr>
      <w:r>
        <w:t>Show Closed PO’s (Already Received) – Toggle Box</w:t>
      </w:r>
    </w:p>
    <w:p w14:paraId="0F3AB8A9" w14:textId="3BBA47A0" w:rsidR="009D1CA4" w:rsidRDefault="009D1CA4" w:rsidP="009D1CA4">
      <w:r>
        <w:t>To show any purchase order that are marked as closed, or have already been received, make sure that this toggle box is checked.</w:t>
      </w:r>
    </w:p>
    <w:p w14:paraId="745A8B68" w14:textId="24ED6960" w:rsidR="00352F3F" w:rsidRDefault="00352F3F" w:rsidP="009D1CA4"/>
    <w:p w14:paraId="42F04DEF" w14:textId="77777777" w:rsidR="00352F3F" w:rsidRDefault="00352F3F" w:rsidP="009D1CA4"/>
    <w:p w14:paraId="55A9825E" w14:textId="5AEC9AFC" w:rsidR="0027190E" w:rsidRDefault="0027190E" w:rsidP="0027190E">
      <w:pPr>
        <w:pStyle w:val="Heading3"/>
      </w:pPr>
      <w:bookmarkStart w:id="110" w:name="_Toc44768406"/>
      <w:bookmarkStart w:id="111" w:name="_Toc47457450"/>
      <w:r>
        <w:lastRenderedPageBreak/>
        <w:t>Available and Selected Columns</w:t>
      </w:r>
      <w:bookmarkEnd w:id="110"/>
      <w:bookmarkEnd w:id="111"/>
    </w:p>
    <w:p w14:paraId="42029C93" w14:textId="69EAD72E" w:rsidR="00D46891" w:rsidRPr="00D46891" w:rsidRDefault="00D46891" w:rsidP="00D46891">
      <w:r>
        <w:rPr>
          <w:noProof/>
        </w:rPr>
        <w:drawing>
          <wp:inline distT="0" distB="0" distL="0" distR="0" wp14:anchorId="714DDCD8" wp14:editId="531E4DAB">
            <wp:extent cx="4533900" cy="1400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33900" cy="1400175"/>
                    </a:xfrm>
                    <a:prstGeom prst="rect">
                      <a:avLst/>
                    </a:prstGeom>
                  </pic:spPr>
                </pic:pic>
              </a:graphicData>
            </a:graphic>
          </wp:inline>
        </w:drawing>
      </w:r>
    </w:p>
    <w:p w14:paraId="4D463325" w14:textId="77777777" w:rsidR="00097BE0" w:rsidRDefault="00097BE0" w:rsidP="00097BE0">
      <w:pPr>
        <w:pStyle w:val="Heading4"/>
      </w:pPr>
      <w:bookmarkStart w:id="112" w:name="_Hlk42522238"/>
      <w:bookmarkStart w:id="113" w:name="_Hlk42955753"/>
      <w:bookmarkStart w:id="114" w:name="_Hlk42958006"/>
      <w:bookmarkStart w:id="115" w:name="_Hlk43554533"/>
      <w:r>
        <w:t>Available Columns</w:t>
      </w:r>
    </w:p>
    <w:p w14:paraId="1924F26D" w14:textId="77777777" w:rsidR="00097BE0" w:rsidRPr="00F61F89" w:rsidRDefault="00097BE0" w:rsidP="00097BE0">
      <w:bookmarkStart w:id="116" w:name="_Hlk42958873"/>
      <w:r>
        <w:t>The user may choose which columns they wish to have on the report printout. As the user selects their choices, they will appear on the ‘</w:t>
      </w:r>
      <w:r>
        <w:rPr>
          <w:i/>
          <w:iCs/>
        </w:rPr>
        <w:t>Selected Columns’</w:t>
      </w:r>
      <w:r>
        <w:t xml:space="preserve"> list.</w:t>
      </w:r>
    </w:p>
    <w:p w14:paraId="39750D39" w14:textId="77777777" w:rsidR="00097BE0" w:rsidRDefault="00097BE0" w:rsidP="00097BE0">
      <w:pPr>
        <w:pStyle w:val="Heading4"/>
      </w:pPr>
      <w:bookmarkStart w:id="117" w:name="_Hlk42957914"/>
      <w:bookmarkEnd w:id="116"/>
      <w:r>
        <w:t>Selected Columns (In Display Order)</w:t>
      </w:r>
    </w:p>
    <w:p w14:paraId="5A892470"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5A47C9A2" w14:textId="77777777" w:rsidR="00097BE0" w:rsidRDefault="00097BE0" w:rsidP="00097BE0">
      <w:pPr>
        <w:pStyle w:val="Heading4"/>
      </w:pPr>
      <w:r>
        <w:t>Default</w:t>
      </w:r>
    </w:p>
    <w:p w14:paraId="0F0F29BD"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3C101FD" w14:textId="77777777" w:rsidR="00097BE0" w:rsidRDefault="00097BE0" w:rsidP="00097BE0">
      <w:pPr>
        <w:pStyle w:val="Heading4"/>
      </w:pPr>
      <w:r>
        <w:t>Add &gt;&gt;</w:t>
      </w:r>
    </w:p>
    <w:p w14:paraId="2E7627F2"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5E72B03" w14:textId="77777777" w:rsidR="00097BE0" w:rsidRDefault="00097BE0" w:rsidP="00097BE0">
      <w:pPr>
        <w:pStyle w:val="Heading4"/>
      </w:pPr>
      <w:r>
        <w:t>&lt;&lt; Remove</w:t>
      </w:r>
    </w:p>
    <w:p w14:paraId="1069B921"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2EFF2D1" w14:textId="77777777" w:rsidR="00097BE0" w:rsidRDefault="00097BE0" w:rsidP="00097BE0">
      <w:pPr>
        <w:pStyle w:val="Heading4"/>
      </w:pPr>
      <w:r>
        <w:t>Move Up</w:t>
      </w:r>
    </w:p>
    <w:p w14:paraId="0A430EE0"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99E5DC6" w14:textId="77777777" w:rsidR="00097BE0" w:rsidRDefault="00097BE0" w:rsidP="00097BE0">
      <w:pPr>
        <w:pStyle w:val="Heading4"/>
      </w:pPr>
      <w:r>
        <w:t>Move Down</w:t>
      </w:r>
    </w:p>
    <w:bookmarkEnd w:id="112"/>
    <w:p w14:paraId="5B8049D2"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button, the user can change its position on the report.</w:t>
      </w:r>
      <w:bookmarkEnd w:id="117"/>
      <w:r>
        <w:t xml:space="preserve"> </w:t>
      </w:r>
      <w:bookmarkEnd w:id="113"/>
      <w:bookmarkEnd w:id="114"/>
    </w:p>
    <w:p w14:paraId="7A768A87" w14:textId="50F0631C" w:rsidR="0027190E" w:rsidRDefault="0027190E" w:rsidP="0027190E">
      <w:pPr>
        <w:pStyle w:val="Heading3"/>
      </w:pPr>
      <w:bookmarkStart w:id="118" w:name="_Toc44768407"/>
      <w:bookmarkStart w:id="119" w:name="_Toc47457451"/>
      <w:bookmarkEnd w:id="115"/>
      <w:r>
        <w:lastRenderedPageBreak/>
        <w:t>Output Destination</w:t>
      </w:r>
      <w:bookmarkEnd w:id="118"/>
      <w:bookmarkEnd w:id="119"/>
    </w:p>
    <w:p w14:paraId="31170376" w14:textId="42F2E41B" w:rsidR="00D46891" w:rsidRPr="00D46891" w:rsidRDefault="00D46891" w:rsidP="00D46891">
      <w:r>
        <w:rPr>
          <w:noProof/>
        </w:rPr>
        <w:drawing>
          <wp:inline distT="0" distB="0" distL="0" distR="0" wp14:anchorId="7B25B00E" wp14:editId="6FDFF787">
            <wp:extent cx="4419600" cy="1857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600" cy="1857375"/>
                    </a:xfrm>
                    <a:prstGeom prst="rect">
                      <a:avLst/>
                    </a:prstGeom>
                  </pic:spPr>
                </pic:pic>
              </a:graphicData>
            </a:graphic>
          </wp:inline>
        </w:drawing>
      </w:r>
    </w:p>
    <w:p w14:paraId="632770D5" w14:textId="77777777" w:rsidR="00D45A17" w:rsidRDefault="00D45A17" w:rsidP="00D45A17">
      <w:pPr>
        <w:pStyle w:val="Heading4"/>
      </w:pPr>
      <w:r>
        <w:t>Destination Choice</w:t>
      </w:r>
    </w:p>
    <w:p w14:paraId="7B209595" w14:textId="77777777" w:rsidR="00D45A17" w:rsidRPr="00144B20" w:rsidRDefault="00D45A17" w:rsidP="00D45A17">
      <w:r>
        <w:t>To choose the destination where the document should be printed, please make sure that desired output destination choice bubble is toggled.</w:t>
      </w:r>
    </w:p>
    <w:p w14:paraId="2C177F26" w14:textId="77777777" w:rsidR="00D45A17" w:rsidRDefault="00D45A17" w:rsidP="00D45A17">
      <w:pPr>
        <w:pStyle w:val="Heading4"/>
      </w:pPr>
      <w:r>
        <w:t>Layout Choice</w:t>
      </w:r>
    </w:p>
    <w:p w14:paraId="1C759EC3" w14:textId="77777777" w:rsidR="00D45A17" w:rsidRPr="00144B20" w:rsidRDefault="00D45A17" w:rsidP="00D45A17">
      <w:r>
        <w:t>To choose the preferred layout of Landscape vs. Portrait, please make sure the desired option choice bubbled is toggled.</w:t>
      </w:r>
    </w:p>
    <w:p w14:paraId="67585D07" w14:textId="77777777" w:rsidR="00D45A17" w:rsidRDefault="00D45A17" w:rsidP="00D45A17">
      <w:pPr>
        <w:pStyle w:val="Heading4"/>
      </w:pPr>
      <w:r>
        <w:t>Lines Per Page</w:t>
      </w:r>
    </w:p>
    <w:p w14:paraId="43F5CC9B" w14:textId="77777777" w:rsidR="00D45A17" w:rsidRPr="00144B20" w:rsidRDefault="00D45A17" w:rsidP="00D45A17">
      <w:r w:rsidRPr="00211A1F">
        <w:t>Lines per page on the report when printing.</w:t>
      </w:r>
    </w:p>
    <w:p w14:paraId="47B721D6" w14:textId="77777777" w:rsidR="00D45A17" w:rsidRDefault="00D45A17" w:rsidP="00D45A17">
      <w:pPr>
        <w:pStyle w:val="Heading4"/>
      </w:pPr>
      <w:r>
        <w:t>Font</w:t>
      </w:r>
    </w:p>
    <w:p w14:paraId="5799EC2D"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47066798" w14:textId="77777777" w:rsidR="00D45A17" w:rsidRDefault="00D45A17" w:rsidP="00D45A17">
      <w:pPr>
        <w:pStyle w:val="Heading4"/>
      </w:pPr>
      <w:r>
        <w:t>Show Parameters? – Toggle Box</w:t>
      </w:r>
    </w:p>
    <w:p w14:paraId="5BC1059D" w14:textId="77777777" w:rsidR="00D45A17" w:rsidRDefault="00D45A17" w:rsidP="00D45A17">
      <w:r>
        <w:t>To show parameters, make sure that the toggle box is ‘ticked’ with a checkmark.</w:t>
      </w:r>
    </w:p>
    <w:p w14:paraId="1701383F" w14:textId="77777777" w:rsidR="00D45A17" w:rsidRDefault="00D45A17" w:rsidP="00D45A17">
      <w:pPr>
        <w:pStyle w:val="Heading4"/>
      </w:pPr>
      <w:bookmarkStart w:id="120" w:name="_Hlk42885307"/>
      <w:bookmarkStart w:id="121" w:name="_Hlk42885728"/>
      <w:bookmarkStart w:id="122" w:name="_Hlk42885248"/>
      <w:r>
        <w:t>Export to Excel? – Toggle Box</w:t>
      </w:r>
    </w:p>
    <w:p w14:paraId="24D7850E" w14:textId="77777777" w:rsidR="00D45A17" w:rsidRPr="00CC767A" w:rsidRDefault="00D45A17" w:rsidP="00D45A17">
      <w:r>
        <w:t>To export the printed file to an excel document, make sure that the Export to Excel toggle box is checked.</w:t>
      </w:r>
    </w:p>
    <w:p w14:paraId="7B183E74" w14:textId="77777777" w:rsidR="00D45A17" w:rsidRDefault="00D45A17" w:rsidP="00D45A17">
      <w:pPr>
        <w:pStyle w:val="Heading4"/>
      </w:pPr>
      <w:r>
        <w:t>Auto Run Excel? – Toggle Box</w:t>
      </w:r>
    </w:p>
    <w:p w14:paraId="6C20D635"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bookmarkEnd w:id="120"/>
    <w:p w14:paraId="42C6A903" w14:textId="77777777" w:rsidR="00D45A17" w:rsidRDefault="00D45A17" w:rsidP="00D45A17">
      <w:pPr>
        <w:pStyle w:val="Heading4"/>
      </w:pPr>
      <w:r>
        <w:t>If Yes, File Name</w:t>
      </w:r>
    </w:p>
    <w:p w14:paraId="5A4EB85F" w14:textId="77777777" w:rsidR="00D45A17" w:rsidRDefault="00D45A17" w:rsidP="00D45A17">
      <w:r>
        <w:t>If exporting the file to Excel, enter the desired file name.</w:t>
      </w:r>
      <w:bookmarkEnd w:id="121"/>
      <w:bookmarkEnd w:id="122"/>
    </w:p>
    <w:p w14:paraId="1997759E" w14:textId="396891BD" w:rsidR="0080529C" w:rsidRDefault="0080529C" w:rsidP="0080529C">
      <w:pPr>
        <w:pStyle w:val="Heading2"/>
      </w:pPr>
      <w:bookmarkStart w:id="123" w:name="_Toc47457452"/>
      <w:r>
        <w:lastRenderedPageBreak/>
        <w:t>Scheduled Reports [PR2]</w:t>
      </w:r>
      <w:bookmarkEnd w:id="123"/>
    </w:p>
    <w:p w14:paraId="18D3FE6F" w14:textId="692BCF5E" w:rsidR="0027190E" w:rsidRDefault="0027190E" w:rsidP="0027190E">
      <w:pPr>
        <w:pStyle w:val="Heading3"/>
      </w:pPr>
      <w:bookmarkStart w:id="124" w:name="_Toc44768409"/>
      <w:bookmarkStart w:id="125" w:name="_Toc47457453"/>
      <w:r>
        <w:t>Selection Parameters</w:t>
      </w:r>
      <w:bookmarkEnd w:id="124"/>
      <w:bookmarkEnd w:id="125"/>
    </w:p>
    <w:p w14:paraId="50BF2B63" w14:textId="7D58688B" w:rsidR="00D46891" w:rsidRPr="00D46891" w:rsidRDefault="00D46891" w:rsidP="00D46891">
      <w:r>
        <w:rPr>
          <w:noProof/>
        </w:rPr>
        <w:drawing>
          <wp:inline distT="0" distB="0" distL="0" distR="0" wp14:anchorId="43AFA338" wp14:editId="44156599">
            <wp:extent cx="449580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95800" cy="2609850"/>
                    </a:xfrm>
                    <a:prstGeom prst="rect">
                      <a:avLst/>
                    </a:prstGeom>
                  </pic:spPr>
                </pic:pic>
              </a:graphicData>
            </a:graphic>
          </wp:inline>
        </w:drawing>
      </w:r>
    </w:p>
    <w:p w14:paraId="42F38C3E" w14:textId="22AA2473" w:rsidR="003A3745" w:rsidRDefault="003A3745" w:rsidP="003A3745">
      <w:pPr>
        <w:pStyle w:val="Heading4"/>
      </w:pPr>
      <w:r>
        <w:t>Beginning Vendor # / Ending Vendor #</w:t>
      </w:r>
    </w:p>
    <w:p w14:paraId="08F3E9B5" w14:textId="57148929" w:rsidR="00D07841" w:rsidRPr="00E5397E" w:rsidRDefault="00D07841" w:rsidP="00D07841">
      <w:r>
        <w:t xml:space="preserve">Enter the beginning and ending Vendor Number to run the </w:t>
      </w:r>
      <w:r w:rsidR="00B73002">
        <w:t>Scheduled</w:t>
      </w:r>
      <w:r>
        <w:t xml:space="preserve"> report for.</w:t>
      </w:r>
    </w:p>
    <w:p w14:paraId="08745F0B" w14:textId="2098E296" w:rsidR="003A3745" w:rsidRDefault="003A3745" w:rsidP="003A3745">
      <w:pPr>
        <w:pStyle w:val="Heading4"/>
      </w:pPr>
      <w:r>
        <w:t>Beginning Due Date / Ending Due Date</w:t>
      </w:r>
    </w:p>
    <w:p w14:paraId="4DB7EF8C" w14:textId="63E85D42" w:rsidR="00D07841" w:rsidRPr="00E5397E" w:rsidRDefault="00D07841" w:rsidP="00D07841">
      <w:r>
        <w:t xml:space="preserve">Enter the beginning and ending Due Date to run the </w:t>
      </w:r>
      <w:r w:rsidR="00B73002">
        <w:t xml:space="preserve">Scheduled </w:t>
      </w:r>
      <w:r>
        <w:t>report for.</w:t>
      </w:r>
    </w:p>
    <w:p w14:paraId="736EEDED" w14:textId="4FB63C22" w:rsidR="003A3745" w:rsidRDefault="003A3745" w:rsidP="003A3745">
      <w:pPr>
        <w:pStyle w:val="Heading4"/>
      </w:pPr>
      <w:r>
        <w:t>Beginning RM Category / Ending RM Category</w:t>
      </w:r>
    </w:p>
    <w:p w14:paraId="4D1C9D17" w14:textId="379063D1" w:rsidR="00D07841" w:rsidRPr="00E5397E" w:rsidRDefault="00D07841" w:rsidP="00D07841">
      <w:r>
        <w:t xml:space="preserve">Enter the beginning and ending Raw Material Category to run the </w:t>
      </w:r>
      <w:r w:rsidR="00B73002">
        <w:t xml:space="preserve">Scheduled </w:t>
      </w:r>
      <w:r>
        <w:t>report for.</w:t>
      </w:r>
    </w:p>
    <w:p w14:paraId="01AAA180" w14:textId="617B345A" w:rsidR="003A3745" w:rsidRDefault="003A3745" w:rsidP="003A3745">
      <w:pPr>
        <w:pStyle w:val="Heading4"/>
      </w:pPr>
      <w:r>
        <w:t>Beginning FG Category / Ending FG Category</w:t>
      </w:r>
    </w:p>
    <w:p w14:paraId="65E47270" w14:textId="1ED30D77" w:rsidR="00D07841" w:rsidRPr="00E5397E" w:rsidRDefault="00D07841" w:rsidP="00D07841">
      <w:r>
        <w:t xml:space="preserve">Enter the beginning and ending Finished Good Category to run the </w:t>
      </w:r>
      <w:r w:rsidR="00B73002">
        <w:t xml:space="preserve">Scheduled </w:t>
      </w:r>
      <w:r>
        <w:t>report for.</w:t>
      </w:r>
    </w:p>
    <w:p w14:paraId="0A025D7B" w14:textId="4EC9A5D5" w:rsidR="003A3745" w:rsidRDefault="003A3745" w:rsidP="003A3745">
      <w:pPr>
        <w:pStyle w:val="Heading4"/>
      </w:pPr>
      <w:r>
        <w:t>Beginning Buyer ID / Ending Buyer ID</w:t>
      </w:r>
    </w:p>
    <w:p w14:paraId="1FD1F565" w14:textId="3586C560" w:rsidR="00D07841" w:rsidRPr="00E5397E" w:rsidRDefault="00D07841" w:rsidP="00D07841">
      <w:r>
        <w:t xml:space="preserve">Enter the beginning and ending Buyer ID to run the </w:t>
      </w:r>
      <w:r w:rsidR="00B73002">
        <w:t xml:space="preserve">Scheduled </w:t>
      </w:r>
      <w:r>
        <w:t>report for.</w:t>
      </w:r>
    </w:p>
    <w:p w14:paraId="17C8F115" w14:textId="6BFA5D78" w:rsidR="003A3745" w:rsidRDefault="003A3745" w:rsidP="003A3745">
      <w:pPr>
        <w:pStyle w:val="Heading4"/>
      </w:pPr>
      <w:r>
        <w:t>Beginning User ID / Ending User ID</w:t>
      </w:r>
    </w:p>
    <w:p w14:paraId="0F59DD2D" w14:textId="7D28DA53" w:rsidR="00D07841" w:rsidRPr="00E5397E" w:rsidRDefault="00D07841" w:rsidP="00D07841">
      <w:r>
        <w:t xml:space="preserve">Enter the beginning and ending User ID to run the </w:t>
      </w:r>
      <w:r w:rsidR="00B73002">
        <w:t xml:space="preserve">Scheduled </w:t>
      </w:r>
      <w:r>
        <w:t>report for.</w:t>
      </w:r>
    </w:p>
    <w:p w14:paraId="12D58259" w14:textId="59411073" w:rsidR="003A3745" w:rsidRDefault="003A3745" w:rsidP="003A3745">
      <w:pPr>
        <w:pStyle w:val="Heading4"/>
      </w:pPr>
      <w:r>
        <w:t>Print? (Choice)</w:t>
      </w:r>
    </w:p>
    <w:p w14:paraId="42E5B81A" w14:textId="6BCE8063" w:rsidR="00B73002" w:rsidRDefault="00B73002" w:rsidP="00B73002">
      <w:r>
        <w:t>To choose the preferred print option of Open vs. Closed (OR All), please make sure the desired option choice bubble is toggled.</w:t>
      </w:r>
    </w:p>
    <w:p w14:paraId="23F63EC1" w14:textId="0BD2EA20" w:rsidR="003A3745" w:rsidRDefault="003A3745" w:rsidP="003A3745">
      <w:pPr>
        <w:pStyle w:val="Heading4"/>
      </w:pPr>
      <w:r>
        <w:t>PO Type: Regular – Toggle Box</w:t>
      </w:r>
    </w:p>
    <w:p w14:paraId="6027EB05" w14:textId="0485C801" w:rsidR="009D1CA4" w:rsidRDefault="009D1CA4" w:rsidP="009D1CA4">
      <w:r>
        <w:t>To include regular purchase orders on the report, make sure that the Regular toggle box is checked.</w:t>
      </w:r>
    </w:p>
    <w:p w14:paraId="2808875A" w14:textId="331B32F1" w:rsidR="003A3745" w:rsidRDefault="003A3745" w:rsidP="003A3745">
      <w:pPr>
        <w:pStyle w:val="Heading4"/>
      </w:pPr>
      <w:r>
        <w:t>PO Type: Drop Ships – Toggle Box</w:t>
      </w:r>
    </w:p>
    <w:p w14:paraId="0E46ECD1" w14:textId="125B3B93" w:rsidR="009D1CA4" w:rsidRDefault="009D1CA4" w:rsidP="009D1CA4">
      <w:r>
        <w:t>To include drop shipped purchase orders on the report, make sure that the Drop Ships toggle box is checked.</w:t>
      </w:r>
    </w:p>
    <w:p w14:paraId="608DBF75" w14:textId="2DECA6C4" w:rsidR="003A3745" w:rsidRDefault="003A3745" w:rsidP="003A3745">
      <w:pPr>
        <w:pStyle w:val="Heading4"/>
      </w:pPr>
      <w:r>
        <w:t>PO Type: Sheeting – Toggle Box</w:t>
      </w:r>
    </w:p>
    <w:p w14:paraId="77E93FB9" w14:textId="5ABC8B04" w:rsidR="009D1CA4" w:rsidRDefault="009D1CA4" w:rsidP="009D1CA4">
      <w:r>
        <w:t>To include sheeting purchase orders on the report, make sure that the Sheeting toggle box is checked.</w:t>
      </w:r>
    </w:p>
    <w:p w14:paraId="67F420EB" w14:textId="3CD188D7" w:rsidR="003A3745" w:rsidRDefault="003A3745" w:rsidP="003A3745">
      <w:pPr>
        <w:pStyle w:val="Heading4"/>
      </w:pPr>
      <w:r>
        <w:lastRenderedPageBreak/>
        <w:t>Print Late Line Items Only? – Toggle Box</w:t>
      </w:r>
    </w:p>
    <w:p w14:paraId="279D7110" w14:textId="23E3EA50" w:rsidR="009D1CA4" w:rsidRDefault="009D1CA4" w:rsidP="009D1CA4">
      <w:r>
        <w:t xml:space="preserve">To </w:t>
      </w:r>
      <w:r w:rsidR="00857E7C">
        <w:t>only print line items that are past their due date</w:t>
      </w:r>
      <w:r>
        <w:t>, make sure that th</w:t>
      </w:r>
      <w:r w:rsidR="00857E7C">
        <w:t xml:space="preserve">is </w:t>
      </w:r>
      <w:r>
        <w:t>toggle box is checked.</w:t>
      </w:r>
    </w:p>
    <w:p w14:paraId="1B9FBA81" w14:textId="15D124A7" w:rsidR="003A3745" w:rsidRDefault="003A3745" w:rsidP="003A3745">
      <w:pPr>
        <w:pStyle w:val="Heading4"/>
      </w:pPr>
      <w:r>
        <w:t>Print Notes – Toggle Box</w:t>
      </w:r>
    </w:p>
    <w:p w14:paraId="4FFC9E54" w14:textId="040BDAD2" w:rsidR="009D1CA4" w:rsidRDefault="009D1CA4" w:rsidP="009D1CA4">
      <w:r>
        <w:t xml:space="preserve">To </w:t>
      </w:r>
      <w:r w:rsidR="00857E7C">
        <w:t xml:space="preserve">print any </w:t>
      </w:r>
      <w:proofErr w:type="gramStart"/>
      <w:r w:rsidR="00857E7C">
        <w:t>notes</w:t>
      </w:r>
      <w:proofErr w:type="gramEnd"/>
      <w:r w:rsidR="00857E7C">
        <w:t xml:space="preserve"> connect to the purchase orders within the selected parameters</w:t>
      </w:r>
      <w:r>
        <w:t xml:space="preserve">, make sure that the </w:t>
      </w:r>
      <w:r w:rsidR="00857E7C">
        <w:t>Print Notes</w:t>
      </w:r>
      <w:r>
        <w:t xml:space="preserve"> toggle box is checked.</w:t>
      </w:r>
    </w:p>
    <w:p w14:paraId="47A149BF" w14:textId="6ADB51BD" w:rsidR="0027190E" w:rsidRDefault="0027190E" w:rsidP="0027190E">
      <w:pPr>
        <w:pStyle w:val="Heading3"/>
      </w:pPr>
      <w:bookmarkStart w:id="126" w:name="_Toc44768410"/>
      <w:bookmarkStart w:id="127" w:name="_Toc47457454"/>
      <w:r>
        <w:t>Select / Deselect RM Types</w:t>
      </w:r>
      <w:bookmarkEnd w:id="126"/>
      <w:bookmarkEnd w:id="127"/>
    </w:p>
    <w:p w14:paraId="7ADBA6FC" w14:textId="036B7E89" w:rsidR="00D46891" w:rsidRPr="00D46891" w:rsidRDefault="00D46891" w:rsidP="00D46891">
      <w:r>
        <w:rPr>
          <w:noProof/>
        </w:rPr>
        <w:drawing>
          <wp:inline distT="0" distB="0" distL="0" distR="0" wp14:anchorId="4DE1FD59" wp14:editId="71C12648">
            <wp:extent cx="1543050" cy="116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3050" cy="1162050"/>
                    </a:xfrm>
                    <a:prstGeom prst="rect">
                      <a:avLst/>
                    </a:prstGeom>
                  </pic:spPr>
                </pic:pic>
              </a:graphicData>
            </a:graphic>
          </wp:inline>
        </w:drawing>
      </w:r>
    </w:p>
    <w:p w14:paraId="13F27423"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54A2FF89" w14:textId="309FCB42" w:rsidR="0027190E" w:rsidRDefault="0027190E" w:rsidP="0027190E">
      <w:pPr>
        <w:pStyle w:val="Heading3"/>
      </w:pPr>
      <w:bookmarkStart w:id="128" w:name="_Toc44768411"/>
      <w:bookmarkStart w:id="129" w:name="_Toc47457455"/>
      <w:r>
        <w:t>Export Selection</w:t>
      </w:r>
      <w:bookmarkEnd w:id="128"/>
      <w:bookmarkEnd w:id="129"/>
    </w:p>
    <w:p w14:paraId="7D456908" w14:textId="573F70C8" w:rsidR="00D46891" w:rsidRPr="00D46891" w:rsidRDefault="00D46891" w:rsidP="00D46891">
      <w:r>
        <w:rPr>
          <w:noProof/>
        </w:rPr>
        <w:drawing>
          <wp:inline distT="0" distB="0" distL="0" distR="0" wp14:anchorId="37D68E09" wp14:editId="3D13BFE5">
            <wp:extent cx="4505325" cy="1381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05325" cy="1381125"/>
                    </a:xfrm>
                    <a:prstGeom prst="rect">
                      <a:avLst/>
                    </a:prstGeom>
                  </pic:spPr>
                </pic:pic>
              </a:graphicData>
            </a:graphic>
          </wp:inline>
        </w:drawing>
      </w:r>
    </w:p>
    <w:p w14:paraId="2BEB0011" w14:textId="77777777" w:rsidR="00097BE0" w:rsidRDefault="00097BE0" w:rsidP="00097BE0">
      <w:pPr>
        <w:pStyle w:val="Heading4"/>
      </w:pPr>
      <w:r>
        <w:t>Available Columns</w:t>
      </w:r>
    </w:p>
    <w:p w14:paraId="716E5A2C" w14:textId="77777777" w:rsidR="00097BE0" w:rsidRPr="00F61F89" w:rsidRDefault="00097BE0" w:rsidP="00097BE0">
      <w:r>
        <w:t>The user may choose which columns they wish to have on the report printout. As the user selects their choices, they will appear on the ‘</w:t>
      </w:r>
      <w:r>
        <w:rPr>
          <w:i/>
          <w:iCs/>
        </w:rPr>
        <w:t>Selected Columns’</w:t>
      </w:r>
      <w:r>
        <w:t xml:space="preserve"> list.</w:t>
      </w:r>
    </w:p>
    <w:p w14:paraId="31864D8F" w14:textId="77777777" w:rsidR="00097BE0" w:rsidRDefault="00097BE0" w:rsidP="00097BE0">
      <w:pPr>
        <w:pStyle w:val="Heading4"/>
      </w:pPr>
      <w:r>
        <w:t>Selected Columns (In Display Order)</w:t>
      </w:r>
    </w:p>
    <w:p w14:paraId="085A3F4B"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093AD9A5" w14:textId="77777777" w:rsidR="00097BE0" w:rsidRDefault="00097BE0" w:rsidP="00097BE0">
      <w:pPr>
        <w:pStyle w:val="Heading4"/>
      </w:pPr>
      <w:r>
        <w:t>Default</w:t>
      </w:r>
    </w:p>
    <w:p w14:paraId="31BC47AA"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F160B7E" w14:textId="77777777" w:rsidR="00097BE0" w:rsidRDefault="00097BE0" w:rsidP="00097BE0">
      <w:pPr>
        <w:pStyle w:val="Heading4"/>
      </w:pPr>
      <w:r>
        <w:t>Add &gt;&gt;</w:t>
      </w:r>
    </w:p>
    <w:p w14:paraId="2BC3A63C"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BCD0DE3" w14:textId="77777777" w:rsidR="00097BE0" w:rsidRDefault="00097BE0" w:rsidP="00097BE0">
      <w:pPr>
        <w:pStyle w:val="Heading4"/>
      </w:pPr>
      <w:r>
        <w:t>&lt;&lt; Remove</w:t>
      </w:r>
    </w:p>
    <w:p w14:paraId="549A78E2"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51C5184" w14:textId="77777777" w:rsidR="00097BE0" w:rsidRDefault="00097BE0" w:rsidP="00097BE0">
      <w:pPr>
        <w:pStyle w:val="Heading4"/>
      </w:pPr>
      <w:r>
        <w:lastRenderedPageBreak/>
        <w:t>Move Up</w:t>
      </w:r>
    </w:p>
    <w:p w14:paraId="6A6FFF81"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5A9EDCC" w14:textId="77777777" w:rsidR="00097BE0" w:rsidRDefault="00097BE0" w:rsidP="00097BE0">
      <w:pPr>
        <w:pStyle w:val="Heading4"/>
      </w:pPr>
      <w:r>
        <w:t>Move Down</w:t>
      </w:r>
    </w:p>
    <w:p w14:paraId="4314A791"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A0976C0" w14:textId="692398F9" w:rsidR="0027190E" w:rsidRDefault="0027190E" w:rsidP="0027190E">
      <w:pPr>
        <w:pStyle w:val="Heading3"/>
      </w:pPr>
      <w:bookmarkStart w:id="130" w:name="_Toc44768412"/>
      <w:bookmarkStart w:id="131" w:name="_Toc47457456"/>
      <w:r>
        <w:t>Output Destination</w:t>
      </w:r>
      <w:bookmarkEnd w:id="130"/>
      <w:bookmarkEnd w:id="131"/>
    </w:p>
    <w:p w14:paraId="15B089B6" w14:textId="6A3BB727" w:rsidR="00D46891" w:rsidRPr="00D46891" w:rsidRDefault="00D46891" w:rsidP="00D46891">
      <w:r>
        <w:rPr>
          <w:noProof/>
        </w:rPr>
        <w:drawing>
          <wp:inline distT="0" distB="0" distL="0" distR="0" wp14:anchorId="0FEE44B0" wp14:editId="42CDCE88">
            <wp:extent cx="4467225" cy="1647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67225" cy="1647825"/>
                    </a:xfrm>
                    <a:prstGeom prst="rect">
                      <a:avLst/>
                    </a:prstGeom>
                  </pic:spPr>
                </pic:pic>
              </a:graphicData>
            </a:graphic>
          </wp:inline>
        </w:drawing>
      </w:r>
    </w:p>
    <w:p w14:paraId="7F8596AF" w14:textId="77777777" w:rsidR="00D45A17" w:rsidRDefault="00D45A17" w:rsidP="00D45A17">
      <w:pPr>
        <w:pStyle w:val="Heading4"/>
      </w:pPr>
      <w:r>
        <w:t>Destination Choice</w:t>
      </w:r>
    </w:p>
    <w:p w14:paraId="42F2ADBC" w14:textId="77777777" w:rsidR="00D45A17" w:rsidRPr="00144B20" w:rsidRDefault="00D45A17" w:rsidP="00D45A17">
      <w:r>
        <w:t>To choose the destination where the document should be printed, please make sure that desired output destination choice bubble is toggled.</w:t>
      </w:r>
    </w:p>
    <w:p w14:paraId="72FFF05E" w14:textId="77777777" w:rsidR="00D45A17" w:rsidRDefault="00D45A17" w:rsidP="00D45A17">
      <w:pPr>
        <w:pStyle w:val="Heading4"/>
      </w:pPr>
      <w:r>
        <w:t>Layout Choice</w:t>
      </w:r>
    </w:p>
    <w:p w14:paraId="5FB535A4" w14:textId="77777777" w:rsidR="00D45A17" w:rsidRPr="00144B20" w:rsidRDefault="00D45A17" w:rsidP="00D45A17">
      <w:r>
        <w:t>To choose the preferred layout of Landscape vs. Portrait, please make sure the desired option choice bubbled is toggled.</w:t>
      </w:r>
    </w:p>
    <w:p w14:paraId="45D7B935" w14:textId="77777777" w:rsidR="00D45A17" w:rsidRDefault="00D45A17" w:rsidP="00D45A17">
      <w:pPr>
        <w:pStyle w:val="Heading4"/>
      </w:pPr>
      <w:r>
        <w:t>Lines Per Page</w:t>
      </w:r>
    </w:p>
    <w:p w14:paraId="7FE8FDEB" w14:textId="77777777" w:rsidR="00D45A17" w:rsidRPr="00144B20" w:rsidRDefault="00D45A17" w:rsidP="00D45A17">
      <w:r w:rsidRPr="00211A1F">
        <w:t>Lines per page on the report when printing.</w:t>
      </w:r>
    </w:p>
    <w:p w14:paraId="28620E25" w14:textId="77777777" w:rsidR="00D45A17" w:rsidRDefault="00D45A17" w:rsidP="00D45A17">
      <w:pPr>
        <w:pStyle w:val="Heading4"/>
      </w:pPr>
      <w:r>
        <w:t>Font</w:t>
      </w:r>
    </w:p>
    <w:p w14:paraId="54C558F6"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31F2C60F" w14:textId="77777777" w:rsidR="00D45A17" w:rsidRDefault="00D45A17" w:rsidP="00D45A17">
      <w:pPr>
        <w:pStyle w:val="Heading4"/>
      </w:pPr>
      <w:r>
        <w:t>Show Parameters? – Toggle Box</w:t>
      </w:r>
    </w:p>
    <w:p w14:paraId="49A50E7B" w14:textId="77777777" w:rsidR="00D45A17" w:rsidRDefault="00D45A17" w:rsidP="00D45A17">
      <w:r>
        <w:t>To show parameters, make sure that the toggle box is ‘ticked’ with a checkmark.</w:t>
      </w:r>
    </w:p>
    <w:p w14:paraId="5C296723" w14:textId="77777777" w:rsidR="00D45A17" w:rsidRDefault="00D45A17" w:rsidP="00D45A17">
      <w:pPr>
        <w:pStyle w:val="Heading4"/>
      </w:pPr>
      <w:r>
        <w:t>Export to Excel? – Toggle Box</w:t>
      </w:r>
    </w:p>
    <w:p w14:paraId="3B669D7B" w14:textId="77777777" w:rsidR="00D45A17" w:rsidRPr="00CC767A" w:rsidRDefault="00D45A17" w:rsidP="00D45A17">
      <w:r>
        <w:t>To export the printed file to an excel document, make sure that the Export to Excel toggle box is checked.</w:t>
      </w:r>
    </w:p>
    <w:p w14:paraId="6AB44382" w14:textId="77777777" w:rsidR="00D45A17" w:rsidRDefault="00D45A17" w:rsidP="00D45A17">
      <w:pPr>
        <w:pStyle w:val="Heading4"/>
      </w:pPr>
      <w:r>
        <w:t>Auto Run Excel? – Toggle Box</w:t>
      </w:r>
    </w:p>
    <w:p w14:paraId="208ECB8A"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21232388" w14:textId="77777777" w:rsidR="00D45A17" w:rsidRDefault="00D45A17" w:rsidP="00D45A17">
      <w:pPr>
        <w:pStyle w:val="Heading4"/>
      </w:pPr>
      <w:r>
        <w:t>If Yes, File Name</w:t>
      </w:r>
    </w:p>
    <w:p w14:paraId="5C16ED4C" w14:textId="77777777" w:rsidR="00D45A17" w:rsidRDefault="00D45A17" w:rsidP="00D45A17">
      <w:r>
        <w:t>If exporting the file to Excel, enter the desired file name.</w:t>
      </w:r>
    </w:p>
    <w:p w14:paraId="19059024" w14:textId="1BE4080D" w:rsidR="0080529C" w:rsidRDefault="0080529C" w:rsidP="0080529C">
      <w:pPr>
        <w:pStyle w:val="Heading2"/>
      </w:pPr>
      <w:bookmarkStart w:id="132" w:name="_Toc47457457"/>
      <w:r>
        <w:lastRenderedPageBreak/>
        <w:t>PO FG/RM History [PR3]</w:t>
      </w:r>
      <w:bookmarkEnd w:id="132"/>
    </w:p>
    <w:p w14:paraId="3827A0D4" w14:textId="09E11359" w:rsidR="0027190E" w:rsidRDefault="0027190E" w:rsidP="0027190E">
      <w:pPr>
        <w:pStyle w:val="Heading3"/>
      </w:pPr>
      <w:bookmarkStart w:id="133" w:name="_Toc44768414"/>
      <w:bookmarkStart w:id="134" w:name="_Toc47457458"/>
      <w:r>
        <w:t>Selection Parameters</w:t>
      </w:r>
      <w:bookmarkEnd w:id="133"/>
      <w:bookmarkEnd w:id="134"/>
    </w:p>
    <w:p w14:paraId="1AAFE652" w14:textId="29791456" w:rsidR="00D46891" w:rsidRPr="00D46891" w:rsidRDefault="000050C1" w:rsidP="00D46891">
      <w:r>
        <w:rPr>
          <w:noProof/>
        </w:rPr>
        <w:drawing>
          <wp:inline distT="0" distB="0" distL="0" distR="0" wp14:anchorId="250DE822" wp14:editId="218F1F5E">
            <wp:extent cx="4438650" cy="2828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38650" cy="2828925"/>
                    </a:xfrm>
                    <a:prstGeom prst="rect">
                      <a:avLst/>
                    </a:prstGeom>
                  </pic:spPr>
                </pic:pic>
              </a:graphicData>
            </a:graphic>
          </wp:inline>
        </w:drawing>
      </w:r>
    </w:p>
    <w:p w14:paraId="41027E35" w14:textId="353F540F" w:rsidR="003A3745" w:rsidRDefault="003A3745" w:rsidP="003A3745">
      <w:pPr>
        <w:pStyle w:val="Heading4"/>
      </w:pPr>
      <w:r>
        <w:t>Beginning PO # / Ending PO #</w:t>
      </w:r>
    </w:p>
    <w:p w14:paraId="6D2C8B41" w14:textId="535DE724" w:rsidR="00D07841" w:rsidRPr="00E5397E" w:rsidRDefault="00D07841" w:rsidP="00D07841">
      <w:r>
        <w:t xml:space="preserve">Enter the beginning and ending Purchase Order Number to run the </w:t>
      </w:r>
      <w:r w:rsidR="00B73002">
        <w:t>History</w:t>
      </w:r>
      <w:r>
        <w:t xml:space="preserve"> report for.</w:t>
      </w:r>
    </w:p>
    <w:p w14:paraId="706FB6FC" w14:textId="3725EB6B" w:rsidR="003A3745" w:rsidRDefault="003A3745" w:rsidP="003A3745">
      <w:pPr>
        <w:pStyle w:val="Heading4"/>
      </w:pPr>
      <w:r>
        <w:t>Beginning PO Date / Ending PO Date</w:t>
      </w:r>
    </w:p>
    <w:p w14:paraId="7138BFB5" w14:textId="4F677D94" w:rsidR="00D07841" w:rsidRPr="00E5397E" w:rsidRDefault="00D07841" w:rsidP="00D07841">
      <w:r>
        <w:t xml:space="preserve">Enter the beginning and ending Purchase Order Date to run the </w:t>
      </w:r>
      <w:r w:rsidR="00B73002">
        <w:t xml:space="preserve">History </w:t>
      </w:r>
      <w:r>
        <w:t>report for.</w:t>
      </w:r>
    </w:p>
    <w:p w14:paraId="08CBDDA2" w14:textId="629D02D8" w:rsidR="003A3745" w:rsidRDefault="003A3745" w:rsidP="003A3745">
      <w:pPr>
        <w:pStyle w:val="Heading4"/>
      </w:pPr>
      <w:r>
        <w:t>Beginning Vendor # / Ending Vendor #</w:t>
      </w:r>
    </w:p>
    <w:p w14:paraId="41E63072" w14:textId="2BA5A52A" w:rsidR="00D07841" w:rsidRPr="00E5397E" w:rsidRDefault="00D07841" w:rsidP="00D07841">
      <w:r>
        <w:t xml:space="preserve">Enter the beginning and ending Vendor Number to run the </w:t>
      </w:r>
      <w:r w:rsidR="00B73002">
        <w:t xml:space="preserve">History </w:t>
      </w:r>
      <w:r>
        <w:t>report for.</w:t>
      </w:r>
    </w:p>
    <w:p w14:paraId="10023B8A" w14:textId="5755C499" w:rsidR="003A3745" w:rsidRDefault="003A3745" w:rsidP="003A3745">
      <w:pPr>
        <w:pStyle w:val="Heading4"/>
      </w:pPr>
      <w:r>
        <w:t>Beginning PO Item # / Ending PO Item #</w:t>
      </w:r>
    </w:p>
    <w:p w14:paraId="378E5898" w14:textId="712C483A" w:rsidR="00D07841" w:rsidRPr="00E5397E" w:rsidRDefault="00D07841" w:rsidP="00D07841">
      <w:r>
        <w:t xml:space="preserve">Enter the beginning and ending Purchase Order Item Number to run the </w:t>
      </w:r>
      <w:r w:rsidR="00B73002">
        <w:t xml:space="preserve">History </w:t>
      </w:r>
      <w:r>
        <w:t>report for.</w:t>
      </w:r>
    </w:p>
    <w:p w14:paraId="40B2CCA3" w14:textId="7E851A10" w:rsidR="003A3745" w:rsidRDefault="003A3745" w:rsidP="003A3745">
      <w:pPr>
        <w:pStyle w:val="Heading4"/>
      </w:pPr>
      <w:r>
        <w:t>Beginning Vendor Item # / Ending Vendor Item #</w:t>
      </w:r>
    </w:p>
    <w:p w14:paraId="2B188F1C" w14:textId="70087A24" w:rsidR="00D07841" w:rsidRPr="00E5397E" w:rsidRDefault="00D07841" w:rsidP="00D07841">
      <w:r>
        <w:t xml:space="preserve">Enter the beginning and ending Vendor Item Number to run the </w:t>
      </w:r>
      <w:r w:rsidR="00B73002">
        <w:t xml:space="preserve">History </w:t>
      </w:r>
      <w:r>
        <w:t>report for.</w:t>
      </w:r>
    </w:p>
    <w:p w14:paraId="26616933" w14:textId="07C2A302" w:rsidR="003A3745" w:rsidRDefault="003A3745" w:rsidP="003A3745">
      <w:pPr>
        <w:pStyle w:val="Heading4"/>
      </w:pPr>
      <w:r>
        <w:t>Beginning Buyer / Ending Buyer</w:t>
      </w:r>
    </w:p>
    <w:p w14:paraId="2D6FB3F6" w14:textId="68DD49BA" w:rsidR="00D07841" w:rsidRPr="00E5397E" w:rsidRDefault="00D07841" w:rsidP="00D07841">
      <w:r>
        <w:t xml:space="preserve">Enter the beginning and ending Buyer to run the </w:t>
      </w:r>
      <w:r w:rsidR="00B73002">
        <w:t xml:space="preserve">History </w:t>
      </w:r>
      <w:r>
        <w:t>report for.</w:t>
      </w:r>
    </w:p>
    <w:p w14:paraId="05BC53C7" w14:textId="63C4174E" w:rsidR="003A3745" w:rsidRDefault="003A3745" w:rsidP="003A3745">
      <w:pPr>
        <w:pStyle w:val="Heading4"/>
      </w:pPr>
      <w:r>
        <w:t>Sort By? (Choice)</w:t>
      </w:r>
    </w:p>
    <w:p w14:paraId="6C203BA4" w14:textId="3B108E39" w:rsidR="00B73002" w:rsidRDefault="00B73002" w:rsidP="00B73002">
      <w:r>
        <w:t>To choose the preferred sorting method of Vendor vs. Item vs. Control Number, please make sure the desired option choice bubble is toggled.</w:t>
      </w:r>
    </w:p>
    <w:p w14:paraId="24E6B251" w14:textId="4725DFFD" w:rsidR="003A3745" w:rsidRDefault="003A3745" w:rsidP="003A3745">
      <w:pPr>
        <w:pStyle w:val="Heading4"/>
      </w:pPr>
      <w:r>
        <w:t>Print? (Choice)</w:t>
      </w:r>
    </w:p>
    <w:p w14:paraId="1E53E46D" w14:textId="6650D1EA" w:rsidR="00B73002" w:rsidRDefault="00B73002" w:rsidP="00B73002">
      <w:r>
        <w:t>To choose the preferred printing option of Open vs. Closed (Or All), please make sure the desired option choice bubble is toggled.</w:t>
      </w:r>
    </w:p>
    <w:p w14:paraId="415389AB" w14:textId="050DA1F3" w:rsidR="003A3745" w:rsidRDefault="003A3745" w:rsidP="003A3745">
      <w:pPr>
        <w:pStyle w:val="Heading4"/>
      </w:pPr>
      <w:r>
        <w:t>Print FG’s? – Toggle Box</w:t>
      </w:r>
    </w:p>
    <w:p w14:paraId="55D66CAD" w14:textId="72A957ED" w:rsidR="00857E7C" w:rsidRDefault="00857E7C" w:rsidP="00857E7C">
      <w:r>
        <w:t>To print any finished good items on the report, make sure that the Print FG’s toggle box is checked.</w:t>
      </w:r>
    </w:p>
    <w:p w14:paraId="3CD54076" w14:textId="40904760" w:rsidR="003A3745" w:rsidRDefault="003A3745" w:rsidP="003A3745">
      <w:pPr>
        <w:pStyle w:val="Heading4"/>
      </w:pPr>
      <w:r>
        <w:lastRenderedPageBreak/>
        <w:t>Print RM’s? – Toggle Box</w:t>
      </w:r>
    </w:p>
    <w:p w14:paraId="057C88C8" w14:textId="4D2F5938" w:rsidR="00857E7C" w:rsidRDefault="00857E7C" w:rsidP="00857E7C">
      <w:r>
        <w:t>To print any raw material items on the report, make sure that the Print RM’s toggle box is checked.</w:t>
      </w:r>
    </w:p>
    <w:p w14:paraId="5C16B273" w14:textId="5EC34303" w:rsidR="003A3745" w:rsidRDefault="003A3745" w:rsidP="003A3745">
      <w:pPr>
        <w:pStyle w:val="Heading4"/>
      </w:pPr>
      <w:r>
        <w:t>SELECT COLUMNS</w:t>
      </w:r>
    </w:p>
    <w:p w14:paraId="79C6AC0A" w14:textId="77777777" w:rsidR="00097BE0" w:rsidRPr="00F2476A" w:rsidRDefault="00097BE0" w:rsidP="00097BE0">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3415012F" w14:textId="041BA426" w:rsidR="0027190E" w:rsidRDefault="0027190E" w:rsidP="0027190E">
      <w:pPr>
        <w:pStyle w:val="Heading3"/>
      </w:pPr>
      <w:bookmarkStart w:id="135" w:name="_Toc44768415"/>
      <w:bookmarkStart w:id="136" w:name="_Toc47457459"/>
      <w:r>
        <w:t>Select / Deselect RM Types</w:t>
      </w:r>
      <w:bookmarkEnd w:id="135"/>
      <w:bookmarkEnd w:id="136"/>
    </w:p>
    <w:p w14:paraId="337507AB" w14:textId="233789A0" w:rsidR="000050C1" w:rsidRPr="000050C1" w:rsidRDefault="000050C1" w:rsidP="000050C1">
      <w:r>
        <w:rPr>
          <w:noProof/>
        </w:rPr>
        <w:drawing>
          <wp:inline distT="0" distB="0" distL="0" distR="0" wp14:anchorId="24A783D6" wp14:editId="497971DF">
            <wp:extent cx="169545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5450" cy="1371600"/>
                    </a:xfrm>
                    <a:prstGeom prst="rect">
                      <a:avLst/>
                    </a:prstGeom>
                  </pic:spPr>
                </pic:pic>
              </a:graphicData>
            </a:graphic>
          </wp:inline>
        </w:drawing>
      </w:r>
    </w:p>
    <w:p w14:paraId="0C376FAD"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4E84723A" w14:textId="47393FF4" w:rsidR="0027190E" w:rsidRDefault="0027190E" w:rsidP="0027190E">
      <w:pPr>
        <w:pStyle w:val="Heading3"/>
      </w:pPr>
      <w:bookmarkStart w:id="137" w:name="_Toc44768416"/>
      <w:bookmarkStart w:id="138" w:name="_Toc47457460"/>
      <w:r>
        <w:t>Available and Selected Columns</w:t>
      </w:r>
      <w:bookmarkEnd w:id="137"/>
      <w:bookmarkEnd w:id="138"/>
    </w:p>
    <w:p w14:paraId="7A5759C4" w14:textId="710127FE" w:rsidR="000050C1" w:rsidRPr="000050C1" w:rsidRDefault="000050C1" w:rsidP="000050C1">
      <w:r>
        <w:rPr>
          <w:noProof/>
        </w:rPr>
        <w:drawing>
          <wp:inline distT="0" distB="0" distL="0" distR="0" wp14:anchorId="54681F01" wp14:editId="397A3A36">
            <wp:extent cx="4438650" cy="1971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438650" cy="1971675"/>
                    </a:xfrm>
                    <a:prstGeom prst="rect">
                      <a:avLst/>
                    </a:prstGeom>
                  </pic:spPr>
                </pic:pic>
              </a:graphicData>
            </a:graphic>
          </wp:inline>
        </w:drawing>
      </w:r>
    </w:p>
    <w:p w14:paraId="19736A07" w14:textId="77777777" w:rsidR="00097BE0" w:rsidRDefault="00097BE0" w:rsidP="00097BE0">
      <w:pPr>
        <w:pStyle w:val="Heading4"/>
      </w:pPr>
      <w:r>
        <w:t>Available Columns</w:t>
      </w:r>
    </w:p>
    <w:p w14:paraId="7BB74A8F" w14:textId="77777777" w:rsidR="00097BE0" w:rsidRPr="00F61F89" w:rsidRDefault="00097BE0" w:rsidP="00097BE0">
      <w:r>
        <w:t>The user may choose which columns they wish to have on the report printout. As the user selects their choices, they will appear on the ‘</w:t>
      </w:r>
      <w:r>
        <w:rPr>
          <w:i/>
          <w:iCs/>
        </w:rPr>
        <w:t>Selected Columns’</w:t>
      </w:r>
      <w:r>
        <w:t xml:space="preserve"> list.</w:t>
      </w:r>
    </w:p>
    <w:p w14:paraId="41B43CBF" w14:textId="77777777" w:rsidR="00097BE0" w:rsidRDefault="00097BE0" w:rsidP="00097BE0">
      <w:pPr>
        <w:pStyle w:val="Heading4"/>
      </w:pPr>
      <w:r>
        <w:t>Selected Columns (In Display Order)</w:t>
      </w:r>
    </w:p>
    <w:p w14:paraId="3A8B3B56"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0A7024D1" w14:textId="77777777" w:rsidR="00097BE0" w:rsidRDefault="00097BE0" w:rsidP="00097BE0">
      <w:pPr>
        <w:pStyle w:val="Heading4"/>
      </w:pPr>
      <w:r>
        <w:t>Default</w:t>
      </w:r>
    </w:p>
    <w:p w14:paraId="0B411FD9"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C6F8AF7" w14:textId="77777777" w:rsidR="00097BE0" w:rsidRDefault="00097BE0" w:rsidP="00097BE0">
      <w:pPr>
        <w:pStyle w:val="Heading4"/>
      </w:pPr>
      <w:r>
        <w:t>Add &gt;&gt;</w:t>
      </w:r>
    </w:p>
    <w:p w14:paraId="3E331C58"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9D3240D" w14:textId="77777777" w:rsidR="00097BE0" w:rsidRDefault="00097BE0" w:rsidP="00097BE0">
      <w:pPr>
        <w:pStyle w:val="Heading4"/>
      </w:pPr>
      <w:r>
        <w:lastRenderedPageBreak/>
        <w:t>&lt;&lt; Remove</w:t>
      </w:r>
    </w:p>
    <w:p w14:paraId="441AD685"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4A49750" w14:textId="77777777" w:rsidR="00097BE0" w:rsidRDefault="00097BE0" w:rsidP="00097BE0">
      <w:pPr>
        <w:pStyle w:val="Heading4"/>
      </w:pPr>
      <w:r>
        <w:t>Move Up</w:t>
      </w:r>
    </w:p>
    <w:p w14:paraId="494DC096"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6E2233E" w14:textId="77777777" w:rsidR="00097BE0" w:rsidRDefault="00097BE0" w:rsidP="00097BE0">
      <w:pPr>
        <w:pStyle w:val="Heading4"/>
      </w:pPr>
      <w:r>
        <w:t>Move Down</w:t>
      </w:r>
    </w:p>
    <w:p w14:paraId="6C6ED8D0"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20E2BD9A" w14:textId="5CFD3FDC" w:rsidR="0027190E" w:rsidRDefault="0027190E" w:rsidP="0027190E">
      <w:pPr>
        <w:pStyle w:val="Heading3"/>
      </w:pPr>
      <w:bookmarkStart w:id="139" w:name="_Toc44768417"/>
      <w:bookmarkStart w:id="140" w:name="_Toc47457461"/>
      <w:r>
        <w:t>Output Destination</w:t>
      </w:r>
      <w:bookmarkEnd w:id="139"/>
      <w:bookmarkEnd w:id="140"/>
    </w:p>
    <w:p w14:paraId="7A87CFBB" w14:textId="2A316EF0" w:rsidR="000050C1" w:rsidRPr="000050C1" w:rsidRDefault="000050C1" w:rsidP="000050C1">
      <w:r>
        <w:rPr>
          <w:noProof/>
        </w:rPr>
        <w:drawing>
          <wp:inline distT="0" distB="0" distL="0" distR="0" wp14:anchorId="4579A9A8" wp14:editId="0017B8FF">
            <wp:extent cx="4381500" cy="159129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88879" cy="1593974"/>
                    </a:xfrm>
                    <a:prstGeom prst="rect">
                      <a:avLst/>
                    </a:prstGeom>
                  </pic:spPr>
                </pic:pic>
              </a:graphicData>
            </a:graphic>
          </wp:inline>
        </w:drawing>
      </w:r>
    </w:p>
    <w:p w14:paraId="54218186" w14:textId="77777777" w:rsidR="00D45A17" w:rsidRDefault="00D45A17" w:rsidP="00D45A17">
      <w:pPr>
        <w:pStyle w:val="Heading4"/>
      </w:pPr>
      <w:r>
        <w:t>Destination Choice</w:t>
      </w:r>
    </w:p>
    <w:p w14:paraId="2472C6A6" w14:textId="77777777" w:rsidR="00D45A17" w:rsidRPr="00144B20" w:rsidRDefault="00D45A17" w:rsidP="00D45A17">
      <w:r>
        <w:t>To choose the destination where the document should be printed, please make sure that desired output destination choice bubble is toggled.</w:t>
      </w:r>
    </w:p>
    <w:p w14:paraId="623BA765" w14:textId="77777777" w:rsidR="00D45A17" w:rsidRDefault="00D45A17" w:rsidP="00D45A17">
      <w:pPr>
        <w:pStyle w:val="Heading4"/>
      </w:pPr>
      <w:r>
        <w:t>Layout Choice</w:t>
      </w:r>
    </w:p>
    <w:p w14:paraId="2591A669" w14:textId="77777777" w:rsidR="00D45A17" w:rsidRPr="00144B20" w:rsidRDefault="00D45A17" w:rsidP="00D45A17">
      <w:r>
        <w:t>To choose the preferred layout of Landscape vs. Portrait, please make sure the desired option choice bubbled is toggled.</w:t>
      </w:r>
    </w:p>
    <w:p w14:paraId="5FA9C004" w14:textId="77777777" w:rsidR="00D45A17" w:rsidRDefault="00D45A17" w:rsidP="00D45A17">
      <w:pPr>
        <w:pStyle w:val="Heading4"/>
      </w:pPr>
      <w:r>
        <w:t>Lines Per Page</w:t>
      </w:r>
    </w:p>
    <w:p w14:paraId="0E384A4C" w14:textId="77777777" w:rsidR="00D45A17" w:rsidRPr="00144B20" w:rsidRDefault="00D45A17" w:rsidP="00D45A17">
      <w:r w:rsidRPr="00211A1F">
        <w:t>Lines per page on the report when printing.</w:t>
      </w:r>
    </w:p>
    <w:p w14:paraId="20870E38" w14:textId="77777777" w:rsidR="00D45A17" w:rsidRDefault="00D45A17" w:rsidP="00D45A17">
      <w:pPr>
        <w:pStyle w:val="Heading4"/>
      </w:pPr>
      <w:r>
        <w:t>Font</w:t>
      </w:r>
    </w:p>
    <w:p w14:paraId="78392E31"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44AE0250" w14:textId="77777777" w:rsidR="00D45A17" w:rsidRDefault="00D45A17" w:rsidP="00D45A17">
      <w:pPr>
        <w:pStyle w:val="Heading4"/>
      </w:pPr>
      <w:r>
        <w:t>Show Parameters? – Toggle Box</w:t>
      </w:r>
    </w:p>
    <w:p w14:paraId="629BA248" w14:textId="77777777" w:rsidR="00D45A17" w:rsidRDefault="00D45A17" w:rsidP="00D45A17">
      <w:r>
        <w:t>To show parameters, make sure that the toggle box is ‘ticked’ with a checkmark.</w:t>
      </w:r>
    </w:p>
    <w:p w14:paraId="07ADA197" w14:textId="77777777" w:rsidR="00D45A17" w:rsidRDefault="00D45A17" w:rsidP="00D45A17">
      <w:pPr>
        <w:pStyle w:val="Heading4"/>
      </w:pPr>
      <w:r>
        <w:t>Export to Excel? – Toggle Box</w:t>
      </w:r>
    </w:p>
    <w:p w14:paraId="2B1CD3E1" w14:textId="77777777" w:rsidR="00D45A17" w:rsidRPr="00CC767A" w:rsidRDefault="00D45A17" w:rsidP="00D45A17">
      <w:r>
        <w:t>To export the printed file to an excel document, make sure that the Export to Excel toggle box is checked.</w:t>
      </w:r>
    </w:p>
    <w:p w14:paraId="0BF93728" w14:textId="77777777" w:rsidR="00D45A17" w:rsidRDefault="00D45A17" w:rsidP="00D45A17">
      <w:pPr>
        <w:pStyle w:val="Heading4"/>
      </w:pPr>
      <w:r>
        <w:t>Auto Run Excel? – Toggle Box</w:t>
      </w:r>
    </w:p>
    <w:p w14:paraId="72C5B9E4"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0EB27933" w14:textId="0DB66489" w:rsidR="0080529C" w:rsidRDefault="0080529C" w:rsidP="0080529C">
      <w:pPr>
        <w:pStyle w:val="Heading2"/>
      </w:pPr>
      <w:bookmarkStart w:id="141" w:name="_Toc47457462"/>
      <w:r>
        <w:lastRenderedPageBreak/>
        <w:t>Material Required for Job [PR4]</w:t>
      </w:r>
      <w:bookmarkEnd w:id="141"/>
    </w:p>
    <w:p w14:paraId="193640D2" w14:textId="091A7DF8" w:rsidR="0027190E" w:rsidRDefault="0027190E" w:rsidP="0027190E">
      <w:pPr>
        <w:pStyle w:val="Heading3"/>
      </w:pPr>
      <w:bookmarkStart w:id="142" w:name="_Toc44768419"/>
      <w:bookmarkStart w:id="143" w:name="_Toc47457463"/>
      <w:r>
        <w:t>Selection Parameters</w:t>
      </w:r>
      <w:bookmarkEnd w:id="142"/>
      <w:bookmarkEnd w:id="143"/>
    </w:p>
    <w:p w14:paraId="585F599A" w14:textId="3FC56BE0" w:rsidR="000050C1" w:rsidRPr="000050C1" w:rsidRDefault="000050C1" w:rsidP="000050C1">
      <w:r>
        <w:rPr>
          <w:noProof/>
        </w:rPr>
        <w:drawing>
          <wp:inline distT="0" distB="0" distL="0" distR="0" wp14:anchorId="13C84FD6" wp14:editId="06AB87F5">
            <wp:extent cx="4533900" cy="12858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3900" cy="1285875"/>
                    </a:xfrm>
                    <a:prstGeom prst="rect">
                      <a:avLst/>
                    </a:prstGeom>
                  </pic:spPr>
                </pic:pic>
              </a:graphicData>
            </a:graphic>
          </wp:inline>
        </w:drawing>
      </w:r>
    </w:p>
    <w:p w14:paraId="1995326A" w14:textId="7D730EDC" w:rsidR="003A3745" w:rsidRDefault="003A3745" w:rsidP="003A3745">
      <w:pPr>
        <w:pStyle w:val="Heading4"/>
      </w:pPr>
      <w:r>
        <w:t>Beginning Job # / Ending Job #</w:t>
      </w:r>
    </w:p>
    <w:p w14:paraId="510E9D84" w14:textId="01E31D86" w:rsidR="00D07841" w:rsidRPr="00E5397E" w:rsidRDefault="00D07841" w:rsidP="00D07841">
      <w:r>
        <w:t xml:space="preserve">Enter the beginning and ending Job Number to run the </w:t>
      </w:r>
      <w:r w:rsidR="00B73002">
        <w:t>Material Required</w:t>
      </w:r>
      <w:r>
        <w:t xml:space="preserve"> report for.</w:t>
      </w:r>
    </w:p>
    <w:p w14:paraId="7C649750" w14:textId="14342CB0" w:rsidR="003A3745" w:rsidRDefault="003A3745" w:rsidP="003A3745">
      <w:pPr>
        <w:pStyle w:val="Heading4"/>
      </w:pPr>
      <w:r>
        <w:t>Beginning Job #: 00 / Ending Job #: 00</w:t>
      </w:r>
    </w:p>
    <w:p w14:paraId="2C43C8AE" w14:textId="3A91FAF1" w:rsidR="00D07841" w:rsidRPr="00E5397E" w:rsidRDefault="00D07841" w:rsidP="00D07841">
      <w:r>
        <w:t xml:space="preserve">Enter the beginning and ending Subsequent Job Number to run the </w:t>
      </w:r>
      <w:r w:rsidR="00B73002">
        <w:t xml:space="preserve">Material Required </w:t>
      </w:r>
      <w:r>
        <w:t>report for.</w:t>
      </w:r>
    </w:p>
    <w:p w14:paraId="38AF9738" w14:textId="32A874E0" w:rsidR="003A3745" w:rsidRDefault="003A3745" w:rsidP="003A3745">
      <w:pPr>
        <w:pStyle w:val="Heading4"/>
      </w:pPr>
      <w:r>
        <w:t>Sort Board by Size? – Toggle Box</w:t>
      </w:r>
    </w:p>
    <w:p w14:paraId="2C7E85FF" w14:textId="5062159D" w:rsidR="00857E7C" w:rsidRDefault="00857E7C" w:rsidP="00857E7C">
      <w:r>
        <w:t>To sort all materials by their board size, make sure that the Sort Board by Size toggle box is checked.</w:t>
      </w:r>
    </w:p>
    <w:p w14:paraId="43492339" w14:textId="2DF288E5" w:rsidR="003A3745" w:rsidRDefault="003A3745" w:rsidP="003A3745">
      <w:pPr>
        <w:pStyle w:val="Heading4"/>
      </w:pPr>
      <w:r>
        <w:t>Only Show Materials with PO’s? – Toggle Box</w:t>
      </w:r>
    </w:p>
    <w:p w14:paraId="56E8AFD5" w14:textId="25D06918" w:rsidR="00857E7C" w:rsidRDefault="00857E7C" w:rsidP="00857E7C">
      <w:r>
        <w:t>To only show materials that have purchase orders attached, make sure that this toggle box is checked.</w:t>
      </w:r>
    </w:p>
    <w:p w14:paraId="3A0DC289" w14:textId="44D577CB" w:rsidR="003A3745" w:rsidRDefault="003A3745" w:rsidP="003A3745">
      <w:pPr>
        <w:pStyle w:val="Heading4"/>
      </w:pPr>
      <w:r>
        <w:t>Beginning Job Due Date / Ending Job Due Date</w:t>
      </w:r>
    </w:p>
    <w:p w14:paraId="1664090F" w14:textId="25B06923" w:rsidR="00D07841" w:rsidRPr="00E5397E" w:rsidRDefault="00D07841" w:rsidP="00D07841">
      <w:r>
        <w:t xml:space="preserve">Enter the beginning and ending Job Due Date to run the </w:t>
      </w:r>
      <w:r w:rsidR="00B73002">
        <w:t xml:space="preserve">Material Required </w:t>
      </w:r>
      <w:r>
        <w:t>report for.</w:t>
      </w:r>
    </w:p>
    <w:p w14:paraId="6B472404" w14:textId="010637D1" w:rsidR="003A3745" w:rsidRDefault="003A3745" w:rsidP="003A3745">
      <w:pPr>
        <w:pStyle w:val="Heading4"/>
      </w:pPr>
      <w:r>
        <w:t>Beginning PO Due Date / Ending PO Due Date</w:t>
      </w:r>
    </w:p>
    <w:p w14:paraId="7724F5D8" w14:textId="2920C99B" w:rsidR="00D07841" w:rsidRDefault="00D07841" w:rsidP="00D07841">
      <w:r>
        <w:t xml:space="preserve">Enter the beginning and ending Purchase Order Due Date to run the </w:t>
      </w:r>
      <w:r w:rsidR="00B73002">
        <w:t xml:space="preserve">Material Required </w:t>
      </w:r>
      <w:r>
        <w:t>report for.</w:t>
      </w:r>
    </w:p>
    <w:p w14:paraId="69E31746" w14:textId="77777777" w:rsidR="00352F3F" w:rsidRPr="00E5397E" w:rsidRDefault="00352F3F" w:rsidP="00D07841"/>
    <w:p w14:paraId="24E5680B" w14:textId="0A5BC4E8" w:rsidR="0027190E" w:rsidRDefault="0027190E" w:rsidP="0027190E">
      <w:pPr>
        <w:pStyle w:val="Heading3"/>
      </w:pPr>
      <w:bookmarkStart w:id="144" w:name="_Toc44768420"/>
      <w:bookmarkStart w:id="145" w:name="_Toc47457464"/>
      <w:r>
        <w:t>Select / Deselect Material Types</w:t>
      </w:r>
      <w:bookmarkEnd w:id="144"/>
      <w:bookmarkEnd w:id="145"/>
    </w:p>
    <w:p w14:paraId="7D9DA8AE" w14:textId="2A197CFF" w:rsidR="000050C1" w:rsidRDefault="000050C1" w:rsidP="000050C1">
      <w:r>
        <w:rPr>
          <w:noProof/>
        </w:rPr>
        <w:drawing>
          <wp:inline distT="0" distB="0" distL="0" distR="0" wp14:anchorId="7E8ED2FA" wp14:editId="4840C1EC">
            <wp:extent cx="2647950" cy="1619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47950" cy="1619250"/>
                    </a:xfrm>
                    <a:prstGeom prst="rect">
                      <a:avLst/>
                    </a:prstGeom>
                  </pic:spPr>
                </pic:pic>
              </a:graphicData>
            </a:graphic>
          </wp:inline>
        </w:drawing>
      </w:r>
    </w:p>
    <w:p w14:paraId="6B4CF9A2"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0C601D18" w14:textId="77777777" w:rsidR="00097BE0" w:rsidRDefault="00097BE0" w:rsidP="00097BE0">
      <w:pPr>
        <w:pStyle w:val="Heading4"/>
      </w:pPr>
      <w:r>
        <w:t>SELECT COLUMNS</w:t>
      </w:r>
    </w:p>
    <w:p w14:paraId="5E48CE26" w14:textId="77777777" w:rsidR="00097BE0" w:rsidRPr="00F2476A" w:rsidRDefault="00097BE0" w:rsidP="00097BE0">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03A1F4E2" w14:textId="4E4EFF5F" w:rsidR="0027190E" w:rsidRDefault="0027190E" w:rsidP="0027190E">
      <w:pPr>
        <w:pStyle w:val="Heading3"/>
      </w:pPr>
      <w:bookmarkStart w:id="146" w:name="_Toc44768421"/>
      <w:bookmarkStart w:id="147" w:name="_Toc47457465"/>
      <w:r>
        <w:lastRenderedPageBreak/>
        <w:t>Available and Selected Columns</w:t>
      </w:r>
      <w:bookmarkEnd w:id="146"/>
      <w:bookmarkEnd w:id="147"/>
    </w:p>
    <w:p w14:paraId="47A7C5CB" w14:textId="5AA4E495" w:rsidR="000050C1" w:rsidRPr="000050C1" w:rsidRDefault="000050C1" w:rsidP="000050C1">
      <w:r>
        <w:rPr>
          <w:noProof/>
        </w:rPr>
        <w:drawing>
          <wp:inline distT="0" distB="0" distL="0" distR="0" wp14:anchorId="02E20FD5" wp14:editId="358620D7">
            <wp:extent cx="4486275" cy="19431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6275" cy="1943100"/>
                    </a:xfrm>
                    <a:prstGeom prst="rect">
                      <a:avLst/>
                    </a:prstGeom>
                  </pic:spPr>
                </pic:pic>
              </a:graphicData>
            </a:graphic>
          </wp:inline>
        </w:drawing>
      </w:r>
    </w:p>
    <w:p w14:paraId="493C8599" w14:textId="77777777" w:rsidR="00097BE0" w:rsidRDefault="00097BE0" w:rsidP="00097BE0">
      <w:pPr>
        <w:pStyle w:val="Heading4"/>
      </w:pPr>
      <w:r>
        <w:t>Available Columns</w:t>
      </w:r>
    </w:p>
    <w:p w14:paraId="31DE15F3" w14:textId="77777777" w:rsidR="00097BE0" w:rsidRPr="00F61F89" w:rsidRDefault="00097BE0" w:rsidP="00097BE0">
      <w:r>
        <w:t>The user may choose which columns they wish to have on the report printout. As the user selects their choices, they will appear on the ‘</w:t>
      </w:r>
      <w:r>
        <w:rPr>
          <w:i/>
          <w:iCs/>
        </w:rPr>
        <w:t>Selected Columns’</w:t>
      </w:r>
      <w:r>
        <w:t xml:space="preserve"> list.</w:t>
      </w:r>
    </w:p>
    <w:p w14:paraId="2FFCDD2D" w14:textId="77777777" w:rsidR="00097BE0" w:rsidRDefault="00097BE0" w:rsidP="00097BE0">
      <w:pPr>
        <w:pStyle w:val="Heading4"/>
      </w:pPr>
      <w:r>
        <w:t>Selected Columns (In Display Order)</w:t>
      </w:r>
    </w:p>
    <w:p w14:paraId="12BDCF48"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16C5BF05" w14:textId="77777777" w:rsidR="00097BE0" w:rsidRDefault="00097BE0" w:rsidP="00097BE0">
      <w:pPr>
        <w:pStyle w:val="Heading4"/>
      </w:pPr>
      <w:r>
        <w:t>Default</w:t>
      </w:r>
    </w:p>
    <w:p w14:paraId="3B3DEFB2"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52214113" w14:textId="77777777" w:rsidR="00097BE0" w:rsidRDefault="00097BE0" w:rsidP="00097BE0">
      <w:pPr>
        <w:pStyle w:val="Heading4"/>
      </w:pPr>
      <w:r>
        <w:t>Add &gt;&gt;</w:t>
      </w:r>
    </w:p>
    <w:p w14:paraId="60CA65B2"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FAC37CD" w14:textId="77777777" w:rsidR="00097BE0" w:rsidRDefault="00097BE0" w:rsidP="00097BE0">
      <w:pPr>
        <w:pStyle w:val="Heading4"/>
      </w:pPr>
      <w:r>
        <w:t>&lt;&lt; Remove</w:t>
      </w:r>
    </w:p>
    <w:p w14:paraId="1CE5A105"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05F05B9" w14:textId="77777777" w:rsidR="00097BE0" w:rsidRDefault="00097BE0" w:rsidP="00097BE0">
      <w:pPr>
        <w:pStyle w:val="Heading4"/>
      </w:pPr>
      <w:r>
        <w:t>Move Up</w:t>
      </w:r>
    </w:p>
    <w:p w14:paraId="486B59EE"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965E37D" w14:textId="77777777" w:rsidR="00097BE0" w:rsidRDefault="00097BE0" w:rsidP="00097BE0">
      <w:pPr>
        <w:pStyle w:val="Heading4"/>
      </w:pPr>
      <w:r>
        <w:t>Move Down</w:t>
      </w:r>
    </w:p>
    <w:p w14:paraId="34D51F0F"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DF128A4" w14:textId="42279349" w:rsidR="0027190E" w:rsidRDefault="0027190E" w:rsidP="0027190E">
      <w:pPr>
        <w:pStyle w:val="Heading3"/>
      </w:pPr>
      <w:bookmarkStart w:id="148" w:name="_Toc44768422"/>
      <w:bookmarkStart w:id="149" w:name="_Toc47457466"/>
      <w:r>
        <w:lastRenderedPageBreak/>
        <w:t>Output Destination</w:t>
      </w:r>
      <w:bookmarkEnd w:id="148"/>
      <w:bookmarkEnd w:id="149"/>
    </w:p>
    <w:p w14:paraId="034A23E0" w14:textId="7103C428" w:rsidR="000050C1" w:rsidRPr="000050C1" w:rsidRDefault="000050C1" w:rsidP="000050C1">
      <w:r>
        <w:rPr>
          <w:noProof/>
        </w:rPr>
        <w:drawing>
          <wp:inline distT="0" distB="0" distL="0" distR="0" wp14:anchorId="388931C3" wp14:editId="0246C9CE">
            <wp:extent cx="4476750" cy="1809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76750" cy="1809750"/>
                    </a:xfrm>
                    <a:prstGeom prst="rect">
                      <a:avLst/>
                    </a:prstGeom>
                  </pic:spPr>
                </pic:pic>
              </a:graphicData>
            </a:graphic>
          </wp:inline>
        </w:drawing>
      </w:r>
    </w:p>
    <w:p w14:paraId="0E142C3F" w14:textId="77777777" w:rsidR="00D45A17" w:rsidRDefault="00D45A17" w:rsidP="00D45A17">
      <w:pPr>
        <w:pStyle w:val="Heading4"/>
      </w:pPr>
      <w:r>
        <w:t>Destination Choice</w:t>
      </w:r>
    </w:p>
    <w:p w14:paraId="36F236B1" w14:textId="77777777" w:rsidR="00D45A17" w:rsidRPr="00144B20" w:rsidRDefault="00D45A17" w:rsidP="00D45A17">
      <w:r>
        <w:t>To choose the destination where the document should be printed, please make sure that desired output destination choice bubble is toggled.</w:t>
      </w:r>
    </w:p>
    <w:p w14:paraId="0528FAEC" w14:textId="77777777" w:rsidR="00D45A17" w:rsidRDefault="00D45A17" w:rsidP="00D45A17">
      <w:pPr>
        <w:pStyle w:val="Heading4"/>
      </w:pPr>
      <w:r>
        <w:t>Layout Choice</w:t>
      </w:r>
    </w:p>
    <w:p w14:paraId="102EE250" w14:textId="77777777" w:rsidR="00D45A17" w:rsidRPr="00144B20" w:rsidRDefault="00D45A17" w:rsidP="00D45A17">
      <w:r>
        <w:t>To choose the preferred layout of Landscape vs. Portrait, please make sure the desired option choice bubbled is toggled.</w:t>
      </w:r>
    </w:p>
    <w:p w14:paraId="71ACE1D7" w14:textId="77777777" w:rsidR="00D45A17" w:rsidRDefault="00D45A17" w:rsidP="00D45A17">
      <w:pPr>
        <w:pStyle w:val="Heading4"/>
      </w:pPr>
      <w:r>
        <w:t>Lines Per Page</w:t>
      </w:r>
    </w:p>
    <w:p w14:paraId="1060D996" w14:textId="77777777" w:rsidR="00D45A17" w:rsidRPr="00144B20" w:rsidRDefault="00D45A17" w:rsidP="00D45A17">
      <w:r w:rsidRPr="00211A1F">
        <w:t>Lines per page on the report when printing.</w:t>
      </w:r>
    </w:p>
    <w:p w14:paraId="6E88194B" w14:textId="77777777" w:rsidR="00D45A17" w:rsidRDefault="00D45A17" w:rsidP="00D45A17">
      <w:pPr>
        <w:pStyle w:val="Heading4"/>
      </w:pPr>
      <w:r>
        <w:t>Font</w:t>
      </w:r>
    </w:p>
    <w:p w14:paraId="763F4F39"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75CF3D02" w14:textId="77777777" w:rsidR="00D45A17" w:rsidRDefault="00D45A17" w:rsidP="00D45A17">
      <w:pPr>
        <w:pStyle w:val="Heading4"/>
      </w:pPr>
      <w:r>
        <w:t>Show Parameters? – Toggle Box</w:t>
      </w:r>
    </w:p>
    <w:p w14:paraId="2A6466F2" w14:textId="77777777" w:rsidR="00D45A17" w:rsidRDefault="00D45A17" w:rsidP="00D45A17">
      <w:r>
        <w:t>To show parameters, make sure that the toggle box is ‘ticked’ with a checkmark.</w:t>
      </w:r>
    </w:p>
    <w:p w14:paraId="68CE1712" w14:textId="77777777" w:rsidR="00D45A17" w:rsidRDefault="00D45A17" w:rsidP="00D45A17">
      <w:pPr>
        <w:pStyle w:val="Heading4"/>
      </w:pPr>
      <w:r>
        <w:t>Export to Excel? – Toggle Box</w:t>
      </w:r>
    </w:p>
    <w:p w14:paraId="4558007B" w14:textId="77777777" w:rsidR="00D45A17" w:rsidRPr="00CC767A" w:rsidRDefault="00D45A17" w:rsidP="00D45A17">
      <w:r>
        <w:t>To export the printed file to an excel document, make sure that the Export to Excel toggle box is checked.</w:t>
      </w:r>
    </w:p>
    <w:p w14:paraId="5C173A96" w14:textId="77777777" w:rsidR="00D45A17" w:rsidRDefault="00D45A17" w:rsidP="00D45A17">
      <w:pPr>
        <w:pStyle w:val="Heading4"/>
      </w:pPr>
      <w:r>
        <w:t>Auto Run Excel? – Toggle Box</w:t>
      </w:r>
    </w:p>
    <w:p w14:paraId="022F6669"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6F787C6B" w14:textId="77777777" w:rsidR="00D45A17" w:rsidRDefault="00D45A17" w:rsidP="00D45A17">
      <w:pPr>
        <w:pStyle w:val="Heading4"/>
      </w:pPr>
      <w:r>
        <w:t>If Yes, File Name</w:t>
      </w:r>
    </w:p>
    <w:p w14:paraId="7C4A1080" w14:textId="77777777" w:rsidR="00D45A17" w:rsidRDefault="00D45A17" w:rsidP="00D45A17">
      <w:r>
        <w:t>If exporting the file to Excel, enter the desired file name.</w:t>
      </w:r>
    </w:p>
    <w:p w14:paraId="6FC99CC0" w14:textId="58E7C9F4" w:rsidR="0080529C" w:rsidRDefault="0080529C" w:rsidP="0080529C">
      <w:pPr>
        <w:pStyle w:val="Heading2"/>
      </w:pPr>
      <w:bookmarkStart w:id="150" w:name="_Toc47457467"/>
      <w:r>
        <w:lastRenderedPageBreak/>
        <w:t>PO Purchased Variance [PR5]</w:t>
      </w:r>
      <w:bookmarkEnd w:id="150"/>
    </w:p>
    <w:p w14:paraId="74FBB94E" w14:textId="3250CDBB" w:rsidR="0027190E" w:rsidRDefault="0027190E" w:rsidP="0027190E">
      <w:pPr>
        <w:pStyle w:val="Heading3"/>
      </w:pPr>
      <w:bookmarkStart w:id="151" w:name="_Toc44768424"/>
      <w:bookmarkStart w:id="152" w:name="_Toc47457468"/>
      <w:r>
        <w:t>Selection Parameters</w:t>
      </w:r>
      <w:bookmarkEnd w:id="151"/>
      <w:bookmarkEnd w:id="152"/>
    </w:p>
    <w:p w14:paraId="60F13DB9" w14:textId="04909BEF" w:rsidR="000050C1" w:rsidRPr="000050C1" w:rsidRDefault="000050C1" w:rsidP="000050C1">
      <w:r>
        <w:rPr>
          <w:noProof/>
        </w:rPr>
        <w:drawing>
          <wp:inline distT="0" distB="0" distL="0" distR="0" wp14:anchorId="3ABAE5BC" wp14:editId="2F0C22D5">
            <wp:extent cx="4486275" cy="2257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6275" cy="2257425"/>
                    </a:xfrm>
                    <a:prstGeom prst="rect">
                      <a:avLst/>
                    </a:prstGeom>
                  </pic:spPr>
                </pic:pic>
              </a:graphicData>
            </a:graphic>
          </wp:inline>
        </w:drawing>
      </w:r>
    </w:p>
    <w:p w14:paraId="01B4BB23" w14:textId="6F91A711" w:rsidR="008C2C95" w:rsidRDefault="008C2C95" w:rsidP="008C2C95">
      <w:pPr>
        <w:pStyle w:val="Heading4"/>
      </w:pPr>
      <w:r>
        <w:t>Beginning PO # / Ending PO #</w:t>
      </w:r>
    </w:p>
    <w:p w14:paraId="28470707" w14:textId="79EFFE6D" w:rsidR="00D07841" w:rsidRPr="00E5397E" w:rsidRDefault="00D07841" w:rsidP="00D07841">
      <w:r>
        <w:t xml:space="preserve">Enter the beginning and ending Purchase Order Number to run the </w:t>
      </w:r>
      <w:r w:rsidR="00B73002">
        <w:t>Purchased Variant</w:t>
      </w:r>
      <w:r>
        <w:t xml:space="preserve"> report for.</w:t>
      </w:r>
    </w:p>
    <w:p w14:paraId="3D1EC260" w14:textId="71518228" w:rsidR="008C2C95" w:rsidRDefault="008C2C95" w:rsidP="008C2C95">
      <w:pPr>
        <w:pStyle w:val="Heading4"/>
      </w:pPr>
      <w:r>
        <w:t>Beginning PO Date / Ending PO Date</w:t>
      </w:r>
    </w:p>
    <w:p w14:paraId="5620E5F5" w14:textId="523FC955" w:rsidR="00D07841" w:rsidRPr="00E5397E" w:rsidRDefault="00D07841" w:rsidP="00D07841">
      <w:r>
        <w:t xml:space="preserve">Enter the beginning and ending Purchase Order Date to run the </w:t>
      </w:r>
      <w:r w:rsidR="00B73002">
        <w:t xml:space="preserve">Purchased Variant </w:t>
      </w:r>
      <w:r>
        <w:t>report for.</w:t>
      </w:r>
    </w:p>
    <w:p w14:paraId="6013A6E7" w14:textId="12E0C108" w:rsidR="008C2C95" w:rsidRDefault="008C2C95" w:rsidP="008C2C95">
      <w:pPr>
        <w:pStyle w:val="Heading4"/>
      </w:pPr>
      <w:r>
        <w:t>Beginning Vendor # / Ending Vendor #</w:t>
      </w:r>
    </w:p>
    <w:p w14:paraId="6C82E033" w14:textId="6A5CC45F" w:rsidR="00D07841" w:rsidRPr="00E5397E" w:rsidRDefault="00D07841" w:rsidP="00D07841">
      <w:r>
        <w:t xml:space="preserve">Enter the beginning and ending Vendor Number to run the </w:t>
      </w:r>
      <w:r w:rsidR="00B73002">
        <w:t xml:space="preserve">Purchased Variant </w:t>
      </w:r>
      <w:r>
        <w:t>report for.</w:t>
      </w:r>
    </w:p>
    <w:p w14:paraId="6CF6D770" w14:textId="581922FB" w:rsidR="008C2C95" w:rsidRDefault="008C2C95" w:rsidP="008C2C95">
      <w:pPr>
        <w:pStyle w:val="Heading4"/>
      </w:pPr>
      <w:r>
        <w:t>Beginning Item # / Ending Item #</w:t>
      </w:r>
    </w:p>
    <w:p w14:paraId="45BA6142" w14:textId="406EF58A" w:rsidR="00D07841" w:rsidRPr="00E5397E" w:rsidRDefault="00D07841" w:rsidP="00D07841">
      <w:r>
        <w:t xml:space="preserve">Enter the beginning and ending Item Number to run the </w:t>
      </w:r>
      <w:r w:rsidR="00B73002">
        <w:t xml:space="preserve">Purchased Variant </w:t>
      </w:r>
      <w:r>
        <w:t>report for.</w:t>
      </w:r>
    </w:p>
    <w:p w14:paraId="54B3D6A0" w14:textId="48485E25" w:rsidR="008C2C95" w:rsidRDefault="008C2C95" w:rsidP="008C2C95">
      <w:pPr>
        <w:pStyle w:val="Heading4"/>
      </w:pPr>
      <w:r>
        <w:t>Beginning Job # / Ending Job #</w:t>
      </w:r>
    </w:p>
    <w:p w14:paraId="21AE0DC9" w14:textId="22B19E68" w:rsidR="00D07841" w:rsidRPr="00E5397E" w:rsidRDefault="00D07841" w:rsidP="00D07841">
      <w:r>
        <w:t xml:space="preserve">Enter the beginning and ending Job Number to run the </w:t>
      </w:r>
      <w:r w:rsidR="00B73002">
        <w:t xml:space="preserve">Purchased Variant </w:t>
      </w:r>
      <w:r>
        <w:t>report for.</w:t>
      </w:r>
    </w:p>
    <w:p w14:paraId="03381549" w14:textId="0F725845" w:rsidR="003A3745" w:rsidRDefault="008C2C95" w:rsidP="003A3745">
      <w:pPr>
        <w:pStyle w:val="Heading4"/>
      </w:pPr>
      <w:r>
        <w:t>Only Purchase Order</w:t>
      </w:r>
      <w:r w:rsidR="00857E7C">
        <w:t>s</w:t>
      </w:r>
      <w:r>
        <w:t xml:space="preserve"> with Receipts? – Toggle Box</w:t>
      </w:r>
    </w:p>
    <w:p w14:paraId="484FE3EE" w14:textId="5C51350E" w:rsidR="00857E7C" w:rsidRDefault="00857E7C" w:rsidP="00857E7C">
      <w:r>
        <w:t>To only include purchase orders with receipts on the report, make sure that this toggle box is checked.</w:t>
      </w:r>
    </w:p>
    <w:p w14:paraId="123DAA8B" w14:textId="56230366" w:rsidR="008C2C95" w:rsidRDefault="008C2C95" w:rsidP="008C2C95">
      <w:pPr>
        <w:pStyle w:val="Heading4"/>
      </w:pPr>
      <w:r>
        <w:t>Beginning Rec. Date / Ending Rec. Date</w:t>
      </w:r>
    </w:p>
    <w:p w14:paraId="04DDDEA0" w14:textId="3DCC28AE" w:rsidR="00D07841" w:rsidRPr="00E5397E" w:rsidRDefault="00D07841" w:rsidP="00D07841">
      <w:r>
        <w:t xml:space="preserve">Enter the beginning and ending Receipt Date to run the </w:t>
      </w:r>
      <w:r w:rsidR="00B73002">
        <w:t xml:space="preserve">Purchased Variant </w:t>
      </w:r>
      <w:r>
        <w:t>report for.</w:t>
      </w:r>
    </w:p>
    <w:p w14:paraId="21702EF2" w14:textId="60837B4B" w:rsidR="008C2C95" w:rsidRDefault="008C2C95" w:rsidP="008C2C95">
      <w:pPr>
        <w:pStyle w:val="Heading4"/>
      </w:pPr>
      <w:r>
        <w:t>Show Vendor $ From (Choice)</w:t>
      </w:r>
    </w:p>
    <w:p w14:paraId="4591F31F" w14:textId="1078B62F" w:rsidR="00B73002" w:rsidRDefault="00B73002" w:rsidP="00B73002">
      <w:r>
        <w:t xml:space="preserve">To choose the preferred sorting method of Vendor Matrix vs. Invoice </w:t>
      </w:r>
      <w:proofErr w:type="spellStart"/>
      <w:r>
        <w:t>Amounr</w:t>
      </w:r>
      <w:proofErr w:type="spellEnd"/>
      <w:r>
        <w:t>, please make sure the desired option choice bubble is toggled.</w:t>
      </w:r>
    </w:p>
    <w:p w14:paraId="67C5CFEE" w14:textId="772E61FA" w:rsidR="008C2C95" w:rsidRDefault="008C2C95" w:rsidP="008C2C95">
      <w:pPr>
        <w:pStyle w:val="Heading4"/>
      </w:pPr>
      <w:r>
        <w:t>Repeat PO # / Vendor #? – Toggle Box</w:t>
      </w:r>
    </w:p>
    <w:p w14:paraId="326D3773" w14:textId="6176DF60" w:rsidR="00857E7C" w:rsidRDefault="00857E7C" w:rsidP="00857E7C">
      <w:r>
        <w:t>To include repeated purchase orders and/or vendor numbers within the selected parameters on the report, make sure that this toggle box is checked.</w:t>
      </w:r>
    </w:p>
    <w:p w14:paraId="2AC6CB62" w14:textId="627B8562" w:rsidR="008C2C95" w:rsidRDefault="008C2C95" w:rsidP="008C2C95">
      <w:pPr>
        <w:pStyle w:val="Heading4"/>
      </w:pPr>
      <w:r>
        <w:t>Overs % – Toggle Box</w:t>
      </w:r>
    </w:p>
    <w:p w14:paraId="263A20C3" w14:textId="07E39DF5" w:rsidR="00857E7C" w:rsidRDefault="00857E7C" w:rsidP="00857E7C">
      <w:r>
        <w:t>To include overrun percentages, make sure that the Overs % toggle box is checked.</w:t>
      </w:r>
    </w:p>
    <w:p w14:paraId="277533FD" w14:textId="684A99C0" w:rsidR="008C2C95" w:rsidRDefault="008C2C95" w:rsidP="008C2C95">
      <w:pPr>
        <w:pStyle w:val="Heading4"/>
      </w:pPr>
      <w:r>
        <w:lastRenderedPageBreak/>
        <w:t>MPV % – Toggle Box</w:t>
      </w:r>
    </w:p>
    <w:p w14:paraId="419DF1A6" w14:textId="72EBB4BE" w:rsidR="00857E7C" w:rsidRDefault="00857E7C" w:rsidP="00857E7C">
      <w:r>
        <w:t>To include the MPV % on the report, make sure that the MPV % toggle box is checked.</w:t>
      </w:r>
    </w:p>
    <w:p w14:paraId="744C5B4F" w14:textId="640D51EF" w:rsidR="008C2C95" w:rsidRDefault="008C2C95" w:rsidP="008C2C95">
      <w:pPr>
        <w:pStyle w:val="Heading4"/>
      </w:pPr>
      <w:r>
        <w:t>Adder Codes – Toggle Box</w:t>
      </w:r>
    </w:p>
    <w:p w14:paraId="2D46BDF5" w14:textId="692FDC5F" w:rsidR="00857E7C" w:rsidRDefault="00857E7C" w:rsidP="00857E7C">
      <w:r>
        <w:t>To include all adder codes on the report, make sure that the Adder Codes toggle box is checked.</w:t>
      </w:r>
    </w:p>
    <w:p w14:paraId="6C261D66" w14:textId="738F906D" w:rsidR="00352F3F" w:rsidRDefault="00352F3F" w:rsidP="00857E7C"/>
    <w:p w14:paraId="65A48E45" w14:textId="77777777" w:rsidR="00352F3F" w:rsidRDefault="00352F3F" w:rsidP="00857E7C"/>
    <w:p w14:paraId="2EE8B572" w14:textId="3F1E20DB" w:rsidR="0027190E" w:rsidRDefault="0027190E" w:rsidP="0027190E">
      <w:pPr>
        <w:pStyle w:val="Heading3"/>
      </w:pPr>
      <w:bookmarkStart w:id="153" w:name="_Toc44768425"/>
      <w:bookmarkStart w:id="154" w:name="_Toc47457469"/>
      <w:r>
        <w:t>Available and Selected Columns</w:t>
      </w:r>
      <w:bookmarkEnd w:id="153"/>
      <w:bookmarkEnd w:id="154"/>
    </w:p>
    <w:p w14:paraId="01DF3C1E" w14:textId="0819D4F3" w:rsidR="000050C1" w:rsidRPr="000050C1" w:rsidRDefault="000050C1" w:rsidP="000050C1">
      <w:r>
        <w:rPr>
          <w:noProof/>
        </w:rPr>
        <w:drawing>
          <wp:inline distT="0" distB="0" distL="0" distR="0" wp14:anchorId="620B1F81" wp14:editId="5FC47EAA">
            <wp:extent cx="4448175" cy="13620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48175" cy="1362075"/>
                    </a:xfrm>
                    <a:prstGeom prst="rect">
                      <a:avLst/>
                    </a:prstGeom>
                  </pic:spPr>
                </pic:pic>
              </a:graphicData>
            </a:graphic>
          </wp:inline>
        </w:drawing>
      </w:r>
    </w:p>
    <w:p w14:paraId="247B1BBF" w14:textId="77777777" w:rsidR="00097BE0" w:rsidRDefault="00097BE0" w:rsidP="00097BE0">
      <w:pPr>
        <w:pStyle w:val="Heading4"/>
      </w:pPr>
      <w:r>
        <w:t>Available Columns</w:t>
      </w:r>
    </w:p>
    <w:p w14:paraId="21E43891" w14:textId="77777777" w:rsidR="00097BE0" w:rsidRPr="00F61F89" w:rsidRDefault="00097BE0" w:rsidP="00097BE0">
      <w:r>
        <w:t>The user may choose which columns they wish to have on the report printout. As the user selects their choices, they will appear on the ‘</w:t>
      </w:r>
      <w:r>
        <w:rPr>
          <w:i/>
          <w:iCs/>
        </w:rPr>
        <w:t>Selected Columns’</w:t>
      </w:r>
      <w:r>
        <w:t xml:space="preserve"> list.</w:t>
      </w:r>
    </w:p>
    <w:p w14:paraId="4B5AE5C5" w14:textId="77777777" w:rsidR="00097BE0" w:rsidRDefault="00097BE0" w:rsidP="00097BE0">
      <w:pPr>
        <w:pStyle w:val="Heading4"/>
      </w:pPr>
      <w:r>
        <w:t>Selected Columns (In Display Order)</w:t>
      </w:r>
    </w:p>
    <w:p w14:paraId="792DA143"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66907A5A" w14:textId="77777777" w:rsidR="00097BE0" w:rsidRDefault="00097BE0" w:rsidP="00097BE0">
      <w:pPr>
        <w:pStyle w:val="Heading4"/>
      </w:pPr>
      <w:r>
        <w:t>Default</w:t>
      </w:r>
    </w:p>
    <w:p w14:paraId="4FB2C801"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18AFAB21" w14:textId="77777777" w:rsidR="00097BE0" w:rsidRDefault="00097BE0" w:rsidP="00097BE0">
      <w:pPr>
        <w:pStyle w:val="Heading4"/>
      </w:pPr>
      <w:r>
        <w:t>Add &gt;&gt;</w:t>
      </w:r>
    </w:p>
    <w:p w14:paraId="2644BF85"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36742370" w14:textId="77777777" w:rsidR="00097BE0" w:rsidRDefault="00097BE0" w:rsidP="00097BE0">
      <w:pPr>
        <w:pStyle w:val="Heading4"/>
      </w:pPr>
      <w:r>
        <w:t>&lt;&lt; Remove</w:t>
      </w:r>
    </w:p>
    <w:p w14:paraId="20805C87"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76A5C8A" w14:textId="77777777" w:rsidR="00097BE0" w:rsidRDefault="00097BE0" w:rsidP="00097BE0">
      <w:pPr>
        <w:pStyle w:val="Heading4"/>
      </w:pPr>
      <w:r>
        <w:t>Move Up</w:t>
      </w:r>
    </w:p>
    <w:p w14:paraId="466D0E7F"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60D1FB6C" w14:textId="77777777" w:rsidR="00097BE0" w:rsidRDefault="00097BE0" w:rsidP="00097BE0">
      <w:pPr>
        <w:pStyle w:val="Heading4"/>
      </w:pPr>
      <w:r>
        <w:t>Move Down</w:t>
      </w:r>
    </w:p>
    <w:p w14:paraId="72A73D8A"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110A1ED8" w14:textId="793EB48A" w:rsidR="0027190E" w:rsidRDefault="0027190E" w:rsidP="0027190E">
      <w:pPr>
        <w:pStyle w:val="Heading3"/>
      </w:pPr>
      <w:bookmarkStart w:id="155" w:name="_Toc44768426"/>
      <w:bookmarkStart w:id="156" w:name="_Toc47457470"/>
      <w:r>
        <w:lastRenderedPageBreak/>
        <w:t>Output Destination</w:t>
      </w:r>
      <w:bookmarkEnd w:id="155"/>
      <w:bookmarkEnd w:id="156"/>
    </w:p>
    <w:p w14:paraId="75A11135" w14:textId="7C285D17" w:rsidR="000050C1" w:rsidRPr="000050C1" w:rsidRDefault="000050C1" w:rsidP="000050C1">
      <w:r>
        <w:rPr>
          <w:noProof/>
        </w:rPr>
        <w:drawing>
          <wp:inline distT="0" distB="0" distL="0" distR="0" wp14:anchorId="338833EB" wp14:editId="0B3C7BE4">
            <wp:extent cx="4410075" cy="18478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10075" cy="1847850"/>
                    </a:xfrm>
                    <a:prstGeom prst="rect">
                      <a:avLst/>
                    </a:prstGeom>
                  </pic:spPr>
                </pic:pic>
              </a:graphicData>
            </a:graphic>
          </wp:inline>
        </w:drawing>
      </w:r>
    </w:p>
    <w:p w14:paraId="4A4AA6CC" w14:textId="77777777" w:rsidR="00D45A17" w:rsidRDefault="00D45A17" w:rsidP="00D45A17">
      <w:pPr>
        <w:pStyle w:val="Heading4"/>
      </w:pPr>
      <w:r>
        <w:t>Destination Choice</w:t>
      </w:r>
    </w:p>
    <w:p w14:paraId="2CEDBF0C" w14:textId="77777777" w:rsidR="00D45A17" w:rsidRPr="00144B20" w:rsidRDefault="00D45A17" w:rsidP="00D45A17">
      <w:r>
        <w:t>To choose the destination where the document should be printed, please make sure that desired output destination choice bubble is toggled.</w:t>
      </w:r>
    </w:p>
    <w:p w14:paraId="37C6E828" w14:textId="77777777" w:rsidR="00D45A17" w:rsidRDefault="00D45A17" w:rsidP="00D45A17">
      <w:pPr>
        <w:pStyle w:val="Heading4"/>
      </w:pPr>
      <w:r>
        <w:t>Layout Choice</w:t>
      </w:r>
    </w:p>
    <w:p w14:paraId="64C5143B" w14:textId="77777777" w:rsidR="00D45A17" w:rsidRPr="00144B20" w:rsidRDefault="00D45A17" w:rsidP="00D45A17">
      <w:r>
        <w:t>To choose the preferred layout of Landscape vs. Portrait, please make sure the desired option choice bubbled is toggled.</w:t>
      </w:r>
    </w:p>
    <w:p w14:paraId="77A60322" w14:textId="77777777" w:rsidR="00D45A17" w:rsidRDefault="00D45A17" w:rsidP="00D45A17">
      <w:pPr>
        <w:pStyle w:val="Heading4"/>
      </w:pPr>
      <w:r>
        <w:t>Lines Per Page</w:t>
      </w:r>
    </w:p>
    <w:p w14:paraId="36D3182D" w14:textId="77777777" w:rsidR="00D45A17" w:rsidRPr="00144B20" w:rsidRDefault="00D45A17" w:rsidP="00D45A17">
      <w:r w:rsidRPr="00211A1F">
        <w:t>Lines per page on the report when printing.</w:t>
      </w:r>
    </w:p>
    <w:p w14:paraId="5B5354AE" w14:textId="77777777" w:rsidR="00D45A17" w:rsidRDefault="00D45A17" w:rsidP="00D45A17">
      <w:pPr>
        <w:pStyle w:val="Heading4"/>
      </w:pPr>
      <w:r>
        <w:t>Font</w:t>
      </w:r>
    </w:p>
    <w:p w14:paraId="26E48B5A"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28C2C401" w14:textId="77777777" w:rsidR="00D45A17" w:rsidRDefault="00D45A17" w:rsidP="00D45A17">
      <w:pPr>
        <w:pStyle w:val="Heading4"/>
      </w:pPr>
      <w:r>
        <w:t>Show Parameters? – Toggle Box</w:t>
      </w:r>
    </w:p>
    <w:p w14:paraId="52E618B4" w14:textId="77777777" w:rsidR="00D45A17" w:rsidRDefault="00D45A17" w:rsidP="00D45A17">
      <w:r>
        <w:t>To show parameters, make sure that the toggle box is ‘ticked’ with a checkmark.</w:t>
      </w:r>
    </w:p>
    <w:p w14:paraId="604E9006" w14:textId="77777777" w:rsidR="00D45A17" w:rsidRDefault="00D45A17" w:rsidP="00D45A17">
      <w:pPr>
        <w:pStyle w:val="Heading4"/>
      </w:pPr>
      <w:r>
        <w:t>Export to Excel? – Toggle Box</w:t>
      </w:r>
    </w:p>
    <w:p w14:paraId="40F81FD4" w14:textId="77777777" w:rsidR="00D45A17" w:rsidRPr="00CC767A" w:rsidRDefault="00D45A17" w:rsidP="00D45A17">
      <w:r>
        <w:t>To export the printed file to an excel document, make sure that the Export to Excel toggle box is checked.</w:t>
      </w:r>
    </w:p>
    <w:p w14:paraId="09E9E634" w14:textId="77777777" w:rsidR="00D45A17" w:rsidRDefault="00D45A17" w:rsidP="00D45A17">
      <w:pPr>
        <w:pStyle w:val="Heading4"/>
      </w:pPr>
      <w:r>
        <w:t>Auto Run Excel? – Toggle Box</w:t>
      </w:r>
    </w:p>
    <w:p w14:paraId="6D3118BA"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0F8E8E7C" w14:textId="77777777" w:rsidR="00D45A17" w:rsidRDefault="00D45A17" w:rsidP="00D45A17">
      <w:pPr>
        <w:pStyle w:val="Heading4"/>
      </w:pPr>
      <w:r>
        <w:t>If Yes, File Name</w:t>
      </w:r>
    </w:p>
    <w:p w14:paraId="6AFCE8B6" w14:textId="77777777" w:rsidR="00D45A17" w:rsidRDefault="00D45A17" w:rsidP="00D45A17">
      <w:r>
        <w:t>If exporting the file to Excel, enter the desired file name.</w:t>
      </w:r>
    </w:p>
    <w:p w14:paraId="6C451D9B" w14:textId="31A7922E" w:rsidR="0080529C" w:rsidRDefault="0080529C" w:rsidP="0080529C">
      <w:pPr>
        <w:pStyle w:val="Heading2"/>
      </w:pPr>
      <w:bookmarkStart w:id="157" w:name="_Toc47457471"/>
      <w:r>
        <w:lastRenderedPageBreak/>
        <w:t>PO Vendor Analysis [PR6]</w:t>
      </w:r>
      <w:bookmarkEnd w:id="157"/>
    </w:p>
    <w:p w14:paraId="67530365" w14:textId="648DC07B" w:rsidR="0027190E" w:rsidRDefault="0027190E" w:rsidP="0027190E">
      <w:pPr>
        <w:pStyle w:val="Heading3"/>
      </w:pPr>
      <w:bookmarkStart w:id="158" w:name="_Toc44768428"/>
      <w:bookmarkStart w:id="159" w:name="_Toc47457472"/>
      <w:r>
        <w:t>Selection Parameters</w:t>
      </w:r>
      <w:bookmarkEnd w:id="158"/>
      <w:bookmarkEnd w:id="159"/>
    </w:p>
    <w:p w14:paraId="2D1E2A04" w14:textId="56382AB8" w:rsidR="000050C1" w:rsidRPr="000050C1" w:rsidRDefault="000050C1" w:rsidP="000050C1">
      <w:r>
        <w:rPr>
          <w:noProof/>
        </w:rPr>
        <w:drawing>
          <wp:inline distT="0" distB="0" distL="0" distR="0" wp14:anchorId="43CBAFE2" wp14:editId="78273F2C">
            <wp:extent cx="4457700" cy="29146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57700" cy="2914650"/>
                    </a:xfrm>
                    <a:prstGeom prst="rect">
                      <a:avLst/>
                    </a:prstGeom>
                  </pic:spPr>
                </pic:pic>
              </a:graphicData>
            </a:graphic>
          </wp:inline>
        </w:drawing>
      </w:r>
    </w:p>
    <w:p w14:paraId="3AE5FB52" w14:textId="0442E1E8" w:rsidR="008C2C95" w:rsidRDefault="008C2C95" w:rsidP="008C2C95">
      <w:pPr>
        <w:pStyle w:val="Heading4"/>
      </w:pPr>
      <w:r>
        <w:t>Beginning Due Date</w:t>
      </w:r>
    </w:p>
    <w:p w14:paraId="51F9D96D" w14:textId="3D399210" w:rsidR="00D07841" w:rsidRPr="00E5397E" w:rsidRDefault="00D07841" w:rsidP="00D07841">
      <w:r>
        <w:t xml:space="preserve">Enter the beginning Due Date to run the </w:t>
      </w:r>
      <w:r w:rsidR="00B73002">
        <w:t>Vendor Analysis</w:t>
      </w:r>
      <w:r>
        <w:t xml:space="preserve"> report for.</w:t>
      </w:r>
    </w:p>
    <w:p w14:paraId="15661C59" w14:textId="6329CEEA" w:rsidR="008C2C95" w:rsidRDefault="008C2C95" w:rsidP="008C2C95">
      <w:pPr>
        <w:pStyle w:val="Heading4"/>
      </w:pPr>
      <w:r>
        <w:t>Beginning Vendor # / Ending Vendor #</w:t>
      </w:r>
    </w:p>
    <w:p w14:paraId="5B3F8A22" w14:textId="2BDBF1CF" w:rsidR="00D07841" w:rsidRPr="00E5397E" w:rsidRDefault="00D07841" w:rsidP="00D07841">
      <w:r>
        <w:t xml:space="preserve">Enter the beginning and ending Vendor Number to run the </w:t>
      </w:r>
      <w:r w:rsidR="00B73002">
        <w:t xml:space="preserve">Vendor Analysis </w:t>
      </w:r>
      <w:r>
        <w:t>report for.</w:t>
      </w:r>
    </w:p>
    <w:p w14:paraId="3E24C139" w14:textId="2B03026E" w:rsidR="008C2C95" w:rsidRDefault="008C2C95" w:rsidP="008C2C95">
      <w:pPr>
        <w:pStyle w:val="Heading4"/>
      </w:pPr>
      <w:r>
        <w:t>Beginning Product Category / Ending Product Category</w:t>
      </w:r>
    </w:p>
    <w:p w14:paraId="5CE7C523" w14:textId="27E34AF3" w:rsidR="00D07841" w:rsidRPr="00E5397E" w:rsidRDefault="00D07841" w:rsidP="00D07841">
      <w:r>
        <w:t xml:space="preserve">Enter the beginning and ending Product Category to run the </w:t>
      </w:r>
      <w:r w:rsidR="00B73002">
        <w:t xml:space="preserve">Vendor Analysis </w:t>
      </w:r>
      <w:r>
        <w:t>report for.</w:t>
      </w:r>
    </w:p>
    <w:p w14:paraId="23156DEB" w14:textId="01D19C4C" w:rsidR="008C2C95" w:rsidRDefault="008C2C95" w:rsidP="008C2C95">
      <w:pPr>
        <w:pStyle w:val="Heading4"/>
      </w:pPr>
      <w:r>
        <w:t>Beginning Flute / Ending Flute</w:t>
      </w:r>
    </w:p>
    <w:p w14:paraId="7517CA3D" w14:textId="0BD3848D" w:rsidR="00D07841" w:rsidRPr="00E5397E" w:rsidRDefault="00D07841" w:rsidP="00D07841">
      <w:r>
        <w:t xml:space="preserve">Enter the beginning and ending Flute to run the </w:t>
      </w:r>
      <w:r w:rsidR="00B73002">
        <w:t xml:space="preserve">Vendor Analysis </w:t>
      </w:r>
      <w:r>
        <w:t>report for.</w:t>
      </w:r>
    </w:p>
    <w:p w14:paraId="08268B6B" w14:textId="3F099315" w:rsidR="008C2C95" w:rsidRDefault="008C2C95" w:rsidP="008C2C95">
      <w:pPr>
        <w:pStyle w:val="Heading4"/>
      </w:pPr>
      <w:r>
        <w:t>Beginning Caliper / Ending Caliper</w:t>
      </w:r>
    </w:p>
    <w:p w14:paraId="1588BA04" w14:textId="1C342FFF" w:rsidR="00D07841" w:rsidRPr="00E5397E" w:rsidRDefault="00D07841" w:rsidP="00D07841">
      <w:r>
        <w:t xml:space="preserve">Enter the beginning and ending Caliper to run the </w:t>
      </w:r>
      <w:r w:rsidR="00B73002">
        <w:t xml:space="preserve">Vendor Analysis </w:t>
      </w:r>
      <w:r>
        <w:t>report for.</w:t>
      </w:r>
    </w:p>
    <w:p w14:paraId="49BF4071" w14:textId="3D3F1820" w:rsidR="008C2C95" w:rsidRDefault="008C2C95" w:rsidP="008C2C95">
      <w:pPr>
        <w:pStyle w:val="Heading4"/>
      </w:pPr>
      <w:r>
        <w:t>Beginning Account # / Ending Account #</w:t>
      </w:r>
    </w:p>
    <w:p w14:paraId="0D39C4BF" w14:textId="0313E27F" w:rsidR="00D07841" w:rsidRPr="00E5397E" w:rsidRDefault="00D07841" w:rsidP="00D07841">
      <w:r>
        <w:t xml:space="preserve">Enter the beginning and ending Account Number to run the </w:t>
      </w:r>
      <w:r w:rsidR="00B73002">
        <w:t xml:space="preserve">Vendor Analysis </w:t>
      </w:r>
      <w:r>
        <w:t>report for.</w:t>
      </w:r>
    </w:p>
    <w:p w14:paraId="0C30F535" w14:textId="4ECB46B4" w:rsidR="003A3745" w:rsidRDefault="008C2C95" w:rsidP="003A3745">
      <w:pPr>
        <w:pStyle w:val="Heading4"/>
      </w:pPr>
      <w:r>
        <w:t>Detail? – Toggle Box</w:t>
      </w:r>
    </w:p>
    <w:p w14:paraId="2AE1AECE" w14:textId="3F9A98A6" w:rsidR="00857E7C" w:rsidRDefault="00857E7C" w:rsidP="00857E7C">
      <w:r>
        <w:t>To include the detailed information for each item on the report, make sure that the Detail toggle box is checked.</w:t>
      </w:r>
    </w:p>
    <w:p w14:paraId="23E73A21" w14:textId="7392B472" w:rsidR="008C2C95" w:rsidRDefault="008C2C95" w:rsidP="008C2C95">
      <w:pPr>
        <w:pStyle w:val="Heading4"/>
      </w:pPr>
      <w:r>
        <w:t>Print: FG/RM Type (Choice)</w:t>
      </w:r>
    </w:p>
    <w:p w14:paraId="01F1D3B6" w14:textId="78E8D70D" w:rsidR="00B73002" w:rsidRDefault="00B73002" w:rsidP="00B73002">
      <w:r>
        <w:t>To choose the preferred printing option of Finished Good vs. Raw Material (Or Both), please make sure the desired option choice bubble is toggled.</w:t>
      </w:r>
    </w:p>
    <w:p w14:paraId="78ADC672" w14:textId="3C989697" w:rsidR="008C2C95" w:rsidRDefault="008C2C95" w:rsidP="008C2C95">
      <w:pPr>
        <w:pStyle w:val="Heading4"/>
      </w:pPr>
      <w:r>
        <w:t>Print: R/E Type (Choice)</w:t>
      </w:r>
    </w:p>
    <w:p w14:paraId="333ED16F" w14:textId="777E7FDC" w:rsidR="00B73002" w:rsidRDefault="00B73002" w:rsidP="00B73002">
      <w:r>
        <w:t>To choose the preferred printing option of Real vs. Estimated (Or Both), please make sure the desired option choice bubble is toggled.</w:t>
      </w:r>
    </w:p>
    <w:p w14:paraId="6E590284" w14:textId="77777777" w:rsidR="00097BE0" w:rsidRDefault="00097BE0" w:rsidP="00097BE0">
      <w:pPr>
        <w:pStyle w:val="Heading4"/>
      </w:pPr>
      <w:r>
        <w:lastRenderedPageBreak/>
        <w:t>SELECT COLUMNS</w:t>
      </w:r>
    </w:p>
    <w:p w14:paraId="67C265D5" w14:textId="77777777" w:rsidR="00097BE0" w:rsidRPr="00F2476A" w:rsidRDefault="00097BE0" w:rsidP="00097BE0">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42461802" w14:textId="17CC2202" w:rsidR="0027190E" w:rsidRDefault="0027190E" w:rsidP="0027190E">
      <w:pPr>
        <w:pStyle w:val="Heading3"/>
      </w:pPr>
      <w:bookmarkStart w:id="160" w:name="_Toc44768429"/>
      <w:bookmarkStart w:id="161" w:name="_Toc47457473"/>
      <w:r>
        <w:t>Select / Deselect Material Types</w:t>
      </w:r>
      <w:bookmarkEnd w:id="160"/>
      <w:bookmarkEnd w:id="161"/>
    </w:p>
    <w:p w14:paraId="0D415D81" w14:textId="4FCD31CB" w:rsidR="000050C1" w:rsidRPr="000050C1" w:rsidRDefault="000050C1" w:rsidP="000050C1">
      <w:r>
        <w:rPr>
          <w:noProof/>
        </w:rPr>
        <w:drawing>
          <wp:inline distT="0" distB="0" distL="0" distR="0" wp14:anchorId="0DFC234C" wp14:editId="1CE2D954">
            <wp:extent cx="2200275" cy="11906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0275" cy="1190625"/>
                    </a:xfrm>
                    <a:prstGeom prst="rect">
                      <a:avLst/>
                    </a:prstGeom>
                  </pic:spPr>
                </pic:pic>
              </a:graphicData>
            </a:graphic>
          </wp:inline>
        </w:drawing>
      </w:r>
    </w:p>
    <w:p w14:paraId="08AEAC89"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14E0A03F" w14:textId="14D9520C" w:rsidR="0027190E" w:rsidRDefault="0027190E" w:rsidP="0027190E">
      <w:pPr>
        <w:pStyle w:val="Heading3"/>
      </w:pPr>
      <w:bookmarkStart w:id="162" w:name="_Toc44768430"/>
      <w:bookmarkStart w:id="163" w:name="_Toc47457474"/>
      <w:r>
        <w:t>Available and Selected Columns</w:t>
      </w:r>
      <w:bookmarkEnd w:id="162"/>
      <w:bookmarkEnd w:id="163"/>
    </w:p>
    <w:p w14:paraId="702D6016" w14:textId="6AFBAE8F" w:rsidR="000050C1" w:rsidRPr="000050C1" w:rsidRDefault="000050C1" w:rsidP="000050C1">
      <w:r>
        <w:rPr>
          <w:noProof/>
        </w:rPr>
        <w:drawing>
          <wp:inline distT="0" distB="0" distL="0" distR="0" wp14:anchorId="5464A486" wp14:editId="34089D32">
            <wp:extent cx="4448175" cy="1933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48175" cy="1933575"/>
                    </a:xfrm>
                    <a:prstGeom prst="rect">
                      <a:avLst/>
                    </a:prstGeom>
                  </pic:spPr>
                </pic:pic>
              </a:graphicData>
            </a:graphic>
          </wp:inline>
        </w:drawing>
      </w:r>
    </w:p>
    <w:p w14:paraId="43AEEAA5" w14:textId="77777777" w:rsidR="00097BE0" w:rsidRDefault="00097BE0" w:rsidP="00097BE0">
      <w:pPr>
        <w:pStyle w:val="Heading4"/>
      </w:pPr>
      <w:r>
        <w:t>Available Columns</w:t>
      </w:r>
    </w:p>
    <w:p w14:paraId="286C8F30" w14:textId="77777777" w:rsidR="00097BE0" w:rsidRPr="00F61F89" w:rsidRDefault="00097BE0" w:rsidP="00097BE0">
      <w:r>
        <w:t>The user may choose which columns they wish to have on the report printout. As the user selects their choices, they will appear on the ‘</w:t>
      </w:r>
      <w:r>
        <w:rPr>
          <w:i/>
          <w:iCs/>
        </w:rPr>
        <w:t>Selected Columns’</w:t>
      </w:r>
      <w:r>
        <w:t xml:space="preserve"> list.</w:t>
      </w:r>
    </w:p>
    <w:p w14:paraId="67BDF6B5" w14:textId="77777777" w:rsidR="00097BE0" w:rsidRDefault="00097BE0" w:rsidP="00097BE0">
      <w:pPr>
        <w:pStyle w:val="Heading4"/>
      </w:pPr>
      <w:r>
        <w:t>Selected Columns (In Display Order)</w:t>
      </w:r>
    </w:p>
    <w:p w14:paraId="7DAE6886"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26ECD6AA" w14:textId="77777777" w:rsidR="00097BE0" w:rsidRDefault="00097BE0" w:rsidP="00097BE0">
      <w:pPr>
        <w:pStyle w:val="Heading4"/>
      </w:pPr>
      <w:r>
        <w:t>Default</w:t>
      </w:r>
    </w:p>
    <w:p w14:paraId="66F40681"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AAA7F65" w14:textId="77777777" w:rsidR="00097BE0" w:rsidRDefault="00097BE0" w:rsidP="00097BE0">
      <w:pPr>
        <w:pStyle w:val="Heading4"/>
      </w:pPr>
      <w:r>
        <w:t>Add &gt;&gt;</w:t>
      </w:r>
    </w:p>
    <w:p w14:paraId="39E61B2F"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BADBD94" w14:textId="77777777" w:rsidR="00097BE0" w:rsidRDefault="00097BE0" w:rsidP="00097BE0">
      <w:pPr>
        <w:pStyle w:val="Heading4"/>
      </w:pPr>
      <w:r>
        <w:t>&lt;&lt; Remove</w:t>
      </w:r>
    </w:p>
    <w:p w14:paraId="634EB8FF"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5E1BED7F" w14:textId="77777777" w:rsidR="00097BE0" w:rsidRDefault="00097BE0" w:rsidP="00097BE0">
      <w:pPr>
        <w:pStyle w:val="Heading4"/>
      </w:pPr>
      <w:r>
        <w:lastRenderedPageBreak/>
        <w:t>Move Up</w:t>
      </w:r>
    </w:p>
    <w:p w14:paraId="7072F953"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5D3DD57" w14:textId="77777777" w:rsidR="00097BE0" w:rsidRDefault="00097BE0" w:rsidP="00097BE0">
      <w:pPr>
        <w:pStyle w:val="Heading4"/>
      </w:pPr>
      <w:r>
        <w:t>Move Down</w:t>
      </w:r>
    </w:p>
    <w:p w14:paraId="2BDF1392"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5B0B8D2" w14:textId="32289A16" w:rsidR="0027190E" w:rsidRDefault="0027190E" w:rsidP="0027190E">
      <w:pPr>
        <w:pStyle w:val="Heading3"/>
      </w:pPr>
      <w:bookmarkStart w:id="164" w:name="_Toc44768431"/>
      <w:bookmarkStart w:id="165" w:name="_Toc47457475"/>
      <w:r>
        <w:t>Output Destination</w:t>
      </w:r>
      <w:bookmarkEnd w:id="164"/>
      <w:bookmarkEnd w:id="165"/>
    </w:p>
    <w:p w14:paraId="5AAC08C5" w14:textId="718D946F" w:rsidR="000050C1" w:rsidRPr="000050C1" w:rsidRDefault="000050C1" w:rsidP="000050C1">
      <w:r>
        <w:rPr>
          <w:noProof/>
        </w:rPr>
        <w:drawing>
          <wp:inline distT="0" distB="0" distL="0" distR="0" wp14:anchorId="5F845C72" wp14:editId="73DB7C38">
            <wp:extent cx="4457700" cy="1524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57700" cy="1524000"/>
                    </a:xfrm>
                    <a:prstGeom prst="rect">
                      <a:avLst/>
                    </a:prstGeom>
                  </pic:spPr>
                </pic:pic>
              </a:graphicData>
            </a:graphic>
          </wp:inline>
        </w:drawing>
      </w:r>
    </w:p>
    <w:p w14:paraId="6BF89F88" w14:textId="77777777" w:rsidR="00D45A17" w:rsidRDefault="00D45A17" w:rsidP="00D45A17">
      <w:pPr>
        <w:pStyle w:val="Heading4"/>
      </w:pPr>
      <w:r>
        <w:t>Destination Choice</w:t>
      </w:r>
    </w:p>
    <w:p w14:paraId="3C0D2210" w14:textId="77777777" w:rsidR="00D45A17" w:rsidRPr="00144B20" w:rsidRDefault="00D45A17" w:rsidP="00D45A17">
      <w:r>
        <w:t>To choose the destination where the document should be printed, please make sure that desired output destination choice bubble is toggled.</w:t>
      </w:r>
    </w:p>
    <w:p w14:paraId="5EE08AD0" w14:textId="77777777" w:rsidR="00D45A17" w:rsidRDefault="00D45A17" w:rsidP="00D45A17">
      <w:pPr>
        <w:pStyle w:val="Heading4"/>
      </w:pPr>
      <w:r>
        <w:t>Layout Choice</w:t>
      </w:r>
    </w:p>
    <w:p w14:paraId="673A46F2" w14:textId="77777777" w:rsidR="00D45A17" w:rsidRPr="00144B20" w:rsidRDefault="00D45A17" w:rsidP="00D45A17">
      <w:r>
        <w:t>To choose the preferred layout of Landscape vs. Portrait, please make sure the desired option choice bubbled is toggled.</w:t>
      </w:r>
    </w:p>
    <w:p w14:paraId="41C095A5" w14:textId="77777777" w:rsidR="00D45A17" w:rsidRDefault="00D45A17" w:rsidP="00D45A17">
      <w:pPr>
        <w:pStyle w:val="Heading4"/>
      </w:pPr>
      <w:r>
        <w:t>Lines Per Page</w:t>
      </w:r>
    </w:p>
    <w:p w14:paraId="1439ABB8" w14:textId="77777777" w:rsidR="00D45A17" w:rsidRPr="00144B20" w:rsidRDefault="00D45A17" w:rsidP="00D45A17">
      <w:r w:rsidRPr="00211A1F">
        <w:t>Lines per page on the report when printing.</w:t>
      </w:r>
    </w:p>
    <w:p w14:paraId="037D5DFB" w14:textId="77777777" w:rsidR="00D45A17" w:rsidRDefault="00D45A17" w:rsidP="00D45A17">
      <w:pPr>
        <w:pStyle w:val="Heading4"/>
      </w:pPr>
      <w:r>
        <w:t>Font</w:t>
      </w:r>
    </w:p>
    <w:p w14:paraId="7B8B1922"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22501AF9" w14:textId="77777777" w:rsidR="00D45A17" w:rsidRDefault="00D45A17" w:rsidP="00D45A17">
      <w:pPr>
        <w:pStyle w:val="Heading4"/>
      </w:pPr>
      <w:r>
        <w:t>Show Parameters? – Toggle Box</w:t>
      </w:r>
    </w:p>
    <w:p w14:paraId="76279267" w14:textId="77777777" w:rsidR="00D45A17" w:rsidRDefault="00D45A17" w:rsidP="00D45A17">
      <w:r>
        <w:t>To show parameters, make sure that the toggle box is ‘ticked’ with a checkmark.</w:t>
      </w:r>
    </w:p>
    <w:p w14:paraId="6728725A" w14:textId="77777777" w:rsidR="00D45A17" w:rsidRDefault="00D45A17" w:rsidP="00D45A17">
      <w:pPr>
        <w:pStyle w:val="Heading4"/>
      </w:pPr>
      <w:r>
        <w:t>Export to Excel? – Toggle Box</w:t>
      </w:r>
    </w:p>
    <w:p w14:paraId="15B7C722" w14:textId="77777777" w:rsidR="00D45A17" w:rsidRPr="00CC767A" w:rsidRDefault="00D45A17" w:rsidP="00D45A17">
      <w:r>
        <w:t>To export the printed file to an excel document, make sure that the Export to Excel toggle box is checked.</w:t>
      </w:r>
    </w:p>
    <w:p w14:paraId="465F0E10" w14:textId="77777777" w:rsidR="00D45A17" w:rsidRDefault="00D45A17" w:rsidP="00D45A17">
      <w:pPr>
        <w:pStyle w:val="Heading4"/>
      </w:pPr>
      <w:r>
        <w:t>Auto Run Excel? – Toggle Box</w:t>
      </w:r>
    </w:p>
    <w:p w14:paraId="47AB43D2"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1055981F" w14:textId="77777777" w:rsidR="00D45A17" w:rsidRDefault="00D45A17" w:rsidP="00D45A17">
      <w:pPr>
        <w:pStyle w:val="Heading4"/>
      </w:pPr>
      <w:r>
        <w:t>If Yes, File Name</w:t>
      </w:r>
    </w:p>
    <w:p w14:paraId="3EB9A604" w14:textId="77777777" w:rsidR="00D45A17" w:rsidRDefault="00D45A17" w:rsidP="00D45A17">
      <w:r>
        <w:t>If exporting the file to Excel, enter the desired file name.</w:t>
      </w:r>
    </w:p>
    <w:p w14:paraId="09109EB0" w14:textId="61157E2E" w:rsidR="0080529C" w:rsidRDefault="0080529C" w:rsidP="0080529C">
      <w:pPr>
        <w:pStyle w:val="Heading2"/>
      </w:pPr>
      <w:bookmarkStart w:id="166" w:name="_Toc47457476"/>
      <w:r>
        <w:lastRenderedPageBreak/>
        <w:t>PO Receipts Not Vouchered [PR7]</w:t>
      </w:r>
      <w:bookmarkEnd w:id="166"/>
    </w:p>
    <w:p w14:paraId="537D40BD" w14:textId="6C56AA57" w:rsidR="0027190E" w:rsidRDefault="0027190E" w:rsidP="0027190E">
      <w:pPr>
        <w:pStyle w:val="Heading3"/>
      </w:pPr>
      <w:bookmarkStart w:id="167" w:name="_Toc44768433"/>
      <w:bookmarkStart w:id="168" w:name="_Toc47457477"/>
      <w:r>
        <w:t>Selection Parameters</w:t>
      </w:r>
      <w:bookmarkEnd w:id="167"/>
      <w:bookmarkEnd w:id="168"/>
    </w:p>
    <w:p w14:paraId="53D1C969" w14:textId="3678E3DF" w:rsidR="000050C1" w:rsidRPr="000050C1" w:rsidRDefault="000050C1" w:rsidP="000050C1">
      <w:r>
        <w:rPr>
          <w:noProof/>
        </w:rPr>
        <w:drawing>
          <wp:inline distT="0" distB="0" distL="0" distR="0" wp14:anchorId="56CAC391" wp14:editId="3BBD7E8C">
            <wp:extent cx="4410075" cy="18288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10075" cy="1828800"/>
                    </a:xfrm>
                    <a:prstGeom prst="rect">
                      <a:avLst/>
                    </a:prstGeom>
                  </pic:spPr>
                </pic:pic>
              </a:graphicData>
            </a:graphic>
          </wp:inline>
        </w:drawing>
      </w:r>
    </w:p>
    <w:p w14:paraId="095A415A" w14:textId="42236717" w:rsidR="008C2C95" w:rsidRDefault="008C2C95" w:rsidP="008C2C95">
      <w:pPr>
        <w:pStyle w:val="Heading4"/>
      </w:pPr>
      <w:r>
        <w:t>Beginning PO Date / Ending PO Date</w:t>
      </w:r>
    </w:p>
    <w:p w14:paraId="41E20106" w14:textId="4C514680" w:rsidR="00D07841" w:rsidRPr="00E5397E" w:rsidRDefault="00D07841" w:rsidP="00D07841">
      <w:r>
        <w:t xml:space="preserve">Enter the beginning and ending Purchase Order Date to run the </w:t>
      </w:r>
      <w:r w:rsidR="00B73002">
        <w:t>Receipts Not Vouchered</w:t>
      </w:r>
      <w:r>
        <w:t xml:space="preserve"> report for.</w:t>
      </w:r>
    </w:p>
    <w:p w14:paraId="70D6E52F" w14:textId="010145EF" w:rsidR="008C2C95" w:rsidRDefault="008C2C95" w:rsidP="008C2C95">
      <w:pPr>
        <w:pStyle w:val="Heading4"/>
      </w:pPr>
      <w:r>
        <w:t>Beginning PO # / Ending PO #</w:t>
      </w:r>
    </w:p>
    <w:p w14:paraId="36C29024" w14:textId="0FC1B066" w:rsidR="00D07841" w:rsidRPr="00E5397E" w:rsidRDefault="00D07841" w:rsidP="00D07841">
      <w:r>
        <w:t xml:space="preserve">Enter the beginning and ending Purchase Order Number to run the </w:t>
      </w:r>
      <w:r w:rsidR="00B73002">
        <w:t xml:space="preserve">Receipts Not Vouchered </w:t>
      </w:r>
      <w:r>
        <w:t>report for.</w:t>
      </w:r>
    </w:p>
    <w:p w14:paraId="7F233A7A" w14:textId="08FB95EA" w:rsidR="008C2C95" w:rsidRDefault="008C2C95" w:rsidP="008C2C95">
      <w:pPr>
        <w:pStyle w:val="Heading4"/>
      </w:pPr>
      <w:r>
        <w:t>Beginning Item # / Ending Item #</w:t>
      </w:r>
    </w:p>
    <w:p w14:paraId="5EA69C0C" w14:textId="178D2252" w:rsidR="00D07841" w:rsidRPr="00E5397E" w:rsidRDefault="00D07841" w:rsidP="00D07841">
      <w:r>
        <w:t xml:space="preserve">Enter the beginning and ending Item Number to run the </w:t>
      </w:r>
      <w:r w:rsidR="00B73002">
        <w:t xml:space="preserve">Receipts Not Vouchered </w:t>
      </w:r>
      <w:r>
        <w:t>report for.</w:t>
      </w:r>
    </w:p>
    <w:p w14:paraId="058744A6" w14:textId="30467B14" w:rsidR="008C2C95" w:rsidRDefault="008C2C95" w:rsidP="008C2C95">
      <w:pPr>
        <w:pStyle w:val="Heading4"/>
      </w:pPr>
      <w:r>
        <w:t>Beginning Receipt Date / Ending Receipt Date</w:t>
      </w:r>
    </w:p>
    <w:p w14:paraId="731EB93B" w14:textId="09CEB180" w:rsidR="00D07841" w:rsidRPr="00E5397E" w:rsidRDefault="00D07841" w:rsidP="00D07841">
      <w:r>
        <w:t xml:space="preserve">Enter the beginning and ending Receipt Date to run the </w:t>
      </w:r>
      <w:r w:rsidR="00B73002">
        <w:t xml:space="preserve">Receipts Not Vouchered </w:t>
      </w:r>
      <w:r>
        <w:t>report for.</w:t>
      </w:r>
    </w:p>
    <w:p w14:paraId="31613E31" w14:textId="057004AD" w:rsidR="008C2C95" w:rsidRDefault="008C2C95" w:rsidP="008C2C95">
      <w:pPr>
        <w:pStyle w:val="Heading4"/>
      </w:pPr>
      <w:r>
        <w:t>Beginning Vendor # / Ending Vendor #</w:t>
      </w:r>
    </w:p>
    <w:p w14:paraId="0CFED372" w14:textId="751E314B" w:rsidR="00D07841" w:rsidRPr="00E5397E" w:rsidRDefault="00D07841" w:rsidP="00D07841">
      <w:r>
        <w:t xml:space="preserve">Enter the beginning and ending Vendor Number to run the </w:t>
      </w:r>
      <w:r w:rsidR="00B73002">
        <w:t xml:space="preserve">Receipts Not Vouchered </w:t>
      </w:r>
      <w:r>
        <w:t>report for.</w:t>
      </w:r>
    </w:p>
    <w:p w14:paraId="29B7D346" w14:textId="4A334343" w:rsidR="003A3745" w:rsidRDefault="008C2C95" w:rsidP="003A3745">
      <w:pPr>
        <w:pStyle w:val="Heading4"/>
      </w:pPr>
      <w:r>
        <w:t>Show Negative Receipts? – Toggle Box</w:t>
      </w:r>
    </w:p>
    <w:p w14:paraId="28DEEC73" w14:textId="22222A9C" w:rsidR="00857E7C" w:rsidRDefault="00857E7C" w:rsidP="00857E7C">
      <w:r>
        <w:t>To include any negative receipts on the report, make sure that the Show Negative Receipts toggle box is checked.</w:t>
      </w:r>
    </w:p>
    <w:p w14:paraId="40379EE7" w14:textId="6F84A783" w:rsidR="008C2C95" w:rsidRDefault="008C2C95" w:rsidP="008C2C95">
      <w:pPr>
        <w:pStyle w:val="Heading4"/>
      </w:pPr>
      <w:r>
        <w:t>Include Closed PO’s? – Toggle Box</w:t>
      </w:r>
    </w:p>
    <w:p w14:paraId="258C0EEA" w14:textId="2D6A711F" w:rsidR="00857E7C" w:rsidRDefault="00857E7C" w:rsidP="00857E7C">
      <w:r>
        <w:t>To include any closed purchase orders on the report, make sure that this toggle box is checked.</w:t>
      </w:r>
    </w:p>
    <w:p w14:paraId="30D7C8A1" w14:textId="2DF4E5CC" w:rsidR="008C2C95" w:rsidRDefault="008C2C95" w:rsidP="008C2C95">
      <w:pPr>
        <w:pStyle w:val="Heading4"/>
      </w:pPr>
      <w:r>
        <w:t>Sort By (Choice)</w:t>
      </w:r>
    </w:p>
    <w:p w14:paraId="178F0FA7" w14:textId="1A8FAAD4" w:rsidR="00B73002" w:rsidRDefault="00B73002" w:rsidP="00B73002">
      <w:r>
        <w:t>To choose the preferred sorting method of Vendor vs. General Ledger Code, please make sure the desired option choice bubble is toggled.</w:t>
      </w:r>
    </w:p>
    <w:p w14:paraId="14994C67" w14:textId="77777777" w:rsidR="00352F3F" w:rsidRDefault="00352F3F" w:rsidP="00B73002"/>
    <w:p w14:paraId="33C2C916" w14:textId="72B180D3" w:rsidR="0027190E" w:rsidRDefault="0027190E" w:rsidP="0027190E">
      <w:pPr>
        <w:pStyle w:val="Heading3"/>
      </w:pPr>
      <w:bookmarkStart w:id="169" w:name="_Toc44768434"/>
      <w:bookmarkStart w:id="170" w:name="_Toc47457478"/>
      <w:r>
        <w:lastRenderedPageBreak/>
        <w:t>Available and Selected Columns</w:t>
      </w:r>
      <w:bookmarkEnd w:id="169"/>
      <w:bookmarkEnd w:id="170"/>
    </w:p>
    <w:p w14:paraId="1EA80E39" w14:textId="6538393B" w:rsidR="000050C1" w:rsidRPr="000050C1" w:rsidRDefault="000050C1" w:rsidP="000050C1">
      <w:r>
        <w:rPr>
          <w:noProof/>
        </w:rPr>
        <w:drawing>
          <wp:inline distT="0" distB="0" distL="0" distR="0" wp14:anchorId="38F8885E" wp14:editId="31944242">
            <wp:extent cx="4486275" cy="12382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86275" cy="1238250"/>
                    </a:xfrm>
                    <a:prstGeom prst="rect">
                      <a:avLst/>
                    </a:prstGeom>
                  </pic:spPr>
                </pic:pic>
              </a:graphicData>
            </a:graphic>
          </wp:inline>
        </w:drawing>
      </w:r>
    </w:p>
    <w:p w14:paraId="3F402682" w14:textId="77777777" w:rsidR="00097BE0" w:rsidRDefault="00097BE0" w:rsidP="00097BE0">
      <w:pPr>
        <w:pStyle w:val="Heading4"/>
      </w:pPr>
      <w:r>
        <w:t>Available Columns</w:t>
      </w:r>
    </w:p>
    <w:p w14:paraId="1B122744" w14:textId="77777777" w:rsidR="00097BE0" w:rsidRPr="00F61F89" w:rsidRDefault="00097BE0" w:rsidP="00097BE0">
      <w:r>
        <w:t>The user may choose which columns they wish to have on the report printout. As the user selects their choices, they will appear on the ‘</w:t>
      </w:r>
      <w:r>
        <w:rPr>
          <w:i/>
          <w:iCs/>
        </w:rPr>
        <w:t>Selected Columns’</w:t>
      </w:r>
      <w:r>
        <w:t xml:space="preserve"> list.</w:t>
      </w:r>
    </w:p>
    <w:p w14:paraId="22790D9C" w14:textId="77777777" w:rsidR="00097BE0" w:rsidRDefault="00097BE0" w:rsidP="00097BE0">
      <w:pPr>
        <w:pStyle w:val="Heading4"/>
      </w:pPr>
      <w:r>
        <w:t>Selected Columns (In Display Order)</w:t>
      </w:r>
    </w:p>
    <w:p w14:paraId="190BCC1A" w14:textId="77777777" w:rsidR="00097BE0" w:rsidRPr="00F61F89" w:rsidRDefault="00097BE0" w:rsidP="00097BE0">
      <w:r>
        <w:t>The columns that the user has chosen from the ‘</w:t>
      </w:r>
      <w:r>
        <w:rPr>
          <w:i/>
          <w:iCs/>
        </w:rPr>
        <w:t xml:space="preserve">Available Columns’ </w:t>
      </w:r>
      <w:r>
        <w:t>list. The order that these columns are displayed in here is the order in which they will print on the report.</w:t>
      </w:r>
    </w:p>
    <w:p w14:paraId="74A1BE49" w14:textId="77777777" w:rsidR="00097BE0" w:rsidRDefault="00097BE0" w:rsidP="00097BE0">
      <w:pPr>
        <w:pStyle w:val="Heading4"/>
      </w:pPr>
      <w:r>
        <w:t>Default</w:t>
      </w:r>
    </w:p>
    <w:p w14:paraId="7C0DE33D" w14:textId="77777777" w:rsidR="00097BE0" w:rsidRPr="00361386" w:rsidRDefault="00097BE0" w:rsidP="00097BE0">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3BD38A94" w14:textId="77777777" w:rsidR="00097BE0" w:rsidRDefault="00097BE0" w:rsidP="00097BE0">
      <w:pPr>
        <w:pStyle w:val="Heading4"/>
      </w:pPr>
      <w:r>
        <w:t>Add &gt;&gt;</w:t>
      </w:r>
    </w:p>
    <w:p w14:paraId="3D782D80" w14:textId="77777777" w:rsidR="00097BE0" w:rsidRPr="00361386" w:rsidRDefault="00097BE0" w:rsidP="00097BE0">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46766A41" w14:textId="77777777" w:rsidR="00097BE0" w:rsidRDefault="00097BE0" w:rsidP="00097BE0">
      <w:pPr>
        <w:pStyle w:val="Heading4"/>
      </w:pPr>
      <w:r>
        <w:t>&lt;&lt; Remove</w:t>
      </w:r>
    </w:p>
    <w:p w14:paraId="47D728E3" w14:textId="77777777" w:rsidR="00097BE0" w:rsidRPr="00361386" w:rsidRDefault="00097BE0" w:rsidP="00097BE0">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4486E2C" w14:textId="77777777" w:rsidR="00097BE0" w:rsidRDefault="00097BE0" w:rsidP="00097BE0">
      <w:pPr>
        <w:pStyle w:val="Heading4"/>
      </w:pPr>
      <w:r>
        <w:t>Move Up</w:t>
      </w:r>
    </w:p>
    <w:p w14:paraId="09B7626F" w14:textId="77777777" w:rsidR="00097BE0" w:rsidRPr="00361386"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B47E4A2" w14:textId="77777777" w:rsidR="00097BE0" w:rsidRDefault="00097BE0" w:rsidP="00097BE0">
      <w:pPr>
        <w:pStyle w:val="Heading4"/>
      </w:pPr>
      <w:r>
        <w:t>Move Down</w:t>
      </w:r>
    </w:p>
    <w:p w14:paraId="701B1069" w14:textId="77777777" w:rsidR="00097BE0" w:rsidRDefault="00097BE0" w:rsidP="00097BE0">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3F6418F9" w14:textId="660E3861" w:rsidR="0027190E" w:rsidRDefault="0027190E" w:rsidP="0027190E">
      <w:pPr>
        <w:pStyle w:val="Heading3"/>
      </w:pPr>
      <w:bookmarkStart w:id="171" w:name="_Toc44768435"/>
      <w:bookmarkStart w:id="172" w:name="_Toc47457479"/>
      <w:r>
        <w:lastRenderedPageBreak/>
        <w:t>Output Destination</w:t>
      </w:r>
      <w:bookmarkEnd w:id="171"/>
      <w:bookmarkEnd w:id="172"/>
    </w:p>
    <w:p w14:paraId="4A95DFA4" w14:textId="797259F5" w:rsidR="000050C1" w:rsidRPr="000050C1" w:rsidRDefault="000050C1" w:rsidP="000050C1">
      <w:r>
        <w:rPr>
          <w:noProof/>
        </w:rPr>
        <w:drawing>
          <wp:inline distT="0" distB="0" distL="0" distR="0" wp14:anchorId="32F201DE" wp14:editId="093E70DA">
            <wp:extent cx="4467225" cy="18097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67225" cy="1809750"/>
                    </a:xfrm>
                    <a:prstGeom prst="rect">
                      <a:avLst/>
                    </a:prstGeom>
                  </pic:spPr>
                </pic:pic>
              </a:graphicData>
            </a:graphic>
          </wp:inline>
        </w:drawing>
      </w:r>
    </w:p>
    <w:p w14:paraId="5950B0F3" w14:textId="77777777" w:rsidR="00D45A17" w:rsidRDefault="00D45A17" w:rsidP="00D45A17">
      <w:pPr>
        <w:pStyle w:val="Heading4"/>
      </w:pPr>
      <w:r>
        <w:t>Destination Choice</w:t>
      </w:r>
    </w:p>
    <w:p w14:paraId="07A150AB" w14:textId="77777777" w:rsidR="00D45A17" w:rsidRPr="00144B20" w:rsidRDefault="00D45A17" w:rsidP="00D45A17">
      <w:r>
        <w:t>To choose the destination where the document should be printed, please make sure that desired output destination choice bubble is toggled.</w:t>
      </w:r>
    </w:p>
    <w:p w14:paraId="52A0634C" w14:textId="77777777" w:rsidR="00D45A17" w:rsidRDefault="00D45A17" w:rsidP="00D45A17">
      <w:pPr>
        <w:pStyle w:val="Heading4"/>
      </w:pPr>
      <w:r>
        <w:t>Layout Choice</w:t>
      </w:r>
    </w:p>
    <w:p w14:paraId="6E0E36C5" w14:textId="77777777" w:rsidR="00D45A17" w:rsidRPr="00144B20" w:rsidRDefault="00D45A17" w:rsidP="00D45A17">
      <w:r>
        <w:t>To choose the preferred layout of Landscape vs. Portrait, please make sure the desired option choice bubbled is toggled.</w:t>
      </w:r>
    </w:p>
    <w:p w14:paraId="32580D71" w14:textId="77777777" w:rsidR="00D45A17" w:rsidRDefault="00D45A17" w:rsidP="00D45A17">
      <w:pPr>
        <w:pStyle w:val="Heading4"/>
      </w:pPr>
      <w:r>
        <w:t>Lines Per Page</w:t>
      </w:r>
    </w:p>
    <w:p w14:paraId="770874D9" w14:textId="77777777" w:rsidR="00D45A17" w:rsidRPr="00144B20" w:rsidRDefault="00D45A17" w:rsidP="00D45A17">
      <w:r w:rsidRPr="00211A1F">
        <w:t>Lines per page on the report when printing.</w:t>
      </w:r>
    </w:p>
    <w:p w14:paraId="1A77B001" w14:textId="77777777" w:rsidR="00D45A17" w:rsidRDefault="00D45A17" w:rsidP="00D45A17">
      <w:pPr>
        <w:pStyle w:val="Heading4"/>
      </w:pPr>
      <w:r>
        <w:t>Font</w:t>
      </w:r>
    </w:p>
    <w:p w14:paraId="7CA7E3E9"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4FDF61C5" w14:textId="77777777" w:rsidR="00D45A17" w:rsidRDefault="00D45A17" w:rsidP="00D45A17">
      <w:pPr>
        <w:pStyle w:val="Heading4"/>
      </w:pPr>
      <w:r>
        <w:t>Show Parameters? – Toggle Box</w:t>
      </w:r>
    </w:p>
    <w:p w14:paraId="47B6B3C8" w14:textId="77777777" w:rsidR="00D45A17" w:rsidRDefault="00D45A17" w:rsidP="00D45A17">
      <w:r>
        <w:t>To show parameters, make sure that the toggle box is ‘ticked’ with a checkmark.</w:t>
      </w:r>
    </w:p>
    <w:p w14:paraId="471BEB1A" w14:textId="77777777" w:rsidR="00D45A17" w:rsidRDefault="00D45A17" w:rsidP="00D45A17">
      <w:pPr>
        <w:pStyle w:val="Heading4"/>
      </w:pPr>
      <w:r>
        <w:t>Export to Excel? – Toggle Box</w:t>
      </w:r>
    </w:p>
    <w:p w14:paraId="1517306C" w14:textId="77777777" w:rsidR="00D45A17" w:rsidRPr="00CC767A" w:rsidRDefault="00D45A17" w:rsidP="00D45A17">
      <w:r>
        <w:t>To export the printed file to an excel document, make sure that the Export to Excel toggle box is checked.</w:t>
      </w:r>
    </w:p>
    <w:p w14:paraId="35A948E5" w14:textId="77777777" w:rsidR="00D45A17" w:rsidRDefault="00D45A17" w:rsidP="00D45A17">
      <w:pPr>
        <w:pStyle w:val="Heading4"/>
      </w:pPr>
      <w:r>
        <w:t>Auto Run Excel? – Toggle Box</w:t>
      </w:r>
    </w:p>
    <w:p w14:paraId="3A5E52BB"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4F98AC18" w14:textId="77777777" w:rsidR="00D45A17" w:rsidRDefault="00D45A17" w:rsidP="00D45A17">
      <w:pPr>
        <w:pStyle w:val="Heading4"/>
      </w:pPr>
      <w:r>
        <w:t>If Yes, File Name</w:t>
      </w:r>
    </w:p>
    <w:p w14:paraId="2F0EFE98" w14:textId="77777777" w:rsidR="00D45A17" w:rsidRDefault="00D45A17" w:rsidP="00D45A17">
      <w:r>
        <w:t>If exporting the file to Excel, enter the desired file name.</w:t>
      </w:r>
    </w:p>
    <w:p w14:paraId="3A50B7A6" w14:textId="6FFDD425" w:rsidR="0080529C" w:rsidRDefault="0080529C" w:rsidP="0080529C">
      <w:pPr>
        <w:pStyle w:val="Heading2"/>
      </w:pPr>
      <w:bookmarkStart w:id="173" w:name="_Toc47457480"/>
      <w:r>
        <w:lastRenderedPageBreak/>
        <w:t>Shipment Approval Report [PR8]</w:t>
      </w:r>
      <w:bookmarkEnd w:id="173"/>
    </w:p>
    <w:p w14:paraId="0183334B" w14:textId="0647D50B" w:rsidR="0027190E" w:rsidRDefault="0027190E" w:rsidP="0027190E">
      <w:pPr>
        <w:pStyle w:val="Heading3"/>
      </w:pPr>
      <w:bookmarkStart w:id="174" w:name="_Toc44768437"/>
      <w:bookmarkStart w:id="175" w:name="_Toc47457481"/>
      <w:r>
        <w:t>Selection Parameters</w:t>
      </w:r>
      <w:bookmarkEnd w:id="174"/>
      <w:bookmarkEnd w:id="175"/>
    </w:p>
    <w:p w14:paraId="0CC4AC77" w14:textId="7AFF920E" w:rsidR="000050C1" w:rsidRPr="000050C1" w:rsidRDefault="000050C1" w:rsidP="000050C1">
      <w:r>
        <w:rPr>
          <w:noProof/>
        </w:rPr>
        <w:drawing>
          <wp:inline distT="0" distB="0" distL="0" distR="0" wp14:anchorId="399309E3" wp14:editId="58EF2B65">
            <wp:extent cx="4429125" cy="13049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429125" cy="1304925"/>
                    </a:xfrm>
                    <a:prstGeom prst="rect">
                      <a:avLst/>
                    </a:prstGeom>
                  </pic:spPr>
                </pic:pic>
              </a:graphicData>
            </a:graphic>
          </wp:inline>
        </w:drawing>
      </w:r>
    </w:p>
    <w:p w14:paraId="6689C3F4" w14:textId="2964E18C" w:rsidR="008C2C95" w:rsidRDefault="008C2C95" w:rsidP="008C2C95">
      <w:pPr>
        <w:pStyle w:val="Heading4"/>
      </w:pPr>
      <w:r>
        <w:t>Beginning Vendor # / Ending Vendor #</w:t>
      </w:r>
    </w:p>
    <w:p w14:paraId="5CC36972" w14:textId="4D6A9466" w:rsidR="00D07841" w:rsidRPr="00E5397E" w:rsidRDefault="00D07841" w:rsidP="00D07841">
      <w:r>
        <w:t xml:space="preserve">Enter the beginning and ending Vendor Number to run the </w:t>
      </w:r>
      <w:r w:rsidR="00B73002">
        <w:t>Shipment Approval</w:t>
      </w:r>
      <w:r>
        <w:t xml:space="preserve"> report for.</w:t>
      </w:r>
    </w:p>
    <w:p w14:paraId="6B842B43" w14:textId="51DFD85E" w:rsidR="008C2C95" w:rsidRDefault="008C2C95" w:rsidP="008C2C95">
      <w:pPr>
        <w:pStyle w:val="Heading4"/>
      </w:pPr>
      <w:r>
        <w:t>Beginning Due Date / Ending Due Date</w:t>
      </w:r>
    </w:p>
    <w:p w14:paraId="18B2B0DF" w14:textId="330F34C7" w:rsidR="00D07841" w:rsidRPr="00E5397E" w:rsidRDefault="00D07841" w:rsidP="00D07841">
      <w:r>
        <w:t xml:space="preserve">Enter the beginning and ending Due Date to run the </w:t>
      </w:r>
      <w:r w:rsidR="00B73002">
        <w:t xml:space="preserve">Shipment Approval </w:t>
      </w:r>
      <w:r>
        <w:t>report for.</w:t>
      </w:r>
    </w:p>
    <w:p w14:paraId="348D3F08" w14:textId="7F9511DA" w:rsidR="003A3745" w:rsidRDefault="008C2C95" w:rsidP="003A3745">
      <w:pPr>
        <w:pStyle w:val="Heading4"/>
      </w:pPr>
      <w:r>
        <w:t>Page Break? (Choice)</w:t>
      </w:r>
    </w:p>
    <w:p w14:paraId="66A5C10F" w14:textId="0A5921FF" w:rsidR="00B73002" w:rsidRDefault="00B73002" w:rsidP="00B73002">
      <w:r>
        <w:t>To choose the preferred page break option of Vendor Number vs. Nothing, please make sure the desired option choice bubble is toggled.</w:t>
      </w:r>
    </w:p>
    <w:p w14:paraId="6D313CE7" w14:textId="2E991728" w:rsidR="008C2C95" w:rsidRDefault="008C2C95" w:rsidP="008C2C95">
      <w:pPr>
        <w:pStyle w:val="Heading4"/>
      </w:pPr>
      <w:r>
        <w:t>Sort? (Choice)</w:t>
      </w:r>
    </w:p>
    <w:p w14:paraId="0978E074" w14:textId="0A384F2C" w:rsidR="00B73002" w:rsidRDefault="00B73002" w:rsidP="00B73002">
      <w:r>
        <w:t>To choose the preferred sorting method of Job Number vs. Customer number vs. Machine, please make sure the desired option choice bubble is toggled.</w:t>
      </w:r>
    </w:p>
    <w:p w14:paraId="2A6EB79E" w14:textId="1AD62513" w:rsidR="0027190E" w:rsidRDefault="0027190E" w:rsidP="0027190E">
      <w:pPr>
        <w:pStyle w:val="Heading3"/>
      </w:pPr>
      <w:bookmarkStart w:id="176" w:name="_Toc44768438"/>
      <w:bookmarkStart w:id="177" w:name="_Toc47457482"/>
      <w:r>
        <w:t>Available and Selected Columns</w:t>
      </w:r>
      <w:bookmarkEnd w:id="176"/>
      <w:bookmarkEnd w:id="177"/>
    </w:p>
    <w:p w14:paraId="245905FF" w14:textId="259A9E0E" w:rsidR="000050C1" w:rsidRPr="000050C1" w:rsidRDefault="000050C1" w:rsidP="000050C1">
      <w:r>
        <w:rPr>
          <w:noProof/>
        </w:rPr>
        <w:drawing>
          <wp:inline distT="0" distB="0" distL="0" distR="0" wp14:anchorId="37AE3BB4" wp14:editId="32354035">
            <wp:extent cx="4457700" cy="12763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57700" cy="1276350"/>
                    </a:xfrm>
                    <a:prstGeom prst="rect">
                      <a:avLst/>
                    </a:prstGeom>
                  </pic:spPr>
                </pic:pic>
              </a:graphicData>
            </a:graphic>
          </wp:inline>
        </w:drawing>
      </w:r>
    </w:p>
    <w:p w14:paraId="6141BC32" w14:textId="77777777" w:rsidR="00D45A17" w:rsidRDefault="00D45A17" w:rsidP="00D45A17">
      <w:pPr>
        <w:pStyle w:val="Heading4"/>
      </w:pPr>
      <w:r>
        <w:t>Available Columns</w:t>
      </w:r>
    </w:p>
    <w:p w14:paraId="31DDB83C" w14:textId="77777777" w:rsidR="00D45A17" w:rsidRPr="00F61F89" w:rsidRDefault="00D45A17" w:rsidP="00D45A17">
      <w:r>
        <w:t>The user may choose which columns they wish to have on the report printout. As the user selects their choices, they will appear on the ‘</w:t>
      </w:r>
      <w:r>
        <w:rPr>
          <w:i/>
          <w:iCs/>
        </w:rPr>
        <w:t>Selected Columns’</w:t>
      </w:r>
      <w:r>
        <w:t xml:space="preserve"> list.</w:t>
      </w:r>
    </w:p>
    <w:p w14:paraId="21F1A91F" w14:textId="77777777" w:rsidR="00D45A17" w:rsidRDefault="00D45A17" w:rsidP="00D45A17">
      <w:pPr>
        <w:pStyle w:val="Heading4"/>
      </w:pPr>
      <w:r>
        <w:t>Selected Columns (In Display Order)</w:t>
      </w:r>
    </w:p>
    <w:p w14:paraId="4EF1BD23" w14:textId="77777777" w:rsidR="00D45A17" w:rsidRPr="00F61F89" w:rsidRDefault="00D45A17" w:rsidP="00D45A17">
      <w:r>
        <w:t>The columns that the user has chosen from the ‘</w:t>
      </w:r>
      <w:r>
        <w:rPr>
          <w:i/>
          <w:iCs/>
        </w:rPr>
        <w:t xml:space="preserve">Available Columns’ </w:t>
      </w:r>
      <w:r>
        <w:t>list. The order that these columns are displayed in here is the order in which they will print on the report.</w:t>
      </w:r>
    </w:p>
    <w:p w14:paraId="2AF1CE5E" w14:textId="77777777" w:rsidR="00D45A17" w:rsidRDefault="00D45A17" w:rsidP="00D45A17">
      <w:pPr>
        <w:pStyle w:val="Heading4"/>
      </w:pPr>
      <w:r>
        <w:t>Default</w:t>
      </w:r>
    </w:p>
    <w:p w14:paraId="1986C025" w14:textId="77777777" w:rsidR="00D45A17" w:rsidRPr="00361386" w:rsidRDefault="00D45A17" w:rsidP="00D45A1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18616AB" w14:textId="77777777" w:rsidR="00D45A17" w:rsidRDefault="00D45A17" w:rsidP="00D45A17">
      <w:pPr>
        <w:pStyle w:val="Heading4"/>
      </w:pPr>
      <w:r>
        <w:t>Add &gt;&gt;</w:t>
      </w:r>
    </w:p>
    <w:p w14:paraId="7020860B" w14:textId="77777777" w:rsidR="00D45A17" w:rsidRPr="00361386" w:rsidRDefault="00D45A17" w:rsidP="00D45A1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AC351BA" w14:textId="77777777" w:rsidR="00D45A17" w:rsidRDefault="00D45A17" w:rsidP="00D45A17">
      <w:pPr>
        <w:pStyle w:val="Heading4"/>
      </w:pPr>
      <w:r>
        <w:lastRenderedPageBreak/>
        <w:t>&lt;&lt; Remove</w:t>
      </w:r>
    </w:p>
    <w:p w14:paraId="22231E9E" w14:textId="77777777" w:rsidR="00D45A17" w:rsidRPr="00361386" w:rsidRDefault="00D45A17" w:rsidP="00D45A1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85A6944" w14:textId="77777777" w:rsidR="00D45A17" w:rsidRDefault="00D45A17" w:rsidP="00D45A17">
      <w:pPr>
        <w:pStyle w:val="Heading4"/>
      </w:pPr>
      <w:r>
        <w:t>Move Up</w:t>
      </w:r>
    </w:p>
    <w:p w14:paraId="7F8535AF" w14:textId="77777777" w:rsidR="00D45A17" w:rsidRPr="00361386"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34696E90" w14:textId="77777777" w:rsidR="00D45A17" w:rsidRDefault="00D45A17" w:rsidP="00D45A17">
      <w:pPr>
        <w:pStyle w:val="Heading4"/>
      </w:pPr>
      <w:r>
        <w:t>Move Down</w:t>
      </w:r>
    </w:p>
    <w:p w14:paraId="26DED2C2" w14:textId="54314C5D" w:rsidR="00352F3F"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78109B0D" w14:textId="22223A56" w:rsidR="0027190E" w:rsidRDefault="0027190E" w:rsidP="0027190E">
      <w:pPr>
        <w:pStyle w:val="Heading3"/>
      </w:pPr>
      <w:bookmarkStart w:id="178" w:name="_Toc44768439"/>
      <w:bookmarkStart w:id="179" w:name="_Toc47457483"/>
      <w:r>
        <w:t>Output Destination</w:t>
      </w:r>
      <w:bookmarkEnd w:id="178"/>
      <w:bookmarkEnd w:id="179"/>
    </w:p>
    <w:p w14:paraId="1624BF93" w14:textId="331BCC24" w:rsidR="000050C1" w:rsidRPr="000050C1" w:rsidRDefault="000050C1" w:rsidP="000050C1">
      <w:r>
        <w:rPr>
          <w:noProof/>
        </w:rPr>
        <w:drawing>
          <wp:inline distT="0" distB="0" distL="0" distR="0" wp14:anchorId="4C735D50" wp14:editId="159196C4">
            <wp:extent cx="4457700" cy="1579418"/>
            <wp:effectExtent l="0" t="0" r="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61482" cy="1580758"/>
                    </a:xfrm>
                    <a:prstGeom prst="rect">
                      <a:avLst/>
                    </a:prstGeom>
                  </pic:spPr>
                </pic:pic>
              </a:graphicData>
            </a:graphic>
          </wp:inline>
        </w:drawing>
      </w:r>
    </w:p>
    <w:p w14:paraId="017FA7DD" w14:textId="77777777" w:rsidR="00D45A17" w:rsidRDefault="00D45A17" w:rsidP="00D45A17">
      <w:pPr>
        <w:pStyle w:val="Heading4"/>
      </w:pPr>
      <w:r>
        <w:t>Destination Choice</w:t>
      </w:r>
    </w:p>
    <w:p w14:paraId="19578348" w14:textId="77777777" w:rsidR="00D45A17" w:rsidRPr="00144B20" w:rsidRDefault="00D45A17" w:rsidP="00D45A17">
      <w:r>
        <w:t>To choose the destination where the document should be printed, please make sure that desired output destination choice bubble is toggled.</w:t>
      </w:r>
    </w:p>
    <w:p w14:paraId="4D542B43" w14:textId="77777777" w:rsidR="00D45A17" w:rsidRDefault="00D45A17" w:rsidP="00D45A17">
      <w:pPr>
        <w:pStyle w:val="Heading4"/>
      </w:pPr>
      <w:r>
        <w:t>Layout Choice</w:t>
      </w:r>
    </w:p>
    <w:p w14:paraId="310C80F8" w14:textId="77777777" w:rsidR="00D45A17" w:rsidRPr="00144B20" w:rsidRDefault="00D45A17" w:rsidP="00D45A17">
      <w:r>
        <w:t>To choose the preferred layout of Landscape vs. Portrait, please make sure the desired option choice bubbled is toggled.</w:t>
      </w:r>
    </w:p>
    <w:p w14:paraId="47BC8129" w14:textId="77777777" w:rsidR="00D45A17" w:rsidRDefault="00D45A17" w:rsidP="00D45A17">
      <w:pPr>
        <w:pStyle w:val="Heading4"/>
      </w:pPr>
      <w:r>
        <w:t>Lines Per Page</w:t>
      </w:r>
    </w:p>
    <w:p w14:paraId="25B3DE48" w14:textId="77777777" w:rsidR="00D45A17" w:rsidRPr="00144B20" w:rsidRDefault="00D45A17" w:rsidP="00D45A17">
      <w:r w:rsidRPr="00211A1F">
        <w:t>Lines per page on the report when printing.</w:t>
      </w:r>
    </w:p>
    <w:p w14:paraId="00634893" w14:textId="77777777" w:rsidR="00D45A17" w:rsidRDefault="00D45A17" w:rsidP="00D45A17">
      <w:pPr>
        <w:pStyle w:val="Heading4"/>
      </w:pPr>
      <w:r>
        <w:t>Font</w:t>
      </w:r>
    </w:p>
    <w:p w14:paraId="7BE3EFC3"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72720D2A" w14:textId="77777777" w:rsidR="00D45A17" w:rsidRDefault="00D45A17" w:rsidP="00D45A17">
      <w:pPr>
        <w:pStyle w:val="Heading4"/>
      </w:pPr>
      <w:r>
        <w:t>Show Parameters? – Toggle Box</w:t>
      </w:r>
    </w:p>
    <w:p w14:paraId="1C70001E" w14:textId="77777777" w:rsidR="00D45A17" w:rsidRDefault="00D45A17" w:rsidP="00D45A17">
      <w:r>
        <w:t>To show parameters, make sure that the toggle box is ‘ticked’ with a checkmark.</w:t>
      </w:r>
    </w:p>
    <w:p w14:paraId="0FC13C1E" w14:textId="77777777" w:rsidR="00D45A17" w:rsidRDefault="00D45A17" w:rsidP="00D45A17">
      <w:pPr>
        <w:pStyle w:val="Heading4"/>
      </w:pPr>
      <w:r>
        <w:t>Export to Excel? – Toggle Box</w:t>
      </w:r>
    </w:p>
    <w:p w14:paraId="032C0DBD" w14:textId="77777777" w:rsidR="00D45A17" w:rsidRPr="00CC767A" w:rsidRDefault="00D45A17" w:rsidP="00D45A17">
      <w:r>
        <w:t>To export the printed file to an excel document, make sure that the Export to Excel toggle box is checked.</w:t>
      </w:r>
    </w:p>
    <w:p w14:paraId="4C17C009" w14:textId="77777777" w:rsidR="00D45A17" w:rsidRDefault="00D45A17" w:rsidP="00D45A17">
      <w:pPr>
        <w:pStyle w:val="Heading4"/>
      </w:pPr>
      <w:r>
        <w:t>Auto Run Excel? – Toggle Box</w:t>
      </w:r>
    </w:p>
    <w:p w14:paraId="462EF1D6"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5E08238D" w14:textId="1E40DCD2" w:rsidR="0080529C" w:rsidRDefault="0080529C" w:rsidP="0080529C">
      <w:pPr>
        <w:pStyle w:val="Heading2"/>
      </w:pPr>
      <w:bookmarkStart w:id="180" w:name="_Toc47457484"/>
      <w:r>
        <w:lastRenderedPageBreak/>
        <w:t>PO FG/RM History by Custom [PR9]</w:t>
      </w:r>
      <w:bookmarkEnd w:id="180"/>
    </w:p>
    <w:p w14:paraId="54986C1E" w14:textId="106308C2" w:rsidR="0027190E" w:rsidRDefault="0027190E" w:rsidP="0027190E">
      <w:pPr>
        <w:pStyle w:val="Heading3"/>
      </w:pPr>
      <w:bookmarkStart w:id="181" w:name="_Toc44768441"/>
      <w:bookmarkStart w:id="182" w:name="_Toc47457485"/>
      <w:r>
        <w:t>Selection Parameters</w:t>
      </w:r>
      <w:bookmarkEnd w:id="181"/>
      <w:bookmarkEnd w:id="182"/>
    </w:p>
    <w:p w14:paraId="4253C10F" w14:textId="17355C7F" w:rsidR="000050C1" w:rsidRPr="000050C1" w:rsidRDefault="000050C1" w:rsidP="000050C1">
      <w:r>
        <w:rPr>
          <w:noProof/>
        </w:rPr>
        <w:drawing>
          <wp:inline distT="0" distB="0" distL="0" distR="0" wp14:anchorId="752A25E3" wp14:editId="6CFC66AE">
            <wp:extent cx="4467225" cy="30861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67225" cy="3086100"/>
                    </a:xfrm>
                    <a:prstGeom prst="rect">
                      <a:avLst/>
                    </a:prstGeom>
                  </pic:spPr>
                </pic:pic>
              </a:graphicData>
            </a:graphic>
          </wp:inline>
        </w:drawing>
      </w:r>
    </w:p>
    <w:p w14:paraId="4E2F5290" w14:textId="53909537" w:rsidR="008C2C95" w:rsidRDefault="008C2C95" w:rsidP="008C2C95">
      <w:pPr>
        <w:pStyle w:val="Heading4"/>
      </w:pPr>
      <w:r>
        <w:t xml:space="preserve">Beginning </w:t>
      </w:r>
      <w:r w:rsidR="00150D61">
        <w:t>PO #</w:t>
      </w:r>
      <w:r>
        <w:t xml:space="preserve"> / Ending </w:t>
      </w:r>
      <w:r w:rsidR="00150D61">
        <w:t>PO #</w:t>
      </w:r>
    </w:p>
    <w:p w14:paraId="0F8660A8" w14:textId="67626FE4" w:rsidR="00D07841" w:rsidRPr="00E5397E" w:rsidRDefault="00D07841" w:rsidP="00D07841">
      <w:r>
        <w:t xml:space="preserve">Enter the beginning and ending Purchase Order Number to run the </w:t>
      </w:r>
      <w:r w:rsidR="00B73002">
        <w:t>History</w:t>
      </w:r>
      <w:r>
        <w:t xml:space="preserve"> report for.</w:t>
      </w:r>
    </w:p>
    <w:p w14:paraId="083479D7" w14:textId="1AFBE87C" w:rsidR="008C2C95" w:rsidRDefault="008C2C95" w:rsidP="008C2C95">
      <w:pPr>
        <w:pStyle w:val="Heading4"/>
      </w:pPr>
      <w:r>
        <w:t xml:space="preserve">Beginning </w:t>
      </w:r>
      <w:r w:rsidR="00150D61">
        <w:t>PO Date</w:t>
      </w:r>
      <w:r>
        <w:t xml:space="preserve"> / Ending </w:t>
      </w:r>
      <w:r w:rsidR="00150D61">
        <w:t xml:space="preserve">PO Date </w:t>
      </w:r>
    </w:p>
    <w:p w14:paraId="2657EE14" w14:textId="56A8A98D" w:rsidR="00D07841" w:rsidRPr="00E5397E" w:rsidRDefault="00D07841" w:rsidP="00D07841">
      <w:r>
        <w:t xml:space="preserve">Enter the beginning and ending Purchase Order Date to run the </w:t>
      </w:r>
      <w:r w:rsidR="00B73002">
        <w:t xml:space="preserve">History </w:t>
      </w:r>
      <w:r>
        <w:t>report for.</w:t>
      </w:r>
    </w:p>
    <w:p w14:paraId="6032EC58" w14:textId="20A1C4FD" w:rsidR="008C2C95" w:rsidRDefault="008C2C95" w:rsidP="008C2C95">
      <w:pPr>
        <w:pStyle w:val="Heading4"/>
      </w:pPr>
      <w:r>
        <w:t xml:space="preserve">Beginning </w:t>
      </w:r>
      <w:r w:rsidR="00150D61">
        <w:t>Vendor #</w:t>
      </w:r>
      <w:r>
        <w:t xml:space="preserve"> / Ending </w:t>
      </w:r>
      <w:r w:rsidR="00150D61">
        <w:t>Vendor #</w:t>
      </w:r>
    </w:p>
    <w:p w14:paraId="731B30A1" w14:textId="2B19D21C" w:rsidR="00D07841" w:rsidRPr="00E5397E" w:rsidRDefault="00D07841" w:rsidP="00D07841">
      <w:r>
        <w:t xml:space="preserve">Enter the beginning and ending Vendor Number to run the </w:t>
      </w:r>
      <w:r w:rsidR="00B73002">
        <w:t xml:space="preserve">History </w:t>
      </w:r>
      <w:r>
        <w:t>report for.</w:t>
      </w:r>
    </w:p>
    <w:p w14:paraId="1CA1E87E" w14:textId="42C109BF" w:rsidR="008C2C95" w:rsidRDefault="008C2C95" w:rsidP="008C2C95">
      <w:pPr>
        <w:pStyle w:val="Heading4"/>
      </w:pPr>
      <w:r>
        <w:t xml:space="preserve">Beginning </w:t>
      </w:r>
      <w:r w:rsidR="00150D61">
        <w:t>Item #</w:t>
      </w:r>
      <w:r>
        <w:t xml:space="preserve"> / Ending </w:t>
      </w:r>
      <w:r w:rsidR="00150D61">
        <w:t>Item #</w:t>
      </w:r>
    </w:p>
    <w:p w14:paraId="30767AA2" w14:textId="0D032684" w:rsidR="00D07841" w:rsidRPr="00E5397E" w:rsidRDefault="00D07841" w:rsidP="00D07841">
      <w:r>
        <w:t xml:space="preserve">Enter the beginning and ending Item Number to run the </w:t>
      </w:r>
      <w:r w:rsidR="00B73002">
        <w:t xml:space="preserve">History </w:t>
      </w:r>
      <w:r>
        <w:t>report for.</w:t>
      </w:r>
    </w:p>
    <w:p w14:paraId="0A60EFFC" w14:textId="710477DE" w:rsidR="008C2C95" w:rsidRDefault="008C2C95" w:rsidP="008C2C95">
      <w:pPr>
        <w:pStyle w:val="Heading4"/>
      </w:pPr>
      <w:r>
        <w:t xml:space="preserve">Beginning </w:t>
      </w:r>
      <w:r w:rsidR="00150D61">
        <w:t>Vendor Item #</w:t>
      </w:r>
      <w:r>
        <w:t xml:space="preserve"> / Ending </w:t>
      </w:r>
      <w:r w:rsidR="00150D61">
        <w:t>Vendor Item #</w:t>
      </w:r>
    </w:p>
    <w:p w14:paraId="46AC86DC" w14:textId="2D4B2BC8" w:rsidR="00D07841" w:rsidRPr="00E5397E" w:rsidRDefault="00D07841" w:rsidP="00D07841">
      <w:r>
        <w:t xml:space="preserve">Enter the beginning and ending Vendor Item Number to run the </w:t>
      </w:r>
      <w:r w:rsidR="00B73002">
        <w:t xml:space="preserve">History </w:t>
      </w:r>
      <w:r>
        <w:t>report for.</w:t>
      </w:r>
    </w:p>
    <w:p w14:paraId="43E35197" w14:textId="6D9CDE4B" w:rsidR="008C2C95" w:rsidRDefault="008C2C95" w:rsidP="008C2C95">
      <w:pPr>
        <w:pStyle w:val="Heading4"/>
      </w:pPr>
      <w:r>
        <w:t xml:space="preserve">Beginning </w:t>
      </w:r>
      <w:r w:rsidR="00150D61">
        <w:t>Receipt Date</w:t>
      </w:r>
      <w:r>
        <w:t xml:space="preserve"> / Ending </w:t>
      </w:r>
      <w:r w:rsidR="00150D61">
        <w:t>Receipt Date</w:t>
      </w:r>
    </w:p>
    <w:p w14:paraId="3EC4BF04" w14:textId="7490357E" w:rsidR="00D07841" w:rsidRPr="00E5397E" w:rsidRDefault="00D07841" w:rsidP="00D07841">
      <w:r>
        <w:t xml:space="preserve">Enter the beginning and ending Receipt Date to run the </w:t>
      </w:r>
      <w:r w:rsidR="00B73002">
        <w:t xml:space="preserve">History </w:t>
      </w:r>
      <w:r>
        <w:t>report for.</w:t>
      </w:r>
    </w:p>
    <w:p w14:paraId="02BDECCB" w14:textId="27495786" w:rsidR="008C2C95" w:rsidRDefault="008C2C95" w:rsidP="008C2C95">
      <w:pPr>
        <w:pStyle w:val="Heading4"/>
      </w:pPr>
      <w:r>
        <w:t xml:space="preserve">Beginning </w:t>
      </w:r>
      <w:r w:rsidR="00150D61">
        <w:t>Due Date</w:t>
      </w:r>
      <w:r>
        <w:t xml:space="preserve"> / Ending </w:t>
      </w:r>
      <w:r w:rsidR="00150D61">
        <w:t>Due Date</w:t>
      </w:r>
    </w:p>
    <w:p w14:paraId="24D6DEDD" w14:textId="373191E2" w:rsidR="00D07841" w:rsidRPr="00E5397E" w:rsidRDefault="00D07841" w:rsidP="00D07841">
      <w:r>
        <w:t xml:space="preserve">Enter the beginning and ending Due Date to run the </w:t>
      </w:r>
      <w:r w:rsidR="00B73002">
        <w:t xml:space="preserve">History </w:t>
      </w:r>
      <w:r>
        <w:t>report for.</w:t>
      </w:r>
    </w:p>
    <w:p w14:paraId="58E717EA" w14:textId="1CA9CC3C" w:rsidR="003A3745" w:rsidRDefault="00150D61" w:rsidP="003A3745">
      <w:pPr>
        <w:pStyle w:val="Heading4"/>
      </w:pPr>
      <w:r>
        <w:t>Sort By? (Choice)</w:t>
      </w:r>
    </w:p>
    <w:p w14:paraId="2D420B46" w14:textId="18A1D9DA" w:rsidR="00B73002" w:rsidRDefault="00B73002" w:rsidP="00B73002">
      <w:r>
        <w:t>To choose the preferred sorting method of Customer Number vs. Customer Name, please make sure the desired option choice bubble is toggled.</w:t>
      </w:r>
    </w:p>
    <w:p w14:paraId="53800233" w14:textId="5BECB893" w:rsidR="008C2C95" w:rsidRDefault="00150D61" w:rsidP="008C2C95">
      <w:pPr>
        <w:pStyle w:val="Heading4"/>
      </w:pPr>
      <w:r>
        <w:t>Print? (Choice)</w:t>
      </w:r>
    </w:p>
    <w:p w14:paraId="3E7EF694" w14:textId="2C9811BB" w:rsidR="00B73002" w:rsidRDefault="00B73002" w:rsidP="00B73002">
      <w:r>
        <w:t>To choose the preferred printing option of Open vs. Closed (Or All), please make sure the desired option choice bubble is toggled.</w:t>
      </w:r>
    </w:p>
    <w:p w14:paraId="70E136DD" w14:textId="28F8599F" w:rsidR="008C2C95" w:rsidRDefault="00150D61" w:rsidP="008C2C95">
      <w:pPr>
        <w:pStyle w:val="Heading4"/>
      </w:pPr>
      <w:r>
        <w:lastRenderedPageBreak/>
        <w:t>Print PO’s Without History? – Toggle Box</w:t>
      </w:r>
    </w:p>
    <w:p w14:paraId="678281FC" w14:textId="2F533FCB" w:rsidR="00857E7C" w:rsidRDefault="00857E7C" w:rsidP="00857E7C">
      <w:r>
        <w:t>To print all purchase orders within the selected parameters without their history information, make sure that this toggle box is checked.</w:t>
      </w:r>
    </w:p>
    <w:p w14:paraId="0B02C269" w14:textId="5F010F16" w:rsidR="008C2C95" w:rsidRDefault="00150D61" w:rsidP="008C2C95">
      <w:pPr>
        <w:pStyle w:val="Heading4"/>
      </w:pPr>
      <w:r>
        <w:t>Print FG’s? – Toggle Box</w:t>
      </w:r>
    </w:p>
    <w:p w14:paraId="4D5DFCBC" w14:textId="0D58C7F0" w:rsidR="00857E7C" w:rsidRDefault="00857E7C" w:rsidP="00857E7C">
      <w:r>
        <w:t>To include Finished Good items on the report, make sure that the Print FG’s toggle box is checked.</w:t>
      </w:r>
    </w:p>
    <w:p w14:paraId="03E8EF05" w14:textId="2391965C" w:rsidR="008C2C95" w:rsidRDefault="00150D61" w:rsidP="008C2C95">
      <w:pPr>
        <w:pStyle w:val="Heading4"/>
      </w:pPr>
      <w:r>
        <w:t>Print RM’s? – Toggle Box</w:t>
      </w:r>
    </w:p>
    <w:p w14:paraId="72F881EE" w14:textId="0E04CB94" w:rsidR="00857E7C" w:rsidRDefault="00857E7C" w:rsidP="00857E7C">
      <w:r>
        <w:t>To include Raw Material items on the report, make sure that the Print RM’s toggle box is checked.</w:t>
      </w:r>
    </w:p>
    <w:p w14:paraId="27C97B2A" w14:textId="77777777" w:rsidR="00097BE0" w:rsidRDefault="00097BE0" w:rsidP="00097BE0">
      <w:pPr>
        <w:pStyle w:val="Heading4"/>
      </w:pPr>
      <w:r>
        <w:t>SELECT COLUMNS</w:t>
      </w:r>
    </w:p>
    <w:p w14:paraId="7786CB7A" w14:textId="77777777" w:rsidR="00097BE0" w:rsidRPr="00F2476A" w:rsidRDefault="00097BE0" w:rsidP="00097BE0">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0E4A61AB" w14:textId="0C94E48E" w:rsidR="0027190E" w:rsidRDefault="0027190E" w:rsidP="0027190E">
      <w:pPr>
        <w:pStyle w:val="Heading3"/>
      </w:pPr>
      <w:bookmarkStart w:id="183" w:name="_Toc44768442"/>
      <w:bookmarkStart w:id="184" w:name="_Toc47457486"/>
      <w:r>
        <w:t>Select / Deselect RM Types</w:t>
      </w:r>
      <w:bookmarkEnd w:id="183"/>
      <w:bookmarkEnd w:id="184"/>
    </w:p>
    <w:p w14:paraId="4710DBCD" w14:textId="3791FA6E" w:rsidR="000050C1" w:rsidRPr="000050C1" w:rsidRDefault="000050C1" w:rsidP="000050C1">
      <w:r>
        <w:rPr>
          <w:noProof/>
        </w:rPr>
        <w:drawing>
          <wp:inline distT="0" distB="0" distL="0" distR="0" wp14:anchorId="76412733" wp14:editId="3C89B62E">
            <wp:extent cx="1647825" cy="14097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647825" cy="1409700"/>
                    </a:xfrm>
                    <a:prstGeom prst="rect">
                      <a:avLst/>
                    </a:prstGeom>
                  </pic:spPr>
                </pic:pic>
              </a:graphicData>
            </a:graphic>
          </wp:inline>
        </w:drawing>
      </w:r>
    </w:p>
    <w:p w14:paraId="2C1E3E59"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28A757CB" w14:textId="0AB183E1" w:rsidR="0027190E" w:rsidRDefault="0027190E" w:rsidP="0027190E">
      <w:pPr>
        <w:pStyle w:val="Heading3"/>
      </w:pPr>
      <w:bookmarkStart w:id="185" w:name="_Toc44768443"/>
      <w:bookmarkStart w:id="186" w:name="_Toc47457487"/>
      <w:r>
        <w:t>Available and Selected Columns</w:t>
      </w:r>
      <w:bookmarkEnd w:id="185"/>
      <w:bookmarkEnd w:id="186"/>
    </w:p>
    <w:p w14:paraId="571CF2A1" w14:textId="5A68BB76" w:rsidR="000050C1" w:rsidRPr="000050C1" w:rsidRDefault="000050C1" w:rsidP="000050C1">
      <w:r>
        <w:rPr>
          <w:noProof/>
        </w:rPr>
        <w:drawing>
          <wp:inline distT="0" distB="0" distL="0" distR="0" wp14:anchorId="7EEC77DA" wp14:editId="50BEEC2B">
            <wp:extent cx="4448175" cy="19907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48175" cy="1990725"/>
                    </a:xfrm>
                    <a:prstGeom prst="rect">
                      <a:avLst/>
                    </a:prstGeom>
                  </pic:spPr>
                </pic:pic>
              </a:graphicData>
            </a:graphic>
          </wp:inline>
        </w:drawing>
      </w:r>
    </w:p>
    <w:p w14:paraId="06CE7B05" w14:textId="77777777" w:rsidR="00D45A17" w:rsidRDefault="00D45A17" w:rsidP="00D45A17">
      <w:pPr>
        <w:pStyle w:val="Heading4"/>
      </w:pPr>
      <w:r>
        <w:t>Available Columns</w:t>
      </w:r>
    </w:p>
    <w:p w14:paraId="3A52297C" w14:textId="77777777" w:rsidR="00D45A17" w:rsidRPr="00F61F89" w:rsidRDefault="00D45A17" w:rsidP="00D45A17">
      <w:r>
        <w:t>The user may choose which columns they wish to have on the report printout. As the user selects their choices, they will appear on the ‘</w:t>
      </w:r>
      <w:r>
        <w:rPr>
          <w:i/>
          <w:iCs/>
        </w:rPr>
        <w:t>Selected Columns’</w:t>
      </w:r>
      <w:r>
        <w:t xml:space="preserve"> list.</w:t>
      </w:r>
    </w:p>
    <w:p w14:paraId="7D0E5C80" w14:textId="77777777" w:rsidR="00D45A17" w:rsidRDefault="00D45A17" w:rsidP="00D45A17">
      <w:pPr>
        <w:pStyle w:val="Heading4"/>
      </w:pPr>
      <w:r>
        <w:t>Selected Columns (In Display Order)</w:t>
      </w:r>
    </w:p>
    <w:p w14:paraId="2AFF8E44" w14:textId="77777777" w:rsidR="00D45A17" w:rsidRPr="00F61F89" w:rsidRDefault="00D45A17" w:rsidP="00D45A17">
      <w:r>
        <w:t>The columns that the user has chosen from the ‘</w:t>
      </w:r>
      <w:r>
        <w:rPr>
          <w:i/>
          <w:iCs/>
        </w:rPr>
        <w:t xml:space="preserve">Available Columns’ </w:t>
      </w:r>
      <w:r>
        <w:t>list. The order that these columns are displayed in here is the order in which they will print on the report.</w:t>
      </w:r>
    </w:p>
    <w:p w14:paraId="1B2E495A" w14:textId="77777777" w:rsidR="00D45A17" w:rsidRDefault="00D45A17" w:rsidP="00D45A17">
      <w:pPr>
        <w:pStyle w:val="Heading4"/>
      </w:pPr>
      <w:r>
        <w:lastRenderedPageBreak/>
        <w:t>Add &gt;&gt;</w:t>
      </w:r>
    </w:p>
    <w:p w14:paraId="59C0B099" w14:textId="77777777" w:rsidR="00D45A17" w:rsidRPr="00361386" w:rsidRDefault="00D45A17" w:rsidP="00D45A1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043D28B" w14:textId="77777777" w:rsidR="00D45A17" w:rsidRDefault="00D45A17" w:rsidP="00D45A17">
      <w:pPr>
        <w:pStyle w:val="Heading4"/>
      </w:pPr>
      <w:r>
        <w:t>&lt;&lt; Remove</w:t>
      </w:r>
    </w:p>
    <w:p w14:paraId="54F10D17" w14:textId="77777777" w:rsidR="00D45A17" w:rsidRPr="00361386" w:rsidRDefault="00D45A17" w:rsidP="00D45A1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3E900917" w14:textId="77777777" w:rsidR="00D45A17" w:rsidRDefault="00D45A17" w:rsidP="00D45A17">
      <w:pPr>
        <w:pStyle w:val="Heading4"/>
      </w:pPr>
      <w:r>
        <w:t>Move Up</w:t>
      </w:r>
    </w:p>
    <w:p w14:paraId="36B99A1D" w14:textId="77777777" w:rsidR="00D45A17" w:rsidRPr="00361386"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95A0D73" w14:textId="77777777" w:rsidR="00D45A17" w:rsidRDefault="00D45A17" w:rsidP="00D45A17">
      <w:pPr>
        <w:pStyle w:val="Heading4"/>
      </w:pPr>
      <w:r>
        <w:t>Move Down</w:t>
      </w:r>
    </w:p>
    <w:p w14:paraId="5EC2B01E" w14:textId="77777777" w:rsidR="00D45A17"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06AE935" w14:textId="08C15A9A" w:rsidR="0027190E" w:rsidRDefault="0027190E" w:rsidP="0027190E">
      <w:pPr>
        <w:pStyle w:val="Heading3"/>
      </w:pPr>
      <w:bookmarkStart w:id="187" w:name="_Toc44768444"/>
      <w:bookmarkStart w:id="188" w:name="_Toc47457488"/>
      <w:r>
        <w:t>Output Destination</w:t>
      </w:r>
      <w:bookmarkEnd w:id="187"/>
      <w:bookmarkEnd w:id="188"/>
    </w:p>
    <w:p w14:paraId="7CBD7153" w14:textId="15B20965" w:rsidR="000050C1" w:rsidRPr="000050C1" w:rsidRDefault="000050C1" w:rsidP="000050C1">
      <w:r>
        <w:rPr>
          <w:noProof/>
        </w:rPr>
        <w:drawing>
          <wp:inline distT="0" distB="0" distL="0" distR="0" wp14:anchorId="6A1F2B33" wp14:editId="7BD36448">
            <wp:extent cx="4448175" cy="143691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53396" cy="1438601"/>
                    </a:xfrm>
                    <a:prstGeom prst="rect">
                      <a:avLst/>
                    </a:prstGeom>
                  </pic:spPr>
                </pic:pic>
              </a:graphicData>
            </a:graphic>
          </wp:inline>
        </w:drawing>
      </w:r>
    </w:p>
    <w:p w14:paraId="4E7B6ACC" w14:textId="77777777" w:rsidR="00D45A17" w:rsidRDefault="00D45A17" w:rsidP="00D45A17">
      <w:pPr>
        <w:pStyle w:val="Heading4"/>
      </w:pPr>
      <w:r>
        <w:t>Destination Choice</w:t>
      </w:r>
    </w:p>
    <w:p w14:paraId="6FBCFFA1" w14:textId="77777777" w:rsidR="00D45A17" w:rsidRPr="00144B20" w:rsidRDefault="00D45A17" w:rsidP="00D45A17">
      <w:r>
        <w:t>To choose the destination where the document should be printed, please make sure that desired output destination choice bubble is toggled.</w:t>
      </w:r>
    </w:p>
    <w:p w14:paraId="40A7B66E" w14:textId="77777777" w:rsidR="00D45A17" w:rsidRDefault="00D45A17" w:rsidP="00D45A17">
      <w:pPr>
        <w:pStyle w:val="Heading4"/>
      </w:pPr>
      <w:r>
        <w:t>Layout Choice</w:t>
      </w:r>
    </w:p>
    <w:p w14:paraId="7D0E6602" w14:textId="77777777" w:rsidR="00D45A17" w:rsidRPr="00144B20" w:rsidRDefault="00D45A17" w:rsidP="00D45A17">
      <w:r>
        <w:t>To choose the preferred layout of Landscape vs. Portrait, please make sure the desired option choice bubbled is toggled.</w:t>
      </w:r>
    </w:p>
    <w:p w14:paraId="00363F6A" w14:textId="77777777" w:rsidR="00D45A17" w:rsidRDefault="00D45A17" w:rsidP="00D45A17">
      <w:pPr>
        <w:pStyle w:val="Heading4"/>
      </w:pPr>
      <w:r>
        <w:t>Show Parameters? – Toggle Box</w:t>
      </w:r>
    </w:p>
    <w:p w14:paraId="3C2B7995" w14:textId="77777777" w:rsidR="00D45A17" w:rsidRDefault="00D45A17" w:rsidP="00D45A17">
      <w:r>
        <w:t>To show parameters, make sure that the toggle box is ‘ticked’ with a checkmark.</w:t>
      </w:r>
    </w:p>
    <w:p w14:paraId="6AE42C2F" w14:textId="77777777" w:rsidR="00D45A17" w:rsidRDefault="00D45A17" w:rsidP="00D45A17">
      <w:pPr>
        <w:pStyle w:val="Heading4"/>
      </w:pPr>
      <w:r>
        <w:t>Export to Excel? – Toggle Box</w:t>
      </w:r>
    </w:p>
    <w:p w14:paraId="4E7FF43F" w14:textId="77777777" w:rsidR="00D45A17" w:rsidRPr="00CC767A" w:rsidRDefault="00D45A17" w:rsidP="00D45A17">
      <w:r>
        <w:t>To export the printed file to an excel document, make sure that the Export to Excel toggle box is checked.</w:t>
      </w:r>
    </w:p>
    <w:p w14:paraId="1DC9E164" w14:textId="77777777" w:rsidR="00D45A17" w:rsidRDefault="00D45A17" w:rsidP="00D45A17">
      <w:pPr>
        <w:pStyle w:val="Heading4"/>
      </w:pPr>
      <w:r>
        <w:t>Auto Run Excel? – Toggle Box</w:t>
      </w:r>
    </w:p>
    <w:p w14:paraId="64D87E43"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6070AE60" w14:textId="77777777" w:rsidR="00D45A17" w:rsidRDefault="00D45A17" w:rsidP="00D45A17">
      <w:pPr>
        <w:pStyle w:val="Heading4"/>
      </w:pPr>
      <w:r>
        <w:t>If Yes, File Name</w:t>
      </w:r>
    </w:p>
    <w:p w14:paraId="5DDE7124" w14:textId="77777777" w:rsidR="00D45A17" w:rsidRDefault="00D45A17" w:rsidP="00D45A17">
      <w:r>
        <w:t>If exporting the file to Excel, enter the desired file name.</w:t>
      </w:r>
    </w:p>
    <w:p w14:paraId="35F53268" w14:textId="25E73CB1" w:rsidR="0080529C" w:rsidRDefault="0080529C" w:rsidP="0080529C">
      <w:pPr>
        <w:pStyle w:val="Heading2"/>
      </w:pPr>
      <w:bookmarkStart w:id="189" w:name="_Toc47457489"/>
      <w:r>
        <w:lastRenderedPageBreak/>
        <w:t>Receipts Overages for Credit [PR)]</w:t>
      </w:r>
      <w:bookmarkEnd w:id="189"/>
    </w:p>
    <w:p w14:paraId="5EEFEED3" w14:textId="0DA4C127" w:rsidR="0027190E" w:rsidRDefault="0027190E" w:rsidP="0027190E">
      <w:pPr>
        <w:pStyle w:val="Heading3"/>
      </w:pPr>
      <w:bookmarkStart w:id="190" w:name="_Toc44768446"/>
      <w:bookmarkStart w:id="191" w:name="_Toc47457490"/>
      <w:r>
        <w:t>Selection Parameters</w:t>
      </w:r>
      <w:bookmarkEnd w:id="190"/>
      <w:bookmarkEnd w:id="191"/>
    </w:p>
    <w:p w14:paraId="0492A49A" w14:textId="33ED32A2" w:rsidR="000050C1" w:rsidRPr="000050C1" w:rsidRDefault="000050C1" w:rsidP="000050C1">
      <w:r>
        <w:rPr>
          <w:noProof/>
        </w:rPr>
        <w:drawing>
          <wp:inline distT="0" distB="0" distL="0" distR="0" wp14:anchorId="2DBC3616" wp14:editId="1D5E224E">
            <wp:extent cx="4610100" cy="1330036"/>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16497" cy="1331881"/>
                    </a:xfrm>
                    <a:prstGeom prst="rect">
                      <a:avLst/>
                    </a:prstGeom>
                  </pic:spPr>
                </pic:pic>
              </a:graphicData>
            </a:graphic>
          </wp:inline>
        </w:drawing>
      </w:r>
    </w:p>
    <w:p w14:paraId="087F3FDF" w14:textId="6EB27E9D" w:rsidR="008C2C95" w:rsidRDefault="008C2C95" w:rsidP="008C2C95">
      <w:pPr>
        <w:pStyle w:val="Heading4"/>
      </w:pPr>
      <w:r>
        <w:t xml:space="preserve">Beginning </w:t>
      </w:r>
      <w:r w:rsidR="00150D61">
        <w:t>Vendor #</w:t>
      </w:r>
      <w:r>
        <w:t xml:space="preserve"> / Ending </w:t>
      </w:r>
      <w:r w:rsidR="00150D61">
        <w:t>Vendor #</w:t>
      </w:r>
    </w:p>
    <w:p w14:paraId="14A9C116" w14:textId="2CB9BC52" w:rsidR="00D07841" w:rsidRPr="00E5397E" w:rsidRDefault="00D07841" w:rsidP="00D07841">
      <w:r>
        <w:t xml:space="preserve">Enter the beginning and ending Vendor Number to run the </w:t>
      </w:r>
      <w:r w:rsidR="00B73002">
        <w:t>Receipt Overages</w:t>
      </w:r>
      <w:r>
        <w:t xml:space="preserve"> report for.</w:t>
      </w:r>
    </w:p>
    <w:p w14:paraId="2DD0F4E1" w14:textId="77F44264" w:rsidR="00150D61" w:rsidRDefault="00150D61" w:rsidP="00150D61">
      <w:pPr>
        <w:pStyle w:val="Heading4"/>
      </w:pPr>
      <w:r>
        <w:t>Beginning Due Date / Ending Due Date</w:t>
      </w:r>
    </w:p>
    <w:p w14:paraId="0FC96EC2" w14:textId="49B10F2B" w:rsidR="00D07841" w:rsidRPr="00E5397E" w:rsidRDefault="00D07841" w:rsidP="00D07841">
      <w:r>
        <w:t xml:space="preserve">Enter the beginning and ending Due Date to run the </w:t>
      </w:r>
      <w:r w:rsidR="00B73002">
        <w:t xml:space="preserve">Receipt Overages </w:t>
      </w:r>
      <w:r>
        <w:t>report for.</w:t>
      </w:r>
    </w:p>
    <w:p w14:paraId="09D84D4A" w14:textId="6EECFE2F" w:rsidR="003A3745" w:rsidRDefault="00150D61" w:rsidP="003A3745">
      <w:pPr>
        <w:pStyle w:val="Heading4"/>
      </w:pPr>
      <w:r>
        <w:t>Page Break/Vendor? – Toggle Box</w:t>
      </w:r>
    </w:p>
    <w:p w14:paraId="21FB08B2" w14:textId="56ABAB67" w:rsidR="00857E7C" w:rsidRDefault="00857E7C" w:rsidP="00857E7C">
      <w:r>
        <w:t>To break up the report pages by each vendor within the selected parameters, make sure that the Page Break/Vendor toggle box is checked.</w:t>
      </w:r>
    </w:p>
    <w:p w14:paraId="2E79786C" w14:textId="6F4E56F2" w:rsidR="00150D61" w:rsidRDefault="00150D61" w:rsidP="00150D61">
      <w:pPr>
        <w:pStyle w:val="Heading4"/>
      </w:pPr>
      <w:r>
        <w:t>Sort? (Choice)</w:t>
      </w:r>
    </w:p>
    <w:p w14:paraId="60ED02E1" w14:textId="22B3DDC0" w:rsidR="00B73002" w:rsidRDefault="00B73002" w:rsidP="00B73002">
      <w:r>
        <w:t>To choose the preferred sorting method of Job Number vs. Customer Number, please make sure the desired option choice bubble is toggled.</w:t>
      </w:r>
    </w:p>
    <w:p w14:paraId="050D874D" w14:textId="291842C6" w:rsidR="00150D61" w:rsidRDefault="00150D61" w:rsidP="00150D61">
      <w:pPr>
        <w:pStyle w:val="Heading4"/>
      </w:pPr>
      <w:r>
        <w:t>Report For (Choice)</w:t>
      </w:r>
    </w:p>
    <w:p w14:paraId="08A1D0C8" w14:textId="3DFF22CB" w:rsidR="00B73002" w:rsidRDefault="00B73002" w:rsidP="00B73002">
      <w:r>
        <w:t xml:space="preserve">To choose the preferred </w:t>
      </w:r>
      <w:r w:rsidR="00D707FE">
        <w:t>purchase order status</w:t>
      </w:r>
      <w:r>
        <w:t xml:space="preserve"> of </w:t>
      </w:r>
      <w:r w:rsidR="00D707FE">
        <w:t>Open</w:t>
      </w:r>
      <w:r>
        <w:t xml:space="preserve"> vs. </w:t>
      </w:r>
      <w:r w:rsidR="00D707FE">
        <w:t>Closed (Or Both)</w:t>
      </w:r>
      <w:r>
        <w:t>, please make sure the desired option choice bubble is toggled.</w:t>
      </w:r>
    </w:p>
    <w:p w14:paraId="5CB51001" w14:textId="1560493C" w:rsidR="0027190E" w:rsidRDefault="0027190E" w:rsidP="0027190E">
      <w:pPr>
        <w:pStyle w:val="Heading3"/>
      </w:pPr>
      <w:bookmarkStart w:id="192" w:name="_Toc44768447"/>
      <w:bookmarkStart w:id="193" w:name="_Toc47457491"/>
      <w:r>
        <w:t>Available and Selected Columns</w:t>
      </w:r>
      <w:bookmarkEnd w:id="192"/>
      <w:bookmarkEnd w:id="193"/>
    </w:p>
    <w:p w14:paraId="29E6341A" w14:textId="23F22CA3" w:rsidR="000050C1" w:rsidRPr="000050C1" w:rsidRDefault="000050C1" w:rsidP="000050C1">
      <w:r>
        <w:rPr>
          <w:noProof/>
        </w:rPr>
        <w:drawing>
          <wp:inline distT="0" distB="0" distL="0" distR="0" wp14:anchorId="1CA71F17" wp14:editId="52607FD5">
            <wp:extent cx="4486275" cy="12477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86275" cy="1247775"/>
                    </a:xfrm>
                    <a:prstGeom prst="rect">
                      <a:avLst/>
                    </a:prstGeom>
                  </pic:spPr>
                </pic:pic>
              </a:graphicData>
            </a:graphic>
          </wp:inline>
        </w:drawing>
      </w:r>
    </w:p>
    <w:p w14:paraId="574D324F" w14:textId="77777777" w:rsidR="00D45A17" w:rsidRDefault="00D45A17" w:rsidP="00D45A17">
      <w:pPr>
        <w:pStyle w:val="Heading4"/>
      </w:pPr>
      <w:r>
        <w:t>Available Columns</w:t>
      </w:r>
    </w:p>
    <w:p w14:paraId="478FE853" w14:textId="77777777" w:rsidR="00D45A17" w:rsidRPr="00F61F89" w:rsidRDefault="00D45A17" w:rsidP="00D45A17">
      <w:r>
        <w:t>The user may choose which columns they wish to have on the report printout. As the user selects their choices, they will appear on the ‘</w:t>
      </w:r>
      <w:r>
        <w:rPr>
          <w:i/>
          <w:iCs/>
        </w:rPr>
        <w:t>Selected Columns’</w:t>
      </w:r>
      <w:r>
        <w:t xml:space="preserve"> list.</w:t>
      </w:r>
    </w:p>
    <w:p w14:paraId="76D09A01" w14:textId="77777777" w:rsidR="00D45A17" w:rsidRDefault="00D45A17" w:rsidP="00D45A17">
      <w:pPr>
        <w:pStyle w:val="Heading4"/>
      </w:pPr>
      <w:r>
        <w:t>Selected Columns (In Display Order)</w:t>
      </w:r>
    </w:p>
    <w:p w14:paraId="3BB1211C" w14:textId="77777777" w:rsidR="00D45A17" w:rsidRPr="00F61F89" w:rsidRDefault="00D45A17" w:rsidP="00D45A17">
      <w:r>
        <w:t>The columns that the user has chosen from the ‘</w:t>
      </w:r>
      <w:r>
        <w:rPr>
          <w:i/>
          <w:iCs/>
        </w:rPr>
        <w:t xml:space="preserve">Available Columns’ </w:t>
      </w:r>
      <w:r>
        <w:t>list. The order that these columns are displayed in here is the order in which they will print on the report.</w:t>
      </w:r>
    </w:p>
    <w:p w14:paraId="4D991F70" w14:textId="77777777" w:rsidR="00D45A17" w:rsidRDefault="00D45A17" w:rsidP="00D45A17">
      <w:pPr>
        <w:pStyle w:val="Heading4"/>
      </w:pPr>
      <w:r>
        <w:t>Add &gt;&gt;</w:t>
      </w:r>
    </w:p>
    <w:p w14:paraId="0657EC59" w14:textId="77777777" w:rsidR="00D45A17" w:rsidRPr="00361386" w:rsidRDefault="00D45A17" w:rsidP="00D45A1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7612D1F1" w14:textId="77777777" w:rsidR="00D45A17" w:rsidRDefault="00D45A17" w:rsidP="00D45A17">
      <w:pPr>
        <w:pStyle w:val="Heading4"/>
      </w:pPr>
      <w:r>
        <w:lastRenderedPageBreak/>
        <w:t>&lt;&lt; Remove</w:t>
      </w:r>
    </w:p>
    <w:p w14:paraId="4B0D12EB" w14:textId="77777777" w:rsidR="00D45A17" w:rsidRPr="00361386" w:rsidRDefault="00D45A17" w:rsidP="00D45A1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4F9BB1B0" w14:textId="77777777" w:rsidR="00D45A17" w:rsidRDefault="00D45A17" w:rsidP="00D45A17">
      <w:pPr>
        <w:pStyle w:val="Heading4"/>
      </w:pPr>
      <w:r>
        <w:t>Move Up</w:t>
      </w:r>
    </w:p>
    <w:p w14:paraId="22FC917E" w14:textId="77777777" w:rsidR="00D45A17" w:rsidRPr="00361386"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4E665F78" w14:textId="77777777" w:rsidR="00D45A17" w:rsidRDefault="00D45A17" w:rsidP="00D45A17">
      <w:pPr>
        <w:pStyle w:val="Heading4"/>
      </w:pPr>
      <w:r>
        <w:t>Move Down</w:t>
      </w:r>
    </w:p>
    <w:p w14:paraId="4869707C" w14:textId="77777777" w:rsidR="00D45A17"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46790D86" w14:textId="39ED8B35" w:rsidR="0027190E" w:rsidRDefault="0027190E" w:rsidP="0027190E">
      <w:pPr>
        <w:pStyle w:val="Heading3"/>
      </w:pPr>
      <w:bookmarkStart w:id="194" w:name="_Toc44768448"/>
      <w:bookmarkStart w:id="195" w:name="_Toc47457492"/>
      <w:r>
        <w:t>Output Destination</w:t>
      </w:r>
      <w:bookmarkEnd w:id="194"/>
      <w:bookmarkEnd w:id="195"/>
    </w:p>
    <w:p w14:paraId="69023962" w14:textId="1B6DEE50" w:rsidR="000050C1" w:rsidRPr="000050C1" w:rsidRDefault="000050C1" w:rsidP="000050C1">
      <w:r>
        <w:rPr>
          <w:noProof/>
        </w:rPr>
        <w:drawing>
          <wp:inline distT="0" distB="0" distL="0" distR="0" wp14:anchorId="635C3B11" wp14:editId="49987428">
            <wp:extent cx="4714875" cy="1579418"/>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25814" cy="1583082"/>
                    </a:xfrm>
                    <a:prstGeom prst="rect">
                      <a:avLst/>
                    </a:prstGeom>
                  </pic:spPr>
                </pic:pic>
              </a:graphicData>
            </a:graphic>
          </wp:inline>
        </w:drawing>
      </w:r>
    </w:p>
    <w:p w14:paraId="50B6DCEA" w14:textId="77777777" w:rsidR="00D45A17" w:rsidRDefault="00D45A17" w:rsidP="00D45A17">
      <w:pPr>
        <w:pStyle w:val="Heading4"/>
      </w:pPr>
      <w:r>
        <w:t>Destination Choice</w:t>
      </w:r>
    </w:p>
    <w:p w14:paraId="1245EC5B" w14:textId="77777777" w:rsidR="00D45A17" w:rsidRPr="00144B20" w:rsidRDefault="00D45A17" w:rsidP="00D45A17">
      <w:r>
        <w:t>To choose the destination where the document should be printed, please make sure that desired output destination choice bubble is toggled.</w:t>
      </w:r>
    </w:p>
    <w:p w14:paraId="1F890F64" w14:textId="77777777" w:rsidR="00D45A17" w:rsidRDefault="00D45A17" w:rsidP="00D45A17">
      <w:pPr>
        <w:pStyle w:val="Heading4"/>
      </w:pPr>
      <w:r>
        <w:t>Layout Choice</w:t>
      </w:r>
    </w:p>
    <w:p w14:paraId="682028DF" w14:textId="77777777" w:rsidR="00D45A17" w:rsidRPr="00144B20" w:rsidRDefault="00D45A17" w:rsidP="00D45A17">
      <w:r>
        <w:t>To choose the preferred layout of Landscape vs. Portrait, please make sure the desired option choice bubbled is toggled.</w:t>
      </w:r>
    </w:p>
    <w:p w14:paraId="34CCE009" w14:textId="77777777" w:rsidR="00D45A17" w:rsidRDefault="00D45A17" w:rsidP="00D45A17">
      <w:pPr>
        <w:pStyle w:val="Heading4"/>
      </w:pPr>
      <w:r>
        <w:t>Lines Per Page</w:t>
      </w:r>
    </w:p>
    <w:p w14:paraId="32BB77C3" w14:textId="77777777" w:rsidR="00D45A17" w:rsidRPr="00144B20" w:rsidRDefault="00D45A17" w:rsidP="00D45A17">
      <w:r w:rsidRPr="00211A1F">
        <w:t>Lines per page on the report when printing.</w:t>
      </w:r>
    </w:p>
    <w:p w14:paraId="5CEE3A0C" w14:textId="77777777" w:rsidR="00D45A17" w:rsidRDefault="00D45A17" w:rsidP="00D45A17">
      <w:pPr>
        <w:pStyle w:val="Heading4"/>
      </w:pPr>
      <w:r>
        <w:t>Font</w:t>
      </w:r>
    </w:p>
    <w:p w14:paraId="3A35BFC4"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3B0AA123" w14:textId="77777777" w:rsidR="00D45A17" w:rsidRDefault="00D45A17" w:rsidP="00D45A17">
      <w:pPr>
        <w:pStyle w:val="Heading4"/>
      </w:pPr>
      <w:r>
        <w:t>Show Parameters? – Toggle Box</w:t>
      </w:r>
    </w:p>
    <w:p w14:paraId="21D49AE0" w14:textId="77777777" w:rsidR="00D45A17" w:rsidRDefault="00D45A17" w:rsidP="00D45A17">
      <w:r>
        <w:t>To show parameters, make sure that the toggle box is ‘ticked’ with a checkmark.</w:t>
      </w:r>
    </w:p>
    <w:p w14:paraId="74465113" w14:textId="77777777" w:rsidR="00D45A17" w:rsidRDefault="00D45A17" w:rsidP="00D45A17">
      <w:pPr>
        <w:pStyle w:val="Heading4"/>
      </w:pPr>
      <w:r>
        <w:t>Export to Excel? – Toggle Box</w:t>
      </w:r>
    </w:p>
    <w:p w14:paraId="48A12D9A" w14:textId="77777777" w:rsidR="00D45A17" w:rsidRPr="00CC767A" w:rsidRDefault="00D45A17" w:rsidP="00D45A17">
      <w:r>
        <w:t>To export the printed file to an excel document, make sure that the Export to Excel toggle box is checked.</w:t>
      </w:r>
    </w:p>
    <w:p w14:paraId="6A5F55C5" w14:textId="77777777" w:rsidR="00D45A17" w:rsidRDefault="00D45A17" w:rsidP="00D45A17">
      <w:pPr>
        <w:pStyle w:val="Heading4"/>
      </w:pPr>
      <w:r>
        <w:t>Auto Run Excel? – Toggle Box</w:t>
      </w:r>
    </w:p>
    <w:p w14:paraId="666A44D3"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0FF2FD68" w14:textId="2F907ACF" w:rsidR="0080529C" w:rsidRDefault="0080529C" w:rsidP="0080529C">
      <w:pPr>
        <w:pStyle w:val="Heading2"/>
      </w:pPr>
      <w:bookmarkStart w:id="196" w:name="_Toc47457493"/>
      <w:r>
        <w:lastRenderedPageBreak/>
        <w:t>PO’s Vouchered by FG Category [PR!]</w:t>
      </w:r>
      <w:bookmarkEnd w:id="196"/>
    </w:p>
    <w:p w14:paraId="41401D48" w14:textId="23AB1A31" w:rsidR="0027190E" w:rsidRDefault="0027190E" w:rsidP="0027190E">
      <w:pPr>
        <w:pStyle w:val="Heading3"/>
      </w:pPr>
      <w:bookmarkStart w:id="197" w:name="_Toc44768450"/>
      <w:bookmarkStart w:id="198" w:name="_Toc47457494"/>
      <w:r>
        <w:t>Selection Parameters</w:t>
      </w:r>
      <w:bookmarkEnd w:id="197"/>
      <w:bookmarkEnd w:id="198"/>
    </w:p>
    <w:p w14:paraId="76189181" w14:textId="440DCF82" w:rsidR="000050C1" w:rsidRPr="000050C1" w:rsidRDefault="00A1726A" w:rsidP="000050C1">
      <w:r>
        <w:rPr>
          <w:noProof/>
        </w:rPr>
        <w:drawing>
          <wp:inline distT="0" distB="0" distL="0" distR="0" wp14:anchorId="60DE76FB" wp14:editId="51876355">
            <wp:extent cx="4438650" cy="10953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38650" cy="1095375"/>
                    </a:xfrm>
                    <a:prstGeom prst="rect">
                      <a:avLst/>
                    </a:prstGeom>
                  </pic:spPr>
                </pic:pic>
              </a:graphicData>
            </a:graphic>
          </wp:inline>
        </w:drawing>
      </w:r>
    </w:p>
    <w:p w14:paraId="14C21486" w14:textId="44337837" w:rsidR="008C2C95" w:rsidRDefault="008C2C95" w:rsidP="008C2C95">
      <w:pPr>
        <w:pStyle w:val="Heading4"/>
      </w:pPr>
      <w:r>
        <w:t xml:space="preserve">Beginning </w:t>
      </w:r>
      <w:r w:rsidR="00150D61">
        <w:t>Invoice Post Date</w:t>
      </w:r>
      <w:r>
        <w:t xml:space="preserve"> / Ending </w:t>
      </w:r>
      <w:r w:rsidR="00150D61">
        <w:t>Invoice Post Date</w:t>
      </w:r>
    </w:p>
    <w:p w14:paraId="499744E5" w14:textId="7CC00435" w:rsidR="00D07841" w:rsidRPr="00E5397E" w:rsidRDefault="00D07841" w:rsidP="00D07841">
      <w:r>
        <w:t xml:space="preserve">Enter the beginning and ending Invoice Post Date to run the </w:t>
      </w:r>
      <w:r w:rsidR="00B73002">
        <w:t>Vouchered by FG Category</w:t>
      </w:r>
      <w:r>
        <w:t xml:space="preserve"> report for.</w:t>
      </w:r>
    </w:p>
    <w:p w14:paraId="421F9C71" w14:textId="48222313" w:rsidR="00150D61" w:rsidRDefault="00150D61" w:rsidP="00150D61">
      <w:pPr>
        <w:pStyle w:val="Heading4"/>
      </w:pPr>
      <w:r>
        <w:t>Beginning PO # / Ending PO #</w:t>
      </w:r>
    </w:p>
    <w:p w14:paraId="7AD89A59" w14:textId="2EA5EF53" w:rsidR="00D07841" w:rsidRPr="00E5397E" w:rsidRDefault="00D07841" w:rsidP="00D07841">
      <w:r>
        <w:t xml:space="preserve">Enter the beginning and ending Purchase Order Number to run the </w:t>
      </w:r>
      <w:r w:rsidR="00B73002">
        <w:t xml:space="preserve">Vouchered by FG Category </w:t>
      </w:r>
      <w:r>
        <w:t>report for.</w:t>
      </w:r>
    </w:p>
    <w:p w14:paraId="51C1769D" w14:textId="6882C0A8" w:rsidR="00150D61" w:rsidRDefault="00150D61" w:rsidP="00150D61">
      <w:pPr>
        <w:pStyle w:val="Heading4"/>
      </w:pPr>
      <w:r>
        <w:t>Beginning FG Item # / Ending FG Item #</w:t>
      </w:r>
    </w:p>
    <w:p w14:paraId="75022145" w14:textId="404CDDBD" w:rsidR="00D07841" w:rsidRPr="00E5397E" w:rsidRDefault="00D07841" w:rsidP="00D07841">
      <w:r>
        <w:t xml:space="preserve">Enter the beginning and ending Finished Good Item Number to run the </w:t>
      </w:r>
      <w:r w:rsidR="00B73002">
        <w:t xml:space="preserve">Vouchered by FG Category </w:t>
      </w:r>
      <w:r>
        <w:t>report for.</w:t>
      </w:r>
    </w:p>
    <w:p w14:paraId="05F03D88" w14:textId="6430F229" w:rsidR="00150D61" w:rsidRDefault="00150D61" w:rsidP="00150D61">
      <w:pPr>
        <w:pStyle w:val="Heading4"/>
      </w:pPr>
      <w:r>
        <w:t>Beginning FG Product Category / Ending FG Product Category</w:t>
      </w:r>
    </w:p>
    <w:p w14:paraId="210146D0" w14:textId="78ACF7A6" w:rsidR="00D07841" w:rsidRDefault="00D07841" w:rsidP="00D07841">
      <w:r>
        <w:t xml:space="preserve">Enter the beginning and ending Finished Good Product Category to run the </w:t>
      </w:r>
      <w:r w:rsidR="00B73002">
        <w:t xml:space="preserve">Vouchered by FG Category </w:t>
      </w:r>
      <w:r>
        <w:t>report for.</w:t>
      </w:r>
    </w:p>
    <w:p w14:paraId="1EA58255" w14:textId="77777777" w:rsidR="00352F3F" w:rsidRPr="00E5397E" w:rsidRDefault="00352F3F" w:rsidP="00D07841"/>
    <w:p w14:paraId="26709EB1" w14:textId="1C14641B" w:rsidR="0027190E" w:rsidRDefault="0027190E" w:rsidP="0027190E">
      <w:pPr>
        <w:pStyle w:val="Heading3"/>
      </w:pPr>
      <w:bookmarkStart w:id="199" w:name="_Toc44768451"/>
      <w:bookmarkStart w:id="200" w:name="_Toc47457495"/>
      <w:r>
        <w:t>Select / Deselect Material Types</w:t>
      </w:r>
      <w:bookmarkEnd w:id="199"/>
      <w:bookmarkEnd w:id="200"/>
    </w:p>
    <w:p w14:paraId="55511BFA" w14:textId="02D8C0A5" w:rsidR="000050C1" w:rsidRDefault="00A1726A" w:rsidP="000050C1">
      <w:r>
        <w:rPr>
          <w:noProof/>
        </w:rPr>
        <w:drawing>
          <wp:inline distT="0" distB="0" distL="0" distR="0" wp14:anchorId="5885CA48" wp14:editId="1FAE1B21">
            <wp:extent cx="2552700" cy="1352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52700" cy="1352550"/>
                    </a:xfrm>
                    <a:prstGeom prst="rect">
                      <a:avLst/>
                    </a:prstGeom>
                  </pic:spPr>
                </pic:pic>
              </a:graphicData>
            </a:graphic>
          </wp:inline>
        </w:drawing>
      </w:r>
    </w:p>
    <w:p w14:paraId="62B5DE3B"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093903A1" w14:textId="77777777" w:rsidR="00097BE0" w:rsidRDefault="00097BE0" w:rsidP="00097BE0">
      <w:pPr>
        <w:pStyle w:val="Heading4"/>
      </w:pPr>
      <w:r>
        <w:t>SELECT COLUMNS</w:t>
      </w:r>
    </w:p>
    <w:p w14:paraId="6B4CF826" w14:textId="77777777" w:rsidR="00097BE0" w:rsidRPr="00F2476A" w:rsidRDefault="00097BE0" w:rsidP="00097BE0">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05226B38" w14:textId="51DCF294" w:rsidR="0027190E" w:rsidRDefault="0027190E" w:rsidP="0027190E">
      <w:pPr>
        <w:pStyle w:val="Heading3"/>
      </w:pPr>
      <w:bookmarkStart w:id="201" w:name="_Toc44768452"/>
      <w:bookmarkStart w:id="202" w:name="_Toc47457496"/>
      <w:r>
        <w:lastRenderedPageBreak/>
        <w:t>Available and Selected Columns</w:t>
      </w:r>
      <w:bookmarkEnd w:id="201"/>
      <w:bookmarkEnd w:id="202"/>
    </w:p>
    <w:p w14:paraId="2452EB2A" w14:textId="77763377" w:rsidR="000050C1" w:rsidRPr="000050C1" w:rsidRDefault="00A1726A" w:rsidP="000050C1">
      <w:r>
        <w:rPr>
          <w:noProof/>
        </w:rPr>
        <w:drawing>
          <wp:inline distT="0" distB="0" distL="0" distR="0" wp14:anchorId="0CA14210" wp14:editId="21700D99">
            <wp:extent cx="4467225" cy="19812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67225" cy="1981200"/>
                    </a:xfrm>
                    <a:prstGeom prst="rect">
                      <a:avLst/>
                    </a:prstGeom>
                  </pic:spPr>
                </pic:pic>
              </a:graphicData>
            </a:graphic>
          </wp:inline>
        </w:drawing>
      </w:r>
    </w:p>
    <w:p w14:paraId="47803EDB" w14:textId="77777777" w:rsidR="00D45A17" w:rsidRDefault="00D45A17" w:rsidP="00D45A17">
      <w:pPr>
        <w:pStyle w:val="Heading4"/>
      </w:pPr>
      <w:r>
        <w:t>Available Columns</w:t>
      </w:r>
    </w:p>
    <w:p w14:paraId="1DF837C5" w14:textId="77777777" w:rsidR="00D45A17" w:rsidRPr="00F61F89" w:rsidRDefault="00D45A17" w:rsidP="00D45A17">
      <w:r>
        <w:t>The user may choose which columns they wish to have on the report printout. As the user selects their choices, they will appear on the ‘</w:t>
      </w:r>
      <w:r>
        <w:rPr>
          <w:i/>
          <w:iCs/>
        </w:rPr>
        <w:t>Selected Columns’</w:t>
      </w:r>
      <w:r>
        <w:t xml:space="preserve"> list.</w:t>
      </w:r>
    </w:p>
    <w:p w14:paraId="56803CBC" w14:textId="77777777" w:rsidR="00D45A17" w:rsidRDefault="00D45A17" w:rsidP="00D45A17">
      <w:pPr>
        <w:pStyle w:val="Heading4"/>
      </w:pPr>
      <w:r>
        <w:t>Selected Columns (In Display Order)</w:t>
      </w:r>
    </w:p>
    <w:p w14:paraId="10A6CCAB" w14:textId="77777777" w:rsidR="00D45A17" w:rsidRPr="00F61F89" w:rsidRDefault="00D45A17" w:rsidP="00D45A17">
      <w:r>
        <w:t>The columns that the user has chosen from the ‘</w:t>
      </w:r>
      <w:r>
        <w:rPr>
          <w:i/>
          <w:iCs/>
        </w:rPr>
        <w:t xml:space="preserve">Available Columns’ </w:t>
      </w:r>
      <w:r>
        <w:t>list. The order that these columns are displayed in here is the order in which they will print on the report.</w:t>
      </w:r>
    </w:p>
    <w:p w14:paraId="6A0683D3" w14:textId="77777777" w:rsidR="00D45A17" w:rsidRDefault="00D45A17" w:rsidP="00D45A17">
      <w:pPr>
        <w:pStyle w:val="Heading4"/>
      </w:pPr>
      <w:r>
        <w:t>Default</w:t>
      </w:r>
    </w:p>
    <w:p w14:paraId="16FC2F57" w14:textId="77777777" w:rsidR="00D45A17" w:rsidRPr="00361386" w:rsidRDefault="00D45A17" w:rsidP="00D45A1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63B0CF7B" w14:textId="77777777" w:rsidR="00D45A17" w:rsidRDefault="00D45A17" w:rsidP="00D45A17">
      <w:pPr>
        <w:pStyle w:val="Heading4"/>
      </w:pPr>
      <w:r>
        <w:t>Add &gt;&gt;</w:t>
      </w:r>
    </w:p>
    <w:p w14:paraId="11148857" w14:textId="77777777" w:rsidR="00D45A17" w:rsidRPr="00361386" w:rsidRDefault="00D45A17" w:rsidP="00D45A1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5BBF1F3C" w14:textId="77777777" w:rsidR="00D45A17" w:rsidRDefault="00D45A17" w:rsidP="00D45A17">
      <w:pPr>
        <w:pStyle w:val="Heading4"/>
      </w:pPr>
      <w:r>
        <w:t>&lt;&lt; Remove</w:t>
      </w:r>
    </w:p>
    <w:p w14:paraId="4E1E3263" w14:textId="77777777" w:rsidR="00D45A17" w:rsidRPr="00361386" w:rsidRDefault="00D45A17" w:rsidP="00D45A1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777FE7E3" w14:textId="77777777" w:rsidR="00D45A17" w:rsidRDefault="00D45A17" w:rsidP="00D45A17">
      <w:pPr>
        <w:pStyle w:val="Heading4"/>
      </w:pPr>
      <w:r>
        <w:t>Move Up</w:t>
      </w:r>
    </w:p>
    <w:p w14:paraId="00EFED33" w14:textId="77777777" w:rsidR="00D45A17" w:rsidRPr="00361386"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0F6B6937" w14:textId="77777777" w:rsidR="00D45A17" w:rsidRDefault="00D45A17" w:rsidP="00D45A17">
      <w:pPr>
        <w:pStyle w:val="Heading4"/>
      </w:pPr>
      <w:r>
        <w:t>Move Down</w:t>
      </w:r>
    </w:p>
    <w:p w14:paraId="26B0127D" w14:textId="77777777" w:rsidR="00D45A17"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5B55902A" w14:textId="30D722F2" w:rsidR="0027190E" w:rsidRDefault="0027190E" w:rsidP="0027190E">
      <w:pPr>
        <w:pStyle w:val="Heading3"/>
      </w:pPr>
      <w:bookmarkStart w:id="203" w:name="_Toc44768453"/>
      <w:bookmarkStart w:id="204" w:name="_Toc47457497"/>
      <w:r>
        <w:lastRenderedPageBreak/>
        <w:t>Output Destination</w:t>
      </w:r>
      <w:bookmarkEnd w:id="203"/>
      <w:bookmarkEnd w:id="204"/>
    </w:p>
    <w:p w14:paraId="48647B59" w14:textId="172347EC" w:rsidR="000050C1" w:rsidRPr="000050C1" w:rsidRDefault="00A1726A" w:rsidP="000050C1">
      <w:r>
        <w:rPr>
          <w:noProof/>
        </w:rPr>
        <w:drawing>
          <wp:inline distT="0" distB="0" distL="0" distR="0" wp14:anchorId="3F8AEE58" wp14:editId="4FE675FE">
            <wp:extent cx="4467225" cy="18859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67225" cy="1885950"/>
                    </a:xfrm>
                    <a:prstGeom prst="rect">
                      <a:avLst/>
                    </a:prstGeom>
                  </pic:spPr>
                </pic:pic>
              </a:graphicData>
            </a:graphic>
          </wp:inline>
        </w:drawing>
      </w:r>
    </w:p>
    <w:p w14:paraId="134760C5" w14:textId="77777777" w:rsidR="00D45A17" w:rsidRDefault="00D45A17" w:rsidP="00D45A17">
      <w:pPr>
        <w:pStyle w:val="Heading4"/>
      </w:pPr>
      <w:r>
        <w:t>Destination Choice</w:t>
      </w:r>
    </w:p>
    <w:p w14:paraId="34581B84" w14:textId="77777777" w:rsidR="00D45A17" w:rsidRPr="00144B20" w:rsidRDefault="00D45A17" w:rsidP="00D45A17">
      <w:r>
        <w:t>To choose the destination where the document should be printed, please make sure that desired output destination choice bubble is toggled.</w:t>
      </w:r>
    </w:p>
    <w:p w14:paraId="33246867" w14:textId="77777777" w:rsidR="00D45A17" w:rsidRDefault="00D45A17" w:rsidP="00D45A17">
      <w:pPr>
        <w:pStyle w:val="Heading4"/>
      </w:pPr>
      <w:r>
        <w:t>Layout Choice</w:t>
      </w:r>
    </w:p>
    <w:p w14:paraId="16C5FBE8" w14:textId="77777777" w:rsidR="00D45A17" w:rsidRPr="00144B20" w:rsidRDefault="00D45A17" w:rsidP="00D45A17">
      <w:r>
        <w:t>To choose the preferred layout of Landscape vs. Portrait, please make sure the desired option choice bubbled is toggled.</w:t>
      </w:r>
    </w:p>
    <w:p w14:paraId="445DA782" w14:textId="77777777" w:rsidR="00D45A17" w:rsidRDefault="00D45A17" w:rsidP="00D45A17">
      <w:pPr>
        <w:pStyle w:val="Heading4"/>
      </w:pPr>
      <w:r>
        <w:t>Lines Per Page</w:t>
      </w:r>
    </w:p>
    <w:p w14:paraId="57EFF0DB" w14:textId="77777777" w:rsidR="00D45A17" w:rsidRPr="00144B20" w:rsidRDefault="00D45A17" w:rsidP="00D45A17">
      <w:r w:rsidRPr="00211A1F">
        <w:t>Lines per page on the report when printing.</w:t>
      </w:r>
    </w:p>
    <w:p w14:paraId="2AF7D81A" w14:textId="77777777" w:rsidR="00D45A17" w:rsidRDefault="00D45A17" w:rsidP="00D45A17">
      <w:pPr>
        <w:pStyle w:val="Heading4"/>
      </w:pPr>
      <w:r>
        <w:t>Font</w:t>
      </w:r>
    </w:p>
    <w:p w14:paraId="012A2F6C"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4A69EAC5" w14:textId="77777777" w:rsidR="00D45A17" w:rsidRDefault="00D45A17" w:rsidP="00D45A17">
      <w:pPr>
        <w:pStyle w:val="Heading4"/>
      </w:pPr>
      <w:r>
        <w:t>Show Parameters? – Toggle Box</w:t>
      </w:r>
    </w:p>
    <w:p w14:paraId="5C606BAC" w14:textId="77777777" w:rsidR="00D45A17" w:rsidRDefault="00D45A17" w:rsidP="00D45A17">
      <w:r>
        <w:t>To show parameters, make sure that the toggle box is ‘ticked’ with a checkmark.</w:t>
      </w:r>
    </w:p>
    <w:p w14:paraId="7A0F7E32" w14:textId="77777777" w:rsidR="00D45A17" w:rsidRDefault="00D45A17" w:rsidP="00D45A17">
      <w:pPr>
        <w:pStyle w:val="Heading4"/>
      </w:pPr>
      <w:r>
        <w:t>Export to Excel? – Toggle Box</w:t>
      </w:r>
    </w:p>
    <w:p w14:paraId="3F6946C4" w14:textId="77777777" w:rsidR="00D45A17" w:rsidRPr="00CC767A" w:rsidRDefault="00D45A17" w:rsidP="00D45A17">
      <w:r>
        <w:t>To export the printed file to an excel document, make sure that the Export to Excel toggle box is checked.</w:t>
      </w:r>
    </w:p>
    <w:p w14:paraId="44CC97C2" w14:textId="77777777" w:rsidR="00D45A17" w:rsidRDefault="00D45A17" w:rsidP="00D45A17">
      <w:pPr>
        <w:pStyle w:val="Heading4"/>
      </w:pPr>
      <w:r>
        <w:t>Auto Run Excel? – Toggle Box</w:t>
      </w:r>
    </w:p>
    <w:p w14:paraId="77E6BD0C"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69EF71D0" w14:textId="77777777" w:rsidR="00D45A17" w:rsidRDefault="00D45A17" w:rsidP="00D45A17">
      <w:pPr>
        <w:pStyle w:val="Heading4"/>
      </w:pPr>
      <w:r>
        <w:t>If Yes, File Name</w:t>
      </w:r>
    </w:p>
    <w:p w14:paraId="21EE2D87" w14:textId="2F29FAE7" w:rsidR="00D45A17" w:rsidRDefault="00D45A17" w:rsidP="00D45A17">
      <w:r>
        <w:t>If exporting the file to Excel, enter the desired file name.</w:t>
      </w:r>
    </w:p>
    <w:p w14:paraId="788B361F" w14:textId="637697F1" w:rsidR="00352F3F" w:rsidRDefault="00352F3F" w:rsidP="00D45A17"/>
    <w:p w14:paraId="57AFECD7" w14:textId="77777777" w:rsidR="00352F3F" w:rsidRDefault="00352F3F" w:rsidP="00D45A17"/>
    <w:p w14:paraId="0BA7CE2C" w14:textId="1B084587" w:rsidR="0080529C" w:rsidRDefault="0080529C" w:rsidP="0080529C">
      <w:pPr>
        <w:pStyle w:val="Heading2"/>
      </w:pPr>
      <w:bookmarkStart w:id="205" w:name="_Toc47457498"/>
      <w:r>
        <w:lastRenderedPageBreak/>
        <w:t>Bill of Materials Print [PR@]</w:t>
      </w:r>
      <w:bookmarkEnd w:id="205"/>
    </w:p>
    <w:p w14:paraId="5277AFCA" w14:textId="60F325CD" w:rsidR="0027190E" w:rsidRDefault="0027190E" w:rsidP="0027190E">
      <w:pPr>
        <w:pStyle w:val="Heading3"/>
      </w:pPr>
      <w:bookmarkStart w:id="206" w:name="_Toc44768455"/>
      <w:bookmarkStart w:id="207" w:name="_Toc47457499"/>
      <w:r>
        <w:t>Selection Parameters</w:t>
      </w:r>
      <w:bookmarkEnd w:id="206"/>
      <w:bookmarkEnd w:id="207"/>
    </w:p>
    <w:p w14:paraId="6AFE1777" w14:textId="75A78E04" w:rsidR="000050C1" w:rsidRPr="000050C1" w:rsidRDefault="00A1726A" w:rsidP="000050C1">
      <w:r>
        <w:rPr>
          <w:noProof/>
        </w:rPr>
        <w:drawing>
          <wp:inline distT="0" distB="0" distL="0" distR="0" wp14:anchorId="380037E6" wp14:editId="0EDA302B">
            <wp:extent cx="4552950" cy="771896"/>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61170" cy="773290"/>
                    </a:xfrm>
                    <a:prstGeom prst="rect">
                      <a:avLst/>
                    </a:prstGeom>
                  </pic:spPr>
                </pic:pic>
              </a:graphicData>
            </a:graphic>
          </wp:inline>
        </w:drawing>
      </w:r>
    </w:p>
    <w:p w14:paraId="11C1EDDB" w14:textId="17886631" w:rsidR="008C2C95" w:rsidRDefault="008C2C95" w:rsidP="008C2C95">
      <w:pPr>
        <w:pStyle w:val="Heading4"/>
      </w:pPr>
      <w:r>
        <w:t xml:space="preserve">Beginning </w:t>
      </w:r>
      <w:r w:rsidR="00150D61">
        <w:t>Job #</w:t>
      </w:r>
      <w:r>
        <w:t xml:space="preserve"> / Ending </w:t>
      </w:r>
      <w:r w:rsidR="00150D61">
        <w:t>Job #</w:t>
      </w:r>
    </w:p>
    <w:p w14:paraId="76BB9B45" w14:textId="055162E7" w:rsidR="00D07841" w:rsidRPr="00E5397E" w:rsidRDefault="00D07841" w:rsidP="00D07841">
      <w:r>
        <w:t>Enter the beginning and ending Job Number to run the Bill of Materials report for.</w:t>
      </w:r>
    </w:p>
    <w:p w14:paraId="230ECC47" w14:textId="5DD68C0D" w:rsidR="00150D61" w:rsidRDefault="00150D61" w:rsidP="00150D61">
      <w:pPr>
        <w:pStyle w:val="Heading4"/>
      </w:pPr>
      <w:r>
        <w:t>Beginning Job #: 00 / Ending Job #: 00</w:t>
      </w:r>
    </w:p>
    <w:p w14:paraId="132CD8E8" w14:textId="513006F9" w:rsidR="00D07841" w:rsidRPr="00E5397E" w:rsidRDefault="00D07841" w:rsidP="00D07841">
      <w:r>
        <w:t>Enter the beginning and ending Subsequent Job Number to run the Bill of Materials report for.</w:t>
      </w:r>
    </w:p>
    <w:p w14:paraId="681DE4A9" w14:textId="4FE89756" w:rsidR="003A3745" w:rsidRDefault="00150D61" w:rsidP="003A3745">
      <w:pPr>
        <w:pStyle w:val="Heading4"/>
      </w:pPr>
      <w:r>
        <w:t>Print REVISED? – Toggle Box</w:t>
      </w:r>
    </w:p>
    <w:p w14:paraId="12DB633D" w14:textId="43946DE6" w:rsidR="00857E7C" w:rsidRDefault="00857E7C" w:rsidP="00857E7C">
      <w:r>
        <w:t>To print a Revised label on any Bill of Materials that have been revised by a user, make sure that the Print REVISED toggle box is checked.</w:t>
      </w:r>
    </w:p>
    <w:p w14:paraId="11F50163" w14:textId="740D4E9C" w:rsidR="00150D61" w:rsidRDefault="00150D61" w:rsidP="00150D61">
      <w:pPr>
        <w:pStyle w:val="Heading4"/>
      </w:pPr>
      <w:r>
        <w:t>Print (Choice)</w:t>
      </w:r>
    </w:p>
    <w:p w14:paraId="7FE6958B" w14:textId="7045B9E8" w:rsidR="00D707FE" w:rsidRDefault="00D707FE" w:rsidP="00D707FE">
      <w:r>
        <w:t>To choose the preferred printing option of Purchase Order Number vs. Customer Part Number, please make sure the desired option choice bubble is toggled.</w:t>
      </w:r>
    </w:p>
    <w:p w14:paraId="5F54B206" w14:textId="08384BB4" w:rsidR="0027190E" w:rsidRDefault="0027190E" w:rsidP="0027190E">
      <w:pPr>
        <w:pStyle w:val="Heading3"/>
      </w:pPr>
      <w:bookmarkStart w:id="208" w:name="_Toc44768456"/>
      <w:bookmarkStart w:id="209" w:name="_Toc47457500"/>
      <w:r>
        <w:t>Output Destination</w:t>
      </w:r>
      <w:bookmarkEnd w:id="208"/>
      <w:bookmarkEnd w:id="209"/>
    </w:p>
    <w:p w14:paraId="72BCDE9A" w14:textId="02E928DB" w:rsidR="00A1726A" w:rsidRPr="00A1726A" w:rsidRDefault="00A1726A" w:rsidP="00A1726A">
      <w:r>
        <w:rPr>
          <w:noProof/>
        </w:rPr>
        <w:drawing>
          <wp:inline distT="0" distB="0" distL="0" distR="0" wp14:anchorId="45D106BE" wp14:editId="2B612747">
            <wp:extent cx="4552465" cy="1520041"/>
            <wp:effectExtent l="0" t="0" r="635" b="444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73445" cy="1527046"/>
                    </a:xfrm>
                    <a:prstGeom prst="rect">
                      <a:avLst/>
                    </a:prstGeom>
                  </pic:spPr>
                </pic:pic>
              </a:graphicData>
            </a:graphic>
          </wp:inline>
        </w:drawing>
      </w:r>
    </w:p>
    <w:p w14:paraId="27027904" w14:textId="77777777" w:rsidR="00D45A17" w:rsidRDefault="00D45A17" w:rsidP="00D45A17">
      <w:pPr>
        <w:pStyle w:val="Heading4"/>
      </w:pPr>
      <w:r>
        <w:t>Destination Choice</w:t>
      </w:r>
    </w:p>
    <w:p w14:paraId="24E9515E" w14:textId="77777777" w:rsidR="00D45A17" w:rsidRPr="00144B20" w:rsidRDefault="00D45A17" w:rsidP="00D45A17">
      <w:r>
        <w:t>To choose the destination where the document should be printed, please make sure that desired output destination choice bubble is toggled.</w:t>
      </w:r>
    </w:p>
    <w:p w14:paraId="25E33E7E" w14:textId="77777777" w:rsidR="00D45A17" w:rsidRDefault="00D45A17" w:rsidP="00D45A17">
      <w:pPr>
        <w:pStyle w:val="Heading4"/>
      </w:pPr>
      <w:r>
        <w:t>Layout Choice</w:t>
      </w:r>
    </w:p>
    <w:p w14:paraId="19E13C38" w14:textId="77777777" w:rsidR="00D45A17" w:rsidRPr="00144B20" w:rsidRDefault="00D45A17" w:rsidP="00D45A17">
      <w:r>
        <w:t>To choose the preferred layout of Landscape vs. Portrait, please make sure the desired option choice bubbled is toggled.</w:t>
      </w:r>
    </w:p>
    <w:p w14:paraId="465177DA" w14:textId="77777777" w:rsidR="00D45A17" w:rsidRDefault="00D45A17" w:rsidP="00D45A17">
      <w:pPr>
        <w:pStyle w:val="Heading4"/>
      </w:pPr>
      <w:r>
        <w:t>Show Parameters? – Toggle Box</w:t>
      </w:r>
    </w:p>
    <w:p w14:paraId="3E6FAF8D" w14:textId="77777777" w:rsidR="00D45A17" w:rsidRDefault="00D45A17" w:rsidP="00D45A17">
      <w:r>
        <w:t>To show parameters, make sure that the toggle box is ‘ticked’ with a checkmark.</w:t>
      </w:r>
    </w:p>
    <w:p w14:paraId="5DAE8764" w14:textId="77777777" w:rsidR="00D45A17" w:rsidRDefault="00D45A17" w:rsidP="00D45A17">
      <w:pPr>
        <w:pStyle w:val="Heading4"/>
      </w:pPr>
      <w:r>
        <w:t>Export to Excel? – Toggle Box</w:t>
      </w:r>
    </w:p>
    <w:p w14:paraId="0B8CF8FF" w14:textId="77777777" w:rsidR="00D45A17" w:rsidRPr="00CC767A" w:rsidRDefault="00D45A17" w:rsidP="00D45A17">
      <w:r>
        <w:t>To export the printed file to an excel document, make sure that the Export to Excel toggle box is checked.</w:t>
      </w:r>
    </w:p>
    <w:p w14:paraId="3A39172B" w14:textId="77777777" w:rsidR="00D45A17" w:rsidRDefault="00D45A17" w:rsidP="00D45A17">
      <w:pPr>
        <w:pStyle w:val="Heading4"/>
      </w:pPr>
      <w:r>
        <w:t>Auto Run Excel? – Toggle Box</w:t>
      </w:r>
    </w:p>
    <w:p w14:paraId="3B3A9FDE" w14:textId="492CA243" w:rsidR="00D45A17" w:rsidRPr="00CC767A" w:rsidRDefault="00D45A17" w:rsidP="00D45A17">
      <w:r>
        <w:t xml:space="preserve">To automatically open the </w:t>
      </w:r>
      <w:proofErr w:type="gramStart"/>
      <w:r>
        <w:t>new</w:t>
      </w:r>
      <w:proofErr w:type="gramEnd"/>
      <w:r>
        <w:t xml:space="preserve"> excel document, make sure that the Auto Run Excel toggle is checked.</w:t>
      </w:r>
    </w:p>
    <w:p w14:paraId="5BAC1242" w14:textId="42A55B10" w:rsidR="0080529C" w:rsidRDefault="0080529C" w:rsidP="0080529C">
      <w:pPr>
        <w:pStyle w:val="Heading2"/>
      </w:pPr>
      <w:bookmarkStart w:id="210" w:name="_Toc47457501"/>
      <w:r>
        <w:lastRenderedPageBreak/>
        <w:t xml:space="preserve">Board / Paper </w:t>
      </w:r>
      <w:proofErr w:type="gramStart"/>
      <w:r>
        <w:t>To</w:t>
      </w:r>
      <w:proofErr w:type="gramEnd"/>
      <w:r>
        <w:t xml:space="preserve"> Order [PR#]</w:t>
      </w:r>
      <w:bookmarkEnd w:id="210"/>
    </w:p>
    <w:p w14:paraId="2D051EFC" w14:textId="6FC59CA2" w:rsidR="0027190E" w:rsidRDefault="0027190E" w:rsidP="0027190E">
      <w:pPr>
        <w:pStyle w:val="Heading3"/>
      </w:pPr>
      <w:bookmarkStart w:id="211" w:name="_Toc44768458"/>
      <w:bookmarkStart w:id="212" w:name="_Toc47457502"/>
      <w:r>
        <w:t>Selection Parameters</w:t>
      </w:r>
      <w:bookmarkEnd w:id="211"/>
      <w:bookmarkEnd w:id="212"/>
    </w:p>
    <w:p w14:paraId="0B16E412" w14:textId="15D82C31" w:rsidR="00A1726A" w:rsidRPr="00A1726A" w:rsidRDefault="00A1726A" w:rsidP="00A1726A">
      <w:r>
        <w:rPr>
          <w:noProof/>
        </w:rPr>
        <w:drawing>
          <wp:inline distT="0" distB="0" distL="0" distR="0" wp14:anchorId="21241BCF" wp14:editId="014B9D09">
            <wp:extent cx="4410075" cy="15049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10075" cy="1504950"/>
                    </a:xfrm>
                    <a:prstGeom prst="rect">
                      <a:avLst/>
                    </a:prstGeom>
                  </pic:spPr>
                </pic:pic>
              </a:graphicData>
            </a:graphic>
          </wp:inline>
        </w:drawing>
      </w:r>
    </w:p>
    <w:p w14:paraId="38826B69" w14:textId="6906D48C" w:rsidR="0027190E" w:rsidRDefault="00150D61" w:rsidP="008C2C95">
      <w:pPr>
        <w:pStyle w:val="Heading4"/>
      </w:pPr>
      <w:r>
        <w:t>Job Status? (Choice)</w:t>
      </w:r>
    </w:p>
    <w:p w14:paraId="3DF9F776" w14:textId="42301D6E" w:rsidR="00D707FE" w:rsidRDefault="00D707FE" w:rsidP="00D707FE">
      <w:r>
        <w:t>To choose the preferred job status of Open vs. Closed (Or All), please make sure the desired option choice bubble is toggled.</w:t>
      </w:r>
    </w:p>
    <w:p w14:paraId="65536FEB" w14:textId="2E030C54" w:rsidR="00150D61" w:rsidRDefault="00150D61" w:rsidP="00150D61">
      <w:pPr>
        <w:pStyle w:val="Heading4"/>
      </w:pPr>
      <w:r>
        <w:t>Industry: Folding – Toggle Box</w:t>
      </w:r>
    </w:p>
    <w:p w14:paraId="3048D890" w14:textId="104C31BC" w:rsidR="00857E7C" w:rsidRDefault="00857E7C" w:rsidP="00857E7C">
      <w:r>
        <w:t>To include folded boxes on the report, make sure that the Folding toggle box is checked.</w:t>
      </w:r>
    </w:p>
    <w:p w14:paraId="4CF9887A" w14:textId="4579123E" w:rsidR="00150D61" w:rsidRDefault="00150D61" w:rsidP="00150D61">
      <w:pPr>
        <w:pStyle w:val="Heading4"/>
      </w:pPr>
      <w:r>
        <w:t>Industry: Corrugated – Toggle Box</w:t>
      </w:r>
    </w:p>
    <w:p w14:paraId="1B052764" w14:textId="0FFD35B8" w:rsidR="00857E7C" w:rsidRDefault="00857E7C" w:rsidP="00857E7C">
      <w:r>
        <w:t>To include corrugated boxes on the report, make sure that the Corrugated toggle box is checked.</w:t>
      </w:r>
    </w:p>
    <w:p w14:paraId="1A8FB301" w14:textId="5250D457" w:rsidR="00150D61" w:rsidRDefault="00150D61" w:rsidP="00150D61">
      <w:pPr>
        <w:pStyle w:val="Heading4"/>
      </w:pPr>
      <w:r>
        <w:t xml:space="preserve">Beginning </w:t>
      </w:r>
      <w:r w:rsidR="00935EEE">
        <w:t>Job #</w:t>
      </w:r>
      <w:r>
        <w:t xml:space="preserve"> / Ending </w:t>
      </w:r>
      <w:r w:rsidR="00935EEE">
        <w:t>Job #</w:t>
      </w:r>
    </w:p>
    <w:p w14:paraId="605EA0B4" w14:textId="1E46D732" w:rsidR="00D07841" w:rsidRPr="00E5397E" w:rsidRDefault="00D07841" w:rsidP="00D07841">
      <w:r>
        <w:t>Enter the beginning and ending Job Number to run the Board/Paper to Order report for.</w:t>
      </w:r>
    </w:p>
    <w:p w14:paraId="15D2E94F" w14:textId="3ECF3965" w:rsidR="00150D61" w:rsidRDefault="00150D61" w:rsidP="00150D61">
      <w:pPr>
        <w:pStyle w:val="Heading4"/>
      </w:pPr>
      <w:r>
        <w:t xml:space="preserve">Beginning </w:t>
      </w:r>
      <w:r w:rsidR="00935EEE">
        <w:t>Job #: 00</w:t>
      </w:r>
      <w:r>
        <w:t xml:space="preserve"> / Ending </w:t>
      </w:r>
      <w:r w:rsidR="00935EEE">
        <w:t>Job #: 00</w:t>
      </w:r>
    </w:p>
    <w:p w14:paraId="5BA31E67" w14:textId="01EE5340" w:rsidR="00D07841" w:rsidRPr="00E5397E" w:rsidRDefault="00D07841" w:rsidP="00D07841">
      <w:r>
        <w:t>Enter the beginning and ending Subsequent Job Number to run the Board/Paper to Order report for.</w:t>
      </w:r>
    </w:p>
    <w:p w14:paraId="574D3B2A" w14:textId="6E0C6A87" w:rsidR="00150D61" w:rsidRDefault="00150D61" w:rsidP="00150D61">
      <w:pPr>
        <w:pStyle w:val="Heading4"/>
      </w:pPr>
      <w:r>
        <w:t xml:space="preserve">Beginning </w:t>
      </w:r>
      <w:r w:rsidR="00935EEE">
        <w:t>Date</w:t>
      </w:r>
      <w:r>
        <w:t xml:space="preserve"> / Ending </w:t>
      </w:r>
      <w:r w:rsidR="00935EEE">
        <w:t>Date</w:t>
      </w:r>
    </w:p>
    <w:p w14:paraId="43A95295" w14:textId="38FB32EC" w:rsidR="00D07841" w:rsidRPr="00E5397E" w:rsidRDefault="00D07841" w:rsidP="00D07841">
      <w:r>
        <w:t>Enter the beginning and ending Date to run the Board/Paper to Order report for.</w:t>
      </w:r>
    </w:p>
    <w:p w14:paraId="0A2002CC" w14:textId="7226401E" w:rsidR="00150D61" w:rsidRDefault="00935EEE" w:rsidP="00150D61">
      <w:pPr>
        <w:pStyle w:val="Heading4"/>
      </w:pPr>
      <w:r>
        <w:t>Display? (Choice)</w:t>
      </w:r>
    </w:p>
    <w:p w14:paraId="6F1F858B" w14:textId="5059CB84" w:rsidR="00D707FE" w:rsidRDefault="00D707FE" w:rsidP="00D707FE">
      <w:r>
        <w:t>To choose the preferred sheet size display method of Net vs. Gross, please make sure the desired option choice bubble is toggled.</w:t>
      </w:r>
    </w:p>
    <w:p w14:paraId="1FE1655D" w14:textId="24FA7588" w:rsidR="00352F3F" w:rsidRDefault="00352F3F" w:rsidP="00D707FE"/>
    <w:p w14:paraId="377BA698" w14:textId="796F963A" w:rsidR="00352F3F" w:rsidRDefault="00352F3F" w:rsidP="00D707FE"/>
    <w:p w14:paraId="48E33591" w14:textId="018E92E5" w:rsidR="00352F3F" w:rsidRDefault="00352F3F" w:rsidP="00D707FE"/>
    <w:p w14:paraId="55A60C0B" w14:textId="77777777" w:rsidR="00352F3F" w:rsidRDefault="00352F3F" w:rsidP="00D707FE"/>
    <w:p w14:paraId="3693E3B9" w14:textId="4AF6D64E" w:rsidR="0027190E" w:rsidRDefault="0027190E" w:rsidP="0027190E">
      <w:pPr>
        <w:pStyle w:val="Heading3"/>
      </w:pPr>
      <w:bookmarkStart w:id="213" w:name="_Toc44768459"/>
      <w:bookmarkStart w:id="214" w:name="_Toc47457503"/>
      <w:r>
        <w:lastRenderedPageBreak/>
        <w:t>Available and Selected Columns</w:t>
      </w:r>
      <w:bookmarkEnd w:id="213"/>
      <w:bookmarkEnd w:id="214"/>
    </w:p>
    <w:p w14:paraId="7A884A1F" w14:textId="7EBA7777" w:rsidR="00A1726A" w:rsidRPr="00A1726A" w:rsidRDefault="00A1726A" w:rsidP="00A1726A">
      <w:r>
        <w:rPr>
          <w:noProof/>
        </w:rPr>
        <w:drawing>
          <wp:inline distT="0" distB="0" distL="0" distR="0" wp14:anchorId="52860F02" wp14:editId="7BFAA673">
            <wp:extent cx="4448175" cy="12573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48175" cy="1257300"/>
                    </a:xfrm>
                    <a:prstGeom prst="rect">
                      <a:avLst/>
                    </a:prstGeom>
                  </pic:spPr>
                </pic:pic>
              </a:graphicData>
            </a:graphic>
          </wp:inline>
        </w:drawing>
      </w:r>
    </w:p>
    <w:p w14:paraId="1803F752" w14:textId="77777777" w:rsidR="00D45A17" w:rsidRDefault="00D45A17" w:rsidP="00D45A17">
      <w:pPr>
        <w:pStyle w:val="Heading4"/>
      </w:pPr>
      <w:r>
        <w:t>Available Columns</w:t>
      </w:r>
    </w:p>
    <w:p w14:paraId="6B33C7D9" w14:textId="77777777" w:rsidR="00D45A17" w:rsidRPr="00F61F89" w:rsidRDefault="00D45A17" w:rsidP="00D45A17">
      <w:r>
        <w:t>The user may choose which columns they wish to have on the report printout. As the user selects their choices, they will appear on the ‘</w:t>
      </w:r>
      <w:r>
        <w:rPr>
          <w:i/>
          <w:iCs/>
        </w:rPr>
        <w:t>Selected Columns’</w:t>
      </w:r>
      <w:r>
        <w:t xml:space="preserve"> list.</w:t>
      </w:r>
    </w:p>
    <w:p w14:paraId="3C86BF7A" w14:textId="77777777" w:rsidR="00D45A17" w:rsidRDefault="00D45A17" w:rsidP="00D45A17">
      <w:pPr>
        <w:pStyle w:val="Heading4"/>
      </w:pPr>
      <w:r>
        <w:t>Selected Columns (In Display Order)</w:t>
      </w:r>
    </w:p>
    <w:p w14:paraId="186C77AD" w14:textId="77777777" w:rsidR="00D45A17" w:rsidRPr="00F61F89" w:rsidRDefault="00D45A17" w:rsidP="00D45A17">
      <w:r>
        <w:t>The columns that the user has chosen from the ‘</w:t>
      </w:r>
      <w:r>
        <w:rPr>
          <w:i/>
          <w:iCs/>
        </w:rPr>
        <w:t xml:space="preserve">Available Columns’ </w:t>
      </w:r>
      <w:r>
        <w:t>list. The order that these columns are displayed in here is the order in which they will print on the report.</w:t>
      </w:r>
    </w:p>
    <w:p w14:paraId="1437DED9" w14:textId="77777777" w:rsidR="00D45A17" w:rsidRDefault="00D45A17" w:rsidP="00D45A17">
      <w:pPr>
        <w:pStyle w:val="Heading4"/>
      </w:pPr>
      <w:r>
        <w:t>Default</w:t>
      </w:r>
    </w:p>
    <w:p w14:paraId="3E6CEABF" w14:textId="77777777" w:rsidR="00D45A17" w:rsidRPr="00361386" w:rsidRDefault="00D45A17" w:rsidP="00D45A1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737678E6" w14:textId="77777777" w:rsidR="00D45A17" w:rsidRDefault="00D45A17" w:rsidP="00D45A17">
      <w:pPr>
        <w:pStyle w:val="Heading4"/>
      </w:pPr>
      <w:r>
        <w:t>Add &gt;&gt;</w:t>
      </w:r>
    </w:p>
    <w:p w14:paraId="230915C1" w14:textId="77777777" w:rsidR="00D45A17" w:rsidRPr="00361386" w:rsidRDefault="00D45A17" w:rsidP="00D45A1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2E944CE1" w14:textId="77777777" w:rsidR="00D45A17" w:rsidRDefault="00D45A17" w:rsidP="00D45A17">
      <w:pPr>
        <w:pStyle w:val="Heading4"/>
      </w:pPr>
      <w:r>
        <w:t>&lt;&lt; Remove</w:t>
      </w:r>
    </w:p>
    <w:p w14:paraId="0A561D52" w14:textId="77777777" w:rsidR="00D45A17" w:rsidRPr="00361386" w:rsidRDefault="00D45A17" w:rsidP="00D45A1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24AF9481" w14:textId="77777777" w:rsidR="00D45A17" w:rsidRDefault="00D45A17" w:rsidP="00D45A17">
      <w:pPr>
        <w:pStyle w:val="Heading4"/>
      </w:pPr>
      <w:r>
        <w:t>Move Up</w:t>
      </w:r>
    </w:p>
    <w:p w14:paraId="7EE0D7CD" w14:textId="77777777" w:rsidR="00D45A17" w:rsidRPr="00361386"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12C3C37E" w14:textId="77777777" w:rsidR="00D45A17" w:rsidRDefault="00D45A17" w:rsidP="00D45A17">
      <w:pPr>
        <w:pStyle w:val="Heading4"/>
      </w:pPr>
      <w:r>
        <w:t>Move Down</w:t>
      </w:r>
    </w:p>
    <w:p w14:paraId="7B2F8187" w14:textId="671AF20E" w:rsidR="00D45A17"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0FC4ECAA" w14:textId="77777777" w:rsidR="00352F3F" w:rsidRDefault="00352F3F" w:rsidP="00D45A17"/>
    <w:p w14:paraId="6569137C" w14:textId="2E752197" w:rsidR="0027190E" w:rsidRDefault="0027190E" w:rsidP="0027190E">
      <w:pPr>
        <w:pStyle w:val="Heading3"/>
      </w:pPr>
      <w:bookmarkStart w:id="215" w:name="_Toc44768460"/>
      <w:bookmarkStart w:id="216" w:name="_Toc47457504"/>
      <w:r>
        <w:lastRenderedPageBreak/>
        <w:t>Output Destination</w:t>
      </w:r>
      <w:bookmarkEnd w:id="215"/>
      <w:bookmarkEnd w:id="216"/>
    </w:p>
    <w:p w14:paraId="5E9666E9" w14:textId="4F0F56BE" w:rsidR="00A1726A" w:rsidRPr="00A1726A" w:rsidRDefault="00A1726A" w:rsidP="00A1726A">
      <w:r>
        <w:rPr>
          <w:noProof/>
        </w:rPr>
        <w:drawing>
          <wp:inline distT="0" distB="0" distL="0" distR="0" wp14:anchorId="1A7F943D" wp14:editId="2B669A24">
            <wp:extent cx="4467225" cy="15621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67225" cy="1562100"/>
                    </a:xfrm>
                    <a:prstGeom prst="rect">
                      <a:avLst/>
                    </a:prstGeom>
                  </pic:spPr>
                </pic:pic>
              </a:graphicData>
            </a:graphic>
          </wp:inline>
        </w:drawing>
      </w:r>
    </w:p>
    <w:p w14:paraId="7BF3B87A" w14:textId="77777777" w:rsidR="00D45A17" w:rsidRDefault="00D45A17" w:rsidP="00D45A17">
      <w:pPr>
        <w:pStyle w:val="Heading4"/>
      </w:pPr>
      <w:r>
        <w:t>Destination Choice</w:t>
      </w:r>
    </w:p>
    <w:p w14:paraId="4FF91C2D" w14:textId="77777777" w:rsidR="00D45A17" w:rsidRPr="00144B20" w:rsidRDefault="00D45A17" w:rsidP="00D45A17">
      <w:r>
        <w:t>To choose the destination where the document should be printed, please make sure that desired output destination choice bubble is toggled.</w:t>
      </w:r>
    </w:p>
    <w:p w14:paraId="22BACDEE" w14:textId="77777777" w:rsidR="00D45A17" w:rsidRDefault="00D45A17" w:rsidP="00D45A17">
      <w:pPr>
        <w:pStyle w:val="Heading4"/>
      </w:pPr>
      <w:r>
        <w:t>Layout Choice</w:t>
      </w:r>
    </w:p>
    <w:p w14:paraId="737AE64B" w14:textId="77777777" w:rsidR="00D45A17" w:rsidRPr="00144B20" w:rsidRDefault="00D45A17" w:rsidP="00D45A17">
      <w:r>
        <w:t>To choose the preferred layout of Landscape vs. Portrait, please make sure the desired option choice bubbled is toggled.</w:t>
      </w:r>
    </w:p>
    <w:p w14:paraId="4CE1CC59" w14:textId="77777777" w:rsidR="00D45A17" w:rsidRDefault="00D45A17" w:rsidP="00D45A17">
      <w:pPr>
        <w:pStyle w:val="Heading4"/>
      </w:pPr>
      <w:r>
        <w:t>Lines Per Page</w:t>
      </w:r>
    </w:p>
    <w:p w14:paraId="0D694AFA" w14:textId="77777777" w:rsidR="00D45A17" w:rsidRPr="00144B20" w:rsidRDefault="00D45A17" w:rsidP="00D45A17">
      <w:r w:rsidRPr="00211A1F">
        <w:t>Lines per page on the report when printing.</w:t>
      </w:r>
    </w:p>
    <w:p w14:paraId="1B6E07BA" w14:textId="77777777" w:rsidR="00D45A17" w:rsidRDefault="00D45A17" w:rsidP="00D45A17">
      <w:pPr>
        <w:pStyle w:val="Heading4"/>
      </w:pPr>
      <w:r>
        <w:t>Font</w:t>
      </w:r>
    </w:p>
    <w:p w14:paraId="672B392B"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003D1538" w14:textId="77777777" w:rsidR="00D45A17" w:rsidRDefault="00D45A17" w:rsidP="00D45A17">
      <w:pPr>
        <w:pStyle w:val="Heading4"/>
      </w:pPr>
      <w:r>
        <w:t>Show Parameters? – Toggle Box</w:t>
      </w:r>
    </w:p>
    <w:p w14:paraId="4263BCB7" w14:textId="77777777" w:rsidR="00D45A17" w:rsidRDefault="00D45A17" w:rsidP="00D45A17">
      <w:r>
        <w:t>To show parameters, make sure that the toggle box is ‘ticked’ with a checkmark.</w:t>
      </w:r>
    </w:p>
    <w:p w14:paraId="074B9B3E" w14:textId="77777777" w:rsidR="00D45A17" w:rsidRDefault="00D45A17" w:rsidP="00D45A17">
      <w:pPr>
        <w:pStyle w:val="Heading4"/>
      </w:pPr>
      <w:r>
        <w:t>Export to Excel? – Toggle Box</w:t>
      </w:r>
    </w:p>
    <w:p w14:paraId="7A8F4474" w14:textId="77777777" w:rsidR="00D45A17" w:rsidRPr="00CC767A" w:rsidRDefault="00D45A17" w:rsidP="00D45A17">
      <w:r>
        <w:t>To export the printed file to an excel document, make sure that the Export to Excel toggle box is checked.</w:t>
      </w:r>
    </w:p>
    <w:p w14:paraId="6542196A" w14:textId="77777777" w:rsidR="00D45A17" w:rsidRDefault="00D45A17" w:rsidP="00D45A17">
      <w:pPr>
        <w:pStyle w:val="Heading4"/>
      </w:pPr>
      <w:r>
        <w:t>Auto Run Excel? – Toggle Box</w:t>
      </w:r>
    </w:p>
    <w:p w14:paraId="33D5DA57"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2E26057C" w14:textId="77777777" w:rsidR="00D45A17" w:rsidRDefault="00D45A17" w:rsidP="00D45A17">
      <w:pPr>
        <w:pStyle w:val="Heading4"/>
      </w:pPr>
      <w:r>
        <w:t>If Yes, File Name</w:t>
      </w:r>
    </w:p>
    <w:p w14:paraId="03AD43A3" w14:textId="77777777" w:rsidR="00D45A17" w:rsidRDefault="00D45A17" w:rsidP="00D45A17">
      <w:r>
        <w:t>If exporting the file to Excel, enter the desired file name.</w:t>
      </w:r>
    </w:p>
    <w:p w14:paraId="622EC8BF" w14:textId="13D66EDC" w:rsidR="0080529C" w:rsidRDefault="0080529C" w:rsidP="0080529C">
      <w:pPr>
        <w:pStyle w:val="Heading2"/>
      </w:pPr>
      <w:bookmarkStart w:id="217" w:name="_Toc47457505"/>
      <w:r>
        <w:lastRenderedPageBreak/>
        <w:t>Scheduled Receipts with Orders [PR$]</w:t>
      </w:r>
      <w:bookmarkEnd w:id="217"/>
    </w:p>
    <w:p w14:paraId="02B93182" w14:textId="7A325F3A" w:rsidR="0027190E" w:rsidRDefault="0027190E" w:rsidP="0027190E">
      <w:pPr>
        <w:pStyle w:val="Heading3"/>
      </w:pPr>
      <w:bookmarkStart w:id="218" w:name="_Toc44768462"/>
      <w:bookmarkStart w:id="219" w:name="_Toc47457506"/>
      <w:r>
        <w:t>Selection Parameters</w:t>
      </w:r>
      <w:bookmarkEnd w:id="218"/>
      <w:bookmarkEnd w:id="219"/>
    </w:p>
    <w:p w14:paraId="797C3E76" w14:textId="283A5002" w:rsidR="00A1726A" w:rsidRPr="00A1726A" w:rsidRDefault="00A1726A" w:rsidP="00A1726A">
      <w:r>
        <w:rPr>
          <w:noProof/>
        </w:rPr>
        <w:drawing>
          <wp:inline distT="0" distB="0" distL="0" distR="0" wp14:anchorId="601C2BED" wp14:editId="33CDFCB7">
            <wp:extent cx="4495800" cy="27813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495800" cy="2781300"/>
                    </a:xfrm>
                    <a:prstGeom prst="rect">
                      <a:avLst/>
                    </a:prstGeom>
                  </pic:spPr>
                </pic:pic>
              </a:graphicData>
            </a:graphic>
          </wp:inline>
        </w:drawing>
      </w:r>
    </w:p>
    <w:p w14:paraId="49566F98" w14:textId="6964AE7C" w:rsidR="008C2C95" w:rsidRDefault="008C2C95" w:rsidP="008C2C95">
      <w:pPr>
        <w:pStyle w:val="Heading4"/>
      </w:pPr>
      <w:r>
        <w:t xml:space="preserve">Beginning </w:t>
      </w:r>
      <w:r w:rsidR="00935EEE">
        <w:t>Vendor #</w:t>
      </w:r>
      <w:r>
        <w:t xml:space="preserve"> / Ending </w:t>
      </w:r>
      <w:r w:rsidR="00935EEE">
        <w:t>Vendor #</w:t>
      </w:r>
    </w:p>
    <w:p w14:paraId="1BB3484D" w14:textId="4827BC0C" w:rsidR="00D07841" w:rsidRPr="00E5397E" w:rsidRDefault="00D07841" w:rsidP="00D07841">
      <w:r>
        <w:t>Enter the beginning and ending Vendor Number to run the Scheduled Receipt report for.</w:t>
      </w:r>
    </w:p>
    <w:p w14:paraId="1B1B66B0" w14:textId="621349C1" w:rsidR="00935EEE" w:rsidRDefault="00935EEE" w:rsidP="00935EEE">
      <w:pPr>
        <w:pStyle w:val="Heading4"/>
      </w:pPr>
      <w:r>
        <w:t>Beginning PO Due Date / Ending PO Due Date</w:t>
      </w:r>
    </w:p>
    <w:p w14:paraId="5DBA74AA" w14:textId="020D95DD" w:rsidR="00D07841" w:rsidRPr="00E5397E" w:rsidRDefault="00D07841" w:rsidP="00D07841">
      <w:r>
        <w:t>Enter the beginning and ending Purchase Order Due Date to run the Scheduled Receipt report for.</w:t>
      </w:r>
    </w:p>
    <w:p w14:paraId="053F4130" w14:textId="177FC7AA" w:rsidR="00935EEE" w:rsidRDefault="00935EEE" w:rsidP="00935EEE">
      <w:pPr>
        <w:pStyle w:val="Heading4"/>
      </w:pPr>
      <w:r>
        <w:t>Beginning RM Category / Ending RM Category</w:t>
      </w:r>
    </w:p>
    <w:p w14:paraId="18ADB365" w14:textId="3A2CA363" w:rsidR="00D07841" w:rsidRPr="00E5397E" w:rsidRDefault="00D07841" w:rsidP="00D07841">
      <w:r>
        <w:t>Enter the beginning and ending Raw Material Category to run the Scheduled Receipt report for.</w:t>
      </w:r>
    </w:p>
    <w:p w14:paraId="66B47A58" w14:textId="6384CFE4" w:rsidR="00935EEE" w:rsidRDefault="00935EEE" w:rsidP="00935EEE">
      <w:pPr>
        <w:pStyle w:val="Heading4"/>
      </w:pPr>
      <w:r>
        <w:t>Beginning FG Category / Ending FG Category</w:t>
      </w:r>
    </w:p>
    <w:p w14:paraId="715F5B5A" w14:textId="09E99BD5" w:rsidR="00D07841" w:rsidRPr="00E5397E" w:rsidRDefault="00D07841" w:rsidP="00D07841">
      <w:r>
        <w:t>Enter the beginning and ending Finished Good Category to run the Scheduled Receipt report for.</w:t>
      </w:r>
    </w:p>
    <w:p w14:paraId="15ACF14A" w14:textId="50896CA7" w:rsidR="0027190E" w:rsidRDefault="00935EEE" w:rsidP="008C2C95">
      <w:pPr>
        <w:pStyle w:val="Heading4"/>
      </w:pPr>
      <w:r>
        <w:t>Show Posted Receipts? – Toggle Box</w:t>
      </w:r>
    </w:p>
    <w:p w14:paraId="1A959734" w14:textId="18B85447" w:rsidR="00D07841" w:rsidRDefault="00D07841" w:rsidP="00D07841">
      <w:r>
        <w:t>To include posted receipts on the report, make sure that the Show Posted Receipts toggle box is checked.</w:t>
      </w:r>
    </w:p>
    <w:p w14:paraId="34C66CBE" w14:textId="7E26ECB8" w:rsidR="00935EEE" w:rsidRDefault="00935EEE" w:rsidP="00935EEE">
      <w:pPr>
        <w:pStyle w:val="Heading4"/>
      </w:pPr>
      <w:r>
        <w:t>Beginning Receipt Date / Ending Receipt Date</w:t>
      </w:r>
    </w:p>
    <w:p w14:paraId="690AE0D2" w14:textId="5B6A35DD" w:rsidR="00D07841" w:rsidRPr="00E5397E" w:rsidRDefault="00D07841" w:rsidP="00D07841">
      <w:r>
        <w:t>Enter the beginning and ending Receipt Date to run the Scheduled Receipt report for.</w:t>
      </w:r>
    </w:p>
    <w:p w14:paraId="2893AD17" w14:textId="331F70CD" w:rsidR="00935EEE" w:rsidRDefault="00935EEE" w:rsidP="00935EEE">
      <w:pPr>
        <w:pStyle w:val="Heading4"/>
      </w:pPr>
      <w:r>
        <w:t>Print: Status (Choice)</w:t>
      </w:r>
    </w:p>
    <w:p w14:paraId="69100321" w14:textId="106647A3" w:rsidR="00D707FE" w:rsidRDefault="00D707FE" w:rsidP="00D707FE">
      <w:r>
        <w:t>To choose the preferred purchase order status of Open vs. Closed (Or All), please make sure the desired option choice bubble is toggled.</w:t>
      </w:r>
    </w:p>
    <w:p w14:paraId="4464087F" w14:textId="571AF539" w:rsidR="00935EEE" w:rsidRDefault="00935EEE" w:rsidP="00935EEE">
      <w:pPr>
        <w:pStyle w:val="Heading4"/>
      </w:pPr>
      <w:r>
        <w:t>Print: Type (Choice)</w:t>
      </w:r>
    </w:p>
    <w:p w14:paraId="2E701FE8" w14:textId="071A0F05" w:rsidR="00D707FE" w:rsidRDefault="00D707FE" w:rsidP="00D707FE">
      <w:r>
        <w:t>To choose the preferred sorting method of Job Number vs. Item Number vs. Vendor Number, please make sure the desired option choice bubble is toggled.</w:t>
      </w:r>
    </w:p>
    <w:p w14:paraId="4CA6D25E" w14:textId="321D8BB0" w:rsidR="00935EEE" w:rsidRDefault="00935EEE" w:rsidP="00935EEE">
      <w:pPr>
        <w:pStyle w:val="Heading4"/>
      </w:pPr>
      <w:r>
        <w:t>Print Late Line Items Only? – Toggle Box</w:t>
      </w:r>
    </w:p>
    <w:p w14:paraId="00027CC2" w14:textId="168DCD01" w:rsidR="00857E7C" w:rsidRDefault="00857E7C" w:rsidP="00857E7C">
      <w:r>
        <w:t xml:space="preserve">To </w:t>
      </w:r>
      <w:r w:rsidR="00D07841">
        <w:t>only include line items that are past their due date on the report</w:t>
      </w:r>
      <w:r>
        <w:t>, make sure that th</w:t>
      </w:r>
      <w:r w:rsidR="00D07841">
        <w:t xml:space="preserve">is </w:t>
      </w:r>
      <w:r>
        <w:t>toggle box is checked.</w:t>
      </w:r>
    </w:p>
    <w:p w14:paraId="36E13F02" w14:textId="228DF9DD" w:rsidR="00935EEE" w:rsidRDefault="00935EEE" w:rsidP="00935EEE">
      <w:pPr>
        <w:pStyle w:val="Heading4"/>
      </w:pPr>
      <w:r>
        <w:lastRenderedPageBreak/>
        <w:t>Print Notes – Toggle Box</w:t>
      </w:r>
    </w:p>
    <w:p w14:paraId="5F7FD18C" w14:textId="16C99899" w:rsidR="00857E7C" w:rsidRDefault="00857E7C" w:rsidP="00857E7C">
      <w:r>
        <w:t>To print any notes attached to the purchase orders within the selected parameters, make sure that the Print Notes toggle box is checked.</w:t>
      </w:r>
    </w:p>
    <w:p w14:paraId="0850ADDC" w14:textId="77777777" w:rsidR="00097BE0" w:rsidRDefault="00097BE0" w:rsidP="00097BE0">
      <w:pPr>
        <w:pStyle w:val="Heading4"/>
      </w:pPr>
      <w:r>
        <w:t>SELECT COLUMNS</w:t>
      </w:r>
    </w:p>
    <w:p w14:paraId="1A2A7F15" w14:textId="77777777" w:rsidR="00097BE0" w:rsidRPr="00F2476A" w:rsidRDefault="00097BE0" w:rsidP="00097BE0">
      <w:r>
        <w:t xml:space="preserve">Click the </w:t>
      </w:r>
      <w:r>
        <w:rPr>
          <w:b/>
          <w:bCs/>
          <w:i/>
          <w:iCs/>
          <w:u w:val="single"/>
        </w:rPr>
        <w:t>“Select Columns”</w:t>
      </w:r>
      <w:r>
        <w:t xml:space="preserve"> button to bring up the popup window in which the user may select which columns they wish to print to the report, and in what order they will be arranged.</w:t>
      </w:r>
    </w:p>
    <w:p w14:paraId="26B16C0B" w14:textId="1A430F32" w:rsidR="0027190E" w:rsidRDefault="0027190E" w:rsidP="0027190E">
      <w:pPr>
        <w:pStyle w:val="Heading3"/>
      </w:pPr>
      <w:bookmarkStart w:id="220" w:name="_Toc44768463"/>
      <w:bookmarkStart w:id="221" w:name="_Toc47457507"/>
      <w:r>
        <w:t>Select / Deselect RM Types</w:t>
      </w:r>
      <w:bookmarkEnd w:id="220"/>
      <w:bookmarkEnd w:id="221"/>
    </w:p>
    <w:p w14:paraId="19AAB32E" w14:textId="1CB0D459" w:rsidR="00A1726A" w:rsidRPr="00A1726A" w:rsidRDefault="00A1726A" w:rsidP="00A1726A">
      <w:r>
        <w:rPr>
          <w:noProof/>
        </w:rPr>
        <w:drawing>
          <wp:inline distT="0" distB="0" distL="0" distR="0" wp14:anchorId="46CF0CFC" wp14:editId="1031F14C">
            <wp:extent cx="1647825" cy="12001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47825" cy="1200150"/>
                    </a:xfrm>
                    <a:prstGeom prst="rect">
                      <a:avLst/>
                    </a:prstGeom>
                  </pic:spPr>
                </pic:pic>
              </a:graphicData>
            </a:graphic>
          </wp:inline>
        </w:drawing>
      </w:r>
    </w:p>
    <w:p w14:paraId="3FA36BEE" w14:textId="77777777" w:rsidR="00D45A17" w:rsidRDefault="00D45A17" w:rsidP="00D45A17">
      <w:r>
        <w:t xml:space="preserve">The user may choose multiple Material Types from this list by using the </w:t>
      </w:r>
      <w:r>
        <w:rPr>
          <w:b/>
          <w:bCs/>
          <w:i/>
          <w:iCs/>
          <w:u w:val="single"/>
        </w:rPr>
        <w:t>“Control – Click”</w:t>
      </w:r>
      <w:r>
        <w:t xml:space="preserve"> method. A selected Material Type will by highlighted within the list, and only highlighted Material Types will be used by the system.</w:t>
      </w:r>
    </w:p>
    <w:p w14:paraId="0591B23B" w14:textId="2B501E7A" w:rsidR="0027190E" w:rsidRDefault="0027190E" w:rsidP="0027190E">
      <w:pPr>
        <w:pStyle w:val="Heading3"/>
      </w:pPr>
      <w:bookmarkStart w:id="222" w:name="_Toc44768464"/>
      <w:bookmarkStart w:id="223" w:name="_Toc47457508"/>
      <w:r>
        <w:t>Available and Selected Columns</w:t>
      </w:r>
      <w:bookmarkEnd w:id="222"/>
      <w:bookmarkEnd w:id="223"/>
    </w:p>
    <w:p w14:paraId="3BADEBFD" w14:textId="20A6988F" w:rsidR="00A1726A" w:rsidRPr="00A1726A" w:rsidRDefault="00A1726A" w:rsidP="00A1726A">
      <w:r>
        <w:rPr>
          <w:noProof/>
        </w:rPr>
        <w:drawing>
          <wp:inline distT="0" distB="0" distL="0" distR="0" wp14:anchorId="32376783" wp14:editId="128AE3F6">
            <wp:extent cx="4438650" cy="19907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438650" cy="1990725"/>
                    </a:xfrm>
                    <a:prstGeom prst="rect">
                      <a:avLst/>
                    </a:prstGeom>
                  </pic:spPr>
                </pic:pic>
              </a:graphicData>
            </a:graphic>
          </wp:inline>
        </w:drawing>
      </w:r>
    </w:p>
    <w:p w14:paraId="2C1B122E" w14:textId="77777777" w:rsidR="00D45A17" w:rsidRDefault="00D45A17" w:rsidP="00D45A17">
      <w:pPr>
        <w:pStyle w:val="Heading4"/>
      </w:pPr>
      <w:r>
        <w:t>Available Columns</w:t>
      </w:r>
    </w:p>
    <w:p w14:paraId="25952FAD" w14:textId="77777777" w:rsidR="00D45A17" w:rsidRPr="00F61F89" w:rsidRDefault="00D45A17" w:rsidP="00D45A17">
      <w:r>
        <w:t>The user may choose which columns they wish to have on the report printout. As the user selects their choices, they will appear on the ‘</w:t>
      </w:r>
      <w:r>
        <w:rPr>
          <w:i/>
          <w:iCs/>
        </w:rPr>
        <w:t>Selected Columns’</w:t>
      </w:r>
      <w:r>
        <w:t xml:space="preserve"> list.</w:t>
      </w:r>
    </w:p>
    <w:p w14:paraId="6752C5D4" w14:textId="77777777" w:rsidR="00D45A17" w:rsidRDefault="00D45A17" w:rsidP="00D45A17">
      <w:pPr>
        <w:pStyle w:val="Heading4"/>
      </w:pPr>
      <w:r>
        <w:t>Selected Columns (In Display Order)</w:t>
      </w:r>
    </w:p>
    <w:p w14:paraId="6D7C48E1" w14:textId="77777777" w:rsidR="00D45A17" w:rsidRPr="00F61F89" w:rsidRDefault="00D45A17" w:rsidP="00D45A17">
      <w:r>
        <w:t>The columns that the user has chosen from the ‘</w:t>
      </w:r>
      <w:r>
        <w:rPr>
          <w:i/>
          <w:iCs/>
        </w:rPr>
        <w:t xml:space="preserve">Available Columns’ </w:t>
      </w:r>
      <w:r>
        <w:t>list. The order that these columns are displayed in here is the order in which they will print on the report.</w:t>
      </w:r>
    </w:p>
    <w:p w14:paraId="5404CB09" w14:textId="77777777" w:rsidR="00D45A17" w:rsidRDefault="00D45A17" w:rsidP="00D45A17">
      <w:pPr>
        <w:pStyle w:val="Heading4"/>
      </w:pPr>
      <w:r>
        <w:t>Default</w:t>
      </w:r>
    </w:p>
    <w:p w14:paraId="56EDF64E" w14:textId="77777777" w:rsidR="00D45A17" w:rsidRPr="00361386" w:rsidRDefault="00D45A17" w:rsidP="00D45A17">
      <w:r>
        <w:t xml:space="preserve">Click the </w:t>
      </w:r>
      <w:r>
        <w:rPr>
          <w:b/>
          <w:bCs/>
          <w:i/>
          <w:iCs/>
          <w:u w:val="single"/>
        </w:rPr>
        <w:t>“Default</w:t>
      </w:r>
      <w:r>
        <w:rPr>
          <w:i/>
          <w:iCs/>
          <w:u w:val="single"/>
        </w:rPr>
        <w:t>”</w:t>
      </w:r>
      <w:r>
        <w:t xml:space="preserve"> button to sort the ‘</w:t>
      </w:r>
      <w:r>
        <w:rPr>
          <w:i/>
          <w:iCs/>
        </w:rPr>
        <w:t xml:space="preserve">Selected Columns’ </w:t>
      </w:r>
      <w:r>
        <w:t>list by the default system parameters.</w:t>
      </w:r>
    </w:p>
    <w:p w14:paraId="020EE69B" w14:textId="77777777" w:rsidR="00D45A17" w:rsidRDefault="00D45A17" w:rsidP="00D45A17">
      <w:pPr>
        <w:pStyle w:val="Heading4"/>
      </w:pPr>
      <w:r>
        <w:t>Add &gt;&gt;</w:t>
      </w:r>
    </w:p>
    <w:p w14:paraId="10B17ABD" w14:textId="77777777" w:rsidR="00D45A17" w:rsidRPr="00361386" w:rsidRDefault="00D45A17" w:rsidP="00D45A17">
      <w:r>
        <w:t>Click on the selected item from the ‘</w:t>
      </w:r>
      <w:r>
        <w:rPr>
          <w:i/>
          <w:iCs/>
        </w:rPr>
        <w:t xml:space="preserve">Available Columns’ </w:t>
      </w:r>
      <w:r>
        <w:t xml:space="preserve">list to highlight it, then click the </w:t>
      </w:r>
      <w:r>
        <w:rPr>
          <w:b/>
          <w:bCs/>
          <w:i/>
          <w:iCs/>
          <w:u w:val="single"/>
        </w:rPr>
        <w:t>“Add”</w:t>
      </w:r>
      <w:r>
        <w:t xml:space="preserve"> button to add the selected column to the ‘</w:t>
      </w:r>
      <w:r>
        <w:rPr>
          <w:i/>
          <w:iCs/>
        </w:rPr>
        <w:t xml:space="preserve">Selected Columns’ </w:t>
      </w:r>
      <w:r>
        <w:t>list.</w:t>
      </w:r>
    </w:p>
    <w:p w14:paraId="03BE6182" w14:textId="77777777" w:rsidR="00D45A17" w:rsidRDefault="00D45A17" w:rsidP="00D45A17">
      <w:pPr>
        <w:pStyle w:val="Heading4"/>
      </w:pPr>
      <w:r>
        <w:lastRenderedPageBreak/>
        <w:t>&lt;&lt; Remove</w:t>
      </w:r>
    </w:p>
    <w:p w14:paraId="39AF6F3A" w14:textId="77777777" w:rsidR="00D45A17" w:rsidRPr="00361386" w:rsidRDefault="00D45A17" w:rsidP="00D45A17">
      <w:r>
        <w:t>Click on the selected item from the ‘</w:t>
      </w:r>
      <w:r>
        <w:rPr>
          <w:i/>
          <w:iCs/>
        </w:rPr>
        <w:t xml:space="preserve">Selected Columns’ </w:t>
      </w:r>
      <w:r>
        <w:t xml:space="preserve">list to highlight it, then click the </w:t>
      </w:r>
      <w:r>
        <w:rPr>
          <w:b/>
          <w:bCs/>
          <w:i/>
          <w:iCs/>
          <w:u w:val="single"/>
        </w:rPr>
        <w:t>“Remove”</w:t>
      </w:r>
      <w:r>
        <w:t xml:space="preserve"> button to remove the selected column to the ‘</w:t>
      </w:r>
      <w:r>
        <w:rPr>
          <w:i/>
          <w:iCs/>
        </w:rPr>
        <w:t xml:space="preserve">Selected Columns’ </w:t>
      </w:r>
      <w:r>
        <w:t>list.</w:t>
      </w:r>
    </w:p>
    <w:p w14:paraId="1A4AC3FD" w14:textId="77777777" w:rsidR="00D45A17" w:rsidRDefault="00D45A17" w:rsidP="00D45A17">
      <w:pPr>
        <w:pStyle w:val="Heading4"/>
      </w:pPr>
      <w:r>
        <w:t>Move Up</w:t>
      </w:r>
    </w:p>
    <w:p w14:paraId="414D7210" w14:textId="77777777" w:rsidR="00D45A17" w:rsidRPr="00361386"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Up</w:t>
      </w:r>
      <w:r>
        <w:t xml:space="preserve">” button, the user can change its position on the report. </w:t>
      </w:r>
    </w:p>
    <w:p w14:paraId="531DAFA5" w14:textId="77777777" w:rsidR="00D45A17" w:rsidRDefault="00D45A17" w:rsidP="00D45A17">
      <w:pPr>
        <w:pStyle w:val="Heading4"/>
      </w:pPr>
      <w:r>
        <w:t>Move Down</w:t>
      </w:r>
    </w:p>
    <w:p w14:paraId="34E832FF" w14:textId="77777777" w:rsidR="00D45A17" w:rsidRDefault="00D45A17" w:rsidP="00D45A17">
      <w:r>
        <w:t>Within the ‘</w:t>
      </w:r>
      <w:r>
        <w:rPr>
          <w:i/>
          <w:iCs/>
        </w:rPr>
        <w:t>Selected Columns’</w:t>
      </w:r>
      <w:r>
        <w:t xml:space="preserve"> list, the user may choose the order they wish the selected columns to print in. In order to change the order of the columns, the user can click on a selection to highlight it. By then clicking the </w:t>
      </w:r>
      <w:r>
        <w:rPr>
          <w:b/>
          <w:bCs/>
          <w:i/>
          <w:iCs/>
          <w:u w:val="single"/>
        </w:rPr>
        <w:t>“Move Down</w:t>
      </w:r>
      <w:r>
        <w:t xml:space="preserve">” button, the user can change its position on the report. </w:t>
      </w:r>
    </w:p>
    <w:p w14:paraId="64AF04E6" w14:textId="2AF11D42" w:rsidR="0027190E" w:rsidRDefault="0027190E" w:rsidP="0027190E">
      <w:pPr>
        <w:pStyle w:val="Heading3"/>
      </w:pPr>
      <w:bookmarkStart w:id="224" w:name="_Toc44768465"/>
      <w:bookmarkStart w:id="225" w:name="_Toc47457509"/>
      <w:r>
        <w:t>Output Destination</w:t>
      </w:r>
      <w:bookmarkEnd w:id="224"/>
      <w:bookmarkEnd w:id="225"/>
    </w:p>
    <w:p w14:paraId="7EFC2CD0" w14:textId="076043B0" w:rsidR="00A1726A" w:rsidRPr="00A1726A" w:rsidRDefault="00A1726A" w:rsidP="00A1726A">
      <w:r>
        <w:rPr>
          <w:noProof/>
        </w:rPr>
        <w:drawing>
          <wp:inline distT="0" distB="0" distL="0" distR="0" wp14:anchorId="131179B4" wp14:editId="33ED5CF5">
            <wp:extent cx="4457700" cy="160316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465693" cy="1606044"/>
                    </a:xfrm>
                    <a:prstGeom prst="rect">
                      <a:avLst/>
                    </a:prstGeom>
                  </pic:spPr>
                </pic:pic>
              </a:graphicData>
            </a:graphic>
          </wp:inline>
        </w:drawing>
      </w:r>
    </w:p>
    <w:p w14:paraId="33797D2C" w14:textId="77777777" w:rsidR="00D45A17" w:rsidRDefault="00D45A17" w:rsidP="00D45A17">
      <w:pPr>
        <w:pStyle w:val="Heading4"/>
      </w:pPr>
      <w:r>
        <w:t>Destination Choice</w:t>
      </w:r>
    </w:p>
    <w:p w14:paraId="56C3DC79" w14:textId="77777777" w:rsidR="00D45A17" w:rsidRPr="00144B20" w:rsidRDefault="00D45A17" w:rsidP="00D45A17">
      <w:r>
        <w:t>To choose the destination where the document should be printed, please make sure that desired output destination choice bubble is toggled.</w:t>
      </w:r>
    </w:p>
    <w:p w14:paraId="32EDDF7B" w14:textId="77777777" w:rsidR="00D45A17" w:rsidRDefault="00D45A17" w:rsidP="00D45A17">
      <w:pPr>
        <w:pStyle w:val="Heading4"/>
      </w:pPr>
      <w:r>
        <w:t>Layout Choice</w:t>
      </w:r>
    </w:p>
    <w:p w14:paraId="6AA33D22" w14:textId="77777777" w:rsidR="00D45A17" w:rsidRPr="00144B20" w:rsidRDefault="00D45A17" w:rsidP="00D45A17">
      <w:r>
        <w:t>To choose the preferred layout of Landscape vs. Portrait, please make sure the desired option choice bubbled is toggled.</w:t>
      </w:r>
    </w:p>
    <w:p w14:paraId="136D3E2F" w14:textId="77777777" w:rsidR="00D45A17" w:rsidRDefault="00D45A17" w:rsidP="00D45A17">
      <w:pPr>
        <w:pStyle w:val="Heading4"/>
      </w:pPr>
      <w:r>
        <w:t>Lines Per Page</w:t>
      </w:r>
    </w:p>
    <w:p w14:paraId="60F75C13" w14:textId="77777777" w:rsidR="00D45A17" w:rsidRPr="00144B20" w:rsidRDefault="00D45A17" w:rsidP="00D45A17">
      <w:r w:rsidRPr="00211A1F">
        <w:t>Lines per page on the report when printing.</w:t>
      </w:r>
    </w:p>
    <w:p w14:paraId="0C943E4A" w14:textId="77777777" w:rsidR="00D45A17" w:rsidRDefault="00D45A17" w:rsidP="00D45A17">
      <w:pPr>
        <w:pStyle w:val="Heading4"/>
      </w:pPr>
      <w:r>
        <w:t>Font</w:t>
      </w:r>
    </w:p>
    <w:p w14:paraId="2E265A40" w14:textId="77777777" w:rsidR="00D45A17" w:rsidRPr="00144B20" w:rsidRDefault="00D45A17" w:rsidP="00D45A17">
      <w:r w:rsidRPr="00211A1F">
        <w:t xml:space="preserve">Enter the font number to use with this report </w:t>
      </w:r>
      <w:r>
        <w:t>(</w:t>
      </w:r>
      <w:r w:rsidRPr="00211A1F">
        <w:t>Font 11 is defa</w:t>
      </w:r>
      <w:r>
        <w:t>u</w:t>
      </w:r>
      <w:r w:rsidRPr="00211A1F">
        <w:t>lt</w:t>
      </w:r>
      <w:r>
        <w:t>)</w:t>
      </w:r>
      <w:r w:rsidRPr="00211A1F">
        <w:t>.</w:t>
      </w:r>
    </w:p>
    <w:p w14:paraId="10611A07" w14:textId="77777777" w:rsidR="00D45A17" w:rsidRDefault="00D45A17" w:rsidP="00D45A17">
      <w:pPr>
        <w:pStyle w:val="Heading4"/>
      </w:pPr>
      <w:r>
        <w:t>Show Parameters? – Toggle Box</w:t>
      </w:r>
    </w:p>
    <w:p w14:paraId="78302AAC" w14:textId="77777777" w:rsidR="00D45A17" w:rsidRDefault="00D45A17" w:rsidP="00D45A17">
      <w:r>
        <w:t>To show parameters, make sure that the toggle box is ‘ticked’ with a checkmark.</w:t>
      </w:r>
    </w:p>
    <w:p w14:paraId="6AE20829" w14:textId="77777777" w:rsidR="00D45A17" w:rsidRDefault="00D45A17" w:rsidP="00D45A17">
      <w:pPr>
        <w:pStyle w:val="Heading4"/>
      </w:pPr>
      <w:r>
        <w:t>Export to Excel? – Toggle Box</w:t>
      </w:r>
    </w:p>
    <w:p w14:paraId="7C5FFA83" w14:textId="77777777" w:rsidR="00D45A17" w:rsidRPr="00CC767A" w:rsidRDefault="00D45A17" w:rsidP="00D45A17">
      <w:r>
        <w:t>To export the printed file to an excel document, make sure that the Export to Excel toggle box is checked.</w:t>
      </w:r>
    </w:p>
    <w:p w14:paraId="091A69E8" w14:textId="77777777" w:rsidR="00D45A17" w:rsidRDefault="00D45A17" w:rsidP="00D45A17">
      <w:pPr>
        <w:pStyle w:val="Heading4"/>
      </w:pPr>
      <w:r>
        <w:t>Auto Run Excel? – Toggle Box</w:t>
      </w:r>
    </w:p>
    <w:p w14:paraId="555D9590" w14:textId="77777777" w:rsidR="00D45A17" w:rsidRPr="00CC767A" w:rsidRDefault="00D45A17" w:rsidP="00D45A17">
      <w:r>
        <w:t xml:space="preserve">To automatically open the </w:t>
      </w:r>
      <w:proofErr w:type="gramStart"/>
      <w:r>
        <w:t>new</w:t>
      </w:r>
      <w:proofErr w:type="gramEnd"/>
      <w:r>
        <w:t xml:space="preserve"> excel document, make sure that the Auto Run Excel toggle box is checked.</w:t>
      </w:r>
    </w:p>
    <w:p w14:paraId="0FD8F8B7" w14:textId="5717915A" w:rsidR="0080529C" w:rsidRDefault="0080529C" w:rsidP="0080529C">
      <w:pPr>
        <w:pStyle w:val="Heading1"/>
        <w:rPr>
          <w:b/>
          <w:bCs/>
        </w:rPr>
      </w:pPr>
      <w:bookmarkStart w:id="226" w:name="_Toc47457510"/>
      <w:r>
        <w:rPr>
          <w:b/>
          <w:bCs/>
        </w:rPr>
        <w:lastRenderedPageBreak/>
        <w:t>File Maintenance for Purchases [PF]</w:t>
      </w:r>
      <w:bookmarkEnd w:id="226"/>
    </w:p>
    <w:p w14:paraId="11CA5063" w14:textId="48525B9F" w:rsidR="0080529C" w:rsidRDefault="0080529C" w:rsidP="0080529C">
      <w:pPr>
        <w:pStyle w:val="Heading2"/>
      </w:pPr>
      <w:bookmarkStart w:id="227" w:name="_Toc47457511"/>
      <w:r>
        <w:t>PO Rejection Codes [PF1]</w:t>
      </w:r>
      <w:bookmarkEnd w:id="227"/>
    </w:p>
    <w:p w14:paraId="197A9985" w14:textId="1CE47DA5" w:rsidR="0080529C" w:rsidRDefault="0027190E" w:rsidP="0080529C">
      <w:pPr>
        <w:pStyle w:val="Heading3"/>
      </w:pPr>
      <w:bookmarkStart w:id="228" w:name="_Toc47457512"/>
      <w:r>
        <w:t>Browse Reason</w:t>
      </w:r>
      <w:bookmarkEnd w:id="228"/>
    </w:p>
    <w:p w14:paraId="04B4E63B" w14:textId="510AAA28" w:rsidR="00A1726A" w:rsidRPr="00A1726A" w:rsidRDefault="00A1726A" w:rsidP="00A1726A">
      <w:r>
        <w:rPr>
          <w:noProof/>
        </w:rPr>
        <w:drawing>
          <wp:inline distT="0" distB="0" distL="0" distR="0" wp14:anchorId="212EB113" wp14:editId="5BBD7A10">
            <wp:extent cx="5943600" cy="448945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4489450"/>
                    </a:xfrm>
                    <a:prstGeom prst="rect">
                      <a:avLst/>
                    </a:prstGeom>
                  </pic:spPr>
                </pic:pic>
              </a:graphicData>
            </a:graphic>
          </wp:inline>
        </w:drawing>
      </w:r>
    </w:p>
    <w:p w14:paraId="0E594359" w14:textId="77777777" w:rsidR="00097BE0" w:rsidRDefault="00097BE0" w:rsidP="00097BE0">
      <w:pPr>
        <w:pStyle w:val="Heading4"/>
      </w:pPr>
      <w:r>
        <w:t>EXIT</w:t>
      </w:r>
    </w:p>
    <w:p w14:paraId="11797498" w14:textId="36FC27B3" w:rsidR="00097BE0" w:rsidRPr="00BC1FC0" w:rsidRDefault="00097BE0" w:rsidP="00097BE0">
      <w:r>
        <w:t xml:space="preserve">Click the </w:t>
      </w:r>
      <w:r>
        <w:rPr>
          <w:b/>
          <w:bCs/>
          <w:i/>
          <w:iCs/>
          <w:u w:val="single"/>
        </w:rPr>
        <w:t>“Exit Door Icon”</w:t>
      </w:r>
      <w:r>
        <w:t xml:space="preserve"> to exit the Reason Code screen.</w:t>
      </w:r>
    </w:p>
    <w:p w14:paraId="303874E1" w14:textId="76B9BBAE" w:rsidR="0027190E" w:rsidRDefault="0027190E" w:rsidP="0027190E">
      <w:pPr>
        <w:pStyle w:val="Heading3"/>
      </w:pPr>
      <w:bookmarkStart w:id="229" w:name="_Toc47457513"/>
      <w:r>
        <w:lastRenderedPageBreak/>
        <w:t>View Reason</w:t>
      </w:r>
      <w:bookmarkEnd w:id="229"/>
    </w:p>
    <w:p w14:paraId="4E61E6EA" w14:textId="2F0A2F04" w:rsidR="00A1726A" w:rsidRPr="00A1726A" w:rsidRDefault="00A1726A" w:rsidP="00A1726A">
      <w:r>
        <w:rPr>
          <w:noProof/>
        </w:rPr>
        <w:drawing>
          <wp:inline distT="0" distB="0" distL="0" distR="0" wp14:anchorId="34BA6EFE" wp14:editId="597A80FB">
            <wp:extent cx="5943600" cy="4334493"/>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6420" cy="4336549"/>
                    </a:xfrm>
                    <a:prstGeom prst="rect">
                      <a:avLst/>
                    </a:prstGeom>
                  </pic:spPr>
                </pic:pic>
              </a:graphicData>
            </a:graphic>
          </wp:inline>
        </w:drawing>
      </w:r>
    </w:p>
    <w:p w14:paraId="0C426A5C" w14:textId="77777777" w:rsidR="00097BE0" w:rsidRDefault="00097BE0" w:rsidP="00097BE0">
      <w:pPr>
        <w:pStyle w:val="Heading4"/>
      </w:pPr>
      <w:r>
        <w:t>EXIT</w:t>
      </w:r>
    </w:p>
    <w:p w14:paraId="6AF6F109" w14:textId="77777777" w:rsidR="00097BE0" w:rsidRPr="00BC1FC0" w:rsidRDefault="00097BE0" w:rsidP="00097BE0">
      <w:r>
        <w:t xml:space="preserve">Click the </w:t>
      </w:r>
      <w:r>
        <w:rPr>
          <w:b/>
          <w:bCs/>
          <w:i/>
          <w:iCs/>
          <w:u w:val="single"/>
        </w:rPr>
        <w:t>“Exit Door Icon”</w:t>
      </w:r>
      <w:r>
        <w:t xml:space="preserve"> to exit the Reason Code screen.</w:t>
      </w:r>
    </w:p>
    <w:p w14:paraId="3E2E7FD2" w14:textId="7237563F" w:rsidR="00935EEE" w:rsidRDefault="00935EEE" w:rsidP="00935EEE">
      <w:pPr>
        <w:pStyle w:val="Heading4"/>
      </w:pPr>
      <w:r>
        <w:t>UPDATE</w:t>
      </w:r>
    </w:p>
    <w:p w14:paraId="5853B919" w14:textId="3AAA4BC8" w:rsidR="00097BE0" w:rsidRDefault="00097BE0" w:rsidP="00097BE0">
      <w:r>
        <w:t xml:space="preserve">To change the currently selected Rejection Reason Code, simply click the </w:t>
      </w:r>
      <w:r>
        <w:rPr>
          <w:b/>
          <w:bCs/>
          <w:i/>
          <w:iCs/>
          <w:u w:val="single"/>
        </w:rPr>
        <w:t>“Update</w:t>
      </w:r>
      <w:r>
        <w:t xml:space="preserve">” button at the bottom of the screen.  </w:t>
      </w:r>
    </w:p>
    <w:p w14:paraId="18EA8324" w14:textId="497D642A" w:rsidR="00935EEE" w:rsidRDefault="00935EEE" w:rsidP="00935EEE">
      <w:pPr>
        <w:pStyle w:val="Heading4"/>
      </w:pPr>
      <w:r>
        <w:t>ADD</w:t>
      </w:r>
    </w:p>
    <w:p w14:paraId="725BD2A0" w14:textId="0BC6D26F" w:rsidR="00097BE0" w:rsidRPr="00E64A2B" w:rsidRDefault="00097BE0" w:rsidP="00097BE0">
      <w:r>
        <w:t xml:space="preserve">Click the </w:t>
      </w:r>
      <w:r>
        <w:rPr>
          <w:b/>
          <w:bCs/>
          <w:i/>
          <w:iCs/>
          <w:u w:val="single"/>
        </w:rPr>
        <w:t>“Add”</w:t>
      </w:r>
      <w:r>
        <w:t xml:space="preserve"> button</w:t>
      </w:r>
      <w:r w:rsidRPr="00167C88">
        <w:t xml:space="preserve"> </w:t>
      </w:r>
      <w:r>
        <w:t>at the bottom of the screen to add a new Rejection Reason Code.</w:t>
      </w:r>
    </w:p>
    <w:p w14:paraId="38103598" w14:textId="77777777" w:rsidR="00097BE0" w:rsidRDefault="00097BE0" w:rsidP="00097BE0">
      <w:pPr>
        <w:pStyle w:val="Heading4"/>
      </w:pPr>
      <w:r>
        <w:t>DELETE</w:t>
      </w:r>
    </w:p>
    <w:p w14:paraId="60E4D864" w14:textId="45D55FBF" w:rsidR="00097BE0" w:rsidRDefault="00097BE0" w:rsidP="00097BE0">
      <w:r>
        <w:t xml:space="preserve">To delete the currently selected Rejection Reason Code,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464E5BCE" w14:textId="77777777" w:rsidR="00097BE0" w:rsidRDefault="00097BE0" w:rsidP="00097BE0">
      <w:pPr>
        <w:pStyle w:val="Heading4"/>
      </w:pPr>
      <w:r>
        <w:t>NEXT</w:t>
      </w:r>
    </w:p>
    <w:p w14:paraId="4724C1C1" w14:textId="327B64E7" w:rsidR="00097BE0" w:rsidRDefault="00097BE0" w:rsidP="00097BE0">
      <w:r>
        <w:t xml:space="preserve">Press </w:t>
      </w:r>
      <w:r w:rsidRPr="00B86B9F">
        <w:rPr>
          <w:b/>
          <w:bCs/>
          <w:i/>
          <w:iCs/>
          <w:u w:val="single"/>
        </w:rPr>
        <w:t>"N"</w:t>
      </w:r>
      <w:r>
        <w:t xml:space="preserve"> (Next) to find next Rejection Reason Code to view or modify. Alternatively, press the </w:t>
      </w:r>
      <w:r>
        <w:rPr>
          <w:b/>
          <w:bCs/>
          <w:i/>
          <w:iCs/>
          <w:u w:val="single"/>
        </w:rPr>
        <w:t>“Right Arrow”</w:t>
      </w:r>
      <w:r>
        <w:t xml:space="preserve"> on the screen.</w:t>
      </w:r>
    </w:p>
    <w:p w14:paraId="6829F3BC" w14:textId="77777777" w:rsidR="00097BE0" w:rsidRDefault="00097BE0" w:rsidP="00097BE0">
      <w:pPr>
        <w:pStyle w:val="Heading4"/>
      </w:pPr>
      <w:r>
        <w:t>PREVIOUS</w:t>
      </w:r>
    </w:p>
    <w:p w14:paraId="2C785F58" w14:textId="3BFACB90" w:rsidR="00097BE0" w:rsidRDefault="00097BE0" w:rsidP="00097BE0">
      <w:r>
        <w:t xml:space="preserve">Press </w:t>
      </w:r>
      <w:r w:rsidRPr="00B86B9F">
        <w:rPr>
          <w:b/>
          <w:bCs/>
          <w:i/>
          <w:iCs/>
          <w:u w:val="single"/>
        </w:rPr>
        <w:t>"P"</w:t>
      </w:r>
      <w:r>
        <w:t xml:space="preserve"> (Previous) to find previous Rejection Reason Code to view or modify.</w:t>
      </w:r>
      <w:r w:rsidRPr="00EA7FC0">
        <w:t xml:space="preserve"> </w:t>
      </w:r>
      <w:r>
        <w:t xml:space="preserve">Alternatively, press the </w:t>
      </w:r>
      <w:r>
        <w:rPr>
          <w:b/>
          <w:bCs/>
          <w:i/>
          <w:iCs/>
          <w:u w:val="single"/>
        </w:rPr>
        <w:t>“Left Arrow”</w:t>
      </w:r>
      <w:r>
        <w:t xml:space="preserve"> on the screen.</w:t>
      </w:r>
    </w:p>
    <w:p w14:paraId="476A8458" w14:textId="40C170EE" w:rsidR="0027190E" w:rsidRDefault="0027190E" w:rsidP="0027190E">
      <w:pPr>
        <w:pStyle w:val="Heading3"/>
      </w:pPr>
      <w:bookmarkStart w:id="230" w:name="_Toc47457514"/>
      <w:r>
        <w:lastRenderedPageBreak/>
        <w:t>Add/Update Reason</w:t>
      </w:r>
      <w:bookmarkEnd w:id="230"/>
    </w:p>
    <w:p w14:paraId="581623E4" w14:textId="26908B17" w:rsidR="00A1726A" w:rsidRPr="00A1726A" w:rsidRDefault="00A1726A" w:rsidP="00A1726A">
      <w:r>
        <w:rPr>
          <w:noProof/>
        </w:rPr>
        <w:drawing>
          <wp:inline distT="0" distB="0" distL="0" distR="0" wp14:anchorId="1234C0EF" wp14:editId="62F86AB5">
            <wp:extent cx="5943600" cy="4563110"/>
            <wp:effectExtent l="0" t="0" r="0" b="889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4563110"/>
                    </a:xfrm>
                    <a:prstGeom prst="rect">
                      <a:avLst/>
                    </a:prstGeom>
                  </pic:spPr>
                </pic:pic>
              </a:graphicData>
            </a:graphic>
          </wp:inline>
        </w:drawing>
      </w:r>
    </w:p>
    <w:p w14:paraId="1E89C727" w14:textId="77777777" w:rsidR="00097BE0" w:rsidRDefault="00097BE0" w:rsidP="00097BE0">
      <w:pPr>
        <w:pStyle w:val="Heading4"/>
      </w:pPr>
      <w:r>
        <w:t>EXIT</w:t>
      </w:r>
    </w:p>
    <w:p w14:paraId="26A9F7C4" w14:textId="77777777" w:rsidR="00097BE0" w:rsidRPr="00BC1FC0" w:rsidRDefault="00097BE0" w:rsidP="00097BE0">
      <w:r>
        <w:t xml:space="preserve">Click the </w:t>
      </w:r>
      <w:r>
        <w:rPr>
          <w:b/>
          <w:bCs/>
          <w:i/>
          <w:iCs/>
          <w:u w:val="single"/>
        </w:rPr>
        <w:t>“Exit Door Icon”</w:t>
      </w:r>
      <w:r>
        <w:t xml:space="preserve"> to exit the Reason Code screen.</w:t>
      </w:r>
    </w:p>
    <w:p w14:paraId="08BC6AF6" w14:textId="77777777" w:rsidR="00097BE0" w:rsidRDefault="00097BE0" w:rsidP="00097BE0">
      <w:pPr>
        <w:pStyle w:val="Heading4"/>
      </w:pPr>
      <w:r>
        <w:t>SAVE</w:t>
      </w:r>
    </w:p>
    <w:p w14:paraId="3F601DEF" w14:textId="446C8879" w:rsidR="00097BE0" w:rsidRDefault="00097BE0" w:rsidP="00097BE0">
      <w:r>
        <w:t xml:space="preserve">Click the </w:t>
      </w:r>
      <w:r>
        <w:rPr>
          <w:b/>
          <w:bCs/>
          <w:i/>
          <w:iCs/>
          <w:u w:val="single"/>
        </w:rPr>
        <w:t>“Save”</w:t>
      </w:r>
      <w:r>
        <w:t xml:space="preserve"> button to save all changes to the current Rejection Reason Code.</w:t>
      </w:r>
    </w:p>
    <w:p w14:paraId="65692700" w14:textId="77777777" w:rsidR="00097BE0" w:rsidRDefault="00097BE0" w:rsidP="00097BE0">
      <w:pPr>
        <w:pStyle w:val="Heading4"/>
      </w:pPr>
      <w:r>
        <w:t>RESET</w:t>
      </w:r>
    </w:p>
    <w:p w14:paraId="0E0A084A" w14:textId="77777777" w:rsidR="00097BE0" w:rsidRPr="00096EBD" w:rsidRDefault="00097BE0" w:rsidP="00097BE0">
      <w:r>
        <w:t xml:space="preserve">Click the </w:t>
      </w:r>
      <w:r>
        <w:rPr>
          <w:b/>
          <w:bCs/>
          <w:i/>
          <w:iCs/>
          <w:u w:val="single"/>
        </w:rPr>
        <w:t>“Reset”</w:t>
      </w:r>
      <w:r>
        <w:t xml:space="preserve"> button to reset all fields to their original state.</w:t>
      </w:r>
    </w:p>
    <w:p w14:paraId="31ECB7D4" w14:textId="77777777" w:rsidR="00097BE0" w:rsidRDefault="00097BE0" w:rsidP="00097BE0">
      <w:pPr>
        <w:pStyle w:val="Heading4"/>
      </w:pPr>
      <w:r>
        <w:t>CANCEL</w:t>
      </w:r>
    </w:p>
    <w:p w14:paraId="61551BA7" w14:textId="4BB2F646" w:rsidR="00097BE0" w:rsidRDefault="00097BE0" w:rsidP="00097BE0">
      <w:r>
        <w:t xml:space="preserve">Click the </w:t>
      </w:r>
      <w:r>
        <w:rPr>
          <w:b/>
          <w:bCs/>
          <w:i/>
          <w:iCs/>
          <w:u w:val="single"/>
        </w:rPr>
        <w:t>“Cancel”</w:t>
      </w:r>
      <w:r>
        <w:t xml:space="preserve"> button to cancel all changes to the Rejection Reason Code without saving.</w:t>
      </w:r>
    </w:p>
    <w:p w14:paraId="2B9EB425" w14:textId="77777777" w:rsidR="00352F3F" w:rsidRPr="00DF6BEC" w:rsidRDefault="00352F3F" w:rsidP="00097BE0"/>
    <w:p w14:paraId="060C3D58" w14:textId="5EBD550E" w:rsidR="0027190E" w:rsidRDefault="0027190E" w:rsidP="0027190E">
      <w:pPr>
        <w:pStyle w:val="Heading3"/>
      </w:pPr>
      <w:bookmarkStart w:id="231" w:name="_Toc44768471"/>
      <w:bookmarkStart w:id="232" w:name="_Toc47457515"/>
      <w:r>
        <w:t>Add/Update Reason Field Definitions</w:t>
      </w:r>
      <w:bookmarkEnd w:id="231"/>
      <w:bookmarkEnd w:id="232"/>
    </w:p>
    <w:p w14:paraId="362D5504" w14:textId="4F42045A" w:rsidR="00935EEE" w:rsidRDefault="00935EEE" w:rsidP="00935EEE">
      <w:pPr>
        <w:pStyle w:val="Heading4"/>
      </w:pPr>
      <w:r>
        <w:t>Rejection Code</w:t>
      </w:r>
    </w:p>
    <w:p w14:paraId="32ADC870" w14:textId="018E89DE" w:rsidR="00935EEE" w:rsidRPr="00935EEE" w:rsidRDefault="00443C4C" w:rsidP="00935EEE">
      <w:r w:rsidRPr="004F4CDC">
        <w:rPr>
          <w:rFonts w:cstheme="minorHAnsi"/>
        </w:rPr>
        <w:t>Enter the code.</w:t>
      </w:r>
    </w:p>
    <w:p w14:paraId="04233BDF" w14:textId="3EC8973A" w:rsidR="00935EEE" w:rsidRDefault="00935EEE" w:rsidP="00935EEE">
      <w:pPr>
        <w:pStyle w:val="Heading4"/>
      </w:pPr>
      <w:r>
        <w:t>Description</w:t>
      </w:r>
    </w:p>
    <w:p w14:paraId="61C6EB18" w14:textId="23DF3BFD" w:rsidR="0080529C" w:rsidRPr="0080529C" w:rsidRDefault="00443C4C" w:rsidP="0080529C">
      <w:r w:rsidRPr="004F4CDC">
        <w:rPr>
          <w:rFonts w:cstheme="minorHAnsi"/>
        </w:rPr>
        <w:t>Enter a description for the category.</w:t>
      </w:r>
    </w:p>
    <w:p w14:paraId="2CDE0228" w14:textId="213D843B" w:rsidR="0080529C" w:rsidRDefault="0080529C" w:rsidP="0080529C">
      <w:pPr>
        <w:pStyle w:val="Heading2"/>
      </w:pPr>
      <w:bookmarkStart w:id="233" w:name="_Toc47457516"/>
      <w:r>
        <w:lastRenderedPageBreak/>
        <w:t>Purchase Orders Control Menu [PF2]</w:t>
      </w:r>
      <w:bookmarkEnd w:id="233"/>
    </w:p>
    <w:p w14:paraId="5C059092" w14:textId="307A23AA" w:rsidR="0080529C" w:rsidRDefault="0027190E" w:rsidP="0080529C">
      <w:pPr>
        <w:pStyle w:val="Heading3"/>
      </w:pPr>
      <w:bookmarkStart w:id="234" w:name="_Toc47457517"/>
      <w:r>
        <w:t>P/O Control</w:t>
      </w:r>
      <w:bookmarkEnd w:id="234"/>
    </w:p>
    <w:p w14:paraId="58B70401" w14:textId="1691F8A8" w:rsidR="00A1726A" w:rsidRPr="00A1726A" w:rsidRDefault="00A1726A" w:rsidP="00A1726A">
      <w:r>
        <w:rPr>
          <w:noProof/>
        </w:rPr>
        <w:drawing>
          <wp:inline distT="0" distB="0" distL="0" distR="0" wp14:anchorId="78FD0F48" wp14:editId="1F403D96">
            <wp:extent cx="3067050" cy="16192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067050" cy="1619250"/>
                    </a:xfrm>
                    <a:prstGeom prst="rect">
                      <a:avLst/>
                    </a:prstGeom>
                  </pic:spPr>
                </pic:pic>
              </a:graphicData>
            </a:graphic>
          </wp:inline>
        </w:drawing>
      </w:r>
    </w:p>
    <w:p w14:paraId="30C8E9B2" w14:textId="290FDE73" w:rsidR="00935EEE" w:rsidRDefault="00935EEE" w:rsidP="00935EEE">
      <w:pPr>
        <w:pStyle w:val="Heading4"/>
      </w:pPr>
      <w:r>
        <w:t>UPDATE</w:t>
      </w:r>
    </w:p>
    <w:p w14:paraId="1A7159FC" w14:textId="4A90DB25" w:rsidR="00097BE0" w:rsidRDefault="00097BE0" w:rsidP="00097BE0">
      <w:r>
        <w:t xml:space="preserve">To change the Purchase Order Control, simply click the </w:t>
      </w:r>
      <w:r>
        <w:rPr>
          <w:b/>
          <w:bCs/>
          <w:i/>
          <w:iCs/>
          <w:u w:val="single"/>
        </w:rPr>
        <w:t>“Update</w:t>
      </w:r>
      <w:r>
        <w:t xml:space="preserve">” button at the bottom of the screen.  </w:t>
      </w:r>
    </w:p>
    <w:p w14:paraId="26BA2AC1" w14:textId="52DC8349" w:rsidR="00935EEE" w:rsidRDefault="00935EEE" w:rsidP="00935EEE">
      <w:pPr>
        <w:pStyle w:val="Heading4"/>
      </w:pPr>
      <w:r>
        <w:t>CLOSE</w:t>
      </w:r>
    </w:p>
    <w:p w14:paraId="27631DD8" w14:textId="0271CBAF" w:rsidR="00097BE0" w:rsidRDefault="00097BE0" w:rsidP="00097BE0">
      <w:r>
        <w:t xml:space="preserve">Click the </w:t>
      </w:r>
      <w:r>
        <w:rPr>
          <w:b/>
          <w:bCs/>
          <w:i/>
          <w:iCs/>
          <w:u w:val="single"/>
        </w:rPr>
        <w:t>“Exit Door Icon”</w:t>
      </w:r>
      <w:r>
        <w:t xml:space="preserve"> to exit the Purchase Order Control screen.</w:t>
      </w:r>
    </w:p>
    <w:p w14:paraId="629F9CB0" w14:textId="77777777" w:rsidR="00352F3F" w:rsidRPr="00BC1FC0" w:rsidRDefault="00352F3F" w:rsidP="00097BE0"/>
    <w:p w14:paraId="1562BC9A" w14:textId="37D8836C" w:rsidR="0027190E" w:rsidRDefault="0027190E" w:rsidP="0027190E">
      <w:pPr>
        <w:pStyle w:val="Heading3"/>
      </w:pPr>
      <w:bookmarkStart w:id="235" w:name="_Toc47457518"/>
      <w:r>
        <w:t>Update P/O Control</w:t>
      </w:r>
      <w:bookmarkEnd w:id="235"/>
    </w:p>
    <w:p w14:paraId="0836918B" w14:textId="3F184D33" w:rsidR="00A1726A" w:rsidRPr="00A1726A" w:rsidRDefault="00A1726A" w:rsidP="00A1726A">
      <w:r>
        <w:rPr>
          <w:noProof/>
        </w:rPr>
        <w:drawing>
          <wp:inline distT="0" distB="0" distL="0" distR="0" wp14:anchorId="22567785" wp14:editId="6A33E28F">
            <wp:extent cx="3057525" cy="17430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057525" cy="1743075"/>
                    </a:xfrm>
                    <a:prstGeom prst="rect">
                      <a:avLst/>
                    </a:prstGeom>
                  </pic:spPr>
                </pic:pic>
              </a:graphicData>
            </a:graphic>
          </wp:inline>
        </w:drawing>
      </w:r>
    </w:p>
    <w:p w14:paraId="122208C8" w14:textId="01739386" w:rsidR="00935EEE" w:rsidRDefault="00935EEE" w:rsidP="00935EEE">
      <w:pPr>
        <w:pStyle w:val="Heading4"/>
      </w:pPr>
      <w:r>
        <w:t>SAVE</w:t>
      </w:r>
    </w:p>
    <w:p w14:paraId="62E0A1C6" w14:textId="4E58F581" w:rsidR="00097BE0" w:rsidRDefault="00097BE0" w:rsidP="00097BE0">
      <w:r>
        <w:t xml:space="preserve">Click the </w:t>
      </w:r>
      <w:r>
        <w:rPr>
          <w:b/>
          <w:bCs/>
          <w:i/>
          <w:iCs/>
          <w:u w:val="single"/>
        </w:rPr>
        <w:t>“Save”</w:t>
      </w:r>
      <w:r>
        <w:t xml:space="preserve"> button to save all changes to the Purchase Order Control.</w:t>
      </w:r>
    </w:p>
    <w:p w14:paraId="3EB78E4A" w14:textId="4A0E77FB" w:rsidR="00935EEE" w:rsidRDefault="00935EEE" w:rsidP="00935EEE">
      <w:pPr>
        <w:pStyle w:val="Heading4"/>
      </w:pPr>
      <w:r>
        <w:t>CANCEL</w:t>
      </w:r>
    </w:p>
    <w:p w14:paraId="55E641AB" w14:textId="4BC2FE95" w:rsidR="00097BE0" w:rsidRDefault="00097BE0" w:rsidP="00097BE0">
      <w:r>
        <w:t xml:space="preserve">Click the </w:t>
      </w:r>
      <w:r>
        <w:rPr>
          <w:b/>
          <w:bCs/>
          <w:i/>
          <w:iCs/>
          <w:u w:val="single"/>
        </w:rPr>
        <w:t>“Cancel”</w:t>
      </w:r>
      <w:r>
        <w:t xml:space="preserve"> button to cancel all changes to the Purchase Order Control without saving.</w:t>
      </w:r>
    </w:p>
    <w:p w14:paraId="12AD8641" w14:textId="77777777" w:rsidR="00352F3F" w:rsidRPr="00DF6BEC" w:rsidRDefault="00352F3F" w:rsidP="00097BE0"/>
    <w:p w14:paraId="3B95D549" w14:textId="5CE41BA3" w:rsidR="0027190E" w:rsidRDefault="0027190E" w:rsidP="0027190E">
      <w:pPr>
        <w:pStyle w:val="Heading3"/>
      </w:pPr>
      <w:bookmarkStart w:id="236" w:name="_Toc44768475"/>
      <w:bookmarkStart w:id="237" w:name="_Toc47457519"/>
      <w:r>
        <w:t>Update P/O Control Field Definitions</w:t>
      </w:r>
      <w:bookmarkEnd w:id="236"/>
      <w:bookmarkEnd w:id="237"/>
    </w:p>
    <w:p w14:paraId="161B23AA" w14:textId="06B422D2" w:rsidR="00935EEE" w:rsidRDefault="00935EEE" w:rsidP="00935EEE">
      <w:pPr>
        <w:pStyle w:val="Heading4"/>
      </w:pPr>
      <w:r>
        <w:t>Next Purchase Order Number</w:t>
      </w:r>
    </w:p>
    <w:p w14:paraId="47A8829E" w14:textId="279A67BC" w:rsidR="00935EEE" w:rsidRPr="00935EEE" w:rsidRDefault="00443C4C" w:rsidP="00935EEE">
      <w:r w:rsidRPr="004F4CDC">
        <w:rPr>
          <w:rFonts w:cstheme="minorHAnsi"/>
        </w:rPr>
        <w:t>Enter the next Purchase Order number.</w:t>
      </w:r>
    </w:p>
    <w:p w14:paraId="2A33F71E" w14:textId="54E50993" w:rsidR="00935EEE" w:rsidRDefault="00935EEE" w:rsidP="00935EEE">
      <w:pPr>
        <w:pStyle w:val="Heading4"/>
      </w:pPr>
      <w:r>
        <w:t>Range of PO Numbers</w:t>
      </w:r>
    </w:p>
    <w:p w14:paraId="579282A9" w14:textId="57E9A2CD" w:rsidR="0080529C" w:rsidRPr="0080529C" w:rsidRDefault="00443C4C" w:rsidP="0080529C">
      <w:r w:rsidRPr="004F4CDC">
        <w:rPr>
          <w:rFonts w:cstheme="minorHAnsi"/>
        </w:rPr>
        <w:t>Enter the</w:t>
      </w:r>
      <w:r>
        <w:rPr>
          <w:rFonts w:cstheme="minorHAnsi"/>
        </w:rPr>
        <w:t xml:space="preserve"> beginning and ending</w:t>
      </w:r>
      <w:r w:rsidRPr="004F4CDC">
        <w:rPr>
          <w:rFonts w:cstheme="minorHAnsi"/>
        </w:rPr>
        <w:t xml:space="preserve"> range.</w:t>
      </w:r>
    </w:p>
    <w:p w14:paraId="6C8BAF16" w14:textId="68EEB815" w:rsidR="0080529C" w:rsidRDefault="0080529C" w:rsidP="0080529C">
      <w:pPr>
        <w:pStyle w:val="Heading2"/>
      </w:pPr>
      <w:bookmarkStart w:id="238" w:name="_Toc47457520"/>
      <w:r>
        <w:lastRenderedPageBreak/>
        <w:t>Vendor Cost Matrix [PF3]</w:t>
      </w:r>
      <w:bookmarkEnd w:id="238"/>
    </w:p>
    <w:p w14:paraId="2918ED80" w14:textId="09D27DB3" w:rsidR="00E5455D" w:rsidRDefault="00E5455D" w:rsidP="00E5455D">
      <w:pPr>
        <w:pStyle w:val="Heading3"/>
      </w:pPr>
      <w:bookmarkStart w:id="239" w:name="_Toc47457521"/>
      <w:r>
        <w:t>Browse Vendor Cost Matrix</w:t>
      </w:r>
      <w:bookmarkEnd w:id="239"/>
    </w:p>
    <w:p w14:paraId="6B2CFC50" w14:textId="19621D30" w:rsidR="00A1726A" w:rsidRPr="00A1726A" w:rsidRDefault="00A1726A" w:rsidP="00A1726A">
      <w:r>
        <w:rPr>
          <w:noProof/>
        </w:rPr>
        <w:drawing>
          <wp:inline distT="0" distB="0" distL="0" distR="0" wp14:anchorId="64067481" wp14:editId="0B7608B2">
            <wp:extent cx="5943600" cy="45212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4521200"/>
                    </a:xfrm>
                    <a:prstGeom prst="rect">
                      <a:avLst/>
                    </a:prstGeom>
                  </pic:spPr>
                </pic:pic>
              </a:graphicData>
            </a:graphic>
          </wp:inline>
        </w:drawing>
      </w:r>
    </w:p>
    <w:p w14:paraId="13CB9E03" w14:textId="5F49371D" w:rsidR="00E5455D" w:rsidRDefault="00E5455D" w:rsidP="00E5455D">
      <w:pPr>
        <w:pStyle w:val="Heading4"/>
      </w:pPr>
      <w:r>
        <w:t>ADD</w:t>
      </w:r>
    </w:p>
    <w:p w14:paraId="52A939CC" w14:textId="27E509FD" w:rsidR="00E0015E" w:rsidRDefault="00E0015E" w:rsidP="00E0015E">
      <w:r>
        <w:t xml:space="preserve">Click the </w:t>
      </w:r>
      <w:r>
        <w:rPr>
          <w:b/>
          <w:bCs/>
          <w:i/>
          <w:iCs/>
          <w:u w:val="single"/>
        </w:rPr>
        <w:t>“Green + Icon”</w:t>
      </w:r>
      <w:r>
        <w:t xml:space="preserve"> to add a new Vendor Cost Matrix.</w:t>
      </w:r>
    </w:p>
    <w:p w14:paraId="18BCFA11" w14:textId="3086FF9C" w:rsidR="00211C9B" w:rsidRDefault="00211C9B" w:rsidP="00E0015E"/>
    <w:p w14:paraId="4608CF20" w14:textId="5F24C03A" w:rsidR="00211C9B" w:rsidRDefault="00211C9B" w:rsidP="00E0015E"/>
    <w:p w14:paraId="1FEF54CD" w14:textId="45C414EB" w:rsidR="00211C9B" w:rsidRDefault="00211C9B" w:rsidP="00E0015E"/>
    <w:p w14:paraId="0E6342A2" w14:textId="4A44635E" w:rsidR="00211C9B" w:rsidRDefault="00211C9B" w:rsidP="00E0015E"/>
    <w:p w14:paraId="3CA4F646" w14:textId="39324FE8" w:rsidR="00211C9B" w:rsidRDefault="00211C9B" w:rsidP="00E0015E"/>
    <w:p w14:paraId="5A304D86" w14:textId="0ABCFF7A" w:rsidR="00211C9B" w:rsidRDefault="00211C9B" w:rsidP="00E0015E"/>
    <w:p w14:paraId="0FA1A04C" w14:textId="1C7EF9A4" w:rsidR="00211C9B" w:rsidRDefault="00211C9B" w:rsidP="00E0015E"/>
    <w:p w14:paraId="4E3BDAA0" w14:textId="77777777" w:rsidR="00211C9B" w:rsidRDefault="00211C9B" w:rsidP="00E0015E"/>
    <w:p w14:paraId="45C8CA97" w14:textId="4F897F8A" w:rsidR="0080529C" w:rsidRDefault="0027190E" w:rsidP="0080529C">
      <w:pPr>
        <w:pStyle w:val="Heading3"/>
      </w:pPr>
      <w:bookmarkStart w:id="240" w:name="_Toc44768478"/>
      <w:bookmarkStart w:id="241" w:name="_Toc47457522"/>
      <w:r>
        <w:lastRenderedPageBreak/>
        <w:t>Browse Vendor Cost Matrix</w:t>
      </w:r>
      <w:r w:rsidR="00E5455D">
        <w:t xml:space="preserve"> Field Definitions</w:t>
      </w:r>
      <w:bookmarkEnd w:id="240"/>
      <w:bookmarkEnd w:id="241"/>
    </w:p>
    <w:p w14:paraId="4310D667" w14:textId="2399CE27" w:rsidR="0080529C" w:rsidRDefault="00E5455D" w:rsidP="008C2C95">
      <w:pPr>
        <w:pStyle w:val="Heading4"/>
      </w:pPr>
      <w:r>
        <w:t>Type</w:t>
      </w:r>
    </w:p>
    <w:p w14:paraId="2DA03DF1" w14:textId="52BE22C0" w:rsidR="00E0015E" w:rsidRDefault="00E0015E" w:rsidP="00E0015E">
      <w:r>
        <w:t>To choose the preferred Material type of Raw Material vs. Finished Good (Or All), please make sure the desired option is chosen in the drop-down menu.</w:t>
      </w:r>
    </w:p>
    <w:p w14:paraId="352104AE" w14:textId="79E6D99B" w:rsidR="00E5455D" w:rsidRDefault="00E5455D" w:rsidP="00E5455D">
      <w:pPr>
        <w:pStyle w:val="Heading4"/>
      </w:pPr>
      <w:r>
        <w:t>Exact Match – Toggle Box</w:t>
      </w:r>
    </w:p>
    <w:p w14:paraId="30BFB90F" w14:textId="77777777" w:rsidR="00E0015E" w:rsidRDefault="00E0015E" w:rsidP="00E0015E">
      <w:r>
        <w:t>To only show search matches that are an exact match to all parameters, make sure that the Exact Match toggle box is checked.</w:t>
      </w:r>
    </w:p>
    <w:p w14:paraId="4EBD62FF" w14:textId="1AC73297" w:rsidR="00E5455D" w:rsidRDefault="00E5455D" w:rsidP="00E5455D">
      <w:pPr>
        <w:pStyle w:val="Heading4"/>
      </w:pPr>
      <w:r>
        <w:t>Item</w:t>
      </w:r>
    </w:p>
    <w:p w14:paraId="5CB496B7" w14:textId="77777777" w:rsidR="00E0015E" w:rsidRPr="009C233B" w:rsidRDefault="00E0015E" w:rsidP="00E0015E">
      <w:r w:rsidRPr="00F15696">
        <w:t xml:space="preserve">Enter the FG item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“Go”</w:t>
      </w:r>
      <w:r w:rsidRPr="00F15696">
        <w:t xml:space="preserve"> button to sort the fields by the criteria that was entered. Once the data is presented on the screen, the YELLOW column heading may be clicked to sort that specific column in ascending or descending order.</w:t>
      </w:r>
    </w:p>
    <w:p w14:paraId="528BBE08" w14:textId="0EC3FAC9" w:rsidR="00E5455D" w:rsidRDefault="00E5455D" w:rsidP="00E5455D">
      <w:pPr>
        <w:pStyle w:val="Heading4"/>
      </w:pPr>
      <w:r>
        <w:t>Vendor</w:t>
      </w:r>
    </w:p>
    <w:p w14:paraId="61D8E3B5" w14:textId="77777777" w:rsidR="00E0015E" w:rsidRPr="009C233B" w:rsidRDefault="00E0015E" w:rsidP="00E0015E">
      <w:r w:rsidRPr="00F15696">
        <w:t xml:space="preserve">Enter the vendor number to look-up your customer or you may use the look-up </w:t>
      </w:r>
      <w:r>
        <w:rPr>
          <w:b/>
          <w:bCs/>
          <w:i/>
          <w:iCs/>
          <w:u w:val="single"/>
        </w:rPr>
        <w:t>“F1”</w:t>
      </w:r>
      <w:r w:rsidRPr="00F15696">
        <w:t xml:space="preserve"> key look-up.  A partial description may be typed into any field or data may be entered into multiple fields followed by pressing the </w:t>
      </w:r>
      <w:r>
        <w:rPr>
          <w:b/>
          <w:bCs/>
          <w:i/>
          <w:iCs/>
          <w:u w:val="single"/>
        </w:rPr>
        <w:t xml:space="preserve">“Go” </w:t>
      </w:r>
      <w:r w:rsidRPr="00F15696">
        <w:t>button to sort the fields by the criteria that was entered.   Once the data is presented on the screen, the YELLOW column heading may be clicked to sort that specific column in ascending or descending order.</w:t>
      </w:r>
    </w:p>
    <w:p w14:paraId="56061A3D" w14:textId="45E8A614" w:rsidR="00E5455D" w:rsidRDefault="00E5455D" w:rsidP="00E5455D">
      <w:pPr>
        <w:pStyle w:val="Heading4"/>
      </w:pPr>
      <w:r>
        <w:t>Vend Item</w:t>
      </w:r>
    </w:p>
    <w:p w14:paraId="2A708895" w14:textId="77777777" w:rsidR="00E0015E" w:rsidRPr="009C233B" w:rsidRDefault="00E0015E" w:rsidP="00E0015E">
      <w:r>
        <w:t>Enter a vendor item number to search for.</w:t>
      </w:r>
    </w:p>
    <w:p w14:paraId="43296E20" w14:textId="79489183" w:rsidR="00E5455D" w:rsidRDefault="00E5455D" w:rsidP="00E5455D">
      <w:pPr>
        <w:pStyle w:val="Heading4"/>
      </w:pPr>
      <w:r>
        <w:t>Include Estimate – Toggle Box</w:t>
      </w:r>
    </w:p>
    <w:p w14:paraId="0785DED0" w14:textId="77777777" w:rsidR="00E0015E" w:rsidRDefault="00E0015E" w:rsidP="00E0015E">
      <w:r>
        <w:t>To include estimates in the selection, make sure that the Include Estimate toggle box is checked.</w:t>
      </w:r>
    </w:p>
    <w:p w14:paraId="2772A4E8" w14:textId="42675C89" w:rsidR="00E5455D" w:rsidRDefault="00E5455D" w:rsidP="00E5455D">
      <w:pPr>
        <w:pStyle w:val="Heading4"/>
      </w:pPr>
      <w:r>
        <w:t>Estimate</w:t>
      </w:r>
    </w:p>
    <w:p w14:paraId="7E29121E" w14:textId="77777777" w:rsidR="00E0015E" w:rsidRPr="009C233B" w:rsidRDefault="00E0015E" w:rsidP="00E0015E">
      <w:r w:rsidRPr="00F15696">
        <w:t xml:space="preserve">Enter the estimate number or you may use the </w:t>
      </w:r>
      <w:r>
        <w:rPr>
          <w:b/>
          <w:bCs/>
          <w:i/>
          <w:iCs/>
          <w:u w:val="single"/>
        </w:rPr>
        <w:t>“F1”</w:t>
      </w:r>
      <w:r w:rsidRPr="00F15696">
        <w:t xml:space="preserve"> look-up. A partial description may be typed into any field or data may be entered into multiple fields followed by pressing the </w:t>
      </w:r>
      <w:r>
        <w:rPr>
          <w:b/>
          <w:bCs/>
          <w:i/>
          <w:iCs/>
          <w:u w:val="single"/>
        </w:rPr>
        <w:t xml:space="preserve">“Go” </w:t>
      </w:r>
      <w:r w:rsidRPr="00F15696">
        <w:t>button to sort the fields by the criteria that was entered. Once the data is presented on the screen, the YELLOW column heading may be clicked to sort that specific column in ascending or descending order.</w:t>
      </w:r>
    </w:p>
    <w:p w14:paraId="742D259B" w14:textId="44E3E43C" w:rsidR="00E5455D" w:rsidRDefault="00E5455D" w:rsidP="00E5455D">
      <w:pPr>
        <w:pStyle w:val="Heading4"/>
      </w:pPr>
      <w:r>
        <w:t>Include Expired – Toggle Box</w:t>
      </w:r>
    </w:p>
    <w:p w14:paraId="7665AB5F" w14:textId="77777777" w:rsidR="00E0015E" w:rsidRDefault="00E0015E" w:rsidP="00E0015E">
      <w:r>
        <w:t>To include expired vendor cost matrixes in the search, make sure that the Include Expired toggle box is checked.</w:t>
      </w:r>
    </w:p>
    <w:p w14:paraId="03089689" w14:textId="11D632BA" w:rsidR="00E5455D" w:rsidRDefault="00E5455D" w:rsidP="00E5455D">
      <w:pPr>
        <w:pStyle w:val="Heading4"/>
      </w:pPr>
      <w:r>
        <w:t>Include Future Effective – Toggle Box</w:t>
      </w:r>
    </w:p>
    <w:p w14:paraId="7DF61A8A" w14:textId="77777777" w:rsidR="00E0015E" w:rsidRDefault="00E0015E" w:rsidP="00E0015E">
      <w:r>
        <w:t>To include vendor cost matrixes that have not yet begun in the search, make sure that the Include Future Effective toggle box is checked.</w:t>
      </w:r>
    </w:p>
    <w:p w14:paraId="360514DB" w14:textId="6F228FD2" w:rsidR="0027190E" w:rsidRDefault="0027190E" w:rsidP="0027190E">
      <w:pPr>
        <w:pStyle w:val="Heading3"/>
      </w:pPr>
      <w:bookmarkStart w:id="242" w:name="_Toc47457523"/>
      <w:r>
        <w:lastRenderedPageBreak/>
        <w:t>Vendor Cost</w:t>
      </w:r>
      <w:bookmarkEnd w:id="242"/>
    </w:p>
    <w:p w14:paraId="1BF464FA" w14:textId="5ACDFA72" w:rsidR="00A1726A" w:rsidRPr="00A1726A" w:rsidRDefault="00A1726A" w:rsidP="00A1726A">
      <w:r>
        <w:rPr>
          <w:noProof/>
        </w:rPr>
        <w:drawing>
          <wp:inline distT="0" distB="0" distL="0" distR="0" wp14:anchorId="2B0DC779" wp14:editId="399AC924">
            <wp:extent cx="5943600" cy="4370119"/>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6339" cy="4372133"/>
                    </a:xfrm>
                    <a:prstGeom prst="rect">
                      <a:avLst/>
                    </a:prstGeom>
                  </pic:spPr>
                </pic:pic>
              </a:graphicData>
            </a:graphic>
          </wp:inline>
        </w:drawing>
      </w:r>
    </w:p>
    <w:p w14:paraId="5A8288E4" w14:textId="77777777" w:rsidR="00E0015E" w:rsidRDefault="00E0015E" w:rsidP="00E0015E">
      <w:pPr>
        <w:pStyle w:val="Heading4"/>
      </w:pPr>
      <w:r>
        <w:t>UPDATE</w:t>
      </w:r>
    </w:p>
    <w:p w14:paraId="5CCA72E2" w14:textId="77777777" w:rsidR="00E0015E" w:rsidRDefault="00E0015E" w:rsidP="00E0015E">
      <w:r>
        <w:t xml:space="preserve">To change the currently selected Vendor Cost Matrix, simply click the </w:t>
      </w:r>
      <w:r>
        <w:rPr>
          <w:b/>
          <w:bCs/>
          <w:i/>
          <w:iCs/>
          <w:u w:val="single"/>
        </w:rPr>
        <w:t>“Update</w:t>
      </w:r>
      <w:r>
        <w:t xml:space="preserve">” button at the bottom of the screen.  </w:t>
      </w:r>
    </w:p>
    <w:p w14:paraId="5DA6430F" w14:textId="77777777" w:rsidR="00E0015E" w:rsidRDefault="00E0015E" w:rsidP="00E0015E">
      <w:pPr>
        <w:pStyle w:val="Heading4"/>
      </w:pPr>
      <w:r>
        <w:t>ADD</w:t>
      </w:r>
    </w:p>
    <w:p w14:paraId="4E67730F" w14:textId="77777777" w:rsidR="00E0015E" w:rsidRDefault="00E0015E" w:rsidP="00E0015E">
      <w:r>
        <w:t xml:space="preserve">To add a new Vendor Cost Matrix, simply click the </w:t>
      </w:r>
      <w:r>
        <w:rPr>
          <w:b/>
          <w:bCs/>
          <w:i/>
          <w:iCs/>
          <w:u w:val="single"/>
        </w:rPr>
        <w:t xml:space="preserve">“Green + Icon” </w:t>
      </w:r>
      <w:r>
        <w:t>button at the top of the Vendor Cost screen.</w:t>
      </w:r>
    </w:p>
    <w:p w14:paraId="71B5F3C4" w14:textId="77777777" w:rsidR="00E0015E" w:rsidRPr="004477D0" w:rsidRDefault="00E0015E" w:rsidP="00E0015E">
      <w:r>
        <w:t xml:space="preserve">Alternatively, click the </w:t>
      </w:r>
      <w:r>
        <w:rPr>
          <w:b/>
          <w:bCs/>
          <w:i/>
          <w:iCs/>
          <w:u w:val="single"/>
        </w:rPr>
        <w:t>“Add”</w:t>
      </w:r>
      <w:r>
        <w:t xml:space="preserve"> button at the bottom of the screen.</w:t>
      </w:r>
    </w:p>
    <w:p w14:paraId="02368E6C" w14:textId="77777777" w:rsidR="00E0015E" w:rsidRDefault="00E0015E" w:rsidP="00E0015E">
      <w:pPr>
        <w:pStyle w:val="Heading4"/>
      </w:pPr>
      <w:r>
        <w:t>DELETE</w:t>
      </w:r>
    </w:p>
    <w:p w14:paraId="0202654F" w14:textId="77777777" w:rsidR="00E0015E" w:rsidRDefault="00E0015E" w:rsidP="00E0015E">
      <w:r>
        <w:t xml:space="preserve">To delete the currently selected Vendor Cost Matrix,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0F5314A" w14:textId="77777777" w:rsidR="00E0015E" w:rsidRDefault="00E0015E" w:rsidP="00E0015E">
      <w:pPr>
        <w:pStyle w:val="Heading4"/>
      </w:pPr>
      <w:r>
        <w:t>NEXT</w:t>
      </w:r>
    </w:p>
    <w:p w14:paraId="4970A717" w14:textId="77777777" w:rsidR="00E0015E" w:rsidRDefault="00E0015E" w:rsidP="00E0015E">
      <w:r>
        <w:t xml:space="preserve">Press </w:t>
      </w:r>
      <w:r w:rsidRPr="00B86B9F">
        <w:rPr>
          <w:b/>
          <w:bCs/>
          <w:i/>
          <w:iCs/>
          <w:u w:val="single"/>
        </w:rPr>
        <w:t>"N"</w:t>
      </w:r>
      <w:r>
        <w:t xml:space="preserve"> (Next) to find next Vendor Cost Matrix to view or modify. Alternatively, press the </w:t>
      </w:r>
      <w:r>
        <w:rPr>
          <w:b/>
          <w:bCs/>
          <w:i/>
          <w:iCs/>
          <w:u w:val="single"/>
        </w:rPr>
        <w:t>“Right Arrow”</w:t>
      </w:r>
      <w:r>
        <w:t xml:space="preserve"> on the screen.</w:t>
      </w:r>
    </w:p>
    <w:p w14:paraId="01C6ECEF" w14:textId="77777777" w:rsidR="00E0015E" w:rsidRDefault="00E0015E" w:rsidP="00E0015E">
      <w:pPr>
        <w:pStyle w:val="Heading4"/>
      </w:pPr>
      <w:r>
        <w:t>PREVIOUS</w:t>
      </w:r>
    </w:p>
    <w:p w14:paraId="477C3C8E" w14:textId="77777777" w:rsidR="00E0015E" w:rsidRDefault="00E0015E" w:rsidP="00E0015E">
      <w:r>
        <w:t xml:space="preserve">Press </w:t>
      </w:r>
      <w:r w:rsidRPr="00B86B9F">
        <w:rPr>
          <w:b/>
          <w:bCs/>
          <w:i/>
          <w:iCs/>
          <w:u w:val="single"/>
        </w:rPr>
        <w:t>"P"</w:t>
      </w:r>
      <w:r>
        <w:t xml:space="preserve"> (Previous) to find previous Vendor Cost Matrix to view or modify.</w:t>
      </w:r>
      <w:r w:rsidRPr="00EA7FC0">
        <w:t xml:space="preserve"> </w:t>
      </w:r>
      <w:r>
        <w:t xml:space="preserve">Alternatively, press the </w:t>
      </w:r>
      <w:r>
        <w:rPr>
          <w:b/>
          <w:bCs/>
          <w:i/>
          <w:iCs/>
          <w:u w:val="single"/>
        </w:rPr>
        <w:t>“Left Arrow”</w:t>
      </w:r>
      <w:r>
        <w:t xml:space="preserve"> on the screen.</w:t>
      </w:r>
    </w:p>
    <w:p w14:paraId="5726959D" w14:textId="6AF4432D" w:rsidR="0027190E" w:rsidRDefault="0027190E" w:rsidP="0027190E">
      <w:pPr>
        <w:pStyle w:val="Heading3"/>
      </w:pPr>
      <w:bookmarkStart w:id="243" w:name="_Toc47457524"/>
      <w:r>
        <w:lastRenderedPageBreak/>
        <w:t>Add/Update Vendor Cost</w:t>
      </w:r>
      <w:bookmarkEnd w:id="243"/>
    </w:p>
    <w:p w14:paraId="37C204D7" w14:textId="2260C1AD" w:rsidR="00A1726A" w:rsidRPr="00A1726A" w:rsidRDefault="00A1726A" w:rsidP="00A1726A">
      <w:r>
        <w:rPr>
          <w:noProof/>
        </w:rPr>
        <w:drawing>
          <wp:inline distT="0" distB="0" distL="0" distR="0" wp14:anchorId="74F2BE98" wp14:editId="047B8F5A">
            <wp:extent cx="5943600" cy="45415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4541520"/>
                    </a:xfrm>
                    <a:prstGeom prst="rect">
                      <a:avLst/>
                    </a:prstGeom>
                  </pic:spPr>
                </pic:pic>
              </a:graphicData>
            </a:graphic>
          </wp:inline>
        </w:drawing>
      </w:r>
    </w:p>
    <w:p w14:paraId="673BDDC6" w14:textId="77777777" w:rsidR="00E0015E" w:rsidRDefault="00E0015E" w:rsidP="00E0015E">
      <w:pPr>
        <w:pStyle w:val="Heading4"/>
      </w:pPr>
      <w:r>
        <w:t>SAVE</w:t>
      </w:r>
    </w:p>
    <w:p w14:paraId="7EB7E9BD" w14:textId="77777777" w:rsidR="00E0015E" w:rsidRDefault="00E0015E" w:rsidP="00E0015E">
      <w:r>
        <w:t xml:space="preserve">Click the </w:t>
      </w:r>
      <w:r>
        <w:rPr>
          <w:b/>
          <w:bCs/>
          <w:i/>
          <w:iCs/>
          <w:u w:val="single"/>
        </w:rPr>
        <w:t>“Save”</w:t>
      </w:r>
      <w:r>
        <w:t xml:space="preserve"> button to save all changes to the current Vendor Cost Matrix.</w:t>
      </w:r>
    </w:p>
    <w:p w14:paraId="708EFEAE" w14:textId="77777777" w:rsidR="00E0015E" w:rsidRDefault="00E0015E" w:rsidP="00E0015E">
      <w:pPr>
        <w:pStyle w:val="Heading4"/>
      </w:pPr>
      <w:r>
        <w:t>RESET</w:t>
      </w:r>
    </w:p>
    <w:p w14:paraId="38CD3F57" w14:textId="77777777" w:rsidR="00E0015E" w:rsidRPr="00096EBD" w:rsidRDefault="00E0015E" w:rsidP="00E0015E">
      <w:r>
        <w:t xml:space="preserve">Click the </w:t>
      </w:r>
      <w:r>
        <w:rPr>
          <w:b/>
          <w:bCs/>
          <w:i/>
          <w:iCs/>
          <w:u w:val="single"/>
        </w:rPr>
        <w:t>“Reset”</w:t>
      </w:r>
      <w:r>
        <w:t xml:space="preserve"> button to reset all fields to their original state.</w:t>
      </w:r>
    </w:p>
    <w:p w14:paraId="3503B643" w14:textId="77777777" w:rsidR="00E0015E" w:rsidRDefault="00E0015E" w:rsidP="00E0015E">
      <w:pPr>
        <w:pStyle w:val="Heading4"/>
      </w:pPr>
      <w:r>
        <w:t>CANCEL</w:t>
      </w:r>
    </w:p>
    <w:p w14:paraId="6A73F105" w14:textId="77777777" w:rsidR="00E0015E" w:rsidRPr="00DF6BEC" w:rsidRDefault="00E0015E" w:rsidP="00E0015E">
      <w:r>
        <w:t xml:space="preserve">Click the </w:t>
      </w:r>
      <w:r>
        <w:rPr>
          <w:b/>
          <w:bCs/>
          <w:i/>
          <w:iCs/>
          <w:u w:val="single"/>
        </w:rPr>
        <w:t>“Cancel”</w:t>
      </w:r>
      <w:r>
        <w:t xml:space="preserve"> button to cancel all changes to the Vendor Cost Matrix without saving.</w:t>
      </w:r>
    </w:p>
    <w:p w14:paraId="7CF22DFF" w14:textId="77777777" w:rsidR="00E0015E" w:rsidRDefault="00E0015E" w:rsidP="00E0015E">
      <w:pPr>
        <w:pStyle w:val="Heading4"/>
      </w:pPr>
      <w:r>
        <w:t>NEXT</w:t>
      </w:r>
    </w:p>
    <w:p w14:paraId="71DB8007" w14:textId="77777777" w:rsidR="00E0015E" w:rsidRDefault="00E0015E" w:rsidP="00E0015E">
      <w:r>
        <w:t xml:space="preserve">Press </w:t>
      </w:r>
      <w:r w:rsidRPr="00B86B9F">
        <w:rPr>
          <w:b/>
          <w:bCs/>
          <w:i/>
          <w:iCs/>
          <w:u w:val="single"/>
        </w:rPr>
        <w:t>"N"</w:t>
      </w:r>
      <w:r>
        <w:t xml:space="preserve"> (Next) to find next Vendor Cost Matrix to view or modify. Alternatively, press the </w:t>
      </w:r>
      <w:r>
        <w:rPr>
          <w:b/>
          <w:bCs/>
          <w:i/>
          <w:iCs/>
          <w:u w:val="single"/>
        </w:rPr>
        <w:t>“Right Arrow”</w:t>
      </w:r>
      <w:r>
        <w:t xml:space="preserve"> on the screen.</w:t>
      </w:r>
    </w:p>
    <w:p w14:paraId="0CCB7812" w14:textId="77777777" w:rsidR="00E0015E" w:rsidRDefault="00E0015E" w:rsidP="00E0015E">
      <w:pPr>
        <w:pStyle w:val="Heading4"/>
      </w:pPr>
      <w:r>
        <w:t>PREVIOUS</w:t>
      </w:r>
    </w:p>
    <w:p w14:paraId="74C9F0D3" w14:textId="77777777" w:rsidR="00E0015E" w:rsidRDefault="00E0015E" w:rsidP="00E0015E">
      <w:r>
        <w:t xml:space="preserve">Press </w:t>
      </w:r>
      <w:r w:rsidRPr="00B86B9F">
        <w:rPr>
          <w:b/>
          <w:bCs/>
          <w:i/>
          <w:iCs/>
          <w:u w:val="single"/>
        </w:rPr>
        <w:t>"P"</w:t>
      </w:r>
      <w:r>
        <w:t xml:space="preserve"> (Previous) to find previous Vendor Cost Matrix to view or modify.</w:t>
      </w:r>
      <w:r w:rsidRPr="00EA7FC0">
        <w:t xml:space="preserve"> </w:t>
      </w:r>
      <w:r>
        <w:t xml:space="preserve">Alternatively, press the </w:t>
      </w:r>
      <w:r>
        <w:rPr>
          <w:b/>
          <w:bCs/>
          <w:i/>
          <w:iCs/>
          <w:u w:val="single"/>
        </w:rPr>
        <w:t>“Left Arrow”</w:t>
      </w:r>
      <w:r>
        <w:t xml:space="preserve"> on the screen.</w:t>
      </w:r>
    </w:p>
    <w:p w14:paraId="75105C17" w14:textId="672B41CA" w:rsidR="0027190E" w:rsidRDefault="0027190E" w:rsidP="0027190E">
      <w:pPr>
        <w:pStyle w:val="Heading3"/>
      </w:pPr>
      <w:bookmarkStart w:id="244" w:name="_Toc44768481"/>
      <w:bookmarkStart w:id="245" w:name="_Toc47457525"/>
      <w:r>
        <w:lastRenderedPageBreak/>
        <w:t>Add/Update Vendor Cost Field Definitions</w:t>
      </w:r>
      <w:bookmarkEnd w:id="244"/>
      <w:bookmarkEnd w:id="245"/>
    </w:p>
    <w:p w14:paraId="78A9F22A" w14:textId="77777777" w:rsidR="00E5455D" w:rsidRDefault="00E5455D" w:rsidP="00E5455D">
      <w:pPr>
        <w:pStyle w:val="Heading4"/>
      </w:pPr>
      <w:r>
        <w:t>Cost and Quantity UOM</w:t>
      </w:r>
    </w:p>
    <w:p w14:paraId="29A8CDD6" w14:textId="77777777" w:rsidR="00E0015E" w:rsidRDefault="00E0015E" w:rsidP="00E0015E">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4BED6375" w14:textId="77777777" w:rsidR="00E0015E" w:rsidRDefault="00E0015E" w:rsidP="00E0015E">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E0015E" w14:paraId="79BAE79E" w14:textId="77777777" w:rsidTr="00877291">
        <w:trPr>
          <w:trHeight w:val="359"/>
        </w:trPr>
        <w:tc>
          <w:tcPr>
            <w:tcW w:w="540" w:type="dxa"/>
          </w:tcPr>
          <w:p w14:paraId="6D0D5BBD" w14:textId="77777777" w:rsidR="00E0015E" w:rsidRDefault="00E0015E" w:rsidP="00877291">
            <w:r>
              <w:t>C</w:t>
            </w:r>
          </w:p>
        </w:tc>
        <w:tc>
          <w:tcPr>
            <w:tcW w:w="8810" w:type="dxa"/>
          </w:tcPr>
          <w:p w14:paraId="34855281" w14:textId="77777777" w:rsidR="00E0015E" w:rsidRDefault="00E0015E" w:rsidP="00877291">
            <w:r>
              <w:t>Per Hundred</w:t>
            </w:r>
          </w:p>
        </w:tc>
      </w:tr>
      <w:tr w:rsidR="00E0015E" w14:paraId="458B08A0" w14:textId="77777777" w:rsidTr="00877291">
        <w:trPr>
          <w:trHeight w:val="350"/>
        </w:trPr>
        <w:tc>
          <w:tcPr>
            <w:tcW w:w="540" w:type="dxa"/>
          </w:tcPr>
          <w:p w14:paraId="1254808D" w14:textId="77777777" w:rsidR="00E0015E" w:rsidRDefault="00E0015E" w:rsidP="00877291">
            <w:r>
              <w:t>CS</w:t>
            </w:r>
          </w:p>
        </w:tc>
        <w:tc>
          <w:tcPr>
            <w:tcW w:w="8810" w:type="dxa"/>
          </w:tcPr>
          <w:p w14:paraId="4ED46748" w14:textId="77777777" w:rsidR="00E0015E" w:rsidRDefault="00E0015E" w:rsidP="00877291">
            <w:r>
              <w:t>Per Case</w:t>
            </w:r>
          </w:p>
        </w:tc>
      </w:tr>
      <w:tr w:rsidR="00E0015E" w14:paraId="0D721D5A" w14:textId="77777777" w:rsidTr="00877291">
        <w:trPr>
          <w:trHeight w:val="350"/>
        </w:trPr>
        <w:tc>
          <w:tcPr>
            <w:tcW w:w="540" w:type="dxa"/>
          </w:tcPr>
          <w:p w14:paraId="01D6C94E" w14:textId="77777777" w:rsidR="00E0015E" w:rsidRDefault="00E0015E" w:rsidP="00877291">
            <w:r>
              <w:t>EA</w:t>
            </w:r>
          </w:p>
        </w:tc>
        <w:tc>
          <w:tcPr>
            <w:tcW w:w="8810" w:type="dxa"/>
          </w:tcPr>
          <w:p w14:paraId="27F56D62" w14:textId="77777777" w:rsidR="00E0015E" w:rsidRDefault="00E0015E" w:rsidP="00877291">
            <w:r>
              <w:t>Per Each</w:t>
            </w:r>
          </w:p>
        </w:tc>
      </w:tr>
      <w:tr w:rsidR="00E0015E" w14:paraId="519EDE74" w14:textId="77777777" w:rsidTr="00877291">
        <w:trPr>
          <w:trHeight w:val="350"/>
        </w:trPr>
        <w:tc>
          <w:tcPr>
            <w:tcW w:w="540" w:type="dxa"/>
          </w:tcPr>
          <w:p w14:paraId="6DDCBA84" w14:textId="77777777" w:rsidR="00E0015E" w:rsidRDefault="00E0015E" w:rsidP="00877291">
            <w:r>
              <w:t>L</w:t>
            </w:r>
          </w:p>
        </w:tc>
        <w:tc>
          <w:tcPr>
            <w:tcW w:w="8810" w:type="dxa"/>
          </w:tcPr>
          <w:p w14:paraId="47EC5C54" w14:textId="77777777" w:rsidR="00E0015E" w:rsidRDefault="00E0015E" w:rsidP="00877291">
            <w:r>
              <w:t>Per Lot</w:t>
            </w:r>
          </w:p>
        </w:tc>
      </w:tr>
      <w:tr w:rsidR="00E0015E" w14:paraId="49C8670E" w14:textId="77777777" w:rsidTr="00877291">
        <w:trPr>
          <w:trHeight w:val="350"/>
        </w:trPr>
        <w:tc>
          <w:tcPr>
            <w:tcW w:w="540" w:type="dxa"/>
          </w:tcPr>
          <w:p w14:paraId="56C8DD1C" w14:textId="77777777" w:rsidR="00E0015E" w:rsidRDefault="00E0015E" w:rsidP="00877291">
            <w:r>
              <w:t>M</w:t>
            </w:r>
          </w:p>
        </w:tc>
        <w:tc>
          <w:tcPr>
            <w:tcW w:w="8810" w:type="dxa"/>
          </w:tcPr>
          <w:p w14:paraId="72D75442" w14:textId="77777777" w:rsidR="00E0015E" w:rsidRDefault="00E0015E" w:rsidP="00877291">
            <w:r>
              <w:t>Per Thousand</w:t>
            </w:r>
          </w:p>
        </w:tc>
      </w:tr>
    </w:tbl>
    <w:p w14:paraId="10A6A9B1" w14:textId="77777777" w:rsidR="00E5455D" w:rsidRDefault="00E5455D" w:rsidP="00E5455D">
      <w:pPr>
        <w:pStyle w:val="Heading4"/>
      </w:pPr>
      <w:r>
        <w:t>Quantity Basis (Choice)</w:t>
      </w:r>
    </w:p>
    <w:p w14:paraId="6BE108AF" w14:textId="77777777" w:rsidR="000C4AF3" w:rsidRPr="00E5455D" w:rsidRDefault="000C4AF3" w:rsidP="000C4AF3">
      <w:r>
        <w:t>Enter the minimum number of units for this item.</w:t>
      </w:r>
    </w:p>
    <w:p w14:paraId="7E18BA21" w14:textId="77777777" w:rsidR="00E5455D" w:rsidRDefault="00E5455D" w:rsidP="00E5455D">
      <w:pPr>
        <w:pStyle w:val="Heading4"/>
      </w:pPr>
      <w:r>
        <w:t>Item Type</w:t>
      </w:r>
    </w:p>
    <w:p w14:paraId="2EE925E1" w14:textId="77777777" w:rsidR="00E0015E" w:rsidRDefault="00E0015E" w:rsidP="00E0015E">
      <w:r>
        <w:t>To choose the preferred item type of Finished Good vs. Raw Material, please make sure the desired option is chosen from the drop-down menu.</w:t>
      </w:r>
    </w:p>
    <w:p w14:paraId="1FE5A425" w14:textId="77777777" w:rsidR="00E5455D" w:rsidRDefault="00E5455D" w:rsidP="00E5455D">
      <w:pPr>
        <w:pStyle w:val="Heading4"/>
      </w:pPr>
      <w:r>
        <w:t>Item ID</w:t>
      </w:r>
    </w:p>
    <w:p w14:paraId="47D6D70A" w14:textId="66187DA1" w:rsidR="00E5455D" w:rsidRPr="000C4AF3" w:rsidRDefault="000C4AF3" w:rsidP="00E5455D">
      <w:r>
        <w:t xml:space="preserve">Enter a valid Item ID. Alternatively, press the </w:t>
      </w:r>
      <w:r>
        <w:rPr>
          <w:b/>
          <w:bCs/>
          <w:i/>
          <w:iCs/>
          <w:u w:val="single"/>
        </w:rPr>
        <w:t>“F1”</w:t>
      </w:r>
      <w:r>
        <w:t xml:space="preserve"> key to choose a code from a list of valid items.</w:t>
      </w:r>
    </w:p>
    <w:p w14:paraId="18046BEF" w14:textId="77777777" w:rsidR="00E5455D" w:rsidRDefault="00E5455D" w:rsidP="00E5455D">
      <w:pPr>
        <w:pStyle w:val="Heading4"/>
      </w:pPr>
      <w:r>
        <w:t>Vendor</w:t>
      </w:r>
    </w:p>
    <w:p w14:paraId="4A9986A2" w14:textId="77777777" w:rsidR="00E0015E" w:rsidRPr="00F15696" w:rsidRDefault="00E0015E" w:rsidP="00E0015E">
      <w:r>
        <w:t xml:space="preserve">Enter a valid vendor number. Alternatively, press the </w:t>
      </w:r>
      <w:r>
        <w:rPr>
          <w:b/>
          <w:bCs/>
          <w:i/>
          <w:iCs/>
          <w:u w:val="single"/>
        </w:rPr>
        <w:t>“F1”</w:t>
      </w:r>
      <w:r>
        <w:t xml:space="preserve"> key to choose a valid number from a list of available vendors.</w:t>
      </w:r>
    </w:p>
    <w:p w14:paraId="233D2D58" w14:textId="77777777" w:rsidR="00E5455D" w:rsidRDefault="00E5455D" w:rsidP="00E5455D">
      <w:pPr>
        <w:pStyle w:val="Heading4"/>
      </w:pPr>
      <w:r>
        <w:t>Customer</w:t>
      </w:r>
    </w:p>
    <w:p w14:paraId="4F0539D9" w14:textId="77777777" w:rsidR="00E0015E" w:rsidRPr="00F15696" w:rsidRDefault="00E0015E" w:rsidP="00E0015E">
      <w:r>
        <w:t xml:space="preserve">Enter a valid customer number. Alternatively, press the </w:t>
      </w:r>
      <w:r>
        <w:rPr>
          <w:b/>
          <w:bCs/>
          <w:i/>
          <w:iCs/>
          <w:u w:val="single"/>
        </w:rPr>
        <w:t>“F1”</w:t>
      </w:r>
      <w:r>
        <w:t xml:space="preserve"> key to choose a valid number from a list of available customers.</w:t>
      </w:r>
    </w:p>
    <w:p w14:paraId="36D70C4A" w14:textId="77777777" w:rsidR="00E5455D" w:rsidRDefault="00E5455D" w:rsidP="00E5455D">
      <w:pPr>
        <w:pStyle w:val="Heading4"/>
      </w:pPr>
      <w:r>
        <w:t>Estimate</w:t>
      </w:r>
    </w:p>
    <w:p w14:paraId="52FE2822" w14:textId="77777777" w:rsidR="00E0015E" w:rsidRPr="00F15696" w:rsidRDefault="00E0015E" w:rsidP="00E0015E">
      <w:r>
        <w:t xml:space="preserve">Enter a valid estimate number. Alternatively, press the </w:t>
      </w:r>
      <w:r>
        <w:rPr>
          <w:b/>
          <w:bCs/>
          <w:i/>
          <w:iCs/>
          <w:u w:val="single"/>
        </w:rPr>
        <w:t>“F1”</w:t>
      </w:r>
      <w:r>
        <w:t xml:space="preserve"> key to choose a valid number from a list of available estimates.</w:t>
      </w:r>
    </w:p>
    <w:p w14:paraId="65D56A9F" w14:textId="77777777" w:rsidR="00E5455D" w:rsidRDefault="00E5455D" w:rsidP="00E5455D">
      <w:pPr>
        <w:pStyle w:val="Heading4"/>
      </w:pPr>
      <w:r>
        <w:t>Effective</w:t>
      </w:r>
    </w:p>
    <w:p w14:paraId="5F031E43" w14:textId="77777777" w:rsidR="00E0015E" w:rsidRPr="009C233B" w:rsidRDefault="00E0015E" w:rsidP="00E0015E">
      <w:r>
        <w:t>Enter the first date on which this Vendor Cost Matrix will go into effect.</w:t>
      </w:r>
    </w:p>
    <w:p w14:paraId="05751BE9" w14:textId="77777777" w:rsidR="00E5455D" w:rsidRDefault="00E5455D" w:rsidP="00E5455D">
      <w:pPr>
        <w:pStyle w:val="Heading4"/>
      </w:pPr>
      <w:r>
        <w:t>Expires</w:t>
      </w:r>
    </w:p>
    <w:p w14:paraId="16F04705" w14:textId="77777777" w:rsidR="00E0015E" w:rsidRPr="009C233B" w:rsidRDefault="00E0015E" w:rsidP="00E0015E">
      <w:r>
        <w:t>Enter the date on which this Vendor Cost Matrix will expire.</w:t>
      </w:r>
    </w:p>
    <w:p w14:paraId="7082069F" w14:textId="77777777" w:rsidR="00E5455D" w:rsidRDefault="00E5455D" w:rsidP="00E5455D">
      <w:pPr>
        <w:pStyle w:val="Heading4"/>
      </w:pPr>
      <w:r>
        <w:t>Created Date</w:t>
      </w:r>
    </w:p>
    <w:p w14:paraId="391353F3" w14:textId="77777777" w:rsidR="00E0015E" w:rsidRPr="009C233B" w:rsidRDefault="00E0015E" w:rsidP="00E0015E">
      <w:r>
        <w:t>The original date that this Vendor Cost Matrix was created. This is defined by the system and cannot be modified.</w:t>
      </w:r>
    </w:p>
    <w:p w14:paraId="3924E39F" w14:textId="77777777" w:rsidR="00E5455D" w:rsidRDefault="00E5455D" w:rsidP="00E5455D">
      <w:pPr>
        <w:pStyle w:val="Heading4"/>
      </w:pPr>
      <w:r>
        <w:t>Created By</w:t>
      </w:r>
    </w:p>
    <w:p w14:paraId="4C286D53" w14:textId="77777777" w:rsidR="00E0015E" w:rsidRPr="009C233B" w:rsidRDefault="00E0015E" w:rsidP="00E0015E">
      <w:r>
        <w:t>The original user that created this Vendor Cost Matrix. This is defined by the system and cannot be modified.</w:t>
      </w:r>
    </w:p>
    <w:p w14:paraId="5FA39A43" w14:textId="77777777" w:rsidR="00E5455D" w:rsidRDefault="00E5455D" w:rsidP="00E5455D">
      <w:pPr>
        <w:pStyle w:val="Heading4"/>
      </w:pPr>
      <w:r>
        <w:lastRenderedPageBreak/>
        <w:t>Update Date</w:t>
      </w:r>
    </w:p>
    <w:p w14:paraId="5D3EFF05" w14:textId="77777777" w:rsidR="00E0015E" w:rsidRPr="009C233B" w:rsidRDefault="00E0015E" w:rsidP="00E0015E">
      <w:r>
        <w:t>The username of the last user to make changes to this Vendor Cost Matrix. This is defined by the system and cannot be modified.</w:t>
      </w:r>
    </w:p>
    <w:p w14:paraId="2167B199" w14:textId="77777777" w:rsidR="00E5455D" w:rsidRDefault="00E5455D" w:rsidP="00E5455D">
      <w:pPr>
        <w:pStyle w:val="Heading4"/>
      </w:pPr>
      <w:r>
        <w:t>Updated By</w:t>
      </w:r>
    </w:p>
    <w:p w14:paraId="67960A9F" w14:textId="02232B58" w:rsidR="00E0015E" w:rsidRDefault="00E0015E" w:rsidP="00E0015E">
      <w:r>
        <w:t>The date that this Vendor Cost Matrix was last updated. This is defined by the system and cannot be modified.</w:t>
      </w:r>
    </w:p>
    <w:p w14:paraId="1A428A77" w14:textId="77777777" w:rsidR="00211C9B" w:rsidRPr="009C233B" w:rsidRDefault="00211C9B" w:rsidP="00E0015E"/>
    <w:p w14:paraId="778ACAF5" w14:textId="49B17396" w:rsidR="001D051A" w:rsidRDefault="001D051A" w:rsidP="001D051A">
      <w:pPr>
        <w:pStyle w:val="Heading3"/>
      </w:pPr>
      <w:bookmarkStart w:id="246" w:name="_Toc47457526"/>
      <w:r>
        <w:t>Vendor Cost Levels</w:t>
      </w:r>
      <w:bookmarkEnd w:id="246"/>
    </w:p>
    <w:p w14:paraId="37AC0F91" w14:textId="02EBBEA0" w:rsidR="00A1726A" w:rsidRPr="00A1726A" w:rsidRDefault="00A1726A" w:rsidP="00A1726A">
      <w:r>
        <w:rPr>
          <w:noProof/>
        </w:rPr>
        <w:drawing>
          <wp:inline distT="0" distB="0" distL="0" distR="0" wp14:anchorId="28FCBE8B" wp14:editId="032699BE">
            <wp:extent cx="4591050" cy="28479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91050" cy="2847975"/>
                    </a:xfrm>
                    <a:prstGeom prst="rect">
                      <a:avLst/>
                    </a:prstGeom>
                  </pic:spPr>
                </pic:pic>
              </a:graphicData>
            </a:graphic>
          </wp:inline>
        </w:drawing>
      </w:r>
    </w:p>
    <w:p w14:paraId="31AEA4B9" w14:textId="77777777" w:rsidR="00E0015E" w:rsidRDefault="00E0015E" w:rsidP="00E0015E">
      <w:pPr>
        <w:pStyle w:val="Heading4"/>
      </w:pPr>
      <w:r>
        <w:t>VIEW (Cost Level)</w:t>
      </w:r>
    </w:p>
    <w:p w14:paraId="13F212F8" w14:textId="77777777" w:rsidR="00E0015E" w:rsidRPr="00941382" w:rsidRDefault="00E0015E" w:rsidP="00E0015E">
      <w:r>
        <w:t xml:space="preserve">Click the </w:t>
      </w:r>
      <w:r>
        <w:rPr>
          <w:b/>
          <w:bCs/>
          <w:i/>
          <w:iCs/>
          <w:u w:val="single"/>
        </w:rPr>
        <w:t>“View”</w:t>
      </w:r>
      <w:r>
        <w:t xml:space="preserve"> button to view detailed information about the currently selected Cost Level.</w:t>
      </w:r>
    </w:p>
    <w:p w14:paraId="48CE6BB1" w14:textId="77777777" w:rsidR="00E0015E" w:rsidRDefault="00E0015E" w:rsidP="00E0015E">
      <w:pPr>
        <w:pStyle w:val="Heading4"/>
      </w:pPr>
      <w:r>
        <w:t>UPDATE (Cost Level)</w:t>
      </w:r>
    </w:p>
    <w:p w14:paraId="32063699" w14:textId="77777777" w:rsidR="00E0015E" w:rsidRDefault="00E0015E" w:rsidP="00E0015E">
      <w:r>
        <w:t xml:space="preserve">To change the currently selected Cost Level, simply click the </w:t>
      </w:r>
      <w:r>
        <w:rPr>
          <w:b/>
          <w:bCs/>
          <w:i/>
          <w:iCs/>
          <w:u w:val="single"/>
        </w:rPr>
        <w:t>“Update</w:t>
      </w:r>
      <w:r>
        <w:t xml:space="preserve">” button at the bottom of the screen.  </w:t>
      </w:r>
    </w:p>
    <w:p w14:paraId="3369687F" w14:textId="77777777" w:rsidR="00E0015E" w:rsidRDefault="00E0015E" w:rsidP="00E0015E">
      <w:pPr>
        <w:pStyle w:val="Heading4"/>
      </w:pPr>
      <w:r>
        <w:t>ADD (Cost Level)</w:t>
      </w:r>
    </w:p>
    <w:p w14:paraId="6DDA8C9A" w14:textId="77777777" w:rsidR="00E0015E" w:rsidRPr="00E64A2B" w:rsidRDefault="00E0015E" w:rsidP="00E0015E">
      <w:bookmarkStart w:id="247" w:name="_Hlk43554429"/>
      <w:r>
        <w:t xml:space="preserve">Click the </w:t>
      </w:r>
      <w:r>
        <w:rPr>
          <w:b/>
          <w:bCs/>
          <w:i/>
          <w:iCs/>
          <w:u w:val="single"/>
        </w:rPr>
        <w:t>“Add”</w:t>
      </w:r>
      <w:r>
        <w:t xml:space="preserve"> button</w:t>
      </w:r>
      <w:r w:rsidRPr="00167C88">
        <w:t xml:space="preserve"> </w:t>
      </w:r>
      <w:r>
        <w:t>at the bottom of the screen to add a new Cost Level.</w:t>
      </w:r>
    </w:p>
    <w:bookmarkEnd w:id="247"/>
    <w:p w14:paraId="7450E02F" w14:textId="77777777" w:rsidR="00E0015E" w:rsidRDefault="00E0015E" w:rsidP="00E0015E">
      <w:pPr>
        <w:pStyle w:val="Heading4"/>
      </w:pPr>
      <w:r>
        <w:t>COPY (Cost Level)</w:t>
      </w:r>
    </w:p>
    <w:p w14:paraId="5DB56F2C" w14:textId="77777777" w:rsidR="00E0015E" w:rsidRPr="00F132A9" w:rsidRDefault="00E0015E" w:rsidP="00E0015E">
      <w:r>
        <w:t xml:space="preserve">Click the </w:t>
      </w:r>
      <w:r>
        <w:rPr>
          <w:b/>
          <w:bCs/>
          <w:i/>
          <w:iCs/>
          <w:u w:val="single"/>
        </w:rPr>
        <w:t>“Copy”</w:t>
      </w:r>
      <w:r>
        <w:t xml:space="preserve"> button to copy information from the currently selected Cost Level.</w:t>
      </w:r>
    </w:p>
    <w:p w14:paraId="1476CDD1" w14:textId="77777777" w:rsidR="00E0015E" w:rsidRDefault="00E0015E" w:rsidP="00E0015E">
      <w:pPr>
        <w:pStyle w:val="Heading4"/>
      </w:pPr>
      <w:r>
        <w:t>DELETE (Cost Level)</w:t>
      </w:r>
    </w:p>
    <w:p w14:paraId="2CC294CE" w14:textId="77777777" w:rsidR="00E0015E" w:rsidRDefault="00E0015E" w:rsidP="00E0015E">
      <w:r>
        <w:t xml:space="preserve">To delete the currently selected Cost Level, simply press the </w:t>
      </w:r>
      <w:r w:rsidRPr="00B86B9F">
        <w:rPr>
          <w:b/>
          <w:bCs/>
          <w:i/>
          <w:iCs/>
          <w:u w:val="single"/>
        </w:rPr>
        <w:t>"D"</w:t>
      </w:r>
      <w:r>
        <w:t xml:space="preserve"> key.  Alternatively, click the </w:t>
      </w:r>
      <w:r>
        <w:rPr>
          <w:b/>
          <w:bCs/>
          <w:i/>
          <w:iCs/>
          <w:u w:val="single"/>
        </w:rPr>
        <w:t>“Delete”</w:t>
      </w:r>
      <w:r>
        <w:t xml:space="preserve"> button at the bottom of the screen.</w:t>
      </w:r>
    </w:p>
    <w:p w14:paraId="3FD3806C" w14:textId="77777777" w:rsidR="00E0015E" w:rsidRDefault="00E0015E" w:rsidP="00E0015E">
      <w:pPr>
        <w:pStyle w:val="Heading4"/>
      </w:pPr>
      <w:r>
        <w:t>UPDATE ADD MULTIPLE (Cost Level)</w:t>
      </w:r>
    </w:p>
    <w:p w14:paraId="2FF2840E" w14:textId="77777777" w:rsidR="00E0015E" w:rsidRPr="00911308" w:rsidRDefault="00E0015E" w:rsidP="00E0015E">
      <w:r>
        <w:t xml:space="preserve">Click the </w:t>
      </w:r>
      <w:r>
        <w:rPr>
          <w:b/>
          <w:bCs/>
          <w:i/>
          <w:iCs/>
          <w:u w:val="single"/>
        </w:rPr>
        <w:t>“Update Add Multiple</w:t>
      </w:r>
      <w:r>
        <w:t>” button to add multiple cost levels to this Vendor Cost Matrix.</w:t>
      </w:r>
    </w:p>
    <w:p w14:paraId="0383DD6C" w14:textId="1FCDB91A" w:rsidR="0027190E" w:rsidRDefault="001D051A" w:rsidP="0027190E">
      <w:pPr>
        <w:pStyle w:val="Heading3"/>
      </w:pPr>
      <w:bookmarkStart w:id="248" w:name="_Toc47457527"/>
      <w:r>
        <w:lastRenderedPageBreak/>
        <w:t>Add/Update Vendor Cost Levels</w:t>
      </w:r>
      <w:bookmarkEnd w:id="248"/>
    </w:p>
    <w:p w14:paraId="3242D9FC" w14:textId="2ABB9217" w:rsidR="00A1726A" w:rsidRPr="00A1726A" w:rsidRDefault="00A1726A" w:rsidP="00A1726A">
      <w:r>
        <w:rPr>
          <w:noProof/>
        </w:rPr>
        <w:drawing>
          <wp:inline distT="0" distB="0" distL="0" distR="0" wp14:anchorId="78E0336D" wp14:editId="5C24E422">
            <wp:extent cx="2847975" cy="2161309"/>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54711" cy="2166421"/>
                    </a:xfrm>
                    <a:prstGeom prst="rect">
                      <a:avLst/>
                    </a:prstGeom>
                  </pic:spPr>
                </pic:pic>
              </a:graphicData>
            </a:graphic>
          </wp:inline>
        </w:drawing>
      </w:r>
    </w:p>
    <w:p w14:paraId="1088071F" w14:textId="77777777" w:rsidR="00E0015E" w:rsidRDefault="00E0015E" w:rsidP="00E0015E">
      <w:pPr>
        <w:pStyle w:val="Heading4"/>
      </w:pPr>
      <w:r>
        <w:t>SAVE</w:t>
      </w:r>
    </w:p>
    <w:p w14:paraId="4D85DCEB" w14:textId="77777777" w:rsidR="00E0015E" w:rsidRPr="00BC1FC0" w:rsidRDefault="00E0015E" w:rsidP="00E0015E">
      <w:r>
        <w:t xml:space="preserve">Click the </w:t>
      </w:r>
      <w:r>
        <w:rPr>
          <w:b/>
          <w:bCs/>
          <w:i/>
          <w:iCs/>
          <w:u w:val="single"/>
        </w:rPr>
        <w:t>“Floppy Disc Icon”</w:t>
      </w:r>
      <w:r>
        <w:t xml:space="preserve"> to save all changes to the Vendor Cost Level screen.</w:t>
      </w:r>
    </w:p>
    <w:p w14:paraId="2379071A" w14:textId="77777777" w:rsidR="00E0015E" w:rsidRDefault="00E0015E" w:rsidP="00E0015E">
      <w:pPr>
        <w:pStyle w:val="Heading4"/>
      </w:pPr>
      <w:r>
        <w:t>EXIT</w:t>
      </w:r>
    </w:p>
    <w:p w14:paraId="75124137" w14:textId="77777777" w:rsidR="00E0015E" w:rsidRPr="00BC1FC0" w:rsidRDefault="00E0015E" w:rsidP="00E0015E">
      <w:r>
        <w:t xml:space="preserve">Click the </w:t>
      </w:r>
      <w:r>
        <w:rPr>
          <w:b/>
          <w:bCs/>
          <w:i/>
          <w:iCs/>
          <w:u w:val="single"/>
        </w:rPr>
        <w:t>“Exit Door Icon”</w:t>
      </w:r>
      <w:r>
        <w:t xml:space="preserve"> to exit the Vendor Cost Level popup screen.</w:t>
      </w:r>
    </w:p>
    <w:p w14:paraId="3F95C343" w14:textId="133710E4" w:rsidR="0027190E" w:rsidRDefault="001D051A" w:rsidP="0027190E">
      <w:pPr>
        <w:pStyle w:val="Heading3"/>
      </w:pPr>
      <w:bookmarkStart w:id="249" w:name="_Toc47457528"/>
      <w:r>
        <w:t>Add/Update Multiple Cost Levels</w:t>
      </w:r>
      <w:bookmarkEnd w:id="249"/>
    </w:p>
    <w:p w14:paraId="428FC036" w14:textId="69CE1463" w:rsidR="00A1726A" w:rsidRPr="00A1726A" w:rsidRDefault="00A1726A" w:rsidP="00A1726A">
      <w:r>
        <w:rPr>
          <w:noProof/>
        </w:rPr>
        <w:drawing>
          <wp:inline distT="0" distB="0" distL="0" distR="0" wp14:anchorId="21F118AC" wp14:editId="35485EAA">
            <wp:extent cx="5942850" cy="3621974"/>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76626" cy="3642559"/>
                    </a:xfrm>
                    <a:prstGeom prst="rect">
                      <a:avLst/>
                    </a:prstGeom>
                  </pic:spPr>
                </pic:pic>
              </a:graphicData>
            </a:graphic>
          </wp:inline>
        </w:drawing>
      </w:r>
    </w:p>
    <w:p w14:paraId="3E938FDE" w14:textId="77777777" w:rsidR="00E0015E" w:rsidRDefault="00E0015E" w:rsidP="00E0015E">
      <w:pPr>
        <w:pStyle w:val="Heading4"/>
      </w:pPr>
      <w:r>
        <w:t>SAVE</w:t>
      </w:r>
    </w:p>
    <w:p w14:paraId="3E0304FA" w14:textId="77777777" w:rsidR="00E0015E" w:rsidRPr="00BC1FC0" w:rsidRDefault="00E0015E" w:rsidP="00E0015E">
      <w:r>
        <w:t xml:space="preserve">Click the </w:t>
      </w:r>
      <w:r>
        <w:rPr>
          <w:b/>
          <w:bCs/>
          <w:i/>
          <w:iCs/>
          <w:u w:val="single"/>
        </w:rPr>
        <w:t>“Floppy Disc Icon”</w:t>
      </w:r>
      <w:r>
        <w:t xml:space="preserve"> to save all changes to the Multiple Vendor Cost Level screen.</w:t>
      </w:r>
    </w:p>
    <w:p w14:paraId="14E2AFAF" w14:textId="77777777" w:rsidR="00E0015E" w:rsidRDefault="00E0015E" w:rsidP="00E0015E">
      <w:pPr>
        <w:pStyle w:val="Heading4"/>
      </w:pPr>
      <w:r>
        <w:t>EXIT</w:t>
      </w:r>
    </w:p>
    <w:p w14:paraId="577A7D47" w14:textId="77777777" w:rsidR="00E0015E" w:rsidRDefault="00E0015E" w:rsidP="00E0015E">
      <w:r>
        <w:t xml:space="preserve">Click the </w:t>
      </w:r>
      <w:r>
        <w:rPr>
          <w:b/>
          <w:bCs/>
          <w:i/>
          <w:iCs/>
          <w:u w:val="single"/>
        </w:rPr>
        <w:t>“Exit Door Icon”</w:t>
      </w:r>
      <w:r>
        <w:t xml:space="preserve"> to exit the Multiple Vendor Cost Level popup screen.</w:t>
      </w:r>
    </w:p>
    <w:p w14:paraId="517674A4" w14:textId="43A774D1" w:rsidR="0027190E" w:rsidRDefault="001D051A" w:rsidP="0027190E">
      <w:pPr>
        <w:pStyle w:val="Heading3"/>
      </w:pPr>
      <w:bookmarkStart w:id="250" w:name="_Toc44768485"/>
      <w:bookmarkStart w:id="251" w:name="_Toc47457529"/>
      <w:r>
        <w:lastRenderedPageBreak/>
        <w:t>Add/Update Cost Levels Field Definitions</w:t>
      </w:r>
      <w:bookmarkEnd w:id="250"/>
      <w:bookmarkEnd w:id="251"/>
    </w:p>
    <w:p w14:paraId="4DC36ED6" w14:textId="77777777" w:rsidR="00E5455D" w:rsidRDefault="00E5455D" w:rsidP="00E5455D">
      <w:pPr>
        <w:pStyle w:val="Heading4"/>
      </w:pPr>
      <w:r>
        <w:t>Cost and Quantity UOM</w:t>
      </w:r>
    </w:p>
    <w:p w14:paraId="72F94017" w14:textId="77777777" w:rsidR="00E0015E" w:rsidRDefault="00E0015E" w:rsidP="00E0015E">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5F1CA811" w14:textId="77777777" w:rsidR="00E0015E" w:rsidRDefault="00E0015E" w:rsidP="00E0015E">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E0015E" w14:paraId="1DA3FDE6" w14:textId="77777777" w:rsidTr="00877291">
        <w:trPr>
          <w:trHeight w:val="359"/>
        </w:trPr>
        <w:tc>
          <w:tcPr>
            <w:tcW w:w="540" w:type="dxa"/>
          </w:tcPr>
          <w:p w14:paraId="69687BCD" w14:textId="77777777" w:rsidR="00E0015E" w:rsidRDefault="00E0015E" w:rsidP="00877291">
            <w:r>
              <w:t>C</w:t>
            </w:r>
          </w:p>
        </w:tc>
        <w:tc>
          <w:tcPr>
            <w:tcW w:w="8810" w:type="dxa"/>
          </w:tcPr>
          <w:p w14:paraId="68624954" w14:textId="77777777" w:rsidR="00E0015E" w:rsidRDefault="00E0015E" w:rsidP="00877291">
            <w:r>
              <w:t>Per Hundred</w:t>
            </w:r>
          </w:p>
        </w:tc>
      </w:tr>
      <w:tr w:rsidR="00E0015E" w14:paraId="780CD57D" w14:textId="77777777" w:rsidTr="00877291">
        <w:trPr>
          <w:trHeight w:val="350"/>
        </w:trPr>
        <w:tc>
          <w:tcPr>
            <w:tcW w:w="540" w:type="dxa"/>
          </w:tcPr>
          <w:p w14:paraId="375026FD" w14:textId="77777777" w:rsidR="00E0015E" w:rsidRDefault="00E0015E" w:rsidP="00877291">
            <w:r>
              <w:t>CS</w:t>
            </w:r>
          </w:p>
        </w:tc>
        <w:tc>
          <w:tcPr>
            <w:tcW w:w="8810" w:type="dxa"/>
          </w:tcPr>
          <w:p w14:paraId="18F487DD" w14:textId="77777777" w:rsidR="00E0015E" w:rsidRDefault="00E0015E" w:rsidP="00877291">
            <w:r>
              <w:t>Per Case</w:t>
            </w:r>
          </w:p>
        </w:tc>
      </w:tr>
      <w:tr w:rsidR="00E0015E" w14:paraId="13B75F9D" w14:textId="77777777" w:rsidTr="00877291">
        <w:trPr>
          <w:trHeight w:val="350"/>
        </w:trPr>
        <w:tc>
          <w:tcPr>
            <w:tcW w:w="540" w:type="dxa"/>
          </w:tcPr>
          <w:p w14:paraId="1F67230F" w14:textId="77777777" w:rsidR="00E0015E" w:rsidRDefault="00E0015E" w:rsidP="00877291">
            <w:r>
              <w:t>EA</w:t>
            </w:r>
          </w:p>
        </w:tc>
        <w:tc>
          <w:tcPr>
            <w:tcW w:w="8810" w:type="dxa"/>
          </w:tcPr>
          <w:p w14:paraId="52B8B9A9" w14:textId="77777777" w:rsidR="00E0015E" w:rsidRDefault="00E0015E" w:rsidP="00877291">
            <w:r>
              <w:t>Per Each</w:t>
            </w:r>
          </w:p>
        </w:tc>
      </w:tr>
      <w:tr w:rsidR="00E0015E" w14:paraId="51860FD3" w14:textId="77777777" w:rsidTr="00877291">
        <w:trPr>
          <w:trHeight w:val="350"/>
        </w:trPr>
        <w:tc>
          <w:tcPr>
            <w:tcW w:w="540" w:type="dxa"/>
          </w:tcPr>
          <w:p w14:paraId="7CDBCDFE" w14:textId="77777777" w:rsidR="00E0015E" w:rsidRDefault="00E0015E" w:rsidP="00877291">
            <w:r>
              <w:t>L</w:t>
            </w:r>
          </w:p>
        </w:tc>
        <w:tc>
          <w:tcPr>
            <w:tcW w:w="8810" w:type="dxa"/>
          </w:tcPr>
          <w:p w14:paraId="177A7FD0" w14:textId="77777777" w:rsidR="00E0015E" w:rsidRDefault="00E0015E" w:rsidP="00877291">
            <w:r>
              <w:t>Per Lot</w:t>
            </w:r>
          </w:p>
        </w:tc>
      </w:tr>
      <w:tr w:rsidR="00E0015E" w14:paraId="247ABB1B" w14:textId="77777777" w:rsidTr="00877291">
        <w:trPr>
          <w:trHeight w:val="350"/>
        </w:trPr>
        <w:tc>
          <w:tcPr>
            <w:tcW w:w="540" w:type="dxa"/>
          </w:tcPr>
          <w:p w14:paraId="1F19F383" w14:textId="77777777" w:rsidR="00E0015E" w:rsidRDefault="00E0015E" w:rsidP="00877291">
            <w:r>
              <w:t>M</w:t>
            </w:r>
          </w:p>
        </w:tc>
        <w:tc>
          <w:tcPr>
            <w:tcW w:w="8810" w:type="dxa"/>
          </w:tcPr>
          <w:p w14:paraId="419FA49C" w14:textId="77777777" w:rsidR="00E0015E" w:rsidRDefault="00E0015E" w:rsidP="00877291">
            <w:r>
              <w:t>Per Thousand</w:t>
            </w:r>
          </w:p>
        </w:tc>
      </w:tr>
    </w:tbl>
    <w:p w14:paraId="11567C44" w14:textId="77777777" w:rsidR="00E5455D" w:rsidRDefault="00E5455D" w:rsidP="00E5455D">
      <w:pPr>
        <w:pStyle w:val="Heading4"/>
      </w:pPr>
      <w:r>
        <w:t>Quantity Base</w:t>
      </w:r>
    </w:p>
    <w:p w14:paraId="3DE9EF48" w14:textId="1AA55D1E" w:rsidR="00E5455D" w:rsidRPr="00E5455D" w:rsidRDefault="000C4AF3" w:rsidP="00E5455D">
      <w:r>
        <w:t>Enter the minimum number of units for this item.</w:t>
      </w:r>
    </w:p>
    <w:p w14:paraId="528D67EF" w14:textId="77777777" w:rsidR="00E5455D" w:rsidRDefault="00E5455D" w:rsidP="00E5455D">
      <w:pPr>
        <w:pStyle w:val="Heading4"/>
      </w:pPr>
      <w:r>
        <w:t>Quantity Range</w:t>
      </w:r>
    </w:p>
    <w:p w14:paraId="15D9204E" w14:textId="0DA9DEAB" w:rsidR="00E5455D" w:rsidRPr="00E5455D" w:rsidRDefault="000C4AF3" w:rsidP="00E5455D">
      <w:r>
        <w:t>Enter the lowest and highest number of units for this item.</w:t>
      </w:r>
    </w:p>
    <w:p w14:paraId="45B91A11" w14:textId="77777777" w:rsidR="00E5455D" w:rsidRDefault="00E5455D" w:rsidP="00E5455D">
      <w:pPr>
        <w:pStyle w:val="Heading4"/>
      </w:pPr>
      <w:r>
        <w:t>Cost Per</w:t>
      </w:r>
    </w:p>
    <w:p w14:paraId="4DA9D471" w14:textId="77777777" w:rsidR="000C4AF3" w:rsidRPr="009C233B" w:rsidRDefault="000C4AF3" w:rsidP="000C4AF3">
      <w:r>
        <w:t>Enter the cost per item.</w:t>
      </w:r>
    </w:p>
    <w:p w14:paraId="03C9F4B8" w14:textId="77777777" w:rsidR="00E5455D" w:rsidRDefault="00E5455D" w:rsidP="00E5455D">
      <w:pPr>
        <w:pStyle w:val="Heading4"/>
      </w:pPr>
      <w:r>
        <w:t>Setup</w:t>
      </w:r>
    </w:p>
    <w:p w14:paraId="2C774CAA" w14:textId="77777777" w:rsidR="000C4AF3" w:rsidRPr="009C233B" w:rsidRDefault="000C4AF3" w:rsidP="000C4AF3">
      <w:r>
        <w:t>Enter the set cost for this item.</w:t>
      </w:r>
    </w:p>
    <w:p w14:paraId="0F82F81B" w14:textId="77777777" w:rsidR="00E5455D" w:rsidRDefault="00E5455D" w:rsidP="00E5455D">
      <w:pPr>
        <w:pStyle w:val="Heading4"/>
      </w:pPr>
      <w:r>
        <w:t>Deviation</w:t>
      </w:r>
    </w:p>
    <w:p w14:paraId="72403EBF" w14:textId="77777777" w:rsidR="000C4AF3" w:rsidRPr="009C233B" w:rsidRDefault="000C4AF3" w:rsidP="000C4AF3">
      <w:r>
        <w:t>Enter the Deviation for this item.</w:t>
      </w:r>
    </w:p>
    <w:p w14:paraId="5420556E" w14:textId="77777777" w:rsidR="00E5455D" w:rsidRDefault="00E5455D" w:rsidP="00E5455D">
      <w:pPr>
        <w:pStyle w:val="Heading4"/>
      </w:pPr>
      <w:r>
        <w:t>Lead Time</w:t>
      </w:r>
    </w:p>
    <w:p w14:paraId="000F7D0F" w14:textId="77777777" w:rsidR="000C4AF3" w:rsidRPr="009C233B" w:rsidRDefault="000C4AF3" w:rsidP="000C4AF3">
      <w:r>
        <w:t>Enter the Lead Time for this item.</w:t>
      </w:r>
    </w:p>
    <w:p w14:paraId="29B44432" w14:textId="62EF6C30" w:rsidR="00E5455D" w:rsidRDefault="00E5455D" w:rsidP="00E5455D">
      <w:pPr>
        <w:pStyle w:val="Heading4"/>
      </w:pPr>
      <w:r>
        <w:t>Use for Best Cost -Toggle Box</w:t>
      </w:r>
    </w:p>
    <w:p w14:paraId="7461130B" w14:textId="77777777" w:rsidR="000C4AF3" w:rsidRDefault="000C4AF3" w:rsidP="000C4AF3">
      <w:r>
        <w:t>To use this cost level as the best cost for items, make sure that the Use for Best Cost toggle box is checked.</w:t>
      </w:r>
    </w:p>
    <w:p w14:paraId="0A394042" w14:textId="6E4EAA29" w:rsidR="001D051A" w:rsidRDefault="001D051A" w:rsidP="001D051A">
      <w:pPr>
        <w:pStyle w:val="Heading3"/>
      </w:pPr>
      <w:bookmarkStart w:id="252" w:name="_Toc47457530"/>
      <w:r>
        <w:lastRenderedPageBreak/>
        <w:t>Vendor Restrictions</w:t>
      </w:r>
      <w:bookmarkEnd w:id="252"/>
    </w:p>
    <w:p w14:paraId="5AE2E359" w14:textId="7156FE2D" w:rsidR="00A1726A" w:rsidRPr="00A1726A" w:rsidRDefault="00A1726A" w:rsidP="00A1726A">
      <w:r>
        <w:rPr>
          <w:noProof/>
        </w:rPr>
        <w:drawing>
          <wp:inline distT="0" distB="0" distL="0" distR="0" wp14:anchorId="3161F9E9" wp14:editId="7D05ADD6">
            <wp:extent cx="5942653" cy="3443844"/>
            <wp:effectExtent l="0" t="0" r="127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74415" cy="3462250"/>
                    </a:xfrm>
                    <a:prstGeom prst="rect">
                      <a:avLst/>
                    </a:prstGeom>
                  </pic:spPr>
                </pic:pic>
              </a:graphicData>
            </a:graphic>
          </wp:inline>
        </w:drawing>
      </w:r>
    </w:p>
    <w:p w14:paraId="54F4B7DE" w14:textId="2DF7AE63" w:rsidR="00935EEE" w:rsidRDefault="000C4AF3" w:rsidP="00935EEE">
      <w:pPr>
        <w:pStyle w:val="Heading4"/>
      </w:pPr>
      <w:r>
        <w:t>UPDATE</w:t>
      </w:r>
    </w:p>
    <w:p w14:paraId="55B4866A" w14:textId="77777777" w:rsidR="000C4AF3" w:rsidRDefault="000C4AF3" w:rsidP="000C4AF3">
      <w:r>
        <w:t xml:space="preserve">To change the currently selected Vendor Restrictions, simply click the </w:t>
      </w:r>
      <w:r>
        <w:rPr>
          <w:b/>
          <w:bCs/>
          <w:i/>
          <w:iCs/>
          <w:u w:val="single"/>
        </w:rPr>
        <w:t>“Update</w:t>
      </w:r>
      <w:r>
        <w:t xml:space="preserve">” button at the bottom of the screen.  </w:t>
      </w:r>
    </w:p>
    <w:p w14:paraId="3DFC4735" w14:textId="25111579" w:rsidR="001D051A" w:rsidRDefault="001D051A" w:rsidP="001D051A">
      <w:pPr>
        <w:pStyle w:val="Heading3"/>
      </w:pPr>
      <w:bookmarkStart w:id="253" w:name="_Toc47457531"/>
      <w:r>
        <w:t>Update Vendor Restrictions</w:t>
      </w:r>
      <w:bookmarkEnd w:id="253"/>
    </w:p>
    <w:p w14:paraId="1B718D83" w14:textId="347253FB" w:rsidR="00A1726A" w:rsidRPr="00A1726A" w:rsidRDefault="00A1726A" w:rsidP="00A1726A">
      <w:r>
        <w:rPr>
          <w:noProof/>
        </w:rPr>
        <w:drawing>
          <wp:inline distT="0" distB="0" distL="0" distR="0" wp14:anchorId="210CA61E" wp14:editId="0EFF7334">
            <wp:extent cx="4656914" cy="261257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681405" cy="2626312"/>
                    </a:xfrm>
                    <a:prstGeom prst="rect">
                      <a:avLst/>
                    </a:prstGeom>
                  </pic:spPr>
                </pic:pic>
              </a:graphicData>
            </a:graphic>
          </wp:inline>
        </w:drawing>
      </w:r>
    </w:p>
    <w:p w14:paraId="5ADCF0E9" w14:textId="77777777" w:rsidR="000C4AF3" w:rsidRDefault="000C4AF3" w:rsidP="000C4AF3">
      <w:pPr>
        <w:pStyle w:val="Heading4"/>
      </w:pPr>
      <w:r>
        <w:t>SAVE</w:t>
      </w:r>
    </w:p>
    <w:p w14:paraId="69130065" w14:textId="77777777" w:rsidR="000C4AF3" w:rsidRDefault="000C4AF3" w:rsidP="000C4AF3">
      <w:r>
        <w:t xml:space="preserve">Click the </w:t>
      </w:r>
      <w:r>
        <w:rPr>
          <w:b/>
          <w:bCs/>
          <w:i/>
          <w:iCs/>
          <w:u w:val="single"/>
        </w:rPr>
        <w:t>“Save”</w:t>
      </w:r>
      <w:r>
        <w:t xml:space="preserve"> button to save all changes to the current Vendor Restriction.</w:t>
      </w:r>
    </w:p>
    <w:p w14:paraId="19031629" w14:textId="77777777" w:rsidR="000C4AF3" w:rsidRDefault="000C4AF3" w:rsidP="000C4AF3">
      <w:pPr>
        <w:pStyle w:val="Heading4"/>
      </w:pPr>
      <w:r>
        <w:t>CANCEL</w:t>
      </w:r>
    </w:p>
    <w:p w14:paraId="2675D2DA" w14:textId="77777777" w:rsidR="000C4AF3" w:rsidRDefault="000C4AF3" w:rsidP="000C4AF3">
      <w:r>
        <w:t xml:space="preserve">Click the </w:t>
      </w:r>
      <w:r>
        <w:rPr>
          <w:b/>
          <w:bCs/>
          <w:i/>
          <w:iCs/>
          <w:u w:val="single"/>
        </w:rPr>
        <w:t>“Cancel”</w:t>
      </w:r>
      <w:r>
        <w:t xml:space="preserve"> button to cancel all changes to the Vendor Restriction without saving.</w:t>
      </w:r>
    </w:p>
    <w:p w14:paraId="6110F4C3" w14:textId="33CE453C" w:rsidR="001D051A" w:rsidRDefault="001D051A" w:rsidP="001D051A">
      <w:pPr>
        <w:pStyle w:val="Heading3"/>
      </w:pPr>
      <w:bookmarkStart w:id="254" w:name="_Toc44768488"/>
      <w:bookmarkStart w:id="255" w:name="_Toc47457532"/>
      <w:r>
        <w:lastRenderedPageBreak/>
        <w:t>Update Vendor Restrictions Field Definitions</w:t>
      </w:r>
      <w:bookmarkEnd w:id="254"/>
      <w:bookmarkEnd w:id="255"/>
    </w:p>
    <w:p w14:paraId="2C028378" w14:textId="77777777" w:rsidR="000C4AF3" w:rsidRDefault="000C4AF3" w:rsidP="000C4AF3">
      <w:pPr>
        <w:pStyle w:val="Heading4"/>
      </w:pPr>
      <w:r>
        <w:t>Cost and Quantity UOM</w:t>
      </w:r>
    </w:p>
    <w:p w14:paraId="777A6F47" w14:textId="77777777" w:rsidR="000C4AF3" w:rsidRDefault="000C4AF3" w:rsidP="000C4AF3">
      <w:pPr>
        <w:tabs>
          <w:tab w:val="left" w:pos="0"/>
          <w:tab w:val="left" w:pos="1080"/>
          <w:tab w:val="left" w:pos="1680"/>
          <w:tab w:val="left" w:pos="2280"/>
        </w:tabs>
        <w:spacing w:line="240" w:lineRule="atLeast"/>
        <w:ind w:right="-240"/>
      </w:pPr>
      <w:r>
        <w:t xml:space="preserve">The sell price unit of measure defaults to M for per thousand, however this may be modified.  Each unit of measure will yield a different total selling price.  </w:t>
      </w:r>
    </w:p>
    <w:p w14:paraId="2F0BEB15" w14:textId="77777777" w:rsidR="000C4AF3" w:rsidRDefault="000C4AF3" w:rsidP="000C4AF3">
      <w:r>
        <w:t>Valid Units of Measure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8810"/>
      </w:tblGrid>
      <w:tr w:rsidR="000C4AF3" w14:paraId="1627767E" w14:textId="77777777" w:rsidTr="00877291">
        <w:trPr>
          <w:trHeight w:val="359"/>
        </w:trPr>
        <w:tc>
          <w:tcPr>
            <w:tcW w:w="540" w:type="dxa"/>
          </w:tcPr>
          <w:p w14:paraId="77465ADE" w14:textId="77777777" w:rsidR="000C4AF3" w:rsidRDefault="000C4AF3" w:rsidP="00877291">
            <w:r>
              <w:t>C</w:t>
            </w:r>
          </w:p>
        </w:tc>
        <w:tc>
          <w:tcPr>
            <w:tcW w:w="8810" w:type="dxa"/>
          </w:tcPr>
          <w:p w14:paraId="6118F979" w14:textId="77777777" w:rsidR="000C4AF3" w:rsidRDefault="000C4AF3" w:rsidP="00877291">
            <w:r>
              <w:t>Per Hundred</w:t>
            </w:r>
          </w:p>
        </w:tc>
      </w:tr>
      <w:tr w:rsidR="000C4AF3" w14:paraId="17DD9F00" w14:textId="77777777" w:rsidTr="00877291">
        <w:trPr>
          <w:trHeight w:val="350"/>
        </w:trPr>
        <w:tc>
          <w:tcPr>
            <w:tcW w:w="540" w:type="dxa"/>
          </w:tcPr>
          <w:p w14:paraId="02F989F5" w14:textId="77777777" w:rsidR="000C4AF3" w:rsidRDefault="000C4AF3" w:rsidP="00877291">
            <w:r>
              <w:t>CS</w:t>
            </w:r>
          </w:p>
        </w:tc>
        <w:tc>
          <w:tcPr>
            <w:tcW w:w="8810" w:type="dxa"/>
          </w:tcPr>
          <w:p w14:paraId="3A2E28BD" w14:textId="77777777" w:rsidR="000C4AF3" w:rsidRDefault="000C4AF3" w:rsidP="00877291">
            <w:r>
              <w:t>Per Case</w:t>
            </w:r>
          </w:p>
        </w:tc>
      </w:tr>
      <w:tr w:rsidR="000C4AF3" w14:paraId="53E8D457" w14:textId="77777777" w:rsidTr="00877291">
        <w:trPr>
          <w:trHeight w:val="350"/>
        </w:trPr>
        <w:tc>
          <w:tcPr>
            <w:tcW w:w="540" w:type="dxa"/>
          </w:tcPr>
          <w:p w14:paraId="2C29804B" w14:textId="77777777" w:rsidR="000C4AF3" w:rsidRDefault="000C4AF3" w:rsidP="00877291">
            <w:r>
              <w:t>EA</w:t>
            </w:r>
          </w:p>
        </w:tc>
        <w:tc>
          <w:tcPr>
            <w:tcW w:w="8810" w:type="dxa"/>
          </w:tcPr>
          <w:p w14:paraId="4F2B870D" w14:textId="77777777" w:rsidR="000C4AF3" w:rsidRDefault="000C4AF3" w:rsidP="00877291">
            <w:r>
              <w:t>Per Each</w:t>
            </w:r>
          </w:p>
        </w:tc>
      </w:tr>
      <w:tr w:rsidR="000C4AF3" w14:paraId="400078B2" w14:textId="77777777" w:rsidTr="00877291">
        <w:trPr>
          <w:trHeight w:val="350"/>
        </w:trPr>
        <w:tc>
          <w:tcPr>
            <w:tcW w:w="540" w:type="dxa"/>
          </w:tcPr>
          <w:p w14:paraId="2626E68C" w14:textId="77777777" w:rsidR="000C4AF3" w:rsidRDefault="000C4AF3" w:rsidP="00877291">
            <w:r>
              <w:t>L</w:t>
            </w:r>
          </w:p>
        </w:tc>
        <w:tc>
          <w:tcPr>
            <w:tcW w:w="8810" w:type="dxa"/>
          </w:tcPr>
          <w:p w14:paraId="3D6753A3" w14:textId="77777777" w:rsidR="000C4AF3" w:rsidRDefault="000C4AF3" w:rsidP="00877291">
            <w:r>
              <w:t>Per Lot</w:t>
            </w:r>
          </w:p>
        </w:tc>
      </w:tr>
      <w:tr w:rsidR="000C4AF3" w14:paraId="1E08CEBE" w14:textId="77777777" w:rsidTr="00877291">
        <w:trPr>
          <w:trHeight w:val="350"/>
        </w:trPr>
        <w:tc>
          <w:tcPr>
            <w:tcW w:w="540" w:type="dxa"/>
          </w:tcPr>
          <w:p w14:paraId="6D230E64" w14:textId="77777777" w:rsidR="000C4AF3" w:rsidRDefault="000C4AF3" w:rsidP="00877291">
            <w:r>
              <w:t>M</w:t>
            </w:r>
          </w:p>
        </w:tc>
        <w:tc>
          <w:tcPr>
            <w:tcW w:w="8810" w:type="dxa"/>
          </w:tcPr>
          <w:p w14:paraId="74EC0856" w14:textId="77777777" w:rsidR="000C4AF3" w:rsidRDefault="000C4AF3" w:rsidP="00877291">
            <w:r>
              <w:t>Per Thousand</w:t>
            </w:r>
          </w:p>
        </w:tc>
      </w:tr>
    </w:tbl>
    <w:p w14:paraId="52F02078" w14:textId="77777777" w:rsidR="000C4AF3" w:rsidRDefault="000C4AF3" w:rsidP="000C4AF3">
      <w:pPr>
        <w:pStyle w:val="Heading4"/>
      </w:pPr>
      <w:r>
        <w:t>Minimum Width</w:t>
      </w:r>
    </w:p>
    <w:p w14:paraId="611A8671" w14:textId="77777777" w:rsidR="000C4AF3" w:rsidRPr="009C233B" w:rsidRDefault="000C4AF3" w:rsidP="000C4AF3">
      <w:r>
        <w:t>Enter the minimum width restriction for the item.</w:t>
      </w:r>
    </w:p>
    <w:p w14:paraId="51A477A3" w14:textId="77777777" w:rsidR="000C4AF3" w:rsidRDefault="000C4AF3" w:rsidP="000C4AF3">
      <w:pPr>
        <w:pStyle w:val="Heading4"/>
      </w:pPr>
      <w:r>
        <w:t>Maximum Width</w:t>
      </w:r>
    </w:p>
    <w:p w14:paraId="2D8E9935" w14:textId="77777777" w:rsidR="000C4AF3" w:rsidRPr="009C233B" w:rsidRDefault="000C4AF3" w:rsidP="000C4AF3">
      <w:r>
        <w:t>Enter the maximum width restriction for the item.</w:t>
      </w:r>
    </w:p>
    <w:p w14:paraId="52985CCC" w14:textId="77777777" w:rsidR="000C4AF3" w:rsidRDefault="000C4AF3" w:rsidP="000C4AF3">
      <w:pPr>
        <w:pStyle w:val="Heading4"/>
      </w:pPr>
      <w:r>
        <w:t>Minimum Length</w:t>
      </w:r>
    </w:p>
    <w:p w14:paraId="3A2CD015" w14:textId="77777777" w:rsidR="000C4AF3" w:rsidRPr="009C233B" w:rsidRDefault="000C4AF3" w:rsidP="000C4AF3">
      <w:r>
        <w:t>Enter the minimum length restriction for the item.</w:t>
      </w:r>
    </w:p>
    <w:p w14:paraId="64378487" w14:textId="77777777" w:rsidR="000C4AF3" w:rsidRDefault="000C4AF3" w:rsidP="000C4AF3">
      <w:pPr>
        <w:pStyle w:val="Heading4"/>
      </w:pPr>
      <w:r>
        <w:t xml:space="preserve">Maximum Length </w:t>
      </w:r>
    </w:p>
    <w:p w14:paraId="40E41326" w14:textId="77777777" w:rsidR="000C4AF3" w:rsidRPr="009C233B" w:rsidRDefault="000C4AF3" w:rsidP="000C4AF3">
      <w:r>
        <w:t>Enter the maximum length restriction for the item.</w:t>
      </w:r>
    </w:p>
    <w:p w14:paraId="08BF660F" w14:textId="77777777" w:rsidR="000C4AF3" w:rsidRDefault="000C4AF3" w:rsidP="000C4AF3">
      <w:pPr>
        <w:pStyle w:val="Heading4"/>
      </w:pPr>
      <w:r>
        <w:t>Undercharge Width</w:t>
      </w:r>
    </w:p>
    <w:p w14:paraId="31BB0B57" w14:textId="77777777" w:rsidR="000C4AF3" w:rsidRPr="009C233B" w:rsidRDefault="000C4AF3" w:rsidP="000C4AF3">
      <w:r>
        <w:t>Enter the undercharge width restriction for the item.</w:t>
      </w:r>
    </w:p>
    <w:p w14:paraId="6FAEE3CA" w14:textId="77777777" w:rsidR="000C4AF3" w:rsidRDefault="000C4AF3" w:rsidP="000C4AF3">
      <w:pPr>
        <w:pStyle w:val="Heading4"/>
      </w:pPr>
      <w:r>
        <w:t>Upcharge Width</w:t>
      </w:r>
    </w:p>
    <w:p w14:paraId="2365BEC3" w14:textId="77777777" w:rsidR="000C4AF3" w:rsidRPr="009C233B" w:rsidRDefault="000C4AF3" w:rsidP="000C4AF3">
      <w:r>
        <w:t>Enter the upcharge width restriction for the item.</w:t>
      </w:r>
    </w:p>
    <w:p w14:paraId="1153F46B" w14:textId="77777777" w:rsidR="000C4AF3" w:rsidRDefault="000C4AF3" w:rsidP="000C4AF3">
      <w:pPr>
        <w:pStyle w:val="Heading4"/>
      </w:pPr>
      <w:r>
        <w:t>Undercharge Length</w:t>
      </w:r>
    </w:p>
    <w:p w14:paraId="5CD45B7A" w14:textId="77777777" w:rsidR="000C4AF3" w:rsidRPr="009C233B" w:rsidRDefault="000C4AF3" w:rsidP="000C4AF3">
      <w:r>
        <w:t>Enter the undercharge length restriction for the item.</w:t>
      </w:r>
    </w:p>
    <w:p w14:paraId="59C63069" w14:textId="77777777" w:rsidR="000C4AF3" w:rsidRDefault="000C4AF3" w:rsidP="000C4AF3">
      <w:pPr>
        <w:pStyle w:val="Heading4"/>
      </w:pPr>
      <w:r>
        <w:t>Upcharge Length</w:t>
      </w:r>
    </w:p>
    <w:p w14:paraId="233C04DD" w14:textId="77777777" w:rsidR="000C4AF3" w:rsidRPr="009C233B" w:rsidRDefault="000C4AF3" w:rsidP="000C4AF3">
      <w:r>
        <w:t>Enter the upcharge length restriction for the item.</w:t>
      </w:r>
    </w:p>
    <w:p w14:paraId="50934828" w14:textId="77777777" w:rsidR="000C4AF3" w:rsidRDefault="000C4AF3" w:rsidP="000C4AF3">
      <w:pPr>
        <w:pStyle w:val="Heading4"/>
      </w:pPr>
      <w:r>
        <w:t>Minimum Order Quantity</w:t>
      </w:r>
    </w:p>
    <w:p w14:paraId="3D441760" w14:textId="77777777" w:rsidR="000C4AF3" w:rsidRPr="009C233B" w:rsidRDefault="000C4AF3" w:rsidP="000C4AF3">
      <w:r>
        <w:t>Enter the minimum order quantity restriction for the item.</w:t>
      </w:r>
    </w:p>
    <w:p w14:paraId="7841867A" w14:textId="77777777" w:rsidR="000C4AF3" w:rsidRDefault="000C4AF3" w:rsidP="000C4AF3">
      <w:pPr>
        <w:pStyle w:val="Heading4"/>
      </w:pPr>
      <w:r>
        <w:t>Maximum Order Quantity</w:t>
      </w:r>
    </w:p>
    <w:p w14:paraId="04D0F6E7" w14:textId="77777777" w:rsidR="000C4AF3" w:rsidRPr="009C233B" w:rsidRDefault="000C4AF3" w:rsidP="000C4AF3">
      <w:r>
        <w:t>Enter the maximum order quantity restriction for the item.</w:t>
      </w:r>
    </w:p>
    <w:p w14:paraId="5F9CA3B4" w14:textId="77777777" w:rsidR="000C4AF3" w:rsidRDefault="000C4AF3" w:rsidP="000C4AF3">
      <w:pPr>
        <w:pStyle w:val="Heading4"/>
      </w:pPr>
      <w:r>
        <w:t>Valid Roll Widths</w:t>
      </w:r>
    </w:p>
    <w:p w14:paraId="2D43747F" w14:textId="6C4FA140" w:rsidR="0080529C" w:rsidRDefault="000C4AF3" w:rsidP="000C4AF3">
      <w:r>
        <w:t>Enter the valid roll width restriction for the item.</w:t>
      </w:r>
    </w:p>
    <w:p w14:paraId="45EA01A5" w14:textId="3D4DF846" w:rsidR="00723075" w:rsidRDefault="00723075" w:rsidP="000C4AF3"/>
    <w:p w14:paraId="733A6D65" w14:textId="23839EF9" w:rsidR="00723075" w:rsidRDefault="00723075" w:rsidP="000C4AF3"/>
    <w:p w14:paraId="0B7683DD" w14:textId="5CAD5ABF" w:rsidR="00723075" w:rsidRDefault="00723075" w:rsidP="000C4AF3"/>
    <w:p w14:paraId="017F4AB3" w14:textId="250F77BF" w:rsidR="00723075" w:rsidRDefault="00723075" w:rsidP="00723075">
      <w:pPr>
        <w:pStyle w:val="Heading1"/>
        <w:rPr>
          <w:b/>
          <w:bCs/>
        </w:rPr>
      </w:pPr>
      <w:bookmarkStart w:id="256" w:name="_Toc47457533"/>
      <w:r>
        <w:rPr>
          <w:b/>
          <w:bCs/>
        </w:rPr>
        <w:lastRenderedPageBreak/>
        <w:t>Purchase Order / Receipt Logic for Outside Sheeting</w:t>
      </w:r>
      <w:bookmarkEnd w:id="256"/>
    </w:p>
    <w:p w14:paraId="74F7E730" w14:textId="77777777" w:rsidR="00723075" w:rsidRDefault="00723075" w:rsidP="00723075">
      <w:pPr>
        <w:rPr>
          <w:rFonts w:cstheme="minorHAnsi"/>
        </w:rPr>
      </w:pPr>
      <w:r w:rsidRPr="00C95D29">
        <w:rPr>
          <w:rFonts w:cstheme="minorHAnsi"/>
        </w:rPr>
        <w:t xml:space="preserve">The purchase order type “S” for sheeting is to cumulate the total cost of board to include both the original cost of the board material, plus the cost to convert the board material into sheets.   This logic is used when buying board material from one vendor, then sending the material to another vendor to convert the board material.    </w:t>
      </w:r>
    </w:p>
    <w:p w14:paraId="5D719282" w14:textId="55D55A59" w:rsidR="00723075" w:rsidRDefault="00723075" w:rsidP="00723075">
      <w:pPr>
        <w:rPr>
          <w:rFonts w:cstheme="minorHAnsi"/>
        </w:rPr>
      </w:pPr>
      <w:r w:rsidRPr="00C95D29">
        <w:rPr>
          <w:rFonts w:cstheme="minorHAnsi"/>
        </w:rPr>
        <w:t>This modification was written to purchase paper rolls from one vendor, then have another vendor create sheets from the rolls.   However, a box plant could send sheets to one vendor and drop ship the sheets to another vendor to sheet, cut, score and finish.     The board may then be sent back to the box manufacturing and received as material, then issued to the job.</w:t>
      </w:r>
    </w:p>
    <w:p w14:paraId="1DEADAB7" w14:textId="0091DF46" w:rsidR="00723075" w:rsidRDefault="00723075" w:rsidP="00723075">
      <w:pPr>
        <w:rPr>
          <w:rFonts w:cstheme="minorHAnsi"/>
        </w:rPr>
      </w:pPr>
      <w:r w:rsidRPr="00C95D29">
        <w:rPr>
          <w:rFonts w:cstheme="minorHAnsi"/>
        </w:rPr>
        <w:t>New Purchase Order  Type called "S" for Sheeting PO.   The Purchase Order will work as any other Purchase Order, but the PO type will trigger new logic in raw material receipts and raw material issues.</w:t>
      </w:r>
    </w:p>
    <w:p w14:paraId="772F42D0" w14:textId="267B613E" w:rsidR="00723075" w:rsidRDefault="00ED086C" w:rsidP="00ED086C">
      <w:pPr>
        <w:pStyle w:val="Heading3"/>
      </w:pPr>
      <w:bookmarkStart w:id="257" w:name="_Toc47457534"/>
      <w:r>
        <w:t>Example</w:t>
      </w:r>
      <w:bookmarkEnd w:id="257"/>
    </w:p>
    <w:p w14:paraId="664E4CD5" w14:textId="40002985" w:rsidR="00ED086C" w:rsidRDefault="00ED086C" w:rsidP="00ED086C">
      <w:pPr>
        <w:rPr>
          <w:rFonts w:cstheme="minorHAnsi"/>
        </w:rPr>
      </w:pPr>
      <w:r w:rsidRPr="00C95D29">
        <w:rPr>
          <w:rFonts w:cstheme="minorHAnsi"/>
        </w:rPr>
        <w:t>Job 208491 requires SBS18 board with a sheet width of 24.5 inches and a length of 25 inches.</w:t>
      </w:r>
    </w:p>
    <w:p w14:paraId="61459D58" w14:textId="5B4D033D" w:rsidR="00ED086C" w:rsidRDefault="00ED086C" w:rsidP="00ED086C">
      <w:pPr>
        <w:pStyle w:val="Heading4"/>
      </w:pPr>
      <w:r>
        <w:t>Step One</w:t>
      </w:r>
    </w:p>
    <w:p w14:paraId="6A1A6D7A" w14:textId="76B99302" w:rsidR="00ED086C" w:rsidRDefault="00ED086C" w:rsidP="00ED086C">
      <w:pPr>
        <w:rPr>
          <w:rFonts w:cstheme="minorHAnsi"/>
        </w:rPr>
      </w:pPr>
      <w:r w:rsidRPr="00ED086C">
        <w:rPr>
          <w:rFonts w:cstheme="minorHAnsi"/>
        </w:rPr>
        <w:t xml:space="preserve">First purchase order for rolls such as SBS18-24.5 as Normal or Drop Ship to outside vendor.  Please note, no Job number is requited on the purchase Order to the Vendor.  </w:t>
      </w:r>
      <w:r w:rsidRPr="00ED086C">
        <w:rPr>
          <w:rFonts w:cstheme="minorHAnsi"/>
        </w:rPr>
        <w:br/>
      </w:r>
      <w:r w:rsidRPr="00ED086C">
        <w:rPr>
          <w:rFonts w:cstheme="minorHAnsi"/>
        </w:rPr>
        <w:br/>
        <w:t>This logic assumed that this would be for real stocked roll or sheets, no Job# on the Purchase Order.  For example, this could be PO 102888 for 40,000 LF at cost of .25 per LF will be received into inventory.</w:t>
      </w:r>
    </w:p>
    <w:p w14:paraId="4849B905" w14:textId="77777777" w:rsidR="00ED086C" w:rsidRDefault="00ED086C" w:rsidP="00ED086C">
      <w:pPr>
        <w:rPr>
          <w:rFonts w:cstheme="minorHAnsi"/>
        </w:rPr>
      </w:pPr>
    </w:p>
    <w:p w14:paraId="7DA811EA" w14:textId="75E115F0" w:rsidR="00ED086C" w:rsidRPr="00ED086C" w:rsidRDefault="00ED086C" w:rsidP="00ED086C">
      <w:pPr>
        <w:pStyle w:val="Heading4"/>
      </w:pPr>
      <w:r>
        <w:t>Step Two</w:t>
      </w:r>
    </w:p>
    <w:p w14:paraId="64AD0EE7" w14:textId="4F4BC0DE" w:rsidR="00ED086C" w:rsidRDefault="00ED086C" w:rsidP="00ED086C">
      <w:pPr>
        <w:rPr>
          <w:rFonts w:cstheme="minorHAnsi"/>
        </w:rPr>
      </w:pPr>
      <w:r w:rsidRPr="00ED086C">
        <w:rPr>
          <w:rFonts w:cstheme="minorHAnsi"/>
        </w:rPr>
        <w:t>Raw Material Receipt for the first purchase order for Rolls or Sheets into inventory.  This puts the real cost of the paperboard into the History and Bin Files.  The cost of .25 per roll (the unfinished/</w:t>
      </w:r>
      <w:r>
        <w:rPr>
          <w:rFonts w:cstheme="minorHAnsi"/>
        </w:rPr>
        <w:t xml:space="preserve"> </w:t>
      </w:r>
      <w:r w:rsidRPr="00ED086C">
        <w:rPr>
          <w:rFonts w:cstheme="minorHAnsi"/>
        </w:rPr>
        <w:t>unconverted material) will be stored in the M-F-1 Bins File and displayed in the History Tab.</w:t>
      </w:r>
    </w:p>
    <w:p w14:paraId="2832EC80" w14:textId="77777777" w:rsidR="00ED086C" w:rsidRDefault="00ED086C" w:rsidP="00ED086C">
      <w:pPr>
        <w:rPr>
          <w:rFonts w:cstheme="minorHAnsi"/>
        </w:rPr>
      </w:pPr>
    </w:p>
    <w:p w14:paraId="31DD4824" w14:textId="23D23E12" w:rsidR="00ED086C" w:rsidRPr="00ED086C" w:rsidRDefault="00ED086C" w:rsidP="00ED086C">
      <w:pPr>
        <w:pStyle w:val="Heading4"/>
        <w:rPr>
          <w:rFonts w:cstheme="minorBidi"/>
        </w:rPr>
      </w:pPr>
      <w:r>
        <w:t>Step Three</w:t>
      </w:r>
    </w:p>
    <w:p w14:paraId="542355CB" w14:textId="77777777" w:rsidR="00ED086C" w:rsidRDefault="00ED086C" w:rsidP="00ED086C">
      <w:pPr>
        <w:rPr>
          <w:rFonts w:cstheme="minorHAnsi"/>
        </w:rPr>
      </w:pPr>
      <w:r w:rsidRPr="00ED086C">
        <w:rPr>
          <w:rFonts w:cstheme="minorHAnsi"/>
        </w:rPr>
        <w:t xml:space="preserve">A second purchase order (PO Type = S) for the Job 208491 (PO# 102890) for converting rolls into sheets or other conversion is entered for 20,000 Sheets at cost of .10 per each sheet.  This second purchase order will require a new real material item such SBS18-2425 which is a sheet size of 24.5 x 25 inches.  </w:t>
      </w:r>
      <w:r w:rsidRPr="00ED086C">
        <w:rPr>
          <w:rFonts w:cstheme="minorHAnsi"/>
        </w:rPr>
        <w:br/>
      </w:r>
      <w:r w:rsidRPr="00ED086C">
        <w:rPr>
          <w:rFonts w:cstheme="minorHAnsi"/>
        </w:rPr>
        <w:br/>
        <w:t xml:space="preserve">Please Note: The JOB# is not required on the PO because the RM Item has the Sheet Length that is needed for calculating the total roll cost into the sheet cost.  The cost on the sheeting purchase order is just for the cost of conversion, a cost of .10 per each sheet or cost per one thousand, entered as per M.   </w:t>
      </w:r>
      <w:r w:rsidRPr="00ED086C">
        <w:rPr>
          <w:rFonts w:cstheme="minorHAnsi"/>
        </w:rPr>
        <w:br/>
      </w:r>
      <w:r w:rsidRPr="00ED086C">
        <w:rPr>
          <w:rFonts w:cstheme="minorHAnsi"/>
        </w:rPr>
        <w:br/>
        <w:t>The purchase order quantity would be the total number of sheets that should be converted.   However, this quantity may change when sheets are received.  In this example, we would only produce 19,200 sheets based on the rolls 40,000 Lineal Feet x (Jobs Length of 25 Inches / 12 Inches).</w:t>
      </w:r>
    </w:p>
    <w:p w14:paraId="2EF52E97" w14:textId="63BC42CC" w:rsidR="00ED086C" w:rsidRPr="00ED086C" w:rsidRDefault="00ED086C" w:rsidP="00ED086C">
      <w:pPr>
        <w:pStyle w:val="Heading4"/>
        <w:rPr>
          <w:rFonts w:cstheme="minorBidi"/>
        </w:rPr>
      </w:pPr>
      <w:r>
        <w:lastRenderedPageBreak/>
        <w:t>Step Four</w:t>
      </w:r>
    </w:p>
    <w:p w14:paraId="1A2CD8CE" w14:textId="44A7BAE6" w:rsidR="00ED086C" w:rsidRDefault="00ED086C" w:rsidP="00ED086C">
      <w:pPr>
        <w:rPr>
          <w:rFonts w:cstheme="minorHAnsi"/>
        </w:rPr>
      </w:pPr>
      <w:r w:rsidRPr="00ED086C">
        <w:rPr>
          <w:rFonts w:cstheme="minorHAnsi"/>
        </w:rPr>
        <w:t xml:space="preserve">M-U-2 Raw Material Issue.   This stores the Rolls Cost.  Click M-U-2 and Click Add, type the conversion PO# 102890 into the purchase order field, leave the job number blank and enter the Roll’s raw material part numbers used on the PO number 102888 for the purchased rolls which were consumed during the sheeting process by the outside vendor.    </w:t>
      </w:r>
      <w:r w:rsidRPr="00ED086C">
        <w:rPr>
          <w:rFonts w:cstheme="minorHAnsi"/>
        </w:rPr>
        <w:br/>
      </w:r>
      <w:r w:rsidRPr="00ED086C">
        <w:rPr>
          <w:rFonts w:cstheme="minorHAnsi"/>
        </w:rPr>
        <w:br/>
        <w:t xml:space="preserve">Enter the total lineal feet or number of sheets including waste converted by the outside vendor.  This will reduce the on-hand quantity of the rolls that were originally purchased then shipped to vendor.  The quantity issued will also store the cost of the roll which will be added to the cost of the sheeting PO when receiving the Sheets from the Sheeting PO.  </w:t>
      </w:r>
      <w:r w:rsidRPr="00ED086C">
        <w:rPr>
          <w:rFonts w:cstheme="minorHAnsi"/>
        </w:rPr>
        <w:br/>
      </w:r>
      <w:r w:rsidRPr="00ED086C">
        <w:rPr>
          <w:rFonts w:cstheme="minorHAnsi"/>
        </w:rPr>
        <w:br/>
        <w:t>The cost of the roll will be imported from the bins file for that roll tag.  When the issue transaction is posted, the Issue will be displayed on the M-F-1 Transaction History for the Roll material without a Job#.   Please note, the cost of the roll may include freight cost and may be an average cost if roll tags are not used.</w:t>
      </w:r>
    </w:p>
    <w:p w14:paraId="71B9DF92" w14:textId="77777777" w:rsidR="00ED086C" w:rsidRDefault="00ED086C" w:rsidP="00ED086C">
      <w:pPr>
        <w:rPr>
          <w:rFonts w:cstheme="minorHAnsi"/>
        </w:rPr>
      </w:pPr>
    </w:p>
    <w:p w14:paraId="4F647E78" w14:textId="2B729FC7" w:rsidR="00ED086C" w:rsidRPr="00ED086C" w:rsidRDefault="00ED086C" w:rsidP="00ED086C">
      <w:pPr>
        <w:pStyle w:val="Heading4"/>
      </w:pPr>
      <w:r>
        <w:t>Step Five</w:t>
      </w:r>
    </w:p>
    <w:p w14:paraId="41654FE7" w14:textId="02C2D1F7" w:rsidR="00ED086C" w:rsidRDefault="00ED086C" w:rsidP="00ED086C">
      <w:pPr>
        <w:rPr>
          <w:rFonts w:cstheme="minorHAnsi"/>
        </w:rPr>
      </w:pPr>
      <w:r w:rsidRPr="00ED086C">
        <w:rPr>
          <w:rFonts w:cstheme="minorHAnsi"/>
        </w:rPr>
        <w:t xml:space="preserve">M-U-1 Raw material Receipt for the new Sheets Part Number from PO# 102890.  Type the second Purchase Order number 102890 for the converted sheets.  The cost will combine the cost of roll and cost for conversion such as sheeting and freight from the second purchase order PO# 102890 will be combined.   The receipt quantity will be the net quantity of sheets converted.   </w:t>
      </w:r>
      <w:r w:rsidRPr="00ED086C">
        <w:rPr>
          <w:rFonts w:cstheme="minorHAnsi"/>
        </w:rPr>
        <w:br/>
      </w:r>
      <w:r w:rsidRPr="00ED086C">
        <w:rPr>
          <w:rFonts w:cstheme="minorHAnsi"/>
        </w:rPr>
        <w:br/>
        <w:t>In this example, we would receive 19,200 sheets which equals 40,000 LF of the rolls.  The roll cost was .25 per LF and the job required 25 inches per sheet.  Therefore, the rolls cost per sheet = $.5208   Calculated as Job Length of 25 inches /12 x $.25   Add $.10 for sheet conversion and the total cost per sheet = $ .6208</w:t>
      </w:r>
    </w:p>
    <w:p w14:paraId="06FD8FD4" w14:textId="77777777" w:rsidR="00ED086C" w:rsidRDefault="00ED086C" w:rsidP="00ED086C">
      <w:pPr>
        <w:rPr>
          <w:rFonts w:cstheme="minorHAnsi"/>
        </w:rPr>
      </w:pPr>
    </w:p>
    <w:p w14:paraId="2360D60B" w14:textId="5E3EE7F6" w:rsidR="00ED086C" w:rsidRPr="00ED086C" w:rsidRDefault="00ED086C" w:rsidP="00ED086C">
      <w:pPr>
        <w:pStyle w:val="Heading4"/>
        <w:rPr>
          <w:rFonts w:cstheme="minorBidi"/>
        </w:rPr>
      </w:pPr>
      <w:r>
        <w:t>Step Six</w:t>
      </w:r>
    </w:p>
    <w:p w14:paraId="3C1ECD26" w14:textId="60C52D80" w:rsidR="00ED086C" w:rsidRPr="00ED086C" w:rsidRDefault="00ED086C" w:rsidP="00ED086C">
      <w:r w:rsidRPr="00ED086C">
        <w:rPr>
          <w:rFonts w:cstheme="minorHAnsi"/>
        </w:rPr>
        <w:t>Issue sheet item SBS18-2425 to Job 208491.  This will reduce the on-hand quantity of sheets and also transfer the cost of the sheets to the jobs work in process costs.  The $11,919.36 cost ($.6208 x 19,200 sheets) will be applied to job 208491.</w:t>
      </w:r>
    </w:p>
    <w:sectPr w:rsidR="00ED086C" w:rsidRPr="00ED086C" w:rsidSect="00011C26">
      <w:headerReference w:type="default" r:id="rId128"/>
      <w:footerReference w:type="default" r:id="rId129"/>
      <w:headerReference w:type="first" r:id="rId130"/>
      <w:footerReference w:type="first" r:id="rId1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23B8B" w14:textId="77777777" w:rsidR="00E71CB4" w:rsidRDefault="00E71CB4" w:rsidP="0029375E">
      <w:pPr>
        <w:spacing w:after="0" w:line="240" w:lineRule="auto"/>
      </w:pPr>
      <w:r>
        <w:separator/>
      </w:r>
    </w:p>
  </w:endnote>
  <w:endnote w:type="continuationSeparator" w:id="0">
    <w:p w14:paraId="185B7A3A" w14:textId="77777777" w:rsidR="00E71CB4" w:rsidRDefault="00E71CB4"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723075" w:rsidRDefault="00723075">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723075" w:rsidRPr="00982A89" w:rsidRDefault="00723075"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723075" w:rsidRDefault="007230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723075" w:rsidRDefault="00723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637D0" w14:textId="77777777" w:rsidR="00E71CB4" w:rsidRDefault="00E71CB4" w:rsidP="0029375E">
      <w:pPr>
        <w:spacing w:after="0" w:line="240" w:lineRule="auto"/>
      </w:pPr>
      <w:r>
        <w:separator/>
      </w:r>
    </w:p>
  </w:footnote>
  <w:footnote w:type="continuationSeparator" w:id="0">
    <w:p w14:paraId="5707676D" w14:textId="77777777" w:rsidR="00E71CB4" w:rsidRDefault="00E71CB4"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723075" w:rsidRDefault="00723075"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723075" w:rsidRDefault="00723075" w:rsidP="008A5B48">
    <w:pPr>
      <w:pStyle w:val="Header"/>
      <w:jc w:val="center"/>
    </w:pPr>
    <w:r>
      <w:rPr>
        <w:noProof/>
      </w:rPr>
      <w:drawing>
        <wp:inline distT="0" distB="0" distL="0" distR="0" wp14:anchorId="1504BA53" wp14:editId="716CB733">
          <wp:extent cx="3716033"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723075" w:rsidRDefault="00723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B16B9"/>
    <w:multiLevelType w:val="hybridMultilevel"/>
    <w:tmpl w:val="E99C8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31777004"/>
    <w:multiLevelType w:val="hybridMultilevel"/>
    <w:tmpl w:val="1346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C529AB"/>
    <w:multiLevelType w:val="hybridMultilevel"/>
    <w:tmpl w:val="7E48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A6DF6"/>
    <w:multiLevelType w:val="hybridMultilevel"/>
    <w:tmpl w:val="95FA3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D85080"/>
    <w:multiLevelType w:val="hybridMultilevel"/>
    <w:tmpl w:val="15604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6E69C2"/>
    <w:multiLevelType w:val="hybridMultilevel"/>
    <w:tmpl w:val="F7CE45B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9"/>
  </w:num>
  <w:num w:numId="2">
    <w:abstractNumId w:val="2"/>
  </w:num>
  <w:num w:numId="3">
    <w:abstractNumId w:val="4"/>
  </w:num>
  <w:num w:numId="4">
    <w:abstractNumId w:val="1"/>
  </w:num>
  <w:num w:numId="5">
    <w:abstractNumId w:val="8"/>
  </w:num>
  <w:num w:numId="6">
    <w:abstractNumId w:val="5"/>
  </w:num>
  <w:num w:numId="7">
    <w:abstractNumId w:val="3"/>
  </w:num>
  <w:num w:numId="8">
    <w:abstractNumId w:val="7"/>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0C1"/>
    <w:rsid w:val="000059B8"/>
    <w:rsid w:val="00011C26"/>
    <w:rsid w:val="00055C15"/>
    <w:rsid w:val="000644A3"/>
    <w:rsid w:val="00071857"/>
    <w:rsid w:val="00077850"/>
    <w:rsid w:val="00097BE0"/>
    <w:rsid w:val="000A7F0F"/>
    <w:rsid w:val="000C4AF3"/>
    <w:rsid w:val="00150D61"/>
    <w:rsid w:val="0016557A"/>
    <w:rsid w:val="001C4B37"/>
    <w:rsid w:val="001C50E1"/>
    <w:rsid w:val="001D051A"/>
    <w:rsid w:val="00211C9B"/>
    <w:rsid w:val="00223B97"/>
    <w:rsid w:val="0027190E"/>
    <w:rsid w:val="0029375E"/>
    <w:rsid w:val="002E5DC7"/>
    <w:rsid w:val="002E5DDE"/>
    <w:rsid w:val="002F4F7D"/>
    <w:rsid w:val="00352F3F"/>
    <w:rsid w:val="003753EA"/>
    <w:rsid w:val="003A3745"/>
    <w:rsid w:val="003F10BB"/>
    <w:rsid w:val="00443C4C"/>
    <w:rsid w:val="00450E37"/>
    <w:rsid w:val="00491309"/>
    <w:rsid w:val="0049669C"/>
    <w:rsid w:val="004B7376"/>
    <w:rsid w:val="00510227"/>
    <w:rsid w:val="005500AE"/>
    <w:rsid w:val="005D1E82"/>
    <w:rsid w:val="005D425B"/>
    <w:rsid w:val="00602145"/>
    <w:rsid w:val="00666774"/>
    <w:rsid w:val="006A726B"/>
    <w:rsid w:val="00714985"/>
    <w:rsid w:val="00723075"/>
    <w:rsid w:val="00746B11"/>
    <w:rsid w:val="00762932"/>
    <w:rsid w:val="007B0BAE"/>
    <w:rsid w:val="007D0A97"/>
    <w:rsid w:val="008040BE"/>
    <w:rsid w:val="0080529C"/>
    <w:rsid w:val="00812317"/>
    <w:rsid w:val="00835B1E"/>
    <w:rsid w:val="0085376A"/>
    <w:rsid w:val="00857E7C"/>
    <w:rsid w:val="0087443B"/>
    <w:rsid w:val="00877291"/>
    <w:rsid w:val="008A5B48"/>
    <w:rsid w:val="008C2C95"/>
    <w:rsid w:val="008D0EE3"/>
    <w:rsid w:val="008D7C5A"/>
    <w:rsid w:val="00935EEE"/>
    <w:rsid w:val="00936ACC"/>
    <w:rsid w:val="00951E99"/>
    <w:rsid w:val="00982A89"/>
    <w:rsid w:val="009A089D"/>
    <w:rsid w:val="009B406C"/>
    <w:rsid w:val="009D1CA4"/>
    <w:rsid w:val="00A1726A"/>
    <w:rsid w:val="00A2256C"/>
    <w:rsid w:val="00A273B2"/>
    <w:rsid w:val="00AB43B5"/>
    <w:rsid w:val="00AC5AB4"/>
    <w:rsid w:val="00AD391E"/>
    <w:rsid w:val="00B0522E"/>
    <w:rsid w:val="00B13DA7"/>
    <w:rsid w:val="00B15177"/>
    <w:rsid w:val="00B64F76"/>
    <w:rsid w:val="00B66DF8"/>
    <w:rsid w:val="00B73002"/>
    <w:rsid w:val="00C02E3C"/>
    <w:rsid w:val="00C05688"/>
    <w:rsid w:val="00C51D99"/>
    <w:rsid w:val="00C554E1"/>
    <w:rsid w:val="00CC18A7"/>
    <w:rsid w:val="00CC1C30"/>
    <w:rsid w:val="00D06F93"/>
    <w:rsid w:val="00D07841"/>
    <w:rsid w:val="00D45A17"/>
    <w:rsid w:val="00D46004"/>
    <w:rsid w:val="00D46891"/>
    <w:rsid w:val="00D707FE"/>
    <w:rsid w:val="00DE559A"/>
    <w:rsid w:val="00DF5120"/>
    <w:rsid w:val="00E0015E"/>
    <w:rsid w:val="00E20A20"/>
    <w:rsid w:val="00E26A88"/>
    <w:rsid w:val="00E32CB9"/>
    <w:rsid w:val="00E34299"/>
    <w:rsid w:val="00E5455D"/>
    <w:rsid w:val="00E71CB4"/>
    <w:rsid w:val="00E954E6"/>
    <w:rsid w:val="00ED086C"/>
    <w:rsid w:val="00EE1EC3"/>
    <w:rsid w:val="00F050D6"/>
    <w:rsid w:val="00F11D6B"/>
    <w:rsid w:val="00F55866"/>
    <w:rsid w:val="00F55D03"/>
    <w:rsid w:val="00F860D1"/>
    <w:rsid w:val="00FA374D"/>
    <w:rsid w:val="00FC0FAE"/>
    <w:rsid w:val="00FC6115"/>
    <w:rsid w:val="00FD4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DDE"/>
    <w:rPr>
      <w:rFonts w:ascii="Segoe UI" w:hAnsi="Segoe UI" w:cs="Segoe UI"/>
      <w:sz w:val="18"/>
      <w:szCs w:val="18"/>
    </w:rPr>
  </w:style>
  <w:style w:type="paragraph" w:styleId="TOC4">
    <w:name w:val="toc 4"/>
    <w:basedOn w:val="Normal"/>
    <w:next w:val="Normal"/>
    <w:autoRedefine/>
    <w:uiPriority w:val="39"/>
    <w:unhideWhenUsed/>
    <w:rsid w:val="0085376A"/>
    <w:pPr>
      <w:spacing w:after="100"/>
      <w:ind w:left="660"/>
    </w:pPr>
    <w:rPr>
      <w:rFonts w:eastAsiaTheme="minorEastAsia"/>
    </w:rPr>
  </w:style>
  <w:style w:type="paragraph" w:styleId="TOC5">
    <w:name w:val="toc 5"/>
    <w:basedOn w:val="Normal"/>
    <w:next w:val="Normal"/>
    <w:autoRedefine/>
    <w:uiPriority w:val="39"/>
    <w:unhideWhenUsed/>
    <w:rsid w:val="0085376A"/>
    <w:pPr>
      <w:spacing w:after="100"/>
      <w:ind w:left="880"/>
    </w:pPr>
    <w:rPr>
      <w:rFonts w:eastAsiaTheme="minorEastAsia"/>
    </w:rPr>
  </w:style>
  <w:style w:type="paragraph" w:styleId="TOC6">
    <w:name w:val="toc 6"/>
    <w:basedOn w:val="Normal"/>
    <w:next w:val="Normal"/>
    <w:autoRedefine/>
    <w:uiPriority w:val="39"/>
    <w:unhideWhenUsed/>
    <w:rsid w:val="0085376A"/>
    <w:pPr>
      <w:spacing w:after="100"/>
      <w:ind w:left="1100"/>
    </w:pPr>
    <w:rPr>
      <w:rFonts w:eastAsiaTheme="minorEastAsia"/>
    </w:rPr>
  </w:style>
  <w:style w:type="paragraph" w:styleId="TOC7">
    <w:name w:val="toc 7"/>
    <w:basedOn w:val="Normal"/>
    <w:next w:val="Normal"/>
    <w:autoRedefine/>
    <w:uiPriority w:val="39"/>
    <w:unhideWhenUsed/>
    <w:rsid w:val="0085376A"/>
    <w:pPr>
      <w:spacing w:after="100"/>
      <w:ind w:left="1320"/>
    </w:pPr>
    <w:rPr>
      <w:rFonts w:eastAsiaTheme="minorEastAsia"/>
    </w:rPr>
  </w:style>
  <w:style w:type="paragraph" w:styleId="TOC8">
    <w:name w:val="toc 8"/>
    <w:basedOn w:val="Normal"/>
    <w:next w:val="Normal"/>
    <w:autoRedefine/>
    <w:uiPriority w:val="39"/>
    <w:unhideWhenUsed/>
    <w:rsid w:val="0085376A"/>
    <w:pPr>
      <w:spacing w:after="100"/>
      <w:ind w:left="1540"/>
    </w:pPr>
    <w:rPr>
      <w:rFonts w:eastAsiaTheme="minorEastAsia"/>
    </w:rPr>
  </w:style>
  <w:style w:type="paragraph" w:styleId="TOC9">
    <w:name w:val="toc 9"/>
    <w:basedOn w:val="Normal"/>
    <w:next w:val="Normal"/>
    <w:autoRedefine/>
    <w:uiPriority w:val="39"/>
    <w:unhideWhenUsed/>
    <w:rsid w:val="0085376A"/>
    <w:pPr>
      <w:spacing w:after="100"/>
      <w:ind w:left="1760"/>
    </w:pPr>
    <w:rPr>
      <w:rFonts w:eastAsiaTheme="minorEastAsia"/>
    </w:rPr>
  </w:style>
  <w:style w:type="character" w:styleId="UnresolvedMention">
    <w:name w:val="Unresolved Mention"/>
    <w:basedOn w:val="DefaultParagraphFont"/>
    <w:uiPriority w:val="99"/>
    <w:semiHidden/>
    <w:unhideWhenUsed/>
    <w:rsid w:val="00853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image" Target="media/image88.png"/><Relationship Id="rId21" Type="http://schemas.openxmlformats.org/officeDocument/2006/relationships/oleObject" Target="embeddings/oleObject5.bin"/><Relationship Id="rId42" Type="http://schemas.openxmlformats.org/officeDocument/2006/relationships/image" Target="media/image16.png"/><Relationship Id="rId47" Type="http://schemas.openxmlformats.org/officeDocument/2006/relationships/oleObject" Target="embeddings/oleObject18.bin"/><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3.png"/><Relationship Id="rId133" Type="http://schemas.openxmlformats.org/officeDocument/2006/relationships/theme" Target="theme/theme1.xml"/><Relationship Id="rId16" Type="http://schemas.openxmlformats.org/officeDocument/2006/relationships/image" Target="media/image3.png"/><Relationship Id="rId107" Type="http://schemas.openxmlformats.org/officeDocument/2006/relationships/image" Target="media/image78.png"/><Relationship Id="rId11" Type="http://schemas.openxmlformats.org/officeDocument/2006/relationships/endnotes" Target="endnotes.xml"/><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4.png"/><Relationship Id="rId128" Type="http://schemas.openxmlformats.org/officeDocument/2006/relationships/header" Target="header1.xml"/><Relationship Id="rId5" Type="http://schemas.openxmlformats.org/officeDocument/2006/relationships/customXml" Target="../customXml/item5.xml"/><Relationship Id="rId90" Type="http://schemas.openxmlformats.org/officeDocument/2006/relationships/image" Target="media/image61.png"/><Relationship Id="rId95" Type="http://schemas.openxmlformats.org/officeDocument/2006/relationships/image" Target="media/image66.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oleObject" Target="embeddings/oleObject8.bin"/><Relationship Id="rId30" Type="http://schemas.openxmlformats.org/officeDocument/2006/relationships/image" Target="media/image10.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118" Type="http://schemas.openxmlformats.org/officeDocument/2006/relationships/image" Target="media/image89.png"/><Relationship Id="rId126" Type="http://schemas.openxmlformats.org/officeDocument/2006/relationships/image" Target="media/image97.png"/><Relationship Id="rId8" Type="http://schemas.openxmlformats.org/officeDocument/2006/relationships/settings" Target="settings.xml"/><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png"/><Relationship Id="rId46" Type="http://schemas.openxmlformats.org/officeDocument/2006/relationships/image" Target="media/image18.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image" Target="media/image87.png"/><Relationship Id="rId124" Type="http://schemas.openxmlformats.org/officeDocument/2006/relationships/image" Target="media/image95.png"/><Relationship Id="rId12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oleObject" Target="embeddings/oleObject15.bin"/><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5.png"/><Relationship Id="rId119" Type="http://schemas.openxmlformats.org/officeDocument/2006/relationships/image" Target="media/image90.png"/><Relationship Id="rId127" Type="http://schemas.openxmlformats.org/officeDocument/2006/relationships/image" Target="media/image98.png"/><Relationship Id="rId10" Type="http://schemas.openxmlformats.org/officeDocument/2006/relationships/footnotes" Target="footnotes.xml"/><Relationship Id="rId31" Type="http://schemas.openxmlformats.org/officeDocument/2006/relationships/oleObject" Target="embeddings/oleObject10.bin"/><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image" Target="media/image93.png"/><Relationship Id="rId13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4.png"/><Relationship Id="rId39" Type="http://schemas.openxmlformats.org/officeDocument/2006/relationships/oleObject" Target="embeddings/oleObject14.bin"/><Relationship Id="rId109" Type="http://schemas.openxmlformats.org/officeDocument/2006/relationships/image" Target="media/image80.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1.png"/><Relationship Id="rId125" Type="http://schemas.openxmlformats.org/officeDocument/2006/relationships/image" Target="media/image96.png"/><Relationship Id="rId7" Type="http://schemas.openxmlformats.org/officeDocument/2006/relationships/styles" Target="styl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png"/><Relationship Id="rId40" Type="http://schemas.openxmlformats.org/officeDocument/2006/relationships/image" Target="media/image15.png"/><Relationship Id="rId45" Type="http://schemas.openxmlformats.org/officeDocument/2006/relationships/oleObject" Target="embeddings/oleObject17.bin"/><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1.png"/><Relationship Id="rId115" Type="http://schemas.openxmlformats.org/officeDocument/2006/relationships/image" Target="media/image86.png"/><Relationship Id="rId131" Type="http://schemas.openxmlformats.org/officeDocument/2006/relationships/footer" Target="footer2.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oleObject" Target="embeddings/oleObject4.bin"/></Relationships>
</file>

<file path=word/_rels/header2.xml.rels><?xml version="1.0" encoding="UTF-8" standalone="yes"?>
<Relationships xmlns="http://schemas.openxmlformats.org/package/2006/relationships"><Relationship Id="rId1" Type="http://schemas.openxmlformats.org/officeDocument/2006/relationships/image" Target="media/image9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5.xml><?xml version="1.0" encoding="utf-8"?>
<ds:datastoreItem xmlns:ds="http://schemas.openxmlformats.org/officeDocument/2006/customXml" ds:itemID="{612159F3-0BCF-4E30-BB7B-75C6A260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363</TotalTime>
  <Pages>1</Pages>
  <Words>15489</Words>
  <Characters>88293</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103575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17</cp:revision>
  <dcterms:created xsi:type="dcterms:W3CDTF">2020-07-03T20:52:00Z</dcterms:created>
  <dcterms:modified xsi:type="dcterms:W3CDTF">2020-08-04T22:18:00Z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