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3A012647"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937849">
        <w:rPr>
          <w:color w:val="0672A9" w:themeColor="accent1"/>
          <w:sz w:val="72"/>
          <w:szCs w:val="72"/>
        </w:rPr>
        <w:t>Email Services</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1E79B8" w:rsidRDefault="001E79B8">
                                  <w:pPr>
                                    <w:pStyle w:val="NoSpacing"/>
                                    <w:rPr>
                                      <w:color w:val="FFFFFF" w:themeColor="background1"/>
                                      <w:sz w:val="32"/>
                                      <w:szCs w:val="32"/>
                                    </w:rPr>
                                  </w:pPr>
                                </w:p>
                                <w:p w14:paraId="5A2CB510" w14:textId="4D0AFD7D" w:rsidR="001E79B8" w:rsidRDefault="001E79B8">
                                  <w:pPr>
                                    <w:pStyle w:val="NoSpacing"/>
                                    <w:rPr>
                                      <w:caps/>
                                      <w:color w:val="FFFFFF" w:themeColor="background1"/>
                                    </w:rPr>
                                  </w:pPr>
                                  <w:r>
                                    <w:rPr>
                                      <w:caps/>
                                      <w:color w:val="FFFFFF" w:themeColor="background1"/>
                                    </w:rPr>
                                    <w:t xml:space="preserve">| August-20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1E79B8" w:rsidRDefault="001E79B8">
                            <w:pPr>
                              <w:pStyle w:val="NoSpacing"/>
                              <w:rPr>
                                <w:color w:val="FFFFFF" w:themeColor="background1"/>
                                <w:sz w:val="32"/>
                                <w:szCs w:val="32"/>
                              </w:rPr>
                            </w:pPr>
                          </w:p>
                          <w:p w14:paraId="5A2CB510" w14:textId="4D0AFD7D" w:rsidR="001E79B8" w:rsidRDefault="001E79B8">
                            <w:pPr>
                              <w:pStyle w:val="NoSpacing"/>
                              <w:rPr>
                                <w:caps/>
                                <w:color w:val="FFFFFF" w:themeColor="background1"/>
                              </w:rPr>
                            </w:pPr>
                            <w:r>
                              <w:rPr>
                                <w:caps/>
                                <w:color w:val="FFFFFF" w:themeColor="background1"/>
                              </w:rPr>
                              <w:t xml:space="preserve">| August-20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4F033308" w14:textId="77777777" w:rsidR="00355776" w:rsidRPr="00B13DA7" w:rsidRDefault="00355776" w:rsidP="00355776">
          <w:pPr>
            <w:rPr>
              <w:b/>
              <w:bCs/>
              <w:color w:val="0672A9" w:themeColor="accent1"/>
              <w:sz w:val="26"/>
              <w:szCs w:val="26"/>
            </w:rPr>
          </w:pPr>
          <w:r w:rsidRPr="00B13DA7">
            <w:rPr>
              <w:b/>
              <w:bCs/>
              <w:color w:val="0672A9" w:themeColor="accent1"/>
              <w:sz w:val="26"/>
              <w:szCs w:val="26"/>
            </w:rPr>
            <w:t>Documentation Goals</w:t>
          </w:r>
        </w:p>
        <w:p w14:paraId="48C99BC3" w14:textId="77777777" w:rsidR="00355776" w:rsidRDefault="00355776" w:rsidP="00355776">
          <w:r>
            <w:t xml:space="preserve">This documentation is intended to provide instruction for </w:t>
          </w:r>
          <w:r>
            <w:rPr>
              <w:b/>
              <w:bCs/>
              <w:i/>
              <w:iCs/>
            </w:rPr>
            <w:t>Viewing and Adding Contact Phone Numbers, Notes, and Addresses</w:t>
          </w:r>
          <w:r w:rsidRPr="00B15177">
            <w:rPr>
              <w:i/>
              <w:iCs/>
            </w:rPr>
            <w:t>.</w:t>
          </w:r>
          <w:r>
            <w:t xml:space="preserve">  </w:t>
          </w:r>
        </w:p>
        <w:p w14:paraId="79696A38" w14:textId="77777777" w:rsidR="00355776" w:rsidRPr="00B13DA7" w:rsidRDefault="00355776" w:rsidP="00355776">
          <w:pPr>
            <w:rPr>
              <w:b/>
              <w:bCs/>
              <w:color w:val="0672A9" w:themeColor="accent1"/>
              <w:sz w:val="26"/>
              <w:szCs w:val="26"/>
            </w:rPr>
          </w:pPr>
          <w:r w:rsidRPr="00B13DA7">
            <w:rPr>
              <w:b/>
              <w:bCs/>
              <w:color w:val="0672A9" w:themeColor="accent1"/>
              <w:sz w:val="26"/>
              <w:szCs w:val="26"/>
            </w:rPr>
            <w:t>Documentation Disclaimers</w:t>
          </w:r>
        </w:p>
        <w:p w14:paraId="5C1CD323" w14:textId="77777777" w:rsidR="00355776" w:rsidRDefault="00355776" w:rsidP="00355776">
          <w:pPr>
            <w:pStyle w:val="ListParagraph"/>
            <w:numPr>
              <w:ilvl w:val="0"/>
              <w:numId w:val="3"/>
            </w:numPr>
          </w:pPr>
          <w:r>
            <w:t>Teach a user how to utilize Customer and Vendor contact and address information.</w:t>
          </w:r>
        </w:p>
        <w:p w14:paraId="58DCDC07" w14:textId="77777777" w:rsidR="00355776" w:rsidRDefault="00355776" w:rsidP="00355776">
          <w:pPr>
            <w:pStyle w:val="ListParagraph"/>
            <w:numPr>
              <w:ilvl w:val="0"/>
              <w:numId w:val="3"/>
            </w:numPr>
          </w:pPr>
          <w:r>
            <w:t>Provide instructions for creating Customer and Vendor Contact Phone Numbers, Contact Notes, and Address Information.</w:t>
          </w:r>
        </w:p>
        <w:p w14:paraId="5899AE9A" w14:textId="77777777" w:rsidR="0016557A" w:rsidRDefault="0016557A">
          <w:bookmarkStart w:id="0" w:name="_GoBack"/>
          <w:bookmarkEnd w:id="0"/>
        </w:p>
        <w:p w14:paraId="1ACC309A" w14:textId="77777777" w:rsidR="0016557A" w:rsidRDefault="0016557A">
          <w:r>
            <w:br w:type="page"/>
          </w:r>
        </w:p>
        <w:p w14:paraId="26713194" w14:textId="77777777" w:rsidR="009A089D" w:rsidRDefault="00B30A14"/>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682B4B5B" w14:textId="0AA7A9AE" w:rsidR="00173876"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8488496" w:history="1">
            <w:r w:rsidR="00173876" w:rsidRPr="003D0C82">
              <w:rPr>
                <w:rStyle w:val="Hyperlink"/>
                <w:b/>
                <w:bCs/>
                <w:noProof/>
              </w:rPr>
              <w:t>Overview of Advantzware Specific Keys and Icons</w:t>
            </w:r>
            <w:r w:rsidR="00173876">
              <w:rPr>
                <w:noProof/>
                <w:webHidden/>
              </w:rPr>
              <w:tab/>
            </w:r>
            <w:r w:rsidR="00173876">
              <w:rPr>
                <w:noProof/>
                <w:webHidden/>
              </w:rPr>
              <w:fldChar w:fldCharType="begin"/>
            </w:r>
            <w:r w:rsidR="00173876">
              <w:rPr>
                <w:noProof/>
                <w:webHidden/>
              </w:rPr>
              <w:instrText xml:space="preserve"> PAGEREF _Toc48488496 \h </w:instrText>
            </w:r>
            <w:r w:rsidR="00173876">
              <w:rPr>
                <w:noProof/>
                <w:webHidden/>
              </w:rPr>
            </w:r>
            <w:r w:rsidR="00173876">
              <w:rPr>
                <w:noProof/>
                <w:webHidden/>
              </w:rPr>
              <w:fldChar w:fldCharType="separate"/>
            </w:r>
            <w:r w:rsidR="00355776">
              <w:rPr>
                <w:noProof/>
                <w:webHidden/>
              </w:rPr>
              <w:t>4</w:t>
            </w:r>
            <w:r w:rsidR="00173876">
              <w:rPr>
                <w:noProof/>
                <w:webHidden/>
              </w:rPr>
              <w:fldChar w:fldCharType="end"/>
            </w:r>
          </w:hyperlink>
        </w:p>
        <w:p w14:paraId="5FF6DF30" w14:textId="77A7BDFC" w:rsidR="00173876" w:rsidRDefault="00173876">
          <w:pPr>
            <w:pStyle w:val="TOC2"/>
            <w:tabs>
              <w:tab w:val="right" w:leader="dot" w:pos="9350"/>
            </w:tabs>
            <w:rPr>
              <w:rFonts w:cstheme="minorBidi"/>
              <w:noProof/>
            </w:rPr>
          </w:pPr>
          <w:hyperlink w:anchor="_Toc48488497" w:history="1">
            <w:r w:rsidRPr="003D0C82">
              <w:rPr>
                <w:rStyle w:val="Hyperlink"/>
                <w:noProof/>
              </w:rPr>
              <w:t>Function Keys</w:t>
            </w:r>
            <w:r>
              <w:rPr>
                <w:noProof/>
                <w:webHidden/>
              </w:rPr>
              <w:tab/>
            </w:r>
            <w:r>
              <w:rPr>
                <w:noProof/>
                <w:webHidden/>
              </w:rPr>
              <w:fldChar w:fldCharType="begin"/>
            </w:r>
            <w:r>
              <w:rPr>
                <w:noProof/>
                <w:webHidden/>
              </w:rPr>
              <w:instrText xml:space="preserve"> PAGEREF _Toc48488497 \h </w:instrText>
            </w:r>
            <w:r>
              <w:rPr>
                <w:noProof/>
                <w:webHidden/>
              </w:rPr>
            </w:r>
            <w:r>
              <w:rPr>
                <w:noProof/>
                <w:webHidden/>
              </w:rPr>
              <w:fldChar w:fldCharType="separate"/>
            </w:r>
            <w:r w:rsidR="00355776">
              <w:rPr>
                <w:noProof/>
                <w:webHidden/>
              </w:rPr>
              <w:t>4</w:t>
            </w:r>
            <w:r>
              <w:rPr>
                <w:noProof/>
                <w:webHidden/>
              </w:rPr>
              <w:fldChar w:fldCharType="end"/>
            </w:r>
          </w:hyperlink>
        </w:p>
        <w:p w14:paraId="1CDD1B51" w14:textId="4F05B34F" w:rsidR="00173876" w:rsidRDefault="00173876">
          <w:pPr>
            <w:pStyle w:val="TOC2"/>
            <w:tabs>
              <w:tab w:val="right" w:leader="dot" w:pos="9350"/>
            </w:tabs>
            <w:rPr>
              <w:rFonts w:cstheme="minorBidi"/>
              <w:noProof/>
            </w:rPr>
          </w:pPr>
          <w:hyperlink w:anchor="_Toc48488498" w:history="1">
            <w:r w:rsidRPr="003D0C82">
              <w:rPr>
                <w:rStyle w:val="Hyperlink"/>
                <w:noProof/>
              </w:rPr>
              <w:t>Advanced Software Standard Function Keys</w:t>
            </w:r>
            <w:r>
              <w:rPr>
                <w:noProof/>
                <w:webHidden/>
              </w:rPr>
              <w:tab/>
            </w:r>
            <w:r>
              <w:rPr>
                <w:noProof/>
                <w:webHidden/>
              </w:rPr>
              <w:fldChar w:fldCharType="begin"/>
            </w:r>
            <w:r>
              <w:rPr>
                <w:noProof/>
                <w:webHidden/>
              </w:rPr>
              <w:instrText xml:space="preserve"> PAGEREF _Toc48488498 \h </w:instrText>
            </w:r>
            <w:r>
              <w:rPr>
                <w:noProof/>
                <w:webHidden/>
              </w:rPr>
            </w:r>
            <w:r>
              <w:rPr>
                <w:noProof/>
                <w:webHidden/>
              </w:rPr>
              <w:fldChar w:fldCharType="separate"/>
            </w:r>
            <w:r w:rsidR="00355776">
              <w:rPr>
                <w:noProof/>
                <w:webHidden/>
              </w:rPr>
              <w:t>5</w:t>
            </w:r>
            <w:r>
              <w:rPr>
                <w:noProof/>
                <w:webHidden/>
              </w:rPr>
              <w:fldChar w:fldCharType="end"/>
            </w:r>
          </w:hyperlink>
        </w:p>
        <w:p w14:paraId="696DB4F6" w14:textId="6E49933A" w:rsidR="00173876" w:rsidRDefault="00173876">
          <w:pPr>
            <w:pStyle w:val="TOC2"/>
            <w:tabs>
              <w:tab w:val="right" w:leader="dot" w:pos="9350"/>
            </w:tabs>
            <w:rPr>
              <w:rFonts w:cstheme="minorBidi"/>
              <w:noProof/>
            </w:rPr>
          </w:pPr>
          <w:hyperlink w:anchor="_Toc48488499" w:history="1">
            <w:r w:rsidRPr="003D0C82">
              <w:rPr>
                <w:rStyle w:val="Hyperlink"/>
                <w:noProof/>
              </w:rPr>
              <w:t>Program Icons</w:t>
            </w:r>
            <w:r>
              <w:rPr>
                <w:noProof/>
                <w:webHidden/>
              </w:rPr>
              <w:tab/>
            </w:r>
            <w:r>
              <w:rPr>
                <w:noProof/>
                <w:webHidden/>
              </w:rPr>
              <w:fldChar w:fldCharType="begin"/>
            </w:r>
            <w:r>
              <w:rPr>
                <w:noProof/>
                <w:webHidden/>
              </w:rPr>
              <w:instrText xml:space="preserve"> PAGEREF _Toc48488499 \h </w:instrText>
            </w:r>
            <w:r>
              <w:rPr>
                <w:noProof/>
                <w:webHidden/>
              </w:rPr>
            </w:r>
            <w:r>
              <w:rPr>
                <w:noProof/>
                <w:webHidden/>
              </w:rPr>
              <w:fldChar w:fldCharType="separate"/>
            </w:r>
            <w:r w:rsidR="00355776">
              <w:rPr>
                <w:noProof/>
                <w:webHidden/>
              </w:rPr>
              <w:t>6</w:t>
            </w:r>
            <w:r>
              <w:rPr>
                <w:noProof/>
                <w:webHidden/>
              </w:rPr>
              <w:fldChar w:fldCharType="end"/>
            </w:r>
          </w:hyperlink>
        </w:p>
        <w:p w14:paraId="30C42699" w14:textId="41367F6B" w:rsidR="00173876" w:rsidRDefault="00173876">
          <w:pPr>
            <w:pStyle w:val="TOC1"/>
            <w:tabs>
              <w:tab w:val="right" w:leader="dot" w:pos="9350"/>
            </w:tabs>
            <w:rPr>
              <w:rFonts w:cstheme="minorBidi"/>
              <w:noProof/>
            </w:rPr>
          </w:pPr>
          <w:hyperlink w:anchor="_Toc48488500" w:history="1">
            <w:r w:rsidRPr="003D0C82">
              <w:rPr>
                <w:rStyle w:val="Hyperlink"/>
                <w:b/>
                <w:bCs/>
                <w:noProof/>
              </w:rPr>
              <w:t>Overview</w:t>
            </w:r>
            <w:r>
              <w:rPr>
                <w:noProof/>
                <w:webHidden/>
              </w:rPr>
              <w:tab/>
            </w:r>
            <w:r>
              <w:rPr>
                <w:noProof/>
                <w:webHidden/>
              </w:rPr>
              <w:fldChar w:fldCharType="begin"/>
            </w:r>
            <w:r>
              <w:rPr>
                <w:noProof/>
                <w:webHidden/>
              </w:rPr>
              <w:instrText xml:space="preserve"> PAGEREF _Toc48488500 \h </w:instrText>
            </w:r>
            <w:r>
              <w:rPr>
                <w:noProof/>
                <w:webHidden/>
              </w:rPr>
            </w:r>
            <w:r>
              <w:rPr>
                <w:noProof/>
                <w:webHidden/>
              </w:rPr>
              <w:fldChar w:fldCharType="separate"/>
            </w:r>
            <w:r w:rsidR="00355776">
              <w:rPr>
                <w:noProof/>
                <w:webHidden/>
              </w:rPr>
              <w:t>7</w:t>
            </w:r>
            <w:r>
              <w:rPr>
                <w:noProof/>
                <w:webHidden/>
              </w:rPr>
              <w:fldChar w:fldCharType="end"/>
            </w:r>
          </w:hyperlink>
        </w:p>
        <w:p w14:paraId="70097E44" w14:textId="6D299B06" w:rsidR="00173876" w:rsidRDefault="00173876">
          <w:pPr>
            <w:pStyle w:val="TOC1"/>
            <w:tabs>
              <w:tab w:val="right" w:leader="dot" w:pos="9350"/>
            </w:tabs>
            <w:rPr>
              <w:rFonts w:cstheme="minorBidi"/>
              <w:noProof/>
            </w:rPr>
          </w:pPr>
          <w:hyperlink w:anchor="_Toc48488501" w:history="1">
            <w:r w:rsidRPr="003D0C82">
              <w:rPr>
                <w:rStyle w:val="Hyperlink"/>
                <w:b/>
                <w:bCs/>
                <w:noProof/>
              </w:rPr>
              <w:t>Bill of Lading Advanced Notification</w:t>
            </w:r>
            <w:r>
              <w:rPr>
                <w:noProof/>
                <w:webHidden/>
              </w:rPr>
              <w:tab/>
            </w:r>
            <w:r>
              <w:rPr>
                <w:noProof/>
                <w:webHidden/>
              </w:rPr>
              <w:fldChar w:fldCharType="begin"/>
            </w:r>
            <w:r>
              <w:rPr>
                <w:noProof/>
                <w:webHidden/>
              </w:rPr>
              <w:instrText xml:space="preserve"> PAGEREF _Toc48488501 \h </w:instrText>
            </w:r>
            <w:r>
              <w:rPr>
                <w:noProof/>
                <w:webHidden/>
              </w:rPr>
            </w:r>
            <w:r>
              <w:rPr>
                <w:noProof/>
                <w:webHidden/>
              </w:rPr>
              <w:fldChar w:fldCharType="separate"/>
            </w:r>
            <w:r w:rsidR="00355776">
              <w:rPr>
                <w:noProof/>
                <w:webHidden/>
              </w:rPr>
              <w:t>7</w:t>
            </w:r>
            <w:r>
              <w:rPr>
                <w:noProof/>
                <w:webHidden/>
              </w:rPr>
              <w:fldChar w:fldCharType="end"/>
            </w:r>
          </w:hyperlink>
        </w:p>
        <w:p w14:paraId="373DE9DE" w14:textId="0C6C5B91" w:rsidR="00173876" w:rsidRDefault="00173876">
          <w:pPr>
            <w:pStyle w:val="TOC2"/>
            <w:tabs>
              <w:tab w:val="right" w:leader="dot" w:pos="9350"/>
            </w:tabs>
            <w:rPr>
              <w:rFonts w:cstheme="minorBidi"/>
              <w:noProof/>
            </w:rPr>
          </w:pPr>
          <w:hyperlink w:anchor="_Toc48488502" w:history="1">
            <w:r w:rsidRPr="003D0C82">
              <w:rPr>
                <w:rStyle w:val="Hyperlink"/>
                <w:noProof/>
              </w:rPr>
              <w:t>Customer File Maintenance [AF1]</w:t>
            </w:r>
            <w:r>
              <w:rPr>
                <w:noProof/>
                <w:webHidden/>
              </w:rPr>
              <w:tab/>
            </w:r>
            <w:r>
              <w:rPr>
                <w:noProof/>
                <w:webHidden/>
              </w:rPr>
              <w:fldChar w:fldCharType="begin"/>
            </w:r>
            <w:r>
              <w:rPr>
                <w:noProof/>
                <w:webHidden/>
              </w:rPr>
              <w:instrText xml:space="preserve"> PAGEREF _Toc48488502 \h </w:instrText>
            </w:r>
            <w:r>
              <w:rPr>
                <w:noProof/>
                <w:webHidden/>
              </w:rPr>
            </w:r>
            <w:r>
              <w:rPr>
                <w:noProof/>
                <w:webHidden/>
              </w:rPr>
              <w:fldChar w:fldCharType="separate"/>
            </w:r>
            <w:r w:rsidR="00355776">
              <w:rPr>
                <w:noProof/>
                <w:webHidden/>
              </w:rPr>
              <w:t>7</w:t>
            </w:r>
            <w:r>
              <w:rPr>
                <w:noProof/>
                <w:webHidden/>
              </w:rPr>
              <w:fldChar w:fldCharType="end"/>
            </w:r>
          </w:hyperlink>
        </w:p>
        <w:p w14:paraId="5D41CA87" w14:textId="3B7DEC8F" w:rsidR="00173876" w:rsidRDefault="00173876">
          <w:pPr>
            <w:pStyle w:val="TOC2"/>
            <w:tabs>
              <w:tab w:val="right" w:leader="dot" w:pos="9350"/>
            </w:tabs>
            <w:rPr>
              <w:rFonts w:cstheme="minorBidi"/>
              <w:noProof/>
            </w:rPr>
          </w:pPr>
          <w:hyperlink w:anchor="_Toc48488503" w:history="1">
            <w:r w:rsidRPr="003D0C82">
              <w:rPr>
                <w:rStyle w:val="Hyperlink"/>
                <w:noProof/>
              </w:rPr>
              <w:t>Ship-To Information</w:t>
            </w:r>
            <w:r>
              <w:rPr>
                <w:noProof/>
                <w:webHidden/>
              </w:rPr>
              <w:tab/>
            </w:r>
            <w:r>
              <w:rPr>
                <w:noProof/>
                <w:webHidden/>
              </w:rPr>
              <w:fldChar w:fldCharType="begin"/>
            </w:r>
            <w:r>
              <w:rPr>
                <w:noProof/>
                <w:webHidden/>
              </w:rPr>
              <w:instrText xml:space="preserve"> PAGEREF _Toc48488503 \h </w:instrText>
            </w:r>
            <w:r>
              <w:rPr>
                <w:noProof/>
                <w:webHidden/>
              </w:rPr>
            </w:r>
            <w:r>
              <w:rPr>
                <w:noProof/>
                <w:webHidden/>
              </w:rPr>
              <w:fldChar w:fldCharType="separate"/>
            </w:r>
            <w:r w:rsidR="00355776">
              <w:rPr>
                <w:noProof/>
                <w:webHidden/>
              </w:rPr>
              <w:t>8</w:t>
            </w:r>
            <w:r>
              <w:rPr>
                <w:noProof/>
                <w:webHidden/>
              </w:rPr>
              <w:fldChar w:fldCharType="end"/>
            </w:r>
          </w:hyperlink>
        </w:p>
        <w:p w14:paraId="400397ED" w14:textId="4F5CE161" w:rsidR="00173876" w:rsidRDefault="00173876">
          <w:pPr>
            <w:pStyle w:val="TOC2"/>
            <w:tabs>
              <w:tab w:val="right" w:leader="dot" w:pos="9350"/>
            </w:tabs>
            <w:rPr>
              <w:rFonts w:cstheme="minorBidi"/>
              <w:noProof/>
            </w:rPr>
          </w:pPr>
          <w:hyperlink w:anchor="_Toc48488504" w:history="1">
            <w:r w:rsidRPr="003D0C82">
              <w:rPr>
                <w:rStyle w:val="Hyperlink"/>
                <w:noProof/>
              </w:rPr>
              <w:t>Phone Information</w:t>
            </w:r>
            <w:r>
              <w:rPr>
                <w:noProof/>
                <w:webHidden/>
              </w:rPr>
              <w:tab/>
            </w:r>
            <w:r>
              <w:rPr>
                <w:noProof/>
                <w:webHidden/>
              </w:rPr>
              <w:fldChar w:fldCharType="begin"/>
            </w:r>
            <w:r>
              <w:rPr>
                <w:noProof/>
                <w:webHidden/>
              </w:rPr>
              <w:instrText xml:space="preserve"> PAGEREF _Toc48488504 \h </w:instrText>
            </w:r>
            <w:r>
              <w:rPr>
                <w:noProof/>
                <w:webHidden/>
              </w:rPr>
            </w:r>
            <w:r>
              <w:rPr>
                <w:noProof/>
                <w:webHidden/>
              </w:rPr>
              <w:fldChar w:fldCharType="separate"/>
            </w:r>
            <w:r w:rsidR="00355776">
              <w:rPr>
                <w:noProof/>
                <w:webHidden/>
              </w:rPr>
              <w:t>9</w:t>
            </w:r>
            <w:r>
              <w:rPr>
                <w:noProof/>
                <w:webHidden/>
              </w:rPr>
              <w:fldChar w:fldCharType="end"/>
            </w:r>
          </w:hyperlink>
        </w:p>
        <w:p w14:paraId="64E834BD" w14:textId="4864D26B" w:rsidR="00173876" w:rsidRDefault="00173876">
          <w:pPr>
            <w:pStyle w:val="TOC3"/>
            <w:tabs>
              <w:tab w:val="right" w:leader="dot" w:pos="9350"/>
            </w:tabs>
            <w:rPr>
              <w:rFonts w:cstheme="minorBidi"/>
              <w:noProof/>
            </w:rPr>
          </w:pPr>
          <w:hyperlink w:anchor="_Toc48488505" w:history="1">
            <w:r w:rsidRPr="003D0C82">
              <w:rPr>
                <w:rStyle w:val="Hyperlink"/>
                <w:noProof/>
              </w:rPr>
              <w:t>Browse Phone</w:t>
            </w:r>
            <w:r>
              <w:rPr>
                <w:noProof/>
                <w:webHidden/>
              </w:rPr>
              <w:tab/>
            </w:r>
            <w:r>
              <w:rPr>
                <w:noProof/>
                <w:webHidden/>
              </w:rPr>
              <w:fldChar w:fldCharType="begin"/>
            </w:r>
            <w:r>
              <w:rPr>
                <w:noProof/>
                <w:webHidden/>
              </w:rPr>
              <w:instrText xml:space="preserve"> PAGEREF _Toc48488505 \h </w:instrText>
            </w:r>
            <w:r>
              <w:rPr>
                <w:noProof/>
                <w:webHidden/>
              </w:rPr>
            </w:r>
            <w:r>
              <w:rPr>
                <w:noProof/>
                <w:webHidden/>
              </w:rPr>
              <w:fldChar w:fldCharType="separate"/>
            </w:r>
            <w:r w:rsidR="00355776">
              <w:rPr>
                <w:noProof/>
                <w:webHidden/>
              </w:rPr>
              <w:t>9</w:t>
            </w:r>
            <w:r>
              <w:rPr>
                <w:noProof/>
                <w:webHidden/>
              </w:rPr>
              <w:fldChar w:fldCharType="end"/>
            </w:r>
          </w:hyperlink>
        </w:p>
        <w:p w14:paraId="0DDB4770" w14:textId="304E6BD8" w:rsidR="00173876" w:rsidRDefault="00173876">
          <w:pPr>
            <w:pStyle w:val="TOC3"/>
            <w:tabs>
              <w:tab w:val="right" w:leader="dot" w:pos="9350"/>
            </w:tabs>
            <w:rPr>
              <w:rFonts w:cstheme="minorBidi"/>
              <w:noProof/>
            </w:rPr>
          </w:pPr>
          <w:hyperlink w:anchor="_Toc48488507" w:history="1">
            <w:r w:rsidRPr="003D0C82">
              <w:rPr>
                <w:rStyle w:val="Hyperlink"/>
                <w:noProof/>
              </w:rPr>
              <w:t>Add/Update Phone – Manual Input</w:t>
            </w:r>
            <w:r>
              <w:rPr>
                <w:noProof/>
                <w:webHidden/>
              </w:rPr>
              <w:tab/>
            </w:r>
            <w:r>
              <w:rPr>
                <w:noProof/>
                <w:webHidden/>
              </w:rPr>
              <w:fldChar w:fldCharType="begin"/>
            </w:r>
            <w:r>
              <w:rPr>
                <w:noProof/>
                <w:webHidden/>
              </w:rPr>
              <w:instrText xml:space="preserve"> PAGEREF _Toc48488507 \h </w:instrText>
            </w:r>
            <w:r>
              <w:rPr>
                <w:noProof/>
                <w:webHidden/>
              </w:rPr>
            </w:r>
            <w:r>
              <w:rPr>
                <w:noProof/>
                <w:webHidden/>
              </w:rPr>
              <w:fldChar w:fldCharType="separate"/>
            </w:r>
            <w:r w:rsidR="00355776">
              <w:rPr>
                <w:noProof/>
                <w:webHidden/>
              </w:rPr>
              <w:t>11</w:t>
            </w:r>
            <w:r>
              <w:rPr>
                <w:noProof/>
                <w:webHidden/>
              </w:rPr>
              <w:fldChar w:fldCharType="end"/>
            </w:r>
          </w:hyperlink>
        </w:p>
        <w:p w14:paraId="13A43DF9" w14:textId="58390570" w:rsidR="00173876" w:rsidRDefault="00173876">
          <w:pPr>
            <w:pStyle w:val="TOC3"/>
            <w:tabs>
              <w:tab w:val="right" w:leader="dot" w:pos="9350"/>
            </w:tabs>
            <w:rPr>
              <w:rFonts w:cstheme="minorBidi"/>
              <w:noProof/>
            </w:rPr>
          </w:pPr>
          <w:hyperlink w:anchor="_Toc48488509" w:history="1">
            <w:r w:rsidRPr="003D0C82">
              <w:rPr>
                <w:rStyle w:val="Hyperlink"/>
                <w:noProof/>
              </w:rPr>
              <w:t>Add/Update Phone – Import from Customer Contacts</w:t>
            </w:r>
            <w:r>
              <w:rPr>
                <w:noProof/>
                <w:webHidden/>
              </w:rPr>
              <w:tab/>
            </w:r>
            <w:r>
              <w:rPr>
                <w:noProof/>
                <w:webHidden/>
              </w:rPr>
              <w:fldChar w:fldCharType="begin"/>
            </w:r>
            <w:r>
              <w:rPr>
                <w:noProof/>
                <w:webHidden/>
              </w:rPr>
              <w:instrText xml:space="preserve"> PAGEREF _Toc48488509 \h </w:instrText>
            </w:r>
            <w:r>
              <w:rPr>
                <w:noProof/>
                <w:webHidden/>
              </w:rPr>
            </w:r>
            <w:r>
              <w:rPr>
                <w:noProof/>
                <w:webHidden/>
              </w:rPr>
              <w:fldChar w:fldCharType="separate"/>
            </w:r>
            <w:r w:rsidR="00355776">
              <w:rPr>
                <w:noProof/>
                <w:webHidden/>
              </w:rPr>
              <w:t>13</w:t>
            </w:r>
            <w:r>
              <w:rPr>
                <w:noProof/>
                <w:webHidden/>
              </w:rPr>
              <w:fldChar w:fldCharType="end"/>
            </w:r>
          </w:hyperlink>
        </w:p>
        <w:p w14:paraId="1EEA486F" w14:textId="777764E5" w:rsidR="00173876" w:rsidRDefault="00173876">
          <w:pPr>
            <w:pStyle w:val="TOC2"/>
            <w:tabs>
              <w:tab w:val="right" w:leader="dot" w:pos="9350"/>
            </w:tabs>
            <w:rPr>
              <w:rFonts w:cstheme="minorBidi"/>
              <w:noProof/>
            </w:rPr>
          </w:pPr>
          <w:hyperlink w:anchor="_Toc48488510" w:history="1">
            <w:r w:rsidRPr="003D0C82">
              <w:rPr>
                <w:rStyle w:val="Hyperlink"/>
                <w:noProof/>
              </w:rPr>
              <w:t>Email Notification System</w:t>
            </w:r>
            <w:r>
              <w:rPr>
                <w:noProof/>
                <w:webHidden/>
              </w:rPr>
              <w:tab/>
            </w:r>
            <w:r>
              <w:rPr>
                <w:noProof/>
                <w:webHidden/>
              </w:rPr>
              <w:fldChar w:fldCharType="begin"/>
            </w:r>
            <w:r>
              <w:rPr>
                <w:noProof/>
                <w:webHidden/>
              </w:rPr>
              <w:instrText xml:space="preserve"> PAGEREF _Toc48488510 \h </w:instrText>
            </w:r>
            <w:r>
              <w:rPr>
                <w:noProof/>
                <w:webHidden/>
              </w:rPr>
            </w:r>
            <w:r>
              <w:rPr>
                <w:noProof/>
                <w:webHidden/>
              </w:rPr>
              <w:fldChar w:fldCharType="separate"/>
            </w:r>
            <w:r w:rsidR="00355776">
              <w:rPr>
                <w:noProof/>
                <w:webHidden/>
              </w:rPr>
              <w:t>14</w:t>
            </w:r>
            <w:r>
              <w:rPr>
                <w:noProof/>
                <w:webHidden/>
              </w:rPr>
              <w:fldChar w:fldCharType="end"/>
            </w:r>
          </w:hyperlink>
        </w:p>
        <w:p w14:paraId="1CE98F09" w14:textId="0F795EB7" w:rsidR="00173876" w:rsidRDefault="00173876">
          <w:pPr>
            <w:pStyle w:val="TOC3"/>
            <w:tabs>
              <w:tab w:val="right" w:leader="dot" w:pos="9350"/>
            </w:tabs>
            <w:rPr>
              <w:rFonts w:cstheme="minorBidi"/>
              <w:noProof/>
            </w:rPr>
          </w:pPr>
          <w:hyperlink w:anchor="_Toc48488511" w:history="1">
            <w:r w:rsidRPr="003D0C82">
              <w:rPr>
                <w:rStyle w:val="Hyperlink"/>
                <w:noProof/>
              </w:rPr>
              <w:t>Email Notification System Options</w:t>
            </w:r>
            <w:r>
              <w:rPr>
                <w:noProof/>
                <w:webHidden/>
              </w:rPr>
              <w:tab/>
            </w:r>
            <w:r>
              <w:rPr>
                <w:noProof/>
                <w:webHidden/>
              </w:rPr>
              <w:fldChar w:fldCharType="begin"/>
            </w:r>
            <w:r>
              <w:rPr>
                <w:noProof/>
                <w:webHidden/>
              </w:rPr>
              <w:instrText xml:space="preserve"> PAGEREF _Toc48488511 \h </w:instrText>
            </w:r>
            <w:r>
              <w:rPr>
                <w:noProof/>
                <w:webHidden/>
              </w:rPr>
            </w:r>
            <w:r>
              <w:rPr>
                <w:noProof/>
                <w:webHidden/>
              </w:rPr>
              <w:fldChar w:fldCharType="separate"/>
            </w:r>
            <w:r w:rsidR="00355776">
              <w:rPr>
                <w:noProof/>
                <w:webHidden/>
              </w:rPr>
              <w:t>14</w:t>
            </w:r>
            <w:r>
              <w:rPr>
                <w:noProof/>
                <w:webHidden/>
              </w:rPr>
              <w:fldChar w:fldCharType="end"/>
            </w:r>
          </w:hyperlink>
        </w:p>
        <w:p w14:paraId="47211566" w14:textId="536B1302" w:rsidR="00173876" w:rsidRDefault="00173876">
          <w:pPr>
            <w:pStyle w:val="TOC3"/>
            <w:tabs>
              <w:tab w:val="right" w:leader="dot" w:pos="9350"/>
            </w:tabs>
            <w:rPr>
              <w:rFonts w:cstheme="minorBidi"/>
              <w:noProof/>
            </w:rPr>
          </w:pPr>
          <w:hyperlink w:anchor="_Toc48488512" w:history="1">
            <w:r w:rsidRPr="003D0C82">
              <w:rPr>
                <w:rStyle w:val="Hyperlink"/>
                <w:noProof/>
              </w:rPr>
              <w:t>Add Contacts to Specific Ship-To Locations</w:t>
            </w:r>
            <w:r>
              <w:rPr>
                <w:noProof/>
                <w:webHidden/>
              </w:rPr>
              <w:tab/>
            </w:r>
            <w:r>
              <w:rPr>
                <w:noProof/>
                <w:webHidden/>
              </w:rPr>
              <w:fldChar w:fldCharType="begin"/>
            </w:r>
            <w:r>
              <w:rPr>
                <w:noProof/>
                <w:webHidden/>
              </w:rPr>
              <w:instrText xml:space="preserve"> PAGEREF _Toc48488512 \h </w:instrText>
            </w:r>
            <w:r>
              <w:rPr>
                <w:noProof/>
                <w:webHidden/>
              </w:rPr>
            </w:r>
            <w:r>
              <w:rPr>
                <w:noProof/>
                <w:webHidden/>
              </w:rPr>
              <w:fldChar w:fldCharType="separate"/>
            </w:r>
            <w:r w:rsidR="00355776">
              <w:rPr>
                <w:noProof/>
                <w:webHidden/>
              </w:rPr>
              <w:t>14</w:t>
            </w:r>
            <w:r>
              <w:rPr>
                <w:noProof/>
                <w:webHidden/>
              </w:rPr>
              <w:fldChar w:fldCharType="end"/>
            </w:r>
          </w:hyperlink>
        </w:p>
        <w:p w14:paraId="5B3ECEAF" w14:textId="1AE5AE04" w:rsidR="00173876" w:rsidRDefault="00173876">
          <w:pPr>
            <w:pStyle w:val="TOC2"/>
            <w:tabs>
              <w:tab w:val="right" w:leader="dot" w:pos="9350"/>
            </w:tabs>
            <w:rPr>
              <w:rFonts w:cstheme="minorBidi"/>
              <w:noProof/>
            </w:rPr>
          </w:pPr>
          <w:hyperlink w:anchor="_Toc48488513" w:history="1">
            <w:r w:rsidRPr="003D0C82">
              <w:rPr>
                <w:rStyle w:val="Hyperlink"/>
                <w:noProof/>
              </w:rPr>
              <w:t>Add Contacts to ECODES File</w:t>
            </w:r>
            <w:r>
              <w:rPr>
                <w:noProof/>
                <w:webHidden/>
              </w:rPr>
              <w:tab/>
            </w:r>
            <w:r>
              <w:rPr>
                <w:noProof/>
                <w:webHidden/>
              </w:rPr>
              <w:fldChar w:fldCharType="begin"/>
            </w:r>
            <w:r>
              <w:rPr>
                <w:noProof/>
                <w:webHidden/>
              </w:rPr>
              <w:instrText xml:space="preserve"> PAGEREF _Toc48488513 \h </w:instrText>
            </w:r>
            <w:r>
              <w:rPr>
                <w:noProof/>
                <w:webHidden/>
              </w:rPr>
            </w:r>
            <w:r>
              <w:rPr>
                <w:noProof/>
                <w:webHidden/>
              </w:rPr>
              <w:fldChar w:fldCharType="separate"/>
            </w:r>
            <w:r w:rsidR="00355776">
              <w:rPr>
                <w:noProof/>
                <w:webHidden/>
              </w:rPr>
              <w:t>15</w:t>
            </w:r>
            <w:r>
              <w:rPr>
                <w:noProof/>
                <w:webHidden/>
              </w:rPr>
              <w:fldChar w:fldCharType="end"/>
            </w:r>
          </w:hyperlink>
        </w:p>
        <w:p w14:paraId="341E1446" w14:textId="6B29C9D8" w:rsidR="00173876" w:rsidRDefault="00173876">
          <w:pPr>
            <w:pStyle w:val="TOC2"/>
            <w:tabs>
              <w:tab w:val="right" w:leader="dot" w:pos="9350"/>
            </w:tabs>
            <w:rPr>
              <w:rFonts w:cstheme="minorBidi"/>
              <w:noProof/>
            </w:rPr>
          </w:pPr>
          <w:hyperlink w:anchor="_Toc48488516" w:history="1">
            <w:r w:rsidRPr="003D0C82">
              <w:rPr>
                <w:rStyle w:val="Hyperlink"/>
                <w:noProof/>
              </w:rPr>
              <w:t>New Report Toggle Boxes</w:t>
            </w:r>
            <w:r>
              <w:rPr>
                <w:noProof/>
                <w:webHidden/>
              </w:rPr>
              <w:tab/>
            </w:r>
            <w:r>
              <w:rPr>
                <w:noProof/>
                <w:webHidden/>
              </w:rPr>
              <w:fldChar w:fldCharType="begin"/>
            </w:r>
            <w:r>
              <w:rPr>
                <w:noProof/>
                <w:webHidden/>
              </w:rPr>
              <w:instrText xml:space="preserve"> PAGEREF _Toc48488516 \h </w:instrText>
            </w:r>
            <w:r>
              <w:rPr>
                <w:noProof/>
                <w:webHidden/>
              </w:rPr>
            </w:r>
            <w:r>
              <w:rPr>
                <w:noProof/>
                <w:webHidden/>
              </w:rPr>
              <w:fldChar w:fldCharType="separate"/>
            </w:r>
            <w:r w:rsidR="00355776">
              <w:rPr>
                <w:noProof/>
                <w:webHidden/>
              </w:rPr>
              <w:t>18</w:t>
            </w:r>
            <w:r>
              <w:rPr>
                <w:noProof/>
                <w:webHidden/>
              </w:rPr>
              <w:fldChar w:fldCharType="end"/>
            </w:r>
          </w:hyperlink>
        </w:p>
        <w:p w14:paraId="727F1E89" w14:textId="298D5D75" w:rsidR="00173876" w:rsidRDefault="00173876">
          <w:pPr>
            <w:pStyle w:val="TOC1"/>
            <w:tabs>
              <w:tab w:val="right" w:leader="dot" w:pos="9350"/>
            </w:tabs>
            <w:rPr>
              <w:rFonts w:cstheme="minorBidi"/>
              <w:noProof/>
            </w:rPr>
          </w:pPr>
          <w:hyperlink w:anchor="_Toc48488518" w:history="1">
            <w:r w:rsidRPr="003D0C82">
              <w:rPr>
                <w:rStyle w:val="Hyperlink"/>
                <w:b/>
                <w:bCs/>
                <w:noProof/>
              </w:rPr>
              <w:t>Invoice Print and Email Options</w:t>
            </w:r>
            <w:r>
              <w:rPr>
                <w:noProof/>
                <w:webHidden/>
              </w:rPr>
              <w:tab/>
            </w:r>
            <w:r>
              <w:rPr>
                <w:noProof/>
                <w:webHidden/>
              </w:rPr>
              <w:fldChar w:fldCharType="begin"/>
            </w:r>
            <w:r>
              <w:rPr>
                <w:noProof/>
                <w:webHidden/>
              </w:rPr>
              <w:instrText xml:space="preserve"> PAGEREF _Toc48488518 \h </w:instrText>
            </w:r>
            <w:r>
              <w:rPr>
                <w:noProof/>
                <w:webHidden/>
              </w:rPr>
            </w:r>
            <w:r>
              <w:rPr>
                <w:noProof/>
                <w:webHidden/>
              </w:rPr>
              <w:fldChar w:fldCharType="separate"/>
            </w:r>
            <w:r w:rsidR="00355776">
              <w:rPr>
                <w:noProof/>
                <w:webHidden/>
              </w:rPr>
              <w:t>20</w:t>
            </w:r>
            <w:r>
              <w:rPr>
                <w:noProof/>
                <w:webHidden/>
              </w:rPr>
              <w:fldChar w:fldCharType="end"/>
            </w:r>
          </w:hyperlink>
        </w:p>
        <w:p w14:paraId="11C34FDB" w14:textId="5842818B" w:rsidR="00173876" w:rsidRDefault="00173876">
          <w:pPr>
            <w:pStyle w:val="TOC2"/>
            <w:tabs>
              <w:tab w:val="right" w:leader="dot" w:pos="9350"/>
            </w:tabs>
            <w:rPr>
              <w:rFonts w:cstheme="minorBidi"/>
              <w:noProof/>
            </w:rPr>
          </w:pPr>
          <w:hyperlink w:anchor="_Toc48488519" w:history="1">
            <w:r w:rsidRPr="003D0C82">
              <w:rPr>
                <w:rStyle w:val="Hyperlink"/>
                <w:noProof/>
              </w:rPr>
              <w:t>Customer File Maintenance [AF1]</w:t>
            </w:r>
            <w:r>
              <w:rPr>
                <w:noProof/>
                <w:webHidden/>
              </w:rPr>
              <w:tab/>
            </w:r>
            <w:r>
              <w:rPr>
                <w:noProof/>
                <w:webHidden/>
              </w:rPr>
              <w:fldChar w:fldCharType="begin"/>
            </w:r>
            <w:r>
              <w:rPr>
                <w:noProof/>
                <w:webHidden/>
              </w:rPr>
              <w:instrText xml:space="preserve"> PAGEREF _Toc48488519 \h </w:instrText>
            </w:r>
            <w:r>
              <w:rPr>
                <w:noProof/>
                <w:webHidden/>
              </w:rPr>
            </w:r>
            <w:r>
              <w:rPr>
                <w:noProof/>
                <w:webHidden/>
              </w:rPr>
              <w:fldChar w:fldCharType="separate"/>
            </w:r>
            <w:r w:rsidR="00355776">
              <w:rPr>
                <w:noProof/>
                <w:webHidden/>
              </w:rPr>
              <w:t>20</w:t>
            </w:r>
            <w:r>
              <w:rPr>
                <w:noProof/>
                <w:webHidden/>
              </w:rPr>
              <w:fldChar w:fldCharType="end"/>
            </w:r>
          </w:hyperlink>
        </w:p>
        <w:p w14:paraId="0CDB3ABC" w14:textId="1EDFA2E7" w:rsidR="00173876" w:rsidRDefault="00173876">
          <w:pPr>
            <w:pStyle w:val="TOC2"/>
            <w:tabs>
              <w:tab w:val="right" w:leader="dot" w:pos="9350"/>
            </w:tabs>
            <w:rPr>
              <w:rFonts w:cstheme="minorBidi"/>
              <w:noProof/>
            </w:rPr>
          </w:pPr>
          <w:hyperlink w:anchor="_Toc48488520" w:history="1">
            <w:r w:rsidRPr="003D0C82">
              <w:rPr>
                <w:rStyle w:val="Hyperlink"/>
                <w:noProof/>
              </w:rPr>
              <w:t>View Customer Information</w:t>
            </w:r>
            <w:r>
              <w:rPr>
                <w:noProof/>
                <w:webHidden/>
              </w:rPr>
              <w:tab/>
            </w:r>
            <w:r>
              <w:rPr>
                <w:noProof/>
                <w:webHidden/>
              </w:rPr>
              <w:fldChar w:fldCharType="begin"/>
            </w:r>
            <w:r>
              <w:rPr>
                <w:noProof/>
                <w:webHidden/>
              </w:rPr>
              <w:instrText xml:space="preserve"> PAGEREF _Toc48488520 \h </w:instrText>
            </w:r>
            <w:r>
              <w:rPr>
                <w:noProof/>
                <w:webHidden/>
              </w:rPr>
            </w:r>
            <w:r>
              <w:rPr>
                <w:noProof/>
                <w:webHidden/>
              </w:rPr>
              <w:fldChar w:fldCharType="separate"/>
            </w:r>
            <w:r w:rsidR="00355776">
              <w:rPr>
                <w:noProof/>
                <w:webHidden/>
              </w:rPr>
              <w:t>21</w:t>
            </w:r>
            <w:r>
              <w:rPr>
                <w:noProof/>
                <w:webHidden/>
              </w:rPr>
              <w:fldChar w:fldCharType="end"/>
            </w:r>
          </w:hyperlink>
        </w:p>
        <w:p w14:paraId="5168FE49" w14:textId="3917E121" w:rsidR="00173876" w:rsidRDefault="00173876">
          <w:pPr>
            <w:pStyle w:val="TOC3"/>
            <w:tabs>
              <w:tab w:val="right" w:leader="dot" w:pos="9350"/>
            </w:tabs>
            <w:rPr>
              <w:rFonts w:cstheme="minorBidi"/>
              <w:noProof/>
            </w:rPr>
          </w:pPr>
          <w:hyperlink w:anchor="_Toc48488521" w:history="1">
            <w:r w:rsidRPr="003D0C82">
              <w:rPr>
                <w:rStyle w:val="Hyperlink"/>
                <w:noProof/>
              </w:rPr>
              <w:t>Paperless Invoicing and Invoices for Postage by Mail Only</w:t>
            </w:r>
            <w:r>
              <w:rPr>
                <w:noProof/>
                <w:webHidden/>
              </w:rPr>
              <w:tab/>
            </w:r>
            <w:r>
              <w:rPr>
                <w:noProof/>
                <w:webHidden/>
              </w:rPr>
              <w:fldChar w:fldCharType="begin"/>
            </w:r>
            <w:r>
              <w:rPr>
                <w:noProof/>
                <w:webHidden/>
              </w:rPr>
              <w:instrText xml:space="preserve"> PAGEREF _Toc48488521 \h </w:instrText>
            </w:r>
            <w:r>
              <w:rPr>
                <w:noProof/>
                <w:webHidden/>
              </w:rPr>
            </w:r>
            <w:r>
              <w:rPr>
                <w:noProof/>
                <w:webHidden/>
              </w:rPr>
              <w:fldChar w:fldCharType="separate"/>
            </w:r>
            <w:r w:rsidR="00355776">
              <w:rPr>
                <w:noProof/>
                <w:webHidden/>
              </w:rPr>
              <w:t>21</w:t>
            </w:r>
            <w:r>
              <w:rPr>
                <w:noProof/>
                <w:webHidden/>
              </w:rPr>
              <w:fldChar w:fldCharType="end"/>
            </w:r>
          </w:hyperlink>
        </w:p>
        <w:p w14:paraId="43F01501" w14:textId="67B92929" w:rsidR="00173876" w:rsidRDefault="00173876">
          <w:pPr>
            <w:pStyle w:val="TOC2"/>
            <w:tabs>
              <w:tab w:val="right" w:leader="dot" w:pos="9350"/>
            </w:tabs>
            <w:rPr>
              <w:rFonts w:cstheme="minorBidi"/>
              <w:noProof/>
            </w:rPr>
          </w:pPr>
          <w:hyperlink w:anchor="_Toc48488522" w:history="1">
            <w:r w:rsidRPr="003D0C82">
              <w:rPr>
                <w:rStyle w:val="Hyperlink"/>
                <w:noProof/>
              </w:rPr>
              <w:t>Invoice Maintenance</w:t>
            </w:r>
            <w:r>
              <w:rPr>
                <w:noProof/>
                <w:webHidden/>
              </w:rPr>
              <w:tab/>
            </w:r>
            <w:r>
              <w:rPr>
                <w:noProof/>
                <w:webHidden/>
              </w:rPr>
              <w:fldChar w:fldCharType="begin"/>
            </w:r>
            <w:r>
              <w:rPr>
                <w:noProof/>
                <w:webHidden/>
              </w:rPr>
              <w:instrText xml:space="preserve"> PAGEREF _Toc48488522 \h </w:instrText>
            </w:r>
            <w:r>
              <w:rPr>
                <w:noProof/>
                <w:webHidden/>
              </w:rPr>
            </w:r>
            <w:r>
              <w:rPr>
                <w:noProof/>
                <w:webHidden/>
              </w:rPr>
              <w:fldChar w:fldCharType="separate"/>
            </w:r>
            <w:r w:rsidR="00355776">
              <w:rPr>
                <w:noProof/>
                <w:webHidden/>
              </w:rPr>
              <w:t>22</w:t>
            </w:r>
            <w:r>
              <w:rPr>
                <w:noProof/>
                <w:webHidden/>
              </w:rPr>
              <w:fldChar w:fldCharType="end"/>
            </w:r>
          </w:hyperlink>
        </w:p>
        <w:p w14:paraId="6C62A313" w14:textId="01602752" w:rsidR="00173876" w:rsidRDefault="00173876">
          <w:pPr>
            <w:pStyle w:val="TOC3"/>
            <w:tabs>
              <w:tab w:val="right" w:leader="dot" w:pos="9350"/>
            </w:tabs>
            <w:rPr>
              <w:rFonts w:cstheme="minorBidi"/>
              <w:noProof/>
            </w:rPr>
          </w:pPr>
          <w:hyperlink w:anchor="_Toc48488523" w:history="1">
            <w:r w:rsidRPr="003D0C82">
              <w:rPr>
                <w:rStyle w:val="Hyperlink"/>
                <w:noProof/>
              </w:rPr>
              <w:t>Email Contacts for Invoicing</w:t>
            </w:r>
            <w:r>
              <w:rPr>
                <w:noProof/>
                <w:webHidden/>
              </w:rPr>
              <w:tab/>
            </w:r>
            <w:r>
              <w:rPr>
                <w:noProof/>
                <w:webHidden/>
              </w:rPr>
              <w:fldChar w:fldCharType="begin"/>
            </w:r>
            <w:r>
              <w:rPr>
                <w:noProof/>
                <w:webHidden/>
              </w:rPr>
              <w:instrText xml:space="preserve"> PAGEREF _Toc48488523 \h </w:instrText>
            </w:r>
            <w:r>
              <w:rPr>
                <w:noProof/>
                <w:webHidden/>
              </w:rPr>
            </w:r>
            <w:r>
              <w:rPr>
                <w:noProof/>
                <w:webHidden/>
              </w:rPr>
              <w:fldChar w:fldCharType="separate"/>
            </w:r>
            <w:r w:rsidR="00355776">
              <w:rPr>
                <w:noProof/>
                <w:webHidden/>
              </w:rPr>
              <w:t>24</w:t>
            </w:r>
            <w:r>
              <w:rPr>
                <w:noProof/>
                <w:webHidden/>
              </w:rPr>
              <w:fldChar w:fldCharType="end"/>
            </w:r>
          </w:hyperlink>
        </w:p>
        <w:p w14:paraId="1F16F655" w14:textId="536725D9" w:rsidR="00173876" w:rsidRDefault="00173876">
          <w:pPr>
            <w:pStyle w:val="TOC3"/>
            <w:tabs>
              <w:tab w:val="right" w:leader="dot" w:pos="9350"/>
            </w:tabs>
            <w:rPr>
              <w:rFonts w:cstheme="minorBidi"/>
              <w:noProof/>
            </w:rPr>
          </w:pPr>
          <w:hyperlink w:anchor="_Toc48488524" w:history="1">
            <w:r w:rsidRPr="003D0C82">
              <w:rPr>
                <w:rStyle w:val="Hyperlink"/>
                <w:noProof/>
              </w:rPr>
              <w:t>Customer File Maintenance</w:t>
            </w:r>
            <w:r>
              <w:rPr>
                <w:noProof/>
                <w:webHidden/>
              </w:rPr>
              <w:tab/>
            </w:r>
            <w:r>
              <w:rPr>
                <w:noProof/>
                <w:webHidden/>
              </w:rPr>
              <w:fldChar w:fldCharType="begin"/>
            </w:r>
            <w:r>
              <w:rPr>
                <w:noProof/>
                <w:webHidden/>
              </w:rPr>
              <w:instrText xml:space="preserve"> PAGEREF _Toc48488524 \h </w:instrText>
            </w:r>
            <w:r>
              <w:rPr>
                <w:noProof/>
                <w:webHidden/>
              </w:rPr>
            </w:r>
            <w:r>
              <w:rPr>
                <w:noProof/>
                <w:webHidden/>
              </w:rPr>
              <w:fldChar w:fldCharType="separate"/>
            </w:r>
            <w:r w:rsidR="00355776">
              <w:rPr>
                <w:noProof/>
                <w:webHidden/>
              </w:rPr>
              <w:t>25</w:t>
            </w:r>
            <w:r>
              <w:rPr>
                <w:noProof/>
                <w:webHidden/>
              </w:rPr>
              <w:fldChar w:fldCharType="end"/>
            </w:r>
          </w:hyperlink>
        </w:p>
        <w:p w14:paraId="4EF4DA0B" w14:textId="76EAE83C" w:rsidR="00173876" w:rsidRDefault="00173876">
          <w:pPr>
            <w:pStyle w:val="TOC3"/>
            <w:tabs>
              <w:tab w:val="right" w:leader="dot" w:pos="9350"/>
            </w:tabs>
            <w:rPr>
              <w:rFonts w:cstheme="minorBidi"/>
              <w:noProof/>
            </w:rPr>
          </w:pPr>
          <w:hyperlink w:anchor="_Toc48488525" w:history="1">
            <w:r w:rsidRPr="003D0C82">
              <w:rPr>
                <w:rStyle w:val="Hyperlink"/>
                <w:noProof/>
              </w:rPr>
              <w:t>Browse Phone</w:t>
            </w:r>
            <w:r>
              <w:rPr>
                <w:noProof/>
                <w:webHidden/>
              </w:rPr>
              <w:tab/>
            </w:r>
            <w:r>
              <w:rPr>
                <w:noProof/>
                <w:webHidden/>
              </w:rPr>
              <w:fldChar w:fldCharType="begin"/>
            </w:r>
            <w:r>
              <w:rPr>
                <w:noProof/>
                <w:webHidden/>
              </w:rPr>
              <w:instrText xml:space="preserve"> PAGEREF _Toc48488525 \h </w:instrText>
            </w:r>
            <w:r>
              <w:rPr>
                <w:noProof/>
                <w:webHidden/>
              </w:rPr>
            </w:r>
            <w:r>
              <w:rPr>
                <w:noProof/>
                <w:webHidden/>
              </w:rPr>
              <w:fldChar w:fldCharType="separate"/>
            </w:r>
            <w:r w:rsidR="00355776">
              <w:rPr>
                <w:noProof/>
                <w:webHidden/>
              </w:rPr>
              <w:t>26</w:t>
            </w:r>
            <w:r>
              <w:rPr>
                <w:noProof/>
                <w:webHidden/>
              </w:rPr>
              <w:fldChar w:fldCharType="end"/>
            </w:r>
          </w:hyperlink>
        </w:p>
        <w:p w14:paraId="225DB68F" w14:textId="195F40C9" w:rsidR="00173876" w:rsidRDefault="00173876">
          <w:pPr>
            <w:pStyle w:val="TOC3"/>
            <w:tabs>
              <w:tab w:val="right" w:leader="dot" w:pos="9350"/>
            </w:tabs>
            <w:rPr>
              <w:rFonts w:cstheme="minorBidi"/>
              <w:noProof/>
            </w:rPr>
          </w:pPr>
          <w:hyperlink w:anchor="_Toc48488526" w:history="1">
            <w:r w:rsidRPr="003D0C82">
              <w:rPr>
                <w:rStyle w:val="Hyperlink"/>
                <w:noProof/>
              </w:rPr>
              <w:t>Email Invoices</w:t>
            </w:r>
            <w:r>
              <w:rPr>
                <w:noProof/>
                <w:webHidden/>
              </w:rPr>
              <w:tab/>
            </w:r>
            <w:r>
              <w:rPr>
                <w:noProof/>
                <w:webHidden/>
              </w:rPr>
              <w:fldChar w:fldCharType="begin"/>
            </w:r>
            <w:r>
              <w:rPr>
                <w:noProof/>
                <w:webHidden/>
              </w:rPr>
              <w:instrText xml:space="preserve"> PAGEREF _Toc48488526 \h </w:instrText>
            </w:r>
            <w:r>
              <w:rPr>
                <w:noProof/>
                <w:webHidden/>
              </w:rPr>
            </w:r>
            <w:r>
              <w:rPr>
                <w:noProof/>
                <w:webHidden/>
              </w:rPr>
              <w:fldChar w:fldCharType="separate"/>
            </w:r>
            <w:r w:rsidR="00355776">
              <w:rPr>
                <w:noProof/>
                <w:webHidden/>
              </w:rPr>
              <w:t>27</w:t>
            </w:r>
            <w:r>
              <w:rPr>
                <w:noProof/>
                <w:webHidden/>
              </w:rPr>
              <w:fldChar w:fldCharType="end"/>
            </w:r>
          </w:hyperlink>
        </w:p>
        <w:p w14:paraId="00314845" w14:textId="530E81DE" w:rsidR="00173876" w:rsidRDefault="00173876">
          <w:pPr>
            <w:pStyle w:val="TOC2"/>
            <w:tabs>
              <w:tab w:val="right" w:leader="dot" w:pos="9350"/>
            </w:tabs>
            <w:rPr>
              <w:rFonts w:cstheme="minorBidi"/>
              <w:noProof/>
            </w:rPr>
          </w:pPr>
          <w:hyperlink w:anchor="_Toc48488527" w:history="1">
            <w:r w:rsidRPr="003D0C82">
              <w:rPr>
                <w:rStyle w:val="Hyperlink"/>
                <w:noProof/>
              </w:rPr>
              <w:t>ECODES for Email Contacts for Invoicing</w:t>
            </w:r>
            <w:r>
              <w:rPr>
                <w:noProof/>
                <w:webHidden/>
              </w:rPr>
              <w:tab/>
            </w:r>
            <w:r>
              <w:rPr>
                <w:noProof/>
                <w:webHidden/>
              </w:rPr>
              <w:fldChar w:fldCharType="begin"/>
            </w:r>
            <w:r>
              <w:rPr>
                <w:noProof/>
                <w:webHidden/>
              </w:rPr>
              <w:instrText xml:space="preserve"> PAGEREF _Toc48488527 \h </w:instrText>
            </w:r>
            <w:r>
              <w:rPr>
                <w:noProof/>
                <w:webHidden/>
              </w:rPr>
            </w:r>
            <w:r>
              <w:rPr>
                <w:noProof/>
                <w:webHidden/>
              </w:rPr>
              <w:fldChar w:fldCharType="separate"/>
            </w:r>
            <w:r w:rsidR="00355776">
              <w:rPr>
                <w:noProof/>
                <w:webHidden/>
              </w:rPr>
              <w:t>28</w:t>
            </w:r>
            <w:r>
              <w:rPr>
                <w:noProof/>
                <w:webHidden/>
              </w:rPr>
              <w:fldChar w:fldCharType="end"/>
            </w:r>
          </w:hyperlink>
        </w:p>
        <w:p w14:paraId="38B4A71E" w14:textId="002262FF" w:rsidR="00173876" w:rsidRDefault="00173876">
          <w:pPr>
            <w:pStyle w:val="TOC2"/>
            <w:tabs>
              <w:tab w:val="right" w:leader="dot" w:pos="9350"/>
            </w:tabs>
            <w:rPr>
              <w:rFonts w:cstheme="minorBidi"/>
              <w:noProof/>
            </w:rPr>
          </w:pPr>
          <w:hyperlink w:anchor="_Toc48488530" w:history="1">
            <w:r w:rsidRPr="003D0C82">
              <w:rPr>
                <w:rStyle w:val="Hyperlink"/>
                <w:noProof/>
              </w:rPr>
              <w:t>Scanning and Saving Signed Bill of Ladings</w:t>
            </w:r>
            <w:r>
              <w:rPr>
                <w:noProof/>
                <w:webHidden/>
              </w:rPr>
              <w:tab/>
            </w:r>
            <w:r>
              <w:rPr>
                <w:noProof/>
                <w:webHidden/>
              </w:rPr>
              <w:fldChar w:fldCharType="begin"/>
            </w:r>
            <w:r>
              <w:rPr>
                <w:noProof/>
                <w:webHidden/>
              </w:rPr>
              <w:instrText xml:space="preserve"> PAGEREF _Toc48488530 \h </w:instrText>
            </w:r>
            <w:r>
              <w:rPr>
                <w:noProof/>
                <w:webHidden/>
              </w:rPr>
            </w:r>
            <w:r>
              <w:rPr>
                <w:noProof/>
                <w:webHidden/>
              </w:rPr>
              <w:fldChar w:fldCharType="separate"/>
            </w:r>
            <w:r w:rsidR="00355776">
              <w:rPr>
                <w:noProof/>
                <w:webHidden/>
              </w:rPr>
              <w:t>31</w:t>
            </w:r>
            <w:r>
              <w:rPr>
                <w:noProof/>
                <w:webHidden/>
              </w:rPr>
              <w:fldChar w:fldCharType="end"/>
            </w:r>
          </w:hyperlink>
        </w:p>
        <w:p w14:paraId="057BFE46" w14:textId="277F9462" w:rsidR="00173876" w:rsidRDefault="00173876">
          <w:pPr>
            <w:pStyle w:val="TOC3"/>
            <w:tabs>
              <w:tab w:val="right" w:leader="dot" w:pos="9350"/>
            </w:tabs>
            <w:rPr>
              <w:rFonts w:cstheme="minorBidi"/>
              <w:noProof/>
            </w:rPr>
          </w:pPr>
          <w:hyperlink w:anchor="_Toc48488531" w:history="1">
            <w:r w:rsidRPr="003D0C82">
              <w:rPr>
                <w:rStyle w:val="Hyperlink"/>
                <w:noProof/>
              </w:rPr>
              <w:t>N-K-1 BOLSIGN</w:t>
            </w:r>
            <w:r>
              <w:rPr>
                <w:noProof/>
                <w:webHidden/>
              </w:rPr>
              <w:tab/>
            </w:r>
            <w:r>
              <w:rPr>
                <w:noProof/>
                <w:webHidden/>
              </w:rPr>
              <w:fldChar w:fldCharType="begin"/>
            </w:r>
            <w:r>
              <w:rPr>
                <w:noProof/>
                <w:webHidden/>
              </w:rPr>
              <w:instrText xml:space="preserve"> PAGEREF _Toc48488531 \h </w:instrText>
            </w:r>
            <w:r>
              <w:rPr>
                <w:noProof/>
                <w:webHidden/>
              </w:rPr>
            </w:r>
            <w:r>
              <w:rPr>
                <w:noProof/>
                <w:webHidden/>
              </w:rPr>
              <w:fldChar w:fldCharType="separate"/>
            </w:r>
            <w:r w:rsidR="00355776">
              <w:rPr>
                <w:noProof/>
                <w:webHidden/>
              </w:rPr>
              <w:t>31</w:t>
            </w:r>
            <w:r>
              <w:rPr>
                <w:noProof/>
                <w:webHidden/>
              </w:rPr>
              <w:fldChar w:fldCharType="end"/>
            </w:r>
          </w:hyperlink>
        </w:p>
        <w:p w14:paraId="3BE4D340" w14:textId="25492EC0" w:rsidR="00173876" w:rsidRDefault="00173876">
          <w:pPr>
            <w:pStyle w:val="TOC1"/>
            <w:tabs>
              <w:tab w:val="right" w:leader="dot" w:pos="9350"/>
            </w:tabs>
            <w:rPr>
              <w:rFonts w:cstheme="minorBidi"/>
              <w:noProof/>
            </w:rPr>
          </w:pPr>
          <w:hyperlink w:anchor="_Toc48488533" w:history="1">
            <w:r w:rsidRPr="003D0C82">
              <w:rPr>
                <w:rStyle w:val="Hyperlink"/>
                <w:b/>
                <w:bCs/>
                <w:noProof/>
              </w:rPr>
              <w:t>Emailing Purchase Orders</w:t>
            </w:r>
            <w:r>
              <w:rPr>
                <w:noProof/>
                <w:webHidden/>
              </w:rPr>
              <w:tab/>
            </w:r>
            <w:r>
              <w:rPr>
                <w:noProof/>
                <w:webHidden/>
              </w:rPr>
              <w:fldChar w:fldCharType="begin"/>
            </w:r>
            <w:r>
              <w:rPr>
                <w:noProof/>
                <w:webHidden/>
              </w:rPr>
              <w:instrText xml:space="preserve"> PAGEREF _Toc48488533 \h </w:instrText>
            </w:r>
            <w:r>
              <w:rPr>
                <w:noProof/>
                <w:webHidden/>
              </w:rPr>
            </w:r>
            <w:r>
              <w:rPr>
                <w:noProof/>
                <w:webHidden/>
              </w:rPr>
              <w:fldChar w:fldCharType="separate"/>
            </w:r>
            <w:r w:rsidR="00355776">
              <w:rPr>
                <w:noProof/>
                <w:webHidden/>
              </w:rPr>
              <w:t>33</w:t>
            </w:r>
            <w:r>
              <w:rPr>
                <w:noProof/>
                <w:webHidden/>
              </w:rPr>
              <w:fldChar w:fldCharType="end"/>
            </w:r>
          </w:hyperlink>
        </w:p>
        <w:p w14:paraId="5489177D" w14:textId="40B593AC" w:rsidR="00173876" w:rsidRDefault="00173876">
          <w:pPr>
            <w:pStyle w:val="TOC2"/>
            <w:tabs>
              <w:tab w:val="right" w:leader="dot" w:pos="9350"/>
            </w:tabs>
            <w:rPr>
              <w:rFonts w:cstheme="minorBidi"/>
              <w:noProof/>
            </w:rPr>
          </w:pPr>
          <w:hyperlink w:anchor="_Toc48488534" w:history="1">
            <w:r w:rsidRPr="003D0C82">
              <w:rPr>
                <w:rStyle w:val="Hyperlink"/>
                <w:noProof/>
              </w:rPr>
              <w:t>Vendor File</w:t>
            </w:r>
            <w:r>
              <w:rPr>
                <w:noProof/>
                <w:webHidden/>
              </w:rPr>
              <w:tab/>
            </w:r>
            <w:r>
              <w:rPr>
                <w:noProof/>
                <w:webHidden/>
              </w:rPr>
              <w:fldChar w:fldCharType="begin"/>
            </w:r>
            <w:r>
              <w:rPr>
                <w:noProof/>
                <w:webHidden/>
              </w:rPr>
              <w:instrText xml:space="preserve"> PAGEREF _Toc48488534 \h </w:instrText>
            </w:r>
            <w:r>
              <w:rPr>
                <w:noProof/>
                <w:webHidden/>
              </w:rPr>
            </w:r>
            <w:r>
              <w:rPr>
                <w:noProof/>
                <w:webHidden/>
              </w:rPr>
              <w:fldChar w:fldCharType="separate"/>
            </w:r>
            <w:r w:rsidR="00355776">
              <w:rPr>
                <w:noProof/>
                <w:webHidden/>
              </w:rPr>
              <w:t>33</w:t>
            </w:r>
            <w:r>
              <w:rPr>
                <w:noProof/>
                <w:webHidden/>
              </w:rPr>
              <w:fldChar w:fldCharType="end"/>
            </w:r>
          </w:hyperlink>
        </w:p>
        <w:p w14:paraId="2A570887" w14:textId="3E857AFA" w:rsidR="00173876" w:rsidRDefault="00173876">
          <w:pPr>
            <w:pStyle w:val="TOC2"/>
            <w:tabs>
              <w:tab w:val="right" w:leader="dot" w:pos="9350"/>
            </w:tabs>
            <w:rPr>
              <w:rFonts w:cstheme="minorBidi"/>
              <w:noProof/>
            </w:rPr>
          </w:pPr>
          <w:hyperlink w:anchor="_Toc48488535" w:history="1">
            <w:r w:rsidRPr="003D0C82">
              <w:rPr>
                <w:rStyle w:val="Hyperlink"/>
                <w:noProof/>
              </w:rPr>
              <w:t>Phone Information</w:t>
            </w:r>
            <w:r>
              <w:rPr>
                <w:noProof/>
                <w:webHidden/>
              </w:rPr>
              <w:tab/>
            </w:r>
            <w:r>
              <w:rPr>
                <w:noProof/>
                <w:webHidden/>
              </w:rPr>
              <w:fldChar w:fldCharType="begin"/>
            </w:r>
            <w:r>
              <w:rPr>
                <w:noProof/>
                <w:webHidden/>
              </w:rPr>
              <w:instrText xml:space="preserve"> PAGEREF _Toc48488535 \h </w:instrText>
            </w:r>
            <w:r>
              <w:rPr>
                <w:noProof/>
                <w:webHidden/>
              </w:rPr>
            </w:r>
            <w:r>
              <w:rPr>
                <w:noProof/>
                <w:webHidden/>
              </w:rPr>
              <w:fldChar w:fldCharType="separate"/>
            </w:r>
            <w:r w:rsidR="00355776">
              <w:rPr>
                <w:noProof/>
                <w:webHidden/>
              </w:rPr>
              <w:t>34</w:t>
            </w:r>
            <w:r>
              <w:rPr>
                <w:noProof/>
                <w:webHidden/>
              </w:rPr>
              <w:fldChar w:fldCharType="end"/>
            </w:r>
          </w:hyperlink>
        </w:p>
        <w:p w14:paraId="67EEEF05" w14:textId="1D1D7435" w:rsidR="00173876" w:rsidRDefault="00173876">
          <w:pPr>
            <w:pStyle w:val="TOC3"/>
            <w:tabs>
              <w:tab w:val="right" w:leader="dot" w:pos="9350"/>
            </w:tabs>
            <w:rPr>
              <w:rFonts w:cstheme="minorBidi"/>
              <w:noProof/>
            </w:rPr>
          </w:pPr>
          <w:hyperlink w:anchor="_Toc48488536" w:history="1">
            <w:r w:rsidRPr="003D0C82">
              <w:rPr>
                <w:rStyle w:val="Hyperlink"/>
                <w:noProof/>
              </w:rPr>
              <w:t>Browse Phone</w:t>
            </w:r>
            <w:r>
              <w:rPr>
                <w:noProof/>
                <w:webHidden/>
              </w:rPr>
              <w:tab/>
            </w:r>
            <w:r>
              <w:rPr>
                <w:noProof/>
                <w:webHidden/>
              </w:rPr>
              <w:fldChar w:fldCharType="begin"/>
            </w:r>
            <w:r>
              <w:rPr>
                <w:noProof/>
                <w:webHidden/>
              </w:rPr>
              <w:instrText xml:space="preserve"> PAGEREF _Toc48488536 \h </w:instrText>
            </w:r>
            <w:r>
              <w:rPr>
                <w:noProof/>
                <w:webHidden/>
              </w:rPr>
            </w:r>
            <w:r>
              <w:rPr>
                <w:noProof/>
                <w:webHidden/>
              </w:rPr>
              <w:fldChar w:fldCharType="separate"/>
            </w:r>
            <w:r w:rsidR="00355776">
              <w:rPr>
                <w:noProof/>
                <w:webHidden/>
              </w:rPr>
              <w:t>34</w:t>
            </w:r>
            <w:r>
              <w:rPr>
                <w:noProof/>
                <w:webHidden/>
              </w:rPr>
              <w:fldChar w:fldCharType="end"/>
            </w:r>
          </w:hyperlink>
        </w:p>
        <w:p w14:paraId="46E76E8C" w14:textId="2890C1EF" w:rsidR="00173876" w:rsidRDefault="00173876">
          <w:pPr>
            <w:pStyle w:val="TOC3"/>
            <w:tabs>
              <w:tab w:val="right" w:leader="dot" w:pos="9350"/>
            </w:tabs>
            <w:rPr>
              <w:rFonts w:cstheme="minorBidi"/>
              <w:noProof/>
            </w:rPr>
          </w:pPr>
          <w:hyperlink w:anchor="_Toc48488538" w:history="1">
            <w:r w:rsidRPr="003D0C82">
              <w:rPr>
                <w:rStyle w:val="Hyperlink"/>
                <w:noProof/>
              </w:rPr>
              <w:t>Add/Update Phone – Manual Input</w:t>
            </w:r>
            <w:r>
              <w:rPr>
                <w:noProof/>
                <w:webHidden/>
              </w:rPr>
              <w:tab/>
            </w:r>
            <w:r>
              <w:rPr>
                <w:noProof/>
                <w:webHidden/>
              </w:rPr>
              <w:fldChar w:fldCharType="begin"/>
            </w:r>
            <w:r>
              <w:rPr>
                <w:noProof/>
                <w:webHidden/>
              </w:rPr>
              <w:instrText xml:space="preserve"> PAGEREF _Toc48488538 \h </w:instrText>
            </w:r>
            <w:r>
              <w:rPr>
                <w:noProof/>
                <w:webHidden/>
              </w:rPr>
            </w:r>
            <w:r>
              <w:rPr>
                <w:noProof/>
                <w:webHidden/>
              </w:rPr>
              <w:fldChar w:fldCharType="separate"/>
            </w:r>
            <w:r w:rsidR="00355776">
              <w:rPr>
                <w:noProof/>
                <w:webHidden/>
              </w:rPr>
              <w:t>36</w:t>
            </w:r>
            <w:r>
              <w:rPr>
                <w:noProof/>
                <w:webHidden/>
              </w:rPr>
              <w:fldChar w:fldCharType="end"/>
            </w:r>
          </w:hyperlink>
        </w:p>
        <w:p w14:paraId="15340DF2" w14:textId="6BC19B9A" w:rsidR="00173876" w:rsidRDefault="00173876">
          <w:pPr>
            <w:pStyle w:val="TOC3"/>
            <w:tabs>
              <w:tab w:val="right" w:leader="dot" w:pos="9350"/>
            </w:tabs>
            <w:rPr>
              <w:rFonts w:cstheme="minorBidi"/>
              <w:noProof/>
            </w:rPr>
          </w:pPr>
          <w:hyperlink w:anchor="_Toc48488540" w:history="1">
            <w:r w:rsidRPr="003D0C82">
              <w:rPr>
                <w:rStyle w:val="Hyperlink"/>
                <w:noProof/>
              </w:rPr>
              <w:t>Add/Update Phone – Import from Customer Contacts</w:t>
            </w:r>
            <w:r>
              <w:rPr>
                <w:noProof/>
                <w:webHidden/>
              </w:rPr>
              <w:tab/>
            </w:r>
            <w:r>
              <w:rPr>
                <w:noProof/>
                <w:webHidden/>
              </w:rPr>
              <w:fldChar w:fldCharType="begin"/>
            </w:r>
            <w:r>
              <w:rPr>
                <w:noProof/>
                <w:webHidden/>
              </w:rPr>
              <w:instrText xml:space="preserve"> PAGEREF _Toc48488540 \h </w:instrText>
            </w:r>
            <w:r>
              <w:rPr>
                <w:noProof/>
                <w:webHidden/>
              </w:rPr>
            </w:r>
            <w:r>
              <w:rPr>
                <w:noProof/>
                <w:webHidden/>
              </w:rPr>
              <w:fldChar w:fldCharType="separate"/>
            </w:r>
            <w:r w:rsidR="00355776">
              <w:rPr>
                <w:noProof/>
                <w:webHidden/>
              </w:rPr>
              <w:t>38</w:t>
            </w:r>
            <w:r>
              <w:rPr>
                <w:noProof/>
                <w:webHidden/>
              </w:rPr>
              <w:fldChar w:fldCharType="end"/>
            </w:r>
          </w:hyperlink>
        </w:p>
        <w:p w14:paraId="0907B08B" w14:textId="7D7B69E2" w:rsidR="00173876" w:rsidRDefault="00173876">
          <w:pPr>
            <w:pStyle w:val="TOC2"/>
            <w:tabs>
              <w:tab w:val="right" w:leader="dot" w:pos="9350"/>
            </w:tabs>
            <w:rPr>
              <w:rFonts w:cstheme="minorBidi"/>
              <w:noProof/>
            </w:rPr>
          </w:pPr>
          <w:hyperlink w:anchor="_Toc48488541" w:history="1">
            <w:r w:rsidRPr="003D0C82">
              <w:rPr>
                <w:rStyle w:val="Hyperlink"/>
                <w:noProof/>
              </w:rPr>
              <w:t>Email Notification System</w:t>
            </w:r>
            <w:r>
              <w:rPr>
                <w:noProof/>
                <w:webHidden/>
              </w:rPr>
              <w:tab/>
            </w:r>
            <w:r>
              <w:rPr>
                <w:noProof/>
                <w:webHidden/>
              </w:rPr>
              <w:fldChar w:fldCharType="begin"/>
            </w:r>
            <w:r>
              <w:rPr>
                <w:noProof/>
                <w:webHidden/>
              </w:rPr>
              <w:instrText xml:space="preserve"> PAGEREF _Toc48488541 \h </w:instrText>
            </w:r>
            <w:r>
              <w:rPr>
                <w:noProof/>
                <w:webHidden/>
              </w:rPr>
            </w:r>
            <w:r>
              <w:rPr>
                <w:noProof/>
                <w:webHidden/>
              </w:rPr>
              <w:fldChar w:fldCharType="separate"/>
            </w:r>
            <w:r w:rsidR="00355776">
              <w:rPr>
                <w:noProof/>
                <w:webHidden/>
              </w:rPr>
              <w:t>39</w:t>
            </w:r>
            <w:r>
              <w:rPr>
                <w:noProof/>
                <w:webHidden/>
              </w:rPr>
              <w:fldChar w:fldCharType="end"/>
            </w:r>
          </w:hyperlink>
        </w:p>
        <w:p w14:paraId="070C7DBF" w14:textId="668C7AF7" w:rsidR="00173876" w:rsidRDefault="00173876">
          <w:pPr>
            <w:pStyle w:val="TOC3"/>
            <w:tabs>
              <w:tab w:val="right" w:leader="dot" w:pos="9350"/>
            </w:tabs>
            <w:rPr>
              <w:rFonts w:cstheme="minorBidi"/>
              <w:noProof/>
            </w:rPr>
          </w:pPr>
          <w:hyperlink w:anchor="_Toc48488542" w:history="1">
            <w:r w:rsidRPr="003D0C82">
              <w:rPr>
                <w:rStyle w:val="Hyperlink"/>
                <w:noProof/>
              </w:rPr>
              <w:t>Email Notification System Options</w:t>
            </w:r>
            <w:r>
              <w:rPr>
                <w:noProof/>
                <w:webHidden/>
              </w:rPr>
              <w:tab/>
            </w:r>
            <w:r>
              <w:rPr>
                <w:noProof/>
                <w:webHidden/>
              </w:rPr>
              <w:fldChar w:fldCharType="begin"/>
            </w:r>
            <w:r>
              <w:rPr>
                <w:noProof/>
                <w:webHidden/>
              </w:rPr>
              <w:instrText xml:space="preserve"> PAGEREF _Toc48488542 \h </w:instrText>
            </w:r>
            <w:r>
              <w:rPr>
                <w:noProof/>
                <w:webHidden/>
              </w:rPr>
            </w:r>
            <w:r>
              <w:rPr>
                <w:noProof/>
                <w:webHidden/>
              </w:rPr>
              <w:fldChar w:fldCharType="separate"/>
            </w:r>
            <w:r w:rsidR="00355776">
              <w:rPr>
                <w:noProof/>
                <w:webHidden/>
              </w:rPr>
              <w:t>39</w:t>
            </w:r>
            <w:r>
              <w:rPr>
                <w:noProof/>
                <w:webHidden/>
              </w:rPr>
              <w:fldChar w:fldCharType="end"/>
            </w:r>
          </w:hyperlink>
        </w:p>
        <w:p w14:paraId="0540B32D" w14:textId="253AA7E5" w:rsidR="00173876" w:rsidRDefault="00173876">
          <w:pPr>
            <w:pStyle w:val="TOC3"/>
            <w:tabs>
              <w:tab w:val="right" w:leader="dot" w:pos="9350"/>
            </w:tabs>
            <w:rPr>
              <w:rFonts w:cstheme="minorBidi"/>
              <w:noProof/>
            </w:rPr>
          </w:pPr>
          <w:hyperlink w:anchor="_Toc48488543" w:history="1">
            <w:r w:rsidRPr="003D0C82">
              <w:rPr>
                <w:rStyle w:val="Hyperlink"/>
                <w:noProof/>
              </w:rPr>
              <w:t>Add Contacts to Purchase Order Emails</w:t>
            </w:r>
            <w:r>
              <w:rPr>
                <w:noProof/>
                <w:webHidden/>
              </w:rPr>
              <w:tab/>
            </w:r>
            <w:r>
              <w:rPr>
                <w:noProof/>
                <w:webHidden/>
              </w:rPr>
              <w:fldChar w:fldCharType="begin"/>
            </w:r>
            <w:r>
              <w:rPr>
                <w:noProof/>
                <w:webHidden/>
              </w:rPr>
              <w:instrText xml:space="preserve"> PAGEREF _Toc48488543 \h </w:instrText>
            </w:r>
            <w:r>
              <w:rPr>
                <w:noProof/>
                <w:webHidden/>
              </w:rPr>
            </w:r>
            <w:r>
              <w:rPr>
                <w:noProof/>
                <w:webHidden/>
              </w:rPr>
              <w:fldChar w:fldCharType="separate"/>
            </w:r>
            <w:r w:rsidR="00355776">
              <w:rPr>
                <w:noProof/>
                <w:webHidden/>
              </w:rPr>
              <w:t>39</w:t>
            </w:r>
            <w:r>
              <w:rPr>
                <w:noProof/>
                <w:webHidden/>
              </w:rPr>
              <w:fldChar w:fldCharType="end"/>
            </w:r>
          </w:hyperlink>
        </w:p>
        <w:p w14:paraId="1E266DF6" w14:textId="19CBA689" w:rsidR="00173876" w:rsidRDefault="00173876">
          <w:pPr>
            <w:pStyle w:val="TOC2"/>
            <w:tabs>
              <w:tab w:val="right" w:leader="dot" w:pos="9350"/>
            </w:tabs>
            <w:rPr>
              <w:rFonts w:cstheme="minorBidi"/>
              <w:noProof/>
            </w:rPr>
          </w:pPr>
          <w:hyperlink w:anchor="_Toc48488544" w:history="1">
            <w:r w:rsidRPr="003D0C82">
              <w:rPr>
                <w:rStyle w:val="Hyperlink"/>
                <w:noProof/>
              </w:rPr>
              <w:t>ECODES</w:t>
            </w:r>
            <w:r>
              <w:rPr>
                <w:noProof/>
                <w:webHidden/>
              </w:rPr>
              <w:tab/>
            </w:r>
            <w:r>
              <w:rPr>
                <w:noProof/>
                <w:webHidden/>
              </w:rPr>
              <w:fldChar w:fldCharType="begin"/>
            </w:r>
            <w:r>
              <w:rPr>
                <w:noProof/>
                <w:webHidden/>
              </w:rPr>
              <w:instrText xml:space="preserve"> PAGEREF _Toc48488544 \h </w:instrText>
            </w:r>
            <w:r>
              <w:rPr>
                <w:noProof/>
                <w:webHidden/>
              </w:rPr>
            </w:r>
            <w:r>
              <w:rPr>
                <w:noProof/>
                <w:webHidden/>
              </w:rPr>
              <w:fldChar w:fldCharType="separate"/>
            </w:r>
            <w:r w:rsidR="00355776">
              <w:rPr>
                <w:noProof/>
                <w:webHidden/>
              </w:rPr>
              <w:t>40</w:t>
            </w:r>
            <w:r>
              <w:rPr>
                <w:noProof/>
                <w:webHidden/>
              </w:rPr>
              <w:fldChar w:fldCharType="end"/>
            </w:r>
          </w:hyperlink>
        </w:p>
        <w:p w14:paraId="43553B14" w14:textId="58839163" w:rsidR="00173876" w:rsidRDefault="00173876">
          <w:pPr>
            <w:pStyle w:val="TOC3"/>
            <w:tabs>
              <w:tab w:val="right" w:leader="dot" w:pos="9350"/>
            </w:tabs>
            <w:rPr>
              <w:rFonts w:cstheme="minorBidi"/>
              <w:noProof/>
            </w:rPr>
          </w:pPr>
          <w:hyperlink w:anchor="_Toc48488545" w:history="1">
            <w:r w:rsidRPr="003D0C82">
              <w:rPr>
                <w:rStyle w:val="Hyperlink"/>
                <w:noProof/>
              </w:rPr>
              <w:t>Vend Contacts</w:t>
            </w:r>
            <w:r>
              <w:rPr>
                <w:noProof/>
                <w:webHidden/>
              </w:rPr>
              <w:tab/>
            </w:r>
            <w:r>
              <w:rPr>
                <w:noProof/>
                <w:webHidden/>
              </w:rPr>
              <w:fldChar w:fldCharType="begin"/>
            </w:r>
            <w:r>
              <w:rPr>
                <w:noProof/>
                <w:webHidden/>
              </w:rPr>
              <w:instrText xml:space="preserve"> PAGEREF _Toc48488545 \h </w:instrText>
            </w:r>
            <w:r>
              <w:rPr>
                <w:noProof/>
                <w:webHidden/>
              </w:rPr>
            </w:r>
            <w:r>
              <w:rPr>
                <w:noProof/>
                <w:webHidden/>
              </w:rPr>
              <w:fldChar w:fldCharType="separate"/>
            </w:r>
            <w:r w:rsidR="00355776">
              <w:rPr>
                <w:noProof/>
                <w:webHidden/>
              </w:rPr>
              <w:t>41</w:t>
            </w:r>
            <w:r>
              <w:rPr>
                <w:noProof/>
                <w:webHidden/>
              </w:rPr>
              <w:fldChar w:fldCharType="end"/>
            </w:r>
          </w:hyperlink>
        </w:p>
        <w:p w14:paraId="37C83765" w14:textId="616E526B" w:rsidR="00173876" w:rsidRDefault="00173876">
          <w:pPr>
            <w:pStyle w:val="TOC2"/>
            <w:tabs>
              <w:tab w:val="right" w:leader="dot" w:pos="9350"/>
            </w:tabs>
            <w:rPr>
              <w:rFonts w:cstheme="minorBidi"/>
              <w:noProof/>
            </w:rPr>
          </w:pPr>
          <w:hyperlink w:anchor="_Toc48488546" w:history="1">
            <w:r w:rsidRPr="003D0C82">
              <w:rPr>
                <w:rStyle w:val="Hyperlink"/>
                <w:noProof/>
              </w:rPr>
              <w:t>Printing Purchase Orders</w:t>
            </w:r>
            <w:r>
              <w:rPr>
                <w:noProof/>
                <w:webHidden/>
              </w:rPr>
              <w:tab/>
            </w:r>
            <w:r>
              <w:rPr>
                <w:noProof/>
                <w:webHidden/>
              </w:rPr>
              <w:fldChar w:fldCharType="begin"/>
            </w:r>
            <w:r>
              <w:rPr>
                <w:noProof/>
                <w:webHidden/>
              </w:rPr>
              <w:instrText xml:space="preserve"> PAGEREF _Toc48488546 \h </w:instrText>
            </w:r>
            <w:r>
              <w:rPr>
                <w:noProof/>
                <w:webHidden/>
              </w:rPr>
            </w:r>
            <w:r>
              <w:rPr>
                <w:noProof/>
                <w:webHidden/>
              </w:rPr>
              <w:fldChar w:fldCharType="separate"/>
            </w:r>
            <w:r w:rsidR="00355776">
              <w:rPr>
                <w:noProof/>
                <w:webHidden/>
              </w:rPr>
              <w:t>42</w:t>
            </w:r>
            <w:r>
              <w:rPr>
                <w:noProof/>
                <w:webHidden/>
              </w:rPr>
              <w:fldChar w:fldCharType="end"/>
            </w:r>
          </w:hyperlink>
        </w:p>
        <w:p w14:paraId="17020253" w14:textId="61DB6B70" w:rsidR="00173876" w:rsidRDefault="00173876">
          <w:pPr>
            <w:pStyle w:val="TOC1"/>
            <w:tabs>
              <w:tab w:val="right" w:leader="dot" w:pos="9350"/>
            </w:tabs>
            <w:rPr>
              <w:rFonts w:cstheme="minorBidi"/>
              <w:noProof/>
            </w:rPr>
          </w:pPr>
          <w:hyperlink w:anchor="_Toc48488547" w:history="1">
            <w:r w:rsidRPr="003D0C82">
              <w:rPr>
                <w:rStyle w:val="Hyperlink"/>
                <w:b/>
                <w:bCs/>
                <w:noProof/>
              </w:rPr>
              <w:t>Emailing Finished Good Reorder Advice Alerts</w:t>
            </w:r>
            <w:r>
              <w:rPr>
                <w:noProof/>
                <w:webHidden/>
              </w:rPr>
              <w:tab/>
            </w:r>
            <w:r>
              <w:rPr>
                <w:noProof/>
                <w:webHidden/>
              </w:rPr>
              <w:fldChar w:fldCharType="begin"/>
            </w:r>
            <w:r>
              <w:rPr>
                <w:noProof/>
                <w:webHidden/>
              </w:rPr>
              <w:instrText xml:space="preserve"> PAGEREF _Toc48488547 \h </w:instrText>
            </w:r>
            <w:r>
              <w:rPr>
                <w:noProof/>
                <w:webHidden/>
              </w:rPr>
            </w:r>
            <w:r>
              <w:rPr>
                <w:noProof/>
                <w:webHidden/>
              </w:rPr>
              <w:fldChar w:fldCharType="separate"/>
            </w:r>
            <w:r w:rsidR="00355776">
              <w:rPr>
                <w:noProof/>
                <w:webHidden/>
              </w:rPr>
              <w:t>44</w:t>
            </w:r>
            <w:r>
              <w:rPr>
                <w:noProof/>
                <w:webHidden/>
              </w:rPr>
              <w:fldChar w:fldCharType="end"/>
            </w:r>
          </w:hyperlink>
        </w:p>
        <w:p w14:paraId="431FDB75" w14:textId="05EE8A6C" w:rsidR="00173876" w:rsidRDefault="00173876">
          <w:pPr>
            <w:pStyle w:val="TOC2"/>
            <w:tabs>
              <w:tab w:val="right" w:leader="dot" w:pos="9350"/>
            </w:tabs>
            <w:rPr>
              <w:rFonts w:cstheme="minorBidi"/>
              <w:noProof/>
            </w:rPr>
          </w:pPr>
          <w:hyperlink w:anchor="_Toc48488548" w:history="1">
            <w:r w:rsidRPr="003D0C82">
              <w:rPr>
                <w:rStyle w:val="Hyperlink"/>
                <w:noProof/>
              </w:rPr>
              <w:t>Emailing Reorder Alert Emails for Finished Goods</w:t>
            </w:r>
            <w:r>
              <w:rPr>
                <w:noProof/>
                <w:webHidden/>
              </w:rPr>
              <w:tab/>
            </w:r>
            <w:r>
              <w:rPr>
                <w:noProof/>
                <w:webHidden/>
              </w:rPr>
              <w:fldChar w:fldCharType="begin"/>
            </w:r>
            <w:r>
              <w:rPr>
                <w:noProof/>
                <w:webHidden/>
              </w:rPr>
              <w:instrText xml:space="preserve"> PAGEREF _Toc48488548 \h </w:instrText>
            </w:r>
            <w:r>
              <w:rPr>
                <w:noProof/>
                <w:webHidden/>
              </w:rPr>
            </w:r>
            <w:r>
              <w:rPr>
                <w:noProof/>
                <w:webHidden/>
              </w:rPr>
              <w:fldChar w:fldCharType="separate"/>
            </w:r>
            <w:r w:rsidR="00355776">
              <w:rPr>
                <w:noProof/>
                <w:webHidden/>
              </w:rPr>
              <w:t>44</w:t>
            </w:r>
            <w:r>
              <w:rPr>
                <w:noProof/>
                <w:webHidden/>
              </w:rPr>
              <w:fldChar w:fldCharType="end"/>
            </w:r>
          </w:hyperlink>
        </w:p>
        <w:p w14:paraId="3832DEE9" w14:textId="78530C4E" w:rsidR="00173876" w:rsidRDefault="00173876">
          <w:pPr>
            <w:pStyle w:val="TOC3"/>
            <w:tabs>
              <w:tab w:val="right" w:leader="dot" w:pos="9350"/>
            </w:tabs>
            <w:rPr>
              <w:rFonts w:cstheme="minorBidi"/>
              <w:noProof/>
            </w:rPr>
          </w:pPr>
          <w:hyperlink w:anchor="_Toc48488549" w:history="1">
            <w:r w:rsidRPr="003D0C82">
              <w:rPr>
                <w:rStyle w:val="Hyperlink"/>
                <w:noProof/>
              </w:rPr>
              <w:t>N-K-1 FGREORDER</w:t>
            </w:r>
            <w:r>
              <w:rPr>
                <w:noProof/>
                <w:webHidden/>
              </w:rPr>
              <w:tab/>
            </w:r>
            <w:r>
              <w:rPr>
                <w:noProof/>
                <w:webHidden/>
              </w:rPr>
              <w:fldChar w:fldCharType="begin"/>
            </w:r>
            <w:r>
              <w:rPr>
                <w:noProof/>
                <w:webHidden/>
              </w:rPr>
              <w:instrText xml:space="preserve"> PAGEREF _Toc48488549 \h </w:instrText>
            </w:r>
            <w:r>
              <w:rPr>
                <w:noProof/>
                <w:webHidden/>
              </w:rPr>
            </w:r>
            <w:r>
              <w:rPr>
                <w:noProof/>
                <w:webHidden/>
              </w:rPr>
              <w:fldChar w:fldCharType="separate"/>
            </w:r>
            <w:r w:rsidR="00355776">
              <w:rPr>
                <w:noProof/>
                <w:webHidden/>
              </w:rPr>
              <w:t>44</w:t>
            </w:r>
            <w:r>
              <w:rPr>
                <w:noProof/>
                <w:webHidden/>
              </w:rPr>
              <w:fldChar w:fldCharType="end"/>
            </w:r>
          </w:hyperlink>
        </w:p>
        <w:p w14:paraId="129E6E75" w14:textId="56F1426B" w:rsidR="00173876" w:rsidRDefault="00173876">
          <w:pPr>
            <w:pStyle w:val="TOC3"/>
            <w:tabs>
              <w:tab w:val="right" w:leader="dot" w:pos="9350"/>
            </w:tabs>
            <w:rPr>
              <w:rFonts w:cstheme="minorBidi"/>
              <w:noProof/>
            </w:rPr>
          </w:pPr>
          <w:hyperlink w:anchor="_Toc48488550" w:history="1">
            <w:r w:rsidRPr="003D0C82">
              <w:rPr>
                <w:rStyle w:val="Hyperlink"/>
                <w:noProof/>
              </w:rPr>
              <w:t>Control Parameters</w:t>
            </w:r>
            <w:r>
              <w:rPr>
                <w:noProof/>
                <w:webHidden/>
              </w:rPr>
              <w:tab/>
            </w:r>
            <w:r>
              <w:rPr>
                <w:noProof/>
                <w:webHidden/>
              </w:rPr>
              <w:fldChar w:fldCharType="begin"/>
            </w:r>
            <w:r>
              <w:rPr>
                <w:noProof/>
                <w:webHidden/>
              </w:rPr>
              <w:instrText xml:space="preserve"> PAGEREF _Toc48488550 \h </w:instrText>
            </w:r>
            <w:r>
              <w:rPr>
                <w:noProof/>
                <w:webHidden/>
              </w:rPr>
            </w:r>
            <w:r>
              <w:rPr>
                <w:noProof/>
                <w:webHidden/>
              </w:rPr>
              <w:fldChar w:fldCharType="separate"/>
            </w:r>
            <w:r w:rsidR="00355776">
              <w:rPr>
                <w:noProof/>
                <w:webHidden/>
              </w:rPr>
              <w:t>45</w:t>
            </w:r>
            <w:r>
              <w:rPr>
                <w:noProof/>
                <w:webHidden/>
              </w:rPr>
              <w:fldChar w:fldCharType="end"/>
            </w:r>
          </w:hyperlink>
        </w:p>
        <w:p w14:paraId="630041DD" w14:textId="5E6457C3" w:rsidR="00173876" w:rsidRDefault="00173876">
          <w:pPr>
            <w:pStyle w:val="TOC2"/>
            <w:tabs>
              <w:tab w:val="right" w:leader="dot" w:pos="9350"/>
            </w:tabs>
            <w:rPr>
              <w:rFonts w:cstheme="minorBidi"/>
              <w:noProof/>
            </w:rPr>
          </w:pPr>
          <w:hyperlink w:anchor="_Toc48488551" w:history="1">
            <w:r w:rsidRPr="003D0C82">
              <w:rPr>
                <w:rStyle w:val="Hyperlink"/>
                <w:noProof/>
              </w:rPr>
              <w:t>Finished Goods File Maintenance</w:t>
            </w:r>
            <w:r>
              <w:rPr>
                <w:noProof/>
                <w:webHidden/>
              </w:rPr>
              <w:tab/>
            </w:r>
            <w:r>
              <w:rPr>
                <w:noProof/>
                <w:webHidden/>
              </w:rPr>
              <w:fldChar w:fldCharType="begin"/>
            </w:r>
            <w:r>
              <w:rPr>
                <w:noProof/>
                <w:webHidden/>
              </w:rPr>
              <w:instrText xml:space="preserve"> PAGEREF _Toc48488551 \h </w:instrText>
            </w:r>
            <w:r>
              <w:rPr>
                <w:noProof/>
                <w:webHidden/>
              </w:rPr>
            </w:r>
            <w:r>
              <w:rPr>
                <w:noProof/>
                <w:webHidden/>
              </w:rPr>
              <w:fldChar w:fldCharType="separate"/>
            </w:r>
            <w:r w:rsidR="00355776">
              <w:rPr>
                <w:noProof/>
                <w:webHidden/>
              </w:rPr>
              <w:t>46</w:t>
            </w:r>
            <w:r>
              <w:rPr>
                <w:noProof/>
                <w:webHidden/>
              </w:rPr>
              <w:fldChar w:fldCharType="end"/>
            </w:r>
          </w:hyperlink>
        </w:p>
        <w:p w14:paraId="1BEBA071" w14:textId="521BE97A" w:rsidR="00173876" w:rsidRDefault="00173876">
          <w:pPr>
            <w:pStyle w:val="TOC3"/>
            <w:tabs>
              <w:tab w:val="right" w:leader="dot" w:pos="9350"/>
            </w:tabs>
            <w:rPr>
              <w:rFonts w:cstheme="minorBidi"/>
              <w:noProof/>
            </w:rPr>
          </w:pPr>
          <w:hyperlink w:anchor="_Toc48488552" w:history="1">
            <w:r w:rsidRPr="003D0C82">
              <w:rPr>
                <w:rStyle w:val="Hyperlink"/>
                <w:noProof/>
              </w:rPr>
              <w:t>Inventory Tab</w:t>
            </w:r>
            <w:r>
              <w:rPr>
                <w:noProof/>
                <w:webHidden/>
              </w:rPr>
              <w:tab/>
            </w:r>
            <w:r>
              <w:rPr>
                <w:noProof/>
                <w:webHidden/>
              </w:rPr>
              <w:fldChar w:fldCharType="begin"/>
            </w:r>
            <w:r>
              <w:rPr>
                <w:noProof/>
                <w:webHidden/>
              </w:rPr>
              <w:instrText xml:space="preserve"> PAGEREF _Toc48488552 \h </w:instrText>
            </w:r>
            <w:r>
              <w:rPr>
                <w:noProof/>
                <w:webHidden/>
              </w:rPr>
            </w:r>
            <w:r>
              <w:rPr>
                <w:noProof/>
                <w:webHidden/>
              </w:rPr>
              <w:fldChar w:fldCharType="separate"/>
            </w:r>
            <w:r w:rsidR="00355776">
              <w:rPr>
                <w:noProof/>
                <w:webHidden/>
              </w:rPr>
              <w:t>47</w:t>
            </w:r>
            <w:r>
              <w:rPr>
                <w:noProof/>
                <w:webHidden/>
              </w:rPr>
              <w:fldChar w:fldCharType="end"/>
            </w:r>
          </w:hyperlink>
        </w:p>
        <w:p w14:paraId="3976CAC5" w14:textId="7DB68910" w:rsidR="00173876" w:rsidRDefault="00173876">
          <w:pPr>
            <w:pStyle w:val="TOC2"/>
            <w:tabs>
              <w:tab w:val="right" w:leader="dot" w:pos="9350"/>
            </w:tabs>
            <w:rPr>
              <w:rFonts w:cstheme="minorBidi"/>
              <w:noProof/>
            </w:rPr>
          </w:pPr>
          <w:hyperlink w:anchor="_Toc48488553" w:history="1">
            <w:r w:rsidRPr="003D0C82">
              <w:rPr>
                <w:rStyle w:val="Hyperlink"/>
                <w:noProof/>
              </w:rPr>
              <w:t>Customer Phone Icon</w:t>
            </w:r>
            <w:r>
              <w:rPr>
                <w:noProof/>
                <w:webHidden/>
              </w:rPr>
              <w:tab/>
            </w:r>
            <w:r>
              <w:rPr>
                <w:noProof/>
                <w:webHidden/>
              </w:rPr>
              <w:fldChar w:fldCharType="begin"/>
            </w:r>
            <w:r>
              <w:rPr>
                <w:noProof/>
                <w:webHidden/>
              </w:rPr>
              <w:instrText xml:space="preserve"> PAGEREF _Toc48488553 \h </w:instrText>
            </w:r>
            <w:r>
              <w:rPr>
                <w:noProof/>
                <w:webHidden/>
              </w:rPr>
            </w:r>
            <w:r>
              <w:rPr>
                <w:noProof/>
                <w:webHidden/>
              </w:rPr>
              <w:fldChar w:fldCharType="separate"/>
            </w:r>
            <w:r w:rsidR="00355776">
              <w:rPr>
                <w:noProof/>
                <w:webHidden/>
              </w:rPr>
              <w:t>48</w:t>
            </w:r>
            <w:r>
              <w:rPr>
                <w:noProof/>
                <w:webHidden/>
              </w:rPr>
              <w:fldChar w:fldCharType="end"/>
            </w:r>
          </w:hyperlink>
        </w:p>
        <w:p w14:paraId="1D4DB87E" w14:textId="6881FBB7" w:rsidR="00173876" w:rsidRDefault="00173876">
          <w:pPr>
            <w:pStyle w:val="TOC3"/>
            <w:tabs>
              <w:tab w:val="right" w:leader="dot" w:pos="9350"/>
            </w:tabs>
            <w:rPr>
              <w:rFonts w:cstheme="minorBidi"/>
              <w:noProof/>
            </w:rPr>
          </w:pPr>
          <w:hyperlink w:anchor="_Toc48488554" w:history="1">
            <w:r w:rsidRPr="003D0C82">
              <w:rPr>
                <w:rStyle w:val="Hyperlink"/>
                <w:noProof/>
              </w:rPr>
              <w:t>Browse Phone</w:t>
            </w:r>
            <w:r>
              <w:rPr>
                <w:noProof/>
                <w:webHidden/>
              </w:rPr>
              <w:tab/>
            </w:r>
            <w:r>
              <w:rPr>
                <w:noProof/>
                <w:webHidden/>
              </w:rPr>
              <w:fldChar w:fldCharType="begin"/>
            </w:r>
            <w:r>
              <w:rPr>
                <w:noProof/>
                <w:webHidden/>
              </w:rPr>
              <w:instrText xml:space="preserve"> PAGEREF _Toc48488554 \h </w:instrText>
            </w:r>
            <w:r>
              <w:rPr>
                <w:noProof/>
                <w:webHidden/>
              </w:rPr>
            </w:r>
            <w:r>
              <w:rPr>
                <w:noProof/>
                <w:webHidden/>
              </w:rPr>
              <w:fldChar w:fldCharType="separate"/>
            </w:r>
            <w:r w:rsidR="00355776">
              <w:rPr>
                <w:noProof/>
                <w:webHidden/>
              </w:rPr>
              <w:t>48</w:t>
            </w:r>
            <w:r>
              <w:rPr>
                <w:noProof/>
                <w:webHidden/>
              </w:rPr>
              <w:fldChar w:fldCharType="end"/>
            </w:r>
          </w:hyperlink>
        </w:p>
        <w:p w14:paraId="5187F68A" w14:textId="3D47B347" w:rsidR="00173876" w:rsidRDefault="00173876">
          <w:pPr>
            <w:pStyle w:val="TOC3"/>
            <w:tabs>
              <w:tab w:val="right" w:leader="dot" w:pos="9350"/>
            </w:tabs>
            <w:rPr>
              <w:rFonts w:cstheme="minorBidi"/>
              <w:noProof/>
            </w:rPr>
          </w:pPr>
          <w:hyperlink w:anchor="_Toc48488556" w:history="1">
            <w:r w:rsidRPr="003D0C82">
              <w:rPr>
                <w:rStyle w:val="Hyperlink"/>
                <w:noProof/>
              </w:rPr>
              <w:t>Add/Update Phone – Manual Input</w:t>
            </w:r>
            <w:r>
              <w:rPr>
                <w:noProof/>
                <w:webHidden/>
              </w:rPr>
              <w:tab/>
            </w:r>
            <w:r>
              <w:rPr>
                <w:noProof/>
                <w:webHidden/>
              </w:rPr>
              <w:fldChar w:fldCharType="begin"/>
            </w:r>
            <w:r>
              <w:rPr>
                <w:noProof/>
                <w:webHidden/>
              </w:rPr>
              <w:instrText xml:space="preserve"> PAGEREF _Toc48488556 \h </w:instrText>
            </w:r>
            <w:r>
              <w:rPr>
                <w:noProof/>
                <w:webHidden/>
              </w:rPr>
            </w:r>
            <w:r>
              <w:rPr>
                <w:noProof/>
                <w:webHidden/>
              </w:rPr>
              <w:fldChar w:fldCharType="separate"/>
            </w:r>
            <w:r w:rsidR="00355776">
              <w:rPr>
                <w:noProof/>
                <w:webHidden/>
              </w:rPr>
              <w:t>50</w:t>
            </w:r>
            <w:r>
              <w:rPr>
                <w:noProof/>
                <w:webHidden/>
              </w:rPr>
              <w:fldChar w:fldCharType="end"/>
            </w:r>
          </w:hyperlink>
        </w:p>
        <w:p w14:paraId="61DBEFB1" w14:textId="0AC1D49A" w:rsidR="00173876" w:rsidRDefault="00173876">
          <w:pPr>
            <w:pStyle w:val="TOC3"/>
            <w:tabs>
              <w:tab w:val="right" w:leader="dot" w:pos="9350"/>
            </w:tabs>
            <w:rPr>
              <w:rFonts w:cstheme="minorBidi"/>
              <w:noProof/>
            </w:rPr>
          </w:pPr>
          <w:hyperlink w:anchor="_Toc48488558" w:history="1">
            <w:r w:rsidRPr="003D0C82">
              <w:rPr>
                <w:rStyle w:val="Hyperlink"/>
                <w:noProof/>
              </w:rPr>
              <w:t>Add/Update Phone – Import from Customer Contacts</w:t>
            </w:r>
            <w:r>
              <w:rPr>
                <w:noProof/>
                <w:webHidden/>
              </w:rPr>
              <w:tab/>
            </w:r>
            <w:r>
              <w:rPr>
                <w:noProof/>
                <w:webHidden/>
              </w:rPr>
              <w:fldChar w:fldCharType="begin"/>
            </w:r>
            <w:r>
              <w:rPr>
                <w:noProof/>
                <w:webHidden/>
              </w:rPr>
              <w:instrText xml:space="preserve"> PAGEREF _Toc48488558 \h </w:instrText>
            </w:r>
            <w:r>
              <w:rPr>
                <w:noProof/>
                <w:webHidden/>
              </w:rPr>
            </w:r>
            <w:r>
              <w:rPr>
                <w:noProof/>
                <w:webHidden/>
              </w:rPr>
              <w:fldChar w:fldCharType="separate"/>
            </w:r>
            <w:r w:rsidR="00355776">
              <w:rPr>
                <w:noProof/>
                <w:webHidden/>
              </w:rPr>
              <w:t>52</w:t>
            </w:r>
            <w:r>
              <w:rPr>
                <w:noProof/>
                <w:webHidden/>
              </w:rPr>
              <w:fldChar w:fldCharType="end"/>
            </w:r>
          </w:hyperlink>
        </w:p>
        <w:p w14:paraId="4D87486B" w14:textId="7F036F44" w:rsidR="00173876" w:rsidRDefault="00173876">
          <w:pPr>
            <w:pStyle w:val="TOC2"/>
            <w:tabs>
              <w:tab w:val="right" w:leader="dot" w:pos="9350"/>
            </w:tabs>
            <w:rPr>
              <w:rFonts w:cstheme="minorBidi"/>
              <w:noProof/>
            </w:rPr>
          </w:pPr>
          <w:hyperlink w:anchor="_Toc48488559" w:history="1">
            <w:r w:rsidRPr="003D0C82">
              <w:rPr>
                <w:rStyle w:val="Hyperlink"/>
                <w:noProof/>
              </w:rPr>
              <w:t>Customer Employee Contacts</w:t>
            </w:r>
            <w:r>
              <w:rPr>
                <w:noProof/>
                <w:webHidden/>
              </w:rPr>
              <w:tab/>
            </w:r>
            <w:r>
              <w:rPr>
                <w:noProof/>
                <w:webHidden/>
              </w:rPr>
              <w:fldChar w:fldCharType="begin"/>
            </w:r>
            <w:r>
              <w:rPr>
                <w:noProof/>
                <w:webHidden/>
              </w:rPr>
              <w:instrText xml:space="preserve"> PAGEREF _Toc48488559 \h </w:instrText>
            </w:r>
            <w:r>
              <w:rPr>
                <w:noProof/>
                <w:webHidden/>
              </w:rPr>
            </w:r>
            <w:r>
              <w:rPr>
                <w:noProof/>
                <w:webHidden/>
              </w:rPr>
              <w:fldChar w:fldCharType="separate"/>
            </w:r>
            <w:r w:rsidR="00355776">
              <w:rPr>
                <w:noProof/>
                <w:webHidden/>
              </w:rPr>
              <w:t>53</w:t>
            </w:r>
            <w:r>
              <w:rPr>
                <w:noProof/>
                <w:webHidden/>
              </w:rPr>
              <w:fldChar w:fldCharType="end"/>
            </w:r>
          </w:hyperlink>
        </w:p>
        <w:p w14:paraId="59F21905" w14:textId="77782BFE" w:rsidR="00173876" w:rsidRDefault="00173876">
          <w:pPr>
            <w:pStyle w:val="TOC3"/>
            <w:tabs>
              <w:tab w:val="right" w:leader="dot" w:pos="9350"/>
            </w:tabs>
            <w:rPr>
              <w:rFonts w:cstheme="minorBidi"/>
              <w:noProof/>
            </w:rPr>
          </w:pPr>
          <w:hyperlink w:anchor="_Toc48488560" w:history="1">
            <w:r w:rsidRPr="003D0C82">
              <w:rPr>
                <w:rStyle w:val="Hyperlink"/>
                <w:noProof/>
              </w:rPr>
              <w:t>Email Notification System Options</w:t>
            </w:r>
            <w:r>
              <w:rPr>
                <w:noProof/>
                <w:webHidden/>
              </w:rPr>
              <w:tab/>
            </w:r>
            <w:r>
              <w:rPr>
                <w:noProof/>
                <w:webHidden/>
              </w:rPr>
              <w:fldChar w:fldCharType="begin"/>
            </w:r>
            <w:r>
              <w:rPr>
                <w:noProof/>
                <w:webHidden/>
              </w:rPr>
              <w:instrText xml:space="preserve"> PAGEREF _Toc48488560 \h </w:instrText>
            </w:r>
            <w:r>
              <w:rPr>
                <w:noProof/>
                <w:webHidden/>
              </w:rPr>
            </w:r>
            <w:r>
              <w:rPr>
                <w:noProof/>
                <w:webHidden/>
              </w:rPr>
              <w:fldChar w:fldCharType="separate"/>
            </w:r>
            <w:r w:rsidR="00355776">
              <w:rPr>
                <w:noProof/>
                <w:webHidden/>
              </w:rPr>
              <w:t>53</w:t>
            </w:r>
            <w:r>
              <w:rPr>
                <w:noProof/>
                <w:webHidden/>
              </w:rPr>
              <w:fldChar w:fldCharType="end"/>
            </w:r>
          </w:hyperlink>
        </w:p>
        <w:p w14:paraId="37B6C117" w14:textId="272DFACC" w:rsidR="00173876" w:rsidRDefault="00173876">
          <w:pPr>
            <w:pStyle w:val="TOC3"/>
            <w:tabs>
              <w:tab w:val="right" w:leader="dot" w:pos="9350"/>
            </w:tabs>
            <w:rPr>
              <w:rFonts w:cstheme="minorBidi"/>
              <w:noProof/>
            </w:rPr>
          </w:pPr>
          <w:hyperlink w:anchor="_Toc48488561" w:history="1">
            <w:r w:rsidRPr="003D0C82">
              <w:rPr>
                <w:rStyle w:val="Hyperlink"/>
                <w:noProof/>
              </w:rPr>
              <w:t>Add Contacts to Specific Ship-To Locations</w:t>
            </w:r>
            <w:r>
              <w:rPr>
                <w:noProof/>
                <w:webHidden/>
              </w:rPr>
              <w:tab/>
            </w:r>
            <w:r>
              <w:rPr>
                <w:noProof/>
                <w:webHidden/>
              </w:rPr>
              <w:fldChar w:fldCharType="begin"/>
            </w:r>
            <w:r>
              <w:rPr>
                <w:noProof/>
                <w:webHidden/>
              </w:rPr>
              <w:instrText xml:space="preserve"> PAGEREF _Toc48488561 \h </w:instrText>
            </w:r>
            <w:r>
              <w:rPr>
                <w:noProof/>
                <w:webHidden/>
              </w:rPr>
            </w:r>
            <w:r>
              <w:rPr>
                <w:noProof/>
                <w:webHidden/>
              </w:rPr>
              <w:fldChar w:fldCharType="separate"/>
            </w:r>
            <w:r w:rsidR="00355776">
              <w:rPr>
                <w:noProof/>
                <w:webHidden/>
              </w:rPr>
              <w:t>53</w:t>
            </w:r>
            <w:r>
              <w:rPr>
                <w:noProof/>
                <w:webHidden/>
              </w:rPr>
              <w:fldChar w:fldCharType="end"/>
            </w:r>
          </w:hyperlink>
        </w:p>
        <w:p w14:paraId="791A54E3" w14:textId="22543531" w:rsidR="00173876" w:rsidRDefault="00173876">
          <w:pPr>
            <w:pStyle w:val="TOC2"/>
            <w:tabs>
              <w:tab w:val="right" w:leader="dot" w:pos="9350"/>
            </w:tabs>
            <w:rPr>
              <w:rFonts w:cstheme="minorBidi"/>
              <w:noProof/>
            </w:rPr>
          </w:pPr>
          <w:hyperlink w:anchor="_Toc48488562" w:history="1">
            <w:r w:rsidRPr="003D0C82">
              <w:rPr>
                <w:rStyle w:val="Hyperlink"/>
                <w:noProof/>
              </w:rPr>
              <w:t>ECODES</w:t>
            </w:r>
            <w:r>
              <w:rPr>
                <w:noProof/>
                <w:webHidden/>
              </w:rPr>
              <w:tab/>
            </w:r>
            <w:r>
              <w:rPr>
                <w:noProof/>
                <w:webHidden/>
              </w:rPr>
              <w:fldChar w:fldCharType="begin"/>
            </w:r>
            <w:r>
              <w:rPr>
                <w:noProof/>
                <w:webHidden/>
              </w:rPr>
              <w:instrText xml:space="preserve"> PAGEREF _Toc48488562 \h </w:instrText>
            </w:r>
            <w:r>
              <w:rPr>
                <w:noProof/>
                <w:webHidden/>
              </w:rPr>
            </w:r>
            <w:r>
              <w:rPr>
                <w:noProof/>
                <w:webHidden/>
              </w:rPr>
              <w:fldChar w:fldCharType="separate"/>
            </w:r>
            <w:r w:rsidR="00355776">
              <w:rPr>
                <w:noProof/>
                <w:webHidden/>
              </w:rPr>
              <w:t>54</w:t>
            </w:r>
            <w:r>
              <w:rPr>
                <w:noProof/>
                <w:webHidden/>
              </w:rPr>
              <w:fldChar w:fldCharType="end"/>
            </w:r>
          </w:hyperlink>
        </w:p>
        <w:p w14:paraId="023777E3" w14:textId="15936DB8" w:rsidR="00173876" w:rsidRDefault="00173876">
          <w:pPr>
            <w:pStyle w:val="TOC3"/>
            <w:tabs>
              <w:tab w:val="right" w:leader="dot" w:pos="9350"/>
            </w:tabs>
            <w:rPr>
              <w:rFonts w:cstheme="minorBidi"/>
              <w:noProof/>
            </w:rPr>
          </w:pPr>
          <w:hyperlink w:anchor="_Toc48488563" w:history="1">
            <w:r w:rsidRPr="003D0C82">
              <w:rPr>
                <w:rStyle w:val="Hyperlink"/>
                <w:noProof/>
              </w:rPr>
              <w:t>Customer Contacts</w:t>
            </w:r>
            <w:r>
              <w:rPr>
                <w:noProof/>
                <w:webHidden/>
              </w:rPr>
              <w:tab/>
            </w:r>
            <w:r>
              <w:rPr>
                <w:noProof/>
                <w:webHidden/>
              </w:rPr>
              <w:fldChar w:fldCharType="begin"/>
            </w:r>
            <w:r>
              <w:rPr>
                <w:noProof/>
                <w:webHidden/>
              </w:rPr>
              <w:instrText xml:space="preserve"> PAGEREF _Toc48488563 \h </w:instrText>
            </w:r>
            <w:r>
              <w:rPr>
                <w:noProof/>
                <w:webHidden/>
              </w:rPr>
            </w:r>
            <w:r>
              <w:rPr>
                <w:noProof/>
                <w:webHidden/>
              </w:rPr>
              <w:fldChar w:fldCharType="separate"/>
            </w:r>
            <w:r w:rsidR="00355776">
              <w:rPr>
                <w:noProof/>
                <w:webHidden/>
              </w:rPr>
              <w:t>55</w:t>
            </w:r>
            <w:r>
              <w:rPr>
                <w:noProof/>
                <w:webHidden/>
              </w:rPr>
              <w:fldChar w:fldCharType="end"/>
            </w:r>
          </w:hyperlink>
        </w:p>
        <w:p w14:paraId="24FEF6D7" w14:textId="0D9D46DF" w:rsidR="00173876" w:rsidRDefault="00173876">
          <w:pPr>
            <w:pStyle w:val="TOC2"/>
            <w:tabs>
              <w:tab w:val="right" w:leader="dot" w:pos="9350"/>
            </w:tabs>
            <w:rPr>
              <w:rFonts w:cstheme="minorBidi"/>
              <w:noProof/>
            </w:rPr>
          </w:pPr>
          <w:hyperlink w:anchor="_Toc48488564" w:history="1">
            <w:r w:rsidRPr="003D0C82">
              <w:rPr>
                <w:rStyle w:val="Hyperlink"/>
                <w:noProof/>
              </w:rPr>
              <w:t>Bill of Lading Posting</w:t>
            </w:r>
            <w:r>
              <w:rPr>
                <w:noProof/>
                <w:webHidden/>
              </w:rPr>
              <w:tab/>
            </w:r>
            <w:r>
              <w:rPr>
                <w:noProof/>
                <w:webHidden/>
              </w:rPr>
              <w:fldChar w:fldCharType="begin"/>
            </w:r>
            <w:r>
              <w:rPr>
                <w:noProof/>
                <w:webHidden/>
              </w:rPr>
              <w:instrText xml:space="preserve"> PAGEREF _Toc48488564 \h </w:instrText>
            </w:r>
            <w:r>
              <w:rPr>
                <w:noProof/>
                <w:webHidden/>
              </w:rPr>
            </w:r>
            <w:r>
              <w:rPr>
                <w:noProof/>
                <w:webHidden/>
              </w:rPr>
              <w:fldChar w:fldCharType="separate"/>
            </w:r>
            <w:r w:rsidR="00355776">
              <w:rPr>
                <w:noProof/>
                <w:webHidden/>
              </w:rPr>
              <w:t>56</w:t>
            </w:r>
            <w:r>
              <w:rPr>
                <w:noProof/>
                <w:webHidden/>
              </w:rPr>
              <w:fldChar w:fldCharType="end"/>
            </w:r>
          </w:hyperlink>
        </w:p>
        <w:p w14:paraId="64505280" w14:textId="5A534B05" w:rsidR="00173876" w:rsidRDefault="00173876">
          <w:pPr>
            <w:pStyle w:val="TOC1"/>
            <w:tabs>
              <w:tab w:val="right" w:leader="dot" w:pos="9350"/>
            </w:tabs>
            <w:rPr>
              <w:rFonts w:cstheme="minorBidi"/>
              <w:noProof/>
            </w:rPr>
          </w:pPr>
          <w:hyperlink w:anchor="_Toc48488565" w:history="1">
            <w:r w:rsidRPr="003D0C82">
              <w:rPr>
                <w:rStyle w:val="Hyperlink"/>
                <w:b/>
                <w:bCs/>
                <w:noProof/>
              </w:rPr>
              <w:t>Employee Alert Help</w:t>
            </w:r>
            <w:r>
              <w:rPr>
                <w:noProof/>
                <w:webHidden/>
              </w:rPr>
              <w:tab/>
            </w:r>
            <w:r>
              <w:rPr>
                <w:noProof/>
                <w:webHidden/>
              </w:rPr>
              <w:fldChar w:fldCharType="begin"/>
            </w:r>
            <w:r>
              <w:rPr>
                <w:noProof/>
                <w:webHidden/>
              </w:rPr>
              <w:instrText xml:space="preserve"> PAGEREF _Toc48488565 \h </w:instrText>
            </w:r>
            <w:r>
              <w:rPr>
                <w:noProof/>
                <w:webHidden/>
              </w:rPr>
            </w:r>
            <w:r>
              <w:rPr>
                <w:noProof/>
                <w:webHidden/>
              </w:rPr>
              <w:fldChar w:fldCharType="separate"/>
            </w:r>
            <w:r w:rsidR="00355776">
              <w:rPr>
                <w:noProof/>
                <w:webHidden/>
              </w:rPr>
              <w:t>57</w:t>
            </w:r>
            <w:r>
              <w:rPr>
                <w:noProof/>
                <w:webHidden/>
              </w:rPr>
              <w:fldChar w:fldCharType="end"/>
            </w:r>
          </w:hyperlink>
        </w:p>
        <w:p w14:paraId="7879D269" w14:textId="5603EF00" w:rsidR="00173876" w:rsidRDefault="00173876">
          <w:pPr>
            <w:pStyle w:val="TOC2"/>
            <w:tabs>
              <w:tab w:val="right" w:leader="dot" w:pos="9350"/>
            </w:tabs>
            <w:rPr>
              <w:rFonts w:cstheme="minorBidi"/>
              <w:noProof/>
            </w:rPr>
          </w:pPr>
          <w:hyperlink w:anchor="_Toc48488566" w:history="1">
            <w:r w:rsidRPr="003D0C82">
              <w:rPr>
                <w:rStyle w:val="Hyperlink"/>
                <w:noProof/>
              </w:rPr>
              <w:t>Customer File Maintenance [AF1]</w:t>
            </w:r>
            <w:r>
              <w:rPr>
                <w:noProof/>
                <w:webHidden/>
              </w:rPr>
              <w:tab/>
            </w:r>
            <w:r>
              <w:rPr>
                <w:noProof/>
                <w:webHidden/>
              </w:rPr>
              <w:fldChar w:fldCharType="begin"/>
            </w:r>
            <w:r>
              <w:rPr>
                <w:noProof/>
                <w:webHidden/>
              </w:rPr>
              <w:instrText xml:space="preserve"> PAGEREF _Toc48488566 \h </w:instrText>
            </w:r>
            <w:r>
              <w:rPr>
                <w:noProof/>
                <w:webHidden/>
              </w:rPr>
            </w:r>
            <w:r>
              <w:rPr>
                <w:noProof/>
                <w:webHidden/>
              </w:rPr>
              <w:fldChar w:fldCharType="separate"/>
            </w:r>
            <w:r w:rsidR="00355776">
              <w:rPr>
                <w:noProof/>
                <w:webHidden/>
              </w:rPr>
              <w:t>57</w:t>
            </w:r>
            <w:r>
              <w:rPr>
                <w:noProof/>
                <w:webHidden/>
              </w:rPr>
              <w:fldChar w:fldCharType="end"/>
            </w:r>
          </w:hyperlink>
        </w:p>
        <w:p w14:paraId="748A0525" w14:textId="18A5E522" w:rsidR="00173876" w:rsidRDefault="00173876">
          <w:pPr>
            <w:pStyle w:val="TOC2"/>
            <w:tabs>
              <w:tab w:val="right" w:leader="dot" w:pos="9350"/>
            </w:tabs>
            <w:rPr>
              <w:rFonts w:cstheme="minorBidi"/>
              <w:noProof/>
            </w:rPr>
          </w:pPr>
          <w:hyperlink w:anchor="_Toc48488567" w:history="1">
            <w:r w:rsidRPr="003D0C82">
              <w:rPr>
                <w:rStyle w:val="Hyperlink"/>
                <w:noProof/>
              </w:rPr>
              <w:t>Employee Alert Information</w:t>
            </w:r>
            <w:r>
              <w:rPr>
                <w:noProof/>
                <w:webHidden/>
              </w:rPr>
              <w:tab/>
            </w:r>
            <w:r>
              <w:rPr>
                <w:noProof/>
                <w:webHidden/>
              </w:rPr>
              <w:fldChar w:fldCharType="begin"/>
            </w:r>
            <w:r>
              <w:rPr>
                <w:noProof/>
                <w:webHidden/>
              </w:rPr>
              <w:instrText xml:space="preserve"> PAGEREF _Toc48488567 \h </w:instrText>
            </w:r>
            <w:r>
              <w:rPr>
                <w:noProof/>
                <w:webHidden/>
              </w:rPr>
            </w:r>
            <w:r>
              <w:rPr>
                <w:noProof/>
                <w:webHidden/>
              </w:rPr>
              <w:fldChar w:fldCharType="separate"/>
            </w:r>
            <w:r w:rsidR="00355776">
              <w:rPr>
                <w:noProof/>
                <w:webHidden/>
              </w:rPr>
              <w:t>58</w:t>
            </w:r>
            <w:r>
              <w:rPr>
                <w:noProof/>
                <w:webHidden/>
              </w:rPr>
              <w:fldChar w:fldCharType="end"/>
            </w:r>
          </w:hyperlink>
        </w:p>
        <w:p w14:paraId="6DF45825" w14:textId="46B204AF" w:rsidR="00173876" w:rsidRDefault="00173876">
          <w:pPr>
            <w:pStyle w:val="TOC3"/>
            <w:tabs>
              <w:tab w:val="right" w:leader="dot" w:pos="9350"/>
            </w:tabs>
            <w:rPr>
              <w:rFonts w:cstheme="minorBidi"/>
              <w:noProof/>
            </w:rPr>
          </w:pPr>
          <w:hyperlink w:anchor="_Toc48488568" w:history="1">
            <w:r w:rsidRPr="003D0C82">
              <w:rPr>
                <w:rStyle w:val="Hyperlink"/>
                <w:noProof/>
              </w:rPr>
              <w:t>Browse Employee Alerts</w:t>
            </w:r>
            <w:r>
              <w:rPr>
                <w:noProof/>
                <w:webHidden/>
              </w:rPr>
              <w:tab/>
            </w:r>
            <w:r>
              <w:rPr>
                <w:noProof/>
                <w:webHidden/>
              </w:rPr>
              <w:fldChar w:fldCharType="begin"/>
            </w:r>
            <w:r>
              <w:rPr>
                <w:noProof/>
                <w:webHidden/>
              </w:rPr>
              <w:instrText xml:space="preserve"> PAGEREF _Toc48488568 \h </w:instrText>
            </w:r>
            <w:r>
              <w:rPr>
                <w:noProof/>
                <w:webHidden/>
              </w:rPr>
            </w:r>
            <w:r>
              <w:rPr>
                <w:noProof/>
                <w:webHidden/>
              </w:rPr>
              <w:fldChar w:fldCharType="separate"/>
            </w:r>
            <w:r w:rsidR="00355776">
              <w:rPr>
                <w:noProof/>
                <w:webHidden/>
              </w:rPr>
              <w:t>58</w:t>
            </w:r>
            <w:r>
              <w:rPr>
                <w:noProof/>
                <w:webHidden/>
              </w:rPr>
              <w:fldChar w:fldCharType="end"/>
            </w:r>
          </w:hyperlink>
        </w:p>
        <w:p w14:paraId="12B429EF" w14:textId="303B7AC9" w:rsidR="00173876" w:rsidRDefault="00173876">
          <w:pPr>
            <w:pStyle w:val="TOC3"/>
            <w:tabs>
              <w:tab w:val="right" w:leader="dot" w:pos="9350"/>
            </w:tabs>
            <w:rPr>
              <w:rFonts w:cstheme="minorBidi"/>
              <w:noProof/>
            </w:rPr>
          </w:pPr>
          <w:hyperlink w:anchor="_Toc48488570" w:history="1">
            <w:r w:rsidRPr="003D0C82">
              <w:rPr>
                <w:rStyle w:val="Hyperlink"/>
                <w:noProof/>
              </w:rPr>
              <w:t>Add/Update Employee Alert</w:t>
            </w:r>
            <w:r>
              <w:rPr>
                <w:noProof/>
                <w:webHidden/>
              </w:rPr>
              <w:tab/>
            </w:r>
            <w:r>
              <w:rPr>
                <w:noProof/>
                <w:webHidden/>
              </w:rPr>
              <w:fldChar w:fldCharType="begin"/>
            </w:r>
            <w:r>
              <w:rPr>
                <w:noProof/>
                <w:webHidden/>
              </w:rPr>
              <w:instrText xml:space="preserve"> PAGEREF _Toc48488570 \h </w:instrText>
            </w:r>
            <w:r>
              <w:rPr>
                <w:noProof/>
                <w:webHidden/>
              </w:rPr>
            </w:r>
            <w:r>
              <w:rPr>
                <w:noProof/>
                <w:webHidden/>
              </w:rPr>
              <w:fldChar w:fldCharType="separate"/>
            </w:r>
            <w:r w:rsidR="00355776">
              <w:rPr>
                <w:noProof/>
                <w:webHidden/>
              </w:rPr>
              <w:t>60</w:t>
            </w:r>
            <w:r>
              <w:rPr>
                <w:noProof/>
                <w:webHidden/>
              </w:rPr>
              <w:fldChar w:fldCharType="end"/>
            </w:r>
          </w:hyperlink>
        </w:p>
        <w:p w14:paraId="24B9706C" w14:textId="248D5791" w:rsidR="00173876" w:rsidRDefault="00173876">
          <w:pPr>
            <w:pStyle w:val="TOC3"/>
            <w:tabs>
              <w:tab w:val="right" w:leader="dot" w:pos="9350"/>
            </w:tabs>
            <w:rPr>
              <w:rFonts w:cstheme="minorBidi"/>
              <w:noProof/>
            </w:rPr>
          </w:pPr>
          <w:hyperlink w:anchor="_Toc48488571" w:history="1">
            <w:r w:rsidRPr="003D0C82">
              <w:rPr>
                <w:rStyle w:val="Hyperlink"/>
                <w:noProof/>
              </w:rPr>
              <w:t>Email Notification System Options</w:t>
            </w:r>
            <w:r>
              <w:rPr>
                <w:noProof/>
                <w:webHidden/>
              </w:rPr>
              <w:tab/>
            </w:r>
            <w:r>
              <w:rPr>
                <w:noProof/>
                <w:webHidden/>
              </w:rPr>
              <w:fldChar w:fldCharType="begin"/>
            </w:r>
            <w:r>
              <w:rPr>
                <w:noProof/>
                <w:webHidden/>
              </w:rPr>
              <w:instrText xml:space="preserve"> PAGEREF _Toc48488571 \h </w:instrText>
            </w:r>
            <w:r>
              <w:rPr>
                <w:noProof/>
                <w:webHidden/>
              </w:rPr>
            </w:r>
            <w:r>
              <w:rPr>
                <w:noProof/>
                <w:webHidden/>
              </w:rPr>
              <w:fldChar w:fldCharType="separate"/>
            </w:r>
            <w:r w:rsidR="00355776">
              <w:rPr>
                <w:noProof/>
                <w:webHidden/>
              </w:rPr>
              <w:t>61</w:t>
            </w:r>
            <w:r>
              <w:rPr>
                <w:noProof/>
                <w:webHidden/>
              </w:rPr>
              <w:fldChar w:fldCharType="end"/>
            </w:r>
          </w:hyperlink>
        </w:p>
        <w:p w14:paraId="2124F108" w14:textId="791A945B" w:rsidR="0016557A" w:rsidRDefault="0016557A">
          <w:r>
            <w:rPr>
              <w:b/>
              <w:bCs/>
              <w:noProof/>
            </w:rPr>
            <w:fldChar w:fldCharType="end"/>
          </w:r>
        </w:p>
      </w:sdtContent>
    </w:sdt>
    <w:p w14:paraId="0C298889" w14:textId="47DE665C" w:rsidR="00AD391E" w:rsidRDefault="00AD391E" w:rsidP="00AD391E">
      <w:pPr>
        <w:pStyle w:val="Heading1"/>
        <w:rPr>
          <w:b/>
          <w:bCs/>
        </w:rPr>
      </w:pPr>
      <w:bookmarkStart w:id="1" w:name="_Toc40457410"/>
      <w:bookmarkStart w:id="2" w:name="_Toc40616425"/>
      <w:bookmarkStart w:id="3" w:name="_Toc41726117"/>
      <w:bookmarkStart w:id="4" w:name="_Hlk40535800"/>
      <w:bookmarkStart w:id="5" w:name="_Toc48488496"/>
      <w:r>
        <w:rPr>
          <w:b/>
          <w:bCs/>
        </w:rPr>
        <w:lastRenderedPageBreak/>
        <w:t>Overview of Advantzware Specific Keys</w:t>
      </w:r>
      <w:bookmarkEnd w:id="1"/>
      <w:bookmarkEnd w:id="2"/>
      <w:bookmarkEnd w:id="3"/>
      <w:r w:rsidR="00602145">
        <w:rPr>
          <w:b/>
          <w:bCs/>
        </w:rPr>
        <w:t xml:space="preserve"> and Icons</w:t>
      </w:r>
      <w:bookmarkEnd w:id="5"/>
    </w:p>
    <w:p w14:paraId="3067B574" w14:textId="3A09B8FB" w:rsidR="00AD391E" w:rsidRDefault="00AD391E" w:rsidP="00AD391E">
      <w:pPr>
        <w:pStyle w:val="Heading2"/>
      </w:pPr>
      <w:bookmarkStart w:id="6" w:name="_Toc40457411"/>
      <w:bookmarkStart w:id="7" w:name="_Toc40616426"/>
      <w:bookmarkStart w:id="8" w:name="_Toc41726118"/>
      <w:bookmarkStart w:id="9" w:name="_Toc48488497"/>
      <w:r>
        <w:t>Function Keys</w:t>
      </w:r>
      <w:bookmarkEnd w:id="6"/>
      <w:bookmarkEnd w:id="7"/>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13623A">
        <w:trPr>
          <w:trHeight w:val="620"/>
        </w:trPr>
        <w:tc>
          <w:tcPr>
            <w:tcW w:w="1615" w:type="dxa"/>
          </w:tcPr>
          <w:bookmarkEnd w:id="4"/>
          <w:p w14:paraId="15A8FA23" w14:textId="77777777" w:rsidR="00AD391E" w:rsidRDefault="00AD391E" w:rsidP="0013623A">
            <w:r>
              <w:t>BRWS</w:t>
            </w:r>
          </w:p>
        </w:tc>
        <w:tc>
          <w:tcPr>
            <w:tcW w:w="7735" w:type="dxa"/>
          </w:tcPr>
          <w:p w14:paraId="0E90BFC6" w14:textId="77777777" w:rsidR="00AD391E" w:rsidRDefault="00AD391E" w:rsidP="0013623A">
            <w:r>
              <w:t>The browser, which is a list of records in this file. This is functionally equivalent to the Find option of our standard package.</w:t>
            </w:r>
          </w:p>
        </w:tc>
      </w:tr>
      <w:tr w:rsidR="00AD391E" w14:paraId="73028EEE" w14:textId="77777777" w:rsidTr="0013623A">
        <w:trPr>
          <w:trHeight w:val="620"/>
        </w:trPr>
        <w:tc>
          <w:tcPr>
            <w:tcW w:w="1615" w:type="dxa"/>
          </w:tcPr>
          <w:p w14:paraId="11AB5CCD" w14:textId="77777777" w:rsidR="00AD391E" w:rsidRDefault="00AD391E" w:rsidP="0013623A">
            <w:r>
              <w:t>VIEW</w:t>
            </w:r>
          </w:p>
        </w:tc>
        <w:tc>
          <w:tcPr>
            <w:tcW w:w="7735" w:type="dxa"/>
          </w:tcPr>
          <w:p w14:paraId="7613DC97" w14:textId="77777777" w:rsidR="00AD391E" w:rsidRDefault="00AD391E" w:rsidP="0013623A">
            <w:r>
              <w:t>View record provides the ability to ADD, CHANGE, DELETE, and UPDATE an individual record.</w:t>
            </w:r>
          </w:p>
        </w:tc>
      </w:tr>
      <w:tr w:rsidR="00AD391E" w14:paraId="5D4169D5" w14:textId="77777777" w:rsidTr="0013623A">
        <w:trPr>
          <w:trHeight w:val="530"/>
        </w:trPr>
        <w:tc>
          <w:tcPr>
            <w:tcW w:w="1615" w:type="dxa"/>
          </w:tcPr>
          <w:p w14:paraId="443226E3" w14:textId="77777777" w:rsidR="00AD391E" w:rsidRDefault="00AD391E" w:rsidP="0013623A">
            <w:r>
              <w:t>SORT BY</w:t>
            </w:r>
          </w:p>
        </w:tc>
        <w:tc>
          <w:tcPr>
            <w:tcW w:w="7735" w:type="dxa"/>
          </w:tcPr>
          <w:p w14:paraId="530AB7FE" w14:textId="77777777" w:rsidR="00AD391E" w:rsidRDefault="00AD391E" w:rsidP="0013623A">
            <w:r>
              <w:t>The selections at the bottom of the browser, which will sort the list alphabetic order.</w:t>
            </w:r>
          </w:p>
        </w:tc>
      </w:tr>
      <w:tr w:rsidR="00AD391E" w14:paraId="422199F1" w14:textId="77777777" w:rsidTr="0013623A">
        <w:tc>
          <w:tcPr>
            <w:tcW w:w="1615" w:type="dxa"/>
          </w:tcPr>
          <w:p w14:paraId="3185F310" w14:textId="77777777" w:rsidR="00AD391E" w:rsidRDefault="00AD391E" w:rsidP="0013623A"/>
        </w:tc>
        <w:tc>
          <w:tcPr>
            <w:tcW w:w="7735" w:type="dxa"/>
          </w:tcPr>
          <w:p w14:paraId="7ACA68C0" w14:textId="77777777" w:rsidR="00AD391E" w:rsidRDefault="00AD391E" w:rsidP="0013623A"/>
        </w:tc>
      </w:tr>
      <w:tr w:rsidR="00AD391E" w14:paraId="45D02BB3" w14:textId="77777777" w:rsidTr="0013623A">
        <w:trPr>
          <w:trHeight w:val="332"/>
        </w:trPr>
        <w:tc>
          <w:tcPr>
            <w:tcW w:w="1615" w:type="dxa"/>
          </w:tcPr>
          <w:p w14:paraId="1E1B86B3" w14:textId="77777777" w:rsidR="00AD391E" w:rsidRDefault="00AD391E" w:rsidP="0013623A">
            <w:r w:rsidRPr="00FC0728">
              <w:rPr>
                <w:u w:val="single"/>
              </w:rPr>
              <w:t>U</w:t>
            </w:r>
            <w:r>
              <w:t>pdate</w:t>
            </w:r>
          </w:p>
        </w:tc>
        <w:tc>
          <w:tcPr>
            <w:tcW w:w="7735" w:type="dxa"/>
          </w:tcPr>
          <w:p w14:paraId="210B33D5" w14:textId="77777777" w:rsidR="00AD391E" w:rsidRDefault="00AD391E" w:rsidP="0013623A">
            <w:r>
              <w:t>Update the current record.</w:t>
            </w:r>
          </w:p>
        </w:tc>
      </w:tr>
      <w:tr w:rsidR="00AD391E" w14:paraId="499280B1" w14:textId="77777777" w:rsidTr="0013623A">
        <w:trPr>
          <w:trHeight w:val="350"/>
        </w:trPr>
        <w:tc>
          <w:tcPr>
            <w:tcW w:w="1615" w:type="dxa"/>
          </w:tcPr>
          <w:p w14:paraId="5E294A24" w14:textId="77777777" w:rsidR="00AD391E" w:rsidRDefault="00AD391E" w:rsidP="0013623A">
            <w:r w:rsidRPr="00FC0728">
              <w:rPr>
                <w:u w:val="single"/>
              </w:rPr>
              <w:t>R</w:t>
            </w:r>
            <w:r>
              <w:t>eset</w:t>
            </w:r>
          </w:p>
        </w:tc>
        <w:tc>
          <w:tcPr>
            <w:tcW w:w="7735" w:type="dxa"/>
          </w:tcPr>
          <w:p w14:paraId="710E384B" w14:textId="77777777" w:rsidR="00AD391E" w:rsidRDefault="00AD391E" w:rsidP="0013623A">
            <w:r>
              <w:t>Reset the current record.</w:t>
            </w:r>
          </w:p>
        </w:tc>
      </w:tr>
      <w:tr w:rsidR="00AD391E" w14:paraId="278F0A77" w14:textId="77777777" w:rsidTr="0013623A">
        <w:trPr>
          <w:trHeight w:val="350"/>
        </w:trPr>
        <w:tc>
          <w:tcPr>
            <w:tcW w:w="1615" w:type="dxa"/>
          </w:tcPr>
          <w:p w14:paraId="145FF26D" w14:textId="77777777" w:rsidR="00AD391E" w:rsidRDefault="00AD391E" w:rsidP="0013623A">
            <w:r w:rsidRPr="00FC0728">
              <w:rPr>
                <w:u w:val="single"/>
              </w:rPr>
              <w:t>A</w:t>
            </w:r>
            <w:r>
              <w:t>dd</w:t>
            </w:r>
          </w:p>
        </w:tc>
        <w:tc>
          <w:tcPr>
            <w:tcW w:w="7735" w:type="dxa"/>
          </w:tcPr>
          <w:p w14:paraId="3FE3F732" w14:textId="77777777" w:rsidR="00AD391E" w:rsidRDefault="00AD391E" w:rsidP="0013623A">
            <w:r>
              <w:t>Add a record.</w:t>
            </w:r>
          </w:p>
        </w:tc>
      </w:tr>
      <w:tr w:rsidR="00AD391E" w14:paraId="20A8AB82" w14:textId="77777777" w:rsidTr="0013623A">
        <w:trPr>
          <w:trHeight w:val="350"/>
        </w:trPr>
        <w:tc>
          <w:tcPr>
            <w:tcW w:w="1615" w:type="dxa"/>
          </w:tcPr>
          <w:p w14:paraId="35912DC7" w14:textId="77777777" w:rsidR="00AD391E" w:rsidRPr="00FC0728" w:rsidRDefault="00AD391E" w:rsidP="0013623A">
            <w:r w:rsidRPr="00FC0728">
              <w:rPr>
                <w:u w:val="single"/>
              </w:rPr>
              <w:t>C</w:t>
            </w:r>
            <w:r w:rsidRPr="00FC0728">
              <w:t>opy</w:t>
            </w:r>
          </w:p>
        </w:tc>
        <w:tc>
          <w:tcPr>
            <w:tcW w:w="7735" w:type="dxa"/>
          </w:tcPr>
          <w:p w14:paraId="1D960E20" w14:textId="77777777" w:rsidR="00AD391E" w:rsidRDefault="00AD391E" w:rsidP="0013623A">
            <w:r>
              <w:t>This will copy the existing record.</w:t>
            </w:r>
          </w:p>
        </w:tc>
      </w:tr>
      <w:tr w:rsidR="00AD391E" w14:paraId="248421BD" w14:textId="77777777" w:rsidTr="0013623A">
        <w:trPr>
          <w:trHeight w:val="350"/>
        </w:trPr>
        <w:tc>
          <w:tcPr>
            <w:tcW w:w="1615" w:type="dxa"/>
          </w:tcPr>
          <w:p w14:paraId="01C85174" w14:textId="77777777" w:rsidR="00AD391E" w:rsidRDefault="00AD391E" w:rsidP="0013623A">
            <w:r w:rsidRPr="00FC0728">
              <w:rPr>
                <w:u w:val="single"/>
              </w:rPr>
              <w:t>D</w:t>
            </w:r>
            <w:r w:rsidRPr="00FC0728">
              <w:t>elete</w:t>
            </w:r>
          </w:p>
        </w:tc>
        <w:tc>
          <w:tcPr>
            <w:tcW w:w="7735" w:type="dxa"/>
          </w:tcPr>
          <w:p w14:paraId="7CE97D98" w14:textId="77777777" w:rsidR="00AD391E" w:rsidRDefault="00AD391E" w:rsidP="0013623A">
            <w:r>
              <w:t>Delete the current record displayed on the screen.</w:t>
            </w:r>
          </w:p>
        </w:tc>
      </w:tr>
      <w:tr w:rsidR="00AD391E" w14:paraId="039E2268" w14:textId="77777777" w:rsidTr="0013623A">
        <w:trPr>
          <w:trHeight w:val="350"/>
        </w:trPr>
        <w:tc>
          <w:tcPr>
            <w:tcW w:w="1615" w:type="dxa"/>
          </w:tcPr>
          <w:p w14:paraId="7C0F2141" w14:textId="77777777" w:rsidR="00AD391E" w:rsidRDefault="00AD391E" w:rsidP="0013623A">
            <w:r>
              <w:t>Can</w:t>
            </w:r>
            <w:r w:rsidRPr="00FC0728">
              <w:rPr>
                <w:u w:val="single"/>
              </w:rPr>
              <w:t>c</w:t>
            </w:r>
            <w:r>
              <w:t>el</w:t>
            </w:r>
          </w:p>
        </w:tc>
        <w:tc>
          <w:tcPr>
            <w:tcW w:w="7735" w:type="dxa"/>
          </w:tcPr>
          <w:p w14:paraId="6B7BB365" w14:textId="77777777" w:rsidR="00AD391E" w:rsidRDefault="00AD391E" w:rsidP="0013623A">
            <w:r>
              <w:t>Cancel the information that was entered.</w:t>
            </w:r>
          </w:p>
        </w:tc>
      </w:tr>
      <w:tr w:rsidR="00AD391E" w14:paraId="61350AAF" w14:textId="77777777" w:rsidTr="0013623A">
        <w:tc>
          <w:tcPr>
            <w:tcW w:w="1615" w:type="dxa"/>
          </w:tcPr>
          <w:p w14:paraId="649A94DE" w14:textId="77777777" w:rsidR="00AD391E" w:rsidRDefault="00AD391E" w:rsidP="0013623A">
            <w:r>
              <w:t>Save</w:t>
            </w:r>
          </w:p>
        </w:tc>
        <w:tc>
          <w:tcPr>
            <w:tcW w:w="7735" w:type="dxa"/>
          </w:tcPr>
          <w:p w14:paraId="194E057B" w14:textId="77777777" w:rsidR="00AD391E" w:rsidRDefault="00AD391E" w:rsidP="0013623A">
            <w:r>
              <w:t>Save the record.</w:t>
            </w:r>
          </w:p>
        </w:tc>
      </w:tr>
      <w:tr w:rsidR="00AD391E" w14:paraId="7C936311" w14:textId="77777777" w:rsidTr="0013623A">
        <w:tc>
          <w:tcPr>
            <w:tcW w:w="1615" w:type="dxa"/>
          </w:tcPr>
          <w:p w14:paraId="4AE7D4F5" w14:textId="77777777" w:rsidR="00AD391E" w:rsidRDefault="00AD391E" w:rsidP="0013623A"/>
        </w:tc>
        <w:tc>
          <w:tcPr>
            <w:tcW w:w="7735" w:type="dxa"/>
          </w:tcPr>
          <w:p w14:paraId="3AE19EBC" w14:textId="77777777" w:rsidR="00AD391E" w:rsidRDefault="00AD391E" w:rsidP="0013623A"/>
        </w:tc>
      </w:tr>
      <w:tr w:rsidR="00AD391E" w14:paraId="2753A79F" w14:textId="77777777" w:rsidTr="0013623A">
        <w:trPr>
          <w:trHeight w:val="512"/>
        </w:trPr>
        <w:tc>
          <w:tcPr>
            <w:tcW w:w="1615" w:type="dxa"/>
          </w:tcPr>
          <w:p w14:paraId="3D4C7C09" w14:textId="77777777" w:rsidR="00AD391E" w:rsidRDefault="00AD391E" w:rsidP="0013623A">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21.75pt" o:ole="">
                  <v:imagedata r:id="rId12" o:title=""/>
                </v:shape>
                <o:OLEObject Type="Embed" ProgID="PBrush" ShapeID="_x0000_i1025" DrawAspect="Content" ObjectID="_1659102085" r:id="rId13"/>
              </w:object>
            </w:r>
          </w:p>
        </w:tc>
        <w:tc>
          <w:tcPr>
            <w:tcW w:w="7735" w:type="dxa"/>
          </w:tcPr>
          <w:p w14:paraId="3A3F3EA9" w14:textId="77777777" w:rsidR="00AD391E" w:rsidRDefault="00AD391E" w:rsidP="0013623A">
            <w:r>
              <w:t>Takes the user to the first current record.</w:t>
            </w:r>
          </w:p>
        </w:tc>
      </w:tr>
      <w:tr w:rsidR="00AD391E" w14:paraId="0A160C59" w14:textId="77777777" w:rsidTr="0013623A">
        <w:trPr>
          <w:trHeight w:val="530"/>
        </w:trPr>
        <w:tc>
          <w:tcPr>
            <w:tcW w:w="1615" w:type="dxa"/>
          </w:tcPr>
          <w:p w14:paraId="4F524A83" w14:textId="77777777" w:rsidR="00AD391E" w:rsidRDefault="00AD391E" w:rsidP="0013623A">
            <w:r>
              <w:object w:dxaOrig="540" w:dyaOrig="420" w14:anchorId="61E3A24A">
                <v:shape id="_x0000_i1026" type="#_x0000_t75" style="width:27.15pt;height:21.75pt" o:ole="">
                  <v:imagedata r:id="rId14" o:title=""/>
                </v:shape>
                <o:OLEObject Type="Embed" ProgID="PBrush" ShapeID="_x0000_i1026" DrawAspect="Content" ObjectID="_1659102086" r:id="rId15"/>
              </w:object>
            </w:r>
          </w:p>
        </w:tc>
        <w:tc>
          <w:tcPr>
            <w:tcW w:w="7735" w:type="dxa"/>
          </w:tcPr>
          <w:p w14:paraId="230175EF" w14:textId="77777777" w:rsidR="00AD391E" w:rsidRDefault="00AD391E" w:rsidP="0013623A">
            <w:r>
              <w:t>Moves backward one record.</w:t>
            </w:r>
          </w:p>
        </w:tc>
      </w:tr>
      <w:tr w:rsidR="00AD391E" w14:paraId="6D3BF129" w14:textId="77777777" w:rsidTr="0013623A">
        <w:trPr>
          <w:trHeight w:val="530"/>
        </w:trPr>
        <w:tc>
          <w:tcPr>
            <w:tcW w:w="1615" w:type="dxa"/>
          </w:tcPr>
          <w:p w14:paraId="0AE4607E" w14:textId="77777777" w:rsidR="00AD391E" w:rsidRDefault="00AD391E" w:rsidP="0013623A">
            <w:r>
              <w:object w:dxaOrig="540" w:dyaOrig="420" w14:anchorId="74D5CF4A">
                <v:shape id="_x0000_i1027" type="#_x0000_t75" style="width:27.15pt;height:21.75pt" o:ole="">
                  <v:imagedata r:id="rId16" o:title=""/>
                </v:shape>
                <o:OLEObject Type="Embed" ProgID="PBrush" ShapeID="_x0000_i1027" DrawAspect="Content" ObjectID="_1659102087" r:id="rId17"/>
              </w:object>
            </w:r>
          </w:p>
        </w:tc>
        <w:tc>
          <w:tcPr>
            <w:tcW w:w="7735" w:type="dxa"/>
          </w:tcPr>
          <w:p w14:paraId="7656710D" w14:textId="77777777" w:rsidR="00AD391E" w:rsidRDefault="00AD391E" w:rsidP="0013623A">
            <w:r>
              <w:t>Moves forward one record.</w:t>
            </w:r>
          </w:p>
        </w:tc>
      </w:tr>
      <w:tr w:rsidR="00AD391E" w14:paraId="37775EF0" w14:textId="77777777" w:rsidTr="0013623A">
        <w:tc>
          <w:tcPr>
            <w:tcW w:w="1615" w:type="dxa"/>
          </w:tcPr>
          <w:p w14:paraId="2F9FB266" w14:textId="77777777" w:rsidR="00AD391E" w:rsidRDefault="00AD391E" w:rsidP="0013623A">
            <w:r>
              <w:object w:dxaOrig="540" w:dyaOrig="420" w14:anchorId="497E44FD">
                <v:shape id="_x0000_i1028" type="#_x0000_t75" style="width:27.15pt;height:21.75pt" o:ole="">
                  <v:imagedata r:id="rId18" o:title=""/>
                </v:shape>
                <o:OLEObject Type="Embed" ProgID="PBrush" ShapeID="_x0000_i1028" DrawAspect="Content" ObjectID="_1659102088" r:id="rId19"/>
              </w:object>
            </w:r>
          </w:p>
        </w:tc>
        <w:tc>
          <w:tcPr>
            <w:tcW w:w="7735" w:type="dxa"/>
          </w:tcPr>
          <w:p w14:paraId="1C8BBA50" w14:textId="77777777" w:rsidR="00AD391E" w:rsidRDefault="00AD391E" w:rsidP="0013623A">
            <w:r>
              <w:t>Takes the user to the last current record.</w:t>
            </w:r>
          </w:p>
        </w:tc>
      </w:tr>
      <w:tr w:rsidR="00AD391E" w14:paraId="49361525" w14:textId="77777777" w:rsidTr="0013623A">
        <w:tc>
          <w:tcPr>
            <w:tcW w:w="1615" w:type="dxa"/>
          </w:tcPr>
          <w:p w14:paraId="7981E8C9" w14:textId="77777777" w:rsidR="00AD391E" w:rsidRDefault="00AD391E" w:rsidP="0013623A"/>
        </w:tc>
        <w:tc>
          <w:tcPr>
            <w:tcW w:w="7735" w:type="dxa"/>
          </w:tcPr>
          <w:p w14:paraId="07CC71CA" w14:textId="77777777" w:rsidR="00AD391E" w:rsidRDefault="00AD391E" w:rsidP="0013623A"/>
        </w:tc>
      </w:tr>
      <w:tr w:rsidR="00AD391E" w14:paraId="3DF32243" w14:textId="77777777" w:rsidTr="0013623A">
        <w:trPr>
          <w:trHeight w:val="368"/>
        </w:trPr>
        <w:tc>
          <w:tcPr>
            <w:tcW w:w="1615" w:type="dxa"/>
          </w:tcPr>
          <w:p w14:paraId="3AD60036" w14:textId="77777777" w:rsidR="00AD391E" w:rsidRDefault="00AD391E" w:rsidP="0013623A">
            <w:r>
              <w:t>F1</w:t>
            </w:r>
          </w:p>
        </w:tc>
        <w:tc>
          <w:tcPr>
            <w:tcW w:w="7735" w:type="dxa"/>
          </w:tcPr>
          <w:p w14:paraId="3ED2F44E" w14:textId="77777777" w:rsidR="00AD391E" w:rsidRDefault="00AD391E" w:rsidP="0013623A">
            <w:r>
              <w:t>Miscellaneous Fields</w:t>
            </w:r>
          </w:p>
        </w:tc>
      </w:tr>
      <w:tr w:rsidR="00AD391E" w14:paraId="26B17A3E" w14:textId="77777777" w:rsidTr="0013623A">
        <w:trPr>
          <w:trHeight w:val="350"/>
        </w:trPr>
        <w:tc>
          <w:tcPr>
            <w:tcW w:w="1615" w:type="dxa"/>
          </w:tcPr>
          <w:p w14:paraId="33763A95" w14:textId="77777777" w:rsidR="00AD391E" w:rsidRDefault="00AD391E" w:rsidP="0013623A">
            <w:r>
              <w:t>F3</w:t>
            </w:r>
          </w:p>
        </w:tc>
        <w:tc>
          <w:tcPr>
            <w:tcW w:w="7735" w:type="dxa"/>
          </w:tcPr>
          <w:p w14:paraId="59B24297" w14:textId="77777777" w:rsidR="00AD391E" w:rsidRDefault="00AD391E" w:rsidP="0013623A">
            <w:r>
              <w:t>Search</w:t>
            </w:r>
          </w:p>
        </w:tc>
      </w:tr>
      <w:tr w:rsidR="00AD391E" w14:paraId="3594C216" w14:textId="77777777" w:rsidTr="0013623A">
        <w:trPr>
          <w:trHeight w:val="350"/>
        </w:trPr>
        <w:tc>
          <w:tcPr>
            <w:tcW w:w="1615" w:type="dxa"/>
          </w:tcPr>
          <w:p w14:paraId="01AB58C5" w14:textId="77777777" w:rsidR="00AD391E" w:rsidRDefault="00AD391E" w:rsidP="0013623A">
            <w:r>
              <w:t>F3</w:t>
            </w:r>
          </w:p>
        </w:tc>
        <w:tc>
          <w:tcPr>
            <w:tcW w:w="7735" w:type="dxa"/>
          </w:tcPr>
          <w:p w14:paraId="2579328B" w14:textId="77777777" w:rsidR="00AD391E" w:rsidRDefault="00AD391E" w:rsidP="0013623A">
            <w:r>
              <w:t>List</w:t>
            </w:r>
          </w:p>
        </w:tc>
      </w:tr>
      <w:tr w:rsidR="00AD391E" w14:paraId="6CE2957D" w14:textId="77777777" w:rsidTr="0013623A">
        <w:trPr>
          <w:trHeight w:val="350"/>
        </w:trPr>
        <w:tc>
          <w:tcPr>
            <w:tcW w:w="1615" w:type="dxa"/>
          </w:tcPr>
          <w:p w14:paraId="26E68A54" w14:textId="77777777" w:rsidR="00AD391E" w:rsidRDefault="00AD391E" w:rsidP="0013623A">
            <w:r>
              <w:t>F4</w:t>
            </w:r>
          </w:p>
        </w:tc>
        <w:tc>
          <w:tcPr>
            <w:tcW w:w="7735" w:type="dxa"/>
          </w:tcPr>
          <w:p w14:paraId="7555852A" w14:textId="77777777" w:rsidR="00AD391E" w:rsidRDefault="00AD391E" w:rsidP="0013623A">
            <w:r>
              <w:t>Notes</w:t>
            </w:r>
          </w:p>
        </w:tc>
      </w:tr>
      <w:tr w:rsidR="00AD391E" w14:paraId="27EF0AB4" w14:textId="77777777" w:rsidTr="0013623A">
        <w:trPr>
          <w:trHeight w:val="350"/>
        </w:trPr>
        <w:tc>
          <w:tcPr>
            <w:tcW w:w="1615" w:type="dxa"/>
          </w:tcPr>
          <w:p w14:paraId="4B8DD8B7" w14:textId="77777777" w:rsidR="00AD391E" w:rsidRDefault="00AD391E" w:rsidP="0013623A">
            <w:r>
              <w:t>F6</w:t>
            </w:r>
          </w:p>
        </w:tc>
        <w:tc>
          <w:tcPr>
            <w:tcW w:w="7735" w:type="dxa"/>
          </w:tcPr>
          <w:p w14:paraId="1BBFCB82" w14:textId="77777777" w:rsidR="00AD391E" w:rsidRDefault="00AD391E" w:rsidP="0013623A">
            <w:r>
              <w:t>Browse</w:t>
            </w:r>
          </w:p>
        </w:tc>
      </w:tr>
      <w:tr w:rsidR="00AD391E" w14:paraId="1F45BE97" w14:textId="77777777" w:rsidTr="0013623A">
        <w:trPr>
          <w:trHeight w:val="350"/>
        </w:trPr>
        <w:tc>
          <w:tcPr>
            <w:tcW w:w="1615" w:type="dxa"/>
          </w:tcPr>
          <w:p w14:paraId="187A5204" w14:textId="77777777" w:rsidR="00AD391E" w:rsidRDefault="00AD391E" w:rsidP="0013623A">
            <w:r>
              <w:t>F7</w:t>
            </w:r>
          </w:p>
        </w:tc>
        <w:tc>
          <w:tcPr>
            <w:tcW w:w="7735" w:type="dxa"/>
          </w:tcPr>
          <w:p w14:paraId="27A926E4" w14:textId="77777777" w:rsidR="00AD391E" w:rsidRDefault="00AD391E" w:rsidP="0013623A">
            <w:r>
              <w:t>Viewer</w:t>
            </w:r>
          </w:p>
        </w:tc>
      </w:tr>
      <w:tr w:rsidR="00AD391E" w14:paraId="322CFA9A" w14:textId="77777777" w:rsidTr="0013623A">
        <w:tc>
          <w:tcPr>
            <w:tcW w:w="1615" w:type="dxa"/>
          </w:tcPr>
          <w:p w14:paraId="51AD5E74" w14:textId="77777777" w:rsidR="00AD391E" w:rsidRDefault="00AD391E" w:rsidP="0013623A">
            <w:r>
              <w:t>F12</w:t>
            </w:r>
          </w:p>
        </w:tc>
        <w:tc>
          <w:tcPr>
            <w:tcW w:w="7735" w:type="dxa"/>
          </w:tcPr>
          <w:p w14:paraId="030D5971" w14:textId="77777777" w:rsidR="00AD391E" w:rsidRDefault="00AD391E" w:rsidP="0013623A">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0" w:name="_Toc40616427"/>
      <w:bookmarkStart w:id="11" w:name="_Toc41726119"/>
      <w:bookmarkStart w:id="12" w:name="_Toc48488498"/>
      <w:r>
        <w:lastRenderedPageBreak/>
        <w:t>Advanced Software Standard Function Keys</w:t>
      </w:r>
      <w:bookmarkEnd w:id="10"/>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13623A">
        <w:trPr>
          <w:trHeight w:val="368"/>
        </w:trPr>
        <w:tc>
          <w:tcPr>
            <w:tcW w:w="1795" w:type="dxa"/>
          </w:tcPr>
          <w:p w14:paraId="072C40DC" w14:textId="77777777" w:rsidR="00AD391E" w:rsidRDefault="00AD391E" w:rsidP="0013623A">
            <w:r>
              <w:t>Next</w:t>
            </w:r>
          </w:p>
        </w:tc>
        <w:tc>
          <w:tcPr>
            <w:tcW w:w="7555" w:type="dxa"/>
          </w:tcPr>
          <w:p w14:paraId="47C0DBBD" w14:textId="77777777" w:rsidR="00AD391E" w:rsidRDefault="00AD391E" w:rsidP="0013623A">
            <w:r>
              <w:t>Shows the next sequential record.</w:t>
            </w:r>
          </w:p>
        </w:tc>
      </w:tr>
      <w:tr w:rsidR="00AD391E" w14:paraId="19FAB2DB" w14:textId="77777777" w:rsidTr="0013623A">
        <w:trPr>
          <w:trHeight w:val="350"/>
        </w:trPr>
        <w:tc>
          <w:tcPr>
            <w:tcW w:w="1795" w:type="dxa"/>
          </w:tcPr>
          <w:p w14:paraId="31B53AD0" w14:textId="77777777" w:rsidR="00AD391E" w:rsidRDefault="00AD391E" w:rsidP="0013623A">
            <w:proofErr w:type="spellStart"/>
            <w:r>
              <w:t>Prev</w:t>
            </w:r>
            <w:proofErr w:type="spellEnd"/>
          </w:p>
        </w:tc>
        <w:tc>
          <w:tcPr>
            <w:tcW w:w="7555" w:type="dxa"/>
          </w:tcPr>
          <w:p w14:paraId="109E0A38" w14:textId="77777777" w:rsidR="00AD391E" w:rsidRDefault="00AD391E" w:rsidP="0013623A">
            <w:r>
              <w:t>Shows the previous record.</w:t>
            </w:r>
          </w:p>
        </w:tc>
      </w:tr>
      <w:tr w:rsidR="00AD391E" w14:paraId="069BC9D9" w14:textId="77777777" w:rsidTr="0013623A">
        <w:trPr>
          <w:trHeight w:val="350"/>
        </w:trPr>
        <w:tc>
          <w:tcPr>
            <w:tcW w:w="1795" w:type="dxa"/>
          </w:tcPr>
          <w:p w14:paraId="41AC2AFD" w14:textId="77777777" w:rsidR="00AD391E" w:rsidRDefault="00AD391E" w:rsidP="0013623A">
            <w:r>
              <w:t>Add</w:t>
            </w:r>
          </w:p>
        </w:tc>
        <w:tc>
          <w:tcPr>
            <w:tcW w:w="7555" w:type="dxa"/>
          </w:tcPr>
          <w:p w14:paraId="04FA04EE" w14:textId="77777777" w:rsidR="00AD391E" w:rsidRDefault="00AD391E" w:rsidP="0013623A">
            <w:r>
              <w:t>Add a record.</w:t>
            </w:r>
          </w:p>
        </w:tc>
      </w:tr>
      <w:tr w:rsidR="00AD391E" w14:paraId="17D9FF64" w14:textId="77777777" w:rsidTr="0013623A">
        <w:trPr>
          <w:trHeight w:val="350"/>
        </w:trPr>
        <w:tc>
          <w:tcPr>
            <w:tcW w:w="1795" w:type="dxa"/>
          </w:tcPr>
          <w:p w14:paraId="219B43D4" w14:textId="77777777" w:rsidR="00AD391E" w:rsidRDefault="00AD391E" w:rsidP="0013623A">
            <w:r>
              <w:t>Change</w:t>
            </w:r>
          </w:p>
        </w:tc>
        <w:tc>
          <w:tcPr>
            <w:tcW w:w="7555" w:type="dxa"/>
          </w:tcPr>
          <w:p w14:paraId="5C85E61E" w14:textId="77777777" w:rsidR="00AD391E" w:rsidRDefault="00AD391E" w:rsidP="0013623A">
            <w:r>
              <w:t>Change the current record displayed on the screen.</w:t>
            </w:r>
          </w:p>
        </w:tc>
      </w:tr>
      <w:tr w:rsidR="00AD391E" w14:paraId="508C7800" w14:textId="77777777" w:rsidTr="0013623A">
        <w:trPr>
          <w:trHeight w:val="350"/>
        </w:trPr>
        <w:tc>
          <w:tcPr>
            <w:tcW w:w="1795" w:type="dxa"/>
          </w:tcPr>
          <w:p w14:paraId="212767C9" w14:textId="77777777" w:rsidR="00AD391E" w:rsidRDefault="00AD391E" w:rsidP="0013623A">
            <w:r>
              <w:t>Delete</w:t>
            </w:r>
          </w:p>
        </w:tc>
        <w:tc>
          <w:tcPr>
            <w:tcW w:w="7555" w:type="dxa"/>
          </w:tcPr>
          <w:p w14:paraId="7FC5564B" w14:textId="77777777" w:rsidR="00AD391E" w:rsidRDefault="00AD391E" w:rsidP="0013623A">
            <w:r>
              <w:t>Delete the current record displayed on the screen.</w:t>
            </w:r>
          </w:p>
        </w:tc>
      </w:tr>
      <w:tr w:rsidR="00AD391E" w14:paraId="23B67D69" w14:textId="77777777" w:rsidTr="0013623A">
        <w:trPr>
          <w:trHeight w:val="350"/>
        </w:trPr>
        <w:tc>
          <w:tcPr>
            <w:tcW w:w="1795" w:type="dxa"/>
          </w:tcPr>
          <w:p w14:paraId="37E48279" w14:textId="77777777" w:rsidR="00AD391E" w:rsidRDefault="00AD391E" w:rsidP="0013623A">
            <w:r>
              <w:t>Find</w:t>
            </w:r>
          </w:p>
        </w:tc>
        <w:tc>
          <w:tcPr>
            <w:tcW w:w="7555" w:type="dxa"/>
          </w:tcPr>
          <w:p w14:paraId="546E3A11" w14:textId="77777777" w:rsidR="00AD391E" w:rsidRDefault="00AD391E" w:rsidP="0013623A">
            <w:r>
              <w:t>Find a record by searching by description.</w:t>
            </w:r>
          </w:p>
        </w:tc>
      </w:tr>
      <w:tr w:rsidR="00AD391E" w14:paraId="1F434248" w14:textId="77777777" w:rsidTr="0013623A">
        <w:trPr>
          <w:trHeight w:val="350"/>
        </w:trPr>
        <w:tc>
          <w:tcPr>
            <w:tcW w:w="1795" w:type="dxa"/>
          </w:tcPr>
          <w:p w14:paraId="2AF5F9D1" w14:textId="77777777" w:rsidR="00AD391E" w:rsidRDefault="00AD391E" w:rsidP="0013623A">
            <w:r>
              <w:t>“1”, “2”</w:t>
            </w:r>
          </w:p>
        </w:tc>
        <w:tc>
          <w:tcPr>
            <w:tcW w:w="7555" w:type="dxa"/>
          </w:tcPr>
          <w:p w14:paraId="397D8425" w14:textId="77777777" w:rsidR="00AD391E" w:rsidRDefault="00AD391E" w:rsidP="0013623A">
            <w:r>
              <w:t>Number 1 or 2 to go the first or second page of this record.</w:t>
            </w:r>
          </w:p>
        </w:tc>
      </w:tr>
      <w:tr w:rsidR="00AD391E" w14:paraId="12120BE9" w14:textId="77777777" w:rsidTr="0013623A">
        <w:trPr>
          <w:trHeight w:val="350"/>
        </w:trPr>
        <w:tc>
          <w:tcPr>
            <w:tcW w:w="1795" w:type="dxa"/>
          </w:tcPr>
          <w:p w14:paraId="72527887" w14:textId="77777777" w:rsidR="00AD391E" w:rsidRDefault="00AD391E" w:rsidP="0013623A">
            <w:r>
              <w:t>Esc</w:t>
            </w:r>
          </w:p>
        </w:tc>
        <w:tc>
          <w:tcPr>
            <w:tcW w:w="7555" w:type="dxa"/>
          </w:tcPr>
          <w:p w14:paraId="60E6D1F8" w14:textId="77777777" w:rsidR="00AD391E" w:rsidRDefault="00AD391E" w:rsidP="0013623A">
            <w:r>
              <w:t>Escape from the current transaction without updating.</w:t>
            </w:r>
          </w:p>
        </w:tc>
      </w:tr>
      <w:tr w:rsidR="00AD391E" w14:paraId="210F7144" w14:textId="77777777" w:rsidTr="0013623A">
        <w:trPr>
          <w:trHeight w:val="350"/>
        </w:trPr>
        <w:tc>
          <w:tcPr>
            <w:tcW w:w="1795" w:type="dxa"/>
          </w:tcPr>
          <w:p w14:paraId="595FA3F0" w14:textId="77777777" w:rsidR="00AD391E" w:rsidRDefault="00AD391E" w:rsidP="0013623A">
            <w:r>
              <w:t>Q</w:t>
            </w:r>
          </w:p>
        </w:tc>
        <w:tc>
          <w:tcPr>
            <w:tcW w:w="7555" w:type="dxa"/>
          </w:tcPr>
          <w:p w14:paraId="4521142A" w14:textId="77777777" w:rsidR="00AD391E" w:rsidRDefault="00AD391E" w:rsidP="0013623A">
            <w:r>
              <w:t>Quit from the current transaction without updating.</w:t>
            </w:r>
          </w:p>
        </w:tc>
      </w:tr>
      <w:tr w:rsidR="00AD391E" w14:paraId="38AEF731" w14:textId="77777777" w:rsidTr="0013623A">
        <w:trPr>
          <w:trHeight w:val="350"/>
        </w:trPr>
        <w:tc>
          <w:tcPr>
            <w:tcW w:w="1795" w:type="dxa"/>
          </w:tcPr>
          <w:p w14:paraId="687907A8" w14:textId="77777777" w:rsidR="00AD391E" w:rsidRDefault="00AD391E" w:rsidP="0013623A">
            <w:r>
              <w:t>F1</w:t>
            </w:r>
          </w:p>
        </w:tc>
        <w:tc>
          <w:tcPr>
            <w:tcW w:w="7555" w:type="dxa"/>
          </w:tcPr>
          <w:p w14:paraId="06279C97" w14:textId="77777777" w:rsidR="00AD391E" w:rsidRDefault="00AD391E" w:rsidP="0013623A">
            <w:r>
              <w:t>Save</w:t>
            </w:r>
          </w:p>
        </w:tc>
      </w:tr>
      <w:tr w:rsidR="00AD391E" w14:paraId="598B6C86" w14:textId="77777777" w:rsidTr="0013623A">
        <w:trPr>
          <w:trHeight w:val="620"/>
        </w:trPr>
        <w:tc>
          <w:tcPr>
            <w:tcW w:w="1795" w:type="dxa"/>
          </w:tcPr>
          <w:p w14:paraId="2B4DDE55" w14:textId="77777777" w:rsidR="00AD391E" w:rsidRDefault="00AD391E" w:rsidP="0013623A">
            <w:r>
              <w:t>F3</w:t>
            </w:r>
          </w:p>
        </w:tc>
        <w:tc>
          <w:tcPr>
            <w:tcW w:w="7555" w:type="dxa"/>
          </w:tcPr>
          <w:p w14:paraId="655719F3" w14:textId="77777777" w:rsidR="00AD391E" w:rsidRDefault="00AD391E" w:rsidP="0013623A">
            <w:r>
              <w:t>Help information is available on every data field.  Simply place the cursor on a field and press F3 to display documentation regarding this particular field.</w:t>
            </w:r>
          </w:p>
        </w:tc>
      </w:tr>
      <w:tr w:rsidR="00AD391E" w14:paraId="25748DB4" w14:textId="77777777" w:rsidTr="0013623A">
        <w:trPr>
          <w:trHeight w:val="620"/>
        </w:trPr>
        <w:tc>
          <w:tcPr>
            <w:tcW w:w="1795" w:type="dxa"/>
          </w:tcPr>
          <w:p w14:paraId="54CF2413" w14:textId="77777777" w:rsidR="00AD391E" w:rsidRDefault="00AD391E" w:rsidP="0013623A">
            <w:r>
              <w:t>F3</w:t>
            </w:r>
          </w:p>
        </w:tc>
        <w:tc>
          <w:tcPr>
            <w:tcW w:w="7555" w:type="dxa"/>
          </w:tcPr>
          <w:p w14:paraId="29A7CD1D" w14:textId="77777777" w:rsidR="00AD391E" w:rsidRDefault="00AD391E" w:rsidP="0013623A">
            <w:r>
              <w:t>To insert additional data in a data field without erasing the information currently displayed.</w:t>
            </w:r>
          </w:p>
        </w:tc>
      </w:tr>
      <w:tr w:rsidR="00AD391E" w14:paraId="5D6B842E" w14:textId="77777777" w:rsidTr="0013623A">
        <w:trPr>
          <w:trHeight w:val="350"/>
        </w:trPr>
        <w:tc>
          <w:tcPr>
            <w:tcW w:w="1795" w:type="dxa"/>
          </w:tcPr>
          <w:p w14:paraId="036D06C4" w14:textId="77777777" w:rsidR="00AD391E" w:rsidRDefault="00AD391E" w:rsidP="0013623A">
            <w:r>
              <w:t>F4</w:t>
            </w:r>
          </w:p>
        </w:tc>
        <w:tc>
          <w:tcPr>
            <w:tcW w:w="7555" w:type="dxa"/>
          </w:tcPr>
          <w:p w14:paraId="08A92E8D" w14:textId="77777777" w:rsidR="00AD391E" w:rsidRDefault="00AD391E" w:rsidP="0013623A">
            <w:r>
              <w:t>Notes – General</w:t>
            </w:r>
          </w:p>
        </w:tc>
      </w:tr>
      <w:tr w:rsidR="00AD391E" w14:paraId="443C8775" w14:textId="77777777" w:rsidTr="0013623A">
        <w:trPr>
          <w:trHeight w:val="1430"/>
        </w:trPr>
        <w:tc>
          <w:tcPr>
            <w:tcW w:w="1795" w:type="dxa"/>
          </w:tcPr>
          <w:p w14:paraId="00BAB1F4" w14:textId="77777777" w:rsidR="00AD391E" w:rsidRDefault="00AD391E" w:rsidP="0013623A">
            <w:r>
              <w:t>F1</w:t>
            </w:r>
          </w:p>
        </w:tc>
        <w:tc>
          <w:tcPr>
            <w:tcW w:w="7555" w:type="dxa"/>
          </w:tcPr>
          <w:p w14:paraId="15499DEF" w14:textId="77777777" w:rsidR="00AD391E" w:rsidRDefault="00AD391E" w:rsidP="0013623A">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13623A">
        <w:trPr>
          <w:trHeight w:val="350"/>
        </w:trPr>
        <w:tc>
          <w:tcPr>
            <w:tcW w:w="1795" w:type="dxa"/>
          </w:tcPr>
          <w:p w14:paraId="61256A3B" w14:textId="77777777" w:rsidR="00AD391E" w:rsidRDefault="00AD391E" w:rsidP="0013623A">
            <w:r>
              <w:t>F7</w:t>
            </w:r>
          </w:p>
        </w:tc>
        <w:tc>
          <w:tcPr>
            <w:tcW w:w="7555" w:type="dxa"/>
          </w:tcPr>
          <w:p w14:paraId="73694FF8" w14:textId="77777777" w:rsidR="00AD391E" w:rsidRDefault="00AD391E" w:rsidP="0013623A">
            <w:r>
              <w:t>Delete</w:t>
            </w:r>
          </w:p>
        </w:tc>
      </w:tr>
      <w:tr w:rsidR="00AD391E" w14:paraId="2180F510" w14:textId="77777777" w:rsidTr="0013623A">
        <w:trPr>
          <w:trHeight w:val="350"/>
        </w:trPr>
        <w:tc>
          <w:tcPr>
            <w:tcW w:w="1795" w:type="dxa"/>
          </w:tcPr>
          <w:p w14:paraId="38DAE909" w14:textId="77777777" w:rsidR="00AD391E" w:rsidRDefault="00AD391E" w:rsidP="0013623A">
            <w:r>
              <w:t>F8</w:t>
            </w:r>
          </w:p>
        </w:tc>
        <w:tc>
          <w:tcPr>
            <w:tcW w:w="7555" w:type="dxa"/>
          </w:tcPr>
          <w:p w14:paraId="412AC97F" w14:textId="77777777" w:rsidR="00AD391E" w:rsidRDefault="00AD391E" w:rsidP="0013623A">
            <w:r>
              <w:t>Notes – File Specific</w:t>
            </w:r>
          </w:p>
        </w:tc>
      </w:tr>
      <w:tr w:rsidR="00AD391E" w14:paraId="363DF4AE" w14:textId="77777777" w:rsidTr="0013623A">
        <w:trPr>
          <w:trHeight w:val="350"/>
        </w:trPr>
        <w:tc>
          <w:tcPr>
            <w:tcW w:w="1795" w:type="dxa"/>
          </w:tcPr>
          <w:p w14:paraId="6B463E2D" w14:textId="77777777" w:rsidR="00AD391E" w:rsidRDefault="00AD391E" w:rsidP="0013623A">
            <w:r>
              <w:t>Enter</w:t>
            </w:r>
          </w:p>
        </w:tc>
        <w:tc>
          <w:tcPr>
            <w:tcW w:w="7555" w:type="dxa"/>
          </w:tcPr>
          <w:p w14:paraId="00CC3C9D" w14:textId="77777777" w:rsidR="00AD391E" w:rsidRDefault="00AD391E" w:rsidP="0013623A">
            <w:r>
              <w:t>Advances the cursor to the next field</w:t>
            </w:r>
          </w:p>
        </w:tc>
      </w:tr>
      <w:tr w:rsidR="00AD391E" w14:paraId="4D37F01E" w14:textId="77777777" w:rsidTr="0013623A">
        <w:trPr>
          <w:trHeight w:val="350"/>
        </w:trPr>
        <w:tc>
          <w:tcPr>
            <w:tcW w:w="1795" w:type="dxa"/>
          </w:tcPr>
          <w:p w14:paraId="01E0800C" w14:textId="77777777" w:rsidR="00AD391E" w:rsidRDefault="00AD391E" w:rsidP="0013623A">
            <w:r>
              <w:t>Page Up</w:t>
            </w:r>
          </w:p>
        </w:tc>
        <w:tc>
          <w:tcPr>
            <w:tcW w:w="7555" w:type="dxa"/>
          </w:tcPr>
          <w:p w14:paraId="1C9CFA38" w14:textId="77777777" w:rsidR="00AD391E" w:rsidRDefault="00AD391E" w:rsidP="0013623A">
            <w:r>
              <w:t>Will skim forward through each record in a data file in sequential order</w:t>
            </w:r>
          </w:p>
        </w:tc>
      </w:tr>
      <w:tr w:rsidR="00AD391E" w14:paraId="6A822A2A" w14:textId="77777777" w:rsidTr="0013623A">
        <w:trPr>
          <w:trHeight w:val="350"/>
        </w:trPr>
        <w:tc>
          <w:tcPr>
            <w:tcW w:w="1795" w:type="dxa"/>
          </w:tcPr>
          <w:p w14:paraId="76037B19" w14:textId="77777777" w:rsidR="00AD391E" w:rsidRDefault="00AD391E" w:rsidP="0013623A">
            <w:r>
              <w:t>Page Down</w:t>
            </w:r>
          </w:p>
        </w:tc>
        <w:tc>
          <w:tcPr>
            <w:tcW w:w="7555" w:type="dxa"/>
          </w:tcPr>
          <w:p w14:paraId="7E9663DE" w14:textId="77777777" w:rsidR="00AD391E" w:rsidRDefault="00AD391E" w:rsidP="0013623A">
            <w:r>
              <w:t>Will skim backward through each record in a data file in sequential order</w:t>
            </w:r>
          </w:p>
        </w:tc>
      </w:tr>
      <w:tr w:rsidR="00AD391E" w14:paraId="12D728AC" w14:textId="77777777" w:rsidTr="0013623A">
        <w:trPr>
          <w:trHeight w:val="350"/>
        </w:trPr>
        <w:tc>
          <w:tcPr>
            <w:tcW w:w="1795" w:type="dxa"/>
          </w:tcPr>
          <w:p w14:paraId="1E988A77" w14:textId="77777777" w:rsidR="00AD391E" w:rsidRDefault="00AD391E" w:rsidP="0013623A"/>
          <w:p w14:paraId="5D04BEB6" w14:textId="77777777" w:rsidR="00AD391E" w:rsidRDefault="00AD391E" w:rsidP="0013623A"/>
          <w:p w14:paraId="1A1530E6" w14:textId="77777777" w:rsidR="00AD391E" w:rsidRDefault="00AD391E" w:rsidP="0013623A"/>
          <w:p w14:paraId="3A01A6CB" w14:textId="77777777" w:rsidR="00AD391E" w:rsidRDefault="00AD391E" w:rsidP="0013623A"/>
          <w:p w14:paraId="6C689F46" w14:textId="77777777" w:rsidR="00AD391E" w:rsidRDefault="00AD391E" w:rsidP="0013623A"/>
          <w:p w14:paraId="04B31EFE" w14:textId="77777777" w:rsidR="00AD391E" w:rsidRDefault="00AD391E" w:rsidP="0013623A"/>
          <w:p w14:paraId="66B8B2BD" w14:textId="77777777" w:rsidR="00AD391E" w:rsidRDefault="00AD391E" w:rsidP="0013623A"/>
          <w:p w14:paraId="56ADECE7" w14:textId="77777777" w:rsidR="00AD391E" w:rsidRDefault="00AD391E" w:rsidP="0013623A"/>
          <w:p w14:paraId="69663780" w14:textId="77777777" w:rsidR="00AD391E" w:rsidRDefault="00AD391E" w:rsidP="0013623A"/>
          <w:p w14:paraId="116C24AF" w14:textId="77777777" w:rsidR="00AD391E" w:rsidRDefault="00AD391E" w:rsidP="0013623A"/>
          <w:p w14:paraId="7CC818B9" w14:textId="77777777" w:rsidR="00AD391E" w:rsidRDefault="00AD391E" w:rsidP="0013623A"/>
          <w:p w14:paraId="790F773F" w14:textId="77777777" w:rsidR="00AD391E" w:rsidRDefault="00AD391E" w:rsidP="0013623A"/>
          <w:p w14:paraId="23697888" w14:textId="5CB07899" w:rsidR="00602145" w:rsidRDefault="00602145" w:rsidP="0013623A"/>
        </w:tc>
        <w:tc>
          <w:tcPr>
            <w:tcW w:w="7555" w:type="dxa"/>
          </w:tcPr>
          <w:p w14:paraId="2041AEAF" w14:textId="77777777" w:rsidR="00AD391E" w:rsidRDefault="00AD391E" w:rsidP="0013623A"/>
        </w:tc>
      </w:tr>
    </w:tbl>
    <w:p w14:paraId="2C4A9974" w14:textId="1CC74ECC" w:rsidR="00602145" w:rsidRDefault="00602145" w:rsidP="00602145">
      <w:pPr>
        <w:pStyle w:val="Heading2"/>
      </w:pPr>
      <w:bookmarkStart w:id="13" w:name="_Toc48488499"/>
      <w:r>
        <w:lastRenderedPageBreak/>
        <w:t>Program Icons</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13623A">
            <w:r>
              <w:object w:dxaOrig="555" w:dyaOrig="600" w14:anchorId="254690D7">
                <v:shape id="_x0000_i1029" type="#_x0000_t75" style="width:27.85pt;height:29.9pt" o:ole="">
                  <v:imagedata r:id="rId20" o:title=""/>
                </v:shape>
                <o:OLEObject Type="Embed" ProgID="PBrush" ShapeID="_x0000_i1029" DrawAspect="Content" ObjectID="_1659102089" r:id="rId21"/>
              </w:object>
            </w:r>
          </w:p>
        </w:tc>
        <w:tc>
          <w:tcPr>
            <w:tcW w:w="3411" w:type="dxa"/>
          </w:tcPr>
          <w:p w14:paraId="02BDCAEA" w14:textId="48A47D26" w:rsidR="00602145" w:rsidRDefault="00A273B2" w:rsidP="0013623A">
            <w:r>
              <w:t>Job Notes</w:t>
            </w:r>
          </w:p>
        </w:tc>
        <w:tc>
          <w:tcPr>
            <w:tcW w:w="4770" w:type="dxa"/>
          </w:tcPr>
          <w:p w14:paraId="0826D4D2" w14:textId="0589627D" w:rsidR="00602145" w:rsidRDefault="00602145" w:rsidP="0013623A"/>
        </w:tc>
      </w:tr>
      <w:tr w:rsidR="00602145" w14:paraId="302C4A96" w14:textId="54BF317D" w:rsidTr="00077850">
        <w:trPr>
          <w:trHeight w:val="720"/>
        </w:trPr>
        <w:tc>
          <w:tcPr>
            <w:tcW w:w="1179" w:type="dxa"/>
          </w:tcPr>
          <w:p w14:paraId="0D2D3AEF" w14:textId="2B48035A" w:rsidR="00602145" w:rsidRDefault="00A273B2" w:rsidP="0013623A">
            <w:r>
              <w:object w:dxaOrig="555" w:dyaOrig="600" w14:anchorId="17A4E092">
                <v:shape id="_x0000_i1030" type="#_x0000_t75" style="width:27.85pt;height:29.9pt" o:ole="">
                  <v:imagedata r:id="rId22" o:title=""/>
                </v:shape>
                <o:OLEObject Type="Embed" ProgID="PBrush" ShapeID="_x0000_i1030" DrawAspect="Content" ObjectID="_1659102090" r:id="rId23"/>
              </w:object>
            </w:r>
          </w:p>
        </w:tc>
        <w:tc>
          <w:tcPr>
            <w:tcW w:w="3411" w:type="dxa"/>
          </w:tcPr>
          <w:p w14:paraId="1B3A8C7D" w14:textId="218C7DF7" w:rsidR="00602145" w:rsidRDefault="00602145" w:rsidP="0013623A">
            <w:r>
              <w:t>Customer Attachments</w:t>
            </w:r>
          </w:p>
        </w:tc>
        <w:tc>
          <w:tcPr>
            <w:tcW w:w="4770" w:type="dxa"/>
          </w:tcPr>
          <w:p w14:paraId="45DA60E7" w14:textId="5FBDE5D2" w:rsidR="00602145" w:rsidRDefault="00602145" w:rsidP="0013623A">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13623A">
            <w:r>
              <w:object w:dxaOrig="555" w:dyaOrig="600" w14:anchorId="73C92AA7">
                <v:shape id="_x0000_i1031" type="#_x0000_t75" style="width:27.85pt;height:29.9pt" o:ole="">
                  <v:imagedata r:id="rId24" o:title=""/>
                </v:shape>
                <o:OLEObject Type="Embed" ProgID="PBrush" ShapeID="_x0000_i1031" DrawAspect="Content" ObjectID="_1659102091" r:id="rId25"/>
              </w:object>
            </w:r>
          </w:p>
        </w:tc>
        <w:tc>
          <w:tcPr>
            <w:tcW w:w="3411" w:type="dxa"/>
          </w:tcPr>
          <w:p w14:paraId="7128488A" w14:textId="18FF1E36" w:rsidR="00602145" w:rsidRDefault="00A273B2" w:rsidP="0013623A">
            <w:r>
              <w:t>Change Move/Set Column Mode</w:t>
            </w:r>
          </w:p>
        </w:tc>
        <w:tc>
          <w:tcPr>
            <w:tcW w:w="4770" w:type="dxa"/>
          </w:tcPr>
          <w:p w14:paraId="35A17F18" w14:textId="77777777" w:rsidR="00602145" w:rsidRDefault="00602145" w:rsidP="0013623A"/>
        </w:tc>
      </w:tr>
      <w:tr w:rsidR="00602145" w14:paraId="3C9AC7CC" w14:textId="0F958334" w:rsidTr="00077850">
        <w:trPr>
          <w:trHeight w:val="720"/>
        </w:trPr>
        <w:tc>
          <w:tcPr>
            <w:tcW w:w="1179" w:type="dxa"/>
          </w:tcPr>
          <w:p w14:paraId="41FB698C" w14:textId="19B47258" w:rsidR="00602145" w:rsidRDefault="00A273B2" w:rsidP="0013623A">
            <w:r>
              <w:object w:dxaOrig="555" w:dyaOrig="600" w14:anchorId="32559EA8">
                <v:shape id="_x0000_i1032" type="#_x0000_t75" style="width:27.85pt;height:29.9pt" o:ole="">
                  <v:imagedata r:id="rId26" o:title=""/>
                </v:shape>
                <o:OLEObject Type="Embed" ProgID="PBrush" ShapeID="_x0000_i1032" DrawAspect="Content" ObjectID="_1659102092" r:id="rId27"/>
              </w:object>
            </w:r>
          </w:p>
        </w:tc>
        <w:tc>
          <w:tcPr>
            <w:tcW w:w="3411" w:type="dxa"/>
          </w:tcPr>
          <w:p w14:paraId="650CF187" w14:textId="6774B65F" w:rsidR="00602145" w:rsidRDefault="00602145" w:rsidP="0013623A">
            <w:r>
              <w:t>Print</w:t>
            </w:r>
            <w:r w:rsidR="00A273B2">
              <w:t xml:space="preserve"> Acknowledgement</w:t>
            </w:r>
          </w:p>
        </w:tc>
        <w:tc>
          <w:tcPr>
            <w:tcW w:w="4770" w:type="dxa"/>
          </w:tcPr>
          <w:p w14:paraId="75D7204E" w14:textId="77777777" w:rsidR="00602145" w:rsidRDefault="00602145" w:rsidP="0013623A"/>
        </w:tc>
      </w:tr>
      <w:tr w:rsidR="00602145" w14:paraId="4B91F864" w14:textId="77777777" w:rsidTr="00077850">
        <w:trPr>
          <w:trHeight w:val="720"/>
        </w:trPr>
        <w:tc>
          <w:tcPr>
            <w:tcW w:w="1179" w:type="dxa"/>
          </w:tcPr>
          <w:p w14:paraId="1E10B692" w14:textId="0AE3999D" w:rsidR="00602145" w:rsidRDefault="00A273B2" w:rsidP="0013623A">
            <w:r>
              <w:object w:dxaOrig="555" w:dyaOrig="600" w14:anchorId="2A61F43D">
                <v:shape id="_x0000_i1033" type="#_x0000_t75" style="width:27.85pt;height:29.9pt" o:ole="">
                  <v:imagedata r:id="rId28" o:title=""/>
                </v:shape>
                <o:OLEObject Type="Embed" ProgID="PBrush" ShapeID="_x0000_i1033" DrawAspect="Content" ObjectID="_1659102093" r:id="rId29"/>
              </w:object>
            </w:r>
          </w:p>
        </w:tc>
        <w:tc>
          <w:tcPr>
            <w:tcW w:w="3411" w:type="dxa"/>
          </w:tcPr>
          <w:p w14:paraId="0238CE05" w14:textId="75258C60" w:rsidR="00602145" w:rsidRDefault="00A273B2" w:rsidP="0013623A">
            <w:r>
              <w:t>Export to Excel</w:t>
            </w:r>
          </w:p>
        </w:tc>
        <w:tc>
          <w:tcPr>
            <w:tcW w:w="4770" w:type="dxa"/>
          </w:tcPr>
          <w:p w14:paraId="58443429" w14:textId="77777777" w:rsidR="00602145" w:rsidRDefault="00602145" w:rsidP="0013623A"/>
        </w:tc>
      </w:tr>
      <w:tr w:rsidR="00602145" w14:paraId="4A3F5E12" w14:textId="77777777" w:rsidTr="00077850">
        <w:trPr>
          <w:trHeight w:val="720"/>
        </w:trPr>
        <w:tc>
          <w:tcPr>
            <w:tcW w:w="1179" w:type="dxa"/>
          </w:tcPr>
          <w:p w14:paraId="39F2E999" w14:textId="4445EEDC" w:rsidR="00602145" w:rsidRDefault="00A273B2" w:rsidP="0013623A">
            <w:r>
              <w:object w:dxaOrig="555" w:dyaOrig="600" w14:anchorId="2FD2C7C0">
                <v:shape id="_x0000_i1034" type="#_x0000_t75" style="width:27.85pt;height:29.9pt" o:ole="">
                  <v:imagedata r:id="rId30" o:title=""/>
                </v:shape>
                <o:OLEObject Type="Embed" ProgID="PBrush" ShapeID="_x0000_i1034" DrawAspect="Content" ObjectID="_1659102094" r:id="rId31"/>
              </w:object>
            </w:r>
          </w:p>
        </w:tc>
        <w:tc>
          <w:tcPr>
            <w:tcW w:w="3411" w:type="dxa"/>
          </w:tcPr>
          <w:p w14:paraId="36F8612F" w14:textId="144BB747" w:rsidR="00602145" w:rsidRDefault="00A273B2" w:rsidP="0013623A">
            <w:r>
              <w:t>Add</w:t>
            </w:r>
          </w:p>
        </w:tc>
        <w:tc>
          <w:tcPr>
            <w:tcW w:w="4770" w:type="dxa"/>
          </w:tcPr>
          <w:p w14:paraId="71B5104D" w14:textId="77777777" w:rsidR="00602145" w:rsidRDefault="00602145" w:rsidP="0013623A"/>
        </w:tc>
      </w:tr>
      <w:tr w:rsidR="00602145" w14:paraId="2B72D7A5" w14:textId="77777777" w:rsidTr="00077850">
        <w:trPr>
          <w:trHeight w:val="720"/>
        </w:trPr>
        <w:tc>
          <w:tcPr>
            <w:tcW w:w="1179" w:type="dxa"/>
          </w:tcPr>
          <w:p w14:paraId="7C08BB5E" w14:textId="03C00518" w:rsidR="00602145" w:rsidRDefault="00077850" w:rsidP="0013623A">
            <w:r>
              <w:object w:dxaOrig="555" w:dyaOrig="600" w14:anchorId="14C5CFC2">
                <v:shape id="_x0000_i1035" type="#_x0000_t75" style="width:27.85pt;height:29.9pt" o:ole="">
                  <v:imagedata r:id="rId32" o:title=""/>
                </v:shape>
                <o:OLEObject Type="Embed" ProgID="PBrush" ShapeID="_x0000_i1035" DrawAspect="Content" ObjectID="_1659102095" r:id="rId33"/>
              </w:object>
            </w:r>
          </w:p>
        </w:tc>
        <w:tc>
          <w:tcPr>
            <w:tcW w:w="3411" w:type="dxa"/>
          </w:tcPr>
          <w:p w14:paraId="7608F563" w14:textId="40E22455" w:rsidR="00602145" w:rsidRDefault="00A273B2" w:rsidP="0013623A">
            <w:r>
              <w:t>Attachments</w:t>
            </w:r>
          </w:p>
        </w:tc>
        <w:tc>
          <w:tcPr>
            <w:tcW w:w="4770" w:type="dxa"/>
          </w:tcPr>
          <w:p w14:paraId="50BADB10" w14:textId="54CE42F0" w:rsidR="00602145" w:rsidRDefault="00A273B2" w:rsidP="0013623A">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13623A">
            <w:r>
              <w:object w:dxaOrig="555" w:dyaOrig="600" w14:anchorId="5072B79B">
                <v:shape id="_x0000_i1036" type="#_x0000_t75" style="width:27.85pt;height:29.9pt" o:ole="">
                  <v:imagedata r:id="rId34" o:title=""/>
                </v:shape>
                <o:OLEObject Type="Embed" ProgID="PBrush" ShapeID="_x0000_i1036" DrawAspect="Content" ObjectID="_1659102096" r:id="rId35"/>
              </w:object>
            </w:r>
          </w:p>
        </w:tc>
        <w:tc>
          <w:tcPr>
            <w:tcW w:w="3411" w:type="dxa"/>
          </w:tcPr>
          <w:p w14:paraId="5824BBE0" w14:textId="3623A231" w:rsidR="00602145" w:rsidRDefault="00A273B2" w:rsidP="0013623A">
            <w:r>
              <w:t>Notes</w:t>
            </w:r>
          </w:p>
        </w:tc>
        <w:tc>
          <w:tcPr>
            <w:tcW w:w="4770" w:type="dxa"/>
          </w:tcPr>
          <w:p w14:paraId="14485546" w14:textId="77777777" w:rsidR="00602145" w:rsidRDefault="00602145" w:rsidP="0013623A"/>
        </w:tc>
      </w:tr>
      <w:tr w:rsidR="00602145" w14:paraId="19A6EAEA" w14:textId="77777777" w:rsidTr="00077850">
        <w:trPr>
          <w:trHeight w:val="720"/>
        </w:trPr>
        <w:tc>
          <w:tcPr>
            <w:tcW w:w="1179" w:type="dxa"/>
          </w:tcPr>
          <w:p w14:paraId="08BA59DD" w14:textId="72923A86" w:rsidR="00602145" w:rsidRDefault="00077850" w:rsidP="0013623A">
            <w:r>
              <w:object w:dxaOrig="555" w:dyaOrig="600" w14:anchorId="7EA3F245">
                <v:shape id="_x0000_i1037" type="#_x0000_t75" style="width:27.85pt;height:29.9pt" o:ole="">
                  <v:imagedata r:id="rId36" o:title=""/>
                </v:shape>
                <o:OLEObject Type="Embed" ProgID="PBrush" ShapeID="_x0000_i1037" DrawAspect="Content" ObjectID="_1659102097" r:id="rId37"/>
              </w:object>
            </w:r>
          </w:p>
        </w:tc>
        <w:tc>
          <w:tcPr>
            <w:tcW w:w="3411" w:type="dxa"/>
          </w:tcPr>
          <w:p w14:paraId="7016257C" w14:textId="4D412016" w:rsidR="00602145" w:rsidRDefault="00A273B2" w:rsidP="0013623A">
            <w:r>
              <w:t>Spec Notes</w:t>
            </w:r>
          </w:p>
        </w:tc>
        <w:tc>
          <w:tcPr>
            <w:tcW w:w="4770" w:type="dxa"/>
          </w:tcPr>
          <w:p w14:paraId="1CA8FAB6" w14:textId="535B03A3" w:rsidR="00602145" w:rsidRDefault="00A273B2" w:rsidP="0013623A">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13623A">
            <w:r>
              <w:object w:dxaOrig="555" w:dyaOrig="600" w14:anchorId="5B8024D3">
                <v:shape id="_x0000_i1038" type="#_x0000_t75" style="width:27.85pt;height:29.9pt" o:ole="">
                  <v:imagedata r:id="rId38" o:title=""/>
                </v:shape>
                <o:OLEObject Type="Embed" ProgID="PBrush" ShapeID="_x0000_i1038" DrawAspect="Content" ObjectID="_1659102098" r:id="rId39"/>
              </w:object>
            </w:r>
          </w:p>
        </w:tc>
        <w:tc>
          <w:tcPr>
            <w:tcW w:w="3411" w:type="dxa"/>
          </w:tcPr>
          <w:p w14:paraId="0B7A8585" w14:textId="11BF14E3" w:rsidR="00602145" w:rsidRDefault="00A273B2" w:rsidP="0013623A">
            <w:r>
              <w:t>Utility Application</w:t>
            </w:r>
          </w:p>
        </w:tc>
        <w:tc>
          <w:tcPr>
            <w:tcW w:w="4770" w:type="dxa"/>
          </w:tcPr>
          <w:p w14:paraId="7660EA52" w14:textId="77777777" w:rsidR="00602145" w:rsidRDefault="00602145" w:rsidP="0013623A"/>
        </w:tc>
      </w:tr>
      <w:tr w:rsidR="00602145" w14:paraId="34D3009B" w14:textId="77777777" w:rsidTr="00077850">
        <w:trPr>
          <w:trHeight w:val="720"/>
        </w:trPr>
        <w:tc>
          <w:tcPr>
            <w:tcW w:w="1179" w:type="dxa"/>
          </w:tcPr>
          <w:p w14:paraId="4A934FB1" w14:textId="182F9AE0" w:rsidR="00602145" w:rsidRDefault="00077850" w:rsidP="0013623A">
            <w:r>
              <w:object w:dxaOrig="555" w:dyaOrig="600" w14:anchorId="02A89382">
                <v:shape id="_x0000_i1039" type="#_x0000_t75" style="width:27.85pt;height:29.9pt" o:ole="">
                  <v:imagedata r:id="rId40" o:title=""/>
                </v:shape>
                <o:OLEObject Type="Embed" ProgID="PBrush" ShapeID="_x0000_i1039" DrawAspect="Content" ObjectID="_1659102099" r:id="rId41"/>
              </w:object>
            </w:r>
          </w:p>
        </w:tc>
        <w:tc>
          <w:tcPr>
            <w:tcW w:w="3411" w:type="dxa"/>
          </w:tcPr>
          <w:p w14:paraId="10650A9A" w14:textId="61ED324C" w:rsidR="00602145" w:rsidRDefault="00A273B2" w:rsidP="0013623A">
            <w:r>
              <w:t>Help</w:t>
            </w:r>
          </w:p>
        </w:tc>
        <w:tc>
          <w:tcPr>
            <w:tcW w:w="4770" w:type="dxa"/>
          </w:tcPr>
          <w:p w14:paraId="0F546C7F" w14:textId="77777777" w:rsidR="00602145" w:rsidRDefault="00602145" w:rsidP="0013623A"/>
        </w:tc>
      </w:tr>
      <w:tr w:rsidR="00602145" w14:paraId="37B59527" w14:textId="77777777" w:rsidTr="00077850">
        <w:trPr>
          <w:trHeight w:val="720"/>
        </w:trPr>
        <w:tc>
          <w:tcPr>
            <w:tcW w:w="1179" w:type="dxa"/>
          </w:tcPr>
          <w:p w14:paraId="1DCB0431" w14:textId="1DDB8F08" w:rsidR="00602145" w:rsidRDefault="00077850" w:rsidP="0013623A">
            <w:r>
              <w:object w:dxaOrig="555" w:dyaOrig="600" w14:anchorId="3E715BCD">
                <v:shape id="_x0000_i1040" type="#_x0000_t75" style="width:27.85pt;height:29.9pt" o:ole="">
                  <v:imagedata r:id="rId42" o:title=""/>
                </v:shape>
                <o:OLEObject Type="Embed" ProgID="PBrush" ShapeID="_x0000_i1040" DrawAspect="Content" ObjectID="_1659102100" r:id="rId43"/>
              </w:object>
            </w:r>
          </w:p>
        </w:tc>
        <w:tc>
          <w:tcPr>
            <w:tcW w:w="3411" w:type="dxa"/>
          </w:tcPr>
          <w:p w14:paraId="106C8307" w14:textId="4DEE55E9" w:rsidR="00602145" w:rsidRDefault="00A273B2" w:rsidP="0013623A">
            <w:r>
              <w:t>UDF Viewer</w:t>
            </w:r>
          </w:p>
        </w:tc>
        <w:tc>
          <w:tcPr>
            <w:tcW w:w="4770" w:type="dxa"/>
          </w:tcPr>
          <w:p w14:paraId="2DEB5200" w14:textId="77777777" w:rsidR="00602145" w:rsidRDefault="00602145" w:rsidP="0013623A"/>
        </w:tc>
      </w:tr>
      <w:tr w:rsidR="00602145" w14:paraId="2BC5ADE7" w14:textId="77777777" w:rsidTr="00077850">
        <w:trPr>
          <w:trHeight w:val="720"/>
        </w:trPr>
        <w:tc>
          <w:tcPr>
            <w:tcW w:w="1179" w:type="dxa"/>
          </w:tcPr>
          <w:p w14:paraId="4C27DA20" w14:textId="7BFECDAA" w:rsidR="00602145" w:rsidRDefault="00077850" w:rsidP="0013623A">
            <w:r>
              <w:object w:dxaOrig="555" w:dyaOrig="600" w14:anchorId="3899B699">
                <v:shape id="_x0000_i1041" type="#_x0000_t75" style="width:27.85pt;height:29.9pt" o:ole="">
                  <v:imagedata r:id="rId44" o:title=""/>
                </v:shape>
                <o:OLEObject Type="Embed" ProgID="PBrush" ShapeID="_x0000_i1041" DrawAspect="Content" ObjectID="_1659102101" r:id="rId45"/>
              </w:object>
            </w:r>
          </w:p>
        </w:tc>
        <w:tc>
          <w:tcPr>
            <w:tcW w:w="3411" w:type="dxa"/>
          </w:tcPr>
          <w:p w14:paraId="2FE7D91D" w14:textId="4D8E0103" w:rsidR="00602145" w:rsidRDefault="00A273B2" w:rsidP="0013623A">
            <w:r>
              <w:t>Commissions</w:t>
            </w:r>
          </w:p>
        </w:tc>
        <w:tc>
          <w:tcPr>
            <w:tcW w:w="4770" w:type="dxa"/>
          </w:tcPr>
          <w:p w14:paraId="6C80FF0E" w14:textId="77777777" w:rsidR="00602145" w:rsidRDefault="00602145" w:rsidP="0013623A"/>
        </w:tc>
      </w:tr>
      <w:tr w:rsidR="00602145" w14:paraId="146F9678" w14:textId="77777777" w:rsidTr="00A273B2">
        <w:tc>
          <w:tcPr>
            <w:tcW w:w="1179" w:type="dxa"/>
          </w:tcPr>
          <w:p w14:paraId="59AD4D75" w14:textId="7956402A" w:rsidR="00602145" w:rsidRDefault="00077850" w:rsidP="0013623A">
            <w:r>
              <w:object w:dxaOrig="555" w:dyaOrig="600" w14:anchorId="3892F88E">
                <v:shape id="_x0000_i1042" type="#_x0000_t75" style="width:27.85pt;height:29.9pt" o:ole="">
                  <v:imagedata r:id="rId46" o:title=""/>
                </v:shape>
                <o:OLEObject Type="Embed" ProgID="PBrush" ShapeID="_x0000_i1042" DrawAspect="Content" ObjectID="_1659102102" r:id="rId47"/>
              </w:object>
            </w:r>
          </w:p>
        </w:tc>
        <w:tc>
          <w:tcPr>
            <w:tcW w:w="3411" w:type="dxa"/>
          </w:tcPr>
          <w:p w14:paraId="688179D6" w14:textId="38F862CF" w:rsidR="00602145" w:rsidRDefault="00A273B2" w:rsidP="0013623A">
            <w:r>
              <w:t>Exit</w:t>
            </w:r>
          </w:p>
        </w:tc>
        <w:tc>
          <w:tcPr>
            <w:tcW w:w="4770" w:type="dxa"/>
          </w:tcPr>
          <w:p w14:paraId="4A2BFC01" w14:textId="77777777" w:rsidR="00602145" w:rsidRDefault="00602145" w:rsidP="0013623A"/>
        </w:tc>
      </w:tr>
      <w:tr w:rsidR="00602145" w14:paraId="3D61F2B4" w14:textId="77777777" w:rsidTr="00A273B2">
        <w:tc>
          <w:tcPr>
            <w:tcW w:w="1179" w:type="dxa"/>
          </w:tcPr>
          <w:p w14:paraId="17EC46D9" w14:textId="77777777" w:rsidR="00602145" w:rsidRDefault="00602145" w:rsidP="0013623A"/>
        </w:tc>
        <w:tc>
          <w:tcPr>
            <w:tcW w:w="3411" w:type="dxa"/>
          </w:tcPr>
          <w:p w14:paraId="5E66B0B9" w14:textId="77777777" w:rsidR="00602145" w:rsidRDefault="00602145" w:rsidP="0013623A"/>
        </w:tc>
        <w:tc>
          <w:tcPr>
            <w:tcW w:w="4770" w:type="dxa"/>
          </w:tcPr>
          <w:p w14:paraId="24968466" w14:textId="77777777" w:rsidR="00602145" w:rsidRDefault="00602145" w:rsidP="0013623A"/>
        </w:tc>
      </w:tr>
      <w:tr w:rsidR="00602145" w14:paraId="7A4E8B3E" w14:textId="77777777" w:rsidTr="00A273B2">
        <w:tc>
          <w:tcPr>
            <w:tcW w:w="1179" w:type="dxa"/>
          </w:tcPr>
          <w:p w14:paraId="71A8BF53" w14:textId="77777777" w:rsidR="00602145" w:rsidRDefault="00602145" w:rsidP="0013623A"/>
        </w:tc>
        <w:tc>
          <w:tcPr>
            <w:tcW w:w="3411" w:type="dxa"/>
          </w:tcPr>
          <w:p w14:paraId="71C0CE7B" w14:textId="77777777" w:rsidR="00602145" w:rsidRDefault="00602145" w:rsidP="0013623A"/>
        </w:tc>
        <w:tc>
          <w:tcPr>
            <w:tcW w:w="4770" w:type="dxa"/>
          </w:tcPr>
          <w:p w14:paraId="0CBE444A" w14:textId="77777777" w:rsidR="00602145" w:rsidRDefault="00602145" w:rsidP="0013623A"/>
        </w:tc>
      </w:tr>
    </w:tbl>
    <w:p w14:paraId="271B4846" w14:textId="2EE32C7D" w:rsidR="00602145" w:rsidRDefault="00602145" w:rsidP="00602145"/>
    <w:p w14:paraId="5C2E76B9" w14:textId="7D8D83B3" w:rsidR="00077850" w:rsidRDefault="00077850" w:rsidP="00602145"/>
    <w:p w14:paraId="39026AD4" w14:textId="77777777" w:rsidR="00077850" w:rsidRPr="00602145" w:rsidRDefault="00077850" w:rsidP="00602145"/>
    <w:p w14:paraId="31815244" w14:textId="5D686CD1" w:rsidR="00077850" w:rsidRDefault="00AE0B12" w:rsidP="00077850">
      <w:pPr>
        <w:pStyle w:val="Heading1"/>
        <w:rPr>
          <w:b/>
          <w:bCs/>
        </w:rPr>
      </w:pPr>
      <w:bookmarkStart w:id="14" w:name="_Toc48488500"/>
      <w:r>
        <w:rPr>
          <w:b/>
          <w:bCs/>
        </w:rPr>
        <w:lastRenderedPageBreak/>
        <w:t>Overview</w:t>
      </w:r>
      <w:bookmarkEnd w:id="14"/>
    </w:p>
    <w:p w14:paraId="5A9B9BDF" w14:textId="3A1E179F" w:rsidR="00EB5707" w:rsidRPr="00A10ECD" w:rsidRDefault="00EB5707" w:rsidP="00EB5707">
      <w:pPr>
        <w:rPr>
          <w:rFonts w:cstheme="minorHAnsi"/>
        </w:rPr>
      </w:pPr>
      <w:r w:rsidRPr="00A10ECD">
        <w:rPr>
          <w:rFonts w:cstheme="minorHAnsi"/>
        </w:rPr>
        <w:t xml:space="preserve">The email notification system is system-wide tool for entering and notifying </w:t>
      </w:r>
      <w:r w:rsidR="00F60B80">
        <w:rPr>
          <w:rFonts w:cstheme="minorHAnsi"/>
        </w:rPr>
        <w:t xml:space="preserve">both </w:t>
      </w:r>
      <w:r w:rsidRPr="00A10ECD">
        <w:rPr>
          <w:rFonts w:cstheme="minorHAnsi"/>
        </w:rPr>
        <w:t>customer and internal contacts.</w:t>
      </w:r>
      <w:r w:rsidR="0007166B">
        <w:rPr>
          <w:rFonts w:cstheme="minorHAnsi"/>
        </w:rPr>
        <w:t xml:space="preserve"> </w:t>
      </w:r>
      <w:r w:rsidRPr="00A10ECD">
        <w:rPr>
          <w:rFonts w:cstheme="minorHAnsi"/>
        </w:rPr>
        <w:t>The first program with this logic is the advanced ship notice via bill of lading printing.</w:t>
      </w:r>
    </w:p>
    <w:p w14:paraId="0872AD09" w14:textId="54432767" w:rsidR="00EB5707" w:rsidRPr="00A10ECD" w:rsidRDefault="00EB5707" w:rsidP="00EB5707">
      <w:pPr>
        <w:rPr>
          <w:rFonts w:cstheme="minorHAnsi"/>
        </w:rPr>
      </w:pPr>
      <w:r w:rsidRPr="00A10ECD">
        <w:rPr>
          <w:rFonts w:cstheme="minorHAnsi"/>
        </w:rPr>
        <w:t>As more options are added</w:t>
      </w:r>
      <w:r w:rsidR="00F60B80">
        <w:rPr>
          <w:rFonts w:cstheme="minorHAnsi"/>
        </w:rPr>
        <w:t>,</w:t>
      </w:r>
      <w:r w:rsidRPr="00A10ECD">
        <w:rPr>
          <w:rFonts w:cstheme="minorHAnsi"/>
        </w:rPr>
        <w:t xml:space="preserve"> a similar toggle box will appear on the printing routine.</w:t>
      </w:r>
      <w:r w:rsidR="00F60B80">
        <w:rPr>
          <w:rFonts w:cstheme="minorHAnsi"/>
        </w:rPr>
        <w:t xml:space="preserve"> </w:t>
      </w:r>
      <w:r w:rsidRPr="00A10ECD">
        <w:rPr>
          <w:rFonts w:cstheme="minorHAnsi"/>
        </w:rPr>
        <w:t>For example, when printing a purchase order, you may want to simultaneously email an advanced email notification.</w:t>
      </w:r>
    </w:p>
    <w:p w14:paraId="58211363" w14:textId="77777777" w:rsidR="00173876" w:rsidRDefault="00F60B80" w:rsidP="00EB5707">
      <w:pPr>
        <w:rPr>
          <w:rFonts w:cstheme="minorHAnsi"/>
        </w:rPr>
      </w:pPr>
      <w:r>
        <w:rPr>
          <w:rFonts w:cstheme="minorHAnsi"/>
        </w:rPr>
        <w:t>Other example may p</w:t>
      </w:r>
      <w:r w:rsidR="00EB5707" w:rsidRPr="00A10ECD">
        <w:rPr>
          <w:rFonts w:cstheme="minorHAnsi"/>
        </w:rPr>
        <w:t>erhaps</w:t>
      </w:r>
      <w:r>
        <w:rPr>
          <w:rFonts w:cstheme="minorHAnsi"/>
        </w:rPr>
        <w:t xml:space="preserve"> be</w:t>
      </w:r>
      <w:r w:rsidR="00EB5707" w:rsidRPr="00A10ECD">
        <w:rPr>
          <w:rFonts w:cstheme="minorHAnsi"/>
        </w:rPr>
        <w:t xml:space="preserve"> email notification when finished goods have been produced letting the customers know they are ready to be shipped once you receive an official release.  Likewise, when an item falls below a reorder point, an email may be sent to notify production, sales service, the purchasing agent and / or the warehouse manager.</w:t>
      </w:r>
      <w:r w:rsidR="00173876">
        <w:rPr>
          <w:rFonts w:cstheme="minorHAnsi"/>
        </w:rPr>
        <w:t xml:space="preserve"> </w:t>
      </w:r>
    </w:p>
    <w:p w14:paraId="5BD66690" w14:textId="2FE352B4" w:rsidR="00EB5707" w:rsidRDefault="00EB5707" w:rsidP="00EB5707">
      <w:pPr>
        <w:rPr>
          <w:rFonts w:cstheme="minorHAnsi"/>
        </w:rPr>
      </w:pPr>
      <w:r w:rsidRPr="00A10ECD">
        <w:rPr>
          <w:rFonts w:cstheme="minorHAnsi"/>
        </w:rPr>
        <w:t>The bill of lading shipment email notification system requires building a few files.</w:t>
      </w:r>
    </w:p>
    <w:p w14:paraId="3EE88E18" w14:textId="77777777" w:rsidR="00173876" w:rsidRPr="00A10ECD" w:rsidRDefault="00173876" w:rsidP="00EB5707">
      <w:pPr>
        <w:rPr>
          <w:rFonts w:cstheme="minorHAnsi"/>
        </w:rPr>
      </w:pPr>
    </w:p>
    <w:p w14:paraId="45D19D17" w14:textId="4BCD7231" w:rsidR="00EB5707" w:rsidRDefault="0007166B" w:rsidP="00AE0B12">
      <w:pPr>
        <w:pStyle w:val="Heading1"/>
        <w:rPr>
          <w:b/>
          <w:bCs/>
        </w:rPr>
      </w:pPr>
      <w:bookmarkStart w:id="15" w:name="_Hlk48471347"/>
      <w:bookmarkStart w:id="16" w:name="_Toc48488501"/>
      <w:r w:rsidRPr="00AE0B12">
        <w:rPr>
          <w:b/>
          <w:bCs/>
        </w:rPr>
        <w:t>Bill of Lading Advanced Notification</w:t>
      </w:r>
      <w:bookmarkEnd w:id="16"/>
    </w:p>
    <w:p w14:paraId="23A2ACA7" w14:textId="110DD1F6" w:rsidR="00F41844" w:rsidRPr="00F41844" w:rsidRDefault="00F41844" w:rsidP="00F41844">
      <w:pPr>
        <w:pStyle w:val="Heading2"/>
      </w:pPr>
      <w:bookmarkStart w:id="17" w:name="_Toc48488502"/>
      <w:r>
        <w:t>Customer File Maintenance [AF1]</w:t>
      </w:r>
      <w:bookmarkEnd w:id="17"/>
    </w:p>
    <w:p w14:paraId="43A93C1E" w14:textId="5B44CD49" w:rsidR="0007166B" w:rsidRDefault="0007166B" w:rsidP="0007166B">
      <w:pPr>
        <w:rPr>
          <w:rFonts w:cstheme="minorHAnsi"/>
        </w:rPr>
      </w:pPr>
      <w:r w:rsidRPr="00A10ECD">
        <w:rPr>
          <w:rFonts w:cstheme="minorHAnsi"/>
        </w:rPr>
        <w:t>First, contacts must be added for each ship to location in the customer file.</w:t>
      </w:r>
    </w:p>
    <w:p w14:paraId="5228BDF4" w14:textId="6CA3BA50" w:rsidR="00C45AEA" w:rsidRDefault="00C45AEA" w:rsidP="00C45AEA">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602F6F92" w14:textId="13149B71" w:rsidR="00C45AEA" w:rsidRDefault="00173876" w:rsidP="00C45AEA">
      <w:r>
        <w:rPr>
          <w:noProof/>
        </w:rPr>
        <w:drawing>
          <wp:inline distT="0" distB="0" distL="0" distR="0" wp14:anchorId="647DB6CA" wp14:editId="131E78FF">
            <wp:extent cx="5936615" cy="2524760"/>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2524760"/>
                    </a:xfrm>
                    <a:prstGeom prst="rect">
                      <a:avLst/>
                    </a:prstGeom>
                    <a:noFill/>
                    <a:ln>
                      <a:noFill/>
                    </a:ln>
                  </pic:spPr>
                </pic:pic>
              </a:graphicData>
            </a:graphic>
          </wp:inline>
        </w:drawing>
      </w:r>
    </w:p>
    <w:p w14:paraId="295913C9" w14:textId="05044B0D" w:rsidR="00C45AEA" w:rsidRDefault="00C45AEA" w:rsidP="00C45AEA">
      <w:r>
        <w:t>In order to view Ship-To information for a specific customer, the desired customer must be selected within the list of all available customers. The user may search for a specific customer, or narrow down the browse list, by using the search fields located along the top of the page.</w:t>
      </w:r>
    </w:p>
    <w:p w14:paraId="5958C722" w14:textId="189BF87F" w:rsidR="00C45AEA" w:rsidRDefault="00C45AEA" w:rsidP="00C45AEA">
      <w:r>
        <w:t>In order to select a specific customer within the list to view detailed Ship-To information for, the user must ensure that it is highlighted within the list. In order to highlight a customer, the user may click on their desired customer.</w:t>
      </w:r>
    </w:p>
    <w:p w14:paraId="219562EA" w14:textId="27108579" w:rsidR="00C45AEA" w:rsidRDefault="00C45AEA" w:rsidP="00C45AEA">
      <w:pPr>
        <w:pStyle w:val="Heading2"/>
      </w:pPr>
      <w:bookmarkStart w:id="18" w:name="_Toc48488503"/>
      <w:r>
        <w:lastRenderedPageBreak/>
        <w:t>Ship-To Information</w:t>
      </w:r>
      <w:bookmarkEnd w:id="18"/>
    </w:p>
    <w:p w14:paraId="798452A4" w14:textId="6EB73231" w:rsidR="00C45AEA" w:rsidRDefault="00C45AEA" w:rsidP="0007166B">
      <w:pPr>
        <w:rPr>
          <w:rFonts w:cstheme="minorHAnsi"/>
        </w:rPr>
      </w:pPr>
      <w:r>
        <w:rPr>
          <w:rFonts w:cstheme="minorHAnsi"/>
        </w:rPr>
        <w:t xml:space="preserve">The user should then navigate to the </w:t>
      </w:r>
      <w:r>
        <w:rPr>
          <w:rFonts w:cstheme="minorHAnsi"/>
          <w:i/>
          <w:iCs/>
        </w:rPr>
        <w:t>Ship-To</w:t>
      </w:r>
      <w:r>
        <w:rPr>
          <w:rFonts w:cstheme="minorHAnsi"/>
        </w:rPr>
        <w:t xml:space="preserve"> tab.</w:t>
      </w:r>
    </w:p>
    <w:p w14:paraId="050D629D" w14:textId="27314749" w:rsidR="00C45AEA" w:rsidRDefault="00C45AEA" w:rsidP="0007166B">
      <w:pPr>
        <w:rPr>
          <w:rFonts w:cstheme="minorHAnsi"/>
        </w:rPr>
      </w:pPr>
      <w:r>
        <w:rPr>
          <w:noProof/>
        </w:rPr>
        <w:drawing>
          <wp:inline distT="0" distB="0" distL="0" distR="0" wp14:anchorId="401C3C47" wp14:editId="0CF6A1A4">
            <wp:extent cx="5943600" cy="4736465"/>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36465"/>
                    </a:xfrm>
                    <a:prstGeom prst="rect">
                      <a:avLst/>
                    </a:prstGeom>
                  </pic:spPr>
                </pic:pic>
              </a:graphicData>
            </a:graphic>
          </wp:inline>
        </w:drawing>
      </w:r>
    </w:p>
    <w:p w14:paraId="723D4099" w14:textId="771D8E33" w:rsidR="00C45AEA" w:rsidRDefault="00C45AEA" w:rsidP="00C45AEA">
      <w:r>
        <w:t xml:space="preserve">To view phone information for the selected customer, the user may now click on the </w:t>
      </w:r>
      <w:r>
        <w:rPr>
          <w:b/>
          <w:bCs/>
          <w:i/>
          <w:iCs/>
          <w:u w:val="single"/>
        </w:rPr>
        <w:t>“@ Pictured Address Book”</w:t>
      </w:r>
      <w:r>
        <w:t xml:space="preserve"> at the top of the screen.</w:t>
      </w:r>
    </w:p>
    <w:p w14:paraId="43E543A5" w14:textId="36FBF9C2" w:rsidR="00C45AEA" w:rsidRPr="00F84105" w:rsidRDefault="00C45AEA" w:rsidP="00C45AEA">
      <w:pPr>
        <w:pStyle w:val="Heading2"/>
      </w:pPr>
      <w:bookmarkStart w:id="19" w:name="_Toc48488504"/>
      <w:r>
        <w:lastRenderedPageBreak/>
        <w:t>Phone Information</w:t>
      </w:r>
      <w:bookmarkEnd w:id="19"/>
    </w:p>
    <w:p w14:paraId="507779BC" w14:textId="77777777" w:rsidR="00C45AEA" w:rsidRDefault="00C45AEA" w:rsidP="00C45AEA">
      <w:pPr>
        <w:pStyle w:val="Heading3"/>
      </w:pPr>
      <w:bookmarkStart w:id="20" w:name="_Toc46338626"/>
      <w:bookmarkStart w:id="21" w:name="_Toc48488505"/>
      <w:r>
        <w:t>Browse Phone</w:t>
      </w:r>
      <w:bookmarkEnd w:id="20"/>
      <w:bookmarkEnd w:id="21"/>
    </w:p>
    <w:p w14:paraId="28887764" w14:textId="4EB8C3B3" w:rsidR="00C45AEA" w:rsidRDefault="00C45AEA" w:rsidP="0007166B">
      <w:pPr>
        <w:rPr>
          <w:rFonts w:cstheme="minorHAnsi"/>
        </w:rPr>
      </w:pPr>
      <w:r>
        <w:rPr>
          <w:noProof/>
        </w:rPr>
        <w:drawing>
          <wp:inline distT="0" distB="0" distL="0" distR="0" wp14:anchorId="3030630A" wp14:editId="280E7C06">
            <wp:extent cx="5943600" cy="23964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2824A8E3" w14:textId="77777777" w:rsidR="00C45AEA" w:rsidRDefault="00C45AEA" w:rsidP="00C45AEA">
      <w:r>
        <w:t xml:space="preserve">The Browse Phone screen will show the user all of the available contacts for the selected customer. </w:t>
      </w:r>
    </w:p>
    <w:p w14:paraId="216FD167" w14:textId="77777777" w:rsidR="00C45AEA" w:rsidRDefault="00C45AEA" w:rsidP="00C45AEA">
      <w:r>
        <w:t>In order to view detailed information for a specific contact, the desired contact must be selected within the list of all available contacts. The user may search for a specific contact, or narrow down the browse list, by using the search field located at the bottom of the page.</w:t>
      </w:r>
    </w:p>
    <w:p w14:paraId="59C11417" w14:textId="77777777" w:rsidR="00C45AEA" w:rsidRPr="00115330" w:rsidRDefault="00C45AEA" w:rsidP="00C45AEA">
      <w:r>
        <w:t>In order to select a specific contact within the list to view detailed information for, the user must ensure that it is highlighted within the list. In order to highlight a contact, the user may click on their desired contact.</w:t>
      </w:r>
    </w:p>
    <w:p w14:paraId="5F2C8E9F" w14:textId="77777777" w:rsidR="00C45AEA" w:rsidRDefault="00C45AEA" w:rsidP="00C45AEA">
      <w:pPr>
        <w:pStyle w:val="Heading4"/>
      </w:pPr>
      <w:r>
        <w:t>View Phone</w:t>
      </w:r>
    </w:p>
    <w:p w14:paraId="4B68428D" w14:textId="77777777" w:rsidR="00C45AEA" w:rsidRPr="00F84105" w:rsidRDefault="00C45AEA" w:rsidP="00C45AEA">
      <w:r>
        <w:t xml:space="preserve">Once the user has highlighted their desired contact to view detailed information for, they may click on the </w:t>
      </w:r>
      <w:r>
        <w:rPr>
          <w:b/>
          <w:bCs/>
          <w:i/>
          <w:iCs/>
          <w:u w:val="single"/>
        </w:rPr>
        <w:t>“View Phone”</w:t>
      </w:r>
      <w:r>
        <w:t xml:space="preserve"> tab at the top of the screen. This tab allows the user to view detailed information, as well as update and add contacts.</w:t>
      </w:r>
    </w:p>
    <w:p w14:paraId="7BA9673B" w14:textId="77777777" w:rsidR="00C45AEA" w:rsidRDefault="00C45AEA" w:rsidP="00C45AEA">
      <w:pPr>
        <w:pStyle w:val="Heading3"/>
      </w:pPr>
      <w:bookmarkStart w:id="22" w:name="_Toc48488506"/>
      <w:r>
        <w:lastRenderedPageBreak/>
        <w:t>View Phone</w:t>
      </w:r>
      <w:bookmarkEnd w:id="22"/>
    </w:p>
    <w:p w14:paraId="21389BD8" w14:textId="2FFE107C" w:rsidR="00C45AEA" w:rsidRDefault="00C45AEA" w:rsidP="0007166B">
      <w:pPr>
        <w:rPr>
          <w:rFonts w:cstheme="minorHAnsi"/>
        </w:rPr>
      </w:pPr>
      <w:r>
        <w:rPr>
          <w:noProof/>
        </w:rPr>
        <w:drawing>
          <wp:inline distT="0" distB="0" distL="0" distR="0" wp14:anchorId="5799C7E1" wp14:editId="43766499">
            <wp:extent cx="5943600" cy="38938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64DD79B6" w14:textId="77777777" w:rsidR="00C45AEA" w:rsidRPr="00515413" w:rsidRDefault="00C45AEA" w:rsidP="00C45AEA">
      <w:r>
        <w:t xml:space="preserve">The </w:t>
      </w:r>
      <w:r>
        <w:rPr>
          <w:b/>
          <w:bCs/>
          <w:i/>
          <w:iCs/>
          <w:u w:val="single"/>
        </w:rPr>
        <w:t>“View Phone”</w:t>
      </w:r>
      <w:r>
        <w:t xml:space="preserve"> screen shows the user detailed information about the selected Contact. In this screen, the user can update information about the current contact, update the current contact’s selected email notifications, or add a new contact.</w:t>
      </w:r>
    </w:p>
    <w:p w14:paraId="1F9316AF" w14:textId="77777777" w:rsidR="00C45AEA" w:rsidRDefault="00C45AEA" w:rsidP="00C45AEA">
      <w:pPr>
        <w:pStyle w:val="Heading4"/>
      </w:pPr>
      <w:r>
        <w:t>UPDATE</w:t>
      </w:r>
    </w:p>
    <w:p w14:paraId="68D9E9B3" w14:textId="77777777" w:rsidR="00C45AEA" w:rsidRPr="00515413" w:rsidRDefault="00C45AEA" w:rsidP="00C45AEA">
      <w:r>
        <w:t xml:space="preserve">Click the </w:t>
      </w:r>
      <w:r>
        <w:rPr>
          <w:b/>
          <w:bCs/>
          <w:i/>
          <w:iCs/>
          <w:u w:val="single"/>
        </w:rPr>
        <w:t>“Update”</w:t>
      </w:r>
      <w:r>
        <w:t xml:space="preserve"> button to update the current Contact’s information.</w:t>
      </w:r>
    </w:p>
    <w:p w14:paraId="0AE765BA" w14:textId="77777777" w:rsidR="00C45AEA" w:rsidRDefault="00C45AEA" w:rsidP="00C45AEA">
      <w:pPr>
        <w:pStyle w:val="Heading4"/>
      </w:pPr>
      <w:r>
        <w:t>ADD</w:t>
      </w:r>
    </w:p>
    <w:p w14:paraId="6A36410C" w14:textId="77777777" w:rsidR="00C45AEA" w:rsidRPr="00C424F9" w:rsidRDefault="00C45AEA" w:rsidP="00C45AEA">
      <w:r>
        <w:t xml:space="preserve">Click the </w:t>
      </w:r>
      <w:r>
        <w:rPr>
          <w:b/>
          <w:bCs/>
          <w:i/>
          <w:iCs/>
          <w:u w:val="single"/>
        </w:rPr>
        <w:t>“Add”</w:t>
      </w:r>
      <w:r>
        <w:t xml:space="preserve"> button to add a new Contact for this customer. If the user has chosen to </w:t>
      </w:r>
      <w:r>
        <w:rPr>
          <w:b/>
          <w:bCs/>
          <w:i/>
          <w:iCs/>
          <w:u w:val="single"/>
        </w:rPr>
        <w:t>“Add”</w:t>
      </w:r>
      <w:r>
        <w:t xml:space="preserve"> a new Contact, the system will ask if the user wishes to import from the Customer Contact system.</w:t>
      </w:r>
    </w:p>
    <w:p w14:paraId="3E6A5734" w14:textId="77777777" w:rsidR="00C45AEA" w:rsidRDefault="00C45AEA" w:rsidP="00C45AEA">
      <w:r>
        <w:rPr>
          <w:noProof/>
        </w:rPr>
        <w:drawing>
          <wp:inline distT="0" distB="0" distL="0" distR="0" wp14:anchorId="4A6109BC" wp14:editId="07BF4FEF">
            <wp:extent cx="3324225" cy="1343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225" cy="1343025"/>
                    </a:xfrm>
                    <a:prstGeom prst="rect">
                      <a:avLst/>
                    </a:prstGeom>
                  </pic:spPr>
                </pic:pic>
              </a:graphicData>
            </a:graphic>
          </wp:inline>
        </w:drawing>
      </w:r>
    </w:p>
    <w:p w14:paraId="10A04AAC" w14:textId="77777777" w:rsidR="00C45AEA" w:rsidRDefault="00C45AEA" w:rsidP="00C45AEA">
      <w:r>
        <w:t xml:space="preserve">If the user chooses </w:t>
      </w:r>
      <w:r>
        <w:rPr>
          <w:b/>
          <w:bCs/>
          <w:i/>
          <w:iCs/>
          <w:u w:val="single"/>
        </w:rPr>
        <w:t>“Yes”</w:t>
      </w:r>
      <w:r>
        <w:t xml:space="preserve">, the system will open the </w:t>
      </w:r>
      <w:r>
        <w:rPr>
          <w:i/>
          <w:iCs/>
        </w:rPr>
        <w:t>“Customer Contacts Multi-Selector’</w:t>
      </w:r>
      <w:r>
        <w:t xml:space="preserve"> screen.</w:t>
      </w:r>
    </w:p>
    <w:p w14:paraId="705D67B9" w14:textId="77777777" w:rsidR="00C45AEA" w:rsidRPr="004F60A4" w:rsidRDefault="00C45AEA" w:rsidP="00C45AEA">
      <w:r>
        <w:t xml:space="preserve">If the user chooses </w:t>
      </w:r>
      <w:r>
        <w:rPr>
          <w:b/>
          <w:bCs/>
          <w:i/>
          <w:iCs/>
          <w:u w:val="single"/>
        </w:rPr>
        <w:t>“No”</w:t>
      </w:r>
      <w:r>
        <w:t>, the user will be allowed to manually enter all contact information into the screen.</w:t>
      </w:r>
    </w:p>
    <w:p w14:paraId="00539700" w14:textId="77777777" w:rsidR="00C45AEA" w:rsidRDefault="00C45AEA" w:rsidP="00C45AEA">
      <w:pPr>
        <w:pStyle w:val="Heading4"/>
      </w:pPr>
      <w:r>
        <w:lastRenderedPageBreak/>
        <w:t>COPY</w:t>
      </w:r>
    </w:p>
    <w:p w14:paraId="21D495C0" w14:textId="77777777" w:rsidR="00C45AEA" w:rsidRPr="0047045B" w:rsidRDefault="00C45AEA" w:rsidP="00C45AEA">
      <w:r>
        <w:t xml:space="preserve">Click the </w:t>
      </w:r>
      <w:r>
        <w:rPr>
          <w:b/>
          <w:bCs/>
          <w:i/>
          <w:iCs/>
          <w:u w:val="single"/>
        </w:rPr>
        <w:t>“Copy”</w:t>
      </w:r>
      <w:r>
        <w:t xml:space="preserve"> button to copy information from the currently selected contact.</w:t>
      </w:r>
    </w:p>
    <w:p w14:paraId="73819A71" w14:textId="77777777" w:rsidR="00C45AEA" w:rsidRDefault="00C45AEA" w:rsidP="00C45AEA">
      <w:pPr>
        <w:pStyle w:val="Heading4"/>
      </w:pPr>
      <w:r>
        <w:t>DELETE</w:t>
      </w:r>
    </w:p>
    <w:p w14:paraId="4E0EDDBB" w14:textId="77777777" w:rsidR="00C45AEA" w:rsidRPr="0047045B" w:rsidRDefault="00C45AEA" w:rsidP="00C45AEA">
      <w:r>
        <w:t xml:space="preserve">Click the </w:t>
      </w:r>
      <w:r>
        <w:rPr>
          <w:b/>
          <w:bCs/>
          <w:i/>
          <w:iCs/>
          <w:u w:val="single"/>
        </w:rPr>
        <w:t>“Delete”</w:t>
      </w:r>
      <w:r>
        <w:t xml:space="preserve"> button to delete the currently selected contact.</w:t>
      </w:r>
    </w:p>
    <w:p w14:paraId="2B5D325D" w14:textId="77777777" w:rsidR="00C45AEA" w:rsidRDefault="00C45AEA" w:rsidP="00C45AEA">
      <w:pPr>
        <w:pStyle w:val="Heading4"/>
      </w:pPr>
      <w:r>
        <w:t>NEXT</w:t>
      </w:r>
    </w:p>
    <w:p w14:paraId="3161F50D" w14:textId="77777777" w:rsidR="00C45AEA" w:rsidRPr="0047045B" w:rsidRDefault="00C45AEA" w:rsidP="00C45AEA">
      <w:r>
        <w:t xml:space="preserve">Press </w:t>
      </w:r>
      <w:r w:rsidRPr="00B86B9F">
        <w:rPr>
          <w:b/>
          <w:bCs/>
          <w:i/>
          <w:iCs/>
          <w:u w:val="single"/>
        </w:rPr>
        <w:t>"N"</w:t>
      </w:r>
      <w:r>
        <w:t xml:space="preserve"> (Next) to find next Contact to view or modify. Alternatively, press the </w:t>
      </w:r>
      <w:r>
        <w:rPr>
          <w:b/>
          <w:bCs/>
          <w:i/>
          <w:iCs/>
          <w:u w:val="single"/>
        </w:rPr>
        <w:t>“Right Arrow”</w:t>
      </w:r>
      <w:r>
        <w:t xml:space="preserve"> on the screen.</w:t>
      </w:r>
    </w:p>
    <w:p w14:paraId="1602B058" w14:textId="77777777" w:rsidR="00C45AEA" w:rsidRDefault="00C45AEA" w:rsidP="00C45AEA">
      <w:pPr>
        <w:pStyle w:val="Heading4"/>
      </w:pPr>
      <w:r>
        <w:t>PREVIOUS</w:t>
      </w:r>
    </w:p>
    <w:p w14:paraId="0033D16D" w14:textId="77777777" w:rsidR="00C45AEA" w:rsidRDefault="00C45AEA" w:rsidP="00C45AEA">
      <w:r>
        <w:t xml:space="preserve">Press </w:t>
      </w:r>
      <w:r w:rsidRPr="00B86B9F">
        <w:rPr>
          <w:b/>
          <w:bCs/>
          <w:i/>
          <w:iCs/>
          <w:u w:val="single"/>
        </w:rPr>
        <w:t>"P"</w:t>
      </w:r>
      <w:r>
        <w:t xml:space="preserve"> (Previous) to find previous Contact to view or modify.</w:t>
      </w:r>
      <w:r w:rsidRPr="00EA7FC0">
        <w:t xml:space="preserve"> </w:t>
      </w:r>
      <w:r>
        <w:t xml:space="preserve">Alternatively, press the </w:t>
      </w:r>
      <w:r>
        <w:rPr>
          <w:b/>
          <w:bCs/>
          <w:i/>
          <w:iCs/>
          <w:u w:val="single"/>
        </w:rPr>
        <w:t>“Left Arrow”</w:t>
      </w:r>
      <w:r>
        <w:t xml:space="preserve"> on the screen.</w:t>
      </w:r>
    </w:p>
    <w:p w14:paraId="5EF5F193" w14:textId="77777777" w:rsidR="00C45AEA" w:rsidRDefault="00C45AEA" w:rsidP="00C45AEA">
      <w:pPr>
        <w:pStyle w:val="Heading3"/>
      </w:pPr>
      <w:bookmarkStart w:id="23" w:name="_Toc48488507"/>
      <w:r>
        <w:t>Add/Update Phone – Manual Input</w:t>
      </w:r>
      <w:bookmarkEnd w:id="23"/>
    </w:p>
    <w:p w14:paraId="1C419056" w14:textId="77777777" w:rsidR="00C45AEA" w:rsidRDefault="00C45AEA" w:rsidP="00C45AEA">
      <w:r>
        <w:rPr>
          <w:noProof/>
        </w:rPr>
        <w:drawing>
          <wp:inline distT="0" distB="0" distL="0" distR="0" wp14:anchorId="3FCACC2D" wp14:editId="6207B10A">
            <wp:extent cx="2990850" cy="26955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850" cy="2695575"/>
                    </a:xfrm>
                    <a:prstGeom prst="rect">
                      <a:avLst/>
                    </a:prstGeom>
                  </pic:spPr>
                </pic:pic>
              </a:graphicData>
            </a:graphic>
          </wp:inline>
        </w:drawing>
      </w:r>
    </w:p>
    <w:p w14:paraId="1A4B05BE" w14:textId="77777777" w:rsidR="00C45AEA" w:rsidRDefault="00C45AEA" w:rsidP="00C45AEA">
      <w:pPr>
        <w:pStyle w:val="Heading4"/>
      </w:pPr>
      <w:r>
        <w:t>SAVE</w:t>
      </w:r>
    </w:p>
    <w:p w14:paraId="4B27FCF9" w14:textId="77777777" w:rsidR="00C45AEA" w:rsidRPr="004821ED" w:rsidRDefault="00C45AEA" w:rsidP="00C45AEA">
      <w:r>
        <w:t>Click the “</w:t>
      </w:r>
      <w:r>
        <w:rPr>
          <w:b/>
          <w:bCs/>
          <w:i/>
          <w:iCs/>
          <w:u w:val="single"/>
        </w:rPr>
        <w:t>Save</w:t>
      </w:r>
      <w:r>
        <w:t>” button to save the current Contact.</w:t>
      </w:r>
    </w:p>
    <w:p w14:paraId="5820CA13" w14:textId="77777777" w:rsidR="00C45AEA" w:rsidRDefault="00C45AEA" w:rsidP="00C45AEA">
      <w:pPr>
        <w:pStyle w:val="Heading4"/>
      </w:pPr>
      <w:r>
        <w:t>RESET</w:t>
      </w:r>
    </w:p>
    <w:p w14:paraId="7CF53123" w14:textId="77777777" w:rsidR="00C45AEA" w:rsidRDefault="00C45AEA" w:rsidP="00C45AEA">
      <w:r>
        <w:t>Click the “</w:t>
      </w:r>
      <w:r>
        <w:rPr>
          <w:b/>
          <w:bCs/>
          <w:i/>
          <w:iCs/>
          <w:u w:val="single"/>
        </w:rPr>
        <w:t>Reset</w:t>
      </w:r>
      <w:r>
        <w:t>” button to reset all changes to the Contact.</w:t>
      </w:r>
    </w:p>
    <w:p w14:paraId="656AFDAE" w14:textId="77777777" w:rsidR="00C45AEA" w:rsidRDefault="00C45AEA" w:rsidP="00C45AEA">
      <w:pPr>
        <w:pStyle w:val="Heading4"/>
      </w:pPr>
      <w:r>
        <w:t>CANCEL</w:t>
      </w:r>
    </w:p>
    <w:p w14:paraId="5492E0B0" w14:textId="77777777" w:rsidR="00C45AEA" w:rsidRDefault="00C45AEA" w:rsidP="00C45AEA">
      <w:r>
        <w:t>Click the “</w:t>
      </w:r>
      <w:r>
        <w:rPr>
          <w:b/>
          <w:bCs/>
          <w:i/>
          <w:iCs/>
          <w:u w:val="single"/>
        </w:rPr>
        <w:t>Cancel</w:t>
      </w:r>
      <w:r>
        <w:t>” button to cancel the Contact without saving changes.</w:t>
      </w:r>
    </w:p>
    <w:p w14:paraId="21C2B008" w14:textId="77777777" w:rsidR="00C45AEA" w:rsidRDefault="00C45AEA" w:rsidP="00C45AEA">
      <w:pPr>
        <w:pStyle w:val="Heading3"/>
      </w:pPr>
      <w:bookmarkStart w:id="24" w:name="_Toc48488508"/>
      <w:r>
        <w:t>Add/Update Phone Field Definitions</w:t>
      </w:r>
      <w:bookmarkEnd w:id="24"/>
    </w:p>
    <w:p w14:paraId="44E7F28E" w14:textId="77777777" w:rsidR="00C45AEA" w:rsidRDefault="00C45AEA" w:rsidP="00C45AEA">
      <w:pPr>
        <w:pStyle w:val="Heading4"/>
      </w:pPr>
      <w:r>
        <w:t>International Code - Phone</w:t>
      </w:r>
    </w:p>
    <w:p w14:paraId="11510EA6" w14:textId="77777777" w:rsidR="00C45AEA" w:rsidRPr="004F60A4" w:rsidRDefault="00C45AEA" w:rsidP="00C45AEA">
      <w:r>
        <w:t>Enter the International Code for this contact’s phone number.</w:t>
      </w:r>
    </w:p>
    <w:p w14:paraId="6DABC0B5" w14:textId="77777777" w:rsidR="00C45AEA" w:rsidRDefault="00C45AEA" w:rsidP="00C45AEA">
      <w:pPr>
        <w:pStyle w:val="Heading4"/>
      </w:pPr>
      <w:r>
        <w:t>Area Code - Phone</w:t>
      </w:r>
    </w:p>
    <w:p w14:paraId="710CC7C0" w14:textId="77777777" w:rsidR="00C45AEA" w:rsidRPr="004F60A4" w:rsidRDefault="00C45AEA" w:rsidP="00C45AEA">
      <w:r>
        <w:t>Enter the Area Code for this contact’s phone number.</w:t>
      </w:r>
    </w:p>
    <w:p w14:paraId="12581573" w14:textId="77777777" w:rsidR="00C45AEA" w:rsidRDefault="00C45AEA" w:rsidP="00C45AEA">
      <w:pPr>
        <w:pStyle w:val="Heading4"/>
      </w:pPr>
      <w:r>
        <w:t>Phone Number</w:t>
      </w:r>
    </w:p>
    <w:p w14:paraId="583BAAA0" w14:textId="77777777" w:rsidR="00C45AEA" w:rsidRPr="004F60A4" w:rsidRDefault="00C45AEA" w:rsidP="00C45AEA">
      <w:r>
        <w:t>Enter this contact’s phone number.</w:t>
      </w:r>
    </w:p>
    <w:p w14:paraId="040DB1C4" w14:textId="77777777" w:rsidR="00C45AEA" w:rsidRDefault="00C45AEA" w:rsidP="00C45AEA">
      <w:pPr>
        <w:pStyle w:val="Heading4"/>
      </w:pPr>
      <w:r>
        <w:lastRenderedPageBreak/>
        <w:t>Phone Extension</w:t>
      </w:r>
    </w:p>
    <w:p w14:paraId="1C69666D" w14:textId="77777777" w:rsidR="00C45AEA" w:rsidRPr="004F60A4" w:rsidRDefault="00C45AEA" w:rsidP="00C45AEA">
      <w:r>
        <w:t>Enter this contact’s phone extension code.</w:t>
      </w:r>
    </w:p>
    <w:p w14:paraId="128B1C3F" w14:textId="77777777" w:rsidR="00C45AEA" w:rsidRDefault="00C45AEA" w:rsidP="00C45AEA">
      <w:pPr>
        <w:pStyle w:val="Heading4"/>
      </w:pPr>
      <w:r>
        <w:t>International Code – Fax</w:t>
      </w:r>
    </w:p>
    <w:p w14:paraId="7DC75CA6" w14:textId="77777777" w:rsidR="00C45AEA" w:rsidRPr="004F60A4" w:rsidRDefault="00C45AEA" w:rsidP="00C45AEA">
      <w:r>
        <w:t>Enter the International Code for this contact’s fax number.</w:t>
      </w:r>
    </w:p>
    <w:p w14:paraId="643A3C3F" w14:textId="77777777" w:rsidR="00C45AEA" w:rsidRDefault="00C45AEA" w:rsidP="00C45AEA">
      <w:pPr>
        <w:pStyle w:val="Heading4"/>
      </w:pPr>
      <w:r>
        <w:t>Area Code – Fax</w:t>
      </w:r>
    </w:p>
    <w:p w14:paraId="2926251D" w14:textId="77777777" w:rsidR="00C45AEA" w:rsidRPr="004F60A4" w:rsidRDefault="00C45AEA" w:rsidP="00C45AEA">
      <w:r>
        <w:t>Enter the Area Code for this contact’s fax number.</w:t>
      </w:r>
    </w:p>
    <w:p w14:paraId="376A966A" w14:textId="77777777" w:rsidR="00C45AEA" w:rsidRDefault="00C45AEA" w:rsidP="00C45AEA">
      <w:pPr>
        <w:pStyle w:val="Heading4"/>
      </w:pPr>
      <w:r>
        <w:t>Fax Number</w:t>
      </w:r>
    </w:p>
    <w:p w14:paraId="0F1921EC" w14:textId="77777777" w:rsidR="00C45AEA" w:rsidRPr="004F60A4" w:rsidRDefault="00C45AEA" w:rsidP="00C45AEA">
      <w:r>
        <w:t>Enter this contact’s fax number.</w:t>
      </w:r>
    </w:p>
    <w:p w14:paraId="5237242A" w14:textId="77777777" w:rsidR="00C45AEA" w:rsidRDefault="00C45AEA" w:rsidP="00C45AEA">
      <w:pPr>
        <w:pStyle w:val="Heading4"/>
      </w:pPr>
      <w:r>
        <w:t>Title Code</w:t>
      </w:r>
    </w:p>
    <w:p w14:paraId="28733966" w14:textId="77777777" w:rsidR="00C45AEA" w:rsidRDefault="00C45AEA" w:rsidP="00C45AEA">
      <w:r>
        <w:t xml:space="preserve">Enter this contact’s Title Code. Alternatively, the user can press the </w:t>
      </w:r>
      <w:r>
        <w:rPr>
          <w:b/>
          <w:bCs/>
          <w:i/>
          <w:iCs/>
          <w:u w:val="single"/>
        </w:rPr>
        <w:t>“F1”</w:t>
      </w:r>
      <w:r>
        <w:t xml:space="preserve"> key to choose a Title Code from a list of available codes.</w:t>
      </w:r>
    </w:p>
    <w:p w14:paraId="676DC53C" w14:textId="77777777" w:rsidR="00C45AEA" w:rsidRDefault="00C45AEA" w:rsidP="00C45AEA">
      <w:r>
        <w:rPr>
          <w:noProof/>
        </w:rPr>
        <w:drawing>
          <wp:inline distT="0" distB="0" distL="0" distR="0" wp14:anchorId="5C1FAC8A" wp14:editId="462B1727">
            <wp:extent cx="4400550" cy="2948151"/>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4533" cy="2950819"/>
                    </a:xfrm>
                    <a:prstGeom prst="rect">
                      <a:avLst/>
                    </a:prstGeom>
                  </pic:spPr>
                </pic:pic>
              </a:graphicData>
            </a:graphic>
          </wp:inline>
        </w:drawing>
      </w:r>
    </w:p>
    <w:p w14:paraId="79347E10" w14:textId="77777777" w:rsidR="00C45AEA" w:rsidRDefault="00C45AEA" w:rsidP="00C45AEA">
      <w:pPr>
        <w:pStyle w:val="Heading4"/>
      </w:pPr>
      <w:r>
        <w:t>Attention</w:t>
      </w:r>
    </w:p>
    <w:p w14:paraId="6DD521E6" w14:textId="77777777" w:rsidR="00C45AEA" w:rsidRPr="004F60A4" w:rsidRDefault="00C45AEA" w:rsidP="00C45AEA">
      <w:r>
        <w:t>Enter the Contact’s Name.</w:t>
      </w:r>
    </w:p>
    <w:p w14:paraId="24825896" w14:textId="77777777" w:rsidR="00C45AEA" w:rsidRDefault="00C45AEA" w:rsidP="00C45AEA">
      <w:pPr>
        <w:pStyle w:val="Heading4"/>
      </w:pPr>
      <w:r>
        <w:t>E-Mail</w:t>
      </w:r>
    </w:p>
    <w:p w14:paraId="378D38DA" w14:textId="77777777" w:rsidR="00C45AEA" w:rsidRDefault="00C45AEA" w:rsidP="00C45AEA">
      <w:r>
        <w:t>Enter the e-mail address for this contact.</w:t>
      </w:r>
    </w:p>
    <w:p w14:paraId="2C85FA51" w14:textId="77777777" w:rsidR="00C45AEA" w:rsidRDefault="00C45AEA" w:rsidP="00C45AEA">
      <w:pPr>
        <w:pStyle w:val="Heading3"/>
      </w:pPr>
      <w:bookmarkStart w:id="25" w:name="_Toc48488509"/>
      <w:r>
        <w:lastRenderedPageBreak/>
        <w:t>Add/Update Phone – Import from Customer Contacts</w:t>
      </w:r>
      <w:bookmarkEnd w:id="25"/>
    </w:p>
    <w:p w14:paraId="40CB22CA" w14:textId="772E49B1" w:rsidR="00C45AEA" w:rsidRDefault="00C45AEA" w:rsidP="0007166B">
      <w:pPr>
        <w:rPr>
          <w:rFonts w:cstheme="minorHAnsi"/>
        </w:rPr>
      </w:pPr>
      <w:r>
        <w:rPr>
          <w:noProof/>
        </w:rPr>
        <w:drawing>
          <wp:inline distT="0" distB="0" distL="0" distR="0" wp14:anchorId="13CE885C" wp14:editId="7551F8C0">
            <wp:extent cx="5629275" cy="36004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9275" cy="3600450"/>
                    </a:xfrm>
                    <a:prstGeom prst="rect">
                      <a:avLst/>
                    </a:prstGeom>
                  </pic:spPr>
                </pic:pic>
              </a:graphicData>
            </a:graphic>
          </wp:inline>
        </w:drawing>
      </w:r>
    </w:p>
    <w:p w14:paraId="40191038" w14:textId="77777777" w:rsidR="00C45AEA" w:rsidRPr="00115330" w:rsidRDefault="00C45AEA" w:rsidP="00C45AEA">
      <w:r>
        <w:t>The user may choose a contact to add to this customer from a list of available contacts in the system. In order to select a specific contact to add, the user must ensure that it is highlighted within the list. In order to highlight a contact, the user may click on their desired contact.</w:t>
      </w:r>
    </w:p>
    <w:p w14:paraId="1C901634" w14:textId="77777777" w:rsidR="00C45AEA" w:rsidRPr="00C424F9" w:rsidRDefault="00C45AEA" w:rsidP="00C45AEA"/>
    <w:p w14:paraId="5EB084E8" w14:textId="77777777" w:rsidR="00C45AEA" w:rsidRDefault="00C45AEA" w:rsidP="00C45AEA">
      <w:pPr>
        <w:pStyle w:val="Heading4"/>
      </w:pPr>
      <w:r>
        <w:t>ADD</w:t>
      </w:r>
    </w:p>
    <w:p w14:paraId="34E7A514" w14:textId="77777777" w:rsidR="00C45AEA" w:rsidRPr="00DC1832" w:rsidRDefault="00C45AEA" w:rsidP="00C45AEA">
      <w:r>
        <w:t xml:space="preserve">Once the desired contact has been highlighted within the list, </w:t>
      </w:r>
      <w:proofErr w:type="spellStart"/>
      <w:r>
        <w:t>t he</w:t>
      </w:r>
      <w:proofErr w:type="spellEnd"/>
      <w:r>
        <w:t xml:space="preserve"> user may click the </w:t>
      </w:r>
      <w:r>
        <w:rPr>
          <w:b/>
          <w:bCs/>
          <w:i/>
          <w:iCs/>
          <w:u w:val="single"/>
        </w:rPr>
        <w:t>“Add”</w:t>
      </w:r>
      <w:r>
        <w:t xml:space="preserve"> button to add the contact to the Customer list of contacts.</w:t>
      </w:r>
    </w:p>
    <w:p w14:paraId="35B4C037" w14:textId="77777777" w:rsidR="00C45AEA" w:rsidRDefault="00C45AEA" w:rsidP="00C45AEA">
      <w:pPr>
        <w:pStyle w:val="Heading4"/>
      </w:pPr>
      <w:r>
        <w:t>CANCEL</w:t>
      </w:r>
    </w:p>
    <w:p w14:paraId="723ED08C" w14:textId="07601D34" w:rsidR="00C45AEA" w:rsidRDefault="00C45AEA" w:rsidP="00C45AEA">
      <w:r>
        <w:t xml:space="preserve">If the user does not see a contact that they wish to add, they may click the </w:t>
      </w:r>
      <w:r>
        <w:rPr>
          <w:b/>
          <w:bCs/>
          <w:i/>
          <w:iCs/>
          <w:u w:val="single"/>
        </w:rPr>
        <w:t>“Cancel”</w:t>
      </w:r>
      <w:r>
        <w:t xml:space="preserve"> button cancel adding a new contact to the Customer Contact list.</w:t>
      </w:r>
    </w:p>
    <w:p w14:paraId="0D4D136F" w14:textId="753A46B5" w:rsidR="00C45AEA" w:rsidRPr="00DC1832" w:rsidRDefault="00C45AEA" w:rsidP="00C45AEA">
      <w:pPr>
        <w:pStyle w:val="Heading2"/>
      </w:pPr>
      <w:bookmarkStart w:id="26" w:name="_Hlk48469694"/>
      <w:bookmarkStart w:id="27" w:name="_Toc48488510"/>
      <w:r>
        <w:lastRenderedPageBreak/>
        <w:t>Email Notification System</w:t>
      </w:r>
      <w:bookmarkEnd w:id="27"/>
    </w:p>
    <w:p w14:paraId="6ED39181" w14:textId="4116E59E" w:rsidR="00C45AEA" w:rsidRDefault="00C45AEA" w:rsidP="00C45AEA">
      <w:pPr>
        <w:pStyle w:val="Heading3"/>
      </w:pPr>
      <w:bookmarkStart w:id="28" w:name="_Toc48488511"/>
      <w:r>
        <w:t>Email Notification System Options</w:t>
      </w:r>
      <w:bookmarkEnd w:id="28"/>
    </w:p>
    <w:p w14:paraId="2673A9C7" w14:textId="3E4506CB" w:rsidR="007322BB" w:rsidRPr="007322BB" w:rsidRDefault="007322BB" w:rsidP="007322BB">
      <w:r>
        <w:rPr>
          <w:noProof/>
        </w:rPr>
        <w:drawing>
          <wp:inline distT="0" distB="0" distL="0" distR="0" wp14:anchorId="792268DE" wp14:editId="381E05A9">
            <wp:extent cx="2838450" cy="29908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450" cy="2990850"/>
                    </a:xfrm>
                    <a:prstGeom prst="rect">
                      <a:avLst/>
                    </a:prstGeom>
                  </pic:spPr>
                </pic:pic>
              </a:graphicData>
            </a:graphic>
          </wp:inline>
        </w:drawing>
      </w:r>
    </w:p>
    <w:p w14:paraId="4581EB70" w14:textId="77777777" w:rsidR="00C45AEA" w:rsidRDefault="00C45AEA" w:rsidP="00C45AEA">
      <w:r>
        <w:t xml:space="preserve">The </w:t>
      </w:r>
      <w:r w:rsidRPr="00686709">
        <w:rPr>
          <w:i/>
          <w:iCs/>
        </w:rPr>
        <w:t>‘E-Mail Notification System’</w:t>
      </w:r>
      <w:r>
        <w:t xml:space="preserve"> allows the user to quickly choose which e-mails this Contact will receive from the Advantzware system. Contacts will only receive system emails that have their </w:t>
      </w:r>
      <w:r>
        <w:rPr>
          <w:i/>
          <w:iCs/>
        </w:rPr>
        <w:t>“Send”</w:t>
      </w:r>
      <w:r>
        <w:t xml:space="preserve"> column set to </w:t>
      </w:r>
      <w:r>
        <w:rPr>
          <w:b/>
          <w:bCs/>
          <w:i/>
          <w:iCs/>
          <w:u w:val="single"/>
        </w:rPr>
        <w:t>“Yes”</w:t>
      </w:r>
      <w:r>
        <w:t>.</w:t>
      </w:r>
    </w:p>
    <w:p w14:paraId="2431FEFB" w14:textId="77777777" w:rsidR="00C45AEA" w:rsidRDefault="00C45AEA" w:rsidP="00C45AEA">
      <w:r>
        <w:t xml:space="preserve"> In order to set the Contact up for a specific email notification, the user can search for their desired Email Code narrow down the browse list, by using the search field located at the bottom of the page.</w:t>
      </w:r>
    </w:p>
    <w:p w14:paraId="2D0FAE1D" w14:textId="77777777" w:rsidR="00C45AEA" w:rsidRPr="00686709" w:rsidRDefault="00C45AEA" w:rsidP="00C45AEA">
      <w:r>
        <w:t xml:space="preserve">In order to set a specific contact within the list to a </w:t>
      </w:r>
      <w:r>
        <w:rPr>
          <w:b/>
          <w:bCs/>
          <w:i/>
          <w:iCs/>
          <w:u w:val="single"/>
        </w:rPr>
        <w:t>“Yes”</w:t>
      </w:r>
      <w:r>
        <w:t xml:space="preserve"> send option, the user must double-click the desired email code. This will set the email send option to </w:t>
      </w:r>
      <w:r>
        <w:rPr>
          <w:b/>
          <w:bCs/>
          <w:i/>
          <w:iCs/>
          <w:u w:val="single"/>
        </w:rPr>
        <w:t>“Yes”</w:t>
      </w:r>
      <w:r>
        <w:t xml:space="preserve"> if it is currently </w:t>
      </w:r>
      <w:r>
        <w:rPr>
          <w:b/>
          <w:bCs/>
          <w:i/>
          <w:iCs/>
          <w:u w:val="single"/>
        </w:rPr>
        <w:t>“No”</w:t>
      </w:r>
      <w:r>
        <w:t xml:space="preserve">, opting the Contact in for this specific email. Alternatively, double-clicking an email that currently has a send option of </w:t>
      </w:r>
      <w:r>
        <w:rPr>
          <w:b/>
          <w:bCs/>
          <w:i/>
          <w:iCs/>
          <w:u w:val="single"/>
        </w:rPr>
        <w:t>“Yes”</w:t>
      </w:r>
      <w:r>
        <w:t xml:space="preserve"> will set it to </w:t>
      </w:r>
      <w:r>
        <w:rPr>
          <w:b/>
          <w:bCs/>
          <w:i/>
          <w:iCs/>
          <w:u w:val="single"/>
        </w:rPr>
        <w:t>“No”</w:t>
      </w:r>
      <w:r>
        <w:t xml:space="preserve">, thus opting the contact out of receiving the selected email. </w:t>
      </w:r>
    </w:p>
    <w:p w14:paraId="4D975A96" w14:textId="77777777" w:rsidR="00C45AEA" w:rsidRDefault="00C45AEA" w:rsidP="00C45AEA">
      <w:pPr>
        <w:pStyle w:val="Heading4"/>
      </w:pPr>
      <w:r>
        <w:t>SELECT ALL</w:t>
      </w:r>
    </w:p>
    <w:p w14:paraId="427B1458" w14:textId="77777777" w:rsidR="00C45AEA" w:rsidRPr="00F5408D" w:rsidRDefault="00C45AEA" w:rsidP="00C45AEA">
      <w:r>
        <w:t xml:space="preserve">Clicking the </w:t>
      </w:r>
      <w:r>
        <w:rPr>
          <w:b/>
          <w:bCs/>
          <w:i/>
          <w:iCs/>
          <w:u w:val="single"/>
        </w:rPr>
        <w:t>“Select All”</w:t>
      </w:r>
      <w:r>
        <w:t xml:space="preserve"> button will opt the user into receiving all the system emails currently available, setting all the Send Options to </w:t>
      </w:r>
      <w:r>
        <w:rPr>
          <w:b/>
          <w:bCs/>
          <w:i/>
          <w:iCs/>
          <w:u w:val="single"/>
        </w:rPr>
        <w:t>“Yes”</w:t>
      </w:r>
      <w:r>
        <w:t>.</w:t>
      </w:r>
    </w:p>
    <w:p w14:paraId="06C8445F" w14:textId="77777777" w:rsidR="00C45AEA" w:rsidRDefault="00C45AEA" w:rsidP="00C45AEA">
      <w:pPr>
        <w:pStyle w:val="Heading4"/>
      </w:pPr>
      <w:r>
        <w:t>CLEAR ALL</w:t>
      </w:r>
    </w:p>
    <w:p w14:paraId="4BF3A02A" w14:textId="0CF81CDF" w:rsidR="00C45AEA" w:rsidRDefault="00C45AEA" w:rsidP="00C45AEA">
      <w:r>
        <w:t xml:space="preserve">Clicking the </w:t>
      </w:r>
      <w:r>
        <w:rPr>
          <w:b/>
          <w:bCs/>
          <w:i/>
          <w:iCs/>
          <w:u w:val="single"/>
        </w:rPr>
        <w:t>“Clear All”</w:t>
      </w:r>
      <w:r>
        <w:t xml:space="preserve"> button will opt the user out of receiving all the system emails currently available, setting all the Send Options to </w:t>
      </w:r>
      <w:r>
        <w:rPr>
          <w:b/>
          <w:bCs/>
          <w:i/>
          <w:iCs/>
          <w:u w:val="single"/>
        </w:rPr>
        <w:t>“No”</w:t>
      </w:r>
      <w:r>
        <w:t>.</w:t>
      </w:r>
    </w:p>
    <w:p w14:paraId="25785834" w14:textId="209B5E47" w:rsidR="00173876" w:rsidRPr="00F5408D" w:rsidRDefault="00173876" w:rsidP="00C45AEA"/>
    <w:p w14:paraId="1584654F" w14:textId="7253FF27" w:rsidR="00EB5707" w:rsidRDefault="0007166B" w:rsidP="007322BB">
      <w:pPr>
        <w:pStyle w:val="Heading3"/>
      </w:pPr>
      <w:bookmarkStart w:id="29" w:name="_Toc48488512"/>
      <w:r>
        <w:t>Add Contacts to Specific Ship-To Locations</w:t>
      </w:r>
      <w:bookmarkEnd w:id="29"/>
    </w:p>
    <w:p w14:paraId="1B707827" w14:textId="271AA049" w:rsidR="0007166B" w:rsidRDefault="0007166B" w:rsidP="0007166B">
      <w:r>
        <w:t xml:space="preserve">This will automatically check the Bill of Lading option.   Other programs will be available to invoke the email notice logic as we make the changes.  However, </w:t>
      </w:r>
      <w:r w:rsidR="00272524">
        <w:t>this</w:t>
      </w:r>
      <w:r>
        <w:t xml:space="preserve"> will be determined by the customer phone icon, not be ship to location.</w:t>
      </w:r>
    </w:p>
    <w:bookmarkEnd w:id="26"/>
    <w:p w14:paraId="65DBB967" w14:textId="4383DD8C" w:rsidR="0007166B" w:rsidRDefault="0007166B" w:rsidP="0007166B"/>
    <w:p w14:paraId="0B428394" w14:textId="54B8CC8C" w:rsidR="0007166B" w:rsidRDefault="0007166B" w:rsidP="00AE0B12">
      <w:pPr>
        <w:pStyle w:val="Heading2"/>
      </w:pPr>
      <w:bookmarkStart w:id="30" w:name="_Toc48488513"/>
      <w:r>
        <w:lastRenderedPageBreak/>
        <w:t>Add Contacts to ECODES File</w:t>
      </w:r>
      <w:bookmarkEnd w:id="30"/>
    </w:p>
    <w:p w14:paraId="508BFB30" w14:textId="3DB00BCC" w:rsidR="0007166B" w:rsidRDefault="0007166B" w:rsidP="0007166B">
      <w:r>
        <w:t>Next step for bill of lading advanced notification is to add the specific contacts to the ECODES file under the bill of lading program.</w:t>
      </w:r>
    </w:p>
    <w:p w14:paraId="2A5979B9" w14:textId="1C87AFE9" w:rsidR="007322BB" w:rsidRDefault="007322BB" w:rsidP="007322BB">
      <w:r>
        <w:t xml:space="preserve">The </w:t>
      </w:r>
      <w:r>
        <w:rPr>
          <w:i/>
          <w:iCs/>
        </w:rPr>
        <w:t xml:space="preserve">Email Codes </w:t>
      </w:r>
      <w:r>
        <w:t xml:space="preserve">screen is located in the Menu Path: Network/System Administrator -&gt; Codes -&gt; Email Codes. Alternatively, the user can quickly get to this screen using the Hot Key combination: </w:t>
      </w:r>
      <w:r>
        <w:rPr>
          <w:b/>
          <w:bCs/>
          <w:i/>
          <w:iCs/>
          <w:u w:val="single"/>
        </w:rPr>
        <w:t>[“N” – “C” – “1”]</w:t>
      </w:r>
      <w:r>
        <w:t>.</w:t>
      </w:r>
    </w:p>
    <w:p w14:paraId="25C164CE" w14:textId="2765A3BF" w:rsidR="007322BB" w:rsidRDefault="007322BB" w:rsidP="0007166B">
      <w:r>
        <w:rPr>
          <w:noProof/>
        </w:rPr>
        <w:drawing>
          <wp:inline distT="0" distB="0" distL="0" distR="0" wp14:anchorId="55B1967E" wp14:editId="26E48240">
            <wp:extent cx="5943600" cy="3937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37000"/>
                    </a:xfrm>
                    <a:prstGeom prst="rect">
                      <a:avLst/>
                    </a:prstGeom>
                  </pic:spPr>
                </pic:pic>
              </a:graphicData>
            </a:graphic>
          </wp:inline>
        </w:drawing>
      </w:r>
    </w:p>
    <w:p w14:paraId="520F9032" w14:textId="037C8A9C" w:rsidR="0007166B" w:rsidRDefault="0007166B" w:rsidP="0007166B">
      <w:r>
        <w:t xml:space="preserve">Then select the </w:t>
      </w:r>
      <w:r w:rsidR="007322BB" w:rsidRPr="007322BB">
        <w:rPr>
          <w:i/>
          <w:iCs/>
        </w:rPr>
        <w:t xml:space="preserve">Print </w:t>
      </w:r>
      <w:r w:rsidRPr="007322BB">
        <w:rPr>
          <w:i/>
          <w:iCs/>
        </w:rPr>
        <w:t>Bill of Lading</w:t>
      </w:r>
      <w:r>
        <w:t xml:space="preserve"> program</w:t>
      </w:r>
      <w:r w:rsidR="007322BB">
        <w:t xml:space="preserve"> (</w:t>
      </w:r>
      <w:r w:rsidR="007322BB">
        <w:rPr>
          <w:i/>
          <w:iCs/>
        </w:rPr>
        <w:t>R-</w:t>
      </w:r>
      <w:proofErr w:type="spellStart"/>
      <w:r w:rsidR="007322BB">
        <w:rPr>
          <w:i/>
          <w:iCs/>
        </w:rPr>
        <w:t>BolPrt</w:t>
      </w:r>
      <w:proofErr w:type="spellEnd"/>
      <w:r w:rsidR="007322BB">
        <w:rPr>
          <w:i/>
          <w:iCs/>
        </w:rPr>
        <w:t>)</w:t>
      </w:r>
      <w:r>
        <w:t xml:space="preserve"> and click the </w:t>
      </w:r>
      <w:r w:rsidR="007322BB">
        <w:rPr>
          <w:i/>
          <w:iCs/>
        </w:rPr>
        <w:t>Ship Contacts</w:t>
      </w:r>
      <w:r>
        <w:t xml:space="preserve"> </w:t>
      </w:r>
      <w:r w:rsidR="007322BB">
        <w:t>tab</w:t>
      </w:r>
      <w:r>
        <w:t>.</w:t>
      </w:r>
    </w:p>
    <w:p w14:paraId="5BDE3AB8" w14:textId="777F7996" w:rsidR="00173876" w:rsidRDefault="00173876" w:rsidP="0007166B"/>
    <w:p w14:paraId="70685A0A" w14:textId="2A99A335" w:rsidR="00173876" w:rsidRDefault="00173876" w:rsidP="0007166B"/>
    <w:p w14:paraId="6316E58B" w14:textId="3077A8D1" w:rsidR="00173876" w:rsidRDefault="00173876" w:rsidP="0007166B"/>
    <w:p w14:paraId="79943034" w14:textId="7C6ACC99" w:rsidR="00173876" w:rsidRDefault="00173876" w:rsidP="0007166B"/>
    <w:p w14:paraId="28381686" w14:textId="028920E4" w:rsidR="00173876" w:rsidRDefault="00173876" w:rsidP="0007166B"/>
    <w:p w14:paraId="61BF7FBA" w14:textId="5DFE0F46" w:rsidR="00173876" w:rsidRDefault="00173876" w:rsidP="0007166B"/>
    <w:p w14:paraId="769CC6D2" w14:textId="77777777" w:rsidR="00173876" w:rsidRDefault="00173876" w:rsidP="0007166B"/>
    <w:p w14:paraId="0CC2E2F6" w14:textId="7FE2B36D" w:rsidR="00F41844" w:rsidRDefault="00F41844" w:rsidP="00F41844">
      <w:pPr>
        <w:pStyle w:val="Heading3"/>
      </w:pPr>
      <w:bookmarkStart w:id="31" w:name="_Toc48488514"/>
      <w:r>
        <w:lastRenderedPageBreak/>
        <w:t>Customer Contacts</w:t>
      </w:r>
      <w:bookmarkEnd w:id="31"/>
    </w:p>
    <w:p w14:paraId="3A1BB3B1" w14:textId="5DBC8E94" w:rsidR="0007166B" w:rsidRDefault="0007166B" w:rsidP="0007166B">
      <w:r>
        <w:t xml:space="preserve">Please </w:t>
      </w:r>
      <w:r w:rsidR="007322BB">
        <w:t>Note: T</w:t>
      </w:r>
      <w:r>
        <w:t>he Customer Contacts may be used in combination with the output to email, however this will not work in batch mode or by ship to location.   Hence, you could define a master contact for all bill of ladings, and specific contacts by ship to location.</w:t>
      </w:r>
    </w:p>
    <w:p w14:paraId="25B6BEBA" w14:textId="03C85C76" w:rsidR="00F41844" w:rsidRDefault="00173876" w:rsidP="0007166B">
      <w:r>
        <w:rPr>
          <w:noProof/>
        </w:rPr>
        <w:drawing>
          <wp:inline distT="0" distB="0" distL="0" distR="0" wp14:anchorId="2FC8556D" wp14:editId="4D066AC6">
            <wp:extent cx="5936615" cy="2524836"/>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2954" cy="2527532"/>
                    </a:xfrm>
                    <a:prstGeom prst="rect">
                      <a:avLst/>
                    </a:prstGeom>
                    <a:noFill/>
                    <a:ln>
                      <a:noFill/>
                    </a:ln>
                  </pic:spPr>
                </pic:pic>
              </a:graphicData>
            </a:graphic>
          </wp:inline>
        </w:drawing>
      </w:r>
    </w:p>
    <w:p w14:paraId="0120FE70" w14:textId="77777777" w:rsidR="00F41844" w:rsidRDefault="00F41844" w:rsidP="00F41844">
      <w:r>
        <w:t>Adding contacts has many ways to search for specific customers or contacts by customer, title, name or attention.</w:t>
      </w:r>
    </w:p>
    <w:p w14:paraId="32C4B412" w14:textId="77777777" w:rsidR="00F41844" w:rsidRDefault="00F41844" w:rsidP="00F41844">
      <w:pPr>
        <w:pStyle w:val="Heading4"/>
      </w:pPr>
      <w:r>
        <w:t>DELETE (Selected)</w:t>
      </w:r>
    </w:p>
    <w:p w14:paraId="3F3CE4D7" w14:textId="77777777" w:rsidR="00F41844" w:rsidRDefault="00F41844" w:rsidP="00F41844">
      <w:r>
        <w:t xml:space="preserve">To delete the currently selected Email Code,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1E23DED4" w14:textId="77777777" w:rsidR="00F41844" w:rsidRDefault="00F41844" w:rsidP="00F41844">
      <w:pPr>
        <w:pStyle w:val="Heading4"/>
      </w:pPr>
      <w:r>
        <w:t>SELECT ALL (Selected)</w:t>
      </w:r>
    </w:p>
    <w:p w14:paraId="612832DF" w14:textId="77777777" w:rsidR="00F41844" w:rsidRPr="007F0EA6" w:rsidRDefault="00F41844" w:rsidP="00F41844">
      <w:r>
        <w:t xml:space="preserve">Click the </w:t>
      </w:r>
      <w:r>
        <w:rPr>
          <w:b/>
          <w:bCs/>
          <w:i/>
          <w:iCs/>
          <w:u w:val="single"/>
        </w:rPr>
        <w:t>“Select All”</w:t>
      </w:r>
      <w:r>
        <w:t xml:space="preserve"> button in the ‘</w:t>
      </w:r>
      <w:r>
        <w:rPr>
          <w:i/>
          <w:iCs/>
        </w:rPr>
        <w:t>Selected’</w:t>
      </w:r>
      <w:r>
        <w:t xml:space="preserve"> section to highlight all Customer Contacts that are currently in the </w:t>
      </w:r>
      <w:r>
        <w:rPr>
          <w:i/>
          <w:iCs/>
        </w:rPr>
        <w:t>‘Selected’</w:t>
      </w:r>
      <w:r>
        <w:t xml:space="preserve"> section. The user may use this for mass deletion of items within this section, as opposed to deleting contacts individually.</w:t>
      </w:r>
    </w:p>
    <w:p w14:paraId="5E347644" w14:textId="77777777" w:rsidR="00F41844" w:rsidRDefault="00F41844" w:rsidP="00F41844">
      <w:pPr>
        <w:pStyle w:val="Heading4"/>
      </w:pPr>
      <w:r>
        <w:t>CLEAR ALL (Selected)</w:t>
      </w:r>
    </w:p>
    <w:p w14:paraId="1DAA0611" w14:textId="77777777" w:rsidR="00F41844" w:rsidRPr="00A279D9" w:rsidRDefault="00F41844" w:rsidP="00F41844">
      <w:r>
        <w:t xml:space="preserve">Click the </w:t>
      </w:r>
      <w:r>
        <w:rPr>
          <w:b/>
          <w:bCs/>
          <w:i/>
          <w:iCs/>
          <w:u w:val="single"/>
        </w:rPr>
        <w:t>“Clear All”</w:t>
      </w:r>
      <w:r>
        <w:t xml:space="preserve"> button in the ‘</w:t>
      </w:r>
      <w:r>
        <w:rPr>
          <w:i/>
          <w:iCs/>
        </w:rPr>
        <w:t>Selected’</w:t>
      </w:r>
      <w:r>
        <w:t xml:space="preserve"> section to un-highlight all Customer Contacts that are currently in the </w:t>
      </w:r>
      <w:r>
        <w:rPr>
          <w:i/>
          <w:iCs/>
        </w:rPr>
        <w:t>‘Selected’</w:t>
      </w:r>
      <w:r>
        <w:t xml:space="preserve"> section.</w:t>
      </w:r>
    </w:p>
    <w:p w14:paraId="1EB77B37" w14:textId="77777777" w:rsidR="00F41844" w:rsidRDefault="00F41844" w:rsidP="00F41844">
      <w:pPr>
        <w:pStyle w:val="Heading4"/>
      </w:pPr>
      <w:r>
        <w:t>ADD (Available)</w:t>
      </w:r>
    </w:p>
    <w:p w14:paraId="7FFEB9EE" w14:textId="77777777" w:rsidR="00F41844" w:rsidRPr="00361386" w:rsidRDefault="00F41844" w:rsidP="00F41844">
      <w:r>
        <w:t>Click on the selected contact from the ‘</w:t>
      </w:r>
      <w:r>
        <w:rPr>
          <w:i/>
          <w:iCs/>
        </w:rPr>
        <w:t xml:space="preserve">Available’ </w:t>
      </w:r>
      <w:r>
        <w:t xml:space="preserve">list to highlight it, then click the </w:t>
      </w:r>
      <w:r>
        <w:rPr>
          <w:b/>
          <w:bCs/>
          <w:i/>
          <w:iCs/>
          <w:u w:val="single"/>
        </w:rPr>
        <w:t>“Add”</w:t>
      </w:r>
      <w:r>
        <w:t xml:space="preserve"> button to add the selected column to the ‘</w:t>
      </w:r>
      <w:r>
        <w:rPr>
          <w:i/>
          <w:iCs/>
        </w:rPr>
        <w:t xml:space="preserve">Selected’ </w:t>
      </w:r>
      <w:r>
        <w:t>list.</w:t>
      </w:r>
    </w:p>
    <w:p w14:paraId="6A2FCE34" w14:textId="77777777" w:rsidR="00F41844" w:rsidRDefault="00F41844" w:rsidP="00F41844">
      <w:pPr>
        <w:pStyle w:val="Heading4"/>
      </w:pPr>
      <w:r>
        <w:t>SELECT ALL (Available)</w:t>
      </w:r>
    </w:p>
    <w:p w14:paraId="47068CB6" w14:textId="77777777" w:rsidR="00F41844" w:rsidRPr="007F0EA6" w:rsidRDefault="00F41844" w:rsidP="00F41844">
      <w:r>
        <w:t xml:space="preserve">Click the </w:t>
      </w:r>
      <w:r>
        <w:rPr>
          <w:b/>
          <w:bCs/>
          <w:i/>
          <w:iCs/>
          <w:u w:val="single"/>
        </w:rPr>
        <w:t>“Select All”</w:t>
      </w:r>
      <w:r>
        <w:t xml:space="preserve"> button in the ‘</w:t>
      </w:r>
      <w:r>
        <w:rPr>
          <w:i/>
          <w:iCs/>
        </w:rPr>
        <w:t>Available’</w:t>
      </w:r>
      <w:r>
        <w:t xml:space="preserve"> section to highlight all Customer Contacts that are currently in the </w:t>
      </w:r>
      <w:r>
        <w:rPr>
          <w:i/>
          <w:iCs/>
        </w:rPr>
        <w:t>‘Available’</w:t>
      </w:r>
      <w:r>
        <w:t xml:space="preserve"> section. The user may use this for mass deletion of all items within this section, as opposed to deleting contacts individually.</w:t>
      </w:r>
    </w:p>
    <w:p w14:paraId="61510A91" w14:textId="77777777" w:rsidR="00F41844" w:rsidRDefault="00F41844" w:rsidP="00F41844">
      <w:pPr>
        <w:pStyle w:val="Heading4"/>
      </w:pPr>
      <w:r>
        <w:t>CLEAR ALL (Available)</w:t>
      </w:r>
    </w:p>
    <w:p w14:paraId="7D0F3E74" w14:textId="77777777" w:rsidR="00F41844" w:rsidRPr="00A279D9" w:rsidRDefault="00F41844" w:rsidP="00F41844">
      <w:r>
        <w:t xml:space="preserve">Click the </w:t>
      </w:r>
      <w:r>
        <w:rPr>
          <w:b/>
          <w:bCs/>
          <w:i/>
          <w:iCs/>
          <w:u w:val="single"/>
        </w:rPr>
        <w:t>“Clear All”</w:t>
      </w:r>
      <w:r>
        <w:t xml:space="preserve"> button in the ‘</w:t>
      </w:r>
      <w:r>
        <w:rPr>
          <w:i/>
          <w:iCs/>
        </w:rPr>
        <w:t>Available’</w:t>
      </w:r>
      <w:r>
        <w:t xml:space="preserve"> section to un-highlight all Customer Contacts that are currently in the </w:t>
      </w:r>
      <w:r>
        <w:rPr>
          <w:i/>
          <w:iCs/>
        </w:rPr>
        <w:t>‘Available’</w:t>
      </w:r>
      <w:r>
        <w:t xml:space="preserve"> section.</w:t>
      </w:r>
    </w:p>
    <w:p w14:paraId="256E6103" w14:textId="773E4F7E" w:rsidR="00F41844" w:rsidRDefault="00F41844" w:rsidP="00F41844">
      <w:pPr>
        <w:pStyle w:val="Heading3"/>
      </w:pPr>
      <w:bookmarkStart w:id="32" w:name="_Toc48488515"/>
      <w:r>
        <w:lastRenderedPageBreak/>
        <w:t>Ship Contacts</w:t>
      </w:r>
      <w:bookmarkEnd w:id="32"/>
    </w:p>
    <w:p w14:paraId="2FF79D0B" w14:textId="4593EF35" w:rsidR="0007166B" w:rsidRDefault="0007166B" w:rsidP="0007166B">
      <w:r>
        <w:t xml:space="preserve">Click the </w:t>
      </w:r>
      <w:r w:rsidR="007322BB">
        <w:rPr>
          <w:i/>
          <w:iCs/>
        </w:rPr>
        <w:t>Ship Contacts</w:t>
      </w:r>
      <w:r w:rsidR="007322BB">
        <w:t xml:space="preserve"> tab </w:t>
      </w:r>
      <w:r>
        <w:t>to assign contacts to receive the advanced email notification when printing bill of ladings.</w:t>
      </w:r>
    </w:p>
    <w:p w14:paraId="0855FF57" w14:textId="6C6F420C" w:rsidR="0007166B" w:rsidRDefault="00173876" w:rsidP="0007166B">
      <w:r>
        <w:rPr>
          <w:noProof/>
        </w:rPr>
        <w:drawing>
          <wp:inline distT="0" distB="0" distL="0" distR="0" wp14:anchorId="59D05246" wp14:editId="51DED3C6">
            <wp:extent cx="5936615" cy="2715895"/>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2715895"/>
                    </a:xfrm>
                    <a:prstGeom prst="rect">
                      <a:avLst/>
                    </a:prstGeom>
                    <a:noFill/>
                    <a:ln>
                      <a:noFill/>
                    </a:ln>
                  </pic:spPr>
                </pic:pic>
              </a:graphicData>
            </a:graphic>
          </wp:inline>
        </w:drawing>
      </w:r>
    </w:p>
    <w:p w14:paraId="2769734B" w14:textId="68A15004" w:rsidR="0007166B" w:rsidRDefault="0007166B" w:rsidP="0007166B">
      <w:r>
        <w:t>Once you find the contacts from the customer’s ship to file, click the ADD button and the contacts will transfer to the Green bar where selected contracts reside.</w:t>
      </w:r>
    </w:p>
    <w:p w14:paraId="61ADB8E3" w14:textId="77777777" w:rsidR="00F41844" w:rsidRDefault="00F41844" w:rsidP="00F41844">
      <w:pPr>
        <w:pStyle w:val="Heading4"/>
      </w:pPr>
      <w:r>
        <w:t>DELETE (Selected)</w:t>
      </w:r>
    </w:p>
    <w:p w14:paraId="609AB45B" w14:textId="77777777" w:rsidR="00F41844" w:rsidRDefault="00F41844" w:rsidP="00F41844">
      <w:r>
        <w:t xml:space="preserve">To delete the currently selected Ship Contact,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A05E35F" w14:textId="77777777" w:rsidR="00F41844" w:rsidRDefault="00F41844" w:rsidP="00F41844">
      <w:pPr>
        <w:pStyle w:val="Heading4"/>
      </w:pPr>
      <w:r>
        <w:t>SELECT ALL (Selected)</w:t>
      </w:r>
    </w:p>
    <w:p w14:paraId="3EF084F6" w14:textId="77777777" w:rsidR="00F41844" w:rsidRPr="007F0EA6" w:rsidRDefault="00F41844" w:rsidP="00F41844">
      <w:r>
        <w:t xml:space="preserve">Click the </w:t>
      </w:r>
      <w:r>
        <w:rPr>
          <w:b/>
          <w:bCs/>
          <w:i/>
          <w:iCs/>
          <w:u w:val="single"/>
        </w:rPr>
        <w:t>“Select All”</w:t>
      </w:r>
      <w:r>
        <w:t xml:space="preserve"> button in the ‘</w:t>
      </w:r>
      <w:r>
        <w:rPr>
          <w:i/>
          <w:iCs/>
        </w:rPr>
        <w:t>Selected’</w:t>
      </w:r>
      <w:r>
        <w:t xml:space="preserve"> section to highlight all Ship Contacts that are currently in the </w:t>
      </w:r>
      <w:r>
        <w:rPr>
          <w:i/>
          <w:iCs/>
        </w:rPr>
        <w:t>‘Selected’</w:t>
      </w:r>
      <w:r>
        <w:t xml:space="preserve"> section. The user may use this for mass deletion of items within this section, as opposed to deleting contacts individually.</w:t>
      </w:r>
    </w:p>
    <w:p w14:paraId="2C2995DA" w14:textId="77777777" w:rsidR="00F41844" w:rsidRDefault="00F41844" w:rsidP="00F41844">
      <w:pPr>
        <w:pStyle w:val="Heading4"/>
      </w:pPr>
      <w:r>
        <w:t>CLEAR ALL (Selected)</w:t>
      </w:r>
    </w:p>
    <w:p w14:paraId="5266A6C8" w14:textId="77777777" w:rsidR="00F41844" w:rsidRPr="00A279D9" w:rsidRDefault="00F41844" w:rsidP="00F41844">
      <w:r>
        <w:t xml:space="preserve">Click the </w:t>
      </w:r>
      <w:r>
        <w:rPr>
          <w:b/>
          <w:bCs/>
          <w:i/>
          <w:iCs/>
          <w:u w:val="single"/>
        </w:rPr>
        <w:t>“Clear All”</w:t>
      </w:r>
      <w:r>
        <w:t xml:space="preserve"> button in the ‘</w:t>
      </w:r>
      <w:r>
        <w:rPr>
          <w:i/>
          <w:iCs/>
        </w:rPr>
        <w:t>Selected’</w:t>
      </w:r>
      <w:r>
        <w:t xml:space="preserve"> section to un-highlight all Ship Contacts that are currently in the </w:t>
      </w:r>
      <w:r>
        <w:rPr>
          <w:i/>
          <w:iCs/>
        </w:rPr>
        <w:t>‘Selected’</w:t>
      </w:r>
      <w:r>
        <w:t xml:space="preserve"> section.</w:t>
      </w:r>
    </w:p>
    <w:p w14:paraId="471937A6" w14:textId="77777777" w:rsidR="00F41844" w:rsidRDefault="00F41844" w:rsidP="00F41844">
      <w:pPr>
        <w:pStyle w:val="Heading4"/>
      </w:pPr>
      <w:r>
        <w:t>ADD (Available)</w:t>
      </w:r>
    </w:p>
    <w:p w14:paraId="2D78B1D9" w14:textId="77777777" w:rsidR="00F41844" w:rsidRPr="00361386" w:rsidRDefault="00F41844" w:rsidP="00F41844">
      <w:r>
        <w:t>Click on the selected contact from the ‘</w:t>
      </w:r>
      <w:r>
        <w:rPr>
          <w:i/>
          <w:iCs/>
        </w:rPr>
        <w:t xml:space="preserve">Available’ </w:t>
      </w:r>
      <w:r>
        <w:t xml:space="preserve">list to highlight it, then click the </w:t>
      </w:r>
      <w:r>
        <w:rPr>
          <w:b/>
          <w:bCs/>
          <w:i/>
          <w:iCs/>
          <w:u w:val="single"/>
        </w:rPr>
        <w:t>“Add”</w:t>
      </w:r>
      <w:r>
        <w:t xml:space="preserve"> button to add the selected column to the ‘</w:t>
      </w:r>
      <w:r>
        <w:rPr>
          <w:i/>
          <w:iCs/>
        </w:rPr>
        <w:t xml:space="preserve">Selected’ </w:t>
      </w:r>
      <w:r>
        <w:t>list.</w:t>
      </w:r>
    </w:p>
    <w:p w14:paraId="0A4BA3CF" w14:textId="77777777" w:rsidR="00F41844" w:rsidRDefault="00F41844" w:rsidP="00F41844">
      <w:pPr>
        <w:pStyle w:val="Heading4"/>
      </w:pPr>
      <w:r>
        <w:t>SELECT ALL (Available)</w:t>
      </w:r>
    </w:p>
    <w:p w14:paraId="12D7E4BD" w14:textId="77777777" w:rsidR="00F41844" w:rsidRPr="007F0EA6" w:rsidRDefault="00F41844" w:rsidP="00F41844">
      <w:r>
        <w:t xml:space="preserve">Click the </w:t>
      </w:r>
      <w:r>
        <w:rPr>
          <w:b/>
          <w:bCs/>
          <w:i/>
          <w:iCs/>
          <w:u w:val="single"/>
        </w:rPr>
        <w:t>“Select All”</w:t>
      </w:r>
      <w:r>
        <w:t xml:space="preserve"> button in the ‘</w:t>
      </w:r>
      <w:r>
        <w:rPr>
          <w:i/>
          <w:iCs/>
        </w:rPr>
        <w:t>Available’</w:t>
      </w:r>
      <w:r>
        <w:t xml:space="preserve"> section to highlight all Ship Contacts that are currently in the </w:t>
      </w:r>
      <w:r>
        <w:rPr>
          <w:i/>
          <w:iCs/>
        </w:rPr>
        <w:t>‘Available’</w:t>
      </w:r>
      <w:r>
        <w:t xml:space="preserve"> section. The user may use this for mass deletion of all items within this section, as opposed to deleting contacts individually.</w:t>
      </w:r>
    </w:p>
    <w:p w14:paraId="7F6EE466" w14:textId="77777777" w:rsidR="00F41844" w:rsidRDefault="00F41844" w:rsidP="00F41844">
      <w:pPr>
        <w:pStyle w:val="Heading4"/>
      </w:pPr>
      <w:r>
        <w:t>CLEAR ALL (Available)</w:t>
      </w:r>
    </w:p>
    <w:p w14:paraId="13942EAA" w14:textId="27FDB9CB" w:rsidR="0007166B" w:rsidRPr="0007166B" w:rsidRDefault="00F41844" w:rsidP="0007166B">
      <w:r>
        <w:t xml:space="preserve">Click the </w:t>
      </w:r>
      <w:r>
        <w:rPr>
          <w:b/>
          <w:bCs/>
          <w:i/>
          <w:iCs/>
          <w:u w:val="single"/>
        </w:rPr>
        <w:t>“Clear All”</w:t>
      </w:r>
      <w:r>
        <w:t xml:space="preserve"> button in the ‘</w:t>
      </w:r>
      <w:r>
        <w:rPr>
          <w:i/>
          <w:iCs/>
        </w:rPr>
        <w:t>Available’</w:t>
      </w:r>
      <w:r>
        <w:t xml:space="preserve"> section to un-highlight all Ship Contacts that are currently in the </w:t>
      </w:r>
      <w:r>
        <w:rPr>
          <w:i/>
          <w:iCs/>
        </w:rPr>
        <w:t>‘Available’</w:t>
      </w:r>
      <w:r>
        <w:t xml:space="preserve"> section.</w:t>
      </w:r>
    </w:p>
    <w:p w14:paraId="11BE886E" w14:textId="0EAB50A2" w:rsidR="0007166B" w:rsidRDefault="0007166B" w:rsidP="00AE0B12">
      <w:pPr>
        <w:pStyle w:val="Heading2"/>
      </w:pPr>
      <w:bookmarkStart w:id="33" w:name="_Toc48488516"/>
      <w:r>
        <w:lastRenderedPageBreak/>
        <w:t>New Report Toggle Boxes</w:t>
      </w:r>
      <w:bookmarkEnd w:id="33"/>
    </w:p>
    <w:p w14:paraId="4E113D6A" w14:textId="5B26B346" w:rsidR="009F6B8B" w:rsidRDefault="009F6B8B" w:rsidP="009F6B8B">
      <w:bookmarkStart w:id="34" w:name="_Hlk47868783"/>
      <w:r>
        <w:t xml:space="preserve">The </w:t>
      </w:r>
      <w:r>
        <w:rPr>
          <w:i/>
          <w:iCs/>
        </w:rPr>
        <w:t xml:space="preserve">Print Bills of Lading </w:t>
      </w:r>
      <w:r>
        <w:t xml:space="preserve">screen is located in the following Menu Path: Order Processing -&gt; Shipping/Bill of Lading -&gt; Print Bills of Lading. Alternatively, the user can quickly get to this screen using the Hot Key combination: </w:t>
      </w:r>
      <w:r>
        <w:rPr>
          <w:b/>
          <w:bCs/>
          <w:i/>
          <w:iCs/>
          <w:u w:val="single"/>
        </w:rPr>
        <w:t>[“O” – “S” – “3”]</w:t>
      </w:r>
      <w:r>
        <w:t>.</w:t>
      </w:r>
    </w:p>
    <w:bookmarkEnd w:id="34"/>
    <w:p w14:paraId="75646BBB" w14:textId="2885DC72" w:rsidR="009F6B8B" w:rsidRPr="009F6B8B" w:rsidRDefault="009F6B8B" w:rsidP="009F6B8B">
      <w:r>
        <w:rPr>
          <w:noProof/>
        </w:rPr>
        <w:drawing>
          <wp:inline distT="0" distB="0" distL="0" distR="0" wp14:anchorId="3266D077" wp14:editId="2D5830E9">
            <wp:extent cx="4476750" cy="58197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6750" cy="5819775"/>
                    </a:xfrm>
                    <a:prstGeom prst="rect">
                      <a:avLst/>
                    </a:prstGeom>
                  </pic:spPr>
                </pic:pic>
              </a:graphicData>
            </a:graphic>
          </wp:inline>
        </w:drawing>
      </w:r>
    </w:p>
    <w:p w14:paraId="4EBF145B" w14:textId="77777777" w:rsidR="009F6B8B" w:rsidRDefault="009F6B8B" w:rsidP="0007166B">
      <w:r>
        <w:t xml:space="preserve">Please </w:t>
      </w:r>
      <w:r w:rsidR="0007166B">
        <w:t>Note</w:t>
      </w:r>
      <w:r>
        <w:t xml:space="preserve">: If the user has chosen customers that have been added to this Email Code list, they will notice </w:t>
      </w:r>
      <w:r w:rsidR="0007166B">
        <w:t xml:space="preserve">the new toggle boxes called </w:t>
      </w:r>
      <w:r>
        <w:t>“</w:t>
      </w:r>
      <w:r w:rsidR="0007166B" w:rsidRPr="009F6B8B">
        <w:rPr>
          <w:i/>
          <w:iCs/>
        </w:rPr>
        <w:t>Email Advanced Ship Notice</w:t>
      </w:r>
      <w:r>
        <w:rPr>
          <w:i/>
          <w:iCs/>
        </w:rPr>
        <w:t>”</w:t>
      </w:r>
      <w:r w:rsidR="0007166B">
        <w:t xml:space="preserve">, </w:t>
      </w:r>
      <w:r>
        <w:t>“</w:t>
      </w:r>
      <w:r w:rsidR="0007166B" w:rsidRPr="009F6B8B">
        <w:rPr>
          <w:i/>
          <w:iCs/>
        </w:rPr>
        <w:t>Hide Email Dialog Box</w:t>
      </w:r>
      <w:r>
        <w:rPr>
          <w:i/>
          <w:iCs/>
        </w:rPr>
        <w:t>”</w:t>
      </w:r>
      <w:r w:rsidR="0007166B">
        <w:t xml:space="preserve"> and </w:t>
      </w:r>
      <w:r>
        <w:t>“</w:t>
      </w:r>
      <w:r w:rsidRPr="009F6B8B">
        <w:rPr>
          <w:i/>
          <w:iCs/>
        </w:rPr>
        <w:t>Commercial Invoice (Excel)</w:t>
      </w:r>
      <w:r>
        <w:t>”</w:t>
      </w:r>
      <w:r w:rsidR="0007166B">
        <w:t xml:space="preserve">.  </w:t>
      </w:r>
    </w:p>
    <w:p w14:paraId="07421D62" w14:textId="42D90222" w:rsidR="0007166B" w:rsidRDefault="0007166B" w:rsidP="0007166B">
      <w:r>
        <w:t xml:space="preserve">The </w:t>
      </w:r>
      <w:r w:rsidR="009F6B8B">
        <w:rPr>
          <w:i/>
          <w:iCs/>
        </w:rPr>
        <w:t>Commercial Invoice</w:t>
      </w:r>
      <w:r>
        <w:t xml:space="preserve"> option will display the business form as if the output was going to the screen.   When the </w:t>
      </w:r>
      <w:r w:rsidRPr="009F6B8B">
        <w:rPr>
          <w:i/>
          <w:iCs/>
        </w:rPr>
        <w:t>Hide Email</w:t>
      </w:r>
      <w:r>
        <w:t xml:space="preserve"> option is checked, the email dialog box which displays the Send</w:t>
      </w:r>
      <w:r w:rsidR="009F6B8B">
        <w:t>-T</w:t>
      </w:r>
      <w:r>
        <w:t>o and Subject Topic will run in background.</w:t>
      </w:r>
    </w:p>
    <w:p w14:paraId="0E6DF5AC" w14:textId="48AB838C" w:rsidR="0007166B" w:rsidRDefault="0007166B" w:rsidP="0007166B">
      <w:r>
        <w:lastRenderedPageBreak/>
        <w:t xml:space="preserve">When unchecked, </w:t>
      </w:r>
      <w:r w:rsidR="009F6B8B">
        <w:t>the user</w:t>
      </w:r>
      <w:r>
        <w:t xml:space="preserve"> must click the </w:t>
      </w:r>
      <w:r w:rsidR="009F6B8B">
        <w:rPr>
          <w:b/>
          <w:bCs/>
          <w:i/>
          <w:iCs/>
          <w:u w:val="single"/>
        </w:rPr>
        <w:t>“Send”</w:t>
      </w:r>
      <w:r>
        <w:t xml:space="preserve"> button for each email ship to location.</w:t>
      </w:r>
    </w:p>
    <w:p w14:paraId="48C6E6AD" w14:textId="77777777" w:rsidR="009F6B8B" w:rsidRDefault="0007166B" w:rsidP="0007166B">
      <w:r>
        <w:t xml:space="preserve">Once you click the </w:t>
      </w:r>
      <w:r w:rsidR="009F6B8B">
        <w:rPr>
          <w:b/>
          <w:bCs/>
          <w:i/>
          <w:iCs/>
          <w:u w:val="single"/>
        </w:rPr>
        <w:t xml:space="preserve">“OK” </w:t>
      </w:r>
      <w:r>
        <w:t xml:space="preserve">button, the system will process all the bill of ladings.  This process will batch the bill of ladings into one singe .PDF format indicating the range of bill of ladings in the text message section of the email.   </w:t>
      </w:r>
    </w:p>
    <w:p w14:paraId="5DEB9366" w14:textId="118C555D" w:rsidR="0007166B" w:rsidRDefault="0007166B" w:rsidP="0007166B">
      <w:r>
        <w:t>Notice, the system automatically selected the ship to contacts for this ship to location.</w:t>
      </w:r>
    </w:p>
    <w:p w14:paraId="24F343FD" w14:textId="65945BD7" w:rsidR="0007166B" w:rsidRPr="0007166B" w:rsidRDefault="0007166B" w:rsidP="0007166B">
      <w:r>
        <w:rPr>
          <w:noProof/>
        </w:rPr>
        <w:drawing>
          <wp:inline distT="0" distB="0" distL="0" distR="0" wp14:anchorId="3DC2AB36" wp14:editId="6765A68A">
            <wp:extent cx="5486400" cy="21563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9415" cy="2161461"/>
                    </a:xfrm>
                    <a:prstGeom prst="rect">
                      <a:avLst/>
                    </a:prstGeom>
                    <a:noFill/>
                    <a:ln>
                      <a:noFill/>
                    </a:ln>
                  </pic:spPr>
                </pic:pic>
              </a:graphicData>
            </a:graphic>
          </wp:inline>
        </w:drawing>
      </w:r>
    </w:p>
    <w:p w14:paraId="55849843" w14:textId="313A01F6" w:rsidR="0007166B" w:rsidRDefault="0007166B" w:rsidP="009F6B8B">
      <w:pPr>
        <w:pStyle w:val="Heading3"/>
      </w:pPr>
      <w:bookmarkStart w:id="35" w:name="_Toc48488517"/>
      <w:r>
        <w:t>Preview Form</w:t>
      </w:r>
      <w:bookmarkEnd w:id="35"/>
    </w:p>
    <w:p w14:paraId="006B7205" w14:textId="77777777" w:rsidR="009F6B8B" w:rsidRDefault="0007166B" w:rsidP="0007166B">
      <w:r>
        <w:t xml:space="preserve">Finally, </w:t>
      </w:r>
      <w:r w:rsidR="009F6B8B">
        <w:t xml:space="preserve">if the user has checked the option to </w:t>
      </w:r>
      <w:r>
        <w:t xml:space="preserve">preview </w:t>
      </w:r>
      <w:r w:rsidR="009F6B8B">
        <w:t xml:space="preserve">the </w:t>
      </w:r>
      <w:r>
        <w:t xml:space="preserve">form, the document is displayed prior to creating the email.   </w:t>
      </w:r>
    </w:p>
    <w:p w14:paraId="196A0F30" w14:textId="1BCE8D78" w:rsidR="0007166B" w:rsidRDefault="0007166B" w:rsidP="0007166B">
      <w:r>
        <w:t xml:space="preserve">Please </w:t>
      </w:r>
      <w:r w:rsidR="009F6B8B">
        <w:t>Note: T</w:t>
      </w:r>
      <w:r>
        <w:t xml:space="preserve">his button is not needed if </w:t>
      </w:r>
      <w:r w:rsidR="009F6B8B">
        <w:t>the user has not clicked</w:t>
      </w:r>
      <w:r>
        <w:t xml:space="preserve"> the </w:t>
      </w:r>
      <w:r w:rsidR="009F6B8B">
        <w:t>“</w:t>
      </w:r>
      <w:r w:rsidR="009F6B8B" w:rsidRPr="009F6B8B">
        <w:rPr>
          <w:i/>
          <w:iCs/>
        </w:rPr>
        <w:t>Hide Email Dialog Box</w:t>
      </w:r>
      <w:r w:rsidR="009F6B8B">
        <w:rPr>
          <w:i/>
          <w:iCs/>
        </w:rPr>
        <w:t>”</w:t>
      </w:r>
      <w:r>
        <w:t xml:space="preserve">, because </w:t>
      </w:r>
      <w:r w:rsidR="009F6B8B">
        <w:t>they</w:t>
      </w:r>
      <w:r>
        <w:t xml:space="preserve"> can view the attachment prior to sending the email.</w:t>
      </w:r>
    </w:p>
    <w:p w14:paraId="06B676E9" w14:textId="69E22254" w:rsidR="0007166B" w:rsidRDefault="00580739" w:rsidP="0007166B">
      <w:r>
        <w:t>The user</w:t>
      </w:r>
      <w:r w:rsidR="0007166B">
        <w:t xml:space="preserve">  will notice the attachment has combined all the bill of ladings for this ship to location into one single attachment.  The page numbers listed at the bottom indicate the total number of bill of ladings.   Each click of the </w:t>
      </w:r>
      <w:r>
        <w:rPr>
          <w:b/>
          <w:bCs/>
          <w:i/>
          <w:iCs/>
          <w:u w:val="single"/>
        </w:rPr>
        <w:t>“Arrow Key”</w:t>
      </w:r>
      <w:r w:rsidR="0007166B">
        <w:t xml:space="preserve"> at the bottom will display a different bill of lading for this specific ship to location.</w:t>
      </w:r>
    </w:p>
    <w:p w14:paraId="3D2A71DE" w14:textId="3987D6AC" w:rsidR="0007166B" w:rsidRPr="0007166B" w:rsidRDefault="0007166B" w:rsidP="0007166B">
      <w:r>
        <w:rPr>
          <w:noProof/>
        </w:rPr>
        <w:drawing>
          <wp:inline distT="0" distB="0" distL="0" distR="0" wp14:anchorId="42492C99" wp14:editId="01BB64C5">
            <wp:extent cx="5485825" cy="262037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8482" cy="2626416"/>
                    </a:xfrm>
                    <a:prstGeom prst="rect">
                      <a:avLst/>
                    </a:prstGeom>
                    <a:noFill/>
                    <a:ln>
                      <a:noFill/>
                    </a:ln>
                  </pic:spPr>
                </pic:pic>
              </a:graphicData>
            </a:graphic>
          </wp:inline>
        </w:drawing>
      </w:r>
    </w:p>
    <w:p w14:paraId="511F0094" w14:textId="5A3C06F3" w:rsidR="00EB5707" w:rsidRDefault="0007166B" w:rsidP="00EB5707">
      <w:pPr>
        <w:pStyle w:val="Heading1"/>
        <w:rPr>
          <w:b/>
          <w:bCs/>
        </w:rPr>
      </w:pPr>
      <w:bookmarkStart w:id="36" w:name="_Toc48488518"/>
      <w:bookmarkEnd w:id="15"/>
      <w:r>
        <w:rPr>
          <w:b/>
          <w:bCs/>
        </w:rPr>
        <w:lastRenderedPageBreak/>
        <w:t>Invoice Print and Email Options</w:t>
      </w:r>
      <w:bookmarkEnd w:id="36"/>
    </w:p>
    <w:p w14:paraId="6AC07A99" w14:textId="77777777" w:rsidR="00580739" w:rsidRPr="00F41844" w:rsidRDefault="00580739" w:rsidP="00580739">
      <w:pPr>
        <w:pStyle w:val="Heading2"/>
      </w:pPr>
      <w:bookmarkStart w:id="37" w:name="_Toc48488519"/>
      <w:r>
        <w:t>Customer File Maintenance [AF1]</w:t>
      </w:r>
      <w:bookmarkEnd w:id="37"/>
    </w:p>
    <w:p w14:paraId="752C2914" w14:textId="77777777" w:rsidR="00580739" w:rsidRDefault="00580739" w:rsidP="00580739">
      <w:pPr>
        <w:rPr>
          <w:rFonts w:cstheme="minorHAnsi"/>
        </w:rPr>
      </w:pPr>
      <w:r w:rsidRPr="00A10ECD">
        <w:rPr>
          <w:rFonts w:cstheme="minorHAnsi"/>
        </w:rPr>
        <w:t>First, contacts must be added for each ship to location in the customer file.</w:t>
      </w:r>
    </w:p>
    <w:p w14:paraId="3A30DAE1" w14:textId="77777777" w:rsidR="00580739" w:rsidRDefault="00580739" w:rsidP="00580739">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7F49B1E4" w14:textId="77777777" w:rsidR="00580739" w:rsidRDefault="00580739" w:rsidP="00580739">
      <w:r>
        <w:rPr>
          <w:noProof/>
        </w:rPr>
        <w:drawing>
          <wp:inline distT="0" distB="0" distL="0" distR="0" wp14:anchorId="0C117D62" wp14:editId="1603CF3A">
            <wp:extent cx="5943600" cy="47504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750435"/>
                    </a:xfrm>
                    <a:prstGeom prst="rect">
                      <a:avLst/>
                    </a:prstGeom>
                  </pic:spPr>
                </pic:pic>
              </a:graphicData>
            </a:graphic>
          </wp:inline>
        </w:drawing>
      </w:r>
    </w:p>
    <w:p w14:paraId="493A74F5" w14:textId="77777777" w:rsidR="00580739" w:rsidRDefault="00580739" w:rsidP="00580739">
      <w:r>
        <w:t>In order to view Ship-To information for a specific customer, the desired customer must be selected within the list of all available customers. The user may search for a specific customer, or narrow down the browse list, by using the search fields located along the top of the page.</w:t>
      </w:r>
    </w:p>
    <w:p w14:paraId="62A5C207" w14:textId="0D159789" w:rsidR="00580739" w:rsidRDefault="00580739" w:rsidP="00580739">
      <w:r>
        <w:t>In order to select a specific customer within the list to view detailed Ship-To information for, the user must ensure that it is highlighted within the list. In order to highlight a customer, the user may click on their desired customer.</w:t>
      </w:r>
    </w:p>
    <w:p w14:paraId="10631E91" w14:textId="77777777" w:rsidR="00173876" w:rsidRDefault="00173876" w:rsidP="00580739"/>
    <w:p w14:paraId="4BE38380" w14:textId="1473EB2B" w:rsidR="00580739" w:rsidRDefault="00580739" w:rsidP="00580739">
      <w:pPr>
        <w:pStyle w:val="Heading2"/>
      </w:pPr>
      <w:bookmarkStart w:id="38" w:name="_Toc48488520"/>
      <w:r>
        <w:lastRenderedPageBreak/>
        <w:t>View Customer Information</w:t>
      </w:r>
      <w:bookmarkEnd w:id="38"/>
    </w:p>
    <w:p w14:paraId="1B573156" w14:textId="7F0E7BA6" w:rsidR="00580739" w:rsidRDefault="00580739" w:rsidP="00580739">
      <w:pPr>
        <w:rPr>
          <w:rFonts w:cstheme="minorHAnsi"/>
        </w:rPr>
      </w:pPr>
      <w:r>
        <w:rPr>
          <w:rFonts w:cstheme="minorHAnsi"/>
        </w:rPr>
        <w:t xml:space="preserve">The user should then navigate to the </w:t>
      </w:r>
      <w:r>
        <w:rPr>
          <w:rFonts w:cstheme="minorHAnsi"/>
          <w:i/>
          <w:iCs/>
        </w:rPr>
        <w:t>View Customer</w:t>
      </w:r>
      <w:r>
        <w:rPr>
          <w:rFonts w:cstheme="minorHAnsi"/>
        </w:rPr>
        <w:t xml:space="preserve"> tab.</w:t>
      </w:r>
    </w:p>
    <w:p w14:paraId="3E118B11" w14:textId="372384BD" w:rsidR="00580739" w:rsidRPr="00580739" w:rsidRDefault="00FD48D4" w:rsidP="00580739">
      <w:r>
        <w:rPr>
          <w:noProof/>
        </w:rPr>
        <w:drawing>
          <wp:inline distT="0" distB="0" distL="0" distR="0" wp14:anchorId="68A81974" wp14:editId="7F5DC5B8">
            <wp:extent cx="5943600" cy="421715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9738" cy="4221513"/>
                    </a:xfrm>
                    <a:prstGeom prst="rect">
                      <a:avLst/>
                    </a:prstGeom>
                  </pic:spPr>
                </pic:pic>
              </a:graphicData>
            </a:graphic>
          </wp:inline>
        </w:drawing>
      </w:r>
    </w:p>
    <w:p w14:paraId="2D66062F" w14:textId="669E14D0" w:rsidR="00EB5707" w:rsidRDefault="0007166B" w:rsidP="00FD48D4">
      <w:pPr>
        <w:pStyle w:val="Heading3"/>
      </w:pPr>
      <w:bookmarkStart w:id="39" w:name="_Toc48488521"/>
      <w:r>
        <w:t>Paperless Invoicing and Invoices for Postage by Mail Only</w:t>
      </w:r>
      <w:bookmarkEnd w:id="39"/>
    </w:p>
    <w:p w14:paraId="5D905F62" w14:textId="77777777" w:rsidR="00E93E44" w:rsidRDefault="0007166B" w:rsidP="0007166B">
      <w:pPr>
        <w:rPr>
          <w:rFonts w:cstheme="minorHAnsi"/>
          <w:color w:val="000000" w:themeColor="text1"/>
        </w:rPr>
      </w:pPr>
      <w:r w:rsidRPr="004A791B">
        <w:rPr>
          <w:rFonts w:cstheme="minorHAnsi"/>
          <w:color w:val="000000" w:themeColor="text1"/>
        </w:rPr>
        <w:t xml:space="preserve">The </w:t>
      </w:r>
      <w:r w:rsidRPr="00FD48D4">
        <w:rPr>
          <w:rFonts w:cstheme="minorHAnsi"/>
          <w:i/>
          <w:iCs/>
          <w:color w:val="000000" w:themeColor="text1"/>
        </w:rPr>
        <w:t>Paperles</w:t>
      </w:r>
      <w:r w:rsidR="00FD48D4" w:rsidRPr="00FD48D4">
        <w:rPr>
          <w:rFonts w:cstheme="minorHAnsi"/>
          <w:i/>
          <w:iCs/>
          <w:color w:val="000000" w:themeColor="text1"/>
        </w:rPr>
        <w:t>s</w:t>
      </w:r>
      <w:r w:rsidRPr="004A791B">
        <w:rPr>
          <w:rFonts w:cstheme="minorHAnsi"/>
          <w:color w:val="000000" w:themeColor="text1"/>
        </w:rPr>
        <w:t xml:space="preserve"> toggle box</w:t>
      </w:r>
      <w:r w:rsidR="00E93E44">
        <w:rPr>
          <w:rFonts w:cstheme="minorHAnsi"/>
          <w:color w:val="000000" w:themeColor="text1"/>
        </w:rPr>
        <w:t xml:space="preserve"> located within the </w:t>
      </w:r>
      <w:r w:rsidR="00E93E44">
        <w:rPr>
          <w:rFonts w:cstheme="minorHAnsi"/>
          <w:i/>
          <w:iCs/>
          <w:color w:val="000000" w:themeColor="text1"/>
        </w:rPr>
        <w:t>Other Information</w:t>
      </w:r>
      <w:r w:rsidR="00E93E44">
        <w:rPr>
          <w:rFonts w:cstheme="minorHAnsi"/>
          <w:color w:val="000000" w:themeColor="text1"/>
        </w:rPr>
        <w:t xml:space="preserve"> section</w:t>
      </w:r>
      <w:r w:rsidRPr="004A791B">
        <w:rPr>
          <w:rFonts w:cstheme="minorHAnsi"/>
          <w:color w:val="000000" w:themeColor="text1"/>
        </w:rPr>
        <w:t xml:space="preserve"> works in conjunction with the Invoice Printing options in order processing.  When this is checked, the program will only allow output to email.  </w:t>
      </w:r>
    </w:p>
    <w:p w14:paraId="5991607A" w14:textId="2FF8242B" w:rsidR="0007166B" w:rsidRDefault="0007166B" w:rsidP="0007166B">
      <w:pPr>
        <w:rPr>
          <w:rFonts w:cstheme="minorHAnsi"/>
          <w:color w:val="000000" w:themeColor="text1"/>
        </w:rPr>
      </w:pPr>
      <w:r w:rsidRPr="004A791B">
        <w:rPr>
          <w:rFonts w:cstheme="minorHAnsi"/>
          <w:color w:val="000000" w:themeColor="text1"/>
        </w:rPr>
        <w:t>When output to a printer, invoice for this customer will not print thus saving the cost of paper as well as the cost of postage and labor stuffing the envelopes.  When this is unchecked, then output to printer is allowed.</w:t>
      </w:r>
    </w:p>
    <w:p w14:paraId="5E77C596" w14:textId="26126ECB" w:rsidR="0007166B" w:rsidRDefault="00FD48D4" w:rsidP="0007166B">
      <w:r>
        <w:rPr>
          <w:noProof/>
        </w:rPr>
        <w:drawing>
          <wp:inline distT="0" distB="0" distL="0" distR="0" wp14:anchorId="03A99FC6" wp14:editId="428F5162">
            <wp:extent cx="3885003" cy="1801504"/>
            <wp:effectExtent l="0" t="0" r="127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07573" cy="1811970"/>
                    </a:xfrm>
                    <a:prstGeom prst="rect">
                      <a:avLst/>
                    </a:prstGeom>
                  </pic:spPr>
                </pic:pic>
              </a:graphicData>
            </a:graphic>
          </wp:inline>
        </w:drawing>
      </w:r>
    </w:p>
    <w:p w14:paraId="2C31372A" w14:textId="71DD4A42" w:rsidR="00B64292" w:rsidRDefault="00B64292" w:rsidP="00B64292">
      <w:pPr>
        <w:pStyle w:val="Heading2"/>
      </w:pPr>
      <w:bookmarkStart w:id="40" w:name="_Toc48488522"/>
      <w:r>
        <w:lastRenderedPageBreak/>
        <w:t>Invoice Maintenance</w:t>
      </w:r>
      <w:bookmarkEnd w:id="40"/>
    </w:p>
    <w:p w14:paraId="52088234" w14:textId="0CED7CF8" w:rsidR="00B64292" w:rsidRDefault="00B64292" w:rsidP="00B64292">
      <w:r>
        <w:t xml:space="preserve">The </w:t>
      </w:r>
      <w:r>
        <w:rPr>
          <w:i/>
          <w:iCs/>
        </w:rPr>
        <w:t xml:space="preserve">Invoice Maintenance </w:t>
      </w:r>
      <w:r>
        <w:t xml:space="preserve">screen is located in the following Menu Path: Order Processing -&gt; Billing/Counter Sales -&gt; Enter/Edit Invoices. Alternatively, the user can quickly get to this screen using the Hot Key combination: </w:t>
      </w:r>
      <w:r>
        <w:rPr>
          <w:b/>
          <w:bCs/>
          <w:i/>
          <w:iCs/>
          <w:u w:val="single"/>
        </w:rPr>
        <w:t>[“O” – “B” – “1”]</w:t>
      </w:r>
      <w:r>
        <w:t>.</w:t>
      </w:r>
    </w:p>
    <w:p w14:paraId="5176B4F2" w14:textId="778C0E5C" w:rsidR="00B64292" w:rsidRDefault="00B64292" w:rsidP="00B64292">
      <w:r>
        <w:rPr>
          <w:noProof/>
        </w:rPr>
        <w:drawing>
          <wp:inline distT="0" distB="0" distL="0" distR="0" wp14:anchorId="13B3A578" wp14:editId="1EC7F198">
            <wp:extent cx="5943600" cy="26168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16835"/>
                    </a:xfrm>
                    <a:prstGeom prst="rect">
                      <a:avLst/>
                    </a:prstGeom>
                  </pic:spPr>
                </pic:pic>
              </a:graphicData>
            </a:graphic>
          </wp:inline>
        </w:drawing>
      </w:r>
    </w:p>
    <w:p w14:paraId="530FDDD3" w14:textId="7CFF9186" w:rsidR="00B64292" w:rsidRDefault="00B64292" w:rsidP="00B64292">
      <w:r>
        <w:t xml:space="preserve">The user should then navigate to the </w:t>
      </w:r>
      <w:r w:rsidR="00D1586E">
        <w:rPr>
          <w:i/>
          <w:iCs/>
        </w:rPr>
        <w:t>View Invoice</w:t>
      </w:r>
      <w:r w:rsidR="00D1586E">
        <w:t xml:space="preserve"> tab. Then, press the </w:t>
      </w:r>
      <w:r w:rsidR="00D1586E">
        <w:rPr>
          <w:b/>
          <w:bCs/>
          <w:i/>
          <w:iCs/>
          <w:u w:val="single"/>
        </w:rPr>
        <w:t>“Printer”</w:t>
      </w:r>
      <w:r w:rsidR="00D1586E">
        <w:t xml:space="preserve"> icon at the top of the screen in order to bring up the </w:t>
      </w:r>
      <w:r w:rsidR="00D1586E">
        <w:rPr>
          <w:i/>
          <w:iCs/>
        </w:rPr>
        <w:t>Print Invoice List – Invoicing</w:t>
      </w:r>
      <w:r w:rsidR="00D1586E">
        <w:t xml:space="preserve"> screen.</w:t>
      </w:r>
    </w:p>
    <w:p w14:paraId="07EB1FB4" w14:textId="3C47CB6E" w:rsidR="00173876" w:rsidRDefault="00173876" w:rsidP="00173876">
      <w:pPr>
        <w:pStyle w:val="Heading3"/>
      </w:pPr>
      <w:r>
        <w:lastRenderedPageBreak/>
        <w:t>Invoicing Screen</w:t>
      </w:r>
    </w:p>
    <w:p w14:paraId="5DDFF07A" w14:textId="0F31E356" w:rsidR="00B64292" w:rsidRPr="00B64292" w:rsidRDefault="00D1586E" w:rsidP="00B64292">
      <w:r>
        <w:rPr>
          <w:noProof/>
        </w:rPr>
        <w:drawing>
          <wp:inline distT="0" distB="0" distL="0" distR="0" wp14:anchorId="3546EEE0" wp14:editId="7D46D945">
            <wp:extent cx="4495800" cy="5372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5800" cy="5372100"/>
                    </a:xfrm>
                    <a:prstGeom prst="rect">
                      <a:avLst/>
                    </a:prstGeom>
                  </pic:spPr>
                </pic:pic>
              </a:graphicData>
            </a:graphic>
          </wp:inline>
        </w:drawing>
      </w:r>
    </w:p>
    <w:p w14:paraId="384FC266" w14:textId="77777777" w:rsidR="00D1586E" w:rsidRDefault="0007166B" w:rsidP="0007166B">
      <w:pPr>
        <w:rPr>
          <w:rFonts w:cstheme="minorHAnsi"/>
          <w:color w:val="000000" w:themeColor="text1"/>
        </w:rPr>
      </w:pPr>
      <w:r w:rsidRPr="004A791B">
        <w:rPr>
          <w:rFonts w:cstheme="minorHAnsi"/>
          <w:color w:val="000000" w:themeColor="text1"/>
        </w:rPr>
        <w:t>Any customer</w:t>
      </w:r>
      <w:r w:rsidR="00B64292">
        <w:rPr>
          <w:rFonts w:cstheme="minorHAnsi"/>
          <w:color w:val="000000" w:themeColor="text1"/>
        </w:rPr>
        <w:t>’</w:t>
      </w:r>
      <w:r w:rsidRPr="004A791B">
        <w:rPr>
          <w:rFonts w:cstheme="minorHAnsi"/>
          <w:color w:val="000000" w:themeColor="text1"/>
        </w:rPr>
        <w:t xml:space="preserve">s invoice can be emailed by clicking the </w:t>
      </w:r>
      <w:r w:rsidR="00D1586E">
        <w:rPr>
          <w:rFonts w:cstheme="minorHAnsi"/>
          <w:i/>
          <w:iCs/>
          <w:color w:val="000000" w:themeColor="text1"/>
        </w:rPr>
        <w:t>“Batch E-Mail”</w:t>
      </w:r>
      <w:r w:rsidRPr="004A791B">
        <w:rPr>
          <w:rFonts w:cstheme="minorHAnsi"/>
          <w:color w:val="000000" w:themeColor="text1"/>
        </w:rPr>
        <w:t xml:space="preserve"> toggle box regardless of the customer field setting for Paperless Invoice.  However, when clicking the </w:t>
      </w:r>
      <w:r w:rsidR="00D1586E">
        <w:rPr>
          <w:rFonts w:cstheme="minorHAnsi"/>
          <w:i/>
          <w:iCs/>
          <w:color w:val="000000" w:themeColor="text1"/>
        </w:rPr>
        <w:t xml:space="preserve">“Batch E-Mail” </w:t>
      </w:r>
      <w:r w:rsidRPr="004A791B">
        <w:rPr>
          <w:rFonts w:cstheme="minorHAnsi"/>
          <w:color w:val="000000" w:themeColor="text1"/>
        </w:rPr>
        <w:t xml:space="preserve">option, only customers set to </w:t>
      </w:r>
      <w:r w:rsidRPr="00D1586E">
        <w:rPr>
          <w:rFonts w:cstheme="minorHAnsi"/>
          <w:i/>
          <w:iCs/>
          <w:color w:val="000000" w:themeColor="text1"/>
        </w:rPr>
        <w:t>Paperless Invoice</w:t>
      </w:r>
      <w:r w:rsidRPr="004A791B">
        <w:rPr>
          <w:rFonts w:cstheme="minorHAnsi"/>
          <w:color w:val="000000" w:themeColor="text1"/>
        </w:rPr>
        <w:t xml:space="preserve"> will be emailed in the batch range of customer invoices selected.   Customer not defined as paperless invoice will be bypassed when batch emailing.   </w:t>
      </w:r>
    </w:p>
    <w:p w14:paraId="1FFD4AE4" w14:textId="77777777" w:rsidR="00D1586E" w:rsidRDefault="0007166B" w:rsidP="0007166B">
      <w:pPr>
        <w:rPr>
          <w:rFonts w:cstheme="minorHAnsi"/>
          <w:color w:val="000000" w:themeColor="text1"/>
        </w:rPr>
      </w:pPr>
      <w:r w:rsidRPr="004A791B">
        <w:rPr>
          <w:rFonts w:cstheme="minorHAnsi"/>
          <w:color w:val="000000" w:themeColor="text1"/>
        </w:rPr>
        <w:t xml:space="preserve">The </w:t>
      </w:r>
      <w:r w:rsidR="00D1586E">
        <w:rPr>
          <w:rFonts w:cstheme="minorHAnsi"/>
          <w:i/>
          <w:iCs/>
          <w:color w:val="000000" w:themeColor="text1"/>
        </w:rPr>
        <w:t>Paperless Invoice</w:t>
      </w:r>
      <w:r w:rsidRPr="004A791B">
        <w:rPr>
          <w:rFonts w:cstheme="minorHAnsi"/>
          <w:color w:val="000000" w:themeColor="text1"/>
        </w:rPr>
        <w:t xml:space="preserve"> toggle box works in conjunction with the Invoice Printing options in order processing.  When this is checked, the program will only allow output to email.  When output to a printer, invoices for this customer will not print thus saving the cost of paper as well as the cost of postage and labor stuffing the envelopes.  </w:t>
      </w:r>
    </w:p>
    <w:p w14:paraId="19ECE188" w14:textId="3EA0ECD2" w:rsidR="0007166B" w:rsidRDefault="0007166B" w:rsidP="0007166B">
      <w:pPr>
        <w:rPr>
          <w:rFonts w:cstheme="minorHAnsi"/>
          <w:color w:val="000000" w:themeColor="text1"/>
        </w:rPr>
      </w:pPr>
      <w:r w:rsidRPr="004A791B">
        <w:rPr>
          <w:rFonts w:cstheme="minorHAnsi"/>
          <w:color w:val="000000" w:themeColor="text1"/>
        </w:rPr>
        <w:t xml:space="preserve">When this is unchecked, then output to customer invoice will print only for customers that want mailed invoices.  Please note, all options can be overwritten by clicking the toggle box </w:t>
      </w:r>
      <w:r w:rsidRPr="00D1586E">
        <w:rPr>
          <w:rFonts w:cstheme="minorHAnsi"/>
          <w:i/>
          <w:iCs/>
          <w:color w:val="000000" w:themeColor="text1"/>
        </w:rPr>
        <w:t>“Ignore Paperless Setting?</w:t>
      </w:r>
      <w:r w:rsidR="00D1586E" w:rsidRPr="00D1586E">
        <w:rPr>
          <w:rFonts w:cstheme="minorHAnsi"/>
          <w:i/>
          <w:iCs/>
          <w:color w:val="000000" w:themeColor="text1"/>
        </w:rPr>
        <w:t>”</w:t>
      </w:r>
      <w:r w:rsidRPr="004A791B">
        <w:rPr>
          <w:rFonts w:cstheme="minorHAnsi"/>
          <w:color w:val="000000" w:themeColor="text1"/>
        </w:rPr>
        <w:t>.  Meaning, we can still print invoices for paperless clients and email mail only clients.</w:t>
      </w:r>
    </w:p>
    <w:p w14:paraId="25688CE2" w14:textId="51A8B77F" w:rsidR="0007166B" w:rsidRDefault="0007166B" w:rsidP="00677866">
      <w:pPr>
        <w:pStyle w:val="Heading3"/>
      </w:pPr>
      <w:bookmarkStart w:id="41" w:name="_Toc48488523"/>
      <w:r>
        <w:lastRenderedPageBreak/>
        <w:t>Email Contacts for Invoicing</w:t>
      </w:r>
      <w:bookmarkEnd w:id="41"/>
    </w:p>
    <w:p w14:paraId="3653BA71" w14:textId="77777777" w:rsidR="00677866" w:rsidRDefault="0007166B" w:rsidP="0007166B">
      <w:pPr>
        <w:rPr>
          <w:rFonts w:cstheme="minorHAnsi"/>
        </w:rPr>
      </w:pPr>
      <w:r w:rsidRPr="004A791B">
        <w:rPr>
          <w:rFonts w:cstheme="minorHAnsi"/>
        </w:rPr>
        <w:t xml:space="preserve">Once </w:t>
      </w:r>
      <w:r w:rsidR="00677866">
        <w:rPr>
          <w:rFonts w:cstheme="minorHAnsi"/>
        </w:rPr>
        <w:t>the user</w:t>
      </w:r>
      <w:r w:rsidRPr="004A791B">
        <w:rPr>
          <w:rFonts w:cstheme="minorHAnsi"/>
        </w:rPr>
        <w:t xml:space="preserve"> click</w:t>
      </w:r>
      <w:r w:rsidR="00677866">
        <w:rPr>
          <w:rFonts w:cstheme="minorHAnsi"/>
        </w:rPr>
        <w:t>s</w:t>
      </w:r>
      <w:r w:rsidRPr="004A791B">
        <w:rPr>
          <w:rFonts w:cstheme="minorHAnsi"/>
        </w:rPr>
        <w:t xml:space="preserve"> the </w:t>
      </w:r>
      <w:r w:rsidR="00677866">
        <w:rPr>
          <w:rFonts w:cstheme="minorHAnsi"/>
          <w:b/>
          <w:bCs/>
          <w:i/>
          <w:iCs/>
          <w:u w:val="single"/>
        </w:rPr>
        <w:t>“OK”</w:t>
      </w:r>
      <w:r w:rsidRPr="004A791B">
        <w:rPr>
          <w:rFonts w:cstheme="minorHAnsi"/>
        </w:rPr>
        <w:t xml:space="preserve"> button to email or batch email the invoice, all customers set to paperless invoice will automatically be emailed.   </w:t>
      </w:r>
    </w:p>
    <w:p w14:paraId="16FCFB4D" w14:textId="27814DFE" w:rsidR="00677866" w:rsidRDefault="0007166B" w:rsidP="0007166B">
      <w:pPr>
        <w:rPr>
          <w:rFonts w:cstheme="minorHAnsi"/>
        </w:rPr>
      </w:pPr>
      <w:r w:rsidRPr="004A791B">
        <w:rPr>
          <w:rFonts w:cstheme="minorHAnsi"/>
        </w:rPr>
        <w:t>In the sample</w:t>
      </w:r>
      <w:r w:rsidR="00677866">
        <w:rPr>
          <w:rFonts w:cstheme="minorHAnsi"/>
        </w:rPr>
        <w:t xml:space="preserve"> email below</w:t>
      </w:r>
      <w:r w:rsidRPr="004A791B">
        <w:rPr>
          <w:rFonts w:cstheme="minorHAnsi"/>
        </w:rPr>
        <w:t xml:space="preserve">, in RED </w:t>
      </w:r>
      <w:r w:rsidR="00677866">
        <w:rPr>
          <w:rFonts w:cstheme="minorHAnsi"/>
        </w:rPr>
        <w:t xml:space="preserve">is </w:t>
      </w:r>
      <w:r w:rsidRPr="004A791B">
        <w:rPr>
          <w:rFonts w:cstheme="minorHAnsi"/>
        </w:rPr>
        <w:t xml:space="preserve">the contacts that were automatically transferred to the </w:t>
      </w:r>
      <w:r w:rsidRPr="00677866">
        <w:rPr>
          <w:rFonts w:cstheme="minorHAnsi"/>
          <w:i/>
          <w:iCs/>
        </w:rPr>
        <w:t>SENT TO</w:t>
      </w:r>
      <w:r w:rsidRPr="004A791B">
        <w:rPr>
          <w:rFonts w:cstheme="minorHAnsi"/>
        </w:rPr>
        <w:t xml:space="preserve"> window.   The invoice form is automatically converted into a .PDF file that can be easily read by </w:t>
      </w:r>
      <w:r w:rsidR="00677866">
        <w:rPr>
          <w:rFonts w:cstheme="minorHAnsi"/>
        </w:rPr>
        <w:t>a</w:t>
      </w:r>
      <w:r w:rsidRPr="004A791B">
        <w:rPr>
          <w:rFonts w:cstheme="minorHAnsi"/>
        </w:rPr>
        <w:t xml:space="preserve"> customer.  </w:t>
      </w:r>
    </w:p>
    <w:p w14:paraId="2382AE19" w14:textId="675DC285" w:rsidR="00677866" w:rsidRDefault="00677866" w:rsidP="0007166B">
      <w:pPr>
        <w:rPr>
          <w:rFonts w:cstheme="minorHAnsi"/>
        </w:rPr>
      </w:pPr>
      <w:r w:rsidRPr="004A791B">
        <w:rPr>
          <w:rFonts w:cstheme="minorHAnsi"/>
          <w:noProof/>
        </w:rPr>
        <w:drawing>
          <wp:inline distT="0" distB="0" distL="0" distR="0" wp14:anchorId="12FC61D1" wp14:editId="77414386">
            <wp:extent cx="5938520" cy="5529580"/>
            <wp:effectExtent l="19050" t="0" r="5080" b="0"/>
            <wp:docPr id="1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8" cstate="print"/>
                    <a:srcRect/>
                    <a:stretch>
                      <a:fillRect/>
                    </a:stretch>
                  </pic:blipFill>
                  <pic:spPr bwMode="auto">
                    <a:xfrm>
                      <a:off x="0" y="0"/>
                      <a:ext cx="5938520" cy="5529580"/>
                    </a:xfrm>
                    <a:prstGeom prst="rect">
                      <a:avLst/>
                    </a:prstGeom>
                    <a:noFill/>
                    <a:ln w="9525">
                      <a:noFill/>
                      <a:miter lim="800000"/>
                      <a:headEnd/>
                      <a:tailEnd/>
                    </a:ln>
                  </pic:spPr>
                </pic:pic>
              </a:graphicData>
            </a:graphic>
          </wp:inline>
        </w:drawing>
      </w:r>
    </w:p>
    <w:p w14:paraId="2E212AA5" w14:textId="77777777" w:rsidR="00677866" w:rsidRDefault="0007166B" w:rsidP="0007166B">
      <w:pPr>
        <w:rPr>
          <w:rFonts w:cstheme="minorHAnsi"/>
        </w:rPr>
      </w:pPr>
      <w:r w:rsidRPr="004A791B">
        <w:rPr>
          <w:rFonts w:cstheme="minorHAnsi"/>
        </w:rPr>
        <w:t xml:space="preserve"> In addition, if </w:t>
      </w:r>
      <w:r w:rsidR="00677866">
        <w:rPr>
          <w:rFonts w:cstheme="minorHAnsi"/>
        </w:rPr>
        <w:t>the user has</w:t>
      </w:r>
      <w:r w:rsidRPr="004A791B">
        <w:rPr>
          <w:rFonts w:cstheme="minorHAnsi"/>
        </w:rPr>
        <w:t xml:space="preserve"> check</w:t>
      </w:r>
      <w:r w:rsidR="00677866">
        <w:rPr>
          <w:rFonts w:cstheme="minorHAnsi"/>
        </w:rPr>
        <w:t>ed</w:t>
      </w:r>
      <w:r w:rsidRPr="004A791B">
        <w:rPr>
          <w:rFonts w:cstheme="minorHAnsi"/>
        </w:rPr>
        <w:t xml:space="preserve"> the toggle box to include a signed bill of lading, another attachment will be added for the signed bill of lading from.   The </w:t>
      </w:r>
      <w:r w:rsidR="00677866">
        <w:rPr>
          <w:rFonts w:cstheme="minorHAnsi"/>
        </w:rPr>
        <w:t>“</w:t>
      </w:r>
      <w:r w:rsidRPr="00677866">
        <w:rPr>
          <w:rFonts w:cstheme="minorHAnsi"/>
          <w:i/>
          <w:iCs/>
        </w:rPr>
        <w:t>Hide</w:t>
      </w:r>
      <w:r w:rsidR="00677866">
        <w:rPr>
          <w:rFonts w:cstheme="minorHAnsi"/>
          <w:i/>
          <w:iCs/>
        </w:rPr>
        <w:t>”</w:t>
      </w:r>
      <w:r w:rsidRPr="004A791B">
        <w:rPr>
          <w:rFonts w:cstheme="minorHAnsi"/>
        </w:rPr>
        <w:t xml:space="preserve"> Toggle Box will hide this Microsoft email display in background and process one customer after another until the entire batch is completed.   </w:t>
      </w:r>
    </w:p>
    <w:p w14:paraId="50945183" w14:textId="496DBF4D" w:rsidR="0007166B" w:rsidRDefault="0007166B" w:rsidP="0007166B">
      <w:pPr>
        <w:rPr>
          <w:rFonts w:cstheme="minorHAnsi"/>
        </w:rPr>
      </w:pPr>
      <w:r w:rsidRPr="004A791B">
        <w:rPr>
          <w:rFonts w:cstheme="minorHAnsi"/>
        </w:rPr>
        <w:t>The entire process will require no manual intervention.  Of course</w:t>
      </w:r>
      <w:r w:rsidR="00677866">
        <w:rPr>
          <w:rFonts w:cstheme="minorHAnsi"/>
        </w:rPr>
        <w:t>,</w:t>
      </w:r>
      <w:r w:rsidRPr="004A791B">
        <w:rPr>
          <w:rFonts w:cstheme="minorHAnsi"/>
        </w:rPr>
        <w:t xml:space="preserve"> if there are invalid emails or no contact defined for a customer, the program will either skip that customer or may pause until you select a contract to be emailed.</w:t>
      </w:r>
    </w:p>
    <w:p w14:paraId="6CBAEAE1" w14:textId="772077E1" w:rsidR="0007166B" w:rsidRDefault="003A4E4E" w:rsidP="003A4E4E">
      <w:pPr>
        <w:pStyle w:val="Heading3"/>
      </w:pPr>
      <w:bookmarkStart w:id="42" w:name="_Toc48488524"/>
      <w:r>
        <w:lastRenderedPageBreak/>
        <w:t>Customer File Maintenance</w:t>
      </w:r>
      <w:bookmarkEnd w:id="42"/>
    </w:p>
    <w:p w14:paraId="03AFBF92" w14:textId="77777777" w:rsidR="003A4E4E" w:rsidRDefault="0007166B" w:rsidP="0007166B">
      <w:pPr>
        <w:rPr>
          <w:rFonts w:cstheme="minorHAnsi"/>
        </w:rPr>
      </w:pPr>
      <w:r w:rsidRPr="004A791B">
        <w:rPr>
          <w:rFonts w:cstheme="minorHAnsi"/>
        </w:rPr>
        <w:t xml:space="preserve">The Advantzware email notification logic allows </w:t>
      </w:r>
      <w:r w:rsidR="003A4E4E">
        <w:rPr>
          <w:rFonts w:cstheme="minorHAnsi"/>
        </w:rPr>
        <w:t>a</w:t>
      </w:r>
      <w:r w:rsidRPr="004A791B">
        <w:rPr>
          <w:rFonts w:cstheme="minorHAnsi"/>
        </w:rPr>
        <w:t xml:space="preserve"> business to maintain a company- wide email database that works in conjunction with Microsoft Outlook.  Instead of each employee maintaining their own Microsoft Address Book, </w:t>
      </w:r>
      <w:r w:rsidR="003A4E4E">
        <w:rPr>
          <w:rFonts w:cstheme="minorHAnsi"/>
        </w:rPr>
        <w:t>the company</w:t>
      </w:r>
      <w:r w:rsidRPr="004A791B">
        <w:rPr>
          <w:rFonts w:cstheme="minorHAnsi"/>
        </w:rPr>
        <w:t xml:space="preserve"> can now house the key contacts by customer.   </w:t>
      </w:r>
    </w:p>
    <w:p w14:paraId="3C948C8D" w14:textId="77777777" w:rsidR="003A4E4E" w:rsidRDefault="0007166B" w:rsidP="0007166B">
      <w:pPr>
        <w:rPr>
          <w:rFonts w:cstheme="minorHAnsi"/>
        </w:rPr>
      </w:pPr>
      <w:r w:rsidRPr="004A791B">
        <w:rPr>
          <w:rFonts w:cstheme="minorHAnsi"/>
        </w:rPr>
        <w:t xml:space="preserve">The email contacts for invoicing must be setup so that batch emailing invoices can transfer the </w:t>
      </w:r>
      <w:r w:rsidRPr="003A4E4E">
        <w:rPr>
          <w:rFonts w:cstheme="minorHAnsi"/>
          <w:i/>
          <w:iCs/>
        </w:rPr>
        <w:t>SEND TO</w:t>
      </w:r>
      <w:r w:rsidRPr="004A791B">
        <w:rPr>
          <w:rFonts w:cstheme="minorHAnsi"/>
        </w:rPr>
        <w:t xml:space="preserve"> Contacts to the email for each invoice.  First, contacts must be added for each customer in the customer file via the phone icon.   </w:t>
      </w:r>
    </w:p>
    <w:p w14:paraId="13408CB7" w14:textId="29E0D1BE" w:rsidR="0007166B" w:rsidRDefault="0007166B" w:rsidP="0007166B">
      <w:pPr>
        <w:rPr>
          <w:rFonts w:cstheme="minorHAnsi"/>
        </w:rPr>
      </w:pPr>
      <w:r w:rsidRPr="004A791B">
        <w:rPr>
          <w:rFonts w:cstheme="minorHAnsi"/>
        </w:rPr>
        <w:t>Define unlimited contacts for each department so that you effortlessly email invoices, quotes, advanced ship notices, statements, inventory reports and much more.</w:t>
      </w:r>
    </w:p>
    <w:p w14:paraId="5ACF978F" w14:textId="7266CC2D" w:rsidR="003A4E4E" w:rsidRDefault="003A4E4E" w:rsidP="003A4E4E">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6CB3C9D7" w14:textId="32CC12FD" w:rsidR="003A4E4E" w:rsidRDefault="00173876" w:rsidP="003A4E4E">
      <w:r>
        <w:rPr>
          <w:noProof/>
        </w:rPr>
        <w:drawing>
          <wp:inline distT="0" distB="0" distL="0" distR="0" wp14:anchorId="561E1B99" wp14:editId="53B0702B">
            <wp:extent cx="59436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6BF8DEC8" w14:textId="5A3204C6" w:rsidR="003A4E4E" w:rsidRDefault="003A4E4E" w:rsidP="003A4E4E">
      <w:r>
        <w:t>In order to view contact information for a specific customer, the desired customer must be selected within the list of all available customers. The user may search for a specific customer, or narrow down the browse list, by using the search fields located along the top of the page.</w:t>
      </w:r>
    </w:p>
    <w:p w14:paraId="4587A1EE" w14:textId="77777777" w:rsidR="003A4E4E" w:rsidRDefault="003A4E4E" w:rsidP="003A4E4E">
      <w:r>
        <w:t>In order to select a specific customer within the list to view detailed Ship-To information for, the user must ensure that it is highlighted within the list. In order to highlight a customer, the user may click on their desired customer.</w:t>
      </w:r>
    </w:p>
    <w:p w14:paraId="057C7642" w14:textId="77777777" w:rsidR="003A4E4E" w:rsidRDefault="003A4E4E" w:rsidP="003A4E4E">
      <w:r>
        <w:t xml:space="preserve">To view phone information for the selected customer, the user may now click on the </w:t>
      </w:r>
      <w:r>
        <w:rPr>
          <w:b/>
          <w:bCs/>
          <w:i/>
          <w:iCs/>
          <w:u w:val="single"/>
        </w:rPr>
        <w:t>“@ Pictured Address Book”</w:t>
      </w:r>
      <w:r>
        <w:t xml:space="preserve"> at the top of the screen.</w:t>
      </w:r>
    </w:p>
    <w:p w14:paraId="566A3683" w14:textId="77777777" w:rsidR="003A4E4E" w:rsidRDefault="003A4E4E" w:rsidP="003A4E4E">
      <w:pPr>
        <w:pStyle w:val="Heading3"/>
      </w:pPr>
      <w:bookmarkStart w:id="43" w:name="_Toc48488525"/>
      <w:r>
        <w:lastRenderedPageBreak/>
        <w:t>Browse Phone</w:t>
      </w:r>
      <w:bookmarkEnd w:id="43"/>
    </w:p>
    <w:p w14:paraId="43BA1861" w14:textId="77777777" w:rsidR="003A4E4E" w:rsidRDefault="003A4E4E" w:rsidP="003A4E4E">
      <w:pPr>
        <w:rPr>
          <w:rFonts w:cstheme="minorHAnsi"/>
        </w:rPr>
      </w:pPr>
      <w:r>
        <w:rPr>
          <w:noProof/>
        </w:rPr>
        <w:drawing>
          <wp:inline distT="0" distB="0" distL="0" distR="0" wp14:anchorId="7D3C1579" wp14:editId="0510CAF5">
            <wp:extent cx="5943600" cy="239649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55462471" w14:textId="77777777" w:rsidR="003A4E4E" w:rsidRDefault="003A4E4E" w:rsidP="003A4E4E">
      <w:r>
        <w:t xml:space="preserve">The Browse Phone screen will show the user all of the available contacts for the selected customer. </w:t>
      </w:r>
    </w:p>
    <w:p w14:paraId="7EF0EFC5" w14:textId="77777777" w:rsidR="003A4E4E" w:rsidRDefault="003A4E4E" w:rsidP="003A4E4E">
      <w:r>
        <w:t>In order to view detailed information for a specific contact, the desired contact must be selected within the list of all available contacts. The user may search for a specific contact, or narrow down the browse list, by using the search field located at the bottom of the page.</w:t>
      </w:r>
    </w:p>
    <w:p w14:paraId="7C2B47E8" w14:textId="77777777" w:rsidR="003A4E4E" w:rsidRPr="00115330" w:rsidRDefault="003A4E4E" w:rsidP="003A4E4E">
      <w:r>
        <w:t>In order to select a specific contact within the list to view detailed information for, the user must ensure that it is highlighted within the list. In order to highlight a contact, the user may click on their desired contact.</w:t>
      </w:r>
    </w:p>
    <w:p w14:paraId="23728C7D" w14:textId="77777777" w:rsidR="003A4E4E" w:rsidRDefault="003A4E4E" w:rsidP="003A4E4E">
      <w:pPr>
        <w:pStyle w:val="Heading4"/>
      </w:pPr>
      <w:r>
        <w:t>View Phone</w:t>
      </w:r>
    </w:p>
    <w:p w14:paraId="7C845EF7" w14:textId="77777777" w:rsidR="003A4E4E" w:rsidRPr="00F84105" w:rsidRDefault="003A4E4E" w:rsidP="003A4E4E">
      <w:r>
        <w:t xml:space="preserve">Once the user has highlighted their desired contact to view detailed information for, they may click on the </w:t>
      </w:r>
      <w:r>
        <w:rPr>
          <w:b/>
          <w:bCs/>
          <w:i/>
          <w:iCs/>
          <w:u w:val="single"/>
        </w:rPr>
        <w:t>“View Phone”</w:t>
      </w:r>
      <w:r>
        <w:t xml:space="preserve"> tab at the top of the screen. This tab allows the user to view detailed information, as well as update and add contacts.</w:t>
      </w:r>
    </w:p>
    <w:p w14:paraId="548634A6" w14:textId="67A109BE" w:rsidR="003A4E4E" w:rsidRDefault="003A4E4E" w:rsidP="003A4E4E">
      <w:pPr>
        <w:pStyle w:val="Heading3"/>
      </w:pPr>
      <w:bookmarkStart w:id="44" w:name="_Toc48488526"/>
      <w:r>
        <w:lastRenderedPageBreak/>
        <w:t>Email Invoices</w:t>
      </w:r>
      <w:bookmarkEnd w:id="44"/>
    </w:p>
    <w:p w14:paraId="27FFACD8" w14:textId="0D2D9B15" w:rsidR="003A4E4E" w:rsidRDefault="003A4E4E" w:rsidP="003A4E4E">
      <w:r>
        <w:rPr>
          <w:noProof/>
        </w:rPr>
        <w:drawing>
          <wp:inline distT="0" distB="0" distL="0" distR="0" wp14:anchorId="1D91067C" wp14:editId="5FB277F2">
            <wp:extent cx="2838450" cy="29908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450" cy="2990850"/>
                    </a:xfrm>
                    <a:prstGeom prst="rect">
                      <a:avLst/>
                    </a:prstGeom>
                  </pic:spPr>
                </pic:pic>
              </a:graphicData>
            </a:graphic>
          </wp:inline>
        </w:drawing>
      </w:r>
    </w:p>
    <w:p w14:paraId="7615B77B" w14:textId="77777777" w:rsidR="003A4E4E" w:rsidRDefault="003A4E4E" w:rsidP="003A4E4E">
      <w:r>
        <w:t xml:space="preserve">The </w:t>
      </w:r>
      <w:r w:rsidRPr="00686709">
        <w:rPr>
          <w:i/>
          <w:iCs/>
        </w:rPr>
        <w:t>‘E-Mail Notification System’</w:t>
      </w:r>
      <w:r>
        <w:t xml:space="preserve"> allows the user to quickly choose which e-mails this Contact will receive from the Advantzware system. Contacts will only receive system emails that have their </w:t>
      </w:r>
      <w:r>
        <w:rPr>
          <w:i/>
          <w:iCs/>
        </w:rPr>
        <w:t>“Send”</w:t>
      </w:r>
      <w:r>
        <w:t xml:space="preserve"> column set to </w:t>
      </w:r>
      <w:r>
        <w:rPr>
          <w:b/>
          <w:bCs/>
          <w:i/>
          <w:iCs/>
          <w:u w:val="single"/>
        </w:rPr>
        <w:t>“Yes”</w:t>
      </w:r>
      <w:r>
        <w:t>.</w:t>
      </w:r>
    </w:p>
    <w:p w14:paraId="3A2CE3AB" w14:textId="77777777" w:rsidR="003A4E4E" w:rsidRDefault="003A4E4E" w:rsidP="003A4E4E">
      <w:r>
        <w:t xml:space="preserve"> In order to set the Contact up for a specific email notification, the user can search for their desired Email Code narrow down the browse list, by using the search field located at the bottom of the page.</w:t>
      </w:r>
    </w:p>
    <w:p w14:paraId="6726E5DE" w14:textId="77777777" w:rsidR="003A4E4E" w:rsidRPr="00686709" w:rsidRDefault="003A4E4E" w:rsidP="003A4E4E">
      <w:r>
        <w:t xml:space="preserve">In order to set a specific contact within the list to a </w:t>
      </w:r>
      <w:r>
        <w:rPr>
          <w:b/>
          <w:bCs/>
          <w:i/>
          <w:iCs/>
          <w:u w:val="single"/>
        </w:rPr>
        <w:t>“Yes”</w:t>
      </w:r>
      <w:r>
        <w:t xml:space="preserve"> send option, the user must double-click the desired email code. This will set the email send option to </w:t>
      </w:r>
      <w:r>
        <w:rPr>
          <w:b/>
          <w:bCs/>
          <w:i/>
          <w:iCs/>
          <w:u w:val="single"/>
        </w:rPr>
        <w:t>“Yes”</w:t>
      </w:r>
      <w:r>
        <w:t xml:space="preserve"> if it is currently </w:t>
      </w:r>
      <w:r>
        <w:rPr>
          <w:b/>
          <w:bCs/>
          <w:i/>
          <w:iCs/>
          <w:u w:val="single"/>
        </w:rPr>
        <w:t>“No”</w:t>
      </w:r>
      <w:r>
        <w:t xml:space="preserve">, opting the Contact in for this specific email. Alternatively, double-clicking an email that currently has a send option of </w:t>
      </w:r>
      <w:r>
        <w:rPr>
          <w:b/>
          <w:bCs/>
          <w:i/>
          <w:iCs/>
          <w:u w:val="single"/>
        </w:rPr>
        <w:t>“Yes”</w:t>
      </w:r>
      <w:r>
        <w:t xml:space="preserve"> will set it to </w:t>
      </w:r>
      <w:r>
        <w:rPr>
          <w:b/>
          <w:bCs/>
          <w:i/>
          <w:iCs/>
          <w:u w:val="single"/>
        </w:rPr>
        <w:t>“No”</w:t>
      </w:r>
      <w:r>
        <w:t xml:space="preserve">, thus opting the contact out of receiving the selected email. </w:t>
      </w:r>
    </w:p>
    <w:p w14:paraId="5A4D722E" w14:textId="77777777" w:rsidR="003A4E4E" w:rsidRDefault="003A4E4E" w:rsidP="003A4E4E">
      <w:pPr>
        <w:pStyle w:val="Heading4"/>
      </w:pPr>
      <w:r>
        <w:t>SELECT ALL</w:t>
      </w:r>
    </w:p>
    <w:p w14:paraId="68222434" w14:textId="77777777" w:rsidR="003A4E4E" w:rsidRPr="00F5408D" w:rsidRDefault="003A4E4E" w:rsidP="003A4E4E">
      <w:r>
        <w:t xml:space="preserve">Clicking the </w:t>
      </w:r>
      <w:r>
        <w:rPr>
          <w:b/>
          <w:bCs/>
          <w:i/>
          <w:iCs/>
          <w:u w:val="single"/>
        </w:rPr>
        <w:t>“Select All”</w:t>
      </w:r>
      <w:r>
        <w:t xml:space="preserve"> button will opt the user into receiving all the system emails currently available, setting all the Send Options to </w:t>
      </w:r>
      <w:r>
        <w:rPr>
          <w:b/>
          <w:bCs/>
          <w:i/>
          <w:iCs/>
          <w:u w:val="single"/>
        </w:rPr>
        <w:t>“Yes”</w:t>
      </w:r>
      <w:r>
        <w:t>.</w:t>
      </w:r>
    </w:p>
    <w:p w14:paraId="00D3C266" w14:textId="77777777" w:rsidR="003A4E4E" w:rsidRDefault="003A4E4E" w:rsidP="003A4E4E">
      <w:pPr>
        <w:pStyle w:val="Heading4"/>
      </w:pPr>
      <w:r>
        <w:t>CLEAR ALL</w:t>
      </w:r>
    </w:p>
    <w:p w14:paraId="56D57EEC" w14:textId="77777777" w:rsidR="003A4E4E" w:rsidRPr="00F5408D" w:rsidRDefault="003A4E4E" w:rsidP="003A4E4E">
      <w:r>
        <w:t xml:space="preserve">Clicking the </w:t>
      </w:r>
      <w:r>
        <w:rPr>
          <w:b/>
          <w:bCs/>
          <w:i/>
          <w:iCs/>
          <w:u w:val="single"/>
        </w:rPr>
        <w:t>“Clear All”</w:t>
      </w:r>
      <w:r>
        <w:t xml:space="preserve"> button will opt the user out of receiving all the system emails currently available, setting all the Send Options to </w:t>
      </w:r>
      <w:r>
        <w:rPr>
          <w:b/>
          <w:bCs/>
          <w:i/>
          <w:iCs/>
          <w:u w:val="single"/>
        </w:rPr>
        <w:t>“No”</w:t>
      </w:r>
      <w:r>
        <w:t>.</w:t>
      </w:r>
    </w:p>
    <w:p w14:paraId="29A31F1D" w14:textId="75FB7FEB" w:rsidR="003A4E4E" w:rsidRDefault="003A4E4E" w:rsidP="003A4E4E">
      <w:pPr>
        <w:pStyle w:val="Heading4"/>
      </w:pPr>
      <w:r>
        <w:t>R-</w:t>
      </w:r>
      <w:proofErr w:type="spellStart"/>
      <w:r>
        <w:t>InvPrint</w:t>
      </w:r>
      <w:proofErr w:type="spellEnd"/>
    </w:p>
    <w:p w14:paraId="3D190DF3" w14:textId="05390909" w:rsidR="003A4E4E" w:rsidRDefault="0007166B" w:rsidP="0007166B">
      <w:pPr>
        <w:rPr>
          <w:rFonts w:cstheme="minorHAnsi"/>
        </w:rPr>
      </w:pPr>
      <w:r w:rsidRPr="004A791B">
        <w:rPr>
          <w:rFonts w:cstheme="minorHAnsi"/>
        </w:rPr>
        <w:t>To email invoices, the program R-</w:t>
      </w:r>
      <w:proofErr w:type="spellStart"/>
      <w:r w:rsidRPr="004A791B">
        <w:rPr>
          <w:rFonts w:cstheme="minorHAnsi"/>
        </w:rPr>
        <w:t>InvPrint</w:t>
      </w:r>
      <w:proofErr w:type="spellEnd"/>
      <w:r w:rsidRPr="004A791B">
        <w:rPr>
          <w:rFonts w:cstheme="minorHAnsi"/>
        </w:rPr>
        <w:t xml:space="preserve">  must be set to </w:t>
      </w:r>
      <w:r w:rsidR="003A4E4E">
        <w:rPr>
          <w:rFonts w:cstheme="minorHAnsi"/>
          <w:b/>
          <w:bCs/>
          <w:i/>
          <w:iCs/>
          <w:u w:val="single"/>
        </w:rPr>
        <w:t>“Yes”</w:t>
      </w:r>
      <w:r w:rsidRPr="004A791B">
        <w:rPr>
          <w:rFonts w:cstheme="minorHAnsi"/>
        </w:rPr>
        <w:t xml:space="preserve"> for as many contacts desired  that you want to receive the invoice.   So set up the controller, purchasing agent, sales rep and account payable clerk to receive your invoice simultaneously.   </w:t>
      </w:r>
    </w:p>
    <w:p w14:paraId="63C466FD" w14:textId="4F2E44FA" w:rsidR="0007166B" w:rsidRDefault="0007166B" w:rsidP="0007166B">
      <w:pPr>
        <w:rPr>
          <w:rFonts w:cstheme="minorHAnsi"/>
        </w:rPr>
      </w:pPr>
      <w:r w:rsidRPr="004A791B">
        <w:rPr>
          <w:rFonts w:cstheme="minorHAnsi"/>
        </w:rPr>
        <w:t>This provides a great marketing and customer service tool that allows each department to keep track of detailed conversations by date and topic.   Sales calls, collection calls, plant directions, personal notes, company notes, quote history notes and unlimited topics can be saved by contact.</w:t>
      </w:r>
    </w:p>
    <w:p w14:paraId="7D8DB287" w14:textId="6F90340B" w:rsidR="0007166B" w:rsidRDefault="0007166B" w:rsidP="0007166B">
      <w:pPr>
        <w:pStyle w:val="Heading2"/>
      </w:pPr>
      <w:bookmarkStart w:id="45" w:name="_Toc48488527"/>
      <w:r>
        <w:lastRenderedPageBreak/>
        <w:t>ECODES for Email Contacts for Invoicing</w:t>
      </w:r>
      <w:bookmarkEnd w:id="45"/>
    </w:p>
    <w:p w14:paraId="5ACDCC16" w14:textId="7F4E3085" w:rsidR="003A4E4E" w:rsidRDefault="003A4E4E" w:rsidP="003A4E4E">
      <w:pPr>
        <w:rPr>
          <w:rFonts w:cstheme="minorHAnsi"/>
        </w:rPr>
      </w:pPr>
      <w:r w:rsidRPr="004A791B">
        <w:rPr>
          <w:rFonts w:cstheme="minorHAnsi"/>
        </w:rPr>
        <w:t xml:space="preserve">Once contacts are added to the customer and each contact has valid email address, the Email codes file will be automatically updated for each file.   The entire list of contacts by customer by program can be view on the Email Codes file.    You can </w:t>
      </w:r>
      <w:r>
        <w:rPr>
          <w:rFonts w:cstheme="minorHAnsi"/>
          <w:b/>
          <w:bCs/>
          <w:i/>
          <w:iCs/>
          <w:u w:val="single"/>
        </w:rPr>
        <w:t>“Add”</w:t>
      </w:r>
      <w:r w:rsidRPr="004A791B">
        <w:rPr>
          <w:rFonts w:cstheme="minorHAnsi"/>
        </w:rPr>
        <w:t xml:space="preserve"> or </w:t>
      </w:r>
      <w:r>
        <w:rPr>
          <w:rFonts w:cstheme="minorHAnsi"/>
          <w:b/>
          <w:bCs/>
          <w:i/>
          <w:iCs/>
          <w:u w:val="single"/>
        </w:rPr>
        <w:t>“Delete”</w:t>
      </w:r>
      <w:r w:rsidRPr="004A791B">
        <w:rPr>
          <w:rFonts w:cstheme="minorHAnsi"/>
        </w:rPr>
        <w:t xml:space="preserve"> contact</w:t>
      </w:r>
      <w:r>
        <w:rPr>
          <w:rFonts w:cstheme="minorHAnsi"/>
        </w:rPr>
        <w:t xml:space="preserve">s to </w:t>
      </w:r>
      <w:r w:rsidRPr="004A791B">
        <w:rPr>
          <w:rFonts w:cstheme="minorHAnsi"/>
        </w:rPr>
        <w:t xml:space="preserve">any email program under the </w:t>
      </w:r>
      <w:r>
        <w:rPr>
          <w:rFonts w:cstheme="minorHAnsi"/>
        </w:rPr>
        <w:t>ECODES</w:t>
      </w:r>
      <w:r w:rsidRPr="004A791B">
        <w:rPr>
          <w:rFonts w:cstheme="minorHAnsi"/>
        </w:rPr>
        <w:t xml:space="preserve"> file.    You can add by title to speed the data entry process.</w:t>
      </w:r>
    </w:p>
    <w:p w14:paraId="59610D7D" w14:textId="77777777" w:rsidR="003A4E4E" w:rsidRDefault="003A4E4E" w:rsidP="003A4E4E">
      <w:r>
        <w:t xml:space="preserve">The </w:t>
      </w:r>
      <w:r>
        <w:rPr>
          <w:i/>
          <w:iCs/>
        </w:rPr>
        <w:t xml:space="preserve">Email Codes </w:t>
      </w:r>
      <w:r>
        <w:t xml:space="preserve">screen is located in the Menu Path: Network/System Administrator -&gt; Codes -&gt; Email Codes. Alternatively, the user can quickly get to this screen using the Hot Key combination: </w:t>
      </w:r>
      <w:r>
        <w:rPr>
          <w:b/>
          <w:bCs/>
          <w:i/>
          <w:iCs/>
          <w:u w:val="single"/>
        </w:rPr>
        <w:t>[“N” – “C” – “1”]</w:t>
      </w:r>
      <w:r>
        <w:t>.</w:t>
      </w:r>
    </w:p>
    <w:p w14:paraId="0A296D6E" w14:textId="5AC0DEBE" w:rsidR="003A4E4E" w:rsidRDefault="003A4E4E" w:rsidP="003A4E4E">
      <w:r>
        <w:rPr>
          <w:noProof/>
        </w:rPr>
        <w:drawing>
          <wp:inline distT="0" distB="0" distL="0" distR="0" wp14:anchorId="4F0268BC" wp14:editId="76E21808">
            <wp:extent cx="5943600" cy="39370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37000"/>
                    </a:xfrm>
                    <a:prstGeom prst="rect">
                      <a:avLst/>
                    </a:prstGeom>
                  </pic:spPr>
                </pic:pic>
              </a:graphicData>
            </a:graphic>
          </wp:inline>
        </w:drawing>
      </w:r>
    </w:p>
    <w:p w14:paraId="736026B2" w14:textId="402394AA" w:rsidR="003A4E4E" w:rsidRDefault="003A4E4E" w:rsidP="003A4E4E">
      <w:r>
        <w:t xml:space="preserve">Then select the </w:t>
      </w:r>
      <w:r w:rsidRPr="007322BB">
        <w:rPr>
          <w:i/>
          <w:iCs/>
        </w:rPr>
        <w:t xml:space="preserve">Print </w:t>
      </w:r>
      <w:r>
        <w:rPr>
          <w:i/>
          <w:iCs/>
        </w:rPr>
        <w:t>OE Invoices</w:t>
      </w:r>
      <w:r>
        <w:t xml:space="preserve"> program (</w:t>
      </w:r>
      <w:r>
        <w:rPr>
          <w:i/>
          <w:iCs/>
        </w:rPr>
        <w:t>R-</w:t>
      </w:r>
      <w:proofErr w:type="spellStart"/>
      <w:r>
        <w:rPr>
          <w:i/>
          <w:iCs/>
        </w:rPr>
        <w:t>InvPrt</w:t>
      </w:r>
      <w:proofErr w:type="spellEnd"/>
      <w:r>
        <w:rPr>
          <w:i/>
          <w:iCs/>
        </w:rPr>
        <w:t>)</w:t>
      </w:r>
      <w:r>
        <w:t xml:space="preserve"> and click the </w:t>
      </w:r>
      <w:r>
        <w:rPr>
          <w:i/>
          <w:iCs/>
        </w:rPr>
        <w:t>Sold Contacts</w:t>
      </w:r>
      <w:r>
        <w:t xml:space="preserve"> tab.</w:t>
      </w:r>
    </w:p>
    <w:p w14:paraId="342E1855" w14:textId="5A0146EE" w:rsidR="003A4E4E" w:rsidRDefault="003A4E4E" w:rsidP="003A4E4E"/>
    <w:p w14:paraId="7E0AFC30" w14:textId="0679B494" w:rsidR="00173876" w:rsidRDefault="00173876" w:rsidP="003A4E4E"/>
    <w:p w14:paraId="06113E0D" w14:textId="3017F259" w:rsidR="00173876" w:rsidRDefault="00173876" w:rsidP="003A4E4E"/>
    <w:p w14:paraId="21B904E5" w14:textId="14D824E0" w:rsidR="00173876" w:rsidRDefault="00173876" w:rsidP="003A4E4E"/>
    <w:p w14:paraId="430B73D3" w14:textId="19CF10DB" w:rsidR="00173876" w:rsidRDefault="00173876" w:rsidP="003A4E4E"/>
    <w:p w14:paraId="37C66B83" w14:textId="3F54E99B" w:rsidR="00173876" w:rsidRDefault="00173876" w:rsidP="003A4E4E"/>
    <w:p w14:paraId="3792BCBF" w14:textId="77777777" w:rsidR="00173876" w:rsidRDefault="00173876" w:rsidP="003A4E4E"/>
    <w:p w14:paraId="3DF063C4" w14:textId="0F6DC651" w:rsidR="003A4E4E" w:rsidRDefault="003A4E4E" w:rsidP="003A4E4E">
      <w:pPr>
        <w:pStyle w:val="Heading3"/>
      </w:pPr>
      <w:bookmarkStart w:id="46" w:name="_Toc48488528"/>
      <w:r>
        <w:lastRenderedPageBreak/>
        <w:t>Customer Contacts</w:t>
      </w:r>
      <w:bookmarkEnd w:id="46"/>
    </w:p>
    <w:p w14:paraId="49774590" w14:textId="77777777" w:rsidR="003A4E4E" w:rsidRPr="004A791B" w:rsidRDefault="003A4E4E" w:rsidP="003A4E4E">
      <w:pPr>
        <w:jc w:val="both"/>
        <w:rPr>
          <w:rFonts w:cstheme="minorHAnsi"/>
        </w:rPr>
      </w:pPr>
      <w:r w:rsidRPr="004A791B">
        <w:rPr>
          <w:rFonts w:cstheme="minorHAnsi"/>
        </w:rPr>
        <w:t xml:space="preserve">All the </w:t>
      </w:r>
      <w:r>
        <w:rPr>
          <w:rFonts w:cstheme="minorHAnsi"/>
          <w:i/>
          <w:iCs/>
        </w:rPr>
        <w:t>Available</w:t>
      </w:r>
      <w:r w:rsidRPr="004A791B">
        <w:rPr>
          <w:rFonts w:cstheme="minorHAnsi"/>
        </w:rPr>
        <w:t xml:space="preserve"> contacts added to the customers phone contacts are listed on the bottom window.</w:t>
      </w:r>
    </w:p>
    <w:p w14:paraId="015DD3F7" w14:textId="54EF83EF" w:rsidR="003A4E4E" w:rsidRDefault="003A4E4E" w:rsidP="003A4E4E">
      <w:r>
        <w:rPr>
          <w:noProof/>
        </w:rPr>
        <w:drawing>
          <wp:inline distT="0" distB="0" distL="0" distR="0" wp14:anchorId="6DD17542" wp14:editId="28848B09">
            <wp:extent cx="5943600" cy="3384645"/>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9963" cy="3393963"/>
                    </a:xfrm>
                    <a:prstGeom prst="rect">
                      <a:avLst/>
                    </a:prstGeom>
                  </pic:spPr>
                </pic:pic>
              </a:graphicData>
            </a:graphic>
          </wp:inline>
        </w:drawing>
      </w:r>
    </w:p>
    <w:p w14:paraId="43C95948" w14:textId="77777777" w:rsidR="003A4E4E" w:rsidRDefault="003A4E4E" w:rsidP="003A4E4E">
      <w:pPr>
        <w:pStyle w:val="Heading4"/>
      </w:pPr>
      <w:r>
        <w:t>DELETE (Selected)</w:t>
      </w:r>
    </w:p>
    <w:p w14:paraId="1E730283" w14:textId="77777777" w:rsidR="003A4E4E" w:rsidRDefault="003A4E4E" w:rsidP="003A4E4E">
      <w:r>
        <w:t xml:space="preserve">To delete the currently selected Email Code,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D342FE2" w14:textId="77777777" w:rsidR="003A4E4E" w:rsidRDefault="003A4E4E" w:rsidP="003A4E4E">
      <w:pPr>
        <w:pStyle w:val="Heading4"/>
      </w:pPr>
      <w:r>
        <w:t>SELECT ALL (Selected)</w:t>
      </w:r>
    </w:p>
    <w:p w14:paraId="161DD835" w14:textId="77777777" w:rsidR="003A4E4E" w:rsidRPr="007F0EA6" w:rsidRDefault="003A4E4E" w:rsidP="003A4E4E">
      <w:r>
        <w:t xml:space="preserve">Click the </w:t>
      </w:r>
      <w:r>
        <w:rPr>
          <w:b/>
          <w:bCs/>
          <w:i/>
          <w:iCs/>
          <w:u w:val="single"/>
        </w:rPr>
        <w:t>“Select All”</w:t>
      </w:r>
      <w:r>
        <w:t xml:space="preserve"> button in the ‘</w:t>
      </w:r>
      <w:r>
        <w:rPr>
          <w:i/>
          <w:iCs/>
        </w:rPr>
        <w:t>Selected’</w:t>
      </w:r>
      <w:r>
        <w:t xml:space="preserve"> section to highlight all Customer Contacts that are currently in the </w:t>
      </w:r>
      <w:r>
        <w:rPr>
          <w:i/>
          <w:iCs/>
        </w:rPr>
        <w:t>‘Selected’</w:t>
      </w:r>
      <w:r>
        <w:t xml:space="preserve"> section. The user may use this for mass deletion of items within this section, as opposed to deleting contacts individually.</w:t>
      </w:r>
    </w:p>
    <w:p w14:paraId="11FC1A56" w14:textId="77777777" w:rsidR="003A4E4E" w:rsidRDefault="003A4E4E" w:rsidP="003A4E4E">
      <w:pPr>
        <w:pStyle w:val="Heading4"/>
      </w:pPr>
      <w:r>
        <w:t>CLEAR ALL (Selected)</w:t>
      </w:r>
    </w:p>
    <w:p w14:paraId="0F8B07BF" w14:textId="77777777" w:rsidR="003A4E4E" w:rsidRPr="00A279D9" w:rsidRDefault="003A4E4E" w:rsidP="003A4E4E">
      <w:r>
        <w:t xml:space="preserve">Click the </w:t>
      </w:r>
      <w:r>
        <w:rPr>
          <w:b/>
          <w:bCs/>
          <w:i/>
          <w:iCs/>
          <w:u w:val="single"/>
        </w:rPr>
        <w:t>“Clear All”</w:t>
      </w:r>
      <w:r>
        <w:t xml:space="preserve"> button in the ‘</w:t>
      </w:r>
      <w:r>
        <w:rPr>
          <w:i/>
          <w:iCs/>
        </w:rPr>
        <w:t>Selected’</w:t>
      </w:r>
      <w:r>
        <w:t xml:space="preserve"> section to un-highlight all Customer Contacts that are currently in the </w:t>
      </w:r>
      <w:r>
        <w:rPr>
          <w:i/>
          <w:iCs/>
        </w:rPr>
        <w:t>‘Selected’</w:t>
      </w:r>
      <w:r>
        <w:t xml:space="preserve"> section.</w:t>
      </w:r>
    </w:p>
    <w:p w14:paraId="63B4EE32" w14:textId="77777777" w:rsidR="003A4E4E" w:rsidRDefault="003A4E4E" w:rsidP="003A4E4E">
      <w:pPr>
        <w:pStyle w:val="Heading4"/>
      </w:pPr>
      <w:r>
        <w:t>ADD (Available)</w:t>
      </w:r>
    </w:p>
    <w:p w14:paraId="2F22DCC4" w14:textId="77777777" w:rsidR="003A4E4E" w:rsidRPr="00361386" w:rsidRDefault="003A4E4E" w:rsidP="003A4E4E">
      <w:r>
        <w:t>Click on the selected contact from the ‘</w:t>
      </w:r>
      <w:r>
        <w:rPr>
          <w:i/>
          <w:iCs/>
        </w:rPr>
        <w:t xml:space="preserve">Available’ </w:t>
      </w:r>
      <w:r>
        <w:t xml:space="preserve">list to highlight it, then click the </w:t>
      </w:r>
      <w:r>
        <w:rPr>
          <w:b/>
          <w:bCs/>
          <w:i/>
          <w:iCs/>
          <w:u w:val="single"/>
        </w:rPr>
        <w:t>“Add”</w:t>
      </w:r>
      <w:r>
        <w:t xml:space="preserve"> button to add the selected column to the ‘</w:t>
      </w:r>
      <w:r>
        <w:rPr>
          <w:i/>
          <w:iCs/>
        </w:rPr>
        <w:t xml:space="preserve">Selected’ </w:t>
      </w:r>
      <w:r>
        <w:t>list.</w:t>
      </w:r>
    </w:p>
    <w:p w14:paraId="677C148E" w14:textId="77777777" w:rsidR="003A4E4E" w:rsidRDefault="003A4E4E" w:rsidP="003A4E4E">
      <w:pPr>
        <w:pStyle w:val="Heading4"/>
      </w:pPr>
      <w:r>
        <w:t>SELECT ALL (Available)</w:t>
      </w:r>
    </w:p>
    <w:p w14:paraId="1E2D851F" w14:textId="77777777" w:rsidR="003A4E4E" w:rsidRPr="007F0EA6" w:rsidRDefault="003A4E4E" w:rsidP="003A4E4E">
      <w:r>
        <w:t xml:space="preserve">Click the </w:t>
      </w:r>
      <w:r>
        <w:rPr>
          <w:b/>
          <w:bCs/>
          <w:i/>
          <w:iCs/>
          <w:u w:val="single"/>
        </w:rPr>
        <w:t>“Select All”</w:t>
      </w:r>
      <w:r>
        <w:t xml:space="preserve"> button in the ‘</w:t>
      </w:r>
      <w:r>
        <w:rPr>
          <w:i/>
          <w:iCs/>
        </w:rPr>
        <w:t>Available’</w:t>
      </w:r>
      <w:r>
        <w:t xml:space="preserve"> section to highlight all Customer Contacts that are currently in the </w:t>
      </w:r>
      <w:r>
        <w:rPr>
          <w:i/>
          <w:iCs/>
        </w:rPr>
        <w:t>‘Available’</w:t>
      </w:r>
      <w:r>
        <w:t xml:space="preserve"> section. The user may use this for mass deletion of all items within this section, as opposed to deleting contacts individually.</w:t>
      </w:r>
    </w:p>
    <w:p w14:paraId="5358C190" w14:textId="77777777" w:rsidR="003A4E4E" w:rsidRDefault="003A4E4E" w:rsidP="003A4E4E">
      <w:pPr>
        <w:pStyle w:val="Heading4"/>
      </w:pPr>
      <w:r>
        <w:t>CLEAR ALL (Available)</w:t>
      </w:r>
    </w:p>
    <w:p w14:paraId="0F06A036" w14:textId="77777777" w:rsidR="003A4E4E" w:rsidRPr="00A279D9" w:rsidRDefault="003A4E4E" w:rsidP="003A4E4E">
      <w:r>
        <w:t xml:space="preserve">Click the </w:t>
      </w:r>
      <w:r>
        <w:rPr>
          <w:b/>
          <w:bCs/>
          <w:i/>
          <w:iCs/>
          <w:u w:val="single"/>
        </w:rPr>
        <w:t>“Clear All”</w:t>
      </w:r>
      <w:r>
        <w:t xml:space="preserve"> button in the ‘</w:t>
      </w:r>
      <w:r>
        <w:rPr>
          <w:i/>
          <w:iCs/>
        </w:rPr>
        <w:t>Available’</w:t>
      </w:r>
      <w:r>
        <w:t xml:space="preserve"> section to un-highlight all Customer Contacts that are currently in the </w:t>
      </w:r>
      <w:r>
        <w:rPr>
          <w:i/>
          <w:iCs/>
        </w:rPr>
        <w:t>‘Available’</w:t>
      </w:r>
      <w:r>
        <w:t xml:space="preserve"> section.</w:t>
      </w:r>
    </w:p>
    <w:p w14:paraId="62C4EADC" w14:textId="6E3B9969" w:rsidR="002C70D6" w:rsidRDefault="002C70D6" w:rsidP="002C70D6">
      <w:pPr>
        <w:pStyle w:val="Heading3"/>
      </w:pPr>
      <w:bookmarkStart w:id="47" w:name="_Toc48488529"/>
      <w:r>
        <w:lastRenderedPageBreak/>
        <w:t>Sold Contacts</w:t>
      </w:r>
      <w:bookmarkEnd w:id="47"/>
    </w:p>
    <w:p w14:paraId="26D5C95D" w14:textId="2A89CF54" w:rsidR="002C70D6" w:rsidRDefault="002C70D6" w:rsidP="0007166B">
      <w:pPr>
        <w:rPr>
          <w:rFonts w:cstheme="minorHAnsi"/>
        </w:rPr>
      </w:pPr>
      <w:r>
        <w:rPr>
          <w:rFonts w:cstheme="minorHAnsi"/>
        </w:rPr>
        <w:t>The user</w:t>
      </w:r>
      <w:r w:rsidR="0007166B" w:rsidRPr="004A791B">
        <w:rPr>
          <w:rFonts w:cstheme="minorHAnsi"/>
        </w:rPr>
        <w:t xml:space="preserve"> can select any </w:t>
      </w:r>
      <w:r>
        <w:rPr>
          <w:rFonts w:cstheme="minorHAnsi"/>
        </w:rPr>
        <w:t xml:space="preserve">specific </w:t>
      </w:r>
      <w:r w:rsidR="0007166B" w:rsidRPr="004A791B">
        <w:rPr>
          <w:rFonts w:cstheme="minorHAnsi"/>
        </w:rPr>
        <w:t>contact</w:t>
      </w:r>
      <w:r>
        <w:rPr>
          <w:rFonts w:cstheme="minorHAnsi"/>
        </w:rPr>
        <w:t>,</w:t>
      </w:r>
      <w:r w:rsidR="0007166B" w:rsidRPr="004A791B">
        <w:rPr>
          <w:rFonts w:cstheme="minorHAnsi"/>
        </w:rPr>
        <w:t xml:space="preserve"> or all contact by customer or by Title, then once selected you click the ADD Button to move the contacts to the Program.  All contacts set to receive invoices via email are in the top window.  </w:t>
      </w:r>
    </w:p>
    <w:p w14:paraId="408549E1" w14:textId="77777777" w:rsidR="002C70D6" w:rsidRDefault="0007166B" w:rsidP="0007166B">
      <w:pPr>
        <w:rPr>
          <w:rFonts w:cstheme="minorHAnsi"/>
        </w:rPr>
      </w:pPr>
      <w:r w:rsidRPr="004A791B">
        <w:rPr>
          <w:rFonts w:cstheme="minorHAnsi"/>
        </w:rPr>
        <w:t xml:space="preserve">Contacts can  be deleted simply by selecting a contact or a range of contacts by customer or title, the clicking the </w:t>
      </w:r>
      <w:r w:rsidR="002C70D6">
        <w:rPr>
          <w:rFonts w:cstheme="minorHAnsi"/>
          <w:b/>
          <w:bCs/>
          <w:i/>
          <w:iCs/>
          <w:u w:val="single"/>
        </w:rPr>
        <w:t>“Delete”</w:t>
      </w:r>
      <w:r w:rsidRPr="004A791B">
        <w:rPr>
          <w:rFonts w:cstheme="minorHAnsi"/>
        </w:rPr>
        <w:t xml:space="preserve"> Button.    </w:t>
      </w:r>
    </w:p>
    <w:p w14:paraId="3F3F7E9A" w14:textId="782F979A" w:rsidR="0007166B" w:rsidRDefault="0007166B" w:rsidP="0007166B">
      <w:pPr>
        <w:rPr>
          <w:rFonts w:cstheme="minorHAnsi"/>
        </w:rPr>
      </w:pPr>
      <w:r w:rsidRPr="004A791B">
        <w:rPr>
          <w:rFonts w:cstheme="minorHAnsi"/>
        </w:rPr>
        <w:t xml:space="preserve">Please </w:t>
      </w:r>
      <w:r w:rsidR="002C70D6">
        <w:rPr>
          <w:rFonts w:cstheme="minorHAnsi"/>
        </w:rPr>
        <w:t>Note: T</w:t>
      </w:r>
      <w:r w:rsidRPr="004A791B">
        <w:rPr>
          <w:rFonts w:cstheme="minorHAnsi"/>
        </w:rPr>
        <w:t>his is the same file that can be updated when selecting the email program for a contact in the customer files, phone Icon table.</w:t>
      </w:r>
    </w:p>
    <w:p w14:paraId="54D7F0F2" w14:textId="21FD2CFA" w:rsidR="002C70D6" w:rsidRDefault="00173876" w:rsidP="0007166B">
      <w:pPr>
        <w:rPr>
          <w:rFonts w:cstheme="minorHAnsi"/>
        </w:rPr>
      </w:pPr>
      <w:r>
        <w:rPr>
          <w:rFonts w:cstheme="minorHAnsi"/>
          <w:noProof/>
        </w:rPr>
        <w:drawing>
          <wp:inline distT="0" distB="0" distL="0" distR="0" wp14:anchorId="799B25AB" wp14:editId="75F79AEF">
            <wp:extent cx="5936615" cy="2088107"/>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7227" cy="2095357"/>
                    </a:xfrm>
                    <a:prstGeom prst="rect">
                      <a:avLst/>
                    </a:prstGeom>
                    <a:noFill/>
                    <a:ln>
                      <a:noFill/>
                    </a:ln>
                  </pic:spPr>
                </pic:pic>
              </a:graphicData>
            </a:graphic>
          </wp:inline>
        </w:drawing>
      </w:r>
    </w:p>
    <w:p w14:paraId="436046C0" w14:textId="77777777" w:rsidR="002C70D6" w:rsidRDefault="002C70D6" w:rsidP="002C70D6">
      <w:pPr>
        <w:pStyle w:val="Heading4"/>
      </w:pPr>
      <w:r>
        <w:t>DELETE (Selected)</w:t>
      </w:r>
    </w:p>
    <w:p w14:paraId="5F86FA1B" w14:textId="77777777" w:rsidR="002C70D6" w:rsidRDefault="002C70D6" w:rsidP="002C70D6">
      <w:r>
        <w:t xml:space="preserve">To delete the currently selected Ship Contact,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835CD27" w14:textId="77777777" w:rsidR="002C70D6" w:rsidRDefault="002C70D6" w:rsidP="002C70D6">
      <w:pPr>
        <w:pStyle w:val="Heading4"/>
      </w:pPr>
      <w:r>
        <w:t>SELECT ALL (Selected)</w:t>
      </w:r>
    </w:p>
    <w:p w14:paraId="230C27DD" w14:textId="77777777" w:rsidR="002C70D6" w:rsidRPr="007F0EA6" w:rsidRDefault="002C70D6" w:rsidP="002C70D6">
      <w:r>
        <w:t xml:space="preserve">Click the </w:t>
      </w:r>
      <w:r>
        <w:rPr>
          <w:b/>
          <w:bCs/>
          <w:i/>
          <w:iCs/>
          <w:u w:val="single"/>
        </w:rPr>
        <w:t>“Select All”</w:t>
      </w:r>
      <w:r>
        <w:t xml:space="preserve"> button in the ‘</w:t>
      </w:r>
      <w:r>
        <w:rPr>
          <w:i/>
          <w:iCs/>
        </w:rPr>
        <w:t>Selected’</w:t>
      </w:r>
      <w:r>
        <w:t xml:space="preserve"> section to highlight all Ship Contacts that are currently in the </w:t>
      </w:r>
      <w:r>
        <w:rPr>
          <w:i/>
          <w:iCs/>
        </w:rPr>
        <w:t>‘Selected’</w:t>
      </w:r>
      <w:r>
        <w:t xml:space="preserve"> section. The user may use this for mass deletion of items within this section, as opposed to deleting contacts individually.</w:t>
      </w:r>
    </w:p>
    <w:p w14:paraId="246202D5" w14:textId="77777777" w:rsidR="002C70D6" w:rsidRDefault="002C70D6" w:rsidP="002C70D6">
      <w:pPr>
        <w:pStyle w:val="Heading4"/>
      </w:pPr>
      <w:r>
        <w:t>CLEAR ALL (Selected)</w:t>
      </w:r>
    </w:p>
    <w:p w14:paraId="5F136C09" w14:textId="77777777" w:rsidR="002C70D6" w:rsidRPr="00A279D9" w:rsidRDefault="002C70D6" w:rsidP="002C70D6">
      <w:r>
        <w:t xml:space="preserve">Click the </w:t>
      </w:r>
      <w:r>
        <w:rPr>
          <w:b/>
          <w:bCs/>
          <w:i/>
          <w:iCs/>
          <w:u w:val="single"/>
        </w:rPr>
        <w:t>“Clear All”</w:t>
      </w:r>
      <w:r>
        <w:t xml:space="preserve"> button in the ‘</w:t>
      </w:r>
      <w:r>
        <w:rPr>
          <w:i/>
          <w:iCs/>
        </w:rPr>
        <w:t>Selected’</w:t>
      </w:r>
      <w:r>
        <w:t xml:space="preserve"> section to un-highlight all Ship Contacts that are currently in the </w:t>
      </w:r>
      <w:r>
        <w:rPr>
          <w:i/>
          <w:iCs/>
        </w:rPr>
        <w:t>‘Selected’</w:t>
      </w:r>
      <w:r>
        <w:t xml:space="preserve"> section.</w:t>
      </w:r>
    </w:p>
    <w:p w14:paraId="07247A20" w14:textId="77777777" w:rsidR="002C70D6" w:rsidRDefault="002C70D6" w:rsidP="002C70D6">
      <w:pPr>
        <w:pStyle w:val="Heading4"/>
      </w:pPr>
      <w:r>
        <w:t>ADD (Available)</w:t>
      </w:r>
    </w:p>
    <w:p w14:paraId="1D6DE3D6" w14:textId="77777777" w:rsidR="002C70D6" w:rsidRPr="00361386" w:rsidRDefault="002C70D6" w:rsidP="002C70D6">
      <w:r>
        <w:t>Click on the selected contact from the ‘</w:t>
      </w:r>
      <w:r>
        <w:rPr>
          <w:i/>
          <w:iCs/>
        </w:rPr>
        <w:t xml:space="preserve">Available’ </w:t>
      </w:r>
      <w:r>
        <w:t xml:space="preserve">list to highlight it, then click the </w:t>
      </w:r>
      <w:r>
        <w:rPr>
          <w:b/>
          <w:bCs/>
          <w:i/>
          <w:iCs/>
          <w:u w:val="single"/>
        </w:rPr>
        <w:t>“Add”</w:t>
      </w:r>
      <w:r>
        <w:t xml:space="preserve"> button to add the selected column to the ‘</w:t>
      </w:r>
      <w:r>
        <w:rPr>
          <w:i/>
          <w:iCs/>
        </w:rPr>
        <w:t xml:space="preserve">Selected’ </w:t>
      </w:r>
      <w:r>
        <w:t>list.</w:t>
      </w:r>
    </w:p>
    <w:p w14:paraId="1BCA43CA" w14:textId="77777777" w:rsidR="002C70D6" w:rsidRDefault="002C70D6" w:rsidP="002C70D6">
      <w:pPr>
        <w:pStyle w:val="Heading4"/>
      </w:pPr>
      <w:r>
        <w:t>SELECT ALL (Available)</w:t>
      </w:r>
    </w:p>
    <w:p w14:paraId="399754F4" w14:textId="77777777" w:rsidR="002C70D6" w:rsidRPr="007F0EA6" w:rsidRDefault="002C70D6" w:rsidP="002C70D6">
      <w:r>
        <w:t xml:space="preserve">Click the </w:t>
      </w:r>
      <w:r>
        <w:rPr>
          <w:b/>
          <w:bCs/>
          <w:i/>
          <w:iCs/>
          <w:u w:val="single"/>
        </w:rPr>
        <w:t>“Select All”</w:t>
      </w:r>
      <w:r>
        <w:t xml:space="preserve"> button in the ‘</w:t>
      </w:r>
      <w:r>
        <w:rPr>
          <w:i/>
          <w:iCs/>
        </w:rPr>
        <w:t>Available’</w:t>
      </w:r>
      <w:r>
        <w:t xml:space="preserve"> section to highlight all Ship Contacts that are currently in the </w:t>
      </w:r>
      <w:r>
        <w:rPr>
          <w:i/>
          <w:iCs/>
        </w:rPr>
        <w:t>‘Available’</w:t>
      </w:r>
      <w:r>
        <w:t xml:space="preserve"> section. The user may use this for mass deletion of all items within this section, as opposed to deleting contacts individually.</w:t>
      </w:r>
    </w:p>
    <w:p w14:paraId="7DA2F3CC" w14:textId="77777777" w:rsidR="002C70D6" w:rsidRDefault="002C70D6" w:rsidP="002C70D6">
      <w:pPr>
        <w:pStyle w:val="Heading4"/>
      </w:pPr>
      <w:r>
        <w:t>CLEAR ALL (Available)</w:t>
      </w:r>
    </w:p>
    <w:p w14:paraId="6F6FCD2C" w14:textId="77777777" w:rsidR="002C70D6" w:rsidRPr="0007166B" w:rsidRDefault="002C70D6" w:rsidP="002C70D6">
      <w:r>
        <w:t xml:space="preserve">Click the </w:t>
      </w:r>
      <w:r>
        <w:rPr>
          <w:b/>
          <w:bCs/>
          <w:i/>
          <w:iCs/>
          <w:u w:val="single"/>
        </w:rPr>
        <w:t>“Clear All”</w:t>
      </w:r>
      <w:r>
        <w:t xml:space="preserve"> button in the ‘</w:t>
      </w:r>
      <w:r>
        <w:rPr>
          <w:i/>
          <w:iCs/>
        </w:rPr>
        <w:t>Available’</w:t>
      </w:r>
      <w:r>
        <w:t xml:space="preserve"> section to un-highlight all Ship Contacts that are currently in the </w:t>
      </w:r>
      <w:r>
        <w:rPr>
          <w:i/>
          <w:iCs/>
        </w:rPr>
        <w:t>‘Available’</w:t>
      </w:r>
      <w:r>
        <w:t xml:space="preserve"> section.</w:t>
      </w:r>
    </w:p>
    <w:p w14:paraId="445F5512" w14:textId="1A118314" w:rsidR="0007166B" w:rsidRDefault="0007166B" w:rsidP="0007166B">
      <w:pPr>
        <w:pStyle w:val="Heading2"/>
      </w:pPr>
      <w:bookmarkStart w:id="48" w:name="_Toc48488530"/>
      <w:r>
        <w:lastRenderedPageBreak/>
        <w:t>Scanning and Saving Signed Bill of Ladings</w:t>
      </w:r>
      <w:bookmarkEnd w:id="48"/>
    </w:p>
    <w:p w14:paraId="2CDE5954" w14:textId="6ADD66E0" w:rsidR="002C70D6" w:rsidRDefault="002C70D6" w:rsidP="002C70D6">
      <w:pPr>
        <w:pStyle w:val="Heading3"/>
      </w:pPr>
      <w:bookmarkStart w:id="49" w:name="_Toc48488531"/>
      <w:r>
        <w:t>N-K-1 BOLSIGN</w:t>
      </w:r>
      <w:bookmarkEnd w:id="49"/>
    </w:p>
    <w:p w14:paraId="4AC07D8F" w14:textId="6779B5C3" w:rsidR="002C70D6" w:rsidRDefault="002C70D6" w:rsidP="002C70D6">
      <w:r>
        <w:t xml:space="preserve">The user must now make sure that all parameters in the </w:t>
      </w:r>
      <w:r>
        <w:rPr>
          <w:b/>
          <w:bCs/>
          <w:i/>
          <w:iCs/>
          <w:u w:val="single"/>
        </w:rPr>
        <w:t>“N” – “K” – “1”</w:t>
      </w:r>
      <w:r>
        <w:t xml:space="preserve"> </w:t>
      </w:r>
      <w:r>
        <w:rPr>
          <w:b/>
          <w:bCs/>
          <w:i/>
          <w:iCs/>
          <w:u w:val="single"/>
        </w:rPr>
        <w:t>BOLSIGN</w:t>
      </w:r>
      <w:r>
        <w:t xml:space="preserve"> program are set up correctly. </w:t>
      </w:r>
    </w:p>
    <w:p w14:paraId="48B4D5CE" w14:textId="1F899263" w:rsidR="002C70D6" w:rsidRDefault="002C70D6" w:rsidP="002C70D6">
      <w:r>
        <w:t xml:space="preserve">The </w:t>
      </w:r>
      <w:r>
        <w:rPr>
          <w:i/>
          <w:iCs/>
        </w:rPr>
        <w:t xml:space="preserve">System Control Parameters Maintenance </w:t>
      </w:r>
      <w:r>
        <w:t xml:space="preserve">screen is located in the following Menu Path: Network/System Administrator -&gt; K-Control Parameters -&gt; System Control Parameters. Alternatively, the user can quickly get to this screen using the Hot Key combination: </w:t>
      </w:r>
      <w:r>
        <w:rPr>
          <w:b/>
          <w:bCs/>
          <w:i/>
          <w:iCs/>
          <w:u w:val="single"/>
        </w:rPr>
        <w:t>[“N” – “K” – “1”]</w:t>
      </w:r>
      <w:r>
        <w:t>.</w:t>
      </w:r>
    </w:p>
    <w:p w14:paraId="433EF3AC" w14:textId="0ACAD2B1" w:rsidR="002C70D6" w:rsidRDefault="002C70D6" w:rsidP="002C70D6">
      <w:r>
        <w:rPr>
          <w:noProof/>
        </w:rPr>
        <w:drawing>
          <wp:inline distT="0" distB="0" distL="0" distR="0" wp14:anchorId="4FFE6348" wp14:editId="3370D5E7">
            <wp:extent cx="5943600" cy="4533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533900"/>
                    </a:xfrm>
                    <a:prstGeom prst="rect">
                      <a:avLst/>
                    </a:prstGeom>
                  </pic:spPr>
                </pic:pic>
              </a:graphicData>
            </a:graphic>
          </wp:inline>
        </w:drawing>
      </w:r>
    </w:p>
    <w:p w14:paraId="28678C63" w14:textId="0901F2EC" w:rsidR="0096323B" w:rsidRDefault="0096323B" w:rsidP="0096323B">
      <w:bookmarkStart w:id="50" w:name="_Hlk47019979"/>
      <w:bookmarkStart w:id="51" w:name="_Hlk47019544"/>
      <w:r>
        <w:t xml:space="preserve">The </w:t>
      </w:r>
      <w:r w:rsidRPr="00CF6B0F">
        <w:rPr>
          <w:i/>
          <w:iCs/>
        </w:rPr>
        <w:t xml:space="preserve">“Browse </w:t>
      </w:r>
      <w:r>
        <w:rPr>
          <w:i/>
          <w:iCs/>
        </w:rPr>
        <w:t>Control</w:t>
      </w:r>
      <w:r w:rsidRPr="00CF6B0F">
        <w:rPr>
          <w:i/>
          <w:iCs/>
        </w:rPr>
        <w:t>”</w:t>
      </w:r>
      <w:r>
        <w:t xml:space="preserve"> screen will show the user all of the available Control Parameters for the selected program. </w:t>
      </w:r>
    </w:p>
    <w:p w14:paraId="278174CD" w14:textId="4CEA8A23" w:rsidR="0096323B" w:rsidRDefault="0096323B" w:rsidP="0096323B">
      <w:bookmarkStart w:id="52" w:name="_Hlk47018880"/>
      <w:r>
        <w:t>In order to view detailed information for a specific Control Program, the desired program must be selected within the list of all available programs. The user may search for a specific Control Program, or narrow down the browse list, by using the search field located at the bottom of the page.</w:t>
      </w:r>
    </w:p>
    <w:p w14:paraId="2C6AB736" w14:textId="740C4BE2" w:rsidR="0096323B" w:rsidRDefault="0096323B" w:rsidP="0096323B">
      <w:r>
        <w:t>In order to select a specific Control Program within the list to view detailed information for, the user must ensure that it is highlighted within the list. In order to highlight the desired Control Program, the user may click on their desired program.</w:t>
      </w:r>
    </w:p>
    <w:p w14:paraId="16C80A80" w14:textId="15852377" w:rsidR="0096323B" w:rsidRDefault="0096323B" w:rsidP="0096323B">
      <w:pPr>
        <w:pStyle w:val="Heading4"/>
      </w:pPr>
      <w:r>
        <w:lastRenderedPageBreak/>
        <w:t>BOLSIGN</w:t>
      </w:r>
    </w:p>
    <w:p w14:paraId="2FAE4986" w14:textId="2D2368E6" w:rsidR="0096323B" w:rsidRPr="0096323B" w:rsidRDefault="0096323B" w:rsidP="0096323B">
      <w:r>
        <w:t xml:space="preserve">For this specific issue, the user must choose the </w:t>
      </w:r>
      <w:r>
        <w:rPr>
          <w:b/>
          <w:bCs/>
          <w:i/>
          <w:iCs/>
          <w:u w:val="single"/>
        </w:rPr>
        <w:t>BOLSIGN</w:t>
      </w:r>
      <w:r>
        <w:t xml:space="preserve"> program.</w:t>
      </w:r>
    </w:p>
    <w:bookmarkEnd w:id="50"/>
    <w:p w14:paraId="15036B2F" w14:textId="74149DA2" w:rsidR="0096323B" w:rsidRDefault="0096323B" w:rsidP="0096323B">
      <w:pPr>
        <w:pStyle w:val="Heading4"/>
      </w:pPr>
      <w:r>
        <w:t>View Control</w:t>
      </w:r>
    </w:p>
    <w:p w14:paraId="3F33B860" w14:textId="3DCF37B9" w:rsidR="0096323B" w:rsidRPr="00F84105" w:rsidRDefault="0096323B" w:rsidP="0096323B">
      <w:r>
        <w:t xml:space="preserve">Once the user has highlighted their desired Control Program to view detailed information for, they may click on the </w:t>
      </w:r>
      <w:r>
        <w:rPr>
          <w:b/>
          <w:bCs/>
          <w:i/>
          <w:iCs/>
          <w:u w:val="single"/>
        </w:rPr>
        <w:t>“View Program”</w:t>
      </w:r>
      <w:r>
        <w:t xml:space="preserve"> tab at the top of the screen. This tab allows the user to view detailed information, as well as update program parameters.</w:t>
      </w:r>
    </w:p>
    <w:p w14:paraId="220186A0" w14:textId="6EEF4C35" w:rsidR="002C70D6" w:rsidRDefault="0096323B" w:rsidP="0096323B">
      <w:pPr>
        <w:pStyle w:val="Heading3"/>
      </w:pPr>
      <w:bookmarkStart w:id="53" w:name="_Toc48488532"/>
      <w:bookmarkEnd w:id="51"/>
      <w:bookmarkEnd w:id="52"/>
      <w:r>
        <w:t>Control Parameters</w:t>
      </w:r>
      <w:bookmarkEnd w:id="53"/>
    </w:p>
    <w:p w14:paraId="6D4B764D" w14:textId="3973DB8A" w:rsidR="0096323B" w:rsidRDefault="0096323B" w:rsidP="0096323B">
      <w:r>
        <w:rPr>
          <w:noProof/>
        </w:rPr>
        <w:drawing>
          <wp:inline distT="0" distB="0" distL="0" distR="0" wp14:anchorId="77484293" wp14:editId="154EED8A">
            <wp:extent cx="5943600" cy="297521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61819" cy="2984332"/>
                    </a:xfrm>
                    <a:prstGeom prst="rect">
                      <a:avLst/>
                    </a:prstGeom>
                  </pic:spPr>
                </pic:pic>
              </a:graphicData>
            </a:graphic>
          </wp:inline>
        </w:drawing>
      </w:r>
    </w:p>
    <w:p w14:paraId="2CBA08E3" w14:textId="392ED11A" w:rsidR="0096323B" w:rsidRDefault="0096323B" w:rsidP="0096323B">
      <w:pPr>
        <w:pStyle w:val="Heading4"/>
      </w:pPr>
      <w:r>
        <w:t>Character Value</w:t>
      </w:r>
    </w:p>
    <w:p w14:paraId="5418980E" w14:textId="28C463C3" w:rsidR="0096323B" w:rsidRDefault="0096323B" w:rsidP="0096323B">
      <w:r w:rsidRPr="004A791B">
        <w:rPr>
          <w:rFonts w:cstheme="minorHAnsi"/>
          <w:color w:val="000000" w:themeColor="text1"/>
        </w:rPr>
        <w:t>Enter the location where you save the scanned bill of lading files.  You must create a folder on your network drive to house the Signed Bill of Lading.  Right Mouse Click on the Start Button on the Bottom Left and Add this Folder.</w:t>
      </w:r>
    </w:p>
    <w:p w14:paraId="3D9908B6" w14:textId="0C1E014B" w:rsidR="0096323B" w:rsidRDefault="0096323B" w:rsidP="0096323B">
      <w:pPr>
        <w:pStyle w:val="Heading4"/>
      </w:pPr>
      <w:r>
        <w:t>Logical Value</w:t>
      </w:r>
    </w:p>
    <w:p w14:paraId="717BC5B8" w14:textId="77777777" w:rsidR="0096323B" w:rsidRDefault="0096323B" w:rsidP="0007166B">
      <w:pPr>
        <w:rPr>
          <w:rFonts w:cstheme="minorHAnsi"/>
          <w:color w:val="000000" w:themeColor="text1"/>
        </w:rPr>
      </w:pPr>
      <w:r>
        <w:rPr>
          <w:rFonts w:cstheme="minorHAnsi"/>
          <w:color w:val="000000" w:themeColor="text1"/>
        </w:rPr>
        <w:t xml:space="preserve">Setting the </w:t>
      </w:r>
      <w:r w:rsidR="0007166B" w:rsidRPr="0096323B">
        <w:rPr>
          <w:rFonts w:cstheme="minorHAnsi"/>
          <w:i/>
          <w:iCs/>
          <w:color w:val="000000" w:themeColor="text1"/>
        </w:rPr>
        <w:t xml:space="preserve">Logical </w:t>
      </w:r>
      <w:r>
        <w:rPr>
          <w:rFonts w:cstheme="minorHAnsi"/>
          <w:i/>
          <w:iCs/>
          <w:color w:val="000000" w:themeColor="text1"/>
        </w:rPr>
        <w:t>V</w:t>
      </w:r>
      <w:r w:rsidR="0007166B" w:rsidRPr="0096323B">
        <w:rPr>
          <w:rFonts w:cstheme="minorHAnsi"/>
          <w:i/>
          <w:iCs/>
          <w:color w:val="000000" w:themeColor="text1"/>
        </w:rPr>
        <w:t>alue</w:t>
      </w:r>
      <w:r w:rsidR="0007166B" w:rsidRPr="004A791B">
        <w:rPr>
          <w:rFonts w:cstheme="minorHAnsi"/>
          <w:color w:val="000000" w:themeColor="text1"/>
        </w:rPr>
        <w:t xml:space="preserve"> </w:t>
      </w:r>
      <w:r>
        <w:rPr>
          <w:rFonts w:cstheme="minorHAnsi"/>
          <w:color w:val="000000" w:themeColor="text1"/>
        </w:rPr>
        <w:t xml:space="preserve">to </w:t>
      </w:r>
      <w:r>
        <w:rPr>
          <w:rFonts w:cstheme="minorHAnsi"/>
          <w:b/>
          <w:bCs/>
          <w:i/>
          <w:iCs/>
          <w:color w:val="000000" w:themeColor="text1"/>
          <w:u w:val="single"/>
        </w:rPr>
        <w:t>“Yes”</w:t>
      </w:r>
      <w:r w:rsidR="0007166B" w:rsidRPr="004A791B">
        <w:rPr>
          <w:rFonts w:cstheme="minorHAnsi"/>
          <w:color w:val="000000" w:themeColor="text1"/>
        </w:rPr>
        <w:t xml:space="preserve"> will allow the user to scan a signed copy of a Bill of Lading and attach the .Jpg or .</w:t>
      </w:r>
      <w:proofErr w:type="spellStart"/>
      <w:r w:rsidR="0007166B" w:rsidRPr="004A791B">
        <w:rPr>
          <w:rFonts w:cstheme="minorHAnsi"/>
          <w:color w:val="000000" w:themeColor="text1"/>
        </w:rPr>
        <w:t>Bmt</w:t>
      </w:r>
      <w:proofErr w:type="spellEnd"/>
      <w:r w:rsidR="0007166B" w:rsidRPr="004A791B">
        <w:rPr>
          <w:rFonts w:cstheme="minorHAnsi"/>
          <w:color w:val="000000" w:themeColor="text1"/>
        </w:rPr>
        <w:t xml:space="preserve"> file to the posted BOL. The scanned BOL must be saved as the file name = BOL#. The User will scan BOL document and save the file using the posted BOL number. </w:t>
      </w:r>
    </w:p>
    <w:p w14:paraId="3BC747D6" w14:textId="4239973B" w:rsidR="0007166B" w:rsidRDefault="0007166B" w:rsidP="0007166B">
      <w:pPr>
        <w:rPr>
          <w:rFonts w:cstheme="minorHAnsi"/>
          <w:color w:val="000000" w:themeColor="text1"/>
        </w:rPr>
      </w:pPr>
      <w:r w:rsidRPr="004A791B">
        <w:rPr>
          <w:rFonts w:cstheme="minorHAnsi"/>
          <w:color w:val="000000" w:themeColor="text1"/>
        </w:rPr>
        <w:t xml:space="preserve">The </w:t>
      </w:r>
      <w:r w:rsidR="0096323B">
        <w:rPr>
          <w:rFonts w:cstheme="minorHAnsi"/>
          <w:color w:val="000000" w:themeColor="text1"/>
        </w:rPr>
        <w:t>“</w:t>
      </w:r>
      <w:r w:rsidRPr="0096323B">
        <w:rPr>
          <w:rFonts w:cstheme="minorHAnsi"/>
          <w:b/>
          <w:bCs/>
          <w:i/>
          <w:iCs/>
          <w:color w:val="000000" w:themeColor="text1"/>
          <w:u w:val="single"/>
        </w:rPr>
        <w:t>O</w:t>
      </w:r>
      <w:r w:rsidR="0096323B">
        <w:rPr>
          <w:rFonts w:cstheme="minorHAnsi"/>
          <w:b/>
          <w:bCs/>
          <w:i/>
          <w:iCs/>
          <w:color w:val="000000" w:themeColor="text1"/>
          <w:u w:val="single"/>
        </w:rPr>
        <w:t>”</w:t>
      </w:r>
      <w:r w:rsidRPr="0096323B">
        <w:rPr>
          <w:rFonts w:cstheme="minorHAnsi"/>
          <w:b/>
          <w:bCs/>
          <w:i/>
          <w:iCs/>
          <w:color w:val="000000" w:themeColor="text1"/>
          <w:u w:val="single"/>
        </w:rPr>
        <w:t>-</w:t>
      </w:r>
      <w:r w:rsidR="0096323B">
        <w:rPr>
          <w:rFonts w:cstheme="minorHAnsi"/>
          <w:b/>
          <w:bCs/>
          <w:i/>
          <w:iCs/>
          <w:color w:val="000000" w:themeColor="text1"/>
          <w:u w:val="single"/>
        </w:rPr>
        <w:t>“</w:t>
      </w:r>
      <w:r w:rsidRPr="0096323B">
        <w:rPr>
          <w:rFonts w:cstheme="minorHAnsi"/>
          <w:b/>
          <w:bCs/>
          <w:i/>
          <w:iCs/>
          <w:color w:val="000000" w:themeColor="text1"/>
          <w:u w:val="single"/>
        </w:rPr>
        <w:t>Q</w:t>
      </w:r>
      <w:r w:rsidR="0096323B">
        <w:rPr>
          <w:rFonts w:cstheme="minorHAnsi"/>
          <w:b/>
          <w:bCs/>
          <w:i/>
          <w:iCs/>
          <w:color w:val="000000" w:themeColor="text1"/>
          <w:u w:val="single"/>
        </w:rPr>
        <w:t>”</w:t>
      </w:r>
      <w:r w:rsidRPr="0096323B">
        <w:rPr>
          <w:rFonts w:cstheme="minorHAnsi"/>
          <w:b/>
          <w:bCs/>
          <w:i/>
          <w:iCs/>
          <w:color w:val="000000" w:themeColor="text1"/>
          <w:u w:val="single"/>
        </w:rPr>
        <w:t>-</w:t>
      </w:r>
      <w:r w:rsidR="0096323B">
        <w:rPr>
          <w:rFonts w:cstheme="minorHAnsi"/>
          <w:b/>
          <w:bCs/>
          <w:i/>
          <w:iCs/>
          <w:color w:val="000000" w:themeColor="text1"/>
          <w:u w:val="single"/>
        </w:rPr>
        <w:t>“</w:t>
      </w:r>
      <w:r w:rsidRPr="0096323B">
        <w:rPr>
          <w:rFonts w:cstheme="minorHAnsi"/>
          <w:b/>
          <w:bCs/>
          <w:i/>
          <w:iCs/>
          <w:color w:val="000000" w:themeColor="text1"/>
          <w:u w:val="single"/>
        </w:rPr>
        <w:t>1</w:t>
      </w:r>
      <w:r w:rsidR="0096323B">
        <w:rPr>
          <w:rFonts w:cstheme="minorHAnsi"/>
          <w:b/>
          <w:bCs/>
          <w:i/>
          <w:iCs/>
          <w:color w:val="000000" w:themeColor="text1"/>
          <w:u w:val="single"/>
        </w:rPr>
        <w:t>”</w:t>
      </w:r>
      <w:r w:rsidRPr="004A791B">
        <w:rPr>
          <w:rFonts w:cstheme="minorHAnsi"/>
          <w:color w:val="000000" w:themeColor="text1"/>
        </w:rPr>
        <w:t>, looks up the order, clicks on the "</w:t>
      </w:r>
      <w:r w:rsidRPr="0096323B">
        <w:rPr>
          <w:rFonts w:cstheme="minorHAnsi"/>
          <w:i/>
          <w:iCs/>
          <w:color w:val="000000" w:themeColor="text1"/>
        </w:rPr>
        <w:t>Invoice</w:t>
      </w:r>
      <w:r w:rsidRPr="004A791B">
        <w:rPr>
          <w:rFonts w:cstheme="minorHAnsi"/>
          <w:color w:val="000000" w:themeColor="text1"/>
        </w:rPr>
        <w:t>" tab, and in the window that comes up, clicks on "</w:t>
      </w:r>
      <w:r w:rsidRPr="0096323B">
        <w:rPr>
          <w:rFonts w:cstheme="minorHAnsi"/>
          <w:i/>
          <w:iCs/>
          <w:color w:val="000000" w:themeColor="text1"/>
        </w:rPr>
        <w:t>BOL</w:t>
      </w:r>
      <w:r w:rsidRPr="004A791B">
        <w:rPr>
          <w:rFonts w:cstheme="minorHAnsi"/>
          <w:color w:val="000000" w:themeColor="text1"/>
        </w:rPr>
        <w:t xml:space="preserve">" tab.  </w:t>
      </w:r>
      <w:r w:rsidR="0096323B">
        <w:rPr>
          <w:rFonts w:cstheme="minorHAnsi"/>
          <w:color w:val="000000" w:themeColor="text1"/>
        </w:rPr>
        <w:t xml:space="preserve">The  will now be a new </w:t>
      </w:r>
      <w:r w:rsidRPr="004A791B">
        <w:rPr>
          <w:rFonts w:cstheme="minorHAnsi"/>
          <w:color w:val="000000" w:themeColor="text1"/>
        </w:rPr>
        <w:t>Button called  "</w:t>
      </w:r>
      <w:r w:rsidRPr="0096323B">
        <w:rPr>
          <w:rFonts w:cstheme="minorHAnsi"/>
          <w:b/>
          <w:bCs/>
          <w:i/>
          <w:iCs/>
          <w:color w:val="000000" w:themeColor="text1"/>
          <w:u w:val="single"/>
        </w:rPr>
        <w:t>Signed BOL</w:t>
      </w:r>
      <w:r w:rsidRPr="004A791B">
        <w:rPr>
          <w:rFonts w:cstheme="minorHAnsi"/>
          <w:color w:val="000000" w:themeColor="text1"/>
        </w:rPr>
        <w:t xml:space="preserve">".  This will view / print the Jpeg. Scanned BOLs will be saved as JPEG files with filenames "bol_number.jpg" (for example, 82703.jpg), in the directory that is set under </w:t>
      </w:r>
      <w:r w:rsidR="0096323B">
        <w:rPr>
          <w:rFonts w:cstheme="minorHAnsi"/>
          <w:color w:val="000000" w:themeColor="text1"/>
        </w:rPr>
        <w:t>“</w:t>
      </w:r>
      <w:r w:rsidRPr="0096323B">
        <w:rPr>
          <w:rFonts w:cstheme="minorHAnsi"/>
          <w:b/>
          <w:bCs/>
          <w:i/>
          <w:iCs/>
          <w:color w:val="000000" w:themeColor="text1"/>
          <w:u w:val="single"/>
        </w:rPr>
        <w:t>N</w:t>
      </w:r>
      <w:r w:rsidR="0096323B">
        <w:rPr>
          <w:rFonts w:cstheme="minorHAnsi"/>
          <w:b/>
          <w:bCs/>
          <w:i/>
          <w:iCs/>
          <w:color w:val="000000" w:themeColor="text1"/>
          <w:u w:val="single"/>
        </w:rPr>
        <w:t>”</w:t>
      </w:r>
      <w:r w:rsidRPr="0096323B">
        <w:rPr>
          <w:rFonts w:cstheme="minorHAnsi"/>
          <w:b/>
          <w:bCs/>
          <w:i/>
          <w:iCs/>
          <w:color w:val="000000" w:themeColor="text1"/>
          <w:u w:val="single"/>
        </w:rPr>
        <w:t>-</w:t>
      </w:r>
      <w:r w:rsidR="0096323B">
        <w:rPr>
          <w:rFonts w:cstheme="minorHAnsi"/>
          <w:b/>
          <w:bCs/>
          <w:i/>
          <w:iCs/>
          <w:color w:val="000000" w:themeColor="text1"/>
          <w:u w:val="single"/>
        </w:rPr>
        <w:t>“</w:t>
      </w:r>
      <w:r w:rsidRPr="0096323B">
        <w:rPr>
          <w:rFonts w:cstheme="minorHAnsi"/>
          <w:b/>
          <w:bCs/>
          <w:i/>
          <w:iCs/>
          <w:color w:val="000000" w:themeColor="text1"/>
          <w:u w:val="single"/>
        </w:rPr>
        <w:t>K</w:t>
      </w:r>
      <w:r w:rsidR="0096323B">
        <w:rPr>
          <w:rFonts w:cstheme="minorHAnsi"/>
          <w:b/>
          <w:bCs/>
          <w:i/>
          <w:iCs/>
          <w:color w:val="000000" w:themeColor="text1"/>
          <w:u w:val="single"/>
        </w:rPr>
        <w:t>”</w:t>
      </w:r>
      <w:r w:rsidRPr="0096323B">
        <w:rPr>
          <w:rFonts w:cstheme="minorHAnsi"/>
          <w:b/>
          <w:bCs/>
          <w:i/>
          <w:iCs/>
          <w:color w:val="000000" w:themeColor="text1"/>
          <w:u w:val="single"/>
        </w:rPr>
        <w:t>-</w:t>
      </w:r>
      <w:r w:rsidR="0096323B">
        <w:rPr>
          <w:rFonts w:cstheme="minorHAnsi"/>
          <w:b/>
          <w:bCs/>
          <w:i/>
          <w:iCs/>
          <w:color w:val="000000" w:themeColor="text1"/>
          <w:u w:val="single"/>
        </w:rPr>
        <w:t>“</w:t>
      </w:r>
      <w:r w:rsidRPr="0096323B">
        <w:rPr>
          <w:rFonts w:cstheme="minorHAnsi"/>
          <w:b/>
          <w:bCs/>
          <w:i/>
          <w:iCs/>
          <w:color w:val="000000" w:themeColor="text1"/>
          <w:u w:val="single"/>
        </w:rPr>
        <w:t>1</w:t>
      </w:r>
      <w:r w:rsidR="0096323B">
        <w:rPr>
          <w:rFonts w:cstheme="minorHAnsi"/>
          <w:b/>
          <w:bCs/>
          <w:i/>
          <w:iCs/>
          <w:color w:val="000000" w:themeColor="text1"/>
          <w:u w:val="single"/>
        </w:rPr>
        <w:t>”</w:t>
      </w:r>
      <w:r w:rsidRPr="0096323B">
        <w:rPr>
          <w:rFonts w:cstheme="minorHAnsi"/>
          <w:b/>
          <w:bCs/>
          <w:i/>
          <w:iCs/>
          <w:color w:val="000000" w:themeColor="text1"/>
          <w:u w:val="single"/>
        </w:rPr>
        <w:t xml:space="preserve"> BOLSIGN</w:t>
      </w:r>
      <w:r w:rsidRPr="004A791B">
        <w:rPr>
          <w:rFonts w:cstheme="minorHAnsi"/>
          <w:color w:val="000000" w:themeColor="text1"/>
        </w:rPr>
        <w:t xml:space="preserve"> Character value. If file "bol_number.jpg" does not exist, the "SIGNED BOL button will be Disabled, and clicking the button would Prompt "Signed receipt Unavailable".</w:t>
      </w:r>
    </w:p>
    <w:p w14:paraId="366B8CDF" w14:textId="20D01A6D" w:rsidR="0096323B" w:rsidRDefault="0096323B" w:rsidP="0096323B">
      <w:pPr>
        <w:pStyle w:val="Heading4"/>
      </w:pPr>
      <w:r>
        <w:t>Outcome</w:t>
      </w:r>
    </w:p>
    <w:p w14:paraId="037980FC" w14:textId="3A7917E5" w:rsidR="0007166B" w:rsidRDefault="0007166B" w:rsidP="0007166B">
      <w:pPr>
        <w:rPr>
          <w:rFonts w:cstheme="minorHAnsi"/>
          <w:color w:val="000000" w:themeColor="text1"/>
        </w:rPr>
      </w:pPr>
      <w:r w:rsidRPr="004A791B">
        <w:rPr>
          <w:rFonts w:cstheme="minorHAnsi"/>
          <w:color w:val="000000" w:themeColor="text1"/>
        </w:rPr>
        <w:t>When Bill of Lading are returned to your office with a signature, someone must Scan each bill of lading and Save them with the BOL number as the File Name.  Each BOL must be saved in the folder assigned to the character Value Below.</w:t>
      </w:r>
    </w:p>
    <w:p w14:paraId="7929DC46" w14:textId="37319335" w:rsidR="00EB5707" w:rsidRDefault="0007166B" w:rsidP="00EB5707">
      <w:pPr>
        <w:pStyle w:val="Heading1"/>
        <w:rPr>
          <w:b/>
          <w:bCs/>
        </w:rPr>
      </w:pPr>
      <w:bookmarkStart w:id="54" w:name="_Toc48488533"/>
      <w:r>
        <w:rPr>
          <w:b/>
          <w:bCs/>
        </w:rPr>
        <w:lastRenderedPageBreak/>
        <w:t>Emailing Purchase Orders</w:t>
      </w:r>
      <w:bookmarkEnd w:id="54"/>
    </w:p>
    <w:p w14:paraId="55F47372" w14:textId="494BC7FE" w:rsidR="00EB5707" w:rsidRDefault="007505D0" w:rsidP="00EB5707">
      <w:pPr>
        <w:pStyle w:val="Heading2"/>
      </w:pPr>
      <w:bookmarkStart w:id="55" w:name="_Toc48488534"/>
      <w:r>
        <w:t>Vendor File</w:t>
      </w:r>
      <w:bookmarkEnd w:id="55"/>
    </w:p>
    <w:p w14:paraId="348058E8" w14:textId="0780DAAD" w:rsidR="007505D0" w:rsidRDefault="007505D0" w:rsidP="007505D0">
      <w:r>
        <w:t xml:space="preserve">When printing a purchase order, the Advantzware Software has an option to </w:t>
      </w:r>
      <w:r w:rsidR="002D5890">
        <w:rPr>
          <w:b/>
          <w:bCs/>
          <w:i/>
          <w:iCs/>
          <w:u w:val="single"/>
        </w:rPr>
        <w:t>“Output to Email”</w:t>
      </w:r>
      <w:r>
        <w:t>.</w:t>
      </w:r>
      <w:r>
        <w:br/>
        <w:t xml:space="preserve">This will convert our business forms created with the XPRINT software into a .PDF format that can be read from any computer that hour customer may own. However, you can save much more time by having the EMAIL automatically import the contacts to the </w:t>
      </w:r>
      <w:r w:rsidRPr="002D5890">
        <w:rPr>
          <w:i/>
          <w:iCs/>
        </w:rPr>
        <w:t>SEND TO</w:t>
      </w:r>
      <w:r>
        <w:t xml:space="preserve"> section of the email.</w:t>
      </w:r>
    </w:p>
    <w:p w14:paraId="5D0A778D" w14:textId="2719D385" w:rsidR="007505D0" w:rsidRDefault="007505D0" w:rsidP="007505D0">
      <w:r>
        <w:t xml:space="preserve">The Vendor File allows unlimited contacts via the </w:t>
      </w:r>
      <w:r w:rsidR="002D5890" w:rsidRPr="002D5890">
        <w:rPr>
          <w:b/>
          <w:bCs/>
          <w:i/>
          <w:iCs/>
          <w:u w:val="single"/>
        </w:rPr>
        <w:t>“Phone Address Book”</w:t>
      </w:r>
      <w:r w:rsidR="002D5890">
        <w:t xml:space="preserve"> icon</w:t>
      </w:r>
      <w:r>
        <w:t>.  Each contact may have unlimited notes via the Fountain Pen Icon.  Each contact will have a title, phone number and email address.</w:t>
      </w:r>
    </w:p>
    <w:p w14:paraId="33FB2284" w14:textId="5F29103A" w:rsidR="002D5890" w:rsidRDefault="002D5890" w:rsidP="002D5890">
      <w:r>
        <w:t xml:space="preserve">The </w:t>
      </w:r>
      <w:r>
        <w:rPr>
          <w:i/>
          <w:iCs/>
        </w:rPr>
        <w:t xml:space="preserve">Vendors </w:t>
      </w:r>
      <w:r>
        <w:t xml:space="preserve">screen is located in the following Menu Path: Vouchers/Payables -&gt; File Maintenance for Vendors -&gt; Vendors. Alternatively, the user can quickly get to this screen using the Hot Key combination: </w:t>
      </w:r>
      <w:r>
        <w:rPr>
          <w:b/>
          <w:bCs/>
          <w:i/>
          <w:iCs/>
          <w:u w:val="single"/>
        </w:rPr>
        <w:t>[“V” – “F” – “1”]</w:t>
      </w:r>
      <w:r>
        <w:t>.</w:t>
      </w:r>
    </w:p>
    <w:p w14:paraId="24D46D5C" w14:textId="45607CDA" w:rsidR="002D5890" w:rsidRDefault="002D5890" w:rsidP="007505D0">
      <w:r>
        <w:rPr>
          <w:noProof/>
        </w:rPr>
        <w:drawing>
          <wp:inline distT="0" distB="0" distL="0" distR="0" wp14:anchorId="244B043F" wp14:editId="2BD29CAA">
            <wp:extent cx="5943600" cy="412162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52856" cy="4128043"/>
                    </a:xfrm>
                    <a:prstGeom prst="rect">
                      <a:avLst/>
                    </a:prstGeom>
                  </pic:spPr>
                </pic:pic>
              </a:graphicData>
            </a:graphic>
          </wp:inline>
        </w:drawing>
      </w:r>
    </w:p>
    <w:p w14:paraId="515D02BE" w14:textId="3B4E1C5F" w:rsidR="002D5890" w:rsidRDefault="002D5890" w:rsidP="002D5890">
      <w:r>
        <w:t>In order to view contact information for a specific Vendor, the desired Vendor must be selected within the list of all available Vendors. The user may search for a specific Vendor, or narrow down the browse list, by using the search fields located along the top of the page.</w:t>
      </w:r>
    </w:p>
    <w:p w14:paraId="783F26B6" w14:textId="1604A744" w:rsidR="002D5890" w:rsidRDefault="002D5890" w:rsidP="002D5890">
      <w:r>
        <w:t>In order to select a specific Vendor within the list to view detailed contact information for, the user must ensure that it is highlighted within the list. In order to highlight a Vendor, the user may click on their desired Vendor.</w:t>
      </w:r>
    </w:p>
    <w:p w14:paraId="64518C07" w14:textId="77777777" w:rsidR="002D5890" w:rsidRPr="00F84105" w:rsidRDefault="002D5890" w:rsidP="002D5890">
      <w:pPr>
        <w:pStyle w:val="Heading2"/>
      </w:pPr>
      <w:bookmarkStart w:id="56" w:name="_Toc48488535"/>
      <w:r>
        <w:lastRenderedPageBreak/>
        <w:t>Phone Information</w:t>
      </w:r>
      <w:bookmarkEnd w:id="56"/>
    </w:p>
    <w:p w14:paraId="2775DCFC" w14:textId="77777777" w:rsidR="002D5890" w:rsidRDefault="002D5890" w:rsidP="002D5890">
      <w:pPr>
        <w:pStyle w:val="Heading3"/>
      </w:pPr>
      <w:bookmarkStart w:id="57" w:name="_Toc48488536"/>
      <w:r>
        <w:t>Browse Phone</w:t>
      </w:r>
      <w:bookmarkEnd w:id="57"/>
    </w:p>
    <w:p w14:paraId="6FAB6D5C" w14:textId="77777777" w:rsidR="002D5890" w:rsidRDefault="002D5890" w:rsidP="002D5890">
      <w:pPr>
        <w:rPr>
          <w:rFonts w:cstheme="minorHAnsi"/>
        </w:rPr>
      </w:pPr>
      <w:r>
        <w:rPr>
          <w:noProof/>
        </w:rPr>
        <w:drawing>
          <wp:inline distT="0" distB="0" distL="0" distR="0" wp14:anchorId="42DFFB21" wp14:editId="25B207B8">
            <wp:extent cx="5943600" cy="23964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1E8F5D02" w14:textId="77777777" w:rsidR="002D5890" w:rsidRDefault="002D5890" w:rsidP="002D5890">
      <w:r>
        <w:t xml:space="preserve">The Browse Phone screen will show the user all of the available contacts for the selected customer. </w:t>
      </w:r>
    </w:p>
    <w:p w14:paraId="7CEFCF7E" w14:textId="77777777" w:rsidR="002D5890" w:rsidRDefault="002D5890" w:rsidP="002D5890">
      <w:r>
        <w:t>In order to view detailed information for a specific contact, the desired contact must be selected within the list of all available contacts. The user may search for a specific contact, or narrow down the browse list, by using the search field located at the bottom of the page.</w:t>
      </w:r>
    </w:p>
    <w:p w14:paraId="16F816B4" w14:textId="77777777" w:rsidR="002D5890" w:rsidRPr="00115330" w:rsidRDefault="002D5890" w:rsidP="002D5890">
      <w:r>
        <w:t>In order to select a specific contact within the list to view detailed information for, the user must ensure that it is highlighted within the list. In order to highlight a contact, the user may click on their desired contact.</w:t>
      </w:r>
    </w:p>
    <w:p w14:paraId="468BA9AB" w14:textId="77777777" w:rsidR="002D5890" w:rsidRDefault="002D5890" w:rsidP="002D5890">
      <w:pPr>
        <w:pStyle w:val="Heading4"/>
      </w:pPr>
      <w:r>
        <w:t>View Phone</w:t>
      </w:r>
    </w:p>
    <w:p w14:paraId="76F8DA63" w14:textId="77777777" w:rsidR="002D5890" w:rsidRPr="00F84105" w:rsidRDefault="002D5890" w:rsidP="002D5890">
      <w:r>
        <w:t xml:space="preserve">Once the user has highlighted their desired contact to view detailed information for, they may click on the </w:t>
      </w:r>
      <w:r>
        <w:rPr>
          <w:b/>
          <w:bCs/>
          <w:i/>
          <w:iCs/>
          <w:u w:val="single"/>
        </w:rPr>
        <w:t>“View Phone”</w:t>
      </w:r>
      <w:r>
        <w:t xml:space="preserve"> tab at the top of the screen. This tab allows the user to view detailed information, as well as update and add contacts.</w:t>
      </w:r>
    </w:p>
    <w:p w14:paraId="43DEFCEE" w14:textId="77777777" w:rsidR="002D5890" w:rsidRDefault="002D5890" w:rsidP="002D5890">
      <w:pPr>
        <w:pStyle w:val="Heading3"/>
      </w:pPr>
      <w:bookmarkStart w:id="58" w:name="_Toc48488537"/>
      <w:r>
        <w:lastRenderedPageBreak/>
        <w:t>View Phone</w:t>
      </w:r>
      <w:bookmarkEnd w:id="58"/>
    </w:p>
    <w:p w14:paraId="5C99FEC4" w14:textId="77777777" w:rsidR="002D5890" w:rsidRDefault="002D5890" w:rsidP="002D5890">
      <w:pPr>
        <w:rPr>
          <w:rFonts w:cstheme="minorHAnsi"/>
        </w:rPr>
      </w:pPr>
      <w:r>
        <w:rPr>
          <w:noProof/>
        </w:rPr>
        <w:drawing>
          <wp:inline distT="0" distB="0" distL="0" distR="0" wp14:anchorId="39DED272" wp14:editId="343C2686">
            <wp:extent cx="5943600" cy="38938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1ACF89E9" w14:textId="77777777" w:rsidR="002D5890" w:rsidRPr="00515413" w:rsidRDefault="002D5890" w:rsidP="002D5890">
      <w:r>
        <w:t xml:space="preserve">The </w:t>
      </w:r>
      <w:r>
        <w:rPr>
          <w:b/>
          <w:bCs/>
          <w:i/>
          <w:iCs/>
          <w:u w:val="single"/>
        </w:rPr>
        <w:t>“View Phone”</w:t>
      </w:r>
      <w:r>
        <w:t xml:space="preserve"> screen shows the user detailed information about the selected Contact. In this screen, the user can update information about the current contact, update the current contact’s selected email notifications, or add a new contact.</w:t>
      </w:r>
    </w:p>
    <w:p w14:paraId="26EA67EB" w14:textId="77777777" w:rsidR="002D5890" w:rsidRDefault="002D5890" w:rsidP="002D5890">
      <w:pPr>
        <w:pStyle w:val="Heading4"/>
      </w:pPr>
      <w:r>
        <w:t>UPDATE</w:t>
      </w:r>
    </w:p>
    <w:p w14:paraId="09A165A9" w14:textId="77777777" w:rsidR="002D5890" w:rsidRPr="00515413" w:rsidRDefault="002D5890" w:rsidP="002D5890">
      <w:r>
        <w:t xml:space="preserve">Click the </w:t>
      </w:r>
      <w:r>
        <w:rPr>
          <w:b/>
          <w:bCs/>
          <w:i/>
          <w:iCs/>
          <w:u w:val="single"/>
        </w:rPr>
        <w:t>“Update”</w:t>
      </w:r>
      <w:r>
        <w:t xml:space="preserve"> button to update the current Contact’s information.</w:t>
      </w:r>
    </w:p>
    <w:p w14:paraId="0FC5BC38" w14:textId="77777777" w:rsidR="002D5890" w:rsidRDefault="002D5890" w:rsidP="002D5890">
      <w:pPr>
        <w:pStyle w:val="Heading4"/>
      </w:pPr>
      <w:r>
        <w:t>ADD</w:t>
      </w:r>
    </w:p>
    <w:p w14:paraId="2FD2702F" w14:textId="77777777" w:rsidR="002D5890" w:rsidRPr="00C424F9" w:rsidRDefault="002D5890" w:rsidP="002D5890">
      <w:r>
        <w:t xml:space="preserve">Click the </w:t>
      </w:r>
      <w:r>
        <w:rPr>
          <w:b/>
          <w:bCs/>
          <w:i/>
          <w:iCs/>
          <w:u w:val="single"/>
        </w:rPr>
        <w:t>“Add”</w:t>
      </w:r>
      <w:r>
        <w:t xml:space="preserve"> button to add a new Contact for this customer. If the user has chosen to </w:t>
      </w:r>
      <w:r>
        <w:rPr>
          <w:b/>
          <w:bCs/>
          <w:i/>
          <w:iCs/>
          <w:u w:val="single"/>
        </w:rPr>
        <w:t>“Add”</w:t>
      </w:r>
      <w:r>
        <w:t xml:space="preserve"> a new Contact, the system will ask if the user wishes to import from the Customer Contact system.</w:t>
      </w:r>
    </w:p>
    <w:p w14:paraId="37268B9F" w14:textId="77777777" w:rsidR="002D5890" w:rsidRDefault="002D5890" w:rsidP="002D5890">
      <w:r>
        <w:rPr>
          <w:noProof/>
        </w:rPr>
        <w:drawing>
          <wp:inline distT="0" distB="0" distL="0" distR="0" wp14:anchorId="029EA49F" wp14:editId="1B1E153F">
            <wp:extent cx="3324225" cy="13430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225" cy="1343025"/>
                    </a:xfrm>
                    <a:prstGeom prst="rect">
                      <a:avLst/>
                    </a:prstGeom>
                  </pic:spPr>
                </pic:pic>
              </a:graphicData>
            </a:graphic>
          </wp:inline>
        </w:drawing>
      </w:r>
    </w:p>
    <w:p w14:paraId="5CC736B7" w14:textId="77777777" w:rsidR="002D5890" w:rsidRDefault="002D5890" w:rsidP="002D5890">
      <w:r>
        <w:t xml:space="preserve">If the user chooses </w:t>
      </w:r>
      <w:r>
        <w:rPr>
          <w:b/>
          <w:bCs/>
          <w:i/>
          <w:iCs/>
          <w:u w:val="single"/>
        </w:rPr>
        <w:t>“Yes”</w:t>
      </w:r>
      <w:r>
        <w:t xml:space="preserve">, the system will open the </w:t>
      </w:r>
      <w:r>
        <w:rPr>
          <w:i/>
          <w:iCs/>
        </w:rPr>
        <w:t>“Customer Contacts Multi-Selector’</w:t>
      </w:r>
      <w:r>
        <w:t xml:space="preserve"> screen.</w:t>
      </w:r>
    </w:p>
    <w:p w14:paraId="618AF028" w14:textId="77777777" w:rsidR="002D5890" w:rsidRPr="004F60A4" w:rsidRDefault="002D5890" w:rsidP="002D5890">
      <w:r>
        <w:t xml:space="preserve">If the user chooses </w:t>
      </w:r>
      <w:r>
        <w:rPr>
          <w:b/>
          <w:bCs/>
          <w:i/>
          <w:iCs/>
          <w:u w:val="single"/>
        </w:rPr>
        <w:t>“No”</w:t>
      </w:r>
      <w:r>
        <w:t>, the user will be allowed to manually enter all contact information into the screen.</w:t>
      </w:r>
    </w:p>
    <w:p w14:paraId="2A2C1B07" w14:textId="77777777" w:rsidR="002D5890" w:rsidRDefault="002D5890" w:rsidP="002D5890">
      <w:pPr>
        <w:pStyle w:val="Heading4"/>
      </w:pPr>
      <w:r>
        <w:lastRenderedPageBreak/>
        <w:t>COPY</w:t>
      </w:r>
    </w:p>
    <w:p w14:paraId="7915B5FA" w14:textId="77777777" w:rsidR="002D5890" w:rsidRPr="0047045B" w:rsidRDefault="002D5890" w:rsidP="002D5890">
      <w:r>
        <w:t xml:space="preserve">Click the </w:t>
      </w:r>
      <w:r>
        <w:rPr>
          <w:b/>
          <w:bCs/>
          <w:i/>
          <w:iCs/>
          <w:u w:val="single"/>
        </w:rPr>
        <w:t>“Copy”</w:t>
      </w:r>
      <w:r>
        <w:t xml:space="preserve"> button to copy information from the currently selected contact.</w:t>
      </w:r>
    </w:p>
    <w:p w14:paraId="50F3413D" w14:textId="77777777" w:rsidR="002D5890" w:rsidRDefault="002D5890" w:rsidP="002D5890">
      <w:pPr>
        <w:pStyle w:val="Heading4"/>
      </w:pPr>
      <w:r>
        <w:t>DELETE</w:t>
      </w:r>
    </w:p>
    <w:p w14:paraId="1F1AA019" w14:textId="77777777" w:rsidR="002D5890" w:rsidRPr="0047045B" w:rsidRDefault="002D5890" w:rsidP="002D5890">
      <w:r>
        <w:t xml:space="preserve">Click the </w:t>
      </w:r>
      <w:r>
        <w:rPr>
          <w:b/>
          <w:bCs/>
          <w:i/>
          <w:iCs/>
          <w:u w:val="single"/>
        </w:rPr>
        <w:t>“Delete”</w:t>
      </w:r>
      <w:r>
        <w:t xml:space="preserve"> button to delete the currently selected contact.</w:t>
      </w:r>
    </w:p>
    <w:p w14:paraId="5B7C97E0" w14:textId="77777777" w:rsidR="002D5890" w:rsidRDefault="002D5890" w:rsidP="002D5890">
      <w:pPr>
        <w:pStyle w:val="Heading4"/>
      </w:pPr>
      <w:r>
        <w:t>NEXT</w:t>
      </w:r>
    </w:p>
    <w:p w14:paraId="55DB6070" w14:textId="77777777" w:rsidR="002D5890" w:rsidRPr="0047045B" w:rsidRDefault="002D5890" w:rsidP="002D5890">
      <w:r>
        <w:t xml:space="preserve">Press </w:t>
      </w:r>
      <w:r w:rsidRPr="00B86B9F">
        <w:rPr>
          <w:b/>
          <w:bCs/>
          <w:i/>
          <w:iCs/>
          <w:u w:val="single"/>
        </w:rPr>
        <w:t>"N"</w:t>
      </w:r>
      <w:r>
        <w:t xml:space="preserve"> (Next) to find next Contact to view or modify. Alternatively, press the </w:t>
      </w:r>
      <w:r>
        <w:rPr>
          <w:b/>
          <w:bCs/>
          <w:i/>
          <w:iCs/>
          <w:u w:val="single"/>
        </w:rPr>
        <w:t>“Right Arrow”</w:t>
      </w:r>
      <w:r>
        <w:t xml:space="preserve"> on the screen.</w:t>
      </w:r>
    </w:p>
    <w:p w14:paraId="5C0F9063" w14:textId="77777777" w:rsidR="002D5890" w:rsidRDefault="002D5890" w:rsidP="002D5890">
      <w:pPr>
        <w:pStyle w:val="Heading4"/>
      </w:pPr>
      <w:r>
        <w:t>PREVIOUS</w:t>
      </w:r>
    </w:p>
    <w:p w14:paraId="5C230ECA" w14:textId="77777777" w:rsidR="002D5890" w:rsidRDefault="002D5890" w:rsidP="002D5890">
      <w:r>
        <w:t xml:space="preserve">Press </w:t>
      </w:r>
      <w:r w:rsidRPr="00B86B9F">
        <w:rPr>
          <w:b/>
          <w:bCs/>
          <w:i/>
          <w:iCs/>
          <w:u w:val="single"/>
        </w:rPr>
        <w:t>"P"</w:t>
      </w:r>
      <w:r>
        <w:t xml:space="preserve"> (Previous) to find previous Contact to view or modify.</w:t>
      </w:r>
      <w:r w:rsidRPr="00EA7FC0">
        <w:t xml:space="preserve"> </w:t>
      </w:r>
      <w:r>
        <w:t xml:space="preserve">Alternatively, press the </w:t>
      </w:r>
      <w:r>
        <w:rPr>
          <w:b/>
          <w:bCs/>
          <w:i/>
          <w:iCs/>
          <w:u w:val="single"/>
        </w:rPr>
        <w:t>“Left Arrow”</w:t>
      </w:r>
      <w:r>
        <w:t xml:space="preserve"> on the screen.</w:t>
      </w:r>
    </w:p>
    <w:p w14:paraId="47FB39A4" w14:textId="77777777" w:rsidR="002D5890" w:rsidRDefault="002D5890" w:rsidP="002D5890">
      <w:pPr>
        <w:pStyle w:val="Heading3"/>
      </w:pPr>
      <w:bookmarkStart w:id="59" w:name="_Toc48488538"/>
      <w:r>
        <w:t>Add/Update Phone – Manual Input</w:t>
      </w:r>
      <w:bookmarkEnd w:id="59"/>
    </w:p>
    <w:p w14:paraId="0BDF35C1" w14:textId="77777777" w:rsidR="002D5890" w:rsidRDefault="002D5890" w:rsidP="002D5890">
      <w:r>
        <w:rPr>
          <w:noProof/>
        </w:rPr>
        <w:drawing>
          <wp:inline distT="0" distB="0" distL="0" distR="0" wp14:anchorId="6C21CF2E" wp14:editId="6815F884">
            <wp:extent cx="2990850" cy="26955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850" cy="2695575"/>
                    </a:xfrm>
                    <a:prstGeom prst="rect">
                      <a:avLst/>
                    </a:prstGeom>
                  </pic:spPr>
                </pic:pic>
              </a:graphicData>
            </a:graphic>
          </wp:inline>
        </w:drawing>
      </w:r>
    </w:p>
    <w:p w14:paraId="0D1DD32E" w14:textId="77777777" w:rsidR="002D5890" w:rsidRDefault="002D5890" w:rsidP="002D5890">
      <w:pPr>
        <w:pStyle w:val="Heading4"/>
      </w:pPr>
      <w:r>
        <w:t>SAVE</w:t>
      </w:r>
    </w:p>
    <w:p w14:paraId="4C3B49AD" w14:textId="77777777" w:rsidR="002D5890" w:rsidRPr="004821ED" w:rsidRDefault="002D5890" w:rsidP="002D5890">
      <w:r>
        <w:t>Click the “</w:t>
      </w:r>
      <w:r>
        <w:rPr>
          <w:b/>
          <w:bCs/>
          <w:i/>
          <w:iCs/>
          <w:u w:val="single"/>
        </w:rPr>
        <w:t>Save</w:t>
      </w:r>
      <w:r>
        <w:t>” button to save the current Contact.</w:t>
      </w:r>
    </w:p>
    <w:p w14:paraId="19865402" w14:textId="77777777" w:rsidR="002D5890" w:rsidRDefault="002D5890" w:rsidP="002D5890">
      <w:pPr>
        <w:pStyle w:val="Heading4"/>
      </w:pPr>
      <w:r>
        <w:t>RESET</w:t>
      </w:r>
    </w:p>
    <w:p w14:paraId="51518241" w14:textId="77777777" w:rsidR="002D5890" w:rsidRDefault="002D5890" w:rsidP="002D5890">
      <w:r>
        <w:t>Click the “</w:t>
      </w:r>
      <w:r>
        <w:rPr>
          <w:b/>
          <w:bCs/>
          <w:i/>
          <w:iCs/>
          <w:u w:val="single"/>
        </w:rPr>
        <w:t>Reset</w:t>
      </w:r>
      <w:r>
        <w:t>” button to reset all changes to the Contact.</w:t>
      </w:r>
    </w:p>
    <w:p w14:paraId="3EFED3ED" w14:textId="77777777" w:rsidR="002D5890" w:rsidRDefault="002D5890" w:rsidP="002D5890">
      <w:pPr>
        <w:pStyle w:val="Heading4"/>
      </w:pPr>
      <w:r>
        <w:t>CANCEL</w:t>
      </w:r>
    </w:p>
    <w:p w14:paraId="5114FC8B" w14:textId="77777777" w:rsidR="002D5890" w:rsidRDefault="002D5890" w:rsidP="002D5890">
      <w:r>
        <w:t>Click the “</w:t>
      </w:r>
      <w:r>
        <w:rPr>
          <w:b/>
          <w:bCs/>
          <w:i/>
          <w:iCs/>
          <w:u w:val="single"/>
        </w:rPr>
        <w:t>Cancel</w:t>
      </w:r>
      <w:r>
        <w:t>” button to cancel the Contact without saving changes.</w:t>
      </w:r>
    </w:p>
    <w:p w14:paraId="2D294B58" w14:textId="77777777" w:rsidR="002D5890" w:rsidRDefault="002D5890" w:rsidP="002D5890">
      <w:pPr>
        <w:pStyle w:val="Heading3"/>
      </w:pPr>
      <w:bookmarkStart w:id="60" w:name="_Toc48488539"/>
      <w:r>
        <w:t>Add/Update Phone Field Definitions</w:t>
      </w:r>
      <w:bookmarkEnd w:id="60"/>
    </w:p>
    <w:p w14:paraId="243C498F" w14:textId="77777777" w:rsidR="002D5890" w:rsidRDefault="002D5890" w:rsidP="002D5890">
      <w:pPr>
        <w:pStyle w:val="Heading4"/>
      </w:pPr>
      <w:r>
        <w:t>International Code - Phone</w:t>
      </w:r>
    </w:p>
    <w:p w14:paraId="37DEBD94" w14:textId="77777777" w:rsidR="002D5890" w:rsidRPr="004F60A4" w:rsidRDefault="002D5890" w:rsidP="002D5890">
      <w:r>
        <w:t>Enter the International Code for this contact’s phone number.</w:t>
      </w:r>
    </w:p>
    <w:p w14:paraId="771BAD4E" w14:textId="77777777" w:rsidR="002D5890" w:rsidRDefault="002D5890" w:rsidP="002D5890">
      <w:pPr>
        <w:pStyle w:val="Heading4"/>
      </w:pPr>
      <w:r>
        <w:t>Area Code - Phone</w:t>
      </w:r>
    </w:p>
    <w:p w14:paraId="7BD481AB" w14:textId="77777777" w:rsidR="002D5890" w:rsidRPr="004F60A4" w:rsidRDefault="002D5890" w:rsidP="002D5890">
      <w:r>
        <w:t>Enter the Area Code for this contact’s phone number.</w:t>
      </w:r>
    </w:p>
    <w:p w14:paraId="227F7289" w14:textId="77777777" w:rsidR="002D5890" w:rsidRDefault="002D5890" w:rsidP="002D5890">
      <w:pPr>
        <w:pStyle w:val="Heading4"/>
      </w:pPr>
      <w:r>
        <w:t>Phone Number</w:t>
      </w:r>
    </w:p>
    <w:p w14:paraId="0E59BD87" w14:textId="77777777" w:rsidR="002D5890" w:rsidRPr="004F60A4" w:rsidRDefault="002D5890" w:rsidP="002D5890">
      <w:r>
        <w:t>Enter this contact’s phone number.</w:t>
      </w:r>
    </w:p>
    <w:p w14:paraId="23C889A9" w14:textId="77777777" w:rsidR="002D5890" w:rsidRDefault="002D5890" w:rsidP="002D5890">
      <w:pPr>
        <w:pStyle w:val="Heading4"/>
      </w:pPr>
      <w:r>
        <w:lastRenderedPageBreak/>
        <w:t>Phone Extension</w:t>
      </w:r>
    </w:p>
    <w:p w14:paraId="5F55D2E9" w14:textId="77777777" w:rsidR="002D5890" w:rsidRPr="004F60A4" w:rsidRDefault="002D5890" w:rsidP="002D5890">
      <w:r>
        <w:t>Enter this contact’s phone extension code.</w:t>
      </w:r>
    </w:p>
    <w:p w14:paraId="7A892F86" w14:textId="77777777" w:rsidR="002D5890" w:rsidRDefault="002D5890" w:rsidP="002D5890">
      <w:pPr>
        <w:pStyle w:val="Heading4"/>
      </w:pPr>
      <w:r>
        <w:t>International Code – Fax</w:t>
      </w:r>
    </w:p>
    <w:p w14:paraId="7BF123AF" w14:textId="77777777" w:rsidR="002D5890" w:rsidRPr="004F60A4" w:rsidRDefault="002D5890" w:rsidP="002D5890">
      <w:r>
        <w:t>Enter the International Code for this contact’s fax number.</w:t>
      </w:r>
    </w:p>
    <w:p w14:paraId="6CF2E217" w14:textId="77777777" w:rsidR="002D5890" w:rsidRDefault="002D5890" w:rsidP="002D5890">
      <w:pPr>
        <w:pStyle w:val="Heading4"/>
      </w:pPr>
      <w:r>
        <w:t>Area Code – Fax</w:t>
      </w:r>
    </w:p>
    <w:p w14:paraId="3CD86D63" w14:textId="77777777" w:rsidR="002D5890" w:rsidRPr="004F60A4" w:rsidRDefault="002D5890" w:rsidP="002D5890">
      <w:r>
        <w:t>Enter the Area Code for this contact’s fax number.</w:t>
      </w:r>
    </w:p>
    <w:p w14:paraId="55E9517F" w14:textId="77777777" w:rsidR="002D5890" w:rsidRDefault="002D5890" w:rsidP="002D5890">
      <w:pPr>
        <w:pStyle w:val="Heading4"/>
      </w:pPr>
      <w:r>
        <w:t>Fax Number</w:t>
      </w:r>
    </w:p>
    <w:p w14:paraId="72E84981" w14:textId="77777777" w:rsidR="002D5890" w:rsidRPr="004F60A4" w:rsidRDefault="002D5890" w:rsidP="002D5890">
      <w:r>
        <w:t>Enter this contact’s fax number.</w:t>
      </w:r>
    </w:p>
    <w:p w14:paraId="5458C7EF" w14:textId="77777777" w:rsidR="002D5890" w:rsidRDefault="002D5890" w:rsidP="002D5890">
      <w:pPr>
        <w:pStyle w:val="Heading4"/>
      </w:pPr>
      <w:r>
        <w:t>Title Code</w:t>
      </w:r>
    </w:p>
    <w:p w14:paraId="6CFAEF38" w14:textId="77777777" w:rsidR="002D5890" w:rsidRDefault="002D5890" w:rsidP="002D5890">
      <w:r>
        <w:t xml:space="preserve">Enter this contact’s Title Code. Alternatively, the user can press the </w:t>
      </w:r>
      <w:r>
        <w:rPr>
          <w:b/>
          <w:bCs/>
          <w:i/>
          <w:iCs/>
          <w:u w:val="single"/>
        </w:rPr>
        <w:t>“F1”</w:t>
      </w:r>
      <w:r>
        <w:t xml:space="preserve"> key to choose a Title Code from a list of available codes.</w:t>
      </w:r>
    </w:p>
    <w:p w14:paraId="71B8178D" w14:textId="77777777" w:rsidR="002D5890" w:rsidRDefault="002D5890" w:rsidP="002D5890">
      <w:r>
        <w:rPr>
          <w:noProof/>
        </w:rPr>
        <w:drawing>
          <wp:inline distT="0" distB="0" distL="0" distR="0" wp14:anchorId="2DEBD3DE" wp14:editId="4B2BC56A">
            <wp:extent cx="4400550" cy="2948151"/>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4533" cy="2950819"/>
                    </a:xfrm>
                    <a:prstGeom prst="rect">
                      <a:avLst/>
                    </a:prstGeom>
                  </pic:spPr>
                </pic:pic>
              </a:graphicData>
            </a:graphic>
          </wp:inline>
        </w:drawing>
      </w:r>
    </w:p>
    <w:p w14:paraId="3E6C5EC1" w14:textId="77777777" w:rsidR="002D5890" w:rsidRDefault="002D5890" w:rsidP="002D5890">
      <w:pPr>
        <w:pStyle w:val="Heading4"/>
      </w:pPr>
      <w:r>
        <w:t>Attention</w:t>
      </w:r>
    </w:p>
    <w:p w14:paraId="5E7BE68E" w14:textId="77777777" w:rsidR="002D5890" w:rsidRPr="004F60A4" w:rsidRDefault="002D5890" w:rsidP="002D5890">
      <w:r>
        <w:t>Enter the Contact’s Name.</w:t>
      </w:r>
    </w:p>
    <w:p w14:paraId="5248CAA0" w14:textId="77777777" w:rsidR="002D5890" w:rsidRDefault="002D5890" w:rsidP="002D5890">
      <w:pPr>
        <w:pStyle w:val="Heading4"/>
      </w:pPr>
      <w:r>
        <w:t>E-Mail</w:t>
      </w:r>
    </w:p>
    <w:p w14:paraId="4D922B53" w14:textId="77777777" w:rsidR="002D5890" w:rsidRDefault="002D5890" w:rsidP="002D5890">
      <w:r>
        <w:t>Enter the e-mail address for this contact.</w:t>
      </w:r>
    </w:p>
    <w:p w14:paraId="7B94E8C3" w14:textId="77777777" w:rsidR="002D5890" w:rsidRDefault="002D5890" w:rsidP="002D5890">
      <w:pPr>
        <w:pStyle w:val="Heading3"/>
      </w:pPr>
      <w:bookmarkStart w:id="61" w:name="_Toc48488540"/>
      <w:r>
        <w:lastRenderedPageBreak/>
        <w:t>Add/Update Phone – Import from Customer Contacts</w:t>
      </w:r>
      <w:bookmarkEnd w:id="61"/>
    </w:p>
    <w:p w14:paraId="1AB28A56" w14:textId="77777777" w:rsidR="002D5890" w:rsidRDefault="002D5890" w:rsidP="002D5890">
      <w:pPr>
        <w:rPr>
          <w:rFonts w:cstheme="minorHAnsi"/>
        </w:rPr>
      </w:pPr>
      <w:r>
        <w:rPr>
          <w:noProof/>
        </w:rPr>
        <w:drawing>
          <wp:inline distT="0" distB="0" distL="0" distR="0" wp14:anchorId="69413E36" wp14:editId="06FC7B22">
            <wp:extent cx="5629275" cy="36004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9275" cy="3600450"/>
                    </a:xfrm>
                    <a:prstGeom prst="rect">
                      <a:avLst/>
                    </a:prstGeom>
                  </pic:spPr>
                </pic:pic>
              </a:graphicData>
            </a:graphic>
          </wp:inline>
        </w:drawing>
      </w:r>
    </w:p>
    <w:p w14:paraId="4E71C4B5" w14:textId="77777777" w:rsidR="002D5890" w:rsidRPr="00115330" w:rsidRDefault="002D5890" w:rsidP="002D5890">
      <w:r>
        <w:t>The user may choose a contact to add to this customer from a list of available contacts in the system. In order to select a specific contact to add, the user must ensure that it is highlighted within the list. In order to highlight a contact, the user may click on their desired contact.</w:t>
      </w:r>
    </w:p>
    <w:p w14:paraId="7D9427D2" w14:textId="77777777" w:rsidR="002D5890" w:rsidRPr="00C424F9" w:rsidRDefault="002D5890" w:rsidP="002D5890"/>
    <w:p w14:paraId="37C89BD9" w14:textId="77777777" w:rsidR="002D5890" w:rsidRDefault="002D5890" w:rsidP="002D5890">
      <w:pPr>
        <w:pStyle w:val="Heading4"/>
      </w:pPr>
      <w:r>
        <w:t>ADD</w:t>
      </w:r>
    </w:p>
    <w:p w14:paraId="260FB7B7" w14:textId="77777777" w:rsidR="002D5890" w:rsidRPr="00DC1832" w:rsidRDefault="002D5890" w:rsidP="002D5890">
      <w:r>
        <w:t xml:space="preserve">Once the desired contact has been highlighted within the list, </w:t>
      </w:r>
      <w:proofErr w:type="spellStart"/>
      <w:r>
        <w:t>t he</w:t>
      </w:r>
      <w:proofErr w:type="spellEnd"/>
      <w:r>
        <w:t xml:space="preserve"> user may click the </w:t>
      </w:r>
      <w:r>
        <w:rPr>
          <w:b/>
          <w:bCs/>
          <w:i/>
          <w:iCs/>
          <w:u w:val="single"/>
        </w:rPr>
        <w:t>“Add”</w:t>
      </w:r>
      <w:r>
        <w:t xml:space="preserve"> button to add the contact to the Customer list of contacts.</w:t>
      </w:r>
    </w:p>
    <w:p w14:paraId="44079FD4" w14:textId="77777777" w:rsidR="002D5890" w:rsidRDefault="002D5890" w:rsidP="002D5890">
      <w:pPr>
        <w:pStyle w:val="Heading4"/>
      </w:pPr>
      <w:r>
        <w:t>CANCEL</w:t>
      </w:r>
    </w:p>
    <w:p w14:paraId="738B5244" w14:textId="77777777" w:rsidR="002D5890" w:rsidRDefault="002D5890" w:rsidP="002D5890">
      <w:r>
        <w:t xml:space="preserve">If the user does not see a contact that they wish to add, they may click the </w:t>
      </w:r>
      <w:r>
        <w:rPr>
          <w:b/>
          <w:bCs/>
          <w:i/>
          <w:iCs/>
          <w:u w:val="single"/>
        </w:rPr>
        <w:t>“Cancel”</w:t>
      </w:r>
      <w:r>
        <w:t xml:space="preserve"> button cancel adding a new contact to the Customer Contact list.</w:t>
      </w:r>
    </w:p>
    <w:p w14:paraId="3B9158A0" w14:textId="0499618D" w:rsidR="002D5890" w:rsidRDefault="002D5890" w:rsidP="002D5890">
      <w:pPr>
        <w:pStyle w:val="Heading2"/>
      </w:pPr>
      <w:bookmarkStart w:id="62" w:name="_Toc48488541"/>
      <w:r>
        <w:lastRenderedPageBreak/>
        <w:t>Email Notification System</w:t>
      </w:r>
      <w:bookmarkEnd w:id="62"/>
    </w:p>
    <w:p w14:paraId="220A72CB" w14:textId="77777777" w:rsidR="00726CFA" w:rsidRDefault="00726CFA" w:rsidP="00726CFA">
      <w:pPr>
        <w:pStyle w:val="Heading3"/>
      </w:pPr>
      <w:bookmarkStart w:id="63" w:name="_Toc48488542"/>
      <w:r>
        <w:t>Email Notification System Options</w:t>
      </w:r>
      <w:bookmarkEnd w:id="63"/>
    </w:p>
    <w:p w14:paraId="05E29CB5" w14:textId="77777777" w:rsidR="00726CFA" w:rsidRPr="007322BB" w:rsidRDefault="00726CFA" w:rsidP="00726CFA">
      <w:r>
        <w:rPr>
          <w:noProof/>
        </w:rPr>
        <w:drawing>
          <wp:inline distT="0" distB="0" distL="0" distR="0" wp14:anchorId="5B196404" wp14:editId="5752DE56">
            <wp:extent cx="2838450" cy="22928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3376" cy="2304880"/>
                    </a:xfrm>
                    <a:prstGeom prst="rect">
                      <a:avLst/>
                    </a:prstGeom>
                  </pic:spPr>
                </pic:pic>
              </a:graphicData>
            </a:graphic>
          </wp:inline>
        </w:drawing>
      </w:r>
    </w:p>
    <w:p w14:paraId="61A27FC1" w14:textId="77777777" w:rsidR="00726CFA" w:rsidRDefault="00726CFA" w:rsidP="00726CFA">
      <w:r>
        <w:t xml:space="preserve">The </w:t>
      </w:r>
      <w:r w:rsidRPr="00686709">
        <w:rPr>
          <w:i/>
          <w:iCs/>
        </w:rPr>
        <w:t>‘E-Mail Notification System’</w:t>
      </w:r>
      <w:r>
        <w:t xml:space="preserve"> allows the user to quickly choose which e-mails this Contact will receive from the Advantzware system. Contacts will only receive system emails that have their </w:t>
      </w:r>
      <w:r>
        <w:rPr>
          <w:i/>
          <w:iCs/>
        </w:rPr>
        <w:t>“Send”</w:t>
      </w:r>
      <w:r>
        <w:t xml:space="preserve"> column set to </w:t>
      </w:r>
      <w:r>
        <w:rPr>
          <w:b/>
          <w:bCs/>
          <w:i/>
          <w:iCs/>
          <w:u w:val="single"/>
        </w:rPr>
        <w:t>“Yes”</w:t>
      </w:r>
      <w:r>
        <w:t>.</w:t>
      </w:r>
    </w:p>
    <w:p w14:paraId="320BEB34" w14:textId="77777777" w:rsidR="00726CFA" w:rsidRDefault="00726CFA" w:rsidP="00726CFA">
      <w:r>
        <w:t xml:space="preserve"> In order to set the Contact up for a specific email notification, the user can search for their desired Email Code narrow down the browse list, by using the search field located at the bottom of the page.</w:t>
      </w:r>
    </w:p>
    <w:p w14:paraId="0E4AE670" w14:textId="77777777" w:rsidR="00726CFA" w:rsidRPr="00686709" w:rsidRDefault="00726CFA" w:rsidP="00726CFA">
      <w:r>
        <w:t xml:space="preserve">In order to set a specific contact within the list to a </w:t>
      </w:r>
      <w:r>
        <w:rPr>
          <w:b/>
          <w:bCs/>
          <w:i/>
          <w:iCs/>
          <w:u w:val="single"/>
        </w:rPr>
        <w:t>“Yes”</w:t>
      </w:r>
      <w:r>
        <w:t xml:space="preserve"> send option, the user must double-click the desired email code. This will set the email send option to </w:t>
      </w:r>
      <w:r>
        <w:rPr>
          <w:b/>
          <w:bCs/>
          <w:i/>
          <w:iCs/>
          <w:u w:val="single"/>
        </w:rPr>
        <w:t>“Yes”</w:t>
      </w:r>
      <w:r>
        <w:t xml:space="preserve"> if it is currently </w:t>
      </w:r>
      <w:r>
        <w:rPr>
          <w:b/>
          <w:bCs/>
          <w:i/>
          <w:iCs/>
          <w:u w:val="single"/>
        </w:rPr>
        <w:t>“No”</w:t>
      </w:r>
      <w:r>
        <w:t xml:space="preserve">, opting the Contact in for this specific email. Alternatively, double-clicking an email that currently has a send option of </w:t>
      </w:r>
      <w:r>
        <w:rPr>
          <w:b/>
          <w:bCs/>
          <w:i/>
          <w:iCs/>
          <w:u w:val="single"/>
        </w:rPr>
        <w:t>“Yes”</w:t>
      </w:r>
      <w:r>
        <w:t xml:space="preserve"> will set it to </w:t>
      </w:r>
      <w:r>
        <w:rPr>
          <w:b/>
          <w:bCs/>
          <w:i/>
          <w:iCs/>
          <w:u w:val="single"/>
        </w:rPr>
        <w:t>“No”</w:t>
      </w:r>
      <w:r>
        <w:t xml:space="preserve">, thus opting the contact out of receiving the selected email. </w:t>
      </w:r>
    </w:p>
    <w:p w14:paraId="6A77012B" w14:textId="77777777" w:rsidR="00726CFA" w:rsidRDefault="00726CFA" w:rsidP="00726CFA">
      <w:pPr>
        <w:pStyle w:val="Heading4"/>
      </w:pPr>
      <w:r>
        <w:t>SELECT ALL</w:t>
      </w:r>
    </w:p>
    <w:p w14:paraId="7274CE72" w14:textId="77777777" w:rsidR="00726CFA" w:rsidRPr="00F5408D" w:rsidRDefault="00726CFA" w:rsidP="00726CFA">
      <w:r>
        <w:t xml:space="preserve">Clicking the </w:t>
      </w:r>
      <w:r>
        <w:rPr>
          <w:b/>
          <w:bCs/>
          <w:i/>
          <w:iCs/>
          <w:u w:val="single"/>
        </w:rPr>
        <w:t>“Select All”</w:t>
      </w:r>
      <w:r>
        <w:t xml:space="preserve"> button will opt the user into receiving all the system emails currently available, setting all the Send Options to </w:t>
      </w:r>
      <w:r>
        <w:rPr>
          <w:b/>
          <w:bCs/>
          <w:i/>
          <w:iCs/>
          <w:u w:val="single"/>
        </w:rPr>
        <w:t>“Yes”</w:t>
      </w:r>
      <w:r>
        <w:t>.</w:t>
      </w:r>
    </w:p>
    <w:p w14:paraId="0620E6FA" w14:textId="77777777" w:rsidR="00726CFA" w:rsidRDefault="00726CFA" w:rsidP="00726CFA">
      <w:pPr>
        <w:pStyle w:val="Heading4"/>
      </w:pPr>
      <w:r>
        <w:t>CLEAR ALL</w:t>
      </w:r>
    </w:p>
    <w:p w14:paraId="3749A62A" w14:textId="77777777" w:rsidR="00726CFA" w:rsidRPr="00F5408D" w:rsidRDefault="00726CFA" w:rsidP="00726CFA">
      <w:r>
        <w:t xml:space="preserve">Clicking the </w:t>
      </w:r>
      <w:r>
        <w:rPr>
          <w:b/>
          <w:bCs/>
          <w:i/>
          <w:iCs/>
          <w:u w:val="single"/>
        </w:rPr>
        <w:t>“Clear All”</w:t>
      </w:r>
      <w:r>
        <w:t xml:space="preserve"> button will opt the user out of receiving all the system emails currently available, setting all the Send Options to </w:t>
      </w:r>
      <w:r>
        <w:rPr>
          <w:b/>
          <w:bCs/>
          <w:i/>
          <w:iCs/>
          <w:u w:val="single"/>
        </w:rPr>
        <w:t>“No”</w:t>
      </w:r>
      <w:r>
        <w:t>.</w:t>
      </w:r>
    </w:p>
    <w:p w14:paraId="1F786C95" w14:textId="43500872" w:rsidR="00726CFA" w:rsidRDefault="00726CFA" w:rsidP="00726CFA">
      <w:pPr>
        <w:pStyle w:val="Heading3"/>
      </w:pPr>
      <w:bookmarkStart w:id="64" w:name="_Toc48488543"/>
      <w:r>
        <w:t>Add Contacts to Purchase Order Emails</w:t>
      </w:r>
      <w:bookmarkEnd w:id="64"/>
    </w:p>
    <w:p w14:paraId="12C279C2" w14:textId="77777777" w:rsidR="00726CFA" w:rsidRDefault="00726CFA" w:rsidP="007505D0">
      <w:r>
        <w:t>T</w:t>
      </w:r>
      <w:r w:rsidR="007505D0">
        <w:t xml:space="preserve">he program to print the purchase order </w:t>
      </w:r>
      <w:r>
        <w:t>must be</w:t>
      </w:r>
      <w:r w:rsidR="007505D0">
        <w:t xml:space="preserve"> checked with the word </w:t>
      </w:r>
      <w:r>
        <w:rPr>
          <w:b/>
          <w:bCs/>
          <w:i/>
          <w:iCs/>
          <w:u w:val="single"/>
        </w:rPr>
        <w:t>“Yes”</w:t>
      </w:r>
      <w:r w:rsidR="007505D0">
        <w:t xml:space="preserve">.  When printing and email, the user must click the </w:t>
      </w:r>
      <w:r w:rsidR="007505D0" w:rsidRPr="00726CFA">
        <w:rPr>
          <w:i/>
          <w:iCs/>
        </w:rPr>
        <w:t>OUTPUT TO:  EMAIL</w:t>
      </w:r>
      <w:r w:rsidR="007505D0">
        <w:t xml:space="preserve"> option.  Once check, the Advantzware software will generate a Purchase Order Form via the XPRINT software and simultaneously convert this business form into a .PDF format as an attachment to the email.    </w:t>
      </w:r>
    </w:p>
    <w:p w14:paraId="4E256123" w14:textId="77777777" w:rsidR="00726CFA" w:rsidRDefault="007505D0" w:rsidP="007505D0">
      <w:r>
        <w:t xml:space="preserve">The </w:t>
      </w:r>
      <w:r w:rsidRPr="00726CFA">
        <w:rPr>
          <w:i/>
          <w:iCs/>
        </w:rPr>
        <w:t>SEND</w:t>
      </w:r>
      <w:r>
        <w:t xml:space="preserve"> TO:  section of the email will then simultaneously import the contacts from the Vendor </w:t>
      </w:r>
      <w:r w:rsidR="00726CFA">
        <w:t>Contacts</w:t>
      </w:r>
      <w:r>
        <w:t xml:space="preserve">. No matter, who emails the purchase order within your company, the proper contacts will be sent the email.  </w:t>
      </w:r>
    </w:p>
    <w:p w14:paraId="0E540A44" w14:textId="218CE261" w:rsidR="007505D0" w:rsidRDefault="007505D0" w:rsidP="007505D0">
      <w:r>
        <w:t xml:space="preserve">Please </w:t>
      </w:r>
      <w:r w:rsidR="00726CFA">
        <w:t>Note: T</w:t>
      </w:r>
      <w:r>
        <w:t>his does not require the name to be setup in anyone’s Address Book in Microsoft Outlook.  Each contact must be setup in the same manner .</w:t>
      </w:r>
    </w:p>
    <w:p w14:paraId="6D989525" w14:textId="7A213CFB" w:rsidR="007505D0" w:rsidRDefault="007505D0" w:rsidP="007505D0">
      <w:pPr>
        <w:pStyle w:val="Heading2"/>
      </w:pPr>
      <w:bookmarkStart w:id="65" w:name="_Toc48488544"/>
      <w:r>
        <w:lastRenderedPageBreak/>
        <w:t>ECODES</w:t>
      </w:r>
      <w:bookmarkEnd w:id="65"/>
    </w:p>
    <w:p w14:paraId="0D13CE96" w14:textId="77777777" w:rsidR="00726CFA" w:rsidRDefault="00726CFA" w:rsidP="00726CFA">
      <w:r>
        <w:t xml:space="preserve">The ECODE files is an alternative method to setting up automatic contacts for emailing compared to the vendor file.   This provides the ability to quickly define many companies at one time, whereas the Vendor File is on vendor and one contact at a time.   </w:t>
      </w:r>
    </w:p>
    <w:p w14:paraId="5AF6A452" w14:textId="3FACBF15" w:rsidR="00726CFA" w:rsidRDefault="00726CFA" w:rsidP="00726CFA">
      <w:r>
        <w:t>Each contact must still be defined in the Vendor file with a title code and email address.      At the top of the Main Menu, click the Codes button, then click the Email Codes Menu Option.</w:t>
      </w:r>
    </w:p>
    <w:p w14:paraId="55D28545" w14:textId="77777777" w:rsidR="00726CFA" w:rsidRDefault="00726CFA" w:rsidP="00726CFA">
      <w:r>
        <w:t>The ECODES program will be listed showing the Advantzware Menu keys that are used to generate the contact list to be emailed.   Below the purchase order program has been selected so that contacts by company can be assigned.</w:t>
      </w:r>
    </w:p>
    <w:p w14:paraId="5429C677" w14:textId="77777777" w:rsidR="00726CFA" w:rsidRDefault="00726CFA" w:rsidP="00726CFA">
      <w:r>
        <w:t xml:space="preserve">The </w:t>
      </w:r>
      <w:r>
        <w:rPr>
          <w:i/>
          <w:iCs/>
        </w:rPr>
        <w:t xml:space="preserve">Email Codes </w:t>
      </w:r>
      <w:r>
        <w:t xml:space="preserve">screen is located in the Menu Path: Network/System Administrator -&gt; Codes -&gt; Email Codes. Alternatively, the user can quickly get to this screen using the Hot Key combination: </w:t>
      </w:r>
      <w:r>
        <w:rPr>
          <w:b/>
          <w:bCs/>
          <w:i/>
          <w:iCs/>
          <w:u w:val="single"/>
        </w:rPr>
        <w:t>[“N” – “C” – “1”]</w:t>
      </w:r>
      <w:r>
        <w:t>.</w:t>
      </w:r>
    </w:p>
    <w:p w14:paraId="682D6D35" w14:textId="25624AC6" w:rsidR="00726CFA" w:rsidRDefault="00726CFA" w:rsidP="00726CFA">
      <w:r>
        <w:rPr>
          <w:noProof/>
        </w:rPr>
        <w:drawing>
          <wp:inline distT="0" distB="0" distL="0" distR="0" wp14:anchorId="44EA17B7" wp14:editId="72403C9D">
            <wp:extent cx="5943600" cy="39370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37000"/>
                    </a:xfrm>
                    <a:prstGeom prst="rect">
                      <a:avLst/>
                    </a:prstGeom>
                  </pic:spPr>
                </pic:pic>
              </a:graphicData>
            </a:graphic>
          </wp:inline>
        </w:drawing>
      </w:r>
    </w:p>
    <w:p w14:paraId="7A6F0068" w14:textId="21286B8D" w:rsidR="00726CFA" w:rsidRDefault="00726CFA" w:rsidP="00726CFA">
      <w:r>
        <w:t xml:space="preserve">Then select the </w:t>
      </w:r>
      <w:r>
        <w:rPr>
          <w:i/>
          <w:iCs/>
        </w:rPr>
        <w:t>Print Purchase Orders</w:t>
      </w:r>
      <w:r>
        <w:t xml:space="preserve"> program (</w:t>
      </w:r>
      <w:r>
        <w:rPr>
          <w:i/>
          <w:iCs/>
        </w:rPr>
        <w:t>R-</w:t>
      </w:r>
      <w:proofErr w:type="spellStart"/>
      <w:r>
        <w:rPr>
          <w:i/>
          <w:iCs/>
        </w:rPr>
        <w:t>POPrt</w:t>
      </w:r>
      <w:proofErr w:type="spellEnd"/>
      <w:r>
        <w:rPr>
          <w:i/>
          <w:iCs/>
        </w:rPr>
        <w:t>)</w:t>
      </w:r>
      <w:r>
        <w:t xml:space="preserve"> and click the </w:t>
      </w:r>
      <w:r>
        <w:rPr>
          <w:i/>
          <w:iCs/>
        </w:rPr>
        <w:t>Vend Contacts</w:t>
      </w:r>
      <w:r>
        <w:t xml:space="preserve"> tab.</w:t>
      </w:r>
    </w:p>
    <w:p w14:paraId="26B2BFB0" w14:textId="32709702" w:rsidR="00173876" w:rsidRDefault="00173876" w:rsidP="00726CFA"/>
    <w:p w14:paraId="245DF9ED" w14:textId="435796C0" w:rsidR="00173876" w:rsidRDefault="00173876" w:rsidP="00726CFA"/>
    <w:p w14:paraId="123F1D71" w14:textId="71632724" w:rsidR="00173876" w:rsidRDefault="00173876" w:rsidP="00726CFA"/>
    <w:p w14:paraId="03E18964" w14:textId="77777777" w:rsidR="00173876" w:rsidRDefault="00173876" w:rsidP="00726CFA"/>
    <w:p w14:paraId="67EEE002" w14:textId="24ED5A34" w:rsidR="00726CFA" w:rsidRDefault="00726CFA" w:rsidP="00726CFA">
      <w:pPr>
        <w:pStyle w:val="Heading3"/>
      </w:pPr>
      <w:bookmarkStart w:id="66" w:name="_Toc48488545"/>
      <w:r>
        <w:lastRenderedPageBreak/>
        <w:t>Vend Contacts</w:t>
      </w:r>
      <w:bookmarkEnd w:id="66"/>
    </w:p>
    <w:p w14:paraId="1ACCB6E2" w14:textId="3A90CE39" w:rsidR="00726CFA" w:rsidRDefault="007505D0" w:rsidP="007505D0">
      <w:r>
        <w:t xml:space="preserve">Click the </w:t>
      </w:r>
      <w:r w:rsidR="00726CFA">
        <w:rPr>
          <w:i/>
          <w:iCs/>
        </w:rPr>
        <w:t xml:space="preserve">Vendor Contacts </w:t>
      </w:r>
      <w:r w:rsidR="00726CFA">
        <w:t>tab</w:t>
      </w:r>
      <w:r>
        <w:t xml:space="preserve"> to select contacts for emailing a purchase order.</w:t>
      </w:r>
    </w:p>
    <w:p w14:paraId="60443D8B" w14:textId="1EC2AF32" w:rsidR="00726CFA" w:rsidRDefault="00173876" w:rsidP="007505D0">
      <w:r>
        <w:rPr>
          <w:noProof/>
        </w:rPr>
        <w:drawing>
          <wp:inline distT="0" distB="0" distL="0" distR="0" wp14:anchorId="00B04F9C" wp14:editId="7A0C8591">
            <wp:extent cx="5936615" cy="2456597"/>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407" cy="2459407"/>
                    </a:xfrm>
                    <a:prstGeom prst="rect">
                      <a:avLst/>
                    </a:prstGeom>
                    <a:noFill/>
                    <a:ln>
                      <a:noFill/>
                    </a:ln>
                  </pic:spPr>
                </pic:pic>
              </a:graphicData>
            </a:graphic>
          </wp:inline>
        </w:drawing>
      </w:r>
    </w:p>
    <w:p w14:paraId="74CBED26" w14:textId="77777777" w:rsidR="00181E8C" w:rsidRDefault="007505D0" w:rsidP="007505D0">
      <w:r>
        <w:t xml:space="preserve">The </w:t>
      </w:r>
      <w:r w:rsidR="00726CFA">
        <w:rPr>
          <w:i/>
          <w:iCs/>
        </w:rPr>
        <w:t>Top</w:t>
      </w:r>
      <w:r>
        <w:t xml:space="preserve"> window shows the contacts that have already been defined and are all set.</w:t>
      </w:r>
      <w:r w:rsidR="00181E8C">
        <w:t xml:space="preserve"> </w:t>
      </w:r>
      <w:r>
        <w:t xml:space="preserve">The </w:t>
      </w:r>
      <w:r w:rsidR="00181E8C">
        <w:rPr>
          <w:i/>
          <w:iCs/>
        </w:rPr>
        <w:t>Bottom</w:t>
      </w:r>
      <w:r>
        <w:t xml:space="preserve"> window is the entire list of all the contacts defined in the Advantzware </w:t>
      </w:r>
      <w:r w:rsidR="00181E8C">
        <w:t>contacts system</w:t>
      </w:r>
      <w:r>
        <w:t>.</w:t>
      </w:r>
    </w:p>
    <w:p w14:paraId="1501DB08" w14:textId="77777777" w:rsidR="00181E8C" w:rsidRDefault="007505D0" w:rsidP="007505D0">
      <w:r>
        <w:t>The Vendor File was used to defined Sally Jones, John Adams and John Thomas for International Paper.</w:t>
      </w:r>
      <w:r>
        <w:br/>
        <w:t>Alternatively, we could sort the Advantzware contacts by Company, Vendor, Title or Contact.</w:t>
      </w:r>
    </w:p>
    <w:p w14:paraId="23D22C98" w14:textId="77777777" w:rsidR="00181E8C" w:rsidRDefault="00181E8C" w:rsidP="00181E8C">
      <w:pPr>
        <w:pStyle w:val="Heading4"/>
      </w:pPr>
      <w:r>
        <w:t>DELETE (Selected)</w:t>
      </w:r>
    </w:p>
    <w:p w14:paraId="5105903F" w14:textId="77777777" w:rsidR="00181E8C" w:rsidRDefault="00181E8C" w:rsidP="00181E8C">
      <w:r>
        <w:t xml:space="preserve">To delete the currently selected Ship Contact,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5D7B903C" w14:textId="77777777" w:rsidR="00181E8C" w:rsidRDefault="00181E8C" w:rsidP="00181E8C">
      <w:pPr>
        <w:pStyle w:val="Heading4"/>
      </w:pPr>
      <w:r>
        <w:t>SELECT ALL (Selected)</w:t>
      </w:r>
    </w:p>
    <w:p w14:paraId="68593558" w14:textId="77777777" w:rsidR="00181E8C" w:rsidRPr="007F0EA6" w:rsidRDefault="00181E8C" w:rsidP="00181E8C">
      <w:r>
        <w:t xml:space="preserve">Click the </w:t>
      </w:r>
      <w:r>
        <w:rPr>
          <w:b/>
          <w:bCs/>
          <w:i/>
          <w:iCs/>
          <w:u w:val="single"/>
        </w:rPr>
        <w:t>“Select All”</w:t>
      </w:r>
      <w:r>
        <w:t xml:space="preserve"> button in the ‘</w:t>
      </w:r>
      <w:r>
        <w:rPr>
          <w:i/>
          <w:iCs/>
        </w:rPr>
        <w:t>Selected’</w:t>
      </w:r>
      <w:r>
        <w:t xml:space="preserve"> section to highlight all Ship Contacts that are currently in the </w:t>
      </w:r>
      <w:r>
        <w:rPr>
          <w:i/>
          <w:iCs/>
        </w:rPr>
        <w:t>‘Selected’</w:t>
      </w:r>
      <w:r>
        <w:t xml:space="preserve"> section. The user may use this for mass deletion of items within this section, as opposed to deleting contacts individually.</w:t>
      </w:r>
    </w:p>
    <w:p w14:paraId="41607238" w14:textId="77777777" w:rsidR="00181E8C" w:rsidRDefault="00181E8C" w:rsidP="00181E8C">
      <w:pPr>
        <w:pStyle w:val="Heading4"/>
      </w:pPr>
      <w:r>
        <w:t>CLEAR ALL (Selected)</w:t>
      </w:r>
    </w:p>
    <w:p w14:paraId="2C0AB4D9" w14:textId="77777777" w:rsidR="00181E8C" w:rsidRPr="00A279D9" w:rsidRDefault="00181E8C" w:rsidP="00181E8C">
      <w:r>
        <w:t xml:space="preserve">Click the </w:t>
      </w:r>
      <w:r>
        <w:rPr>
          <w:b/>
          <w:bCs/>
          <w:i/>
          <w:iCs/>
          <w:u w:val="single"/>
        </w:rPr>
        <w:t>“Clear All”</w:t>
      </w:r>
      <w:r>
        <w:t xml:space="preserve"> button in the ‘</w:t>
      </w:r>
      <w:r>
        <w:rPr>
          <w:i/>
          <w:iCs/>
        </w:rPr>
        <w:t>Selected’</w:t>
      </w:r>
      <w:r>
        <w:t xml:space="preserve"> section to un-highlight all Ship Contacts that are currently in the </w:t>
      </w:r>
      <w:r>
        <w:rPr>
          <w:i/>
          <w:iCs/>
        </w:rPr>
        <w:t>‘Selected’</w:t>
      </w:r>
      <w:r>
        <w:t xml:space="preserve"> section.</w:t>
      </w:r>
    </w:p>
    <w:p w14:paraId="31C8AEE4" w14:textId="77777777" w:rsidR="00181E8C" w:rsidRDefault="00181E8C" w:rsidP="00181E8C">
      <w:pPr>
        <w:pStyle w:val="Heading4"/>
      </w:pPr>
      <w:r>
        <w:t>ADD (Available)</w:t>
      </w:r>
    </w:p>
    <w:p w14:paraId="7AEA344C" w14:textId="77777777" w:rsidR="00181E8C" w:rsidRPr="00361386" w:rsidRDefault="00181E8C" w:rsidP="00181E8C">
      <w:r>
        <w:t>Click on the selected contact from the ‘</w:t>
      </w:r>
      <w:r>
        <w:rPr>
          <w:i/>
          <w:iCs/>
        </w:rPr>
        <w:t xml:space="preserve">Available’ </w:t>
      </w:r>
      <w:r>
        <w:t xml:space="preserve">list to highlight it, then click the </w:t>
      </w:r>
      <w:r>
        <w:rPr>
          <w:b/>
          <w:bCs/>
          <w:i/>
          <w:iCs/>
          <w:u w:val="single"/>
        </w:rPr>
        <w:t>“Add”</w:t>
      </w:r>
      <w:r>
        <w:t xml:space="preserve"> button to add the selected column to the ‘</w:t>
      </w:r>
      <w:r>
        <w:rPr>
          <w:i/>
          <w:iCs/>
        </w:rPr>
        <w:t xml:space="preserve">Selected’ </w:t>
      </w:r>
      <w:r>
        <w:t>list.</w:t>
      </w:r>
    </w:p>
    <w:p w14:paraId="05E52ECA" w14:textId="77777777" w:rsidR="00181E8C" w:rsidRDefault="00181E8C" w:rsidP="00181E8C">
      <w:pPr>
        <w:pStyle w:val="Heading4"/>
      </w:pPr>
      <w:r>
        <w:t>SELECT ALL (Available)</w:t>
      </w:r>
    </w:p>
    <w:p w14:paraId="4440B381" w14:textId="77777777" w:rsidR="00181E8C" w:rsidRPr="007F0EA6" w:rsidRDefault="00181E8C" w:rsidP="00181E8C">
      <w:r>
        <w:t xml:space="preserve">Click the </w:t>
      </w:r>
      <w:r>
        <w:rPr>
          <w:b/>
          <w:bCs/>
          <w:i/>
          <w:iCs/>
          <w:u w:val="single"/>
        </w:rPr>
        <w:t>“Select All”</w:t>
      </w:r>
      <w:r>
        <w:t xml:space="preserve"> button in the ‘</w:t>
      </w:r>
      <w:r>
        <w:rPr>
          <w:i/>
          <w:iCs/>
        </w:rPr>
        <w:t>Available’</w:t>
      </w:r>
      <w:r>
        <w:t xml:space="preserve"> section to highlight all Ship Contacts that are currently in the </w:t>
      </w:r>
      <w:r>
        <w:rPr>
          <w:i/>
          <w:iCs/>
        </w:rPr>
        <w:t>‘Available’</w:t>
      </w:r>
      <w:r>
        <w:t xml:space="preserve"> section. The user may use this for mass deletion of all items within this section, as opposed to deleting contacts individually.</w:t>
      </w:r>
    </w:p>
    <w:p w14:paraId="01333794" w14:textId="77777777" w:rsidR="00181E8C" w:rsidRDefault="00181E8C" w:rsidP="00181E8C">
      <w:pPr>
        <w:pStyle w:val="Heading4"/>
      </w:pPr>
      <w:r>
        <w:t>CLEAR ALL (Available)</w:t>
      </w:r>
    </w:p>
    <w:p w14:paraId="24E7E8D5" w14:textId="77777777" w:rsidR="00181E8C" w:rsidRPr="0007166B" w:rsidRDefault="00181E8C" w:rsidP="00181E8C">
      <w:r>
        <w:t xml:space="preserve">Click the </w:t>
      </w:r>
      <w:r>
        <w:rPr>
          <w:b/>
          <w:bCs/>
          <w:i/>
          <w:iCs/>
          <w:u w:val="single"/>
        </w:rPr>
        <w:t>“Clear All”</w:t>
      </w:r>
      <w:r>
        <w:t xml:space="preserve"> button in the ‘</w:t>
      </w:r>
      <w:r>
        <w:rPr>
          <w:i/>
          <w:iCs/>
        </w:rPr>
        <w:t>Available’</w:t>
      </w:r>
      <w:r>
        <w:t xml:space="preserve"> section to un-highlight all Ship Contacts that are currently in the </w:t>
      </w:r>
      <w:r>
        <w:rPr>
          <w:i/>
          <w:iCs/>
        </w:rPr>
        <w:t>‘Available’</w:t>
      </w:r>
      <w:r>
        <w:t xml:space="preserve"> section.</w:t>
      </w:r>
    </w:p>
    <w:p w14:paraId="56CA905D" w14:textId="762CEBDB" w:rsidR="007505D0" w:rsidRDefault="007505D0" w:rsidP="007505D0">
      <w:pPr>
        <w:pStyle w:val="Heading2"/>
      </w:pPr>
      <w:bookmarkStart w:id="67" w:name="_Toc48488546"/>
      <w:r>
        <w:lastRenderedPageBreak/>
        <w:t>Printing</w:t>
      </w:r>
      <w:r w:rsidR="00181E8C">
        <w:t xml:space="preserve"> Purchase Orders</w:t>
      </w:r>
      <w:bookmarkEnd w:id="67"/>
    </w:p>
    <w:p w14:paraId="1942903E" w14:textId="7B89B322" w:rsidR="00181E8C" w:rsidRDefault="00181E8C" w:rsidP="00181E8C">
      <w:r>
        <w:t xml:space="preserve">The </w:t>
      </w:r>
      <w:r>
        <w:rPr>
          <w:i/>
          <w:iCs/>
        </w:rPr>
        <w:t xml:space="preserve">Print Purchase Orders </w:t>
      </w:r>
      <w:r>
        <w:t xml:space="preserve">screen is located in the following Menu Path: Purchasing -&gt; Update/Enter Purchase Orders -&gt; Print PO’s. Alternatively, the user can quickly get to this screen using the Hot Key combination: </w:t>
      </w:r>
      <w:r>
        <w:rPr>
          <w:b/>
          <w:bCs/>
          <w:i/>
          <w:iCs/>
          <w:u w:val="single"/>
        </w:rPr>
        <w:t>[“P” – “U” – “3”]</w:t>
      </w:r>
      <w:r>
        <w:t>.</w:t>
      </w:r>
    </w:p>
    <w:p w14:paraId="35159D5C" w14:textId="065FE4C9" w:rsidR="00181E8C" w:rsidRPr="00181E8C" w:rsidRDefault="00181E8C" w:rsidP="00181E8C">
      <w:r>
        <w:rPr>
          <w:noProof/>
        </w:rPr>
        <w:drawing>
          <wp:inline distT="0" distB="0" distL="0" distR="0" wp14:anchorId="27D89989" wp14:editId="3B86DE2F">
            <wp:extent cx="4495800" cy="53435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5800" cy="5343525"/>
                    </a:xfrm>
                    <a:prstGeom prst="rect">
                      <a:avLst/>
                    </a:prstGeom>
                  </pic:spPr>
                </pic:pic>
              </a:graphicData>
            </a:graphic>
          </wp:inline>
        </w:drawing>
      </w:r>
    </w:p>
    <w:p w14:paraId="2E4F19C9" w14:textId="77777777" w:rsidR="00181E8C" w:rsidRDefault="007505D0" w:rsidP="007505D0">
      <w:r>
        <w:t>When printing and email</w:t>
      </w:r>
      <w:r w:rsidR="00181E8C">
        <w:t>ing</w:t>
      </w:r>
      <w:r>
        <w:t xml:space="preserve">, the user must click the </w:t>
      </w:r>
      <w:r w:rsidR="00181E8C">
        <w:rPr>
          <w:i/>
          <w:iCs/>
        </w:rPr>
        <w:t>To Email</w:t>
      </w:r>
      <w:r>
        <w:t xml:space="preserve"> option</w:t>
      </w:r>
      <w:r w:rsidR="00181E8C">
        <w:t xml:space="preserve"> in the “Output Destination” section</w:t>
      </w:r>
      <w:r>
        <w:t>.  Once check</w:t>
      </w:r>
      <w:r w:rsidR="00181E8C">
        <w:t>ed</w:t>
      </w:r>
      <w:r>
        <w:t xml:space="preserve">, the Advantzware software will generate a Purchase Order Form via the XPRINT software and simultaneously convert this business form into a .PDF format as an attachment to the email.    </w:t>
      </w:r>
    </w:p>
    <w:p w14:paraId="6DB01ADA" w14:textId="77777777" w:rsidR="00181E8C" w:rsidRDefault="007505D0" w:rsidP="007505D0">
      <w:r>
        <w:t xml:space="preserve">The SEND TO:  section of the email will then simultaneously import the contacts from the Vendor </w:t>
      </w:r>
      <w:r w:rsidR="00181E8C">
        <w:t>contact information</w:t>
      </w:r>
      <w:r>
        <w:t xml:space="preserve">.     No matter, who emails the purchase order within your company, the proper contacts will be sent the email.  </w:t>
      </w:r>
    </w:p>
    <w:p w14:paraId="4C66A92F" w14:textId="102444C1" w:rsidR="007505D0" w:rsidRDefault="007505D0" w:rsidP="007505D0">
      <w:r>
        <w:t xml:space="preserve">Please </w:t>
      </w:r>
      <w:r w:rsidR="00181E8C">
        <w:t>Note: T</w:t>
      </w:r>
      <w:r>
        <w:t>his does not require the name to be setup in anyone’s Address Book in Microsoft Outlook.</w:t>
      </w:r>
    </w:p>
    <w:p w14:paraId="615222E7" w14:textId="5AC871EC" w:rsidR="007505D0" w:rsidRDefault="007505D0" w:rsidP="007505D0">
      <w:r>
        <w:lastRenderedPageBreak/>
        <w:t xml:space="preserve">The Net Result to Setting up the contacts, is the names will appear on the SEND TO: </w:t>
      </w:r>
      <w:r>
        <w:br/>
        <w:t>section of the email.  As you can see the purchase order form is converted to a .PDF format that can easily be read by any computer.</w:t>
      </w:r>
    </w:p>
    <w:p w14:paraId="56C748EB" w14:textId="4D6CF1E1" w:rsidR="007505D0" w:rsidRDefault="007505D0" w:rsidP="007505D0">
      <w:r>
        <w:rPr>
          <w:noProof/>
        </w:rPr>
        <w:drawing>
          <wp:inline distT="0" distB="0" distL="0" distR="0" wp14:anchorId="4C7F5801" wp14:editId="393A0F85">
            <wp:extent cx="5943600" cy="58966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5943600" cy="5896610"/>
                    </a:xfrm>
                    <a:prstGeom prst="rect">
                      <a:avLst/>
                    </a:prstGeom>
                    <a:noFill/>
                    <a:ln w="9525">
                      <a:noFill/>
                      <a:miter lim="800000"/>
                      <a:headEnd/>
                      <a:tailEnd/>
                    </a:ln>
                  </pic:spPr>
                </pic:pic>
              </a:graphicData>
            </a:graphic>
          </wp:inline>
        </w:drawing>
      </w:r>
    </w:p>
    <w:p w14:paraId="678820D3" w14:textId="6C60218E" w:rsidR="00173876" w:rsidRDefault="00173876" w:rsidP="007505D0"/>
    <w:p w14:paraId="3EF43BCC" w14:textId="73AF351A" w:rsidR="00173876" w:rsidRDefault="00173876" w:rsidP="007505D0"/>
    <w:p w14:paraId="2395198A" w14:textId="77777777" w:rsidR="00173876" w:rsidRPr="007505D0" w:rsidRDefault="00173876" w:rsidP="007505D0"/>
    <w:p w14:paraId="75E6A376" w14:textId="34FCB77D" w:rsidR="00EB5707" w:rsidRDefault="007505D0" w:rsidP="00EB5707">
      <w:pPr>
        <w:pStyle w:val="Heading1"/>
        <w:rPr>
          <w:b/>
          <w:bCs/>
        </w:rPr>
      </w:pPr>
      <w:bookmarkStart w:id="68" w:name="_Toc48488547"/>
      <w:r>
        <w:rPr>
          <w:b/>
          <w:bCs/>
        </w:rPr>
        <w:lastRenderedPageBreak/>
        <w:t>Emailing Finished Good Reorder Advice Alerts</w:t>
      </w:r>
      <w:bookmarkEnd w:id="68"/>
    </w:p>
    <w:p w14:paraId="1CEEA8E7" w14:textId="4EB9892A" w:rsidR="007505D0" w:rsidRDefault="007505D0" w:rsidP="007505D0">
      <w:pPr>
        <w:pStyle w:val="Heading2"/>
      </w:pPr>
      <w:bookmarkStart w:id="69" w:name="_Toc48488548"/>
      <w:r>
        <w:t>Emailing Reorder Alert Emails for Finished Goods</w:t>
      </w:r>
      <w:bookmarkEnd w:id="69"/>
    </w:p>
    <w:p w14:paraId="2EFAC0A7" w14:textId="2B8CAC44" w:rsidR="001E79B8" w:rsidRDefault="001E79B8" w:rsidP="001E79B8">
      <w:pPr>
        <w:pStyle w:val="Heading3"/>
      </w:pPr>
      <w:bookmarkStart w:id="70" w:name="_Toc48488549"/>
      <w:r>
        <w:t>N-K-1 FGREORDER</w:t>
      </w:r>
      <w:bookmarkEnd w:id="70"/>
    </w:p>
    <w:p w14:paraId="6E6EC50E" w14:textId="5BE006B8" w:rsidR="001E79B8" w:rsidRDefault="001E79B8" w:rsidP="001E79B8">
      <w:r>
        <w:t xml:space="preserve">The user must now make sure that all parameters in the </w:t>
      </w:r>
      <w:r>
        <w:rPr>
          <w:b/>
          <w:bCs/>
          <w:i/>
          <w:iCs/>
          <w:u w:val="single"/>
        </w:rPr>
        <w:t>“N” – “K” – “1”</w:t>
      </w:r>
      <w:r>
        <w:t xml:space="preserve"> </w:t>
      </w:r>
      <w:r>
        <w:rPr>
          <w:b/>
          <w:bCs/>
          <w:i/>
          <w:iCs/>
          <w:u w:val="single"/>
        </w:rPr>
        <w:t>FGREORDER</w:t>
      </w:r>
      <w:r>
        <w:t xml:space="preserve"> program are set up correctly. </w:t>
      </w:r>
    </w:p>
    <w:p w14:paraId="2A8A9E74" w14:textId="77777777" w:rsidR="001E79B8" w:rsidRDefault="001E79B8" w:rsidP="001E79B8">
      <w:r>
        <w:t xml:space="preserve">The </w:t>
      </w:r>
      <w:r>
        <w:rPr>
          <w:i/>
          <w:iCs/>
        </w:rPr>
        <w:t xml:space="preserve">System Control Parameters Maintenance </w:t>
      </w:r>
      <w:r>
        <w:t xml:space="preserve">screen is located in the following Menu Path: Network/System Administrator -&gt; K-Control Parameters -&gt; System Control Parameters. Alternatively, the user can quickly get to this screen using the Hot Key combination: </w:t>
      </w:r>
      <w:r>
        <w:rPr>
          <w:b/>
          <w:bCs/>
          <w:i/>
          <w:iCs/>
          <w:u w:val="single"/>
        </w:rPr>
        <w:t>[“N” – “K” – “1”]</w:t>
      </w:r>
      <w:r>
        <w:t>.</w:t>
      </w:r>
    </w:p>
    <w:p w14:paraId="22ED7F11" w14:textId="77777777" w:rsidR="001E79B8" w:rsidRDefault="001E79B8" w:rsidP="001E79B8">
      <w:r>
        <w:rPr>
          <w:noProof/>
        </w:rPr>
        <w:drawing>
          <wp:inline distT="0" distB="0" distL="0" distR="0" wp14:anchorId="6D2F6643" wp14:editId="4E731133">
            <wp:extent cx="5943600" cy="45339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533900"/>
                    </a:xfrm>
                    <a:prstGeom prst="rect">
                      <a:avLst/>
                    </a:prstGeom>
                  </pic:spPr>
                </pic:pic>
              </a:graphicData>
            </a:graphic>
          </wp:inline>
        </w:drawing>
      </w:r>
    </w:p>
    <w:p w14:paraId="0C306820" w14:textId="77777777" w:rsidR="001E79B8" w:rsidRDefault="001E79B8" w:rsidP="001E79B8">
      <w:r>
        <w:t xml:space="preserve">The </w:t>
      </w:r>
      <w:r w:rsidRPr="00CF6B0F">
        <w:rPr>
          <w:i/>
          <w:iCs/>
        </w:rPr>
        <w:t xml:space="preserve">“Browse </w:t>
      </w:r>
      <w:r>
        <w:rPr>
          <w:i/>
          <w:iCs/>
        </w:rPr>
        <w:t>Control</w:t>
      </w:r>
      <w:r w:rsidRPr="00CF6B0F">
        <w:rPr>
          <w:i/>
          <w:iCs/>
        </w:rPr>
        <w:t>”</w:t>
      </w:r>
      <w:r>
        <w:t xml:space="preserve"> screen will show the user all of the available Control Parameters for the selected program. </w:t>
      </w:r>
    </w:p>
    <w:p w14:paraId="381748E6" w14:textId="77777777" w:rsidR="001E79B8" w:rsidRDefault="001E79B8" w:rsidP="001E79B8">
      <w:r>
        <w:t>In order to view detailed information for a specific Control Program, the desired program must be selected within the list of all available programs. The user may search for a specific Control Program, or narrow down the browse list, by using the search field located at the bottom of the page.</w:t>
      </w:r>
    </w:p>
    <w:p w14:paraId="70547F03" w14:textId="77777777" w:rsidR="001E79B8" w:rsidRDefault="001E79B8" w:rsidP="001E79B8">
      <w:r>
        <w:t>In order to select a specific Control Program within the list to view detailed information for, the user must ensure that it is highlighted within the list. In order to highlight the desired Control Program, the user may click on their desired program.</w:t>
      </w:r>
    </w:p>
    <w:p w14:paraId="74997FA9" w14:textId="6ED1D08A" w:rsidR="001E79B8" w:rsidRDefault="001E79B8" w:rsidP="001E79B8">
      <w:pPr>
        <w:pStyle w:val="Heading4"/>
      </w:pPr>
      <w:r>
        <w:lastRenderedPageBreak/>
        <w:t>FGREORDER</w:t>
      </w:r>
    </w:p>
    <w:p w14:paraId="3FC3740D" w14:textId="360D3842" w:rsidR="001E79B8" w:rsidRPr="0096323B" w:rsidRDefault="001E79B8" w:rsidP="001E79B8">
      <w:r>
        <w:t xml:space="preserve">For this specific issue, the user must choose the </w:t>
      </w:r>
      <w:r>
        <w:rPr>
          <w:b/>
          <w:bCs/>
          <w:i/>
          <w:iCs/>
          <w:u w:val="single"/>
        </w:rPr>
        <w:t>FGREORDER</w:t>
      </w:r>
      <w:r>
        <w:t xml:space="preserve"> program.</w:t>
      </w:r>
    </w:p>
    <w:p w14:paraId="4847E1BA" w14:textId="77777777" w:rsidR="001E79B8" w:rsidRDefault="001E79B8" w:rsidP="001E79B8">
      <w:pPr>
        <w:pStyle w:val="Heading4"/>
      </w:pPr>
      <w:r>
        <w:t>View Control</w:t>
      </w:r>
    </w:p>
    <w:p w14:paraId="08AB6F98" w14:textId="6FEFD95B" w:rsidR="001E79B8" w:rsidRDefault="001E79B8" w:rsidP="001E79B8">
      <w:r>
        <w:t xml:space="preserve">Once the user has highlighted their desired Control Program to view detailed information for, they may click on the </w:t>
      </w:r>
      <w:r>
        <w:rPr>
          <w:b/>
          <w:bCs/>
          <w:i/>
          <w:iCs/>
          <w:u w:val="single"/>
        </w:rPr>
        <w:t>“View Program”</w:t>
      </w:r>
      <w:r>
        <w:t xml:space="preserve"> tab at the top of the screen. This tab allows the user to view detailed information, as well as update program parameters.</w:t>
      </w:r>
    </w:p>
    <w:p w14:paraId="5F726CA5" w14:textId="77777777" w:rsidR="00173876" w:rsidRPr="00F84105" w:rsidRDefault="00173876" w:rsidP="001E79B8"/>
    <w:p w14:paraId="33E4D796" w14:textId="77777777" w:rsidR="001E79B8" w:rsidRDefault="001E79B8" w:rsidP="001E79B8">
      <w:pPr>
        <w:pStyle w:val="Heading3"/>
      </w:pPr>
      <w:bookmarkStart w:id="71" w:name="_Toc48488550"/>
      <w:r>
        <w:t>Control Parameters</w:t>
      </w:r>
      <w:bookmarkEnd w:id="71"/>
    </w:p>
    <w:p w14:paraId="01EF59BB" w14:textId="77777777" w:rsidR="001E79B8" w:rsidRDefault="001E79B8" w:rsidP="001E79B8">
      <w:r>
        <w:t xml:space="preserve">The </w:t>
      </w:r>
      <w:r>
        <w:rPr>
          <w:rFonts w:cstheme="minorHAnsi"/>
          <w:color w:val="000000" w:themeColor="text1"/>
        </w:rPr>
        <w:t>“</w:t>
      </w:r>
      <w:r w:rsidRPr="0096323B">
        <w:rPr>
          <w:rFonts w:cstheme="minorHAnsi"/>
          <w:b/>
          <w:bCs/>
          <w:i/>
          <w:iCs/>
          <w:color w:val="000000" w:themeColor="text1"/>
          <w:u w:val="single"/>
        </w:rPr>
        <w:t>N</w:t>
      </w:r>
      <w:r>
        <w:rPr>
          <w:rFonts w:cstheme="minorHAnsi"/>
          <w:b/>
          <w:bCs/>
          <w:i/>
          <w:iCs/>
          <w:color w:val="000000" w:themeColor="text1"/>
          <w:u w:val="single"/>
        </w:rPr>
        <w:t>”</w:t>
      </w:r>
      <w:r w:rsidRPr="0096323B">
        <w:rPr>
          <w:rFonts w:cstheme="minorHAnsi"/>
          <w:b/>
          <w:bCs/>
          <w:i/>
          <w:iCs/>
          <w:color w:val="000000" w:themeColor="text1"/>
          <w:u w:val="single"/>
        </w:rPr>
        <w:t>-</w:t>
      </w:r>
      <w:r>
        <w:rPr>
          <w:rFonts w:cstheme="minorHAnsi"/>
          <w:b/>
          <w:bCs/>
          <w:i/>
          <w:iCs/>
          <w:color w:val="000000" w:themeColor="text1"/>
          <w:u w:val="single"/>
        </w:rPr>
        <w:t>“</w:t>
      </w:r>
      <w:r w:rsidRPr="0096323B">
        <w:rPr>
          <w:rFonts w:cstheme="minorHAnsi"/>
          <w:b/>
          <w:bCs/>
          <w:i/>
          <w:iCs/>
          <w:color w:val="000000" w:themeColor="text1"/>
          <w:u w:val="single"/>
        </w:rPr>
        <w:t>K</w:t>
      </w:r>
      <w:r>
        <w:rPr>
          <w:rFonts w:cstheme="minorHAnsi"/>
          <w:b/>
          <w:bCs/>
          <w:i/>
          <w:iCs/>
          <w:color w:val="000000" w:themeColor="text1"/>
          <w:u w:val="single"/>
        </w:rPr>
        <w:t>”</w:t>
      </w:r>
      <w:r w:rsidRPr="0096323B">
        <w:rPr>
          <w:rFonts w:cstheme="minorHAnsi"/>
          <w:b/>
          <w:bCs/>
          <w:i/>
          <w:iCs/>
          <w:color w:val="000000" w:themeColor="text1"/>
          <w:u w:val="single"/>
        </w:rPr>
        <w:t>-</w:t>
      </w:r>
      <w:r>
        <w:rPr>
          <w:rFonts w:cstheme="minorHAnsi"/>
          <w:b/>
          <w:bCs/>
          <w:i/>
          <w:iCs/>
          <w:color w:val="000000" w:themeColor="text1"/>
          <w:u w:val="single"/>
        </w:rPr>
        <w:t>“</w:t>
      </w:r>
      <w:r w:rsidRPr="0096323B">
        <w:rPr>
          <w:rFonts w:cstheme="minorHAnsi"/>
          <w:b/>
          <w:bCs/>
          <w:i/>
          <w:iCs/>
          <w:color w:val="000000" w:themeColor="text1"/>
          <w:u w:val="single"/>
        </w:rPr>
        <w:t>1</w:t>
      </w:r>
      <w:r>
        <w:rPr>
          <w:rFonts w:cstheme="minorHAnsi"/>
          <w:b/>
          <w:bCs/>
          <w:i/>
          <w:iCs/>
          <w:color w:val="000000" w:themeColor="text1"/>
          <w:u w:val="single"/>
        </w:rPr>
        <w:t>”</w:t>
      </w:r>
      <w:r w:rsidRPr="0096323B">
        <w:rPr>
          <w:rFonts w:cstheme="minorHAnsi"/>
          <w:b/>
          <w:bCs/>
          <w:i/>
          <w:iCs/>
          <w:color w:val="000000" w:themeColor="text1"/>
          <w:u w:val="single"/>
        </w:rPr>
        <w:t xml:space="preserve"> </w:t>
      </w:r>
      <w:r>
        <w:rPr>
          <w:rFonts w:cstheme="minorHAnsi"/>
          <w:b/>
          <w:bCs/>
          <w:i/>
          <w:iCs/>
          <w:color w:val="000000" w:themeColor="text1"/>
          <w:u w:val="single"/>
        </w:rPr>
        <w:t>FGREORDER</w:t>
      </w:r>
      <w:r w:rsidRPr="004A791B">
        <w:rPr>
          <w:rFonts w:cstheme="minorHAnsi"/>
          <w:color w:val="000000" w:themeColor="text1"/>
        </w:rPr>
        <w:t xml:space="preserve"> </w:t>
      </w:r>
      <w:r>
        <w:t xml:space="preserve">parameter is used to automatically create email alerts for finished goods items that fall below their reorder level.   When posting a bill of lading, the software calculates the items available quantity to compare its reorder level and any item that is below this level will automatically create email to clients and/or to employees.  </w:t>
      </w:r>
    </w:p>
    <w:p w14:paraId="22EBDBBF" w14:textId="77777777" w:rsidR="001E79B8" w:rsidRDefault="001E79B8" w:rsidP="001E79B8">
      <w:r>
        <w:t xml:space="preserve">The finished goods item must be set up as a reorder advice item, emails contacts must be created for customers and/or email contacts must be created for employees.  Your company will save much more time by having the EMAIL automatically import the contacts to the SEND TO section of the email.  </w:t>
      </w:r>
    </w:p>
    <w:p w14:paraId="4A0B2911" w14:textId="6E1CD5A9" w:rsidR="001E79B8" w:rsidRDefault="001E79B8" w:rsidP="001E79B8">
      <w:r>
        <w:rPr>
          <w:noProof/>
        </w:rPr>
        <w:drawing>
          <wp:inline distT="0" distB="0" distL="0" distR="0" wp14:anchorId="633D94D3" wp14:editId="2D1AFC9B">
            <wp:extent cx="5943600" cy="3597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597910"/>
                    </a:xfrm>
                    <a:prstGeom prst="rect">
                      <a:avLst/>
                    </a:prstGeom>
                  </pic:spPr>
                </pic:pic>
              </a:graphicData>
            </a:graphic>
          </wp:inline>
        </w:drawing>
      </w:r>
    </w:p>
    <w:p w14:paraId="4A29492F" w14:textId="2948F528" w:rsidR="001E79B8" w:rsidRDefault="001E79B8" w:rsidP="001E79B8">
      <w:pPr>
        <w:pStyle w:val="Heading4"/>
      </w:pPr>
      <w:r>
        <w:t>Character Value</w:t>
      </w:r>
    </w:p>
    <w:p w14:paraId="7FFB68F4" w14:textId="16440D42" w:rsidR="001E79B8" w:rsidRDefault="001E79B8" w:rsidP="001E79B8">
      <w:r>
        <w:t>Character Value = Reorder Point</w:t>
      </w:r>
    </w:p>
    <w:p w14:paraId="1495B9E3" w14:textId="3EEFF1D0" w:rsidR="001E79B8" w:rsidRPr="001E79B8" w:rsidRDefault="001E79B8" w:rsidP="001E79B8">
      <w:pPr>
        <w:pStyle w:val="Heading4"/>
      </w:pPr>
      <w:r>
        <w:t>Logical Value</w:t>
      </w:r>
    </w:p>
    <w:p w14:paraId="051B132C" w14:textId="77777777" w:rsidR="007505D0" w:rsidRDefault="007505D0" w:rsidP="007505D0">
      <w:r>
        <w:t xml:space="preserve">Logical Value = YES to invoke this logic.  </w:t>
      </w:r>
    </w:p>
    <w:p w14:paraId="1A4D66C4" w14:textId="1AAE87B5" w:rsidR="007505D0" w:rsidRDefault="007505D0" w:rsidP="007505D0">
      <w:pPr>
        <w:pStyle w:val="Heading2"/>
      </w:pPr>
      <w:bookmarkStart w:id="72" w:name="_Toc48488551"/>
      <w:r>
        <w:lastRenderedPageBreak/>
        <w:t>Finished Goods File Maintenance</w:t>
      </w:r>
      <w:bookmarkEnd w:id="72"/>
    </w:p>
    <w:p w14:paraId="5A96AA22" w14:textId="77777777" w:rsidR="003F1F96" w:rsidRDefault="007505D0" w:rsidP="007505D0">
      <w:r>
        <w:t xml:space="preserve">Only finished goods defined properly will generate email alerts.  The item must be defined as a stocked item and he reorder policy radio button must be set to Reorder Point.  The item may be manufactured or purchased whereby jobs and purchase orders will increase the </w:t>
      </w:r>
      <w:r w:rsidR="001E79B8">
        <w:t>on-order</w:t>
      </w:r>
      <w:r>
        <w:t xml:space="preserve"> quantity.   Finished goods receipts will simultaneously increase the </w:t>
      </w:r>
      <w:r w:rsidR="001E79B8">
        <w:t>on-hand</w:t>
      </w:r>
      <w:r>
        <w:t xml:space="preserve"> quantity and decrease the </w:t>
      </w:r>
      <w:r w:rsidR="001E79B8">
        <w:t>on-order</w:t>
      </w:r>
      <w:r>
        <w:t xml:space="preserve"> quantity.  </w:t>
      </w:r>
    </w:p>
    <w:p w14:paraId="51264DE0" w14:textId="281D0F05" w:rsidR="003F1F96" w:rsidRDefault="003F1F96" w:rsidP="003F1F96">
      <w:r>
        <w:t xml:space="preserve">The </w:t>
      </w:r>
      <w:r>
        <w:rPr>
          <w:i/>
          <w:iCs/>
        </w:rPr>
        <w:t xml:space="preserve">Finished Goods Item Inventory </w:t>
      </w:r>
      <w:r>
        <w:t xml:space="preserve">screen is located in the Menu Path: Inventory/Finished Goods -&gt; File Maintenance for Items -&gt; Finished Good Item. Alternatively, the user can quickly get to this screen using the Hot Key combination: </w:t>
      </w:r>
      <w:r>
        <w:rPr>
          <w:b/>
          <w:bCs/>
          <w:i/>
          <w:iCs/>
          <w:u w:val="single"/>
        </w:rPr>
        <w:t>[“I” – “F” – “1”]</w:t>
      </w:r>
      <w:r>
        <w:t>.</w:t>
      </w:r>
    </w:p>
    <w:p w14:paraId="7DD608AE" w14:textId="65625D7A" w:rsidR="003F1F96" w:rsidRDefault="003F1F96" w:rsidP="003F1F96">
      <w:r>
        <w:rPr>
          <w:noProof/>
        </w:rPr>
        <w:drawing>
          <wp:inline distT="0" distB="0" distL="0" distR="0" wp14:anchorId="06EC9A70" wp14:editId="3F3AFE65">
            <wp:extent cx="5943600" cy="4361180"/>
            <wp:effectExtent l="0" t="0" r="0" b="127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361180"/>
                    </a:xfrm>
                    <a:prstGeom prst="rect">
                      <a:avLst/>
                    </a:prstGeom>
                  </pic:spPr>
                </pic:pic>
              </a:graphicData>
            </a:graphic>
          </wp:inline>
        </w:drawing>
      </w:r>
    </w:p>
    <w:p w14:paraId="09A90C35" w14:textId="6B7304D2" w:rsidR="00173876" w:rsidRDefault="00173876" w:rsidP="003F1F96"/>
    <w:p w14:paraId="368CCBE6" w14:textId="38DE01DC" w:rsidR="00173876" w:rsidRDefault="00173876" w:rsidP="003F1F96"/>
    <w:p w14:paraId="37FA1E0D" w14:textId="31D7A031" w:rsidR="00173876" w:rsidRDefault="00173876" w:rsidP="003F1F96"/>
    <w:p w14:paraId="3829559D" w14:textId="5FBC8E8C" w:rsidR="00173876" w:rsidRDefault="00173876" w:rsidP="003F1F96"/>
    <w:p w14:paraId="5FB58825" w14:textId="77777777" w:rsidR="00173876" w:rsidRDefault="00173876" w:rsidP="003F1F96"/>
    <w:p w14:paraId="7502BF17" w14:textId="4D922445" w:rsidR="003F1F96" w:rsidRDefault="003F1F96" w:rsidP="003F1F96">
      <w:pPr>
        <w:pStyle w:val="Heading3"/>
      </w:pPr>
      <w:bookmarkStart w:id="73" w:name="_Toc48488552"/>
      <w:r>
        <w:lastRenderedPageBreak/>
        <w:t>Inventory Tab</w:t>
      </w:r>
      <w:bookmarkEnd w:id="73"/>
    </w:p>
    <w:p w14:paraId="0569BF88" w14:textId="2D24B983" w:rsidR="003F1F96" w:rsidRDefault="003F1F96" w:rsidP="003F1F96">
      <w:r>
        <w:t xml:space="preserve">Once the user has highlighted their desired Finished Good Item to view detailed information for, they may click on the </w:t>
      </w:r>
      <w:r>
        <w:rPr>
          <w:b/>
          <w:bCs/>
          <w:i/>
          <w:iCs/>
          <w:u w:val="single"/>
        </w:rPr>
        <w:t>“Inventory”</w:t>
      </w:r>
      <w:r>
        <w:t xml:space="preserve"> tab at the top of the screen. This tab allows the user to view detailed information, as well as update and add inventory.</w:t>
      </w:r>
    </w:p>
    <w:p w14:paraId="5BFB3020" w14:textId="77777777" w:rsidR="003F1F96" w:rsidRDefault="003F1F96" w:rsidP="003F1F96">
      <w:r>
        <w:t xml:space="preserve">Adding customer orders will increase the quantity allocated or reserved.   When shipping inventory via the bill of lading, the program simultaneously decreases the on hand and allocated quantities. The quantity available to sell to new customers is calculated a on hand plus on order less allocated.   </w:t>
      </w:r>
    </w:p>
    <w:p w14:paraId="4E7222F3" w14:textId="77777777" w:rsidR="003F1F96" w:rsidRDefault="003F1F96" w:rsidP="003F1F96">
      <w:r>
        <w:t>When the quantity available is below the reorder level, the item must be replenished, and the bill of lading posting program will automatically generate an email.</w:t>
      </w:r>
    </w:p>
    <w:p w14:paraId="1496CF19" w14:textId="16812939" w:rsidR="003F1F96" w:rsidRDefault="003F1F96" w:rsidP="003F1F96">
      <w:r>
        <w:rPr>
          <w:noProof/>
        </w:rPr>
        <w:drawing>
          <wp:inline distT="0" distB="0" distL="0" distR="0" wp14:anchorId="74171C70" wp14:editId="2157EDB8">
            <wp:extent cx="5943600" cy="3065145"/>
            <wp:effectExtent l="0" t="0" r="0"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65145"/>
                    </a:xfrm>
                    <a:prstGeom prst="rect">
                      <a:avLst/>
                    </a:prstGeom>
                  </pic:spPr>
                </pic:pic>
              </a:graphicData>
            </a:graphic>
          </wp:inline>
        </w:drawing>
      </w:r>
    </w:p>
    <w:p w14:paraId="3ED6124A" w14:textId="77777777" w:rsidR="003F1F96" w:rsidRDefault="003F1F96" w:rsidP="007505D0"/>
    <w:p w14:paraId="7C3AA0EE" w14:textId="45476696" w:rsidR="007505D0" w:rsidRPr="007505D0" w:rsidRDefault="007505D0" w:rsidP="007505D0"/>
    <w:p w14:paraId="6F9F7ACB" w14:textId="4993D6F3" w:rsidR="007505D0" w:rsidRDefault="007505D0" w:rsidP="007505D0">
      <w:pPr>
        <w:pStyle w:val="Heading2"/>
      </w:pPr>
      <w:bookmarkStart w:id="74" w:name="_Toc48488553"/>
      <w:r>
        <w:lastRenderedPageBreak/>
        <w:t>Customer Phone Icon</w:t>
      </w:r>
      <w:bookmarkEnd w:id="74"/>
    </w:p>
    <w:p w14:paraId="2A34AC60" w14:textId="77777777" w:rsidR="003F1F96" w:rsidRDefault="003F1F96" w:rsidP="003F1F96">
      <w:pPr>
        <w:pStyle w:val="Heading3"/>
      </w:pPr>
      <w:bookmarkStart w:id="75" w:name="_Toc48488554"/>
      <w:r>
        <w:t>Browse Phone</w:t>
      </w:r>
      <w:bookmarkEnd w:id="75"/>
    </w:p>
    <w:p w14:paraId="41C5AE4D" w14:textId="77777777" w:rsidR="003F1F96" w:rsidRDefault="003F1F96" w:rsidP="003F1F96">
      <w:pPr>
        <w:rPr>
          <w:rFonts w:cstheme="minorHAnsi"/>
        </w:rPr>
      </w:pPr>
      <w:r>
        <w:rPr>
          <w:noProof/>
        </w:rPr>
        <w:drawing>
          <wp:inline distT="0" distB="0" distL="0" distR="0" wp14:anchorId="1D813FA3" wp14:editId="027315AD">
            <wp:extent cx="5943600" cy="239649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57BC8821" w14:textId="77777777" w:rsidR="003F1F96" w:rsidRDefault="003F1F96" w:rsidP="003F1F96">
      <w:r>
        <w:t xml:space="preserve">The Browse Phone screen will show the user all of the available contacts for the selected customer. </w:t>
      </w:r>
    </w:p>
    <w:p w14:paraId="76BF30C1" w14:textId="77777777" w:rsidR="003F1F96" w:rsidRDefault="003F1F96" w:rsidP="003F1F96">
      <w:r>
        <w:t>In order to view detailed information for a specific contact, the desired contact must be selected within the list of all available contacts. The user may search for a specific contact, or narrow down the browse list, by using the search field located at the bottom of the page.</w:t>
      </w:r>
    </w:p>
    <w:p w14:paraId="1FBE42FE" w14:textId="77777777" w:rsidR="003F1F96" w:rsidRPr="00115330" w:rsidRDefault="003F1F96" w:rsidP="003F1F96">
      <w:r>
        <w:t>In order to select a specific contact within the list to view detailed information for, the user must ensure that it is highlighted within the list. In order to highlight a contact, the user may click on their desired contact.</w:t>
      </w:r>
    </w:p>
    <w:p w14:paraId="611CCCE2" w14:textId="77777777" w:rsidR="003F1F96" w:rsidRDefault="003F1F96" w:rsidP="003F1F96">
      <w:pPr>
        <w:pStyle w:val="Heading4"/>
      </w:pPr>
      <w:r>
        <w:t>View Phone</w:t>
      </w:r>
    </w:p>
    <w:p w14:paraId="28ECE64D" w14:textId="77777777" w:rsidR="003F1F96" w:rsidRPr="00F84105" w:rsidRDefault="003F1F96" w:rsidP="003F1F96">
      <w:r>
        <w:t xml:space="preserve">Once the user has highlighted their desired contact to view detailed information for, they may click on the </w:t>
      </w:r>
      <w:r>
        <w:rPr>
          <w:b/>
          <w:bCs/>
          <w:i/>
          <w:iCs/>
          <w:u w:val="single"/>
        </w:rPr>
        <w:t>“View Phone”</w:t>
      </w:r>
      <w:r>
        <w:t xml:space="preserve"> tab at the top of the screen. This tab allows the user to view detailed information, as well as update and add contacts.</w:t>
      </w:r>
    </w:p>
    <w:p w14:paraId="234BD68A" w14:textId="77777777" w:rsidR="003F1F96" w:rsidRDefault="003F1F96" w:rsidP="003F1F96">
      <w:pPr>
        <w:pStyle w:val="Heading3"/>
      </w:pPr>
      <w:bookmarkStart w:id="76" w:name="_Toc48488555"/>
      <w:r>
        <w:lastRenderedPageBreak/>
        <w:t>View Phone</w:t>
      </w:r>
      <w:bookmarkEnd w:id="76"/>
    </w:p>
    <w:p w14:paraId="2F72394F" w14:textId="77777777" w:rsidR="003F1F96" w:rsidRDefault="003F1F96" w:rsidP="003F1F96">
      <w:pPr>
        <w:rPr>
          <w:rFonts w:cstheme="minorHAnsi"/>
        </w:rPr>
      </w:pPr>
      <w:r>
        <w:rPr>
          <w:noProof/>
        </w:rPr>
        <w:drawing>
          <wp:inline distT="0" distB="0" distL="0" distR="0" wp14:anchorId="14134FF0" wp14:editId="43EE659C">
            <wp:extent cx="5943600" cy="389382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4C0D68FC" w14:textId="77777777" w:rsidR="003F1F96" w:rsidRPr="00515413" w:rsidRDefault="003F1F96" w:rsidP="003F1F96">
      <w:r>
        <w:t xml:space="preserve">The </w:t>
      </w:r>
      <w:r>
        <w:rPr>
          <w:b/>
          <w:bCs/>
          <w:i/>
          <w:iCs/>
          <w:u w:val="single"/>
        </w:rPr>
        <w:t>“View Phone”</w:t>
      </w:r>
      <w:r>
        <w:t xml:space="preserve"> screen shows the user detailed information about the selected Contact. In this screen, the user can update information about the current contact, update the current contact’s selected email notifications, or add a new contact.</w:t>
      </w:r>
    </w:p>
    <w:p w14:paraId="39816ADB" w14:textId="77777777" w:rsidR="003F1F96" w:rsidRDefault="003F1F96" w:rsidP="003F1F96">
      <w:pPr>
        <w:pStyle w:val="Heading4"/>
      </w:pPr>
      <w:r>
        <w:t>UPDATE</w:t>
      </w:r>
    </w:p>
    <w:p w14:paraId="34ED2F32" w14:textId="77777777" w:rsidR="003F1F96" w:rsidRPr="00515413" w:rsidRDefault="003F1F96" w:rsidP="003F1F96">
      <w:r>
        <w:t xml:space="preserve">Click the </w:t>
      </w:r>
      <w:r>
        <w:rPr>
          <w:b/>
          <w:bCs/>
          <w:i/>
          <w:iCs/>
          <w:u w:val="single"/>
        </w:rPr>
        <w:t>“Update”</w:t>
      </w:r>
      <w:r>
        <w:t xml:space="preserve"> button to update the current Contact’s information.</w:t>
      </w:r>
    </w:p>
    <w:p w14:paraId="0A3870A0" w14:textId="77777777" w:rsidR="003F1F96" w:rsidRDefault="003F1F96" w:rsidP="003F1F96">
      <w:pPr>
        <w:pStyle w:val="Heading4"/>
      </w:pPr>
      <w:r>
        <w:t>ADD</w:t>
      </w:r>
    </w:p>
    <w:p w14:paraId="32456D56" w14:textId="77777777" w:rsidR="003F1F96" w:rsidRPr="00C424F9" w:rsidRDefault="003F1F96" w:rsidP="003F1F96">
      <w:r>
        <w:t xml:space="preserve">Click the </w:t>
      </w:r>
      <w:r>
        <w:rPr>
          <w:b/>
          <w:bCs/>
          <w:i/>
          <w:iCs/>
          <w:u w:val="single"/>
        </w:rPr>
        <w:t>“Add”</w:t>
      </w:r>
      <w:r>
        <w:t xml:space="preserve"> button to add a new Contact for this customer. If the user has chosen to </w:t>
      </w:r>
      <w:r>
        <w:rPr>
          <w:b/>
          <w:bCs/>
          <w:i/>
          <w:iCs/>
          <w:u w:val="single"/>
        </w:rPr>
        <w:t>“Add”</w:t>
      </w:r>
      <w:r>
        <w:t xml:space="preserve"> a new Contact, the system will ask if the user wishes to import from the Customer Contact system.</w:t>
      </w:r>
    </w:p>
    <w:p w14:paraId="2C805376" w14:textId="77777777" w:rsidR="003F1F96" w:rsidRDefault="003F1F96" w:rsidP="003F1F96">
      <w:r>
        <w:rPr>
          <w:noProof/>
        </w:rPr>
        <w:drawing>
          <wp:inline distT="0" distB="0" distL="0" distR="0" wp14:anchorId="2BBCDDBA" wp14:editId="0792EA10">
            <wp:extent cx="3324225" cy="13430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4225" cy="1343025"/>
                    </a:xfrm>
                    <a:prstGeom prst="rect">
                      <a:avLst/>
                    </a:prstGeom>
                  </pic:spPr>
                </pic:pic>
              </a:graphicData>
            </a:graphic>
          </wp:inline>
        </w:drawing>
      </w:r>
    </w:p>
    <w:p w14:paraId="520E99D4" w14:textId="77777777" w:rsidR="003F1F96" w:rsidRDefault="003F1F96" w:rsidP="003F1F96">
      <w:r>
        <w:t xml:space="preserve">If the user chooses </w:t>
      </w:r>
      <w:r>
        <w:rPr>
          <w:b/>
          <w:bCs/>
          <w:i/>
          <w:iCs/>
          <w:u w:val="single"/>
        </w:rPr>
        <w:t>“Yes”</w:t>
      </w:r>
      <w:r>
        <w:t xml:space="preserve">, the system will open the </w:t>
      </w:r>
      <w:r>
        <w:rPr>
          <w:i/>
          <w:iCs/>
        </w:rPr>
        <w:t>“Customer Contacts Multi-Selector’</w:t>
      </w:r>
      <w:r>
        <w:t xml:space="preserve"> screen.</w:t>
      </w:r>
    </w:p>
    <w:p w14:paraId="15302A31" w14:textId="77777777" w:rsidR="003F1F96" w:rsidRPr="004F60A4" w:rsidRDefault="003F1F96" w:rsidP="003F1F96">
      <w:r>
        <w:t xml:space="preserve">If the user chooses </w:t>
      </w:r>
      <w:r>
        <w:rPr>
          <w:b/>
          <w:bCs/>
          <w:i/>
          <w:iCs/>
          <w:u w:val="single"/>
        </w:rPr>
        <w:t>“No”</w:t>
      </w:r>
      <w:r>
        <w:t>, the user will be allowed to manually enter all contact information into the screen.</w:t>
      </w:r>
    </w:p>
    <w:p w14:paraId="73CF5AE9" w14:textId="77777777" w:rsidR="003F1F96" w:rsidRDefault="003F1F96" w:rsidP="003F1F96">
      <w:pPr>
        <w:pStyle w:val="Heading4"/>
      </w:pPr>
      <w:r>
        <w:lastRenderedPageBreak/>
        <w:t>COPY</w:t>
      </w:r>
    </w:p>
    <w:p w14:paraId="74DF96ED" w14:textId="77777777" w:rsidR="003F1F96" w:rsidRPr="0047045B" w:rsidRDefault="003F1F96" w:rsidP="003F1F96">
      <w:r>
        <w:t xml:space="preserve">Click the </w:t>
      </w:r>
      <w:r>
        <w:rPr>
          <w:b/>
          <w:bCs/>
          <w:i/>
          <w:iCs/>
          <w:u w:val="single"/>
        </w:rPr>
        <w:t>“Copy”</w:t>
      </w:r>
      <w:r>
        <w:t xml:space="preserve"> button to copy information from the currently selected contact.</w:t>
      </w:r>
    </w:p>
    <w:p w14:paraId="40ADECB9" w14:textId="77777777" w:rsidR="003F1F96" w:rsidRDefault="003F1F96" w:rsidP="003F1F96">
      <w:pPr>
        <w:pStyle w:val="Heading4"/>
      </w:pPr>
      <w:r>
        <w:t>DELETE</w:t>
      </w:r>
    </w:p>
    <w:p w14:paraId="6B5F3AF7" w14:textId="77777777" w:rsidR="003F1F96" w:rsidRPr="0047045B" w:rsidRDefault="003F1F96" w:rsidP="003F1F96">
      <w:r>
        <w:t xml:space="preserve">Click the </w:t>
      </w:r>
      <w:r>
        <w:rPr>
          <w:b/>
          <w:bCs/>
          <w:i/>
          <w:iCs/>
          <w:u w:val="single"/>
        </w:rPr>
        <w:t>“Delete”</w:t>
      </w:r>
      <w:r>
        <w:t xml:space="preserve"> button to delete the currently selected contact.</w:t>
      </w:r>
    </w:p>
    <w:p w14:paraId="3F65F3B1" w14:textId="77777777" w:rsidR="003F1F96" w:rsidRDefault="003F1F96" w:rsidP="003F1F96">
      <w:pPr>
        <w:pStyle w:val="Heading4"/>
      </w:pPr>
      <w:r>
        <w:t>NEXT</w:t>
      </w:r>
    </w:p>
    <w:p w14:paraId="45429EBF" w14:textId="77777777" w:rsidR="003F1F96" w:rsidRPr="0047045B" w:rsidRDefault="003F1F96" w:rsidP="003F1F96">
      <w:r>
        <w:t xml:space="preserve">Press </w:t>
      </w:r>
      <w:r w:rsidRPr="00B86B9F">
        <w:rPr>
          <w:b/>
          <w:bCs/>
          <w:i/>
          <w:iCs/>
          <w:u w:val="single"/>
        </w:rPr>
        <w:t>"N"</w:t>
      </w:r>
      <w:r>
        <w:t xml:space="preserve"> (Next) to find next Contact to view or modify. Alternatively, press the </w:t>
      </w:r>
      <w:r>
        <w:rPr>
          <w:b/>
          <w:bCs/>
          <w:i/>
          <w:iCs/>
          <w:u w:val="single"/>
        </w:rPr>
        <w:t>“Right Arrow”</w:t>
      </w:r>
      <w:r>
        <w:t xml:space="preserve"> on the screen.</w:t>
      </w:r>
    </w:p>
    <w:p w14:paraId="27D0F03C" w14:textId="77777777" w:rsidR="003F1F96" w:rsidRDefault="003F1F96" w:rsidP="003F1F96">
      <w:pPr>
        <w:pStyle w:val="Heading4"/>
      </w:pPr>
      <w:r>
        <w:t>PREVIOUS</w:t>
      </w:r>
    </w:p>
    <w:p w14:paraId="159D0863" w14:textId="77777777" w:rsidR="003F1F96" w:rsidRDefault="003F1F96" w:rsidP="003F1F96">
      <w:r>
        <w:t xml:space="preserve">Press </w:t>
      </w:r>
      <w:r w:rsidRPr="00B86B9F">
        <w:rPr>
          <w:b/>
          <w:bCs/>
          <w:i/>
          <w:iCs/>
          <w:u w:val="single"/>
        </w:rPr>
        <w:t>"P"</w:t>
      </w:r>
      <w:r>
        <w:t xml:space="preserve"> (Previous) to find previous Contact to view or modify.</w:t>
      </w:r>
      <w:r w:rsidRPr="00EA7FC0">
        <w:t xml:space="preserve"> </w:t>
      </w:r>
      <w:r>
        <w:t xml:space="preserve">Alternatively, press the </w:t>
      </w:r>
      <w:r>
        <w:rPr>
          <w:b/>
          <w:bCs/>
          <w:i/>
          <w:iCs/>
          <w:u w:val="single"/>
        </w:rPr>
        <w:t>“Left Arrow”</w:t>
      </w:r>
      <w:r>
        <w:t xml:space="preserve"> on the screen.</w:t>
      </w:r>
    </w:p>
    <w:p w14:paraId="44578898" w14:textId="77777777" w:rsidR="003F1F96" w:rsidRDefault="003F1F96" w:rsidP="003F1F96">
      <w:pPr>
        <w:pStyle w:val="Heading3"/>
      </w:pPr>
      <w:bookmarkStart w:id="77" w:name="_Toc48488556"/>
      <w:r>
        <w:t>Add/Update Phone – Manual Input</w:t>
      </w:r>
      <w:bookmarkEnd w:id="77"/>
    </w:p>
    <w:p w14:paraId="6D2005C2" w14:textId="77777777" w:rsidR="003F1F96" w:rsidRDefault="003F1F96" w:rsidP="003F1F96">
      <w:r>
        <w:rPr>
          <w:noProof/>
        </w:rPr>
        <w:drawing>
          <wp:inline distT="0" distB="0" distL="0" distR="0" wp14:anchorId="2A2A11D9" wp14:editId="2AFB87DA">
            <wp:extent cx="2990850" cy="26955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0850" cy="2695575"/>
                    </a:xfrm>
                    <a:prstGeom prst="rect">
                      <a:avLst/>
                    </a:prstGeom>
                  </pic:spPr>
                </pic:pic>
              </a:graphicData>
            </a:graphic>
          </wp:inline>
        </w:drawing>
      </w:r>
    </w:p>
    <w:p w14:paraId="0089DBD1" w14:textId="77777777" w:rsidR="003F1F96" w:rsidRDefault="003F1F96" w:rsidP="003F1F96">
      <w:pPr>
        <w:pStyle w:val="Heading4"/>
      </w:pPr>
      <w:r>
        <w:t>SAVE</w:t>
      </w:r>
    </w:p>
    <w:p w14:paraId="43C2899D" w14:textId="77777777" w:rsidR="003F1F96" w:rsidRPr="004821ED" w:rsidRDefault="003F1F96" w:rsidP="003F1F96">
      <w:r>
        <w:t>Click the “</w:t>
      </w:r>
      <w:r>
        <w:rPr>
          <w:b/>
          <w:bCs/>
          <w:i/>
          <w:iCs/>
          <w:u w:val="single"/>
        </w:rPr>
        <w:t>Save</w:t>
      </w:r>
      <w:r>
        <w:t>” button to save the current Contact.</w:t>
      </w:r>
    </w:p>
    <w:p w14:paraId="192617B7" w14:textId="77777777" w:rsidR="003F1F96" w:rsidRDefault="003F1F96" w:rsidP="003F1F96">
      <w:pPr>
        <w:pStyle w:val="Heading4"/>
      </w:pPr>
      <w:r>
        <w:t>RESET</w:t>
      </w:r>
    </w:p>
    <w:p w14:paraId="656897F4" w14:textId="77777777" w:rsidR="003F1F96" w:rsidRDefault="003F1F96" w:rsidP="003F1F96">
      <w:r>
        <w:t>Click the “</w:t>
      </w:r>
      <w:r>
        <w:rPr>
          <w:b/>
          <w:bCs/>
          <w:i/>
          <w:iCs/>
          <w:u w:val="single"/>
        </w:rPr>
        <w:t>Reset</w:t>
      </w:r>
      <w:r>
        <w:t>” button to reset all changes to the Contact.</w:t>
      </w:r>
    </w:p>
    <w:p w14:paraId="789A48A0" w14:textId="77777777" w:rsidR="003F1F96" w:rsidRDefault="003F1F96" w:rsidP="003F1F96">
      <w:pPr>
        <w:pStyle w:val="Heading4"/>
      </w:pPr>
      <w:r>
        <w:t>CANCEL</w:t>
      </w:r>
    </w:p>
    <w:p w14:paraId="51E10BEC" w14:textId="77777777" w:rsidR="003F1F96" w:rsidRDefault="003F1F96" w:rsidP="003F1F96">
      <w:r>
        <w:t>Click the “</w:t>
      </w:r>
      <w:r>
        <w:rPr>
          <w:b/>
          <w:bCs/>
          <w:i/>
          <w:iCs/>
          <w:u w:val="single"/>
        </w:rPr>
        <w:t>Cancel</w:t>
      </w:r>
      <w:r>
        <w:t>” button to cancel the Contact without saving changes.</w:t>
      </w:r>
    </w:p>
    <w:p w14:paraId="419348DB" w14:textId="77777777" w:rsidR="003F1F96" w:rsidRDefault="003F1F96" w:rsidP="003F1F96">
      <w:pPr>
        <w:pStyle w:val="Heading3"/>
      </w:pPr>
      <w:bookmarkStart w:id="78" w:name="_Toc48488557"/>
      <w:r>
        <w:t>Add/Update Phone Field Definitions</w:t>
      </w:r>
      <w:bookmarkEnd w:id="78"/>
    </w:p>
    <w:p w14:paraId="4A5ED785" w14:textId="77777777" w:rsidR="003F1F96" w:rsidRDefault="003F1F96" w:rsidP="003F1F96">
      <w:pPr>
        <w:pStyle w:val="Heading4"/>
      </w:pPr>
      <w:r>
        <w:t>International Code - Phone</w:t>
      </w:r>
    </w:p>
    <w:p w14:paraId="337EDA9D" w14:textId="77777777" w:rsidR="003F1F96" w:rsidRPr="004F60A4" w:rsidRDefault="003F1F96" w:rsidP="003F1F96">
      <w:r>
        <w:t>Enter the International Code for this contact’s phone number.</w:t>
      </w:r>
    </w:p>
    <w:p w14:paraId="249595F3" w14:textId="77777777" w:rsidR="003F1F96" w:rsidRDefault="003F1F96" w:rsidP="003F1F96">
      <w:pPr>
        <w:pStyle w:val="Heading4"/>
      </w:pPr>
      <w:r>
        <w:t>Area Code - Phone</w:t>
      </w:r>
    </w:p>
    <w:p w14:paraId="19A647BF" w14:textId="77777777" w:rsidR="003F1F96" w:rsidRPr="004F60A4" w:rsidRDefault="003F1F96" w:rsidP="003F1F96">
      <w:r>
        <w:t>Enter the Area Code for this contact’s phone number.</w:t>
      </w:r>
    </w:p>
    <w:p w14:paraId="1B1B3445" w14:textId="77777777" w:rsidR="003F1F96" w:rsidRDefault="003F1F96" w:rsidP="003F1F96">
      <w:pPr>
        <w:pStyle w:val="Heading4"/>
      </w:pPr>
      <w:r>
        <w:t>Phone Number</w:t>
      </w:r>
    </w:p>
    <w:p w14:paraId="7DB0F249" w14:textId="77777777" w:rsidR="003F1F96" w:rsidRPr="004F60A4" w:rsidRDefault="003F1F96" w:rsidP="003F1F96">
      <w:r>
        <w:t>Enter this contact’s phone number.</w:t>
      </w:r>
    </w:p>
    <w:p w14:paraId="084BD5B5" w14:textId="77777777" w:rsidR="003F1F96" w:rsidRDefault="003F1F96" w:rsidP="003F1F96">
      <w:pPr>
        <w:pStyle w:val="Heading4"/>
      </w:pPr>
      <w:r>
        <w:lastRenderedPageBreak/>
        <w:t>Phone Extension</w:t>
      </w:r>
    </w:p>
    <w:p w14:paraId="6052258B" w14:textId="77777777" w:rsidR="003F1F96" w:rsidRPr="004F60A4" w:rsidRDefault="003F1F96" w:rsidP="003F1F96">
      <w:r>
        <w:t>Enter this contact’s phone extension code.</w:t>
      </w:r>
    </w:p>
    <w:p w14:paraId="4A772674" w14:textId="77777777" w:rsidR="003F1F96" w:rsidRDefault="003F1F96" w:rsidP="003F1F96">
      <w:pPr>
        <w:pStyle w:val="Heading4"/>
      </w:pPr>
      <w:r>
        <w:t>International Code – Fax</w:t>
      </w:r>
    </w:p>
    <w:p w14:paraId="580B0BA0" w14:textId="77777777" w:rsidR="003F1F96" w:rsidRPr="004F60A4" w:rsidRDefault="003F1F96" w:rsidP="003F1F96">
      <w:r>
        <w:t>Enter the International Code for this contact’s fax number.</w:t>
      </w:r>
    </w:p>
    <w:p w14:paraId="3AC9F103" w14:textId="77777777" w:rsidR="003F1F96" w:rsidRDefault="003F1F96" w:rsidP="003F1F96">
      <w:pPr>
        <w:pStyle w:val="Heading4"/>
      </w:pPr>
      <w:r>
        <w:t>Area Code – Fax</w:t>
      </w:r>
    </w:p>
    <w:p w14:paraId="702FCB8A" w14:textId="77777777" w:rsidR="003F1F96" w:rsidRPr="004F60A4" w:rsidRDefault="003F1F96" w:rsidP="003F1F96">
      <w:r>
        <w:t>Enter the Area Code for this contact’s fax number.</w:t>
      </w:r>
    </w:p>
    <w:p w14:paraId="74A069F6" w14:textId="77777777" w:rsidR="003F1F96" w:rsidRDefault="003F1F96" w:rsidP="003F1F96">
      <w:pPr>
        <w:pStyle w:val="Heading4"/>
      </w:pPr>
      <w:r>
        <w:t>Fax Number</w:t>
      </w:r>
    </w:p>
    <w:p w14:paraId="490DF3E2" w14:textId="77777777" w:rsidR="003F1F96" w:rsidRPr="004F60A4" w:rsidRDefault="003F1F96" w:rsidP="003F1F96">
      <w:r>
        <w:t>Enter this contact’s fax number.</w:t>
      </w:r>
    </w:p>
    <w:p w14:paraId="37520622" w14:textId="77777777" w:rsidR="003F1F96" w:rsidRDefault="003F1F96" w:rsidP="003F1F96">
      <w:pPr>
        <w:pStyle w:val="Heading4"/>
      </w:pPr>
      <w:r>
        <w:t>Title Code</w:t>
      </w:r>
    </w:p>
    <w:p w14:paraId="60C228CE" w14:textId="77777777" w:rsidR="003F1F96" w:rsidRDefault="003F1F96" w:rsidP="003F1F96">
      <w:r>
        <w:t xml:space="preserve">Enter this contact’s Title Code. Alternatively, the user can press the </w:t>
      </w:r>
      <w:r>
        <w:rPr>
          <w:b/>
          <w:bCs/>
          <w:i/>
          <w:iCs/>
          <w:u w:val="single"/>
        </w:rPr>
        <w:t>“F1”</w:t>
      </w:r>
      <w:r>
        <w:t xml:space="preserve"> key to choose a Title Code from a list of available codes.</w:t>
      </w:r>
    </w:p>
    <w:p w14:paraId="13A45A9A" w14:textId="77777777" w:rsidR="003F1F96" w:rsidRDefault="003F1F96" w:rsidP="003F1F96">
      <w:r>
        <w:rPr>
          <w:noProof/>
        </w:rPr>
        <w:drawing>
          <wp:inline distT="0" distB="0" distL="0" distR="0" wp14:anchorId="0E977DC1" wp14:editId="64C01A7F">
            <wp:extent cx="4400550" cy="2948151"/>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4533" cy="2950819"/>
                    </a:xfrm>
                    <a:prstGeom prst="rect">
                      <a:avLst/>
                    </a:prstGeom>
                  </pic:spPr>
                </pic:pic>
              </a:graphicData>
            </a:graphic>
          </wp:inline>
        </w:drawing>
      </w:r>
    </w:p>
    <w:p w14:paraId="233491C6" w14:textId="77777777" w:rsidR="003F1F96" w:rsidRDefault="003F1F96" w:rsidP="003F1F96">
      <w:pPr>
        <w:pStyle w:val="Heading4"/>
      </w:pPr>
      <w:r>
        <w:t>Attention</w:t>
      </w:r>
    </w:p>
    <w:p w14:paraId="32C92BE0" w14:textId="77777777" w:rsidR="003F1F96" w:rsidRPr="004F60A4" w:rsidRDefault="003F1F96" w:rsidP="003F1F96">
      <w:r>
        <w:t>Enter the Contact’s Name.</w:t>
      </w:r>
    </w:p>
    <w:p w14:paraId="6AA50D22" w14:textId="77777777" w:rsidR="003F1F96" w:rsidRDefault="003F1F96" w:rsidP="003F1F96">
      <w:pPr>
        <w:pStyle w:val="Heading4"/>
      </w:pPr>
      <w:r>
        <w:t>E-Mail</w:t>
      </w:r>
    </w:p>
    <w:p w14:paraId="58F5CC9B" w14:textId="77777777" w:rsidR="003F1F96" w:rsidRDefault="003F1F96" w:rsidP="003F1F96">
      <w:r>
        <w:t>Enter the e-mail address for this contact.</w:t>
      </w:r>
    </w:p>
    <w:p w14:paraId="68B74ECB" w14:textId="77777777" w:rsidR="003F1F96" w:rsidRDefault="003F1F96" w:rsidP="003F1F96">
      <w:pPr>
        <w:pStyle w:val="Heading3"/>
      </w:pPr>
      <w:bookmarkStart w:id="79" w:name="_Toc48488558"/>
      <w:r>
        <w:lastRenderedPageBreak/>
        <w:t>Add/Update Phone – Import from Customer Contacts</w:t>
      </w:r>
      <w:bookmarkEnd w:id="79"/>
    </w:p>
    <w:p w14:paraId="5B569E95" w14:textId="77777777" w:rsidR="003F1F96" w:rsidRDefault="003F1F96" w:rsidP="003F1F96">
      <w:pPr>
        <w:rPr>
          <w:rFonts w:cstheme="minorHAnsi"/>
        </w:rPr>
      </w:pPr>
      <w:r>
        <w:rPr>
          <w:noProof/>
        </w:rPr>
        <w:drawing>
          <wp:inline distT="0" distB="0" distL="0" distR="0" wp14:anchorId="38C55B9F" wp14:editId="0658A24E">
            <wp:extent cx="5629275" cy="36004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9275" cy="3600450"/>
                    </a:xfrm>
                    <a:prstGeom prst="rect">
                      <a:avLst/>
                    </a:prstGeom>
                  </pic:spPr>
                </pic:pic>
              </a:graphicData>
            </a:graphic>
          </wp:inline>
        </w:drawing>
      </w:r>
    </w:p>
    <w:p w14:paraId="250E95FE" w14:textId="77777777" w:rsidR="003F1F96" w:rsidRPr="00115330" w:rsidRDefault="003F1F96" w:rsidP="003F1F96">
      <w:r>
        <w:t>The user may choose a contact to add to this customer from a list of available contacts in the system. In order to select a specific contact to add, the user must ensure that it is highlighted within the list. In order to highlight a contact, the user may click on their desired contact.</w:t>
      </w:r>
    </w:p>
    <w:p w14:paraId="3B9CFF46" w14:textId="77777777" w:rsidR="003F1F96" w:rsidRPr="00C424F9" w:rsidRDefault="003F1F96" w:rsidP="003F1F96"/>
    <w:p w14:paraId="10F9FDA5" w14:textId="77777777" w:rsidR="003F1F96" w:rsidRDefault="003F1F96" w:rsidP="003F1F96">
      <w:pPr>
        <w:pStyle w:val="Heading4"/>
      </w:pPr>
      <w:r>
        <w:t>ADD</w:t>
      </w:r>
    </w:p>
    <w:p w14:paraId="618454EB" w14:textId="77777777" w:rsidR="003F1F96" w:rsidRPr="00DC1832" w:rsidRDefault="003F1F96" w:rsidP="003F1F96">
      <w:r>
        <w:t xml:space="preserve">Once the desired contact has been highlighted within the list, </w:t>
      </w:r>
      <w:proofErr w:type="spellStart"/>
      <w:r>
        <w:t>t he</w:t>
      </w:r>
      <w:proofErr w:type="spellEnd"/>
      <w:r>
        <w:t xml:space="preserve"> user may click the </w:t>
      </w:r>
      <w:r>
        <w:rPr>
          <w:b/>
          <w:bCs/>
          <w:i/>
          <w:iCs/>
          <w:u w:val="single"/>
        </w:rPr>
        <w:t>“Add”</w:t>
      </w:r>
      <w:r>
        <w:t xml:space="preserve"> button to add the contact to the Customer list of contacts.</w:t>
      </w:r>
    </w:p>
    <w:p w14:paraId="2CBA9B22" w14:textId="77777777" w:rsidR="003F1F96" w:rsidRDefault="003F1F96" w:rsidP="003F1F96">
      <w:pPr>
        <w:pStyle w:val="Heading4"/>
      </w:pPr>
      <w:r>
        <w:t>CANCEL</w:t>
      </w:r>
    </w:p>
    <w:p w14:paraId="0DDE2013" w14:textId="77777777" w:rsidR="003F1F96" w:rsidRDefault="003F1F96" w:rsidP="003F1F96">
      <w:r>
        <w:t xml:space="preserve">If the user does not see a contact that they wish to add, they may click the </w:t>
      </w:r>
      <w:r>
        <w:rPr>
          <w:b/>
          <w:bCs/>
          <w:i/>
          <w:iCs/>
          <w:u w:val="single"/>
        </w:rPr>
        <w:t>“Cancel”</w:t>
      </w:r>
      <w:r>
        <w:t xml:space="preserve"> button cancel adding a new contact to the Customer Contact list.</w:t>
      </w:r>
    </w:p>
    <w:p w14:paraId="5764DEF6" w14:textId="4EA2A5E5" w:rsidR="007505D0" w:rsidRDefault="007505D0" w:rsidP="007505D0">
      <w:pPr>
        <w:pStyle w:val="Heading2"/>
      </w:pPr>
      <w:bookmarkStart w:id="80" w:name="_Toc48488559"/>
      <w:r>
        <w:lastRenderedPageBreak/>
        <w:t>Customer Employee Contacts</w:t>
      </w:r>
      <w:bookmarkEnd w:id="80"/>
    </w:p>
    <w:p w14:paraId="421D5BA0" w14:textId="77777777" w:rsidR="003F1F96" w:rsidRDefault="003F1F96" w:rsidP="003F1F96">
      <w:pPr>
        <w:pStyle w:val="Heading3"/>
      </w:pPr>
      <w:bookmarkStart w:id="81" w:name="_Toc48488560"/>
      <w:r>
        <w:t>Email Notification System Options</w:t>
      </w:r>
      <w:bookmarkEnd w:id="81"/>
    </w:p>
    <w:p w14:paraId="7B50ED87" w14:textId="77777777" w:rsidR="003F1F96" w:rsidRPr="007322BB" w:rsidRDefault="003F1F96" w:rsidP="003F1F96">
      <w:r>
        <w:rPr>
          <w:noProof/>
        </w:rPr>
        <w:drawing>
          <wp:inline distT="0" distB="0" distL="0" distR="0" wp14:anchorId="4F15BC7B" wp14:editId="0FECA323">
            <wp:extent cx="2838450" cy="29908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450" cy="2990850"/>
                    </a:xfrm>
                    <a:prstGeom prst="rect">
                      <a:avLst/>
                    </a:prstGeom>
                  </pic:spPr>
                </pic:pic>
              </a:graphicData>
            </a:graphic>
          </wp:inline>
        </w:drawing>
      </w:r>
    </w:p>
    <w:p w14:paraId="6AB53D2A" w14:textId="77777777" w:rsidR="003F1F96" w:rsidRDefault="003F1F96" w:rsidP="003F1F96">
      <w:r>
        <w:t xml:space="preserve">The </w:t>
      </w:r>
      <w:r w:rsidRPr="00686709">
        <w:rPr>
          <w:i/>
          <w:iCs/>
        </w:rPr>
        <w:t>‘E-Mail Notification System’</w:t>
      </w:r>
      <w:r>
        <w:t xml:space="preserve"> allows the user to quickly choose which e-mails this Contact will receive from the Advantzware system. Contacts will only receive system emails that have their </w:t>
      </w:r>
      <w:r>
        <w:rPr>
          <w:i/>
          <w:iCs/>
        </w:rPr>
        <w:t>“Send”</w:t>
      </w:r>
      <w:r>
        <w:t xml:space="preserve"> column set to </w:t>
      </w:r>
      <w:r>
        <w:rPr>
          <w:b/>
          <w:bCs/>
          <w:i/>
          <w:iCs/>
          <w:u w:val="single"/>
        </w:rPr>
        <w:t>“Yes”</w:t>
      </w:r>
      <w:r>
        <w:t>.</w:t>
      </w:r>
    </w:p>
    <w:p w14:paraId="45F86E77" w14:textId="77777777" w:rsidR="003F1F96" w:rsidRDefault="003F1F96" w:rsidP="003F1F96">
      <w:r>
        <w:t xml:space="preserve"> In order to set the Contact up for a specific email notification, the user can search for their desired Email Code narrow down the browse list, by using the search field located at the bottom of the page.</w:t>
      </w:r>
    </w:p>
    <w:p w14:paraId="66B2AEE2" w14:textId="77777777" w:rsidR="003F1F96" w:rsidRPr="00686709" w:rsidRDefault="003F1F96" w:rsidP="003F1F96">
      <w:r>
        <w:t xml:space="preserve">In order to set a specific contact within the list to a </w:t>
      </w:r>
      <w:r>
        <w:rPr>
          <w:b/>
          <w:bCs/>
          <w:i/>
          <w:iCs/>
          <w:u w:val="single"/>
        </w:rPr>
        <w:t>“Yes”</w:t>
      </w:r>
      <w:r>
        <w:t xml:space="preserve"> send option, the user must double-click the desired email code. This will set the email send option to </w:t>
      </w:r>
      <w:r>
        <w:rPr>
          <w:b/>
          <w:bCs/>
          <w:i/>
          <w:iCs/>
          <w:u w:val="single"/>
        </w:rPr>
        <w:t>“Yes”</w:t>
      </w:r>
      <w:r>
        <w:t xml:space="preserve"> if it is currently </w:t>
      </w:r>
      <w:r>
        <w:rPr>
          <w:b/>
          <w:bCs/>
          <w:i/>
          <w:iCs/>
          <w:u w:val="single"/>
        </w:rPr>
        <w:t>“No”</w:t>
      </w:r>
      <w:r>
        <w:t xml:space="preserve">, opting the Contact in for this specific email. Alternatively, double-clicking an email that currently has a send option of </w:t>
      </w:r>
      <w:r>
        <w:rPr>
          <w:b/>
          <w:bCs/>
          <w:i/>
          <w:iCs/>
          <w:u w:val="single"/>
        </w:rPr>
        <w:t>“Yes”</w:t>
      </w:r>
      <w:r>
        <w:t xml:space="preserve"> will set it to </w:t>
      </w:r>
      <w:r>
        <w:rPr>
          <w:b/>
          <w:bCs/>
          <w:i/>
          <w:iCs/>
          <w:u w:val="single"/>
        </w:rPr>
        <w:t>“No”</w:t>
      </w:r>
      <w:r>
        <w:t xml:space="preserve">, thus opting the contact out of receiving the selected email. </w:t>
      </w:r>
    </w:p>
    <w:p w14:paraId="6FEC0444" w14:textId="77777777" w:rsidR="003F1F96" w:rsidRDefault="003F1F96" w:rsidP="003F1F96">
      <w:pPr>
        <w:pStyle w:val="Heading4"/>
      </w:pPr>
      <w:r>
        <w:t>SELECT ALL</w:t>
      </w:r>
    </w:p>
    <w:p w14:paraId="4C6CA1AF" w14:textId="77777777" w:rsidR="003F1F96" w:rsidRPr="00F5408D" w:rsidRDefault="003F1F96" w:rsidP="003F1F96">
      <w:r>
        <w:t xml:space="preserve">Clicking the </w:t>
      </w:r>
      <w:r>
        <w:rPr>
          <w:b/>
          <w:bCs/>
          <w:i/>
          <w:iCs/>
          <w:u w:val="single"/>
        </w:rPr>
        <w:t>“Select All”</w:t>
      </w:r>
      <w:r>
        <w:t xml:space="preserve"> button will opt the user into receiving all the system emails currently available, setting all the Send Options to </w:t>
      </w:r>
      <w:r>
        <w:rPr>
          <w:b/>
          <w:bCs/>
          <w:i/>
          <w:iCs/>
          <w:u w:val="single"/>
        </w:rPr>
        <w:t>“Yes”</w:t>
      </w:r>
      <w:r>
        <w:t>.</w:t>
      </w:r>
    </w:p>
    <w:p w14:paraId="7E838F83" w14:textId="77777777" w:rsidR="003F1F96" w:rsidRDefault="003F1F96" w:rsidP="003F1F96">
      <w:pPr>
        <w:pStyle w:val="Heading4"/>
      </w:pPr>
      <w:r>
        <w:t>CLEAR ALL</w:t>
      </w:r>
    </w:p>
    <w:p w14:paraId="182585BC" w14:textId="55C448C8" w:rsidR="003F1F96" w:rsidRDefault="003F1F96" w:rsidP="003F1F96">
      <w:r>
        <w:t xml:space="preserve">Clicking the </w:t>
      </w:r>
      <w:r>
        <w:rPr>
          <w:b/>
          <w:bCs/>
          <w:i/>
          <w:iCs/>
          <w:u w:val="single"/>
        </w:rPr>
        <w:t>“Clear All”</w:t>
      </w:r>
      <w:r>
        <w:t xml:space="preserve"> button will opt the user out of receiving all the system emails currently available, setting all the Send Options to </w:t>
      </w:r>
      <w:r>
        <w:rPr>
          <w:b/>
          <w:bCs/>
          <w:i/>
          <w:iCs/>
          <w:u w:val="single"/>
        </w:rPr>
        <w:t>“No”</w:t>
      </w:r>
      <w:r>
        <w:t>.</w:t>
      </w:r>
    </w:p>
    <w:p w14:paraId="66290FD9" w14:textId="77777777" w:rsidR="00173876" w:rsidRPr="00F5408D" w:rsidRDefault="00173876" w:rsidP="003F1F96"/>
    <w:p w14:paraId="72883B8F" w14:textId="77777777" w:rsidR="003F1F96" w:rsidRDefault="003F1F96" w:rsidP="003F1F96">
      <w:pPr>
        <w:pStyle w:val="Heading3"/>
      </w:pPr>
      <w:bookmarkStart w:id="82" w:name="_Toc48488561"/>
      <w:r>
        <w:t>Add Contacts to Specific Ship-To Locations</w:t>
      </w:r>
      <w:bookmarkEnd w:id="82"/>
    </w:p>
    <w:p w14:paraId="6F61DAFA" w14:textId="77777777" w:rsidR="003F1F96" w:rsidRDefault="003F1F96" w:rsidP="003F1F96">
      <w:r>
        <w:t>This will automatically check the Bill of Lading option.   Other programs will be available to invoke the email notice logic as we make the changes.  However, this will be determined by the customer phone icon, not be ship to location.</w:t>
      </w:r>
    </w:p>
    <w:p w14:paraId="181A96BE" w14:textId="77777777" w:rsidR="003F1F96" w:rsidRDefault="003F1F96" w:rsidP="003F1F96"/>
    <w:p w14:paraId="3480F32F" w14:textId="4B2F3594" w:rsidR="007505D0" w:rsidRDefault="007505D0" w:rsidP="007505D0">
      <w:pPr>
        <w:pStyle w:val="Heading2"/>
      </w:pPr>
      <w:bookmarkStart w:id="83" w:name="_Toc48488562"/>
      <w:r>
        <w:lastRenderedPageBreak/>
        <w:t>ECODES</w:t>
      </w:r>
      <w:bookmarkEnd w:id="83"/>
    </w:p>
    <w:p w14:paraId="2CE5523D" w14:textId="77777777" w:rsidR="004572BC" w:rsidRDefault="007505D0" w:rsidP="007505D0">
      <w:r>
        <w:t xml:space="preserve">Each contact still must be setup in the customer file prior to using the </w:t>
      </w:r>
      <w:r w:rsidR="004572BC">
        <w:t>ECODES</w:t>
      </w:r>
      <w:r>
        <w:t xml:space="preserve"> file.  The </w:t>
      </w:r>
      <w:r w:rsidR="004572BC">
        <w:t>ECODE</w:t>
      </w:r>
      <w:r>
        <w:t xml:space="preserve"> file is an alternative method to setting up contacts for emailing.   This provides the ability to quickly define many companies at one time, whereas the Customer is one Customer and one contact at a time.   </w:t>
      </w:r>
    </w:p>
    <w:p w14:paraId="6D2750B2" w14:textId="57F2E096" w:rsidR="007505D0" w:rsidRDefault="007505D0" w:rsidP="007505D0">
      <w:r>
        <w:t>Each contact must still be defined in the Customer file with a title code and email address.</w:t>
      </w:r>
      <w:r w:rsidR="004572BC">
        <w:t xml:space="preserve"> </w:t>
      </w:r>
      <w:r>
        <w:t>At the top of the Main Menu, click the Codes button, then click the Email Codes Menu Option.</w:t>
      </w:r>
    </w:p>
    <w:p w14:paraId="2F3590C0" w14:textId="77777777" w:rsidR="004572BC" w:rsidRDefault="004572BC" w:rsidP="004572BC">
      <w:r>
        <w:t xml:space="preserve">The </w:t>
      </w:r>
      <w:r>
        <w:rPr>
          <w:i/>
          <w:iCs/>
        </w:rPr>
        <w:t xml:space="preserve">Email Codes </w:t>
      </w:r>
      <w:r>
        <w:t xml:space="preserve">screen is located in the Menu Path: Network/System Administrator -&gt; Codes -&gt; Email Codes. Alternatively, the user can quickly get to this screen using the Hot Key combination: </w:t>
      </w:r>
      <w:r>
        <w:rPr>
          <w:b/>
          <w:bCs/>
          <w:i/>
          <w:iCs/>
          <w:u w:val="single"/>
        </w:rPr>
        <w:t>[“N” – “C” – “1”]</w:t>
      </w:r>
      <w:r>
        <w:t>.</w:t>
      </w:r>
    </w:p>
    <w:p w14:paraId="1B9ECCE9" w14:textId="5B4BF6CE" w:rsidR="004572BC" w:rsidRDefault="004572BC" w:rsidP="007505D0">
      <w:r>
        <w:rPr>
          <w:noProof/>
        </w:rPr>
        <w:drawing>
          <wp:inline distT="0" distB="0" distL="0" distR="0" wp14:anchorId="43B3D61D" wp14:editId="1A160F0C">
            <wp:extent cx="5943600" cy="393700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937000"/>
                    </a:xfrm>
                    <a:prstGeom prst="rect">
                      <a:avLst/>
                    </a:prstGeom>
                  </pic:spPr>
                </pic:pic>
              </a:graphicData>
            </a:graphic>
          </wp:inline>
        </w:drawing>
      </w:r>
    </w:p>
    <w:p w14:paraId="651DAF17" w14:textId="77777777" w:rsidR="00F9335F" w:rsidRDefault="004572BC" w:rsidP="007505D0">
      <w:r>
        <w:t xml:space="preserve">Then select the </w:t>
      </w:r>
      <w:r w:rsidRPr="007322BB">
        <w:rPr>
          <w:i/>
          <w:iCs/>
        </w:rPr>
        <w:t>Print Bill of Lading</w:t>
      </w:r>
      <w:r>
        <w:t xml:space="preserve"> program (</w:t>
      </w:r>
      <w:r>
        <w:rPr>
          <w:i/>
          <w:iCs/>
        </w:rPr>
        <w:t>R-</w:t>
      </w:r>
      <w:proofErr w:type="spellStart"/>
      <w:r>
        <w:rPr>
          <w:i/>
          <w:iCs/>
        </w:rPr>
        <w:t>BolPst</w:t>
      </w:r>
      <w:proofErr w:type="spellEnd"/>
      <w:r>
        <w:rPr>
          <w:i/>
          <w:iCs/>
        </w:rPr>
        <w:t>)</w:t>
      </w:r>
      <w:r>
        <w:t xml:space="preserve"> and click the </w:t>
      </w:r>
      <w:r w:rsidR="00F9335F">
        <w:rPr>
          <w:i/>
          <w:iCs/>
        </w:rPr>
        <w:t>Customer</w:t>
      </w:r>
      <w:r>
        <w:rPr>
          <w:i/>
          <w:iCs/>
        </w:rPr>
        <w:t xml:space="preserve"> Contacts</w:t>
      </w:r>
      <w:r>
        <w:t xml:space="preserve"> tab. </w:t>
      </w:r>
      <w:r w:rsidR="007505D0">
        <w:t>Find the program name</w:t>
      </w:r>
      <w:r w:rsidR="00F9335F">
        <w:t>d (</w:t>
      </w:r>
      <w:r w:rsidR="00F9335F">
        <w:rPr>
          <w:i/>
          <w:iCs/>
        </w:rPr>
        <w:t>R-</w:t>
      </w:r>
      <w:proofErr w:type="spellStart"/>
      <w:r w:rsidR="00F9335F">
        <w:rPr>
          <w:i/>
          <w:iCs/>
        </w:rPr>
        <w:t>BolPst</w:t>
      </w:r>
      <w:proofErr w:type="spellEnd"/>
      <w:r w:rsidR="00F9335F">
        <w:rPr>
          <w:i/>
          <w:iCs/>
        </w:rPr>
        <w:t>)</w:t>
      </w:r>
      <w:r w:rsidR="007505D0">
        <w:t xml:space="preserve"> by typing the name in the Auto</w:t>
      </w:r>
      <w:r w:rsidR="00F9335F">
        <w:t xml:space="preserve"> </w:t>
      </w:r>
      <w:r w:rsidR="007505D0">
        <w:t xml:space="preserve">Find </w:t>
      </w:r>
      <w:r w:rsidR="00F9335F">
        <w:t xml:space="preserve">search </w:t>
      </w:r>
      <w:r w:rsidR="007505D0">
        <w:t xml:space="preserve">box at the Bottom.  </w:t>
      </w:r>
    </w:p>
    <w:p w14:paraId="38CA211A" w14:textId="6F4FA1DE" w:rsidR="007505D0" w:rsidRDefault="00F9335F" w:rsidP="007505D0">
      <w:r>
        <w:t>The user</w:t>
      </w:r>
      <w:r w:rsidR="007505D0">
        <w:t xml:space="preserve"> can add, delete and view customer contact and employee contacts for the bill of lading post program to automatically send an email alert when inventory is below the reorder level.</w:t>
      </w:r>
    </w:p>
    <w:p w14:paraId="5D01AD9E" w14:textId="79202800" w:rsidR="00173876" w:rsidRDefault="00173876" w:rsidP="007505D0"/>
    <w:p w14:paraId="61AB723F" w14:textId="77777777" w:rsidR="00173876" w:rsidRDefault="00173876" w:rsidP="007505D0"/>
    <w:p w14:paraId="4E695C89" w14:textId="77777777" w:rsidR="00F9335F" w:rsidRDefault="00F9335F" w:rsidP="00F9335F">
      <w:pPr>
        <w:pStyle w:val="Heading3"/>
      </w:pPr>
      <w:bookmarkStart w:id="84" w:name="_Toc48488563"/>
      <w:r>
        <w:lastRenderedPageBreak/>
        <w:t>Customer Contacts</w:t>
      </w:r>
      <w:bookmarkEnd w:id="84"/>
    </w:p>
    <w:p w14:paraId="3B0FC5F7" w14:textId="77777777" w:rsidR="00F9335F" w:rsidRDefault="00F9335F" w:rsidP="00F9335F">
      <w:r>
        <w:t>Please Note: The Customer Contacts may be used in combination with the output to email, however this will not work in batch mode or by ship to location.   Hence, you could define a master contact for all bill of ladings, and specific contacts by ship to location.</w:t>
      </w:r>
    </w:p>
    <w:p w14:paraId="621D468E" w14:textId="189C5389" w:rsidR="00F9335F" w:rsidRDefault="00173876" w:rsidP="007505D0">
      <w:r>
        <w:rPr>
          <w:noProof/>
        </w:rPr>
        <w:drawing>
          <wp:inline distT="0" distB="0" distL="0" distR="0" wp14:anchorId="01486E8A" wp14:editId="62A53690">
            <wp:extent cx="5936615" cy="2524836"/>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9388" cy="2530268"/>
                    </a:xfrm>
                    <a:prstGeom prst="rect">
                      <a:avLst/>
                    </a:prstGeom>
                    <a:noFill/>
                    <a:ln>
                      <a:noFill/>
                    </a:ln>
                  </pic:spPr>
                </pic:pic>
              </a:graphicData>
            </a:graphic>
          </wp:inline>
        </w:drawing>
      </w:r>
    </w:p>
    <w:p w14:paraId="1B12B030" w14:textId="77777777" w:rsidR="00F9335F" w:rsidRDefault="00F9335F" w:rsidP="00F9335F">
      <w:r>
        <w:t>Adding contacts has many ways to search for specific customers or contacts by customer, title, name or attention.</w:t>
      </w:r>
    </w:p>
    <w:p w14:paraId="36FDD789" w14:textId="77777777" w:rsidR="00F9335F" w:rsidRDefault="00F9335F" w:rsidP="00F9335F">
      <w:pPr>
        <w:pStyle w:val="Heading4"/>
      </w:pPr>
      <w:r>
        <w:t>DELETE (Selected)</w:t>
      </w:r>
    </w:p>
    <w:p w14:paraId="43428227" w14:textId="77777777" w:rsidR="00F9335F" w:rsidRDefault="00F9335F" w:rsidP="00F9335F">
      <w:r>
        <w:t xml:space="preserve">To delete the currently selected Email Code,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6987F4C5" w14:textId="77777777" w:rsidR="00F9335F" w:rsidRDefault="00F9335F" w:rsidP="00F9335F">
      <w:pPr>
        <w:pStyle w:val="Heading4"/>
      </w:pPr>
      <w:r>
        <w:t>SELECT ALL (Selected)</w:t>
      </w:r>
    </w:p>
    <w:p w14:paraId="1FC62B45" w14:textId="77777777" w:rsidR="00F9335F" w:rsidRPr="007F0EA6" w:rsidRDefault="00F9335F" w:rsidP="00F9335F">
      <w:r>
        <w:t xml:space="preserve">Click the </w:t>
      </w:r>
      <w:r>
        <w:rPr>
          <w:b/>
          <w:bCs/>
          <w:i/>
          <w:iCs/>
          <w:u w:val="single"/>
        </w:rPr>
        <w:t>“Select All”</w:t>
      </w:r>
      <w:r>
        <w:t xml:space="preserve"> button in the ‘</w:t>
      </w:r>
      <w:r>
        <w:rPr>
          <w:i/>
          <w:iCs/>
        </w:rPr>
        <w:t>Selected’</w:t>
      </w:r>
      <w:r>
        <w:t xml:space="preserve"> section to highlight all Customer Contacts that are currently in the </w:t>
      </w:r>
      <w:r>
        <w:rPr>
          <w:i/>
          <w:iCs/>
        </w:rPr>
        <w:t>‘Selected’</w:t>
      </w:r>
      <w:r>
        <w:t xml:space="preserve"> section. The user may use this for mass deletion of items within this section, as opposed to deleting contacts individually.</w:t>
      </w:r>
    </w:p>
    <w:p w14:paraId="1076B9A8" w14:textId="77777777" w:rsidR="00F9335F" w:rsidRDefault="00F9335F" w:rsidP="00F9335F">
      <w:pPr>
        <w:pStyle w:val="Heading4"/>
      </w:pPr>
      <w:r>
        <w:t>CLEAR ALL (Selected)</w:t>
      </w:r>
    </w:p>
    <w:p w14:paraId="35BD0F5D" w14:textId="77777777" w:rsidR="00F9335F" w:rsidRPr="00A279D9" w:rsidRDefault="00F9335F" w:rsidP="00F9335F">
      <w:r>
        <w:t xml:space="preserve">Click the </w:t>
      </w:r>
      <w:r>
        <w:rPr>
          <w:b/>
          <w:bCs/>
          <w:i/>
          <w:iCs/>
          <w:u w:val="single"/>
        </w:rPr>
        <w:t>“Clear All”</w:t>
      </w:r>
      <w:r>
        <w:t xml:space="preserve"> button in the ‘</w:t>
      </w:r>
      <w:r>
        <w:rPr>
          <w:i/>
          <w:iCs/>
        </w:rPr>
        <w:t>Selected’</w:t>
      </w:r>
      <w:r>
        <w:t xml:space="preserve"> section to un-highlight all Customer Contacts that are currently in the </w:t>
      </w:r>
      <w:r>
        <w:rPr>
          <w:i/>
          <w:iCs/>
        </w:rPr>
        <w:t>‘Selected’</w:t>
      </w:r>
      <w:r>
        <w:t xml:space="preserve"> section.</w:t>
      </w:r>
    </w:p>
    <w:p w14:paraId="31033881" w14:textId="77777777" w:rsidR="00F9335F" w:rsidRDefault="00F9335F" w:rsidP="00F9335F">
      <w:pPr>
        <w:pStyle w:val="Heading4"/>
      </w:pPr>
      <w:r>
        <w:t>ADD (Available)</w:t>
      </w:r>
    </w:p>
    <w:p w14:paraId="639B7EE8" w14:textId="77777777" w:rsidR="00F9335F" w:rsidRPr="00361386" w:rsidRDefault="00F9335F" w:rsidP="00F9335F">
      <w:r>
        <w:t>Click on the selected contact from the ‘</w:t>
      </w:r>
      <w:r>
        <w:rPr>
          <w:i/>
          <w:iCs/>
        </w:rPr>
        <w:t xml:space="preserve">Available’ </w:t>
      </w:r>
      <w:r>
        <w:t xml:space="preserve">list to highlight it, then click the </w:t>
      </w:r>
      <w:r>
        <w:rPr>
          <w:b/>
          <w:bCs/>
          <w:i/>
          <w:iCs/>
          <w:u w:val="single"/>
        </w:rPr>
        <w:t>“Add”</w:t>
      </w:r>
      <w:r>
        <w:t xml:space="preserve"> button to add the selected column to the ‘</w:t>
      </w:r>
      <w:r>
        <w:rPr>
          <w:i/>
          <w:iCs/>
        </w:rPr>
        <w:t xml:space="preserve">Selected’ </w:t>
      </w:r>
      <w:r>
        <w:t>list.</w:t>
      </w:r>
    </w:p>
    <w:p w14:paraId="5F608683" w14:textId="77777777" w:rsidR="00F9335F" w:rsidRDefault="00F9335F" w:rsidP="00F9335F">
      <w:pPr>
        <w:pStyle w:val="Heading4"/>
      </w:pPr>
      <w:r>
        <w:t>SELECT ALL (Available)</w:t>
      </w:r>
    </w:p>
    <w:p w14:paraId="15152F93" w14:textId="77777777" w:rsidR="00F9335F" w:rsidRPr="007F0EA6" w:rsidRDefault="00F9335F" w:rsidP="00F9335F">
      <w:r>
        <w:t xml:space="preserve">Click the </w:t>
      </w:r>
      <w:r>
        <w:rPr>
          <w:b/>
          <w:bCs/>
          <w:i/>
          <w:iCs/>
          <w:u w:val="single"/>
        </w:rPr>
        <w:t>“Select All”</w:t>
      </w:r>
      <w:r>
        <w:t xml:space="preserve"> button in the ‘</w:t>
      </w:r>
      <w:r>
        <w:rPr>
          <w:i/>
          <w:iCs/>
        </w:rPr>
        <w:t>Available’</w:t>
      </w:r>
      <w:r>
        <w:t xml:space="preserve"> section to highlight all Customer Contacts that are currently in the </w:t>
      </w:r>
      <w:r>
        <w:rPr>
          <w:i/>
          <w:iCs/>
        </w:rPr>
        <w:t>‘Available’</w:t>
      </w:r>
      <w:r>
        <w:t xml:space="preserve"> section. The user may use this for mass deletion of all items within this section, as opposed to deleting contacts individually.</w:t>
      </w:r>
    </w:p>
    <w:p w14:paraId="68CEE807" w14:textId="77777777" w:rsidR="00F9335F" w:rsidRDefault="00F9335F" w:rsidP="00F9335F">
      <w:pPr>
        <w:pStyle w:val="Heading4"/>
      </w:pPr>
      <w:r>
        <w:t>CLEAR ALL (Available)</w:t>
      </w:r>
    </w:p>
    <w:p w14:paraId="64A83546" w14:textId="77777777" w:rsidR="00F9335F" w:rsidRPr="00A279D9" w:rsidRDefault="00F9335F" w:rsidP="00F9335F">
      <w:r>
        <w:t xml:space="preserve">Click the </w:t>
      </w:r>
      <w:r>
        <w:rPr>
          <w:b/>
          <w:bCs/>
          <w:i/>
          <w:iCs/>
          <w:u w:val="single"/>
        </w:rPr>
        <w:t>“Clear All”</w:t>
      </w:r>
      <w:r>
        <w:t xml:space="preserve"> button in the ‘</w:t>
      </w:r>
      <w:r>
        <w:rPr>
          <w:i/>
          <w:iCs/>
        </w:rPr>
        <w:t>Available’</w:t>
      </w:r>
      <w:r>
        <w:t xml:space="preserve"> section to un-highlight all Customer Contacts that are currently in the </w:t>
      </w:r>
      <w:r>
        <w:rPr>
          <w:i/>
          <w:iCs/>
        </w:rPr>
        <w:t>‘Available’</w:t>
      </w:r>
      <w:r>
        <w:t xml:space="preserve"> section.</w:t>
      </w:r>
    </w:p>
    <w:p w14:paraId="0F1419AC" w14:textId="2EFF1B9B" w:rsidR="007505D0" w:rsidRDefault="007505D0" w:rsidP="007505D0">
      <w:pPr>
        <w:pStyle w:val="Heading2"/>
      </w:pPr>
      <w:bookmarkStart w:id="85" w:name="_Toc48488564"/>
      <w:r>
        <w:lastRenderedPageBreak/>
        <w:t>Bill of Lading Posting</w:t>
      </w:r>
      <w:bookmarkEnd w:id="85"/>
    </w:p>
    <w:p w14:paraId="0BD2E181" w14:textId="1BFCAD4B" w:rsidR="007505D0" w:rsidRDefault="007505D0" w:rsidP="007505D0">
      <w:r>
        <w:t>When the Finished Good Item is Posted, the program automatically creates an email.</w:t>
      </w:r>
    </w:p>
    <w:p w14:paraId="4790CFA4" w14:textId="772B0BA0" w:rsidR="007505D0" w:rsidRDefault="007505D0" w:rsidP="007505D0">
      <w:r>
        <w:rPr>
          <w:noProof/>
        </w:rPr>
        <w:drawing>
          <wp:inline distT="0" distB="0" distL="0" distR="0" wp14:anchorId="0E672D83" wp14:editId="7C88B6C1">
            <wp:extent cx="5943600" cy="4457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457700"/>
                    </a:xfrm>
                    <a:prstGeom prst="rect">
                      <a:avLst/>
                    </a:prstGeom>
                  </pic:spPr>
                </pic:pic>
              </a:graphicData>
            </a:graphic>
          </wp:inline>
        </w:drawing>
      </w:r>
    </w:p>
    <w:p w14:paraId="4969E6BF" w14:textId="7EC5FD55" w:rsidR="00173876" w:rsidRDefault="00173876" w:rsidP="007505D0"/>
    <w:p w14:paraId="0C949ED1" w14:textId="32C65220" w:rsidR="00173876" w:rsidRDefault="00173876" w:rsidP="007505D0"/>
    <w:p w14:paraId="7D495E87" w14:textId="3167931A" w:rsidR="00173876" w:rsidRDefault="00173876" w:rsidP="007505D0"/>
    <w:p w14:paraId="6D832575" w14:textId="458C70AB" w:rsidR="00173876" w:rsidRDefault="00173876" w:rsidP="007505D0"/>
    <w:p w14:paraId="37CB1821" w14:textId="32BCAD26" w:rsidR="00173876" w:rsidRDefault="00173876" w:rsidP="007505D0"/>
    <w:p w14:paraId="0B4B50B7" w14:textId="37FAC4E3" w:rsidR="00173876" w:rsidRDefault="00173876" w:rsidP="007505D0"/>
    <w:p w14:paraId="2A601441" w14:textId="4C64AC65" w:rsidR="00173876" w:rsidRDefault="00173876" w:rsidP="007505D0"/>
    <w:p w14:paraId="4D3681F9" w14:textId="3E0F4FCE" w:rsidR="00173876" w:rsidRDefault="00173876" w:rsidP="007505D0"/>
    <w:p w14:paraId="6C756E38" w14:textId="77777777" w:rsidR="00173876" w:rsidRPr="007505D0" w:rsidRDefault="00173876" w:rsidP="007505D0"/>
    <w:p w14:paraId="41CB9E2D" w14:textId="1FB35AB9" w:rsidR="007505D0" w:rsidRDefault="007505D0" w:rsidP="007505D0">
      <w:pPr>
        <w:pStyle w:val="Heading1"/>
        <w:rPr>
          <w:b/>
          <w:bCs/>
        </w:rPr>
      </w:pPr>
      <w:bookmarkStart w:id="86" w:name="_Toc48488565"/>
      <w:r>
        <w:rPr>
          <w:b/>
          <w:bCs/>
        </w:rPr>
        <w:lastRenderedPageBreak/>
        <w:t>Employee Alert Help</w:t>
      </w:r>
      <w:bookmarkEnd w:id="86"/>
    </w:p>
    <w:p w14:paraId="2C1B492D" w14:textId="6970A54D" w:rsidR="00B23DBB" w:rsidRDefault="00B23DBB" w:rsidP="007505D0">
      <w:r>
        <w:t xml:space="preserve">The Employee File in the Customer Maintenance File allows defining specific employees to be alerted via an automatic email when a specific program or action has occurred. </w:t>
      </w:r>
    </w:p>
    <w:p w14:paraId="21825D0E" w14:textId="545C33CB" w:rsidR="00B23DBB" w:rsidRPr="007505D0" w:rsidRDefault="00B23DBB" w:rsidP="007505D0">
      <w:r>
        <w:t xml:space="preserve">This allows different employees to receive an email when different activities occur. For example, when a customer places an order, specific employees will be sent an email automatically </w:t>
      </w:r>
      <w:r w:rsidR="00B87BD7">
        <w:t>via Microsoft Outlook.</w:t>
      </w:r>
    </w:p>
    <w:p w14:paraId="075900A8" w14:textId="5EAE5E72" w:rsidR="00F9335F" w:rsidRDefault="00F9335F" w:rsidP="00F9335F">
      <w:pPr>
        <w:pStyle w:val="Heading2"/>
      </w:pPr>
      <w:bookmarkStart w:id="87" w:name="_Toc48488566"/>
      <w:r>
        <w:t>Customer File Maintenance [AF1]</w:t>
      </w:r>
      <w:bookmarkEnd w:id="87"/>
    </w:p>
    <w:p w14:paraId="0EBDA736" w14:textId="77777777" w:rsidR="00F9335F" w:rsidRDefault="00F9335F" w:rsidP="00F9335F">
      <w:r>
        <w:t xml:space="preserve">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626A1554" w14:textId="5B3AA462" w:rsidR="00F9335F" w:rsidRDefault="00F9335F" w:rsidP="00F9335F">
      <w:r>
        <w:rPr>
          <w:noProof/>
        </w:rPr>
        <w:drawing>
          <wp:inline distT="0" distB="0" distL="0" distR="0" wp14:anchorId="4DE6B333" wp14:editId="6806781B">
            <wp:extent cx="5943600" cy="475043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750435"/>
                    </a:xfrm>
                    <a:prstGeom prst="rect">
                      <a:avLst/>
                    </a:prstGeom>
                  </pic:spPr>
                </pic:pic>
              </a:graphicData>
            </a:graphic>
          </wp:inline>
        </w:drawing>
      </w:r>
    </w:p>
    <w:p w14:paraId="34F6751D" w14:textId="04CDE153" w:rsidR="00F9335F" w:rsidRDefault="00F9335F" w:rsidP="00F9335F">
      <w:r>
        <w:t>In order to view Employee information for a specific customer, the desired customer must be selected within the list of all available customers. The user may search for a specific customer, or narrow down the browse list, by using the search fields located along the top of the page.</w:t>
      </w:r>
    </w:p>
    <w:p w14:paraId="6DF7B0F9" w14:textId="34CDF6CB" w:rsidR="00F9335F" w:rsidRDefault="00F9335F" w:rsidP="00F9335F">
      <w:r>
        <w:t>In order to select a specific customer within the list to view detailed Employee information for, the user must ensure that it is highlighted within the list. In order to highlight a customer, the user may click on their desired customer.</w:t>
      </w:r>
    </w:p>
    <w:p w14:paraId="3872672C" w14:textId="71BC042D" w:rsidR="007505D0" w:rsidRDefault="00F9335F" w:rsidP="00F9335F">
      <w:pPr>
        <w:pStyle w:val="Heading2"/>
      </w:pPr>
      <w:bookmarkStart w:id="88" w:name="_Toc48488567"/>
      <w:r>
        <w:lastRenderedPageBreak/>
        <w:t>Employee Alert Information</w:t>
      </w:r>
      <w:bookmarkEnd w:id="88"/>
    </w:p>
    <w:p w14:paraId="54F914A7" w14:textId="259C8E9E" w:rsidR="00F9335F" w:rsidRPr="00F9335F" w:rsidRDefault="00F9335F" w:rsidP="00F9335F">
      <w:r>
        <w:t>To send out email notifications to internal users and employees when customers, salespeople, or external users add</w:t>
      </w:r>
      <w:r w:rsidR="00B23DBB">
        <w:t xml:space="preserve"> orders, request quotes, request estimates, etc. via the Advantzware software.</w:t>
      </w:r>
    </w:p>
    <w:p w14:paraId="1481699C" w14:textId="62576403" w:rsidR="00F9335F" w:rsidRPr="00F84105" w:rsidRDefault="00F9335F" w:rsidP="00F9335F">
      <w:r>
        <w:t xml:space="preserve">To view employee alert information for the selected customer, the user may now click on the </w:t>
      </w:r>
      <w:r>
        <w:rPr>
          <w:b/>
          <w:bCs/>
          <w:i/>
          <w:iCs/>
          <w:u w:val="single"/>
        </w:rPr>
        <w:t>“Two People”</w:t>
      </w:r>
      <w:r>
        <w:t xml:space="preserve"> icon at the top of the screen.</w:t>
      </w:r>
    </w:p>
    <w:p w14:paraId="4EDE835C" w14:textId="230B864B" w:rsidR="00F9335F" w:rsidRPr="00F9335F" w:rsidRDefault="00F9335F" w:rsidP="00F9335F">
      <w:r>
        <w:rPr>
          <w:noProof/>
        </w:rPr>
        <w:drawing>
          <wp:inline distT="0" distB="0" distL="0" distR="0" wp14:anchorId="0C2BA638" wp14:editId="019463F3">
            <wp:extent cx="5762625" cy="4857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2625" cy="485775"/>
                    </a:xfrm>
                    <a:prstGeom prst="rect">
                      <a:avLst/>
                    </a:prstGeom>
                  </pic:spPr>
                </pic:pic>
              </a:graphicData>
            </a:graphic>
          </wp:inline>
        </w:drawing>
      </w:r>
    </w:p>
    <w:p w14:paraId="6904D868" w14:textId="01B08047" w:rsidR="00B23DBB" w:rsidRDefault="00B23DBB" w:rsidP="00B23DBB">
      <w:pPr>
        <w:pStyle w:val="Heading3"/>
      </w:pPr>
      <w:bookmarkStart w:id="89" w:name="_Toc48488568"/>
      <w:r>
        <w:t>Browse Employee Alerts</w:t>
      </w:r>
      <w:bookmarkEnd w:id="89"/>
    </w:p>
    <w:p w14:paraId="46EB952C" w14:textId="0C061E71" w:rsidR="00F9335F" w:rsidRDefault="00F9335F" w:rsidP="00F9335F">
      <w:r>
        <w:rPr>
          <w:noProof/>
        </w:rPr>
        <w:drawing>
          <wp:inline distT="0" distB="0" distL="0" distR="0" wp14:anchorId="687277C0" wp14:editId="48168F26">
            <wp:extent cx="5943600" cy="4462818"/>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6550" cy="4465033"/>
                    </a:xfrm>
                    <a:prstGeom prst="rect">
                      <a:avLst/>
                    </a:prstGeom>
                  </pic:spPr>
                </pic:pic>
              </a:graphicData>
            </a:graphic>
          </wp:inline>
        </w:drawing>
      </w:r>
    </w:p>
    <w:p w14:paraId="7B499BF2" w14:textId="6AF940D0" w:rsidR="00B23DBB" w:rsidRDefault="00B23DBB" w:rsidP="00B23DBB">
      <w:r>
        <w:t xml:space="preserve">The Browse Employee Alerts screen will show the user all of the available Employees for the selected customer. </w:t>
      </w:r>
    </w:p>
    <w:p w14:paraId="51F08840" w14:textId="373EA265" w:rsidR="00B23DBB" w:rsidRDefault="00B23DBB" w:rsidP="00B23DBB">
      <w:r>
        <w:t>In order to view detailed information for a specific Employee, the desired Employee must be selected within the list of all available Employees. The user may search for a specific Employee, or narrow down the browse list, by using the search field located at the bottom of the page.</w:t>
      </w:r>
    </w:p>
    <w:p w14:paraId="13A7EA7A" w14:textId="271CFD2A" w:rsidR="00B23DBB" w:rsidRPr="00115330" w:rsidRDefault="00B23DBB" w:rsidP="00B23DBB">
      <w:r>
        <w:t>In order to select a specific Employee within the list to view detailed information for, the user must ensure that it is highlighted within the list. In order to highlight a Employee, the user may click on their desired Employee.</w:t>
      </w:r>
    </w:p>
    <w:p w14:paraId="01449CBE" w14:textId="26901EAC" w:rsidR="00B23DBB" w:rsidRDefault="00B23DBB" w:rsidP="00B23DBB">
      <w:pPr>
        <w:pStyle w:val="Heading3"/>
      </w:pPr>
      <w:bookmarkStart w:id="90" w:name="_Toc46338627"/>
      <w:bookmarkStart w:id="91" w:name="_Toc48488569"/>
      <w:r>
        <w:lastRenderedPageBreak/>
        <w:t xml:space="preserve">View </w:t>
      </w:r>
      <w:bookmarkEnd w:id="90"/>
      <w:r>
        <w:t>Employee Alerts</w:t>
      </w:r>
      <w:bookmarkEnd w:id="91"/>
    </w:p>
    <w:p w14:paraId="70CD8E59" w14:textId="3E71E666" w:rsidR="00B23DBB" w:rsidRDefault="00B23DBB" w:rsidP="00F9335F">
      <w:r>
        <w:rPr>
          <w:noProof/>
        </w:rPr>
        <w:drawing>
          <wp:inline distT="0" distB="0" distL="0" distR="0" wp14:anchorId="3DDBAE08" wp14:editId="2AF0FD86">
            <wp:extent cx="5934075" cy="4094329"/>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38107" cy="4097111"/>
                    </a:xfrm>
                    <a:prstGeom prst="rect">
                      <a:avLst/>
                    </a:prstGeom>
                  </pic:spPr>
                </pic:pic>
              </a:graphicData>
            </a:graphic>
          </wp:inline>
        </w:drawing>
      </w:r>
    </w:p>
    <w:p w14:paraId="043A8BD2" w14:textId="5E697226" w:rsidR="00B23DBB" w:rsidRPr="00515413" w:rsidRDefault="00B23DBB" w:rsidP="00B23DBB">
      <w:r>
        <w:t xml:space="preserve">The </w:t>
      </w:r>
      <w:r>
        <w:rPr>
          <w:b/>
          <w:bCs/>
          <w:i/>
          <w:iCs/>
          <w:u w:val="single"/>
        </w:rPr>
        <w:t>“View Employee Alert”</w:t>
      </w:r>
      <w:r>
        <w:t xml:space="preserve"> screen shows the user detailed information about the selected employee. In this screen, the user can update information about the current employee, update the current employee’s selected email notifications, or add a new employee.</w:t>
      </w:r>
    </w:p>
    <w:p w14:paraId="5512B255" w14:textId="77777777" w:rsidR="00B23DBB" w:rsidRDefault="00B23DBB" w:rsidP="00B23DBB">
      <w:pPr>
        <w:pStyle w:val="Heading4"/>
      </w:pPr>
      <w:r>
        <w:t>UPDATE</w:t>
      </w:r>
    </w:p>
    <w:p w14:paraId="495045D0" w14:textId="754DE5CB" w:rsidR="00B23DBB" w:rsidRPr="00515413" w:rsidRDefault="00B23DBB" w:rsidP="00B23DBB">
      <w:r>
        <w:t xml:space="preserve">Click the </w:t>
      </w:r>
      <w:r>
        <w:rPr>
          <w:b/>
          <w:bCs/>
          <w:i/>
          <w:iCs/>
          <w:u w:val="single"/>
        </w:rPr>
        <w:t>“Update”</w:t>
      </w:r>
      <w:r>
        <w:t xml:space="preserve"> button to update the current employee’s information.</w:t>
      </w:r>
    </w:p>
    <w:p w14:paraId="27931BB9" w14:textId="77777777" w:rsidR="00B23DBB" w:rsidRDefault="00B23DBB" w:rsidP="00B23DBB">
      <w:pPr>
        <w:pStyle w:val="Heading4"/>
      </w:pPr>
      <w:r>
        <w:t>ADD</w:t>
      </w:r>
    </w:p>
    <w:p w14:paraId="1C68C4FD" w14:textId="7125FCB9" w:rsidR="00B23DBB" w:rsidRPr="004F60A4" w:rsidRDefault="00B23DBB" w:rsidP="00B23DBB">
      <w:r>
        <w:t xml:space="preserve">Click the </w:t>
      </w:r>
      <w:r>
        <w:rPr>
          <w:b/>
          <w:bCs/>
          <w:i/>
          <w:iCs/>
          <w:u w:val="single"/>
        </w:rPr>
        <w:t>“Add”</w:t>
      </w:r>
      <w:r>
        <w:t xml:space="preserve"> button to add a new employee. </w:t>
      </w:r>
    </w:p>
    <w:p w14:paraId="7A59E4B7" w14:textId="77777777" w:rsidR="00B23DBB" w:rsidRDefault="00B23DBB" w:rsidP="00B23DBB">
      <w:pPr>
        <w:pStyle w:val="Heading4"/>
      </w:pPr>
      <w:r>
        <w:t>COPY</w:t>
      </w:r>
    </w:p>
    <w:p w14:paraId="65A83345" w14:textId="6A03217A" w:rsidR="00B23DBB" w:rsidRPr="0047045B" w:rsidRDefault="00B23DBB" w:rsidP="00B23DBB">
      <w:r>
        <w:t xml:space="preserve">Click the </w:t>
      </w:r>
      <w:r>
        <w:rPr>
          <w:b/>
          <w:bCs/>
          <w:i/>
          <w:iCs/>
          <w:u w:val="single"/>
        </w:rPr>
        <w:t>“Copy”</w:t>
      </w:r>
      <w:r>
        <w:t xml:space="preserve"> button to copy information from the currently selected employee.</w:t>
      </w:r>
    </w:p>
    <w:p w14:paraId="00C3C266" w14:textId="77777777" w:rsidR="00B23DBB" w:rsidRDefault="00B23DBB" w:rsidP="00B23DBB">
      <w:pPr>
        <w:pStyle w:val="Heading4"/>
      </w:pPr>
      <w:r>
        <w:t>DELETE</w:t>
      </w:r>
    </w:p>
    <w:p w14:paraId="71057ED8" w14:textId="4114C47D" w:rsidR="00B23DBB" w:rsidRPr="0047045B" w:rsidRDefault="00B23DBB" w:rsidP="00B23DBB">
      <w:r>
        <w:t xml:space="preserve">Click the </w:t>
      </w:r>
      <w:r>
        <w:rPr>
          <w:b/>
          <w:bCs/>
          <w:i/>
          <w:iCs/>
          <w:u w:val="single"/>
        </w:rPr>
        <w:t>“Delete”</w:t>
      </w:r>
      <w:r>
        <w:t xml:space="preserve"> button to delete the currently selected employee.</w:t>
      </w:r>
    </w:p>
    <w:p w14:paraId="7AE022B9" w14:textId="77777777" w:rsidR="00B23DBB" w:rsidRDefault="00B23DBB" w:rsidP="00B23DBB">
      <w:pPr>
        <w:pStyle w:val="Heading4"/>
      </w:pPr>
      <w:r>
        <w:t>NEXT</w:t>
      </w:r>
    </w:p>
    <w:p w14:paraId="03A0FB23" w14:textId="14A85F52" w:rsidR="00B23DBB" w:rsidRPr="0047045B" w:rsidRDefault="00B23DBB" w:rsidP="00B23DBB">
      <w:r>
        <w:t xml:space="preserve">Press </w:t>
      </w:r>
      <w:r w:rsidRPr="00B86B9F">
        <w:rPr>
          <w:b/>
          <w:bCs/>
          <w:i/>
          <w:iCs/>
          <w:u w:val="single"/>
        </w:rPr>
        <w:t>"N"</w:t>
      </w:r>
      <w:r>
        <w:t xml:space="preserve"> (Next) to find next employee to view or modify. Alternatively, press the </w:t>
      </w:r>
      <w:r>
        <w:rPr>
          <w:b/>
          <w:bCs/>
          <w:i/>
          <w:iCs/>
          <w:u w:val="single"/>
        </w:rPr>
        <w:t>“Right Arrow”</w:t>
      </w:r>
      <w:r>
        <w:t xml:space="preserve"> on the screen.</w:t>
      </w:r>
    </w:p>
    <w:p w14:paraId="51CF1ECB" w14:textId="77777777" w:rsidR="00B23DBB" w:rsidRDefault="00B23DBB" w:rsidP="00B23DBB">
      <w:pPr>
        <w:pStyle w:val="Heading4"/>
      </w:pPr>
      <w:r>
        <w:t>PREVIOUS</w:t>
      </w:r>
    </w:p>
    <w:p w14:paraId="11DD2A9D" w14:textId="68537D3C" w:rsidR="00B23DBB" w:rsidRDefault="00B23DBB" w:rsidP="00B23DBB">
      <w:r>
        <w:t xml:space="preserve">Press </w:t>
      </w:r>
      <w:r w:rsidRPr="00B86B9F">
        <w:rPr>
          <w:b/>
          <w:bCs/>
          <w:i/>
          <w:iCs/>
          <w:u w:val="single"/>
        </w:rPr>
        <w:t>"P"</w:t>
      </w:r>
      <w:r>
        <w:t xml:space="preserve"> (Previous) to find previous employee to view or modify.</w:t>
      </w:r>
      <w:r w:rsidRPr="00EA7FC0">
        <w:t xml:space="preserve"> </w:t>
      </w:r>
      <w:r>
        <w:t xml:space="preserve">Alternatively, press the </w:t>
      </w:r>
      <w:r>
        <w:rPr>
          <w:b/>
          <w:bCs/>
          <w:i/>
          <w:iCs/>
          <w:u w:val="single"/>
        </w:rPr>
        <w:t>“Left Arrow”</w:t>
      </w:r>
      <w:r>
        <w:t xml:space="preserve"> on the screen.</w:t>
      </w:r>
    </w:p>
    <w:p w14:paraId="61F8E9C1" w14:textId="34786388" w:rsidR="00B23DBB" w:rsidRDefault="00B23DBB" w:rsidP="00B23DBB">
      <w:pPr>
        <w:pStyle w:val="Heading3"/>
      </w:pPr>
      <w:bookmarkStart w:id="92" w:name="_Toc46338628"/>
      <w:bookmarkStart w:id="93" w:name="_Toc48488570"/>
      <w:r>
        <w:lastRenderedPageBreak/>
        <w:t>Add/Update Employee Alert</w:t>
      </w:r>
      <w:bookmarkEnd w:id="92"/>
      <w:bookmarkEnd w:id="93"/>
    </w:p>
    <w:p w14:paraId="51BB003F" w14:textId="06680886" w:rsidR="00B23DBB" w:rsidRPr="00F9335F" w:rsidRDefault="00B23DBB" w:rsidP="00F9335F">
      <w:r>
        <w:rPr>
          <w:noProof/>
        </w:rPr>
        <w:drawing>
          <wp:inline distT="0" distB="0" distL="0" distR="0" wp14:anchorId="601BB09A" wp14:editId="2152FF6E">
            <wp:extent cx="3028950" cy="26955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28950" cy="2695575"/>
                    </a:xfrm>
                    <a:prstGeom prst="rect">
                      <a:avLst/>
                    </a:prstGeom>
                  </pic:spPr>
                </pic:pic>
              </a:graphicData>
            </a:graphic>
          </wp:inline>
        </w:drawing>
      </w:r>
    </w:p>
    <w:p w14:paraId="1AE79D9F" w14:textId="77777777" w:rsidR="00B23DBB" w:rsidRDefault="00B23DBB" w:rsidP="00B23DBB">
      <w:pPr>
        <w:pStyle w:val="Heading4"/>
      </w:pPr>
      <w:r>
        <w:t>SAVE</w:t>
      </w:r>
    </w:p>
    <w:p w14:paraId="42969508" w14:textId="7D50A619" w:rsidR="00B23DBB" w:rsidRPr="004821ED" w:rsidRDefault="00B23DBB" w:rsidP="00B23DBB">
      <w:r>
        <w:t>Click the “</w:t>
      </w:r>
      <w:r>
        <w:rPr>
          <w:b/>
          <w:bCs/>
          <w:i/>
          <w:iCs/>
          <w:u w:val="single"/>
        </w:rPr>
        <w:t>Save</w:t>
      </w:r>
      <w:r>
        <w:t>” button to save the current Employee.</w:t>
      </w:r>
    </w:p>
    <w:p w14:paraId="25E03D8F" w14:textId="77777777" w:rsidR="00B23DBB" w:rsidRDefault="00B23DBB" w:rsidP="00B23DBB">
      <w:pPr>
        <w:pStyle w:val="Heading4"/>
      </w:pPr>
      <w:r>
        <w:t>RESET</w:t>
      </w:r>
    </w:p>
    <w:p w14:paraId="26A64EC6" w14:textId="0163EC49" w:rsidR="00B23DBB" w:rsidRDefault="00B23DBB" w:rsidP="00B23DBB">
      <w:r>
        <w:t>Click the “</w:t>
      </w:r>
      <w:r>
        <w:rPr>
          <w:b/>
          <w:bCs/>
          <w:i/>
          <w:iCs/>
          <w:u w:val="single"/>
        </w:rPr>
        <w:t>Reset</w:t>
      </w:r>
      <w:r>
        <w:t>” button to reset all changes to the Employee.</w:t>
      </w:r>
    </w:p>
    <w:p w14:paraId="5528C1C5" w14:textId="77777777" w:rsidR="00B23DBB" w:rsidRDefault="00B23DBB" w:rsidP="00B23DBB">
      <w:pPr>
        <w:pStyle w:val="Heading4"/>
      </w:pPr>
      <w:r>
        <w:t>CANCEL</w:t>
      </w:r>
    </w:p>
    <w:p w14:paraId="179E731E" w14:textId="779D130E" w:rsidR="00B23DBB" w:rsidRDefault="00B23DBB" w:rsidP="00B23DBB">
      <w:r>
        <w:t>Click the “</w:t>
      </w:r>
      <w:r>
        <w:rPr>
          <w:b/>
          <w:bCs/>
          <w:i/>
          <w:iCs/>
          <w:u w:val="single"/>
        </w:rPr>
        <w:t>Cancel</w:t>
      </w:r>
      <w:r>
        <w:t>” button to cancel the Employee without saving changes.</w:t>
      </w:r>
    </w:p>
    <w:p w14:paraId="5FF0E4DD" w14:textId="22D385E2" w:rsidR="00B23DBB" w:rsidRDefault="00B23DBB" w:rsidP="00B23DBB">
      <w:pPr>
        <w:pStyle w:val="Heading4"/>
      </w:pPr>
      <w:r>
        <w:t>User ID</w:t>
      </w:r>
    </w:p>
    <w:p w14:paraId="27C3F89C" w14:textId="60335529" w:rsidR="00B23DBB" w:rsidRDefault="00B23DBB" w:rsidP="00B23DBB">
      <w:r>
        <w:t>Enter the User ID number for the desired employee.</w:t>
      </w:r>
    </w:p>
    <w:p w14:paraId="423252EF" w14:textId="3A01C7C3" w:rsidR="00B23DBB" w:rsidRPr="00B23DBB" w:rsidRDefault="00B23DBB" w:rsidP="00B23DBB">
      <w:pPr>
        <w:pStyle w:val="Heading4"/>
      </w:pPr>
      <w:r>
        <w:t>Primary Contact – Toggle Box</w:t>
      </w:r>
    </w:p>
    <w:p w14:paraId="714B6594" w14:textId="71781D18" w:rsidR="007505D0" w:rsidRDefault="00B23DBB" w:rsidP="007505D0">
      <w:r>
        <w:t>To mark the current employee as the primary contact for this customer, make sure that this toggle box has been checked.</w:t>
      </w:r>
    </w:p>
    <w:p w14:paraId="4A336421" w14:textId="77777777" w:rsidR="00B23DBB" w:rsidRDefault="00B23DBB" w:rsidP="00B23DBB">
      <w:pPr>
        <w:pStyle w:val="Heading3"/>
      </w:pPr>
      <w:bookmarkStart w:id="94" w:name="_Toc46338631"/>
      <w:bookmarkStart w:id="95" w:name="_Toc48488571"/>
      <w:r>
        <w:lastRenderedPageBreak/>
        <w:t>Email Notification System Options</w:t>
      </w:r>
      <w:bookmarkEnd w:id="94"/>
      <w:bookmarkEnd w:id="95"/>
    </w:p>
    <w:p w14:paraId="30951B68" w14:textId="77777777" w:rsidR="00B23DBB" w:rsidRDefault="00B23DBB" w:rsidP="00B23DBB">
      <w:r>
        <w:rPr>
          <w:noProof/>
        </w:rPr>
        <w:drawing>
          <wp:inline distT="0" distB="0" distL="0" distR="0" wp14:anchorId="6DF9B2AE" wp14:editId="1F489F25">
            <wp:extent cx="283845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450" cy="2990850"/>
                    </a:xfrm>
                    <a:prstGeom prst="rect">
                      <a:avLst/>
                    </a:prstGeom>
                  </pic:spPr>
                </pic:pic>
              </a:graphicData>
            </a:graphic>
          </wp:inline>
        </w:drawing>
      </w:r>
    </w:p>
    <w:p w14:paraId="63494151" w14:textId="77777777" w:rsidR="00B23DBB" w:rsidRDefault="00B23DBB" w:rsidP="00B23DBB">
      <w:r>
        <w:t xml:space="preserve">The </w:t>
      </w:r>
      <w:r w:rsidRPr="00686709">
        <w:rPr>
          <w:i/>
          <w:iCs/>
        </w:rPr>
        <w:t>‘E-Mail Notification System’</w:t>
      </w:r>
      <w:r>
        <w:t xml:space="preserve"> allows the user to quickly choose which e-mails this Contact will receive from the Advantzware system. Contacts will only receive system emails that have their </w:t>
      </w:r>
      <w:r>
        <w:rPr>
          <w:i/>
          <w:iCs/>
        </w:rPr>
        <w:t>“Send”</w:t>
      </w:r>
      <w:r>
        <w:t xml:space="preserve"> column set to </w:t>
      </w:r>
      <w:r>
        <w:rPr>
          <w:b/>
          <w:bCs/>
          <w:i/>
          <w:iCs/>
          <w:u w:val="single"/>
        </w:rPr>
        <w:t>“Yes”</w:t>
      </w:r>
      <w:r>
        <w:t>.</w:t>
      </w:r>
    </w:p>
    <w:p w14:paraId="0C5BA6C8" w14:textId="77777777" w:rsidR="00B23DBB" w:rsidRDefault="00B23DBB" w:rsidP="00B23DBB">
      <w:r>
        <w:t xml:space="preserve"> In order to set the Contact up for a specific email notification, the user can search for their desired Email Code narrow down the browse list, by using the search field located at the bottom of the page.</w:t>
      </w:r>
    </w:p>
    <w:p w14:paraId="3319FEC7" w14:textId="77777777" w:rsidR="00B23DBB" w:rsidRPr="00686709" w:rsidRDefault="00B23DBB" w:rsidP="00B23DBB">
      <w:r>
        <w:t xml:space="preserve">In order to set a specific contact within the list to a </w:t>
      </w:r>
      <w:r>
        <w:rPr>
          <w:b/>
          <w:bCs/>
          <w:i/>
          <w:iCs/>
          <w:u w:val="single"/>
        </w:rPr>
        <w:t>“Yes”</w:t>
      </w:r>
      <w:r>
        <w:t xml:space="preserve"> send option, the user must double-click the desired email code. This will set the email send option to </w:t>
      </w:r>
      <w:r>
        <w:rPr>
          <w:b/>
          <w:bCs/>
          <w:i/>
          <w:iCs/>
          <w:u w:val="single"/>
        </w:rPr>
        <w:t>“Yes”</w:t>
      </w:r>
      <w:r>
        <w:t xml:space="preserve"> if it is currently </w:t>
      </w:r>
      <w:r>
        <w:rPr>
          <w:b/>
          <w:bCs/>
          <w:i/>
          <w:iCs/>
          <w:u w:val="single"/>
        </w:rPr>
        <w:t>“No”</w:t>
      </w:r>
      <w:r>
        <w:t xml:space="preserve">, opting the Contact in for this specific email. Alternatively, double-clicking an email that currently has a send option of </w:t>
      </w:r>
      <w:r>
        <w:rPr>
          <w:b/>
          <w:bCs/>
          <w:i/>
          <w:iCs/>
          <w:u w:val="single"/>
        </w:rPr>
        <w:t>“Yes”</w:t>
      </w:r>
      <w:r>
        <w:t xml:space="preserve"> will set it to </w:t>
      </w:r>
      <w:r>
        <w:rPr>
          <w:b/>
          <w:bCs/>
          <w:i/>
          <w:iCs/>
          <w:u w:val="single"/>
        </w:rPr>
        <w:t>“No”</w:t>
      </w:r>
      <w:r>
        <w:t xml:space="preserve">, thus opting the contact out of receiving the selected email. </w:t>
      </w:r>
    </w:p>
    <w:p w14:paraId="074FF402" w14:textId="77777777" w:rsidR="00B23DBB" w:rsidRDefault="00B23DBB" w:rsidP="00B23DBB">
      <w:pPr>
        <w:pStyle w:val="Heading4"/>
      </w:pPr>
      <w:r>
        <w:t>SELECT ALL</w:t>
      </w:r>
    </w:p>
    <w:p w14:paraId="2150B0CB" w14:textId="77777777" w:rsidR="00B23DBB" w:rsidRPr="00F5408D" w:rsidRDefault="00B23DBB" w:rsidP="00B23DBB">
      <w:r>
        <w:t xml:space="preserve">Clicking the </w:t>
      </w:r>
      <w:r>
        <w:rPr>
          <w:b/>
          <w:bCs/>
          <w:i/>
          <w:iCs/>
          <w:u w:val="single"/>
        </w:rPr>
        <w:t>“Select All”</w:t>
      </w:r>
      <w:r>
        <w:t xml:space="preserve"> button will opt the user into receiving all the system emails currently available, setting all the Send Options to </w:t>
      </w:r>
      <w:r>
        <w:rPr>
          <w:b/>
          <w:bCs/>
          <w:i/>
          <w:iCs/>
          <w:u w:val="single"/>
        </w:rPr>
        <w:t>“Yes”</w:t>
      </w:r>
      <w:r>
        <w:t>.</w:t>
      </w:r>
    </w:p>
    <w:p w14:paraId="2F9B1AD6" w14:textId="77777777" w:rsidR="00B23DBB" w:rsidRDefault="00B23DBB" w:rsidP="00B23DBB">
      <w:pPr>
        <w:pStyle w:val="Heading4"/>
      </w:pPr>
      <w:r>
        <w:t>CLEAR ALL</w:t>
      </w:r>
    </w:p>
    <w:p w14:paraId="6C615B55" w14:textId="77777777" w:rsidR="00B23DBB" w:rsidRPr="00F5408D" w:rsidRDefault="00B23DBB" w:rsidP="00B23DBB">
      <w:r>
        <w:t xml:space="preserve">Clicking the </w:t>
      </w:r>
      <w:r>
        <w:rPr>
          <w:b/>
          <w:bCs/>
          <w:i/>
          <w:iCs/>
          <w:u w:val="single"/>
        </w:rPr>
        <w:t>“Clear All”</w:t>
      </w:r>
      <w:r>
        <w:t xml:space="preserve"> button will opt the user out of receiving all the system emails currently available, setting all the Send Options to </w:t>
      </w:r>
      <w:r>
        <w:rPr>
          <w:b/>
          <w:bCs/>
          <w:i/>
          <w:iCs/>
          <w:u w:val="single"/>
        </w:rPr>
        <w:t>“No”</w:t>
      </w:r>
      <w:r>
        <w:t>.</w:t>
      </w:r>
    </w:p>
    <w:sectPr w:rsidR="00B23DBB" w:rsidRPr="00F5408D" w:rsidSect="00011C26">
      <w:headerReference w:type="default" r:id="rId87"/>
      <w:footerReference w:type="default" r:id="rId88"/>
      <w:headerReference w:type="first" r:id="rId89"/>
      <w:footerReference w:type="first" r:id="rId9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40D9F" w14:textId="77777777" w:rsidR="00B30A14" w:rsidRDefault="00B30A14" w:rsidP="0029375E">
      <w:pPr>
        <w:spacing w:after="0" w:line="240" w:lineRule="auto"/>
      </w:pPr>
      <w:r>
        <w:separator/>
      </w:r>
    </w:p>
  </w:endnote>
  <w:endnote w:type="continuationSeparator" w:id="0">
    <w:p w14:paraId="31921088" w14:textId="77777777" w:rsidR="00B30A14" w:rsidRDefault="00B30A14"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1E79B8" w:rsidRDefault="001E79B8">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1E79B8" w:rsidRPr="00982A89" w:rsidRDefault="001E79B8"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1E79B8" w:rsidRDefault="001E79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1E79B8" w:rsidRDefault="001E7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F5CD1" w14:textId="77777777" w:rsidR="00B30A14" w:rsidRDefault="00B30A14" w:rsidP="0029375E">
      <w:pPr>
        <w:spacing w:after="0" w:line="240" w:lineRule="auto"/>
      </w:pPr>
      <w:r>
        <w:separator/>
      </w:r>
    </w:p>
  </w:footnote>
  <w:footnote w:type="continuationSeparator" w:id="0">
    <w:p w14:paraId="13975055" w14:textId="77777777" w:rsidR="00B30A14" w:rsidRDefault="00B30A14"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1E79B8" w:rsidRDefault="001E79B8"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1E79B8" w:rsidRDefault="001E79B8"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1E79B8" w:rsidRDefault="001E7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70997"/>
    <w:rsid w:val="0007166B"/>
    <w:rsid w:val="00071857"/>
    <w:rsid w:val="00077850"/>
    <w:rsid w:val="000A7F0F"/>
    <w:rsid w:val="0013623A"/>
    <w:rsid w:val="0016557A"/>
    <w:rsid w:val="00173876"/>
    <w:rsid w:val="00181E8C"/>
    <w:rsid w:val="001C4B37"/>
    <w:rsid w:val="001C50E1"/>
    <w:rsid w:val="001E7488"/>
    <w:rsid w:val="001E79B8"/>
    <w:rsid w:val="00223B97"/>
    <w:rsid w:val="00244EBB"/>
    <w:rsid w:val="002454CA"/>
    <w:rsid w:val="00272524"/>
    <w:rsid w:val="0029375E"/>
    <w:rsid w:val="002C70D6"/>
    <w:rsid w:val="002D5890"/>
    <w:rsid w:val="002E5DC7"/>
    <w:rsid w:val="002F4F7D"/>
    <w:rsid w:val="00355776"/>
    <w:rsid w:val="003753EA"/>
    <w:rsid w:val="00384226"/>
    <w:rsid w:val="003A4E4E"/>
    <w:rsid w:val="003B5DD4"/>
    <w:rsid w:val="003D7D0F"/>
    <w:rsid w:val="003F1F96"/>
    <w:rsid w:val="004572BC"/>
    <w:rsid w:val="00491309"/>
    <w:rsid w:val="004B7376"/>
    <w:rsid w:val="004F281E"/>
    <w:rsid w:val="00510227"/>
    <w:rsid w:val="00580739"/>
    <w:rsid w:val="005D1E82"/>
    <w:rsid w:val="00602145"/>
    <w:rsid w:val="00621042"/>
    <w:rsid w:val="00677866"/>
    <w:rsid w:val="006A726B"/>
    <w:rsid w:val="00726CFA"/>
    <w:rsid w:val="007322BB"/>
    <w:rsid w:val="00746B11"/>
    <w:rsid w:val="007505D0"/>
    <w:rsid w:val="00760EA0"/>
    <w:rsid w:val="007B0BAE"/>
    <w:rsid w:val="007D0A97"/>
    <w:rsid w:val="007D0D3F"/>
    <w:rsid w:val="007E503B"/>
    <w:rsid w:val="008040BE"/>
    <w:rsid w:val="00812317"/>
    <w:rsid w:val="00851D02"/>
    <w:rsid w:val="0087443B"/>
    <w:rsid w:val="008936DA"/>
    <w:rsid w:val="008A5B48"/>
    <w:rsid w:val="008D0EE3"/>
    <w:rsid w:val="008D7C5A"/>
    <w:rsid w:val="00936ACC"/>
    <w:rsid w:val="00937849"/>
    <w:rsid w:val="00951E99"/>
    <w:rsid w:val="0096323B"/>
    <w:rsid w:val="00982A89"/>
    <w:rsid w:val="009A089D"/>
    <w:rsid w:val="009F6B8B"/>
    <w:rsid w:val="00A2256C"/>
    <w:rsid w:val="00A273B2"/>
    <w:rsid w:val="00AB43B5"/>
    <w:rsid w:val="00AC5AB4"/>
    <w:rsid w:val="00AD391E"/>
    <w:rsid w:val="00AE0B12"/>
    <w:rsid w:val="00B0522E"/>
    <w:rsid w:val="00B13DA7"/>
    <w:rsid w:val="00B15177"/>
    <w:rsid w:val="00B23DBB"/>
    <w:rsid w:val="00B30A14"/>
    <w:rsid w:val="00B53242"/>
    <w:rsid w:val="00B64292"/>
    <w:rsid w:val="00B734B6"/>
    <w:rsid w:val="00B87BD7"/>
    <w:rsid w:val="00C05688"/>
    <w:rsid w:val="00C45AEA"/>
    <w:rsid w:val="00C51D99"/>
    <w:rsid w:val="00C665F5"/>
    <w:rsid w:val="00CC1C30"/>
    <w:rsid w:val="00D06F93"/>
    <w:rsid w:val="00D1586E"/>
    <w:rsid w:val="00D46004"/>
    <w:rsid w:val="00DE559A"/>
    <w:rsid w:val="00E20A20"/>
    <w:rsid w:val="00E26A88"/>
    <w:rsid w:val="00E34299"/>
    <w:rsid w:val="00E87E35"/>
    <w:rsid w:val="00E93E44"/>
    <w:rsid w:val="00E954E6"/>
    <w:rsid w:val="00EB5707"/>
    <w:rsid w:val="00EE1EC3"/>
    <w:rsid w:val="00F050D6"/>
    <w:rsid w:val="00F11D6B"/>
    <w:rsid w:val="00F41844"/>
    <w:rsid w:val="00F52B72"/>
    <w:rsid w:val="00F55866"/>
    <w:rsid w:val="00F60B80"/>
    <w:rsid w:val="00F82E63"/>
    <w:rsid w:val="00F860D1"/>
    <w:rsid w:val="00F9335F"/>
    <w:rsid w:val="00FA374D"/>
    <w:rsid w:val="00FC6115"/>
    <w:rsid w:val="00FD4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oleObject" Target="embeddings/oleObject18.bin"/><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oleObject" Target="embeddings/oleObject9.bin"/><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oleObject" Target="embeddings/oleObject13.bin"/><Relationship Id="rId40" Type="http://schemas.openxmlformats.org/officeDocument/2006/relationships/image" Target="media/image15.png"/><Relationship Id="rId45" Type="http://schemas.openxmlformats.org/officeDocument/2006/relationships/oleObject" Target="embeddings/oleObject17.bin"/><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footer" Target="footer2.xml"/><Relationship Id="rId19" Type="http://schemas.openxmlformats.org/officeDocument/2006/relationships/oleObject" Target="embeddings/oleObject4.bin"/><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8.bin"/><Relationship Id="rId30" Type="http://schemas.openxmlformats.org/officeDocument/2006/relationships/image" Target="media/image10.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oleObject" Target="embeddings/oleObject15.bin"/><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notes" Target="footnotes.xml"/><Relationship Id="rId31" Type="http://schemas.openxmlformats.org/officeDocument/2006/relationships/oleObject" Target="embeddings/oleObject10.bin"/><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F028858-11FC-4ABC-883E-143975E6B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509</TotalTime>
  <Pages>62</Pages>
  <Words>9508</Words>
  <Characters>54200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63581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14</cp:revision>
  <dcterms:created xsi:type="dcterms:W3CDTF">2020-08-15T13:39:00Z</dcterms:created>
  <dcterms:modified xsi:type="dcterms:W3CDTF">2020-08-16T20:54:00Z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